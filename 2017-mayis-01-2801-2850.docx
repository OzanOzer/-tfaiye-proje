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87" w:after="0" w:line="213" w:lineRule="auto"/>
        <w:ind w:left="587" w:right="-151" w:firstLine="-24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7"/>
          <w:szCs w:val="87"/>
          <w:color w:val="343434"/>
          <w:spacing w:val="-770"/>
          <w:w w:val="165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13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13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1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1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5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7" w:lineRule="auto"/>
        <w:ind w:left="376" w:right="433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DAİRES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</w:rPr>
        <w:t>BAŞKANLIÖI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4" w:after="0" w:line="226" w:lineRule="exact"/>
        <w:ind w:left="1112" w:right="512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101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640" w:right="180"/>
          <w:cols w:num="2" w:equalWidth="0">
            <w:col w:w="1598" w:space="1382"/>
            <w:col w:w="8120"/>
          </w:cols>
        </w:sectPr>
      </w:pPr>
      <w:rPr/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40" w:right="180"/>
        </w:sectPr>
      </w:pPr>
      <w:rPr/>
    </w:p>
    <w:p>
      <w:pPr>
        <w:spacing w:before="34" w:after="0" w:line="240" w:lineRule="auto"/>
        <w:ind w:left="119" w:right="-20"/>
        <w:jc w:val="left"/>
        <w:tabs>
          <w:tab w:pos="1460" w:val="left"/>
          <w:tab w:pos="2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07.05.2017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28" w:right="-70"/>
        <w:jc w:val="left"/>
        <w:tabs>
          <w:tab w:pos="1480" w:val="left"/>
          <w:tab w:pos="2840" w:val="left"/>
          <w:tab w:pos="4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07.05.2017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2850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Çiğli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6831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26" w:lineRule="exact"/>
        <w:ind w:left="128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2"/>
          <w:w w:val="12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Çigli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6831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Sok.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No:3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önü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18:28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tre!: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Necmi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GÖKBAŞI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40" w:right="180"/>
          <w:cols w:num="2" w:equalWidth="0">
            <w:col w:w="4684" w:space="506"/>
            <w:col w:w="5910"/>
          </w:cols>
        </w:sectPr>
      </w:pPr>
      <w:rPr/>
    </w:p>
    <w:p>
      <w:pPr>
        <w:spacing w:before="11" w:after="0" w:line="226" w:lineRule="exact"/>
        <w:ind w:left="119" w:right="-20"/>
        <w:jc w:val="left"/>
        <w:tabs>
          <w:tab w:pos="1460" w:val="left"/>
          <w:tab w:pos="4600" w:val="left"/>
          <w:tab w:pos="7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Tüıü</w:t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49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8"/>
          <w:w w:val="14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:Akaryakıt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parlama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40" w:right="180"/>
        </w:sectPr>
      </w:pPr>
      <w:rPr/>
    </w:p>
    <w:p>
      <w:pPr>
        <w:spacing w:before="16" w:after="0" w:line="240" w:lineRule="auto"/>
        <w:ind w:left="11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9"/>
        </w:rPr>
        <w:t>Ise: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4" w:after="0" w:line="220" w:lineRule="exact"/>
        <w:ind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  <w:position w:val="-1"/>
        </w:rPr>
        <w:t>!Yapını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  <w:position w:val="-1"/>
        </w:rPr>
        <w:t>KullanLt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23" w:right="-20"/>
        <w:jc w:val="left"/>
        <w:tabs>
          <w:tab w:pos="2780" w:val="left"/>
          <w:tab w:pos="3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0.312195pt;margin-top:-2.700403pt;width:17.411402pt;height:27pt;mso-position-horizontal-relative:page;mso-position-vertical-relative:paragraph;z-index:-15887" type="#_x0000_t202" filled="f" stroked="f">
            <v:textbox inset="0,0,0,0">
              <w:txbxContent>
                <w:p>
                  <w:pPr>
                    <w:spacing w:before="0" w:after="0" w:line="540" w:lineRule="exact"/>
                    <w:ind w:right="-121"/>
                    <w:jc w:val="left"/>
                    <w:rPr>
                      <w:rFonts w:ascii="Arial" w:hAnsi="Arial" w:cs="Arial" w:eastAsia="Arial"/>
                      <w:sz w:val="54"/>
                      <w:szCs w:val="54"/>
                    </w:rPr>
                  </w:pPr>
                  <w:rPr/>
                  <w:r>
                    <w:rPr>
                      <w:rFonts w:ascii="Arial" w:hAnsi="Arial" w:cs="Arial" w:eastAsia="Arial"/>
                      <w:sz w:val="54"/>
                      <w:szCs w:val="54"/>
                      <w:color w:val="161616"/>
                      <w:w w:val="48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C1C1C1"/>
                      <w:w w:val="153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00000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50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50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56"/>
          <w:w w:val="50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358"/>
        </w:rPr>
        <w:t>-------------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6"/>
          <w:w w:val="35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35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95"/>
        </w:rPr>
        <w:t>----1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820" w:right="-20"/>
        <w:jc w:val="left"/>
        <w:tabs>
          <w:tab w:pos="1400" w:val="left"/>
          <w:tab w:pos="1900" w:val="left"/>
          <w:tab w:pos="3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494949"/>
          <w:spacing w:val="0"/>
          <w:w w:val="42"/>
        </w:rPr>
        <w:t>1</w:t>
      </w:r>
      <w:r>
        <w:rPr>
          <w:rFonts w:ascii="Arial" w:hAnsi="Arial" w:cs="Arial" w:eastAsia="Arial"/>
          <w:sz w:val="19"/>
          <w:szCs w:val="19"/>
          <w:color w:val="494949"/>
          <w:spacing w:val="-17"/>
          <w:w w:val="42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42"/>
        </w:rPr>
        <w:t>1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A8A8A8"/>
          <w:spacing w:val="0"/>
          <w:w w:val="75"/>
        </w:rPr>
        <w:t>[</w:t>
      </w:r>
      <w:r>
        <w:rPr>
          <w:rFonts w:ascii="Arial" w:hAnsi="Arial" w:cs="Arial" w:eastAsia="Arial"/>
          <w:sz w:val="19"/>
          <w:szCs w:val="19"/>
          <w:color w:val="A8A8A8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A8A8A8"/>
          <w:spacing w:val="0"/>
          <w:w w:val="49"/>
        </w:rPr>
        <w:t>j</w:t>
      </w:r>
      <w:r>
        <w:rPr>
          <w:rFonts w:ascii="Arial" w:hAnsi="Arial" w:cs="Arial" w:eastAsia="Arial"/>
          <w:sz w:val="19"/>
          <w:szCs w:val="19"/>
          <w:color w:val="A8A8A8"/>
          <w:spacing w:val="0"/>
          <w:w w:val="49"/>
        </w:rPr>
        <w:t> </w:t>
      </w:r>
      <w:r>
        <w:rPr>
          <w:rFonts w:ascii="Arial" w:hAnsi="Arial" w:cs="Arial" w:eastAsia="Arial"/>
          <w:sz w:val="19"/>
          <w:szCs w:val="19"/>
          <w:color w:val="A8A8A8"/>
          <w:spacing w:val="24"/>
          <w:w w:val="4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18:35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40" w:right="180"/>
          <w:cols w:num="2" w:equalWidth="0">
            <w:col w:w="1683" w:space="1545"/>
            <w:col w:w="7872"/>
          </w:cols>
        </w:sectPr>
      </w:pPr>
      <w:rPr/>
    </w:p>
    <w:p>
      <w:pPr>
        <w:spacing w:before="78" w:after="0" w:line="240" w:lineRule="auto"/>
        <w:ind w:left="12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3" w:after="0" w:line="282" w:lineRule="auto"/>
        <w:ind w:right="-5" w:firstLine="64"/>
        <w:jc w:val="left"/>
        <w:tabs>
          <w:tab w:pos="3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6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0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Hacı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YAGMUR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76"/>
        </w:rPr>
        <w:t>jK.irııcı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0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:Hacı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YAÖMUR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3"/>
        </w:rPr>
        <w:t>IAınjri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Necıni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GÖKBAŞI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3" w:lineRule="exact"/>
        <w:ind w:left="76" w:right="-70"/>
        <w:jc w:val="left"/>
        <w:tabs>
          <w:tab w:pos="2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51"/>
        </w:rPr>
        <w:t>rııç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8"/>
          <w:w w:val="15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50"/>
        </w:rPr>
        <w:t>I-'-Ç..;::ııkı.::..ışı....cc.Sa""'a;.;.:ti'-':--=1...:..8....:::2""9.,.--:_..,-------LV_a_r:....ı.ış--'S_a_at_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5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33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"/>
          <w:w w:val="3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6"/>
        </w:rPr>
        <w:t>_18_:_3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7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494949"/>
          <w:spacing w:val="0"/>
          <w:w w:val="133"/>
        </w:rPr>
        <w:t>----t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40" w:right="180"/>
          <w:cols w:num="3" w:equalWidth="0">
            <w:col w:w="1182" w:space="678"/>
            <w:col w:w="6722" w:space="1726"/>
            <w:col w:w="792"/>
          </w:cols>
        </w:sectPr>
      </w:pPr>
      <w:rPr/>
    </w:p>
    <w:p>
      <w:pPr>
        <w:spacing w:before="0" w:after="0" w:line="218" w:lineRule="exact"/>
        <w:ind w:left="1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left="13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3"/>
        </w:rPr>
        <w:t>IA-mç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7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091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rıza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40" w:lineRule="auto"/>
        <w:ind w:left="25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4.447998pt;margin-top:-8.022341pt;width:290.400014pt;height:16pt;mso-position-horizontal-relative:page;mso-position-vertical-relative:paragraph;z-index:-15886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tabs>
                      <w:tab w:pos="880" w:val="left"/>
                    </w:tabs>
                    <w:rPr>
                      <w:rFonts w:ascii="Courier New" w:hAnsi="Courier New" w:cs="Courier New" w:eastAsia="Courier New"/>
                      <w:sz w:val="32"/>
                      <w:szCs w:val="32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32"/>
                      <w:szCs w:val="32"/>
                      <w:color w:val="494949"/>
                      <w:spacing w:val="0"/>
                      <w:w w:val="100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2"/>
                      <w:szCs w:val="32"/>
                      <w:color w:val="494949"/>
                      <w:spacing w:val="-152"/>
                      <w:w w:val="100"/>
                      <w:position w:val="2"/>
                    </w:rPr>
                    <w:t> </w:t>
                  </w:r>
                  <w:r>
                    <w:rPr>
                      <w:rFonts w:ascii="Courier New" w:hAnsi="Courier New" w:cs="Courier New" w:eastAsia="Courier New"/>
                      <w:sz w:val="32"/>
                      <w:szCs w:val="32"/>
                      <w:color w:val="494949"/>
                      <w:spacing w:val="0"/>
                      <w:w w:val="100"/>
                      <w:position w:val="2"/>
                    </w:rPr>
                    <w:tab/>
                  </w:r>
                  <w:r>
                    <w:rPr>
                      <w:rFonts w:ascii="Courier New" w:hAnsi="Courier New" w:cs="Courier New" w:eastAsia="Courier New"/>
                      <w:sz w:val="32"/>
                      <w:szCs w:val="32"/>
                      <w:color w:val="494949"/>
                      <w:spacing w:val="5"/>
                      <w:w w:val="121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2"/>
                      <w:szCs w:val="32"/>
                      <w:color w:val="494949"/>
                      <w:spacing w:val="37"/>
                      <w:w w:val="121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2"/>
                      <w:szCs w:val="32"/>
                      <w:color w:val="494949"/>
                      <w:spacing w:val="0"/>
                      <w:w w:val="121"/>
                      <w:position w:val="2"/>
                    </w:rPr>
                    <w:t>-----------------_,</w:t>
                  </w:r>
                  <w:r>
                    <w:rPr>
                      <w:rFonts w:ascii="Courier New" w:hAnsi="Courier New" w:cs="Courier New" w:eastAsia="Courier New"/>
                      <w:sz w:val="32"/>
                      <w:szCs w:val="3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61616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6161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9"/>
        </w:rPr>
        <w:t>i§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0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57" w:lineRule="auto"/>
        <w:ind w:left="23" w:right="4178" w:firstLine="2501"/>
        <w:jc w:val="left"/>
        <w:tabs>
          <w:tab w:pos="2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Doğalg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4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40" w:right="180"/>
          <w:cols w:num="2" w:equalWidth="0">
            <w:col w:w="639" w:space="1222"/>
            <w:col w:w="9239"/>
          </w:cols>
        </w:sectPr>
      </w:pPr>
      <w:rPr/>
    </w:p>
    <w:p>
      <w:pPr>
        <w:spacing w:before="0" w:after="0" w:line="216" w:lineRule="exact"/>
        <w:ind w:left="13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3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tmişse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22" w:lineRule="exact"/>
        <w:ind w:left="5" w:right="1088" w:firstLine="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949"/>
          <w:w w:val="1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w w:val="1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61616"/>
          <w:spacing w:val="8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</w:rPr>
        <w:t>Dönüş_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26" w:lineRule="exact"/>
        <w:ind w:left="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w w:val="81"/>
          <w:position w:val="-1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w w:val="82"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40" w:right="180"/>
          <w:cols w:num="3" w:equalWidth="0">
            <w:col w:w="1284" w:space="595"/>
            <w:col w:w="2158" w:space="333"/>
            <w:col w:w="6730"/>
          </w:cols>
        </w:sectPr>
      </w:pPr>
      <w:rPr/>
    </w:p>
    <w:p>
      <w:pPr>
        <w:spacing w:before="16" w:after="0" w:line="240" w:lineRule="auto"/>
        <w:ind w:left="119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1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58" w:lineRule="exact"/>
        <w:ind w:left="1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0"/>
          <w:position w:val="-6"/>
        </w:rPr>
        <w:t>öndünn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0"/>
          <w:position w:val="-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0"/>
          <w:w w:val="12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6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vatandaşla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söndürülmüş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görülmüştür.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49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3"/>
        </w:rPr>
        <w:t>IS_öndürınede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54" w:lineRule="exact"/>
        <w:ind w:left="2505" w:right="-20"/>
        <w:jc w:val="left"/>
        <w:tabs>
          <w:tab w:pos="4360" w:val="left"/>
          <w:tab w:pos="5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6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6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6"/>
        </w:rPr>
      </w:r>
      <w:r>
        <w:rPr>
          <w:rFonts w:ascii="Arial" w:hAnsi="Arial" w:cs="Arial" w:eastAsia="Arial"/>
          <w:sz w:val="19"/>
          <w:szCs w:val="19"/>
          <w:color w:val="606060"/>
          <w:spacing w:val="-26"/>
          <w:w w:val="129"/>
          <w:position w:val="-6"/>
        </w:rPr>
        <w:t>I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9"/>
          <w:position w:val="-6"/>
        </w:rPr>
        <w:t>Köpü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6"/>
        </w:rPr>
        <w:t>k</w:t>
      </w:r>
      <w:r>
        <w:rPr>
          <w:rFonts w:ascii="Arial" w:hAnsi="Arial" w:cs="Arial" w:eastAsia="Arial"/>
          <w:sz w:val="19"/>
          <w:szCs w:val="19"/>
          <w:color w:val="343434"/>
          <w:spacing w:val="-18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6"/>
        </w:rPr>
        <w:t>Kg.</w:t>
      </w:r>
      <w:r>
        <w:rPr>
          <w:rFonts w:ascii="Arial" w:hAnsi="Arial" w:cs="Arial" w:eastAsia="Arial"/>
          <w:sz w:val="19"/>
          <w:szCs w:val="19"/>
          <w:color w:val="343434"/>
          <w:spacing w:val="-47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6"/>
        </w:rPr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  <w:position w:val="-6"/>
        </w:rPr>
        <w:t>IK.K.T.</w:t>
      </w:r>
      <w:r>
        <w:rPr>
          <w:rFonts w:ascii="Arial" w:hAnsi="Arial" w:cs="Arial" w:eastAsia="Arial"/>
          <w:sz w:val="19"/>
          <w:szCs w:val="19"/>
          <w:color w:val="494949"/>
          <w:spacing w:val="-2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6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40" w:right="180"/>
          <w:cols w:num="2" w:equalWidth="0">
            <w:col w:w="1539" w:space="340"/>
            <w:col w:w="9221"/>
          </w:cols>
        </w:sectPr>
      </w:pPr>
      <w:rPr/>
    </w:p>
    <w:p>
      <w:pPr>
        <w:spacing w:before="0" w:after="0" w:line="346" w:lineRule="exact"/>
        <w:ind w:left="6263" w:right="-20"/>
        <w:jc w:val="left"/>
        <w:tabs>
          <w:tab w:pos="78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494949"/>
          <w:spacing w:val="0"/>
          <w:w w:val="69"/>
          <w:position w:val="-3"/>
        </w:rPr>
        <w:t>ı</w:t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69"/>
          <w:position w:val="-3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954" w:right="-20"/>
        <w:jc w:val="left"/>
        <w:tabs>
          <w:tab w:pos="3160" w:val="left"/>
          <w:tab w:pos="6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CM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82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2002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Renault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Kango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motor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bölüm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,kaporta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kısım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10" w:lineRule="auto"/>
        <w:ind w:left="147" w:right="1364" w:firstLine="2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9"/>
        </w:rPr>
        <w:t>öndUrme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kavr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61616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6161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mak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cam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kınlma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görmüştü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9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0"/>
          <w:w w:val="13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ziyan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-18"/>
          <w:w w:val="12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3"/>
        </w:rPr>
        <w:t>O.OOO(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2"/>
        </w:rPr>
        <w:t>Onbi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TL'dir.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00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seyi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bülümünde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başlamH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28" w:lineRule="exact"/>
        <w:ind w:left="1889" w:right="378" w:firstLine="-1747"/>
        <w:jc w:val="left"/>
        <w:tabs>
          <w:tab w:pos="2800" w:val="left"/>
          <w:tab w:pos="3580" w:val="left"/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'(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plduğ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27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3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soruşturmacia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benzi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hortumunu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deform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çatlam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5"/>
          <w:w w:val="10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sızan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yakıtın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egzoz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manifoltunu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üstüne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dökülüp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parlaması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kanaaline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18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tvanlınıştır.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40" w:right="180"/>
        </w:sectPr>
      </w:pPr>
      <w:rPr/>
    </w:p>
    <w:p>
      <w:pPr>
        <w:spacing w:before="34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1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eslim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Eruldiği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Dönü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5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26" w:lineRule="exact"/>
        <w:ind w:left="765" w:right="-70"/>
        <w:jc w:val="left"/>
        <w:tabs>
          <w:tab w:pos="1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9"/>
        </w:rPr>
        <w:t>!Şirketi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9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0"/>
        </w:rPr>
        <w:t>!Bed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8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10"/>
          <w:w w:val="8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pıa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Hacı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AÖMU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edilmiştir.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tabs>
          <w:tab w:pos="3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rt'arih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07/05/2017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!saati: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18:58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left"/>
        <w:tabs>
          <w:tab w:pos="6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piDE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7"/>
        </w:rPr>
        <w:t>EKİP:3.Posta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9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Bostanlı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40" w:right="180"/>
          <w:cols w:num="2" w:equalWidth="0">
            <w:col w:w="1746" w:space="134"/>
            <w:col w:w="9220"/>
          </w:cols>
        </w:sectPr>
      </w:pPr>
      <w:rPr/>
    </w:p>
    <w:p>
      <w:pPr>
        <w:spacing w:before="44" w:after="0" w:line="226" w:lineRule="exact"/>
        <w:ind w:left="1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4" w:after="0" w:line="240" w:lineRule="auto"/>
        <w:ind w:left="2039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left="4724" w:right="539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-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40" w:right="180"/>
        </w:sectPr>
      </w:pPr>
      <w:rPr/>
    </w:p>
    <w:p>
      <w:pPr>
        <w:spacing w:before="38" w:after="0" w:line="228" w:lineRule="exact"/>
        <w:ind w:left="175" w:right="-27" w:firstLine="5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36.409756pt;margin-top:43.024422pt;width:536.71024pt;height:786.084505pt;mso-position-horizontal-relative:page;mso-position-vertical-relative:page;z-index:-15889" coordorigin="728,860" coordsize="10734,15722">
            <v:shape style="position:absolute;left:8371;top:12365;width:3091;height:2726" type="#_x0000_t75">
              <v:imagedata r:id="rId5" o:title=""/>
            </v:shape>
            <v:group style="position:absolute;left:735;top:882;width:10532;height:2" coordorigin="735,882" coordsize="10532,2">
              <v:shape style="position:absolute;left:735;top:882;width:10532;height:2" coordorigin="735,882" coordsize="10532,0" path="m735,882l11267,882e" filled="f" stroked="t" strokeweight=".702439pt" strokecolor="#575757">
                <v:path arrowok="t"/>
              </v:shape>
            </v:group>
            <v:group style="position:absolute;left:749;top:868;width:2;height:5366" coordorigin="749,868" coordsize="2,5366">
              <v:shape style="position:absolute;left:749;top:868;width:2;height:5366" coordorigin="749,868" coordsize="0,5366" path="m749,6234l749,868e" filled="f" stroked="t" strokeweight=".702439pt" strokecolor="#575757">
                <v:path arrowok="t"/>
              </v:shape>
            </v:group>
            <v:group style="position:absolute;left:2496;top:868;width:2;height:1522" coordorigin="2496,868" coordsize="2,1522">
              <v:shape style="position:absolute;left:2496;top:868;width:2;height:1522" coordorigin="2496,868" coordsize="0,1522" path="m2496,2389l2496,868e" filled="f" stroked="t" strokeweight=".702439pt" strokecolor="#777777">
                <v:path arrowok="t"/>
              </v:shape>
            </v:group>
            <v:group style="position:absolute;left:9146;top:872;width:2;height:1517" coordorigin="9146,872" coordsize="2,1517">
              <v:shape style="position:absolute;left:9146;top:872;width:2;height:1517" coordorigin="9146,872" coordsize="0,1517" path="m9146,2389l9146,872e" filled="f" stroked="t" strokeweight=".702439pt" strokecolor="#606060">
                <v:path arrowok="t"/>
              </v:shape>
            </v:group>
            <v:group style="position:absolute;left:11281;top:872;width:2;height:15701" coordorigin="11281,872" coordsize="2,15701">
              <v:shape style="position:absolute;left:11281;top:872;width:2;height:15701" coordorigin="11281,872" coordsize="0,15701" path="m11281,16573l11281,872e" filled="f" stroked="t" strokeweight=".936585pt" strokecolor="#606060">
                <v:path arrowok="t"/>
              </v:shape>
            </v:group>
            <v:group style="position:absolute;left:735;top:2380;width:10532;height:2" coordorigin="735,2380" coordsize="10532,2">
              <v:shape style="position:absolute;left:735;top:2380;width:10532;height:2" coordorigin="735,2380" coordsize="10532,0" path="m735,2380l11267,2380e" filled="f" stroked="t" strokeweight=".702439pt" strokecolor="#5B5B5B">
                <v:path arrowok="t"/>
              </v:shape>
            </v:group>
            <v:group style="position:absolute;left:740;top:2614;width:10532;height:2" coordorigin="740,2614" coordsize="10532,2">
              <v:shape style="position:absolute;left:740;top:2614;width:10532;height:2" coordorigin="740,2614" coordsize="10532,0" path="m740,2614l11272,2614e" filled="f" stroked="t" strokeweight=".702439pt" strokecolor="#575757">
                <v:path arrowok="t"/>
              </v:shape>
            </v:group>
            <v:group style="position:absolute;left:735;top:2854;width:10541;height:2" coordorigin="735,2854" coordsize="10541,2">
              <v:shape style="position:absolute;left:735;top:2854;width:10541;height:2" coordorigin="735,2854" coordsize="10541,0" path="m735,2854l11276,2854e" filled="f" stroked="t" strokeweight=".702439pt" strokecolor="#575757">
                <v:path arrowok="t"/>
              </v:shape>
            </v:group>
            <v:group style="position:absolute;left:766;top:6537;width:2;height:4200" coordorigin="766,6537" coordsize="2,4200">
              <v:shape style="position:absolute;left:766;top:6537;width:2;height:4200" coordorigin="766,6537" coordsize="0,4200" path="m766,10737l766,6537e" filled="f" stroked="t" strokeweight=".702439pt" strokecolor="#545454">
                <v:path arrowok="t"/>
              </v:shape>
            </v:group>
            <v:group style="position:absolute;left:782;top:11012;width:2;height:5551" coordorigin="782,11012" coordsize="2,5551">
              <v:shape style="position:absolute;left:782;top:11012;width:2;height:5551" coordorigin="782,11012" coordsize="0,5551" path="m782,16563l782,11012e" filled="f" stroked="t" strokeweight=".702439pt" strokecolor="#575757">
                <v:path arrowok="t"/>
              </v:shape>
            </v:group>
            <v:group style="position:absolute;left:1288;top:11306;width:2;height:5257" coordorigin="1288,11306" coordsize="2,5257">
              <v:shape style="position:absolute;left:1288;top:11306;width:2;height:5257" coordorigin="1288,11306" coordsize="0,5257" path="m1288,16563l1288,11306e" filled="f" stroked="t" strokeweight=".702439pt" strokecolor="#545454">
                <v:path arrowok="t"/>
              </v:shape>
            </v:group>
            <v:group style="position:absolute;left:740;top:3091;width:10532;height:2" coordorigin="740,3091" coordsize="10532,2">
              <v:shape style="position:absolute;left:740;top:3091;width:10532;height:2" coordorigin="740,3091" coordsize="10532,0" path="m740,3091l11272,3091e" filled="f" stroked="t" strokeweight=".702439pt" strokecolor="#575757">
                <v:path arrowok="t"/>
              </v:shape>
            </v:group>
            <v:group style="position:absolute;left:745;top:3333;width:10532;height:2" coordorigin="745,3333" coordsize="10532,2">
              <v:shape style="position:absolute;left:745;top:3333;width:10532;height:2" coordorigin="745,3333" coordsize="10532,0" path="m745,3333l11276,3333e" filled="f" stroked="t" strokeweight=".702439pt" strokecolor="#545454">
                <v:path arrowok="t"/>
              </v:shape>
            </v:group>
            <v:group style="position:absolute;left:745;top:3567;width:10532;height:2" coordorigin="745,3567" coordsize="10532,2">
              <v:shape style="position:absolute;left:745;top:3567;width:10532;height:2" coordorigin="745,3567" coordsize="10532,0" path="m745,3567l11276,3567e" filled="f" stroked="t" strokeweight=".702439pt" strokecolor="#545454">
                <v:path arrowok="t"/>
              </v:shape>
            </v:group>
            <v:group style="position:absolute;left:1861;top:11306;width:2;height:5257" coordorigin="1861,11306" coordsize="2,5257">
              <v:shape style="position:absolute;left:1861;top:11306;width:2;height:5257" coordorigin="1861,11306" coordsize="0,5257" path="m1861,16563l1861,11306e" filled="f" stroked="t" strokeweight=".702439pt" strokecolor="#5B5B5B">
                <v:path arrowok="t"/>
              </v:shape>
            </v:group>
            <v:group style="position:absolute;left:2522;top:4319;width:2;height:12245" coordorigin="2522,4319" coordsize="2,12245">
              <v:shape style="position:absolute;left:2522;top:4319;width:2;height:12245" coordorigin="2522,4319" coordsize="0,12245" path="m2522,16563l2522,4319e" filled="f" stroked="t" strokeweight=".936585pt" strokecolor="#5B5B5B">
                <v:path arrowok="t"/>
              </v:shape>
            </v:group>
            <v:group style="position:absolute;left:3873;top:3560;width:2;height:777" coordorigin="3873,3560" coordsize="2,777">
              <v:shape style="position:absolute;left:3873;top:3560;width:2;height:777" coordorigin="3873,3560" coordsize="0,777" path="m3873,4338l3873,3560e" filled="f" stroked="t" strokeweight=".936585pt" strokecolor="#575757">
                <v:path arrowok="t"/>
              </v:shape>
            </v:group>
            <v:group style="position:absolute;left:7127;top:3560;width:2;height:768" coordorigin="7127,3560" coordsize="2,768">
              <v:shape style="position:absolute;left:7127;top:3560;width:2;height:768" coordorigin="7127,3560" coordsize="0,768" path="m7127,4328l7127,3560e" filled="f" stroked="t" strokeweight=".702439pt" strokecolor="#646464">
                <v:path arrowok="t"/>
              </v:shape>
            </v:group>
            <v:group style="position:absolute;left:749;top:4321;width:10532;height:2" coordorigin="749,4321" coordsize="10532,2">
              <v:shape style="position:absolute;left:749;top:4321;width:10532;height:2" coordorigin="749,4321" coordsize="10532,0" path="m749,4321l11281,4321e" filled="f" stroked="t" strokeweight=".702439pt" strokecolor="#4F4F4F">
                <v:path arrowok="t"/>
              </v:shape>
            </v:group>
            <v:group style="position:absolute;left:745;top:4598;width:10541;height:2" coordorigin="745,4598" coordsize="10541,2">
              <v:shape style="position:absolute;left:745;top:4598;width:10541;height:2" coordorigin="745,4598" coordsize="10541,0" path="m745,4598l11286,4598e" filled="f" stroked="t" strokeweight=".702439pt" strokecolor="#575757">
                <v:path arrowok="t"/>
              </v:shape>
            </v:group>
            <v:group style="position:absolute;left:2491;top:4835;width:8790;height:2" coordorigin="2491,4835" coordsize="8790,2">
              <v:shape style="position:absolute;left:2491;top:4835;width:8790;height:2" coordorigin="2491,4835" coordsize="8790,0" path="m2491,4835l11281,4835e" filled="f" stroked="t" strokeweight=".702439pt" strokecolor="#545454">
                <v:path arrowok="t"/>
              </v:shape>
            </v:group>
            <v:group style="position:absolute;left:5004;top:4831;width:2;height:1925" coordorigin="5004,4831" coordsize="2,1925">
              <v:shape style="position:absolute;left:5004;top:4831;width:2;height:1925" coordorigin="5004,4831" coordsize="0,1925" path="m5004,6755l5004,4831e" filled="f" stroked="t" strokeweight=".702439pt" strokecolor="#4F4F4F">
                <v:path arrowok="t"/>
              </v:shape>
            </v:group>
            <v:group style="position:absolute;left:4992;top:5561;width:6294;height:2" coordorigin="4992,5561" coordsize="6294,2">
              <v:shape style="position:absolute;left:4992;top:5561;width:6294;height:2" coordorigin="4992,5561" coordsize="6294,0" path="m4992,5561l11286,5561e" filled="f" stroked="t" strokeweight=".702439pt" strokecolor="#545454">
                <v:path arrowok="t"/>
              </v:shape>
            </v:group>
            <v:group style="position:absolute;left:2496;top:5798;width:8795;height:2" coordorigin="2496,5798" coordsize="8795,2">
              <v:shape style="position:absolute;left:2496;top:5798;width:8795;height:2" coordorigin="2496,5798" coordsize="8795,0" path="m2496,5798l11291,5798e" filled="f" stroked="t" strokeweight=".702439pt" strokecolor="#545454">
                <v:path arrowok="t"/>
              </v:shape>
            </v:group>
            <v:group style="position:absolute;left:2501;top:6506;width:8790;height:2" coordorigin="2501,6506" coordsize="8790,2">
              <v:shape style="position:absolute;left:2501;top:6506;width:8790;height:2" coordorigin="2501,6506" coordsize="8790,0" path="m2501,6506l11291,6506e" filled="f" stroked="t" strokeweight=".702439pt" strokecolor="#5B5B5B">
                <v:path arrowok="t"/>
              </v:shape>
            </v:group>
            <v:group style="position:absolute;left:7858;top:6025;width:2;height:725" coordorigin="7858,6025" coordsize="2,725">
              <v:shape style="position:absolute;left:7858;top:6025;width:2;height:725" coordorigin="7858,6025" coordsize="0,725" path="m7858,6750l7858,6025e" filled="f" stroked="t" strokeweight=".702439pt" strokecolor="#575757">
                <v:path arrowok="t"/>
              </v:shape>
            </v:group>
            <v:group style="position:absolute;left:749;top:6039;width:10541;height:2" coordorigin="749,6039" coordsize="10541,2">
              <v:shape style="position:absolute;left:749;top:6039;width:10541;height:2" coordorigin="749,6039" coordsize="10541,0" path="m749,6039l11291,6039e" filled="f" stroked="t" strokeweight=".702439pt" strokecolor="#575757">
                <v:path arrowok="t"/>
              </v:shape>
            </v:group>
            <v:group style="position:absolute;left:2496;top:6746;width:8799;height:2" coordorigin="2496,6746" coordsize="8799,2">
              <v:shape style="position:absolute;left:2496;top:6746;width:8799;height:2" coordorigin="2496,6746" coordsize="8799,0" path="m2496,6746l11295,6746e" filled="f" stroked="t" strokeweight=".702439pt" strokecolor="#5B5B5B">
                <v:path arrowok="t"/>
              </v:shape>
            </v:group>
            <v:group style="position:absolute;left:749;top:6980;width:10541;height:2" coordorigin="749,6980" coordsize="10541,2">
              <v:shape style="position:absolute;left:749;top:6980;width:10541;height:2" coordorigin="749,6980" coordsize="10541,0" path="m749,6980l11291,6980e" filled="f" stroked="t" strokeweight=".702439pt" strokecolor="#575757">
                <v:path arrowok="t"/>
              </v:shape>
            </v:group>
            <v:group style="position:absolute;left:749;top:7447;width:10551;height:2" coordorigin="749,7447" coordsize="10551,2">
              <v:shape style="position:absolute;left:749;top:7447;width:10551;height:2" coordorigin="749,7447" coordsize="10551,0" path="m749,7447l11300,7447e" filled="f" stroked="t" strokeweight=".702439pt" strokecolor="#575757">
                <v:path arrowok="t"/>
              </v:shape>
            </v:group>
            <v:group style="position:absolute;left:5011;top:7447;width:2;height:730" coordorigin="5011,7447" coordsize="2,730">
              <v:shape style="position:absolute;left:5011;top:7447;width:2;height:730" coordorigin="5011,7447" coordsize="0,730" path="m5011,8177l5011,7447e" filled="f" stroked="t" strokeweight=".702439pt" strokecolor="#5B5B5B">
                <v:path arrowok="t"/>
              </v:shape>
            </v:group>
            <v:group style="position:absolute;left:5001;top:7684;width:6294;height:2" coordorigin="5001,7684" coordsize="6294,2">
              <v:shape style="position:absolute;left:5001;top:7684;width:6294;height:2" coordorigin="5001,7684" coordsize="6294,0" path="m5001,7684l11295,7684e" filled="f" stroked="t" strokeweight=".702439pt" strokecolor="#5B5B5B">
                <v:path arrowok="t"/>
              </v:shape>
            </v:group>
            <v:group style="position:absolute;left:5006;top:7924;width:6294;height:2" coordorigin="5006,7924" coordsize="6294,2">
              <v:shape style="position:absolute;left:5006;top:7924;width:6294;height:2" coordorigin="5006,7924" coordsize="6294,0" path="m5006,7924l11300,7924e" filled="f" stroked="t" strokeweight=".702439pt" strokecolor="#575757">
                <v:path arrowok="t"/>
              </v:shape>
            </v:group>
            <v:group style="position:absolute;left:759;top:8166;width:10546;height:2" coordorigin="759,8166" coordsize="10546,2">
              <v:shape style="position:absolute;left:759;top:8166;width:10546;height:2" coordorigin="759,8166" coordsize="10546,0" path="m759,8166l11305,8166e" filled="f" stroked="t" strokeweight=".702439pt" strokecolor="#575757">
                <v:path arrowok="t"/>
              </v:shape>
            </v:group>
            <v:group style="position:absolute;left:754;top:8969;width:10551;height:2" coordorigin="754,8969" coordsize="10551,2">
              <v:shape style="position:absolute;left:754;top:8969;width:10551;height:2" coordorigin="754,8969" coordsize="10551,0" path="m754,8969l11305,8969e" filled="f" stroked="t" strokeweight=".702439pt" strokecolor="#545454">
                <v:path arrowok="t"/>
              </v:shape>
            </v:group>
            <v:group style="position:absolute;left:759;top:10123;width:10551;height:2" coordorigin="759,10123" coordsize="10551,2">
              <v:shape style="position:absolute;left:759;top:10123;width:10551;height:2" coordorigin="759,10123" coordsize="10551,0" path="m759,10123l11309,10123e" filled="f" stroked="t" strokeweight=".702439pt" strokecolor="#575757">
                <v:path arrowok="t"/>
              </v:shape>
            </v:group>
            <v:group style="position:absolute;left:763;top:10360;width:10551;height:2" coordorigin="763,10360" coordsize="10551,2">
              <v:shape style="position:absolute;left:763;top:10360;width:10551;height:2" coordorigin="763,10360" coordsize="10551,0" path="m763,10360l11314,10360e" filled="f" stroked="t" strokeweight=".702439pt" strokecolor="#575757">
                <v:path arrowok="t"/>
              </v:shape>
            </v:group>
            <v:group style="position:absolute;left:763;top:10597;width:10551;height:2" coordorigin="763,10597" coordsize="10551,2">
              <v:shape style="position:absolute;left:763;top:10597;width:10551;height:2" coordorigin="763,10597" coordsize="10551,0" path="m763,10597l11314,10597e" filled="f" stroked="t" strokeweight=".702439pt" strokecolor="#575757">
                <v:path arrowok="t"/>
              </v:shape>
            </v:group>
            <v:group style="position:absolute;left:763;top:11069;width:10551;height:2" coordorigin="763,11069" coordsize="10551,2">
              <v:shape style="position:absolute;left:763;top:11069;width:10551;height:2" coordorigin="763,11069" coordsize="10551,0" path="m763,11069l11314,11069e" filled="f" stroked="t" strokeweight=".702439pt" strokecolor="#575757">
                <v:path arrowok="t"/>
              </v:shape>
            </v:group>
            <v:group style="position:absolute;left:768;top:11308;width:10551;height:2" coordorigin="768,11308" coordsize="10551,2">
              <v:shape style="position:absolute;left:768;top:11308;width:10551;height:2" coordorigin="768,11308" coordsize="10551,0" path="m768,11308l11319,11308e" filled="f" stroked="t" strokeweight=".702439pt" strokecolor="#5B5B5B">
                <v:path arrowok="t"/>
              </v:shape>
            </v:group>
            <v:group style="position:absolute;left:7453;top:11301;width:2;height:5257" coordorigin="7453,11301" coordsize="2,5257">
              <v:shape style="position:absolute;left:7453;top:11301;width:2;height:5257" coordorigin="7453,11301" coordsize="0,5257" path="m7453,16559l7453,11301e" filled="f" stroked="t" strokeweight=".702439pt" strokecolor="#676767">
                <v:path arrowok="t"/>
              </v:shape>
            </v:group>
            <v:group style="position:absolute;left:768;top:11823;width:10551;height:2" coordorigin="768,11823" coordsize="10551,2">
              <v:shape style="position:absolute;left:768;top:11823;width:10551;height:2" coordorigin="768,11823" coordsize="10551,0" path="m768,11823l11319,11823e" filled="f" stroked="t" strokeweight=".702439pt" strokecolor="#606060">
                <v:path arrowok="t"/>
              </v:shape>
            </v:group>
            <v:group style="position:absolute;left:787;top:16559;width:10551;height:2" coordorigin="787,16559" coordsize="10551,2">
              <v:shape style="position:absolute;left:787;top:16559;width:10551;height:2" coordorigin="787,16559" coordsize="10551,0" path="m787,16559l11337,16559e" filled="f" stroked="t" strokeweight=".702439pt" strokecolor="#747474">
                <v:path arrowok="t"/>
              </v:shape>
            </v:group>
            <v:group style="position:absolute;left:777;top:13894;width:1765;height:2" coordorigin="777,13894" coordsize="1765,2">
              <v:shape style="position:absolute;left:777;top:13894;width:1765;height:2" coordorigin="777,13894" coordsize="1765,0" path="m777,13894l2543,13894e" filled="f" stroked="t" strokeweight=".702439pt" strokecolor="#646464">
                <v:path arrowok="t"/>
              </v:shape>
            </v:group>
            <v:group style="position:absolute;left:9152;top:5083;width:1694;height:2" coordorigin="9152,5083" coordsize="1694,2">
              <v:shape style="position:absolute;left:9152;top:5083;width:1694;height:2" coordorigin="9152,5083" coordsize="1694,0" path="m9152,5083l10846,5083e" filled="f" stroked="t" strokeweight=".4pt" strokecolor="#484848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İtfai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7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7"/>
        </w:rPr>
        <w:t>ci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-16"/>
          <w:w w:val="89"/>
          <w:b/>
          <w:bCs/>
        </w:rPr>
        <w:t>l</w:t>
      </w:r>
      <w:r>
        <w:rPr>
          <w:rFonts w:ascii="Arial" w:hAnsi="Arial" w:cs="Arial" w:eastAsia="Arial"/>
          <w:sz w:val="19"/>
          <w:szCs w:val="19"/>
          <w:color w:val="797979"/>
          <w:spacing w:val="-8"/>
          <w:w w:val="82"/>
          <w:b/>
          <w:bCs/>
        </w:rPr>
        <w:t>-</w:t>
      </w:r>
      <w:r>
        <w:rPr>
          <w:rFonts w:ascii="Arial" w:hAnsi="Arial" w:cs="Arial" w:eastAsia="Arial"/>
          <w:sz w:val="19"/>
          <w:szCs w:val="19"/>
          <w:color w:val="343434"/>
          <w:spacing w:val="6"/>
          <w:w w:val="107"/>
          <w:b/>
          <w:bCs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77" w:lineRule="exact"/>
        <w:ind w:left="2208" w:right="5065"/>
        <w:jc w:val="center"/>
        <w:rPr>
          <w:rFonts w:ascii="Times New Roman" w:hAnsi="Times New Roman" w:cs="Times New Roman" w:eastAsia="Times New Roman"/>
          <w:sz w:val="60"/>
          <w:szCs w:val="60"/>
        </w:rPr>
      </w:pPr>
      <w:rPr/>
      <w:r>
        <w:rPr>
          <w:rFonts w:ascii="Times New Roman" w:hAnsi="Times New Roman" w:cs="Times New Roman" w:eastAsia="Times New Roman"/>
          <w:sz w:val="60"/>
          <w:szCs w:val="60"/>
          <w:color w:val="343434"/>
          <w:w w:val="32"/>
          <w:position w:val="-2"/>
        </w:rPr>
        <w:t>Nccm</w:t>
      </w:r>
      <w:r>
        <w:rPr>
          <w:rFonts w:ascii="Times New Roman" w:hAnsi="Times New Roman" w:cs="Times New Roman" w:eastAsia="Times New Roman"/>
          <w:sz w:val="60"/>
          <w:szCs w:val="60"/>
          <w:color w:val="343434"/>
          <w:spacing w:val="7"/>
          <w:w w:val="32"/>
          <w:position w:val="-2"/>
        </w:rPr>
        <w:t>i</w:t>
      </w:r>
      <w:r>
        <w:rPr>
          <w:rFonts w:ascii="Times New Roman" w:hAnsi="Times New Roman" w:cs="Times New Roman" w:eastAsia="Times New Roman"/>
          <w:sz w:val="60"/>
          <w:szCs w:val="60"/>
          <w:color w:val="3A3F72"/>
          <w:spacing w:val="0"/>
          <w:w w:val="114"/>
          <w:position w:val="-2"/>
        </w:rPr>
        <w:t>G!</w:t>
      </w:r>
      <w:r>
        <w:rPr>
          <w:rFonts w:ascii="Times New Roman" w:hAnsi="Times New Roman" w:cs="Times New Roman" w:eastAsia="Times New Roman"/>
          <w:sz w:val="60"/>
          <w:szCs w:val="60"/>
          <w:color w:val="3A3F72"/>
          <w:spacing w:val="-56"/>
          <w:w w:val="114"/>
          <w:position w:val="-2"/>
        </w:rPr>
        <w:t>'</w:t>
      </w:r>
      <w:r>
        <w:rPr>
          <w:rFonts w:ascii="Times New Roman" w:hAnsi="Times New Roman" w:cs="Times New Roman" w:eastAsia="Times New Roman"/>
          <w:sz w:val="60"/>
          <w:szCs w:val="60"/>
          <w:color w:val="494949"/>
          <w:spacing w:val="0"/>
          <w:w w:val="31"/>
          <w:position w:val="-2"/>
        </w:rPr>
        <w:t>ŞI</w:t>
      </w:r>
      <w:r>
        <w:rPr>
          <w:rFonts w:ascii="Times New Roman" w:hAnsi="Times New Roman" w:cs="Times New Roman" w:eastAsia="Times New Roman"/>
          <w:sz w:val="60"/>
          <w:szCs w:val="60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2612" w:right="562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Çvş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163" w:lineRule="exact"/>
        <w:ind w:left="2195" w:right="516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141.119995pt;margin-top:4.370598pt;width:104.639999pt;height:78.720001pt;mso-position-horizontal-relative:page;mso-position-vertical-relative:paragraph;z-index:-15888" type="#_x0000_t75">
            <v:imagedata r:id="rId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5"/>
          <w:w w:val="96"/>
          <w:position w:val="-17"/>
        </w:rPr>
        <w:t>H</w:t>
      </w:r>
      <w:r>
        <w:rPr>
          <w:rFonts w:ascii="Times New Roman" w:hAnsi="Times New Roman" w:cs="Times New Roman" w:eastAsia="Times New Roman"/>
          <w:sz w:val="114"/>
          <w:szCs w:val="114"/>
          <w:color w:val="3A3F72"/>
          <w:spacing w:val="-214"/>
          <w:w w:val="51"/>
          <w:position w:val="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-1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6"/>
          <w:w w:val="96"/>
          <w:position w:val="-17"/>
        </w:rPr>
        <w:t>s</w:t>
      </w:r>
      <w:r>
        <w:rPr>
          <w:rFonts w:ascii="Times New Roman" w:hAnsi="Times New Roman" w:cs="Times New Roman" w:eastAsia="Times New Roman"/>
          <w:sz w:val="114"/>
          <w:szCs w:val="114"/>
          <w:color w:val="3A3F72"/>
          <w:spacing w:val="-470"/>
          <w:w w:val="51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-1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-1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1"/>
          <w:w w:val="96"/>
          <w:position w:val="-17"/>
        </w:rPr>
        <w:t>G</w:t>
      </w:r>
      <w:r>
        <w:rPr>
          <w:rFonts w:ascii="Times New Roman" w:hAnsi="Times New Roman" w:cs="Times New Roman" w:eastAsia="Times New Roman"/>
          <w:sz w:val="114"/>
          <w:szCs w:val="114"/>
          <w:color w:val="3A3F72"/>
          <w:spacing w:val="-185"/>
          <w:w w:val="51"/>
          <w:position w:val="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0"/>
          <w:w w:val="96"/>
          <w:position w:val="-17"/>
        </w:rPr>
        <w:t>Ö</w:t>
      </w:r>
      <w:r>
        <w:rPr>
          <w:rFonts w:ascii="Times New Roman" w:hAnsi="Times New Roman" w:cs="Times New Roman" w:eastAsia="Times New Roman"/>
          <w:sz w:val="114"/>
          <w:szCs w:val="114"/>
          <w:color w:val="3A3F72"/>
          <w:spacing w:val="-603"/>
          <w:w w:val="50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-17"/>
        </w:rPr>
        <w:t>KŞEN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250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İtf.</w:t>
      </w:r>
      <w:r>
        <w:rPr>
          <w:rFonts w:ascii="Arial" w:hAnsi="Arial" w:cs="Arial" w:eastAsia="Arial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40" w:right="180"/>
          <w:cols w:num="2" w:equalWidth="0">
            <w:col w:w="543" w:space="1640"/>
            <w:col w:w="8917"/>
          </w:cols>
        </w:sectPr>
      </w:pPr>
      <w:rPr/>
    </w:p>
    <w:p>
      <w:pPr>
        <w:spacing w:before="51" w:after="0" w:line="221" w:lineRule="auto"/>
        <w:ind w:left="585" w:right="-151" w:firstLine="78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7"/>
          <w:szCs w:val="87"/>
          <w:color w:val="1F1F1F"/>
          <w:spacing w:val="-361"/>
          <w:w w:val="169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97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1F1F1F"/>
          <w:spacing w:val="-26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14"/>
          <w:position w:val="0"/>
        </w:rPr>
        <w:t>Z</w:t>
      </w:r>
      <w:r>
        <w:rPr>
          <w:rFonts w:ascii="Arial" w:hAnsi="Arial" w:cs="Arial" w:eastAsia="Arial"/>
          <w:sz w:val="15"/>
          <w:szCs w:val="15"/>
          <w:color w:val="383838"/>
          <w:spacing w:val="4"/>
          <w:w w:val="115"/>
          <w:position w:val="0"/>
        </w:rPr>
        <w:t>M</w:t>
      </w:r>
      <w:r>
        <w:rPr>
          <w:rFonts w:ascii="Arial" w:hAnsi="Arial" w:cs="Arial" w:eastAsia="Arial"/>
          <w:sz w:val="15"/>
          <w:szCs w:val="15"/>
          <w:color w:val="1F1F1F"/>
          <w:spacing w:val="-1"/>
          <w:w w:val="130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89"/>
          <w:position w:val="0"/>
        </w:rPr>
        <w:t>R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89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1F1F1F"/>
          <w:spacing w:val="-6"/>
          <w:w w:val="109"/>
          <w:b/>
          <w:bCs/>
          <w:position w:val="0"/>
        </w:rPr>
        <w:t>B</w:t>
      </w:r>
      <w:r>
        <w:rPr>
          <w:rFonts w:ascii="Arial" w:hAnsi="Arial" w:cs="Arial" w:eastAsia="Arial"/>
          <w:sz w:val="15"/>
          <w:szCs w:val="15"/>
          <w:color w:val="383838"/>
          <w:spacing w:val="-7"/>
          <w:w w:val="120"/>
          <w:b/>
          <w:bCs/>
          <w:position w:val="0"/>
        </w:rPr>
        <w:t>Ü</w:t>
      </w:r>
      <w:r>
        <w:rPr>
          <w:rFonts w:ascii="Arial" w:hAnsi="Arial" w:cs="Arial" w:eastAsia="Arial"/>
          <w:sz w:val="15"/>
          <w:szCs w:val="15"/>
          <w:color w:val="1F1F1F"/>
          <w:spacing w:val="-2"/>
          <w:w w:val="92"/>
          <w:b/>
          <w:bCs/>
          <w:position w:val="0"/>
        </w:rPr>
        <w:t>Y</w:t>
      </w:r>
      <w:r>
        <w:rPr>
          <w:rFonts w:ascii="Arial" w:hAnsi="Arial" w:cs="Arial" w:eastAsia="Arial"/>
          <w:sz w:val="15"/>
          <w:szCs w:val="15"/>
          <w:color w:val="383838"/>
          <w:spacing w:val="-14"/>
          <w:w w:val="120"/>
          <w:b/>
          <w:bCs/>
          <w:position w:val="0"/>
        </w:rPr>
        <w:t>Ü</w:t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106"/>
          <w:b/>
          <w:bCs/>
          <w:position w:val="0"/>
        </w:rPr>
        <w:t>K</w:t>
      </w:r>
      <w:r>
        <w:rPr>
          <w:rFonts w:ascii="Arial" w:hAnsi="Arial" w:cs="Arial" w:eastAsia="Arial"/>
          <w:sz w:val="15"/>
          <w:szCs w:val="15"/>
          <w:color w:val="1F1F1F"/>
          <w:spacing w:val="-10"/>
          <w:w w:val="105"/>
          <w:b/>
          <w:bCs/>
          <w:position w:val="0"/>
        </w:rPr>
        <w:t>Ş</w:t>
      </w:r>
      <w:r>
        <w:rPr>
          <w:rFonts w:ascii="Arial" w:hAnsi="Arial" w:cs="Arial" w:eastAsia="Arial"/>
          <w:sz w:val="15"/>
          <w:szCs w:val="15"/>
          <w:color w:val="383838"/>
          <w:spacing w:val="-16"/>
          <w:w w:val="113"/>
          <w:b/>
          <w:bCs/>
          <w:position w:val="0"/>
        </w:rPr>
        <w:t>E</w:t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103"/>
          <w:b/>
          <w:bCs/>
          <w:position w:val="0"/>
        </w:rPr>
        <w:t>HIR</w:t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103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7"/>
          <w:w w:val="110"/>
          <w:position w:val="0"/>
        </w:rPr>
        <w:t>B</w:t>
      </w:r>
      <w:r>
        <w:rPr>
          <w:rFonts w:ascii="Arial" w:hAnsi="Arial" w:cs="Arial" w:eastAsia="Arial"/>
          <w:sz w:val="14"/>
          <w:szCs w:val="14"/>
          <w:color w:val="5D5D5D"/>
          <w:spacing w:val="5"/>
          <w:w w:val="99"/>
          <w:position w:val="0"/>
        </w:rPr>
        <w:t>E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3"/>
          <w:position w:val="0"/>
        </w:rPr>
        <w:t>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-36" w:right="503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9" w:lineRule="exact"/>
        <w:ind w:left="55" w:right="516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left="31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Müdürlilğü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9" w:lineRule="exact"/>
        <w:ind w:left="567" w:right="576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660" w:bottom="280" w:left="500" w:right="220"/>
          <w:cols w:num="2" w:equalWidth="0">
            <w:col w:w="1605" w:space="1761"/>
            <w:col w:w="7834"/>
          </w:cols>
        </w:sectPr>
      </w:pPr>
      <w:rPr/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00" w:right="220"/>
        </w:sectPr>
      </w:pPr>
      <w:rPr/>
    </w:p>
    <w:p>
      <w:pPr>
        <w:spacing w:before="36" w:after="0" w:line="240" w:lineRule="auto"/>
        <w:ind w:left="124" w:right="-20"/>
        <w:jc w:val="left"/>
        <w:tabs>
          <w:tab w:pos="13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QlayTarihi</w:t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2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9"/>
          <w:w w:val="1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3"/>
        </w:rPr>
        <w:t>07.05.2017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33" w:right="-20"/>
        <w:jc w:val="left"/>
        <w:tabs>
          <w:tab w:pos="13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07.05.2017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03" w:lineRule="exact"/>
        <w:ind w:left="133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  <w:position w:val="-1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2"/>
          <w:w w:val="141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  <w:position w:val="-1"/>
        </w:rPr>
        <w:t>_Quııb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92"/>
          <w:position w:val="-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56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74"/>
          <w:position w:val="-1"/>
        </w:rPr>
        <w:t>köy_tl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9"/>
          <w:w w:val="7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girişi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27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right="-67"/>
        <w:jc w:val="left"/>
        <w:tabs>
          <w:tab w:pos="1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8"/>
        </w:rPr>
        <w:t>!Kayıt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2849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5"/>
        </w:rPr>
        <w:t>_!Bildirim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18:12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7"/>
        </w:rPr>
        <w:t>[cl: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0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7"/>
        </w:rPr>
        <w:t>05355923159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5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Kemalpaşa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00" w:right="220"/>
          <w:cols w:num="3" w:equalWidth="0">
            <w:col w:w="2781" w:space="352"/>
            <w:col w:w="1646" w:space="618"/>
            <w:col w:w="5803"/>
          </w:cols>
        </w:sectPr>
      </w:pPr>
      <w:rPr/>
    </w:p>
    <w:p>
      <w:pPr>
        <w:spacing w:before="5" w:after="0" w:line="240" w:lineRule="auto"/>
        <w:ind w:left="133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6"/>
        </w:rPr>
        <w:t>Ooi1;r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6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7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7"/>
        </w:rPr>
        <w:t>Çamb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7"/>
          <w:w w:val="9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köytl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girişi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6"/>
        </w:rPr>
        <w:t>sulu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CBCBC"/>
          <w:spacing w:val="0"/>
          <w:w w:val="19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BCBCBC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derc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1"/>
        </w:rPr>
        <w:t>yanı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0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1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9"/>
          <w:w w:val="81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KEMALI'AŞA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03" w:lineRule="exact"/>
        <w:ind w:left="124" w:right="-20"/>
        <w:jc w:val="left"/>
        <w:tabs>
          <w:tab w:pos="1320" w:val="left"/>
          <w:tab w:pos="3620" w:val="left"/>
          <w:tab w:pos="6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76"/>
          <w:position w:val="-1"/>
        </w:rPr>
        <w:t>YanJ?.ı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76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3"/>
          <w:w w:val="7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3"/>
          <w:position w:val="-1"/>
        </w:rPr>
        <w:t>Aıtaç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2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yanaını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  <w:position w:val="-1"/>
        </w:rPr>
        <w:t>Yan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9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45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9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7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  <w:position w:val="0"/>
        </w:rPr>
        <w:t>Açı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5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aıeş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00" w:right="220"/>
        </w:sectPr>
      </w:pPr>
      <w:rPr/>
    </w:p>
    <w:p>
      <w:pPr>
        <w:spacing w:before="14" w:after="0" w:line="195" w:lineRule="exact"/>
        <w:ind w:left="129" w:right="-67"/>
        <w:jc w:val="left"/>
        <w:tabs>
          <w:tab w:pos="3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4.739914pt;margin-top:10.454412pt;width:32.016542pt;height:24pt;mso-position-horizontal-relative:page;mso-position-vertical-relative:paragraph;z-index:-15884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83838"/>
                      <w:w w:val="5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83838"/>
                      <w:spacing w:val="0"/>
                      <w:w w:val="54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83838"/>
                      <w:spacing w:val="0"/>
                      <w:w w:val="5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83838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83838"/>
                      <w:spacing w:val="0"/>
                      <w:w w:val="5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83838"/>
                      <w:spacing w:val="-36"/>
                      <w:w w:val="54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83838"/>
                      <w:spacing w:val="-36"/>
                      <w:w w:val="5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2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7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0"/>
          <w:position w:val="-1"/>
        </w:rPr>
        <w:t>[Ya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81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45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nı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4" w:after="0" w:line="195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8"/>
          <w:position w:val="-1"/>
        </w:rPr>
        <w:t>!Kul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88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"/>
          <w:w w:val="88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8"/>
          <w:position w:val="-1"/>
        </w:rPr>
        <w:t>nım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18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00" w:right="220"/>
          <w:cols w:num="2" w:equalWidth="0">
            <w:col w:w="4607" w:space="2019"/>
            <w:col w:w="4574"/>
          </w:cols>
        </w:sectPr>
      </w:pPr>
      <w:rPr/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89" w:lineRule="exact"/>
        <w:ind w:left="1472" w:right="-20"/>
        <w:jc w:val="left"/>
        <w:tabs>
          <w:tab w:pos="3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w w:val="86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  <w:u w:val="single" w:color="000000"/>
          <w:position w:val="-2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"/>
          <w:w w:val="100"/>
          <w:u w:val="single" w:color="0000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u w:val="single" w:color="000000"/>
          <w:position w:val="-2"/>
        </w:rPr>
        <w:t>ıonar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  <w:u w:val="single" w:color="000000"/>
          <w:position w:val="-2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u w:val="single" w:color="0000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3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u w:val="single" w:color="000000"/>
          <w:position w:val="-2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u w:val="single" w:color="0000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8"/>
          <w:w w:val="66"/>
          <w:u w:val="single" w:color="000000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8"/>
          <w:w w:val="66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66"/>
          <w:u w:val="single" w:color="000000"/>
          <w:position w:val="-2"/>
        </w:rPr>
        <w:t>hş_8Q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66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66"/>
          <w:u w:val="single" w:color="000000"/>
          <w:position w:val="-2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66"/>
          <w:u w:val="single" w:color="000000"/>
          <w:position w:val="-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7"/>
          <w:w w:val="66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u w:val="single" w:color="000000"/>
          <w:position w:val="-2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7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5"/>
          <w:position w:val="-2"/>
        </w:rPr>
        <w:t>.....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6"/>
          <w:w w:val="95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18"/>
          <w:w w:val="144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1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"/>
          <w:w w:val="101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1"/>
          <w:position w:val="-2"/>
        </w:rPr>
        <w:t>.....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18"/>
          <w:w w:val="101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6"/>
          <w:position w:val="-2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6"/>
          <w:w w:val="96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18"/>
          <w:w w:val="144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  <w:position w:val="-2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98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8"/>
          <w:w w:val="144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1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1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18"/>
          <w:w w:val="144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8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2"/>
          <w:w w:val="108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1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7"/>
          <w:w w:val="101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"/>
          <w:w w:val="96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1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7"/>
          <w:w w:val="101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1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2"/>
          <w:w w:val="101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8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7"/>
          <w:w w:val="108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96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8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8"/>
          <w:w w:val="108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96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16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8"/>
          <w:w w:val="116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96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3"/>
          <w:position w:val="-2"/>
        </w:rPr>
        <w:t>....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6"/>
          <w:w w:val="103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-18"/>
          <w:w w:val="144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8"/>
          <w:position w:val="-2"/>
        </w:rPr>
        <w:t>........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2"/>
          <w:w w:val="98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11"/>
          <w:position w:val="-2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-18"/>
          <w:w w:val="111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  <w:position w:val="-2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"/>
          <w:w w:val="94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94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3"/>
          <w:w w:val="94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2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-2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3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96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8"/>
          <w:position w:val="-2"/>
        </w:rPr>
        <w:t>...........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2"/>
          <w:w w:val="98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44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3344" w:right="-20"/>
        <w:jc w:val="left"/>
        <w:tabs>
          <w:tab w:pos="3940" w:val="left"/>
          <w:tab w:pos="4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6"/>
          <w:szCs w:val="26"/>
          <w:color w:val="BCBCBC"/>
          <w:spacing w:val="0"/>
          <w:w w:val="100"/>
          <w:position w:val="1"/>
        </w:rPr>
        <w:t>l</w:t>
      </w:r>
      <w:r>
        <w:rPr>
          <w:rFonts w:ascii="Arial" w:hAnsi="Arial" w:cs="Arial" w:eastAsia="Arial"/>
          <w:sz w:val="26"/>
          <w:szCs w:val="26"/>
          <w:color w:val="BCBCBC"/>
          <w:spacing w:val="-71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BCBCBC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BCBCBC"/>
          <w:spacing w:val="0"/>
          <w:w w:val="73"/>
          <w:position w:val="1"/>
        </w:rPr>
        <w:t>[</w:t>
      </w:r>
      <w:r>
        <w:rPr>
          <w:rFonts w:ascii="Arial" w:hAnsi="Arial" w:cs="Arial" w:eastAsia="Arial"/>
          <w:sz w:val="26"/>
          <w:szCs w:val="26"/>
          <w:color w:val="BCBCBC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BCBCB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5"/>
          <w:position w:val="1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57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5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16"/>
          <w:w w:val="5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1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1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1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18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4" w:after="0" w:line="240" w:lineRule="auto"/>
        <w:ind w:right="-20"/>
        <w:jc w:val="left"/>
        <w:tabs>
          <w:tab w:pos="34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6"/>
          <w:w w:val="14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ögTenileıncdi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BCBCBC"/>
          <w:spacing w:val="5"/>
          <w:w w:val="38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b/>
          <w:bCs/>
        </w:rPr>
        <w:t>Öğr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3"/>
          <w:b/>
          <w:bCs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0"/>
          <w:w w:val="97"/>
          <w:b/>
          <w:bCs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10"/>
          <w:w w:val="96"/>
          <w:b/>
          <w:bCs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b/>
          <w:bCs/>
        </w:rPr>
        <w:t>lemedi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2" w:after="0" w:line="19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:Nuri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KARAGÖZ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00" w:right="220"/>
          <w:cols w:num="2" w:equalWidth="0">
            <w:col w:w="1056" w:space="1080"/>
            <w:col w:w="9064"/>
          </w:cols>
        </w:sectPr>
      </w:pPr>
      <w:rPr/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left="12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9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7"/>
        </w:rPr>
        <w:t>aç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8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6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5"/>
          <w:b/>
          <w:bCs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1" w:after="0" w:line="240" w:lineRule="auto"/>
        <w:ind w:right="-6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080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left="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w w:val="92"/>
          <w:position w:val="-1"/>
        </w:rPr>
        <w:t>Perso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7"/>
          <w:w w:val="102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56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3"/>
          <w:position w:val="-1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right="876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3"/>
          <w:w w:val="95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19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-13"/>
          <w:w w:val="16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7"/>
        </w:rPr>
        <w:t>8: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8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-15"/>
          <w:w w:val="16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3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5" w:right="397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5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63" w:lineRule="auto"/>
        <w:ind w:left="5" w:right="-51" w:firstLine="14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0"/>
          <w:w w:val="6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-1"/>
          <w:w w:val="6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4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"/>
          <w:w w:val="96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niyet-Jandarma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</w:rPr>
        <w:t>Dogalgaz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7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6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3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9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13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383838"/>
          <w:spacing w:val="-3"/>
          <w:w w:val="19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2"/>
        </w:rPr>
        <w:t>8:26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00" w:right="220"/>
          <w:cols w:num="4" w:equalWidth="0">
            <w:col w:w="580" w:space="1556"/>
            <w:col w:w="1722" w:space="774"/>
            <w:col w:w="2230" w:space="713"/>
            <w:col w:w="3625"/>
          </w:cols>
        </w:sectPr>
      </w:pPr>
      <w:rPr/>
    </w:p>
    <w:p>
      <w:pPr>
        <w:spacing w:before="5" w:after="0" w:line="240" w:lineRule="auto"/>
        <w:ind w:left="12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w w:val="87"/>
        </w:rPr>
        <w:t>Yar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w w:val="88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4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cı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4" w:after="0" w:line="198" w:lineRule="exact"/>
        <w:ind w:left="23" w:right="960" w:firstLine="-2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77"/>
        </w:rPr>
        <w:t>Dön"Oş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w w:val="87"/>
        </w:rPr>
        <w:t>!Yardım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18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03" w:lineRule="exact"/>
        <w:ind w:left="1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-1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5"/>
          <w:position w:val="-1"/>
        </w:rPr>
        <w:t>Aniirini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4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20"/>
        <w:jc w:val="left"/>
        <w:tabs>
          <w:tab w:pos="2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Person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00" w:right="220"/>
          <w:cols w:num="3" w:equalWidth="0">
            <w:col w:w="1821" w:space="296"/>
            <w:col w:w="1920" w:space="595"/>
            <w:col w:w="6568"/>
          </w:cols>
        </w:sectPr>
      </w:pPr>
      <w:rPr/>
    </w:p>
    <w:p>
      <w:pPr>
        <w:spacing w:before="4" w:after="0" w:line="240" w:lineRule="auto"/>
        <w:ind w:left="12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7"/>
          <w:w w:val="9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ayı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5"/>
        </w:rPr>
        <w:t>Görüldüğil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w w:val="79"/>
          <w:position w:val="-1"/>
        </w:rPr>
        <w:t>!Ya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8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10"/>
          <w:w w:val="98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57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9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4"/>
          <w:w w:val="7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çam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  <w:position w:val="-1"/>
        </w:rPr>
        <w:t>ağacını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-1"/>
        </w:rPr>
        <w:t>duma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  <w:position w:val="-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  <w:position w:val="-1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4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  <w:position w:val="-1"/>
        </w:rPr>
        <w:t>yannıakta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  <w:position w:val="-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4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00" w:right="220"/>
          <w:cols w:num="2" w:equalWidth="0">
            <w:col w:w="1950" w:space="167"/>
            <w:col w:w="9083"/>
          </w:cols>
        </w:sectPr>
      </w:pPr>
      <w:rPr/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00" w:right="220"/>
        </w:sectPr>
      </w:pPr>
      <w:rPr/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80" w:lineRule="exact"/>
        <w:ind w:left="12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3"/>
          <w:position w:val="-2"/>
        </w:rPr>
        <w:t>:-:ıöndllrme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8"/>
          <w:w w:val="83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Tüıi1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</w:rPr>
        <w:t>SöndUrmede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söndilrilcü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66" w:lineRule="exact"/>
        <w:ind w:right="-69"/>
        <w:jc w:val="left"/>
        <w:tabs>
          <w:tab w:pos="1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  <w:position w:val="-4"/>
        </w:rPr>
        <w:t>:s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8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1"/>
          <w:position w:val="-4"/>
        </w:rPr>
        <w:t>IKöpUk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2"/>
          <w:w w:val="81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1" w:lineRule="exact"/>
        <w:ind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w w:val="72"/>
          <w:position w:val="-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72"/>
          <w:position w:val="-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96"/>
          <w:position w:val="-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3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83"/>
          <w:position w:val="-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1"/>
          <w:w w:val="144"/>
          <w:position w:val="-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1"/>
          <w:w w:val="101"/>
          <w:position w:val="-6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44"/>
          <w:position w:val="-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-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6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7"/>
          <w:szCs w:val="27"/>
          <w:color w:val="494949"/>
          <w:spacing w:val="0"/>
          <w:w w:val="100"/>
          <w:position w:val="-6"/>
        </w:rPr>
        <w:t>toı</w:t>
      </w:r>
      <w:r>
        <w:rPr>
          <w:rFonts w:ascii="Times New Roman" w:hAnsi="Times New Roman" w:cs="Times New Roman" w:eastAsia="Times New Roman"/>
          <w:sz w:val="27"/>
          <w:szCs w:val="27"/>
          <w:color w:val="494949"/>
          <w:spacing w:val="4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8"/>
          <w:w w:val="100"/>
          <w:position w:val="-6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00" w:right="220"/>
          <w:cols w:num="3" w:equalWidth="0">
            <w:col w:w="1245" w:space="3387"/>
            <w:col w:w="2662" w:space="742"/>
            <w:col w:w="3164"/>
          </w:cols>
        </w:sectPr>
      </w:pPr>
      <w:rPr/>
    </w:p>
    <w:p>
      <w:pPr>
        <w:spacing w:before="0" w:after="0" w:line="292" w:lineRule="exact"/>
        <w:ind w:left="6509" w:right="-20"/>
        <w:jc w:val="left"/>
        <w:tabs>
          <w:tab w:pos="8020" w:val="left"/>
          <w:tab w:pos="952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30"/>
          <w:szCs w:val="30"/>
          <w:color w:val="1F1F1F"/>
          <w:spacing w:val="0"/>
          <w:w w:val="70"/>
          <w:position w:val="-1"/>
        </w:rPr>
        <w:t>ı</w:t>
      </w:r>
      <w:r>
        <w:rPr>
          <w:rFonts w:ascii="Arial" w:hAnsi="Arial" w:cs="Arial" w:eastAsia="Arial"/>
          <w:sz w:val="30"/>
          <w:szCs w:val="30"/>
          <w:color w:val="1F1F1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0"/>
          <w:szCs w:val="30"/>
          <w:color w:val="1F1F1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7"/>
          <w:szCs w:val="27"/>
          <w:color w:val="494949"/>
          <w:spacing w:val="0"/>
          <w:w w:val="100"/>
          <w:b/>
          <w:bCs/>
          <w:i/>
          <w:position w:val="0"/>
        </w:rPr>
        <w:t>ııı</w:t>
      </w:r>
      <w:r>
        <w:rPr>
          <w:rFonts w:ascii="Times New Roman" w:hAnsi="Times New Roman" w:cs="Times New Roman" w:eastAsia="Times New Roman"/>
          <w:sz w:val="27"/>
          <w:szCs w:val="27"/>
          <w:color w:val="494949"/>
          <w:spacing w:val="0"/>
          <w:w w:val="100"/>
          <w:b/>
          <w:bCs/>
          <w:i/>
          <w:position w:val="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494949"/>
          <w:spacing w:val="0"/>
          <w:w w:val="100"/>
          <w:b/>
          <w:bCs/>
          <w:i/>
          <w:position w:val="0"/>
        </w:rPr>
      </w:r>
      <w:r>
        <w:rPr>
          <w:rFonts w:ascii="Arial" w:hAnsi="Arial" w:cs="Arial" w:eastAsia="Arial"/>
          <w:sz w:val="25"/>
          <w:szCs w:val="25"/>
          <w:color w:val="5D5D5D"/>
          <w:spacing w:val="0"/>
          <w:w w:val="162"/>
          <w:position w:val="-3"/>
        </w:rPr>
        <w:t>1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229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dere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öğrenilemeye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arazi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büyük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çam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6"/>
          <w:w w:val="10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75"/>
        </w:rPr>
        <w:t>tUr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left="12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2"/>
        </w:rPr>
        <w:t>SöndUrnıe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tahmine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1.000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vardı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03" w:lineRule="exact"/>
        <w:ind w:left="12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00" w:right="220"/>
        </w:sectPr>
      </w:pPr>
      <w:rPr/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5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dere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kenarında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5"/>
        </w:rPr>
        <w:t>göıi1lmU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araştınna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</w:rPr>
        <w:t>Uğur</w:t>
      </w:r>
      <w:r>
        <w:rPr>
          <w:rFonts w:ascii="Arial" w:hAnsi="Arial" w:cs="Arial" w:eastAsia="Arial"/>
          <w:sz w:val="17"/>
          <w:szCs w:val="17"/>
          <w:color w:val="494949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TARHAN'a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arazi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üzerinde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temizli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amacıyla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yakıla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ateşi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ıi1zgarı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</w:rPr>
        <w:t>etkisiyle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çevreye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sirayet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9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w w:val="93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ıkmı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00" w:right="220"/>
          <w:cols w:num="2" w:equalWidth="0">
            <w:col w:w="1582" w:space="554"/>
            <w:col w:w="9064"/>
          </w:cols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00" w:right="220"/>
        </w:sectPr>
      </w:pPr>
      <w:rPr/>
    </w:p>
    <w:p>
      <w:pPr>
        <w:spacing w:before="36" w:after="0" w:line="240" w:lineRule="auto"/>
        <w:ind w:left="15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9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0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8"/>
        </w:rPr>
        <w:t>!Arı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78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78"/>
        </w:rPr>
        <w:t>;_Q_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2"/>
          <w:w w:val="7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8"/>
        </w:rPr>
        <w:t>reç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7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01" w:lineRule="exact"/>
        <w:ind w:left="10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74"/>
          <w:position w:val="-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5"/>
          <w:w w:val="74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74"/>
          <w:position w:val="-1"/>
        </w:rPr>
        <w:t>::o--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7"/>
          <w:w w:val="74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4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4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7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  <w:position w:val="-1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5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152"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3"/>
          <w:szCs w:val="23"/>
          <w:color w:val="383838"/>
          <w:spacing w:val="1"/>
          <w:w w:val="76"/>
          <w:b/>
          <w:bCs/>
        </w:rPr>
        <w:t>ı</w:t>
      </w:r>
      <w:r>
        <w:rPr>
          <w:rFonts w:ascii="Arial" w:hAnsi="Arial" w:cs="Arial" w:eastAsia="Arial"/>
          <w:sz w:val="23"/>
          <w:szCs w:val="23"/>
          <w:color w:val="9A9A9A"/>
          <w:spacing w:val="0"/>
          <w:w w:val="76"/>
          <w:b/>
          <w:bCs/>
        </w:rPr>
        <w:t>'</w:t>
      </w:r>
      <w:r>
        <w:rPr>
          <w:rFonts w:ascii="Arial" w:hAnsi="Arial" w:cs="Arial" w:eastAsia="Arial"/>
          <w:sz w:val="23"/>
          <w:szCs w:val="23"/>
          <w:color w:val="9A9A9A"/>
          <w:spacing w:val="-48"/>
          <w:w w:val="76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9A9A9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3"/>
          <w:szCs w:val="23"/>
          <w:color w:val="9A9A9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8" w:after="0" w:line="240" w:lineRule="auto"/>
        <w:ind w:left="10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77"/>
        </w:rPr>
        <w:t>lg_kibiıı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1"/>
          <w:w w:val="7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DöııUşll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left="199" w:right="-67"/>
        <w:jc w:val="left"/>
        <w:tabs>
          <w:tab w:pos="980" w:val="left"/>
          <w:tab w:pos="1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Ölti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6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w w:val="147"/>
        </w:rPr>
        <w:t>ir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4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2"/>
          <w:w w:val="10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E6E6E"/>
          <w:w w:val="86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ğurTARHAN'a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9"/>
        </w:rPr>
        <w:t>07.05.2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99"/>
        </w:rPr>
        <w:t>0</w:t>
      </w:r>
      <w:r>
        <w:rPr>
          <w:rFonts w:ascii="Arial" w:hAnsi="Arial" w:cs="Arial" w:eastAsia="Arial"/>
          <w:sz w:val="23"/>
          <w:szCs w:val="23"/>
          <w:color w:val="383838"/>
          <w:spacing w:val="-8"/>
          <w:w w:val="18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5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8" w:lineRule="exact"/>
        <w:ind w:right="-7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KfP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5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9"/>
        </w:rPr>
        <w:t>Öre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1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6" w:after="0" w:line="240" w:lineRule="auto"/>
        <w:ind w:left="64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8"/>
        </w:rPr>
        <w:t>jBcdeli: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45"/>
        </w:rPr>
        <w:t>aali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1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19:55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00" w:right="220"/>
          <w:cols w:num="4" w:equalWidth="0">
            <w:col w:w="1916" w:space="220"/>
            <w:col w:w="2517" w:space="1373"/>
            <w:col w:w="1154" w:space="1375"/>
            <w:col w:w="2645"/>
          </w:cols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0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274" w:lineRule="exact"/>
        <w:ind w:left="2285" w:right="-209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9.951172pt;margin-top:7.120495pt;width:100.300591pt;height:43.5pt;mso-position-horizontal-relative:page;mso-position-vertical-relative:paragraph;z-index:-15883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tabs>
                      <w:tab w:pos="1360" w:val="left"/>
                    </w:tabs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6E6E6E"/>
                      <w:spacing w:val="0"/>
                      <w:w w:val="80"/>
                      <w:b/>
                      <w:bCs/>
                    </w:rPr>
                    <w:t>A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6E6E6E"/>
                      <w:spacing w:val="0"/>
                      <w:w w:val="80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6E6E6E"/>
                      <w:spacing w:val="55"/>
                      <w:w w:val="8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5D5D5D"/>
                      <w:spacing w:val="0"/>
                      <w:w w:val="54"/>
                      <w:b/>
                      <w:bCs/>
                      <w:i/>
                    </w:rPr>
                    <w:t>:ı:</w:t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858585"/>
                      <w:spacing w:val="0"/>
                      <w:w w:val="25"/>
                      <w:b/>
                      <w:bCs/>
                      <w:i/>
                    </w:rPr>
                    <w:t>an</w:t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858585"/>
                      <w:spacing w:val="0"/>
                      <w:w w:val="100"/>
                      <w:b/>
                      <w:bCs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858585"/>
                      <w:spacing w:val="0"/>
                      <w:w w:val="100"/>
                      <w:b/>
                      <w:bCs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383838"/>
                      <w:spacing w:val="0"/>
                      <w:w w:val="100"/>
                    </w:rPr>
                    <w:t>fOPÇl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4"/>
          <w:szCs w:val="24"/>
          <w:color w:val="6E6E6E"/>
          <w:spacing w:val="-10"/>
          <w:w w:val="84"/>
          <w:position w:val="-4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0"/>
          <w:w w:val="78"/>
          <w:position w:val="-4"/>
        </w:rPr>
        <w:t>lfa</w:t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-46"/>
          <w:w w:val="78"/>
          <w:position w:val="-4"/>
        </w:rPr>
        <w:t>i</w:t>
      </w:r>
      <w:r>
        <w:rPr>
          <w:rFonts w:ascii="Arial" w:hAnsi="Arial" w:cs="Arial" w:eastAsia="Arial"/>
          <w:sz w:val="113"/>
          <w:szCs w:val="113"/>
          <w:color w:val="363D85"/>
          <w:spacing w:val="0"/>
          <w:w w:val="79"/>
          <w:i/>
          <w:position w:val="-4"/>
        </w:rPr>
        <w:t>'it</w:t>
      </w:r>
      <w:r>
        <w:rPr>
          <w:rFonts w:ascii="Arial" w:hAnsi="Arial" w:cs="Arial" w:eastAsia="Arial"/>
          <w:sz w:val="113"/>
          <w:szCs w:val="113"/>
          <w:color w:val="363D85"/>
          <w:spacing w:val="-183"/>
          <w:w w:val="100"/>
          <w:i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88"/>
          <w:position w:val="-4"/>
        </w:rPr>
        <w:t>z</w:t>
      </w:r>
      <w:r>
        <w:rPr>
          <w:rFonts w:ascii="Arial" w:hAnsi="Arial" w:cs="Arial" w:eastAsia="Arial"/>
          <w:sz w:val="23"/>
          <w:szCs w:val="23"/>
          <w:color w:val="6E6E6E"/>
          <w:spacing w:val="-28"/>
          <w:w w:val="100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5"/>
          <w:position w:val="-4"/>
        </w:rPr>
        <w:t>Bölg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6"/>
          <w:position w:val="-4"/>
        </w:rPr>
        <w:t>e</w:t>
      </w:r>
      <w:r>
        <w:rPr>
          <w:rFonts w:ascii="Arial" w:hAnsi="Arial" w:cs="Arial" w:eastAsia="Arial"/>
          <w:sz w:val="23"/>
          <w:szCs w:val="23"/>
          <w:color w:val="383838"/>
          <w:spacing w:val="-33"/>
          <w:w w:val="100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83"/>
          <w:position w:val="-4"/>
        </w:rPr>
        <w:t>Amir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-36" w:right="536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left="2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460" w:lineRule="exact"/>
        <w:ind w:left="396" w:right="-20"/>
        <w:jc w:val="left"/>
        <w:rPr>
          <w:rFonts w:ascii="Courier New" w:hAnsi="Courier New" w:cs="Courier New" w:eastAsia="Courier New"/>
          <w:sz w:val="47"/>
          <w:szCs w:val="47"/>
        </w:rPr>
      </w:pPr>
      <w:rPr/>
      <w:r>
        <w:rPr>
          <w:rFonts w:ascii="Courier New" w:hAnsi="Courier New" w:cs="Courier New" w:eastAsia="Courier New"/>
          <w:sz w:val="47"/>
          <w:szCs w:val="47"/>
          <w:color w:val="363D85"/>
          <w:spacing w:val="0"/>
          <w:w w:val="213"/>
          <w:position w:val="-2"/>
        </w:rPr>
        <w:t>/)</w:t>
      </w:r>
      <w:r>
        <w:rPr>
          <w:rFonts w:ascii="Courier New" w:hAnsi="Courier New" w:cs="Courier New" w:eastAsia="Courier New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367" w:lineRule="exact"/>
        <w:ind w:left="345" w:right="-20"/>
        <w:jc w:val="left"/>
        <w:tabs>
          <w:tab w:pos="1820" w:val="left"/>
        </w:tabs>
        <w:rPr>
          <w:rFonts w:ascii="Arial" w:hAnsi="Arial" w:cs="Arial" w:eastAsia="Arial"/>
          <w:sz w:val="43"/>
          <w:szCs w:val="43"/>
        </w:rPr>
      </w:pPr>
      <w:rPr/>
      <w:r>
        <w:rPr>
          <w:rFonts w:ascii="Arial" w:hAnsi="Arial" w:cs="Arial" w:eastAsia="Arial"/>
          <w:sz w:val="43"/>
          <w:szCs w:val="43"/>
          <w:color w:val="646095"/>
          <w:spacing w:val="0"/>
          <w:w w:val="63"/>
          <w:i/>
          <w:position w:val="2"/>
        </w:rPr>
        <w:t>(</w:t>
      </w:r>
      <w:r>
        <w:rPr>
          <w:rFonts w:ascii="Arial" w:hAnsi="Arial" w:cs="Arial" w:eastAsia="Arial"/>
          <w:sz w:val="43"/>
          <w:szCs w:val="43"/>
          <w:color w:val="646095"/>
          <w:spacing w:val="0"/>
          <w:w w:val="100"/>
          <w:i/>
          <w:position w:val="2"/>
        </w:rPr>
        <w:tab/>
      </w:r>
      <w:r>
        <w:rPr>
          <w:rFonts w:ascii="Arial" w:hAnsi="Arial" w:cs="Arial" w:eastAsia="Arial"/>
          <w:sz w:val="43"/>
          <w:szCs w:val="43"/>
          <w:color w:val="646095"/>
          <w:spacing w:val="0"/>
          <w:w w:val="100"/>
          <w:i/>
          <w:position w:val="2"/>
        </w:rPr>
      </w:r>
      <w:r>
        <w:rPr>
          <w:rFonts w:ascii="Arial" w:hAnsi="Arial" w:cs="Arial" w:eastAsia="Arial"/>
          <w:sz w:val="43"/>
          <w:szCs w:val="43"/>
          <w:color w:val="363D85"/>
          <w:spacing w:val="0"/>
          <w:w w:val="100"/>
          <w:b/>
          <w:bCs/>
          <w:position w:val="2"/>
        </w:rPr>
        <w:t>l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16" w:after="0" w:line="350" w:lineRule="exact"/>
        <w:ind w:left="251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Nur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  <w:position w:val="-1"/>
        </w:rPr>
        <w:t>KAR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93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D527B"/>
          <w:spacing w:val="0"/>
          <w:w w:val="565"/>
          <w:position w:val="-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4D527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527B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494949"/>
          <w:spacing w:val="0"/>
          <w:w w:val="167"/>
          <w:position w:val="-1"/>
        </w:rPr>
        <w:t>z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27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Çavuşu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00" w:right="220"/>
          <w:cols w:num="2" w:equalWidth="0">
            <w:col w:w="4312" w:space="162"/>
            <w:col w:w="6726"/>
          </w:cols>
        </w:sectPr>
      </w:pPr>
      <w:rPr/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29.690142pt;margin-top:38.177311pt;width:565.509871pt;height:759.412751pt;mso-position-horizontal-relative:page;mso-position-vertical-relative:page;z-index:-15885" coordorigin="594,764" coordsize="11310,15188">
            <v:shape style="position:absolute;left:2765;top:11962;width:1958;height:1421" type="#_x0000_t75">
              <v:imagedata r:id="rId7" o:title=""/>
            </v:shape>
            <v:shape style="position:absolute;left:8736;top:12326;width:3168;height:3110" type="#_x0000_t75">
              <v:imagedata r:id="rId8" o:title=""/>
            </v:shape>
            <v:group style="position:absolute;left:601;top:785;width:11005;height:2" coordorigin="601,785" coordsize="11005,2">
              <v:shape style="position:absolute;left:601;top:785;width:11005;height:2" coordorigin="601,785" coordsize="11005,0" path="m601,785l11606,785e" filled="f" stroked="t" strokeweight=".698592pt" strokecolor="#575757">
                <v:path arrowok="t"/>
              </v:shape>
            </v:group>
            <v:group style="position:absolute;left:610;top:771;width:2;height:15165" coordorigin="610,771" coordsize="2,15165">
              <v:shape style="position:absolute;left:610;top:771;width:2;height:15165" coordorigin="610,771" coordsize="0,15165" path="m610,15935l610,771e" filled="f" stroked="t" strokeweight=".698592pt" strokecolor="#4F4F4F">
                <v:path arrowok="t"/>
              </v:shape>
            </v:group>
            <v:group style="position:absolute;left:2617;top:775;width:2;height:1484" coordorigin="2617,775" coordsize="2,1484">
              <v:shape style="position:absolute;left:2617;top:775;width:2;height:1484" coordorigin="2617,775" coordsize="0,1484" path="m2617,2260l2617,775e" filled="f" stroked="t" strokeweight=".698592pt" strokecolor="#4F4F4F">
                <v:path arrowok="t"/>
              </v:shape>
            </v:group>
            <v:group style="position:absolute;left:605;top:2248;width:11005;height:2" coordorigin="605,2248" coordsize="11005,2">
              <v:shape style="position:absolute;left:605;top:2248;width:11005;height:2" coordorigin="605,2248" coordsize="11005,0" path="m605,2248l11611,2248e" filled="f" stroked="t" strokeweight=".698592pt" strokecolor="#575757">
                <v:path arrowok="t"/>
              </v:shape>
            </v:group>
            <v:group style="position:absolute;left:610;top:2463;width:10996;height:2" coordorigin="610,2463" coordsize="10996,2">
              <v:shape style="position:absolute;left:610;top:2463;width:10996;height:2" coordorigin="610,2463" coordsize="10996,0" path="m610,2463l11606,2463e" filled="f" stroked="t" strokeweight=".698592pt" strokecolor="#575757">
                <v:path arrowok="t"/>
              </v:shape>
            </v:group>
            <v:group style="position:absolute;left:9245;top:780;width:2;height:1475" coordorigin="9245,780" coordsize="2,1475">
              <v:shape style="position:absolute;left:9245;top:780;width:2;height:1475" coordorigin="9245,780" coordsize="0,1475" path="m9245,2255l9245,780e" filled="f" stroked="t" strokeweight=".698592pt" strokecolor="#545454">
                <v:path arrowok="t"/>
              </v:shape>
            </v:group>
            <v:group style="position:absolute;left:11601;top:775;width:2;height:3285" coordorigin="11601,775" coordsize="2,3285">
              <v:shape style="position:absolute;left:11601;top:775;width:2;height:3285" coordorigin="11601,775" coordsize="0,3285" path="m11601,4061l11601,775e" filled="f" stroked="t" strokeweight=".698592pt" strokecolor="#575757">
                <v:path arrowok="t"/>
              </v:shape>
            </v:group>
            <v:group style="position:absolute;left:605;top:2680;width:11005;height:2" coordorigin="605,2680" coordsize="11005,2">
              <v:shape style="position:absolute;left:605;top:2680;width:11005;height:2" coordorigin="605,2680" coordsize="11005,0" path="m605,2680l11611,2680e" filled="f" stroked="t" strokeweight=".698592pt" strokecolor="#545454">
                <v:path arrowok="t"/>
              </v:shape>
            </v:group>
            <v:group style="position:absolute;left:610;top:2898;width:11000;height:2" coordorigin="610,2898" coordsize="11000,2">
              <v:shape style="position:absolute;left:610;top:2898;width:11000;height:2" coordorigin="610,2898" coordsize="11000,0" path="m610,2898l11611,2898e" filled="f" stroked="t" strokeweight=".698592pt" strokecolor="#545454">
                <v:path arrowok="t"/>
              </v:shape>
            </v:group>
            <v:group style="position:absolute;left:605;top:3110;width:11005;height:2" coordorigin="605,3110" coordsize="11005,2">
              <v:shape style="position:absolute;left:605;top:3110;width:11005;height:2" coordorigin="605,3110" coordsize="11005,0" path="m605,3110l11611,3110e" filled="f" stroked="t" strokeweight=".698592pt" strokecolor="#575757">
                <v:path arrowok="t"/>
              </v:shape>
            </v:group>
            <v:group style="position:absolute;left:4089;top:3323;width:2;height:737" coordorigin="4089,3323" coordsize="2,737">
              <v:shape style="position:absolute;left:4089;top:3323;width:2;height:737" coordorigin="4089,3323" coordsize="0,737" path="m4089,4061l4089,3323e" filled="f" stroked="t" strokeweight=".698592pt" strokecolor="#4F4F4F">
                <v:path arrowok="t"/>
              </v:shape>
            </v:group>
            <v:group style="position:absolute;left:7130;top:3281;width:2;height:780" coordorigin="7130,3281" coordsize="2,780">
              <v:shape style="position:absolute;left:7130;top:3281;width:2;height:780" coordorigin="7130,3281" coordsize="0,780" path="m7130,4061l7130,3281e" filled="f" stroked="t" strokeweight=".931455pt" strokecolor="#545454">
                <v:path arrowok="t"/>
              </v:shape>
            </v:group>
            <v:group style="position:absolute;left:605;top:4051;width:11005;height:2" coordorigin="605,4051" coordsize="11005,2">
              <v:shape style="position:absolute;left:605;top:4051;width:11005;height:2" coordorigin="605,4051" coordsize="11005,0" path="m605,4051l11611,4051e" filled="f" stroked="t" strokeweight=".698592pt" strokecolor="#4F4F4F">
                <v:path arrowok="t"/>
              </v:shape>
            </v:group>
            <v:group style="position:absolute;left:610;top:3328;width:11005;height:2" coordorigin="610,3328" coordsize="11005,2">
              <v:shape style="position:absolute;left:610;top:3328;width:11005;height:2" coordorigin="610,3328" coordsize="11005,0" path="m610,3328l11615,3328e" filled="f" stroked="t" strokeweight=".698592pt" strokecolor="#545454">
                <v:path arrowok="t"/>
              </v:shape>
            </v:group>
            <v:group style="position:absolute;left:2624;top:4046;width:2;height:11894" coordorigin="2624,4046" coordsize="2,11894">
              <v:shape style="position:absolute;left:2624;top:4046;width:2;height:11894" coordorigin="2624,4046" coordsize="0,11894" path="m2624,15940l2624,4046e" filled="f" stroked="t" strokeweight=".698592pt" strokecolor="#4B4B4B">
                <v:path arrowok="t"/>
              </v:shape>
            </v:group>
            <v:group style="position:absolute;left:605;top:4325;width:11010;height:2" coordorigin="605,4325" coordsize="11010,2">
              <v:shape style="position:absolute;left:605;top:4325;width:11010;height:2" coordorigin="605,4325" coordsize="11010,0" path="m605,4325l11615,4325e" filled="f" stroked="t" strokeweight=".698592pt" strokecolor="#575757">
                <v:path arrowok="t"/>
              </v:shape>
            </v:group>
            <v:group style="position:absolute;left:11613;top:4321;width:2;height:9502" coordorigin="11613,4321" coordsize="2,9502">
              <v:shape style="position:absolute;left:11613;top:4321;width:2;height:9502" coordorigin="11613,4321" coordsize="0,9502" path="m11613,13822l11613,4321e" filled="f" stroked="t" strokeweight=".698592pt" strokecolor="#575757">
                <v:path arrowok="t"/>
              </v:shape>
            </v:group>
            <v:group style="position:absolute;left:2617;top:4540;width:8993;height:2" coordorigin="2617,4540" coordsize="8993,2">
              <v:shape style="position:absolute;left:2617;top:4540;width:8993;height:2" coordorigin="2617,4540" coordsize="8993,0" path="m2617,4540l11611,4540e" filled="f" stroked="t" strokeweight=".698592pt" strokecolor="#5B5B5B">
                <v:path arrowok="t"/>
              </v:shape>
            </v:group>
            <v:group style="position:absolute;left:5123;top:4533;width:2;height:2047" coordorigin="5123,4533" coordsize="2,2047">
              <v:shape style="position:absolute;left:5123;top:4533;width:2;height:2047" coordorigin="5123,4533" coordsize="0,2047" path="m5123,6580l5123,4533e" filled="f" stroked="t" strokeweight=".698592pt" strokecolor="#4B4B4B">
                <v:path arrowok="t"/>
              </v:shape>
            </v:group>
            <v:group style="position:absolute;left:5114;top:5016;width:6502;height:2" coordorigin="5114,5016" coordsize="6502,2">
              <v:shape style="position:absolute;left:5114;top:5016;width:6502;height:2" coordorigin="5114,5016" coordsize="6502,0" path="m5114,5016l11615,5016e" filled="f" stroked="t" strokeweight=".698592pt" strokecolor="#676767">
                <v:path arrowok="t"/>
              </v:shape>
            </v:group>
            <v:group style="position:absolute;left:5114;top:5254;width:6497;height:2" coordorigin="5114,5254" coordsize="6497,2">
              <v:shape style="position:absolute;left:5114;top:5254;width:6497;height:2" coordorigin="5114,5254" coordsize="6497,0" path="m5114,5254l11611,5254e" filled="f" stroked="t" strokeweight=".698592pt" strokecolor="#575757">
                <v:path arrowok="t"/>
              </v:shape>
            </v:group>
            <v:group style="position:absolute;left:5114;top:5493;width:6502;height:2" coordorigin="5114,5493" coordsize="6502,2">
              <v:shape style="position:absolute;left:5114;top:5493;width:6502;height:2" coordorigin="5114,5493" coordsize="6502,0" path="m5114,5493l11615,5493e" filled="f" stroked="t" strokeweight=".698592pt" strokecolor="#545454">
                <v:path arrowok="t"/>
              </v:shape>
            </v:group>
            <v:group style="position:absolute;left:2617;top:5710;width:8993;height:2" coordorigin="2617,5710" coordsize="8993,2">
              <v:shape style="position:absolute;left:2617;top:5710;width:8993;height:2" coordorigin="2617,5710" coordsize="8993,0" path="m2617,5710l11611,5710e" filled="f" stroked="t" strokeweight=".698592pt" strokecolor="#575757">
                <v:path arrowok="t"/>
              </v:shape>
            </v:group>
            <v:group style="position:absolute;left:7964;top:5933;width:2;height:643" coordorigin="7964,5933" coordsize="2,643">
              <v:shape style="position:absolute;left:7964;top:5933;width:2;height:643" coordorigin="7964,5933" coordsize="0,643" path="m7964,6576l7964,5933e" filled="f" stroked="t" strokeweight=".698592pt" strokecolor="#5B5B5B">
                <v:path arrowok="t"/>
              </v:shape>
            </v:group>
            <v:group style="position:absolute;left:2613;top:6358;width:9003;height:2" coordorigin="2613,6358" coordsize="9003,2">
              <v:shape style="position:absolute;left:2613;top:6358;width:9003;height:2" coordorigin="2613,6358" coordsize="9003,0" path="m2613,6358l11615,6358e" filled="f" stroked="t" strokeweight=".698592pt" strokecolor="#575757">
                <v:path arrowok="t"/>
              </v:shape>
            </v:group>
            <v:group style="position:absolute;left:2617;top:6571;width:8998;height:2" coordorigin="2617,6571" coordsize="8998,2">
              <v:shape style="position:absolute;left:2617;top:6571;width:8998;height:2" coordorigin="2617,6571" coordsize="8998,0" path="m2617,6571l11615,6571e" filled="f" stroked="t" strokeweight=".698592pt" strokecolor="#5B5B5B">
                <v:path arrowok="t"/>
              </v:shape>
            </v:group>
            <v:group style="position:absolute;left:601;top:5937;width:11014;height:2" coordorigin="601,5937" coordsize="11014,2">
              <v:shape style="position:absolute;left:601;top:5937;width:11014;height:2" coordorigin="601,5937" coordsize="11014,0" path="m601,5937l11615,5937e" filled="f" stroked="t" strokeweight=".698592pt" strokecolor="#575757">
                <v:path arrowok="t"/>
              </v:shape>
            </v:group>
            <v:group style="position:absolute;left:601;top:6788;width:11014;height:2" coordorigin="601,6788" coordsize="11014,2">
              <v:shape style="position:absolute;left:601;top:6788;width:11014;height:2" coordorigin="601,6788" coordsize="11014,0" path="m601,6788l11615,6788e" filled="f" stroked="t" strokeweight=".698592pt" strokecolor="#575757">
                <v:path arrowok="t"/>
              </v:shape>
            </v:group>
            <v:group style="position:absolute;left:601;top:7204;width:11019;height:2" coordorigin="601,7204" coordsize="11019,2">
              <v:shape style="position:absolute;left:601;top:7204;width:11019;height:2" coordorigin="601,7204" coordsize="11019,0" path="m601,7204l11620,7204e" filled="f" stroked="t" strokeweight=".698592pt" strokecolor="#575757">
                <v:path arrowok="t"/>
              </v:shape>
            </v:group>
            <v:group style="position:absolute;left:5123;top:7195;width:2;height:662" coordorigin="5123,7195" coordsize="2,662">
              <v:shape style="position:absolute;left:5123;top:7195;width:2;height:662" coordorigin="5123,7195" coordsize="0,662" path="m5123,7857l5123,7195e" filled="f" stroked="t" strokeweight=".698592pt" strokecolor="#4B4B4B">
                <v:path arrowok="t"/>
              </v:shape>
            </v:group>
            <v:group style="position:absolute;left:5118;top:7422;width:6497;height:2" coordorigin="5118,7422" coordsize="6497,2">
              <v:shape style="position:absolute;left:5118;top:7422;width:6497;height:2" coordorigin="5118,7422" coordsize="6497,0" path="m5118,7422l11615,7422e" filled="f" stroked="t" strokeweight=".698592pt" strokecolor="#575757">
                <v:path arrowok="t"/>
              </v:shape>
            </v:group>
            <v:group style="position:absolute;left:5114;top:7639;width:6506;height:2" coordorigin="5114,7639" coordsize="6506,2">
              <v:shape style="position:absolute;left:5114;top:7639;width:6506;height:2" coordorigin="5114,7639" coordsize="6506,0" path="m5114,7639l11620,7639e" filled="f" stroked="t" strokeweight=".698592pt" strokecolor="#5B5B5B">
                <v:path arrowok="t"/>
              </v:shape>
            </v:group>
            <v:group style="position:absolute;left:605;top:10090;width:11019;height:2" coordorigin="605,10090" coordsize="11019,2">
              <v:shape style="position:absolute;left:605;top:10090;width:11019;height:2" coordorigin="605,10090" coordsize="11019,0" path="m605,10090l11625,10090e" filled="f" stroked="t" strokeweight=".698592pt" strokecolor="#5B5B5B">
                <v:path arrowok="t"/>
              </v:shape>
            </v:group>
            <v:group style="position:absolute;left:605;top:7850;width:11010;height:2" coordorigin="605,7850" coordsize="11010,2">
              <v:shape style="position:absolute;left:605;top:7850;width:11010;height:2" coordorigin="605,7850" coordsize="11010,0" path="m605,7850l11615,7850e" filled="f" stroked="t" strokeweight=".698592pt" strokecolor="#575757">
                <v:path arrowok="t"/>
              </v:shape>
            </v:group>
            <v:group style="position:absolute;left:605;top:8651;width:11010;height:2" coordorigin="605,8651" coordsize="11010,2">
              <v:shape style="position:absolute;left:605;top:8651;width:11010;height:2" coordorigin="605,8651" coordsize="11010,0" path="m605,8651l11615,8651e" filled="f" stroked="t" strokeweight=".698592pt" strokecolor="#575757">
                <v:path arrowok="t"/>
              </v:shape>
            </v:group>
            <v:group style="position:absolute;left:601;top:10423;width:11024;height:2" coordorigin="601,10423" coordsize="11024,2">
              <v:shape style="position:absolute;left:601;top:10423;width:11024;height:2" coordorigin="601,10423" coordsize="11024,0" path="m601,10423l11625,10423e" filled="f" stroked="t" strokeweight=".698592pt" strokecolor="#575757">
                <v:path arrowok="t"/>
              </v:shape>
            </v:group>
            <v:group style="position:absolute;left:605;top:10653;width:11014;height:2" coordorigin="605,10653" coordsize="11014,2">
              <v:shape style="position:absolute;left:605;top:10653;width:11014;height:2" coordorigin="605,10653" coordsize="11014,0" path="m605,10653l11620,10653e" filled="f" stroked="t" strokeweight=".698592pt" strokecolor="#575757">
                <v:path arrowok="t"/>
              </v:shape>
            </v:group>
            <v:group style="position:absolute;left:601;top:11123;width:11024;height:2" coordorigin="601,11123" coordsize="11024,2">
              <v:shape style="position:absolute;left:601;top:11123;width:11024;height:2" coordorigin="601,11123" coordsize="11024,0" path="m601,11123l11625,11123e" filled="f" stroked="t" strokeweight=".698592pt" strokecolor="#5B5B5B">
                <v:path arrowok="t"/>
              </v:shape>
            </v:group>
            <v:group style="position:absolute;left:601;top:11336;width:11024;height:2" coordorigin="601,11336" coordsize="11024,2">
              <v:shape style="position:absolute;left:601;top:11336;width:11024;height:2" coordorigin="601,11336" coordsize="11024,0" path="m601,11336l11625,11336e" filled="f" stroked="t" strokeweight=".698592pt" strokecolor="#5B5B5B">
                <v:path arrowok="t"/>
              </v:shape>
            </v:group>
            <v:group style="position:absolute;left:601;top:11572;width:11028;height:2" coordorigin="601,11572" coordsize="11028,2">
              <v:shape style="position:absolute;left:601;top:11572;width:11028;height:2" coordorigin="601,11572" coordsize="11028,0" path="m601,11572l11629,11572e" filled="f" stroked="t" strokeweight=".698592pt" strokecolor="#5B5B5B">
                <v:path arrowok="t"/>
              </v:shape>
            </v:group>
            <v:group style="position:absolute;left:605;top:13605;width:2031;height:2" coordorigin="605,13605" coordsize="2031,2">
              <v:shape style="position:absolute;left:605;top:13605;width:2031;height:2" coordorigin="605,13605" coordsize="2031,0" path="m605,13605l2636,13605e" filled="f" stroked="t" strokeweight=".698592pt" strokecolor="#5B5B5B">
                <v:path arrowok="t"/>
              </v:shape>
            </v:group>
            <v:group style="position:absolute;left:1393;top:11326;width:2;height:4614" coordorigin="1393,11326" coordsize="2,4614">
              <v:shape style="position:absolute;left:1393;top:11326;width:2;height:4614" coordorigin="1393,11326" coordsize="0,4614" path="m1393,15940l1393,11326e" filled="f" stroked="t" strokeweight=".698592pt" strokecolor="#545454">
                <v:path arrowok="t"/>
              </v:shape>
            </v:group>
            <v:group style="position:absolute;left:1961;top:11331;width:2;height:4604" coordorigin="1961,11331" coordsize="2,4604">
              <v:shape style="position:absolute;left:1961;top:11331;width:2;height:4604" coordorigin="1961,11331" coordsize="0,4604" path="m1961,15935l1961,11331e" filled="f" stroked="t" strokeweight=".698592pt" strokecolor="#4F4F4F">
                <v:path arrowok="t"/>
              </v:shape>
            </v:group>
            <v:group style="position:absolute;left:2990;top:13402;width:2;height:544" coordorigin="2990,13402" coordsize="2,544">
              <v:shape style="position:absolute;left:2990;top:13402;width:2;height:544" coordorigin="2990,13402" coordsize="0,544" path="m2990,13945l2990,13402e" filled="f" stroked="t" strokeweight=".698592pt" strokecolor="#343B93">
                <v:path arrowok="t"/>
              </v:shape>
            </v:group>
            <v:group style="position:absolute;left:2918;top:14739;width:2;height:780" coordorigin="2918,14739" coordsize="2,780">
              <v:shape style="position:absolute;left:2918;top:14739;width:2;height:780" coordorigin="2918,14739" coordsize="0,780" path="m2918,15519l2918,14739e" filled="f" stroked="t" strokeweight="1.164319pt" strokecolor="#343BA3">
                <v:path arrowok="t"/>
              </v:shape>
            </v:group>
            <v:group style="position:absolute;left:6839;top:12702;width:2;height:459" coordorigin="6839,12702" coordsize="2,459">
              <v:shape style="position:absolute;left:6839;top:12702;width:2;height:459" coordorigin="6839,12702" coordsize="0,459" path="m6839,13160l6839,12702e" filled="f" stroked="t" strokeweight="1.397183pt" strokecolor="#484FA0">
                <v:path arrowok="t"/>
              </v:shape>
            </v:group>
            <v:group style="position:absolute;left:7531;top:11331;width:2;height:4614" coordorigin="7531,11331" coordsize="2,4614">
              <v:shape style="position:absolute;left:7531;top:11331;width:2;height:4614" coordorigin="7531,11331" coordsize="0,4614" path="m7531,15945l7531,11331e" filled="f" stroked="t" strokeweight=".698592pt" strokecolor="#545454">
                <v:path arrowok="t"/>
              </v:shape>
            </v:group>
            <v:group style="position:absolute;left:605;top:15938;width:10968;height:2" coordorigin="605,15938" coordsize="10968,2">
              <v:shape style="position:absolute;left:605;top:15938;width:10968;height:2" coordorigin="605,15938" coordsize="10968,0" path="m605,15938l11573,15938e" filled="f" stroked="t" strokeweight=".698592pt" strokecolor="#7C7C7C">
                <v:path arrowok="t"/>
              </v:shape>
            </v:group>
            <w10:wrap type="none"/>
          </v:group>
        </w:pict>
      </w:r>
      <w:r>
        <w:rPr>
          <w:sz w:val="11"/>
          <w:szCs w:val="11"/>
        </w:rPr>
      </w:r>
    </w:p>
    <w:p>
      <w:pPr>
        <w:spacing w:before="0" w:after="0" w:line="240" w:lineRule="auto"/>
        <w:ind w:left="4760" w:right="503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5.605637pt;margin-top:.03108pt;width:24.147081pt;height:43pt;mso-position-horizontal-relative:page;mso-position-vertical-relative:paragraph;z-index:-15882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0F26BF"/>
                      <w:spacing w:val="0"/>
                      <w:w w:val="101"/>
                      <w:i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Karanfil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YILMAZ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9" w:lineRule="exact"/>
        <w:ind w:left="4757" w:right="613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w w:val="99"/>
        </w:rPr>
        <w:t>it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w w:val="100"/>
        </w:rPr>
      </w:r>
    </w:p>
    <w:p>
      <w:pPr>
        <w:spacing w:before="0" w:after="0" w:line="256" w:lineRule="exact"/>
        <w:ind w:left="2383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162193"/>
          <w:spacing w:val="0"/>
          <w:w w:val="102"/>
          <w:b/>
          <w:bCs/>
        </w:rPr>
        <w:t>ı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00" w:right="220"/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8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804787pt;margin-top:-13.649389pt;width:19.580401pt;height:49pt;mso-position-horizontal-relative:page;mso-position-vertical-relative:paragraph;z-index:-15878" type="#_x0000_t202" filled="f" stroked="f">
            <v:textbox inset="0,0,0,0">
              <w:txbxContent>
                <w:p>
                  <w:pPr>
                    <w:spacing w:before="0" w:after="0" w:line="980" w:lineRule="exact"/>
                    <w:ind w:right="-187"/>
                    <w:jc w:val="left"/>
                    <w:rPr>
                      <w:rFonts w:ascii="Arial" w:hAnsi="Arial" w:cs="Arial" w:eastAsia="Arial"/>
                      <w:sz w:val="98"/>
                      <w:szCs w:val="98"/>
                    </w:rPr>
                  </w:pPr>
                  <w:rPr/>
                  <w:r>
                    <w:rPr>
                      <w:rFonts w:ascii="Arial" w:hAnsi="Arial" w:cs="Arial" w:eastAsia="Arial"/>
                      <w:sz w:val="98"/>
                      <w:szCs w:val="98"/>
                      <w:color w:val="333333"/>
                      <w:spacing w:val="0"/>
                      <w:w w:val="180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3987" w:right="-20"/>
        <w:jc w:val="left"/>
        <w:tabs>
          <w:tab w:pos="1018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BAŞKANLICJI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8"/>
          <w:szCs w:val="8"/>
          <w:color w:val="444646"/>
          <w:spacing w:val="0"/>
          <w:w w:val="100"/>
          <w:position w:val="2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444646"/>
          <w:spacing w:val="0"/>
          <w:w w:val="100"/>
          <w:position w:val="2"/>
        </w:rPr>
        <w:t>    </w:t>
      </w:r>
      <w:r>
        <w:rPr>
          <w:rFonts w:ascii="Times New Roman" w:hAnsi="Times New Roman" w:cs="Times New Roman" w:eastAsia="Times New Roman"/>
          <w:sz w:val="8"/>
          <w:szCs w:val="8"/>
          <w:color w:val="444646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44646"/>
          <w:spacing w:val="0"/>
          <w:w w:val="154"/>
          <w:position w:val="2"/>
        </w:rPr>
        <w:t>tu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38" w:after="0" w:line="206" w:lineRule="exact"/>
        <w:ind w:left="1196" w:right="-20"/>
        <w:jc w:val="left"/>
        <w:tabs>
          <w:tab w:pos="3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  <w:t>IZMIA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954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33333"/>
          <w:spacing w:val="0"/>
          <w:w w:val="75"/>
          <w:position w:val="3"/>
        </w:rPr>
        <w:t>BÜYÜKŞEHIR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13"/>
          <w:position w:val="-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-5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13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-5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left="997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444646"/>
          <w:spacing w:val="0"/>
          <w:w w:val="100"/>
          <w:position w:val="1"/>
        </w:rPr>
        <w:t>BELEDIYESI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313" w:right="-20"/>
        <w:jc w:val="left"/>
        <w:tabs>
          <w:tab w:pos="1680" w:val="left"/>
          <w:tab w:pos="3360" w:val="left"/>
          <w:tab w:pos="5720" w:val="left"/>
          <w:tab w:pos="7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2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07.05.2017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26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1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17:47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tTel: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6" w:lineRule="auto"/>
        <w:ind w:left="328" w:right="2553"/>
        <w:jc w:val="left"/>
        <w:tabs>
          <w:tab w:pos="1680" w:val="left"/>
          <w:tab w:pos="3360" w:val="left"/>
          <w:tab w:pos="4700" w:val="left"/>
          <w:tab w:pos="5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07.05.2017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6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2848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jBildirim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Muharrem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TURAN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1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Beyle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cd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Eshot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son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0"/>
        </w:rPr>
        <w:t>duı·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105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2"/>
          <w:position w:val="0"/>
        </w:rPr>
        <w:t>Seferilıisar/iZM[R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282.756004" w:type="dxa"/>
      </w:tblPr>
      <w:tblGrid/>
      <w:tr>
        <w:trPr>
          <w:trHeight w:val="236" w:hRule="exact"/>
        </w:trPr>
        <w:tc>
          <w:tcPr>
            <w:tcW w:w="1237" w:type="dxa"/>
            <w:tcBorders>
              <w:top w:val="single" w:sz="5.695696" w:space="0" w:color="5B5B5B"/>
              <w:bottom w:val="single" w:sz="5.69569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Doğn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3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621" w:type="dxa"/>
            <w:tcBorders>
              <w:top w:val="single" w:sz="5.695696" w:space="0" w:color="5B5B5B"/>
              <w:bottom w:val="single" w:sz="5.69569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6" w:lineRule="exact"/>
              <w:ind w:left="18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Beyle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cd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Eshot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son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durağı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646"/>
                <w:spacing w:val="0"/>
                <w:w w:val="103"/>
              </w:rPr>
              <w:t>Seferihisar/iZMiR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47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3.797128" w:space="0" w:color="7C7C7C"/>
            </w:tcBorders>
          </w:tcPr>
          <w:p>
            <w:pPr/>
            <w:rPr/>
          </w:p>
        </w:tc>
      </w:tr>
      <w:tr>
        <w:trPr>
          <w:trHeight w:val="243" w:hRule="exact"/>
        </w:trPr>
        <w:tc>
          <w:tcPr>
            <w:tcW w:w="1237" w:type="dxa"/>
            <w:tcBorders>
              <w:top w:val="single" w:sz="5.695696" w:space="0" w:color="606060"/>
              <w:bottom w:val="single" w:sz="5.695696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2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621" w:type="dxa"/>
            <w:tcBorders>
              <w:top w:val="single" w:sz="5.695696" w:space="0" w:color="606060"/>
              <w:bottom w:val="single" w:sz="5.695696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26" w:lineRule="exact"/>
              <w:ind w:left="175" w:right="-20"/>
              <w:jc w:val="left"/>
              <w:tabs>
                <w:tab w:pos="31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646"/>
                <w:spacing w:val="0"/>
                <w:w w:val="100"/>
              </w:rPr>
              <w:t>Çö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646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646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yangmı</w:t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646"/>
                <w:spacing w:val="0"/>
                <w:w w:val="100"/>
              </w:rPr>
              <w:t>Yangm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646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4"/>
                <w:position w:val="-1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476" w:type="dxa"/>
            <w:tcBorders>
              <w:top w:val="nil" w:sz="6" w:space="0" w:color="auto"/>
              <w:bottom w:val="single" w:sz="5.695696" w:space="0" w:color="575757"/>
              <w:left w:val="nil" w:sz="6" w:space="0" w:color="auto"/>
              <w:right w:val="single" w:sz="9.492824" w:space="0" w:color="A0A0A0"/>
            </w:tcBorders>
          </w:tcPr>
          <w:p>
            <w:pPr>
              <w:spacing w:before="20" w:after="0" w:line="216" w:lineRule="exact"/>
              <w:ind w:left="102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646"/>
                <w:spacing w:val="0"/>
                <w:w w:val="100"/>
              </w:rPr>
              <w:t>:Açı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64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646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646"/>
                <w:spacing w:val="0"/>
                <w:w w:val="105"/>
              </w:rPr>
              <w:t>ateş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pgSz w:w="11920" w:h="16840"/>
          <w:pgMar w:top="660" w:bottom="280" w:left="0" w:right="180"/>
        </w:sectPr>
      </w:pPr>
      <w:rPr/>
    </w:p>
    <w:p>
      <w:pPr>
        <w:spacing w:before="0" w:after="0" w:line="213" w:lineRule="exact"/>
        <w:ind w:left="32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25" w:lineRule="exact"/>
        <w:ind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44646"/>
          <w:spacing w:val="0"/>
          <w:w w:val="100"/>
          <w:position w:val="2"/>
        </w:rPr>
        <w:t>!Yapını</w:t>
      </w:r>
      <w:r>
        <w:rPr>
          <w:rFonts w:ascii="Times New Roman" w:hAnsi="Times New Roman" w:cs="Times New Roman" w:eastAsia="Times New Roman"/>
          <w:sz w:val="17"/>
          <w:szCs w:val="17"/>
          <w:color w:val="44464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646"/>
          <w:spacing w:val="-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646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444646"/>
          <w:spacing w:val="-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64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64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Kullamm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979"/>
          <w:spacing w:val="0"/>
          <w:w w:val="137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180"/>
          <w:cols w:num="2" w:equalWidth="0">
            <w:col w:w="1903" w:space="1922"/>
            <w:col w:w="7915"/>
          </w:cols>
        </w:sectPr>
      </w:pPr>
      <w:rPr/>
    </w:p>
    <w:p>
      <w:pPr>
        <w:spacing w:before="0" w:after="0" w:line="70" w:lineRule="exact"/>
        <w:ind w:left="385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0"/>
        </w:rPr>
        <w:t>Betonarmc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2"/>
          <w:position w:val="-1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1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1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1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483"/>
          <w:position w:val="-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180"/>
          <w:cols w:num="2" w:equalWidth="0">
            <w:col w:w="5856" w:space="153"/>
            <w:col w:w="5731"/>
          </w:cols>
        </w:sectPr>
      </w:pPr>
      <w:rPr/>
    </w:p>
    <w:p>
      <w:pPr>
        <w:spacing w:before="0" w:after="0" w:line="505" w:lineRule="exact"/>
        <w:ind w:left="4656" w:right="-20"/>
        <w:jc w:val="left"/>
        <w:tabs>
          <w:tab w:pos="5240" w:val="left"/>
          <w:tab w:pos="5740" w:val="left"/>
          <w:tab w:pos="636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52"/>
          <w:szCs w:val="52"/>
          <w:color w:val="333333"/>
          <w:spacing w:val="0"/>
          <w:w w:val="48"/>
          <w:position w:val="-2"/>
        </w:rPr>
        <w:t>ı</w:t>
      </w:r>
      <w:r>
        <w:rPr>
          <w:rFonts w:ascii="Arial" w:hAnsi="Arial" w:cs="Arial" w:eastAsia="Arial"/>
          <w:sz w:val="52"/>
          <w:szCs w:val="52"/>
          <w:color w:val="33333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52"/>
          <w:szCs w:val="52"/>
          <w:color w:val="333333"/>
          <w:spacing w:val="0"/>
          <w:w w:val="100"/>
          <w:position w:val="-2"/>
        </w:rPr>
      </w:r>
      <w:r>
        <w:rPr>
          <w:rFonts w:ascii="Arial" w:hAnsi="Arial" w:cs="Arial" w:eastAsia="Arial"/>
          <w:sz w:val="52"/>
          <w:szCs w:val="52"/>
          <w:color w:val="5B5B5B"/>
          <w:spacing w:val="0"/>
          <w:w w:val="48"/>
          <w:position w:val="-2"/>
        </w:rPr>
        <w:t>ı</w:t>
      </w:r>
      <w:r>
        <w:rPr>
          <w:rFonts w:ascii="Arial" w:hAnsi="Arial" w:cs="Arial" w:eastAsia="Arial"/>
          <w:sz w:val="52"/>
          <w:szCs w:val="52"/>
          <w:color w:val="5B5B5B"/>
          <w:spacing w:val="-65"/>
          <w:w w:val="48"/>
          <w:position w:val="-2"/>
        </w:rPr>
        <w:t> </w:t>
      </w:r>
      <w:r>
        <w:rPr>
          <w:rFonts w:ascii="Arial" w:hAnsi="Arial" w:cs="Arial" w:eastAsia="Arial"/>
          <w:sz w:val="52"/>
          <w:szCs w:val="52"/>
          <w:color w:val="5B5B5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52"/>
          <w:szCs w:val="52"/>
          <w:color w:val="5B5B5B"/>
          <w:spacing w:val="0"/>
          <w:w w:val="100"/>
          <w:position w:val="-2"/>
        </w:rPr>
      </w:r>
      <w:r>
        <w:rPr>
          <w:rFonts w:ascii="Arial" w:hAnsi="Arial" w:cs="Arial" w:eastAsia="Arial"/>
          <w:sz w:val="52"/>
          <w:szCs w:val="52"/>
          <w:color w:val="B1B1B1"/>
          <w:spacing w:val="0"/>
          <w:w w:val="48"/>
          <w:position w:val="-2"/>
        </w:rPr>
        <w:t>ı</w:t>
      </w:r>
      <w:r>
        <w:rPr>
          <w:rFonts w:ascii="Arial" w:hAnsi="Arial" w:cs="Arial" w:eastAsia="Arial"/>
          <w:sz w:val="52"/>
          <w:szCs w:val="52"/>
          <w:color w:val="B1B1B1"/>
          <w:spacing w:val="-65"/>
          <w:w w:val="48"/>
          <w:position w:val="-2"/>
        </w:rPr>
        <w:t> </w:t>
      </w:r>
      <w:r>
        <w:rPr>
          <w:rFonts w:ascii="Arial" w:hAnsi="Arial" w:cs="Arial" w:eastAsia="Arial"/>
          <w:sz w:val="52"/>
          <w:szCs w:val="52"/>
          <w:color w:val="B1B1B1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52"/>
          <w:szCs w:val="52"/>
          <w:color w:val="B1B1B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41"/>
          <w:szCs w:val="41"/>
          <w:color w:val="B1B1B1"/>
          <w:spacing w:val="0"/>
          <w:w w:val="48"/>
          <w:position w:val="-2"/>
        </w:rPr>
        <w:t>r</w:t>
      </w:r>
      <w:r>
        <w:rPr>
          <w:rFonts w:ascii="Times New Roman" w:hAnsi="Times New Roman" w:cs="Times New Roman" w:eastAsia="Times New Roman"/>
          <w:sz w:val="41"/>
          <w:szCs w:val="41"/>
          <w:color w:val="B1B1B1"/>
          <w:spacing w:val="-44"/>
          <w:w w:val="48"/>
          <w:position w:val="-2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B1B1B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41"/>
          <w:szCs w:val="41"/>
          <w:color w:val="B1B1B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3"/>
          <w:position w:val="8"/>
        </w:rPr>
        <w:t>:17:55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328" w:right="-20"/>
        <w:jc w:val="left"/>
        <w:tabs>
          <w:tab w:pos="2400" w:val="left"/>
          <w:tab w:pos="5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35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38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63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92"/>
          <w:position w:val="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6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23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!Amiri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8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itf.Çvş.Erka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KAHYA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359" w:right="-20"/>
        <w:jc w:val="left"/>
        <w:tabs>
          <w:tab w:pos="488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17:48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17:50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313" w:right="-20"/>
        <w:jc w:val="left"/>
        <w:tabs>
          <w:tab w:pos="2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0"/>
        </w:rPr>
        <w:t>094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318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876" w:right="462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7" w:lineRule="auto"/>
        <w:ind w:left="2364" w:right="4277" w:firstLine="2535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24" w:lineRule="exact"/>
        <w:ind w:left="2359" w:right="2623" w:firstLine="-2031"/>
        <w:jc w:val="left"/>
        <w:tabs>
          <w:tab w:pos="800" w:val="left"/>
          <w:tab w:pos="488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62"/>
          <w:position w:val="1"/>
        </w:rPr>
        <w:t>·,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8"/>
          <w:w w:val="62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60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6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6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3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3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51" w:lineRule="auto"/>
        <w:ind w:left="323" w:right="2644" w:firstLine="-9"/>
        <w:jc w:val="left"/>
        <w:tabs>
          <w:tab w:pos="2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855" w:right="401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93" w:lineRule="exact"/>
        <w:ind w:left="318" w:right="-20"/>
        <w:jc w:val="left"/>
        <w:tabs>
          <w:tab w:pos="2340" w:val="left"/>
          <w:tab w:pos="4960" w:val="left"/>
          <w:tab w:pos="6800" w:val="left"/>
          <w:tab w:pos="8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57"/>
          <w:position w:val="-4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4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94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94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2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9" w:lineRule="exact"/>
        <w:ind w:left="4941" w:right="-20"/>
        <w:jc w:val="left"/>
        <w:tabs>
          <w:tab w:pos="6800" w:val="left"/>
          <w:tab w:pos="83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3"/>
        </w:rPr>
        <w:t>0,5m3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313" w:right="-20"/>
        <w:jc w:val="left"/>
        <w:tabs>
          <w:tab w:pos="2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3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5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7" w:lineRule="auto"/>
        <w:ind w:left="2403" w:right="817" w:firstLine="-2075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34"/>
        </w:rPr>
        <w:t>aştırma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9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soruşturrnada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çevredeki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vatandaşları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maksadıyla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tutuştuıması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21"/>
        </w:rPr>
        <w:t>onuc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2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4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62" w:lineRule="auto"/>
        <w:ind w:left="323" w:right="4099" w:firstLine="-5"/>
        <w:jc w:val="left"/>
        <w:tabs>
          <w:tab w:pos="236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2"/>
          <w:w w:val="11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3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68" w:lineRule="exact"/>
        <w:ind w:left="-43" w:right="-20"/>
        <w:jc w:val="left"/>
        <w:tabs>
          <w:tab w:pos="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5B5B5B"/>
          <w:spacing w:val="-215"/>
          <w:w w:val="321"/>
          <w:position w:val="-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4"/>
        </w:rPr>
        <w:t>Ter</w:t>
        <w:tab/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180"/>
        </w:sectPr>
      </w:pPr>
      <w:rPr/>
    </w:p>
    <w:p>
      <w:pPr>
        <w:spacing w:before="0" w:after="0" w:line="199" w:lineRule="exact"/>
        <w:ind w:left="33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Ekibı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lfarilı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07.05.2017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[Saati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3"/>
        </w:rPr>
        <w:t>:18:10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180"/>
          <w:cols w:num="4" w:equalWidth="0">
            <w:col w:w="1505" w:space="840"/>
            <w:col w:w="434" w:space="164"/>
            <w:col w:w="1055" w:space="2253"/>
            <w:col w:w="5489"/>
          </w:cols>
        </w:sectPr>
      </w:pPr>
      <w:rPr/>
    </w:p>
    <w:p>
      <w:pPr>
        <w:spacing w:before="9" w:after="0" w:line="240" w:lineRule="auto"/>
        <w:ind w:left="413" w:right="-20"/>
        <w:jc w:val="left"/>
        <w:tabs>
          <w:tab w:pos="1220" w:val="left"/>
          <w:tab w:pos="1720" w:val="left"/>
          <w:tab w:pos="8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Seferihisa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Gurubu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72" w:lineRule="exact"/>
        <w:ind w:left="2455" w:right="4529"/>
        <w:jc w:val="center"/>
        <w:tabs>
          <w:tab w:pos="4360" w:val="left"/>
          <w:tab w:pos="5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444646"/>
          <w:spacing w:val="0"/>
          <w:w w:val="100"/>
          <w:position w:val="-5"/>
        </w:rPr>
        <w:t>o</w:t>
      </w:r>
      <w:r>
        <w:rPr>
          <w:rFonts w:ascii="Arial" w:hAnsi="Arial" w:cs="Arial" w:eastAsia="Arial"/>
          <w:sz w:val="21"/>
          <w:szCs w:val="21"/>
          <w:color w:val="444646"/>
          <w:spacing w:val="-33"/>
          <w:w w:val="100"/>
          <w:position w:val="-5"/>
        </w:rPr>
        <w:t>;</w:t>
      </w:r>
      <w:r>
        <w:rPr>
          <w:rFonts w:ascii="Arial" w:hAnsi="Arial" w:cs="Arial" w:eastAsia="Arial"/>
          <w:sz w:val="21"/>
          <w:szCs w:val="21"/>
          <w:color w:val="333333"/>
          <w:spacing w:val="-95"/>
          <w:w w:val="100"/>
          <w:position w:val="-5"/>
        </w:rPr>
        <w:t>A</w:t>
      </w:r>
      <w:r>
        <w:rPr>
          <w:rFonts w:ascii="Arial" w:hAnsi="Arial" w:cs="Arial" w:eastAsia="Arial"/>
          <w:sz w:val="21"/>
          <w:szCs w:val="21"/>
          <w:color w:val="444646"/>
          <w:spacing w:val="0"/>
          <w:w w:val="100"/>
          <w:position w:val="-5"/>
        </w:rPr>
        <w:t>ı</w:t>
      </w:r>
      <w:r>
        <w:rPr>
          <w:rFonts w:ascii="Arial" w:hAnsi="Arial" w:cs="Arial" w:eastAsia="Arial"/>
          <w:sz w:val="21"/>
          <w:szCs w:val="21"/>
          <w:color w:val="444646"/>
          <w:spacing w:val="11"/>
          <w:w w:val="100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100"/>
          <w:position w:val="-5"/>
        </w:rPr>
        <w:t>mir;:</w:t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100"/>
          <w:position w:val="-5"/>
        </w:rPr>
      </w:r>
      <w:r>
        <w:rPr>
          <w:rFonts w:ascii="Arial" w:hAnsi="Arial" w:cs="Arial" w:eastAsia="Arial"/>
          <w:sz w:val="21"/>
          <w:szCs w:val="21"/>
          <w:color w:val="444646"/>
          <w:spacing w:val="-11"/>
          <w:w w:val="180"/>
          <w:position w:val="-5"/>
        </w:rPr>
        <w:t>.</w:t>
      </w:r>
      <w:r>
        <w:rPr>
          <w:rFonts w:ascii="Arial" w:hAnsi="Arial" w:cs="Arial" w:eastAsia="Arial"/>
          <w:sz w:val="21"/>
          <w:szCs w:val="21"/>
          <w:color w:val="777979"/>
          <w:spacing w:val="0"/>
          <w:w w:val="135"/>
          <w:position w:val="-5"/>
        </w:rPr>
        <w:t>.</w:t>
      </w:r>
      <w:r>
        <w:rPr>
          <w:rFonts w:ascii="Arial" w:hAnsi="Arial" w:cs="Arial" w:eastAsia="Arial"/>
          <w:sz w:val="21"/>
          <w:szCs w:val="21"/>
          <w:color w:val="777979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1"/>
          <w:szCs w:val="21"/>
          <w:color w:val="777979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3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1" w:lineRule="exact"/>
        <w:ind w:left="2850" w:right="5081"/>
        <w:jc w:val="center"/>
        <w:tabs>
          <w:tab w:pos="5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777979"/>
          <w:spacing w:val="0"/>
          <w:w w:val="100"/>
          <w:position w:val="-4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777979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777979"/>
          <w:spacing w:val="3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47E97"/>
          <w:spacing w:val="-10"/>
          <w:w w:val="165"/>
          <w:position w:val="-4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77"/>
          <w:position w:val="-4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77979"/>
          <w:spacing w:val="0"/>
          <w:w w:val="100"/>
          <w:position w:val="-4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777979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777979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77979"/>
          <w:spacing w:val="0"/>
          <w:w w:val="84"/>
          <w:position w:val="-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777979"/>
          <w:spacing w:val="19"/>
          <w:w w:val="84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84"/>
          <w:position w:val="-4"/>
        </w:rPr>
        <w:t>BAT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84"/>
          <w:position w:val="-4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84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18"/>
          <w:w w:val="84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646"/>
          <w:spacing w:val="0"/>
          <w:w w:val="100"/>
          <w:position w:val="-4"/>
        </w:rPr>
        <w:t>BOLGE</w:t>
      </w:r>
      <w:r>
        <w:rPr>
          <w:rFonts w:ascii="Times New Roman" w:hAnsi="Times New Roman" w:cs="Times New Roman" w:eastAsia="Times New Roman"/>
          <w:sz w:val="21"/>
          <w:szCs w:val="21"/>
          <w:color w:val="44464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4464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5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0" w:right="180"/>
        </w:sectPr>
      </w:pPr>
      <w:rPr/>
    </w:p>
    <w:p>
      <w:pPr>
        <w:spacing w:before="80" w:after="0" w:line="240" w:lineRule="auto"/>
        <w:ind w:left="2620"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9.140686pt;margin-top:7.997737pt;width:7.63125pt;height:18.5pt;mso-position-horizontal-relative:page;mso-position-vertical-relative:paragraph;z-index:-15877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Times New Roman" w:hAnsi="Times New Roman" w:cs="Times New Roman" w:eastAsia="Times New Roman"/>
                      <w:sz w:val="37"/>
                      <w:szCs w:val="3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959595"/>
                      <w:spacing w:val="0"/>
                      <w:w w:val="55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26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GRUP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646"/>
          <w:spacing w:val="0"/>
          <w:w w:val="107"/>
        </w:rPr>
        <w:t>AMİRİ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37" w:lineRule="exact"/>
        <w:ind w:left="2592" w:right="-20"/>
        <w:jc w:val="left"/>
        <w:tabs>
          <w:tab w:pos="36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0"/>
          <w:szCs w:val="20"/>
          <w:color w:val="959595"/>
          <w:spacing w:val="0"/>
          <w:w w:val="100"/>
          <w:position w:val="-1"/>
        </w:rPr>
        <w:t>._</w:t>
      </w:r>
      <w:r>
        <w:rPr>
          <w:rFonts w:ascii="Arial" w:hAnsi="Arial" w:cs="Arial" w:eastAsia="Arial"/>
          <w:sz w:val="20"/>
          <w:szCs w:val="20"/>
          <w:color w:val="959595"/>
          <w:spacing w:val="-24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959595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959595"/>
          <w:spacing w:val="0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100"/>
          <w:position w:val="-1"/>
        </w:rPr>
        <w:t>ay</w:t>
      </w:r>
      <w:r>
        <w:rPr>
          <w:rFonts w:ascii="Arial" w:hAnsi="Arial" w:cs="Arial" w:eastAsia="Arial"/>
          <w:sz w:val="20"/>
          <w:szCs w:val="20"/>
          <w:color w:val="5B5B5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646"/>
          <w:spacing w:val="0"/>
          <w:w w:val="143"/>
          <w:position w:val="-1"/>
        </w:rPr>
        <w:t>ÇINAR.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81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-15"/>
          <w:w w:val="8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68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67"/>
        </w:rPr>
        <w:t>;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-51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52"/>
        </w:rPr>
        <w:t>M;rtıso2Jt17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180"/>
          <w:cols w:num="2" w:equalWidth="0">
            <w:col w:w="8336" w:space="606"/>
            <w:col w:w="2798"/>
          </w:cols>
        </w:sectPr>
      </w:pPr>
      <w:rPr/>
    </w:p>
    <w:p>
      <w:pPr>
        <w:spacing w:before="0" w:after="0" w:line="248" w:lineRule="exact"/>
        <w:ind w:left="332" w:right="-20"/>
        <w:jc w:val="left"/>
        <w:tabs>
          <w:tab w:pos="882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itfaiy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92"/>
          <w:position w:val="1"/>
        </w:rPr>
        <w:t>!tfaiye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5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92"/>
          <w:position w:val="1"/>
        </w:rPr>
        <w:t>Bi,;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43"/>
          <w:w w:val="92"/>
          <w:position w:val="1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63482"/>
          <w:spacing w:val="0"/>
          <w:w w:val="354"/>
          <w:position w:val="1"/>
        </w:rPr>
        <w:t>A!&gt;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89" w:lineRule="exact"/>
        <w:ind w:right="1166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23"/>
          <w:szCs w:val="23"/>
          <w:color w:val="444646"/>
          <w:spacing w:val="0"/>
          <w:w w:val="61"/>
          <w:position w:val="-14"/>
        </w:rPr>
        <w:t>.</w:t>
      </w:r>
      <w:r>
        <w:rPr>
          <w:rFonts w:ascii="Arial" w:hAnsi="Arial" w:cs="Arial" w:eastAsia="Arial"/>
          <w:sz w:val="23"/>
          <w:szCs w:val="23"/>
          <w:color w:val="444646"/>
          <w:spacing w:val="0"/>
          <w:w w:val="61"/>
          <w:position w:val="-14"/>
        </w:rPr>
        <w:t>    </w:t>
      </w:r>
      <w:r>
        <w:rPr>
          <w:rFonts w:ascii="Arial" w:hAnsi="Arial" w:cs="Arial" w:eastAsia="Arial"/>
          <w:sz w:val="23"/>
          <w:szCs w:val="23"/>
          <w:color w:val="444646"/>
          <w:spacing w:val="3"/>
          <w:w w:val="61"/>
          <w:position w:val="-14"/>
        </w:rPr>
        <w:t> </w:t>
      </w:r>
      <w:r>
        <w:rPr>
          <w:rFonts w:ascii="Arial" w:hAnsi="Arial" w:cs="Arial" w:eastAsia="Arial"/>
          <w:sz w:val="23"/>
          <w:szCs w:val="23"/>
          <w:color w:val="B1B1B1"/>
          <w:spacing w:val="0"/>
          <w:w w:val="100"/>
          <w:position w:val="-14"/>
        </w:rPr>
        <w:t>.</w:t>
      </w:r>
      <w:r>
        <w:rPr>
          <w:rFonts w:ascii="Arial" w:hAnsi="Arial" w:cs="Arial" w:eastAsia="Arial"/>
          <w:sz w:val="23"/>
          <w:szCs w:val="23"/>
          <w:color w:val="B1B1B1"/>
          <w:spacing w:val="38"/>
          <w:w w:val="100"/>
          <w:position w:val="-14"/>
        </w:rPr>
        <w:t> 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100"/>
          <w:position w:val="-14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100"/>
          <w:position w:val="-14"/>
        </w:rPr>
        <w:t> </w:t>
      </w:r>
      <w:r>
        <w:rPr>
          <w:rFonts w:ascii="Arial" w:hAnsi="Arial" w:cs="Arial" w:eastAsia="Arial"/>
          <w:sz w:val="23"/>
          <w:szCs w:val="23"/>
          <w:color w:val="333333"/>
          <w:spacing w:val="12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55"/>
          <w:position w:val="-14"/>
        </w:rPr>
        <w:t>,.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760" w:bottom="280" w:left="0" w:right="180"/>
        </w:sectPr>
      </w:pPr>
      <w:rPr/>
    </w:p>
    <w:p>
      <w:pPr>
        <w:spacing w:before="0" w:after="0" w:line="597" w:lineRule="exact"/>
        <w:ind w:left="2397" w:right="-211"/>
        <w:jc w:val="left"/>
        <w:tabs>
          <w:tab w:pos="3340" w:val="left"/>
        </w:tabs>
        <w:rPr>
          <w:rFonts w:ascii="Arial" w:hAnsi="Arial" w:cs="Arial" w:eastAsia="Arial"/>
          <w:sz w:val="114"/>
          <w:szCs w:val="114"/>
        </w:rPr>
      </w:pPr>
      <w:rPr/>
      <w:r>
        <w:rPr>
          <w:rFonts w:ascii="Times New Roman" w:hAnsi="Times New Roman" w:cs="Times New Roman" w:eastAsia="Times New Roman"/>
          <w:sz w:val="93"/>
          <w:szCs w:val="93"/>
          <w:color w:val="364483"/>
          <w:spacing w:val="0"/>
          <w:w w:val="83"/>
          <w:position w:val="-43"/>
        </w:rPr>
        <w:t>-</w:t>
      </w:r>
      <w:r>
        <w:rPr>
          <w:rFonts w:ascii="Times New Roman" w:hAnsi="Times New Roman" w:cs="Times New Roman" w:eastAsia="Times New Roman"/>
          <w:sz w:val="93"/>
          <w:szCs w:val="93"/>
          <w:color w:val="364483"/>
          <w:spacing w:val="0"/>
          <w:w w:val="100"/>
          <w:position w:val="-43"/>
        </w:rPr>
        <w:tab/>
      </w:r>
      <w:r>
        <w:rPr>
          <w:rFonts w:ascii="Times New Roman" w:hAnsi="Times New Roman" w:cs="Times New Roman" w:eastAsia="Times New Roman"/>
          <w:sz w:val="93"/>
          <w:szCs w:val="93"/>
          <w:color w:val="364483"/>
          <w:spacing w:val="0"/>
          <w:w w:val="100"/>
          <w:position w:val="-43"/>
        </w:rPr>
      </w:r>
      <w:r>
        <w:rPr>
          <w:rFonts w:ascii="Arial" w:hAnsi="Arial" w:cs="Arial" w:eastAsia="Arial"/>
          <w:sz w:val="114"/>
          <w:szCs w:val="114"/>
          <w:color w:val="263482"/>
          <w:spacing w:val="0"/>
          <w:w w:val="52"/>
          <w:i/>
          <w:position w:val="-45"/>
        </w:rPr>
      </w:r>
      <w:r>
        <w:rPr>
          <w:rFonts w:ascii="Arial" w:hAnsi="Arial" w:cs="Arial" w:eastAsia="Arial"/>
          <w:sz w:val="114"/>
          <w:szCs w:val="114"/>
          <w:color w:val="263482"/>
          <w:spacing w:val="0"/>
          <w:w w:val="52"/>
          <w:i/>
          <w:strike/>
          <w:position w:val="-45"/>
        </w:rPr>
        <w:t>"'""""'</w:t>
      </w:r>
      <w:r>
        <w:rPr>
          <w:rFonts w:ascii="Arial" w:hAnsi="Arial" w:cs="Arial" w:eastAsia="Arial"/>
          <w:sz w:val="114"/>
          <w:szCs w:val="114"/>
          <w:color w:val="263482"/>
          <w:spacing w:val="0"/>
          <w:w w:val="52"/>
          <w:i/>
          <w:position w:val="-45"/>
        </w:rPr>
      </w:r>
      <w:r>
        <w:rPr>
          <w:rFonts w:ascii="Arial" w:hAnsi="Arial" w:cs="Arial" w:eastAsia="Arial"/>
          <w:sz w:val="114"/>
          <w:szCs w:val="114"/>
          <w:color w:val="000000"/>
          <w:spacing w:val="0"/>
          <w:w w:val="100"/>
          <w:position w:val="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361" w:lineRule="exact"/>
        <w:ind w:right="-118"/>
        <w:jc w:val="left"/>
        <w:tabs>
          <w:tab w:pos="900" w:val="left"/>
          <w:tab w:pos="35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52"/>
          <w:szCs w:val="52"/>
          <w:color w:val="4F4DAC"/>
          <w:spacing w:val="0"/>
          <w:w w:val="100"/>
          <w:position w:val="-20"/>
        </w:rPr>
        <w:t>-</w:t>
      </w:r>
      <w:r>
        <w:rPr>
          <w:rFonts w:ascii="Arial" w:hAnsi="Arial" w:cs="Arial" w:eastAsia="Arial"/>
          <w:sz w:val="52"/>
          <w:szCs w:val="52"/>
          <w:color w:val="4F4DAC"/>
          <w:spacing w:val="0"/>
          <w:w w:val="100"/>
          <w:position w:val="-20"/>
        </w:rPr>
        <w:tab/>
      </w:r>
      <w:r>
        <w:rPr>
          <w:rFonts w:ascii="Arial" w:hAnsi="Arial" w:cs="Arial" w:eastAsia="Arial"/>
          <w:sz w:val="52"/>
          <w:szCs w:val="52"/>
          <w:color w:val="4F4DAC"/>
          <w:spacing w:val="0"/>
          <w:w w:val="100"/>
          <w:position w:val="-2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>İtf.Çvş.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</w:r>
      <w:r>
        <w:rPr>
          <w:rFonts w:ascii="Arial" w:hAnsi="Arial" w:cs="Arial" w:eastAsia="Arial"/>
          <w:sz w:val="18"/>
          <w:szCs w:val="18"/>
          <w:color w:val="2131AF"/>
          <w:spacing w:val="0"/>
          <w:w w:val="388"/>
          <w:position w:val="-2"/>
        </w:rPr>
        <w:t>-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tabs>
          <w:tab w:pos="960" w:val="left"/>
          <w:tab w:pos="14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4.750702pt;margin-top:4.402167pt;width:61.742332pt;height:19.830286pt;mso-position-horizontal-relative:page;mso-position-vertical-relative:paragraph;z-index:-15876" type="#_x0000_t202" filled="f" stroked="f">
            <v:textbox inset="0,0,0,0">
              <w:txbxContent>
                <w:p>
                  <w:pPr>
                    <w:spacing w:before="0" w:after="0" w:line="397" w:lineRule="exact"/>
                    <w:ind w:right="-99"/>
                    <w:jc w:val="left"/>
                    <w:rPr>
                      <w:rFonts w:ascii="Times New Roman" w:hAnsi="Times New Roman" w:cs="Times New Roman" w:eastAsia="Times New Roman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5B5B5B"/>
                      <w:spacing w:val="0"/>
                      <w:w w:val="132"/>
                      <w:position w:val="-4"/>
                    </w:rPr>
                    <w:t>·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5B5B5B"/>
                      <w:spacing w:val="-22"/>
                      <w:w w:val="132"/>
                      <w:position w:val="-4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5B5B5B"/>
                      <w:spacing w:val="0"/>
                      <w:w w:val="91"/>
                      <w:position w:val="-4"/>
                    </w:rPr>
                    <w:t>ang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5B5B5B"/>
                      <w:spacing w:val="-8"/>
                      <w:w w:val="90"/>
                      <w:position w:val="-4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5B5B5B"/>
                      <w:spacing w:val="-70"/>
                      <w:w w:val="67"/>
                      <w:position w:val="6"/>
                    </w:rPr>
                    <w:t>l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5B5B5B"/>
                      <w:spacing w:val="0"/>
                      <w:w w:val="91"/>
                      <w:position w:val="-4"/>
                    </w:rPr>
                    <w:t>n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5B5B5B"/>
                      <w:spacing w:val="-33"/>
                      <w:w w:val="100"/>
                      <w:position w:val="-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5B5B5B"/>
                      <w:spacing w:val="0"/>
                      <w:w w:val="67"/>
                      <w:position w:val="6"/>
                    </w:rPr>
                    <w:t>la-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5B5B5B"/>
                      <w:spacing w:val="-137"/>
                      <w:w w:val="68"/>
                      <w:position w:val="6"/>
                    </w:rPr>
                    <w:t>1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444646"/>
                      <w:spacing w:val="3"/>
                      <w:w w:val="94"/>
                      <w:position w:val="-4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5B5B5B"/>
                      <w:spacing w:val="-123"/>
                      <w:w w:val="68"/>
                      <w:position w:val="6"/>
                    </w:rPr>
                    <w:t>9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44646"/>
                      <w:spacing w:val="-40"/>
                      <w:w w:val="77"/>
                      <w:position w:val="-4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5B5B5B"/>
                      <w:spacing w:val="-29"/>
                      <w:w w:val="68"/>
                      <w:position w:val="6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44646"/>
                      <w:spacing w:val="-83"/>
                      <w:w w:val="78"/>
                      <w:position w:val="-4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5B5B5B"/>
                      <w:spacing w:val="-21"/>
                      <w:w w:val="68"/>
                      <w:position w:val="6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B1B1B1"/>
                      <w:spacing w:val="-59"/>
                      <w:w w:val="82"/>
                      <w:position w:val="6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44646"/>
                      <w:spacing w:val="-43"/>
                      <w:w w:val="78"/>
                      <w:position w:val="-4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5B5B5B"/>
                      <w:spacing w:val="-19"/>
                      <w:w w:val="68"/>
                      <w:position w:val="6"/>
                    </w:rPr>
                    <w:t>,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44646"/>
                      <w:spacing w:val="-45"/>
                      <w:w w:val="78"/>
                      <w:position w:val="-4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B1B1B1"/>
                      <w:spacing w:val="-50"/>
                      <w:w w:val="55"/>
                      <w:position w:val="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B1B1B1"/>
                      <w:spacing w:val="0"/>
                      <w:w w:val="82"/>
                      <w:position w:val="6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777979"/>
        </w:rPr>
      </w:r>
      <w:r>
        <w:rPr>
          <w:rFonts w:ascii="Times New Roman" w:hAnsi="Times New Roman" w:cs="Times New Roman" w:eastAsia="Times New Roman"/>
          <w:sz w:val="14"/>
          <w:szCs w:val="14"/>
          <w:color w:val="777979"/>
          <w:u w:val="thick" w:color="4B5477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77979"/>
          <w:u w:val="thick" w:color="4B5477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777979"/>
          <w:u w:val="thick" w:color="4B5477"/>
        </w:rPr>
      </w:r>
      <w:r>
        <w:rPr>
          <w:rFonts w:ascii="Times New Roman" w:hAnsi="Times New Roman" w:cs="Times New Roman" w:eastAsia="Times New Roman"/>
          <w:sz w:val="14"/>
          <w:szCs w:val="14"/>
          <w:color w:val="777979"/>
          <w:spacing w:val="0"/>
          <w:w w:val="63"/>
          <w:u w:val="thick" w:color="4B5477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777979"/>
          <w:spacing w:val="13"/>
          <w:w w:val="63"/>
          <w:u w:val="thick" w:color="4B5477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77979"/>
          <w:spacing w:val="0"/>
          <w:w w:val="63"/>
          <w:u w:val="thick" w:color="4B5477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777979"/>
          <w:spacing w:val="0"/>
          <w:w w:val="63"/>
          <w:u w:val="thick" w:color="4B5477"/>
        </w:rPr>
      </w:r>
      <w:r>
        <w:rPr>
          <w:rFonts w:ascii="Times New Roman" w:hAnsi="Times New Roman" w:cs="Times New Roman" w:eastAsia="Times New Roman"/>
          <w:sz w:val="14"/>
          <w:szCs w:val="14"/>
          <w:color w:val="777979"/>
          <w:spacing w:val="0"/>
          <w:w w:val="63"/>
          <w:u w:val="thick" w:color="4B5477"/>
        </w:rPr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157"/>
          <w:u w:val="thick" w:color="4B5477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157"/>
          <w:u w:val="thick" w:color="4B5477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39"/>
          <w:w w:val="157"/>
          <w:u w:val="thick" w:color="4B5477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5"/>
          <w:w w:val="137"/>
          <w:u w:val="thick" w:color="4B5477"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5"/>
          <w:w w:val="137"/>
          <w:u w:val="thick" w:color="4B5477"/>
        </w:rPr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5"/>
          <w:w w:val="137"/>
        </w:rPr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5"/>
          <w:w w:val="137"/>
        </w:rPr>
      </w:r>
      <w:r>
        <w:rPr>
          <w:rFonts w:ascii="Times New Roman" w:hAnsi="Times New Roman" w:cs="Times New Roman" w:eastAsia="Times New Roman"/>
          <w:sz w:val="14"/>
          <w:szCs w:val="14"/>
          <w:color w:val="959595"/>
          <w:spacing w:val="0"/>
          <w:w w:val="105"/>
        </w:rPr>
        <w:t>ı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64" w:after="0" w:line="240" w:lineRule="auto"/>
        <w:ind w:left="5" w:right="-20"/>
        <w:jc w:val="left"/>
        <w:tabs>
          <w:tab w:pos="190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417.209564pt;margin-top:6.112326pt;width:36.191389pt;height:1.786834pt;mso-position-horizontal-relative:page;mso-position-vertical-relative:paragraph;z-index:-15880" coordorigin="8344,122" coordsize="724,36">
            <v:group style="position:absolute;left:8354;top:132;width:446;height:2" coordorigin="8354,132" coordsize="446,2">
              <v:shape style="position:absolute;left:8354;top:132;width:446;height:2" coordorigin="8354,132" coordsize="446,0" path="m8354,132l8800,132e" filled="f" stroked="t" strokeweight=".949282pt" strokecolor="#283BAF">
                <v:path arrowok="t"/>
              </v:shape>
            </v:group>
            <v:group style="position:absolute;left:8691;top:156;width:375;height:2" coordorigin="8691,156" coordsize="375,2">
              <v:shape style="position:absolute;left:8691;top:156;width:375;height:2" coordorigin="8691,156" coordsize="375,0" path="m8691,156l9066,156e" filled="f" stroked="t" strokeweight=".237321pt" strokecolor="#2B344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9.689972pt;margin-top:1.919908pt;width:3.974585pt;height:9pt;mso-position-horizontal-relative:page;mso-position-vertical-relative:paragraph;z-index:-15875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777979"/>
                      <w:spacing w:val="-27"/>
                      <w:w w:val="100"/>
                    </w:rPr>
                    <w:t>·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444646"/>
                      <w:spacing w:val="0"/>
                      <w:w w:val="100"/>
                    </w:rPr>
                    <w:t>ı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444646"/>
          <w:spacing w:val="0"/>
          <w:w w:val="100"/>
        </w:rPr>
        <w:t>faı</w:t>
      </w:r>
      <w:r>
        <w:rPr>
          <w:rFonts w:ascii="Arial" w:hAnsi="Arial" w:cs="Arial" w:eastAsia="Arial"/>
          <w:sz w:val="18"/>
          <w:szCs w:val="18"/>
          <w:color w:val="444646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444646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444646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959595"/>
          <w:spacing w:val="0"/>
          <w:w w:val="170"/>
        </w:rPr>
        <w:t>\</w:t>
      </w:r>
      <w:r>
        <w:rPr>
          <w:rFonts w:ascii="Arial" w:hAnsi="Arial" w:cs="Arial" w:eastAsia="Arial"/>
          <w:sz w:val="23"/>
          <w:szCs w:val="23"/>
          <w:color w:val="959595"/>
          <w:spacing w:val="-42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B1B1B1"/>
          <w:spacing w:val="0"/>
          <w:w w:val="61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180"/>
          <w:cols w:num="3" w:equalWidth="0">
            <w:col w:w="4653" w:space="188"/>
            <w:col w:w="3793" w:space="403"/>
            <w:col w:w="2703"/>
          </w:cols>
        </w:sectPr>
      </w:pPr>
      <w:rPr/>
    </w:p>
    <w:p>
      <w:pPr>
        <w:spacing w:before="51" w:after="0" w:line="45" w:lineRule="exact"/>
        <w:ind w:right="-20"/>
        <w:jc w:val="righ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132.187561pt;margin-top:3.077612pt;width:8.54354pt;height:.1pt;mso-position-horizontal-relative:page;mso-position-vertical-relative:paragraph;z-index:-15879" coordorigin="2644,62" coordsize="171,2">
            <v:shape style="position:absolute;left:2644;top:62;width:171;height:2" coordorigin="2644,62" coordsize="171,0" path="m2644,62l2815,62e" filled="f" stroked="t" strokeweight=".949282pt" strokecolor="#3F4F8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9"/>
          <w:szCs w:val="29"/>
          <w:color w:val="959595"/>
          <w:spacing w:val="0"/>
          <w:w w:val="119"/>
          <w:position w:val="-23"/>
        </w:rPr>
        <w:t>İsnıail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97" w:lineRule="exact"/>
        <w:ind w:right="-20"/>
        <w:jc w:val="left"/>
        <w:tabs>
          <w:tab w:pos="506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0"/>
          <w:szCs w:val="40"/>
          <w:color w:val="747E97"/>
          <w:spacing w:val="0"/>
          <w:w w:val="82"/>
          <w:position w:val="-24"/>
        </w:rPr>
        <w:t>APiCt</w:t>
      </w:r>
      <w:r>
        <w:rPr>
          <w:rFonts w:ascii="Times New Roman" w:hAnsi="Times New Roman" w:cs="Times New Roman" w:eastAsia="Times New Roman"/>
          <w:sz w:val="40"/>
          <w:szCs w:val="40"/>
          <w:color w:val="747E97"/>
          <w:spacing w:val="0"/>
          <w:w w:val="100"/>
          <w:position w:val="-24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747E97"/>
          <w:spacing w:val="0"/>
          <w:w w:val="100"/>
          <w:position w:val="-24"/>
        </w:rPr>
      </w:r>
      <w:r>
        <w:rPr>
          <w:rFonts w:ascii="Arial" w:hAnsi="Arial" w:cs="Arial" w:eastAsia="Arial"/>
          <w:sz w:val="19"/>
          <w:szCs w:val="19"/>
          <w:color w:val="5B5B5B"/>
          <w:spacing w:val="0"/>
          <w:w w:val="82"/>
          <w:position w:val="-10"/>
        </w:rPr>
        <w:t>dah</w:t>
      </w:r>
      <w:r>
        <w:rPr>
          <w:rFonts w:ascii="Arial" w:hAnsi="Arial" w:cs="Arial" w:eastAsia="Arial"/>
          <w:sz w:val="19"/>
          <w:szCs w:val="19"/>
          <w:color w:val="5B5B5B"/>
          <w:spacing w:val="30"/>
          <w:w w:val="82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-28"/>
          <w:w w:val="164"/>
          <w:i/>
          <w:position w:val="-1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444646"/>
          <w:spacing w:val="0"/>
          <w:w w:val="164"/>
          <w:i/>
          <w:position w:val="-1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444646"/>
          <w:spacing w:val="80"/>
          <w:w w:val="164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646"/>
          <w:spacing w:val="0"/>
          <w:w w:val="161"/>
          <w:i/>
          <w:position w:val="-1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44646"/>
          <w:spacing w:val="-15"/>
          <w:w w:val="160"/>
          <w:i/>
          <w:position w:val="-10"/>
        </w:rPr>
        <w:t>e</w:t>
      </w:r>
      <w:r>
        <w:rPr>
          <w:rFonts w:ascii="Arial" w:hAnsi="Arial" w:cs="Arial" w:eastAsia="Arial"/>
          <w:sz w:val="10"/>
          <w:szCs w:val="10"/>
          <w:color w:val="444646"/>
          <w:spacing w:val="-21"/>
          <w:w w:val="143"/>
          <w:i/>
          <w:position w:val="-16"/>
        </w:rPr>
        <w:t>1</w:t>
      </w:r>
      <w:r>
        <w:rPr>
          <w:rFonts w:ascii="Arial" w:hAnsi="Arial" w:cs="Arial" w:eastAsia="Arial"/>
          <w:sz w:val="20"/>
          <w:szCs w:val="20"/>
          <w:color w:val="444646"/>
          <w:spacing w:val="0"/>
          <w:w w:val="84"/>
          <w:i/>
          <w:position w:val="-10"/>
        </w:rPr>
        <w:t>Nij(</w:t>
      </w:r>
      <w:r>
        <w:rPr>
          <w:rFonts w:ascii="Arial" w:hAnsi="Arial" w:cs="Arial" w:eastAsia="Arial"/>
          <w:sz w:val="20"/>
          <w:szCs w:val="20"/>
          <w:color w:val="444646"/>
          <w:spacing w:val="0"/>
          <w:w w:val="83"/>
          <w:i/>
          <w:position w:val="-10"/>
        </w:rPr>
        <w:t>luı'I</w:t>
      </w:r>
      <w:r>
        <w:rPr>
          <w:rFonts w:ascii="Arial" w:hAnsi="Arial" w:cs="Arial" w:eastAsia="Arial"/>
          <w:sz w:val="20"/>
          <w:szCs w:val="20"/>
          <w:color w:val="444646"/>
          <w:spacing w:val="0"/>
          <w:w w:val="84"/>
          <w:i/>
          <w:position w:val="-10"/>
        </w:rPr>
        <w:t>1</w:t>
      </w:r>
      <w:r>
        <w:rPr>
          <w:rFonts w:ascii="Arial" w:hAnsi="Arial" w:cs="Arial" w:eastAsia="Arial"/>
          <w:sz w:val="20"/>
          <w:szCs w:val="20"/>
          <w:color w:val="444646"/>
          <w:spacing w:val="-42"/>
          <w:w w:val="100"/>
          <w:i/>
          <w:position w:val="-10"/>
        </w:rPr>
        <w:t> </w:t>
      </w:r>
      <w:r>
        <w:rPr>
          <w:rFonts w:ascii="Arial" w:hAnsi="Arial" w:cs="Arial" w:eastAsia="Arial"/>
          <w:sz w:val="20"/>
          <w:szCs w:val="20"/>
          <w:color w:val="B1B1B1"/>
          <w:spacing w:val="-32"/>
          <w:w w:val="80"/>
          <w:i/>
          <w:position w:val="-10"/>
        </w:rPr>
        <w:t>.</w:t>
      </w:r>
      <w:r>
        <w:rPr>
          <w:rFonts w:ascii="Arial" w:hAnsi="Arial" w:cs="Arial" w:eastAsia="Arial"/>
          <w:sz w:val="20"/>
          <w:szCs w:val="20"/>
          <w:color w:val="444646"/>
          <w:spacing w:val="11"/>
          <w:w w:val="80"/>
          <w:i/>
          <w:position w:val="-10"/>
        </w:rPr>
        <w:t>V</w:t>
      </w:r>
      <w:r>
        <w:rPr>
          <w:rFonts w:ascii="Arial" w:hAnsi="Arial" w:cs="Arial" w:eastAsia="Arial"/>
          <w:sz w:val="20"/>
          <w:szCs w:val="20"/>
          <w:color w:val="B1B1B1"/>
          <w:spacing w:val="0"/>
          <w:w w:val="80"/>
          <w:i/>
          <w:position w:val="-10"/>
        </w:rPr>
        <w:t>.</w:t>
      </w:r>
      <w:r>
        <w:rPr>
          <w:rFonts w:ascii="Arial" w:hAnsi="Arial" w:cs="Arial" w:eastAsia="Arial"/>
          <w:sz w:val="20"/>
          <w:szCs w:val="20"/>
          <w:color w:val="B1B1B1"/>
          <w:spacing w:val="0"/>
          <w:w w:val="80"/>
          <w:i/>
          <w:position w:val="-10"/>
        </w:rPr>
        <w:t>   </w:t>
      </w:r>
      <w:r>
        <w:rPr>
          <w:rFonts w:ascii="Arial" w:hAnsi="Arial" w:cs="Arial" w:eastAsia="Arial"/>
          <w:sz w:val="20"/>
          <w:szCs w:val="20"/>
          <w:color w:val="B1B1B1"/>
          <w:spacing w:val="3"/>
          <w:w w:val="80"/>
          <w:i/>
          <w:position w:val="-10"/>
        </w:rPr>
        <w:t> </w:t>
      </w:r>
      <w:r>
        <w:rPr>
          <w:rFonts w:ascii="Arial" w:hAnsi="Arial" w:cs="Arial" w:eastAsia="Arial"/>
          <w:sz w:val="20"/>
          <w:szCs w:val="20"/>
          <w:color w:val="B1B1B1"/>
          <w:spacing w:val="-29"/>
          <w:w w:val="94"/>
          <w:position w:val="-10"/>
        </w:rPr>
        <w:t>.</w:t>
      </w:r>
      <w:r>
        <w:rPr>
          <w:rFonts w:ascii="Arial" w:hAnsi="Arial" w:cs="Arial" w:eastAsia="Arial"/>
          <w:sz w:val="20"/>
          <w:szCs w:val="20"/>
          <w:color w:val="959595"/>
          <w:spacing w:val="0"/>
          <w:w w:val="126"/>
          <w:position w:val="-10"/>
        </w:rPr>
        <w:t>;</w:t>
      </w:r>
      <w:r>
        <w:rPr>
          <w:rFonts w:ascii="Arial" w:hAnsi="Arial" w:cs="Arial" w:eastAsia="Arial"/>
          <w:sz w:val="20"/>
          <w:szCs w:val="20"/>
          <w:color w:val="959595"/>
          <w:spacing w:val="0"/>
          <w:w w:val="75"/>
          <w:position w:val="-10"/>
        </w:rPr>
        <w:t>";.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180"/>
          <w:cols w:num="2" w:equalWidth="0">
            <w:col w:w="3655" w:space="242"/>
            <w:col w:w="784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4.239235pt;margin-top:37.598335pt;width:568.145466pt;height:773.881939pt;mso-position-horizontal-relative:page;mso-position-vertical-relative:page;z-index:-15881" coordorigin="285,752" coordsize="11363,15478">
            <v:group style="position:absolute;left:299;top:769;width:660;height:2" coordorigin="299,769" coordsize="660,2">
              <v:shape style="position:absolute;left:299;top:769;width:660;height:2" coordorigin="299,769" coordsize="660,0" path="m299,769l959,769e" filled="f" stroked="t" strokeweight=".949282pt" strokecolor="#7C7C7C">
                <v:path arrowok="t"/>
              </v:shape>
            </v:group>
            <v:group style="position:absolute;left:769;top:773;width:10841;height:2" coordorigin="769,773" coordsize="10841,2">
              <v:shape style="position:absolute;left:769;top:773;width:10841;height:2" coordorigin="769,773" coordsize="10841,0" path="m769,773l11610,773e" filled="f" stroked="t" strokeweight=".711962pt" strokecolor="#5B5B5B">
                <v:path arrowok="t"/>
              </v:shape>
            </v:group>
            <v:group style="position:absolute;left:1063;top:769;width:641;height:2" coordorigin="1063,769" coordsize="641,2">
              <v:shape style="position:absolute;left:1063;top:769;width:641;height:2" coordorigin="1063,769" coordsize="641,0" path="m1063,769l1704,769e" filled="f" stroked="t" strokeweight=".474641pt" strokecolor="#606060">
                <v:path arrowok="t"/>
              </v:shape>
            </v:group>
            <v:group style="position:absolute;left:1528;top:769;width:1210;height:2" coordorigin="1528,769" coordsize="1210,2">
              <v:shape style="position:absolute;left:1528;top:769;width:1210;height:2" coordorigin="1528,769" coordsize="1210,0" path="m1528,769l2739,769e" filled="f" stroked="t" strokeweight=".949282pt" strokecolor="#707070">
                <v:path arrowok="t"/>
              </v:shape>
            </v:group>
            <v:group style="position:absolute;left:2345;top:764;width:2;height:1361" coordorigin="2345,764" coordsize="2,1361">
              <v:shape style="position:absolute;left:2345;top:764;width:2;height:1361" coordorigin="2345,764" coordsize="0,1361" path="m2345,2124l2345,764e" filled="f" stroked="t" strokeweight=".711962pt" strokecolor="#838383">
                <v:path arrowok="t"/>
              </v:shape>
            </v:group>
            <v:group style="position:absolute;left:7290;top:778;width:427;height:2" coordorigin="7290,778" coordsize="427,2">
              <v:shape style="position:absolute;left:7290;top:778;width:427;height:2" coordorigin="7290,778" coordsize="427,0" path="m7290,778l7718,778e" filled="f" stroked="t" strokeweight=".474641pt" strokecolor="#3F3F3F">
                <v:path arrowok="t"/>
              </v:shape>
            </v:group>
            <v:group style="position:absolute;left:8088;top:781;width:1016;height:2" coordorigin="8088,781" coordsize="1016,2">
              <v:shape style="position:absolute;left:8088;top:781;width:1016;height:2" coordorigin="8088,781" coordsize="1016,0" path="m8088,781l9104,781e" filled="f" stroked="t" strokeweight=".474641pt" strokecolor="#545454">
                <v:path arrowok="t"/>
              </v:shape>
            </v:group>
            <v:group style="position:absolute;left:9078;top:778;width:2;height:1509" coordorigin="9078,778" coordsize="2,1509">
              <v:shape style="position:absolute;left:9078;top:778;width:2;height:1509" coordorigin="9078,778" coordsize="0,1509" path="m9078,2287l9078,778e" filled="f" stroked="t" strokeweight=".949282pt" strokecolor="#575757">
                <v:path arrowok="t"/>
              </v:shape>
            </v:group>
            <v:group style="position:absolute;left:9227;top:783;width:2387;height:2" coordorigin="9227,783" coordsize="2387,2">
              <v:shape style="position:absolute;left:9227;top:783;width:2387;height:2" coordorigin="9227,783" coordsize="2387,0" path="m9227,783l11614,783e" filled="f" stroked="t" strokeweight=".711962pt" strokecolor="#606060">
                <v:path arrowok="t"/>
              </v:shape>
            </v:group>
            <v:group style="position:absolute;left:2345;top:1504;width:2;height:621" coordorigin="2345,1504" coordsize="2,621">
              <v:shape style="position:absolute;left:2345;top:1504;width:2;height:621" coordorigin="2345,1504" coordsize="0,621" path="m2345,2124l2345,1504e" filled="f" stroked="t" strokeweight=".474641pt" strokecolor="#747474">
                <v:path arrowok="t"/>
              </v:shape>
            </v:group>
            <v:group style="position:absolute;left:3792;top:2280;width:7822;height:2" coordorigin="3792,2280" coordsize="7822,2">
              <v:shape style="position:absolute;left:3792;top:2280;width:7822;height:2" coordorigin="3792,2280" coordsize="7822,0" path="m3792,2280l11614,2280e" filled="f" stroked="t" strokeweight=".711962pt" strokecolor="#606060">
                <v:path arrowok="t"/>
              </v:shape>
            </v:group>
            <v:group style="position:absolute;left:11607;top:778;width:2;height:2244" coordorigin="11607,778" coordsize="2,2244">
              <v:shape style="position:absolute;left:11607;top:778;width:2;height:2244" coordorigin="11607,778" coordsize="0,2244" path="m11607,3022l11607,778e" filled="f" stroked="t" strokeweight=".711962pt" strokecolor="#9C9C9C">
                <v:path arrowok="t"/>
              </v:shape>
            </v:group>
            <v:group style="position:absolute;left:304;top:2275;width:3384;height:2" coordorigin="304,2275" coordsize="3384,2">
              <v:shape style="position:absolute;left:304;top:2275;width:3384;height:2" coordorigin="304,2275" coordsize="3384,0" path="m304,2275l3688,2275e" filled="f" stroked="t" strokeweight=".711962pt" strokecolor="#5B5B5B">
                <v:path arrowok="t"/>
              </v:shape>
            </v:group>
            <v:group style="position:absolute;left:2342;top:1776;width:2;height:506" coordorigin="2342,1776" coordsize="2,506">
              <v:shape style="position:absolute;left:2342;top:1776;width:2;height:506" coordorigin="2342,1776" coordsize="0,506" path="m2342,2282l2342,1776e" filled="f" stroked="t" strokeweight=".474641pt" strokecolor="#606060">
                <v:path arrowok="t"/>
              </v:shape>
            </v:group>
            <v:group style="position:absolute;left:3631;top:2277;width:218;height:2" coordorigin="3631,2277" coordsize="218,2">
              <v:shape style="position:absolute;left:3631;top:2277;width:218;height:2" coordorigin="3631,2277" coordsize="218,0" path="m3631,2277l3849,2277e" filled="f" stroked="t" strokeweight=".474641pt" strokecolor="#343434">
                <v:path arrowok="t"/>
              </v:shape>
            </v:group>
            <v:group style="position:absolute;left:7661;top:2282;width:484;height:2" coordorigin="7661,2282" coordsize="484,2">
              <v:shape style="position:absolute;left:7661;top:2282;width:484;height:2" coordorigin="7661,2282" coordsize="484,0" path="m7661,2282l8145,2282e" filled="f" stroked="t" strokeweight=".474641pt" strokecolor="#484848">
                <v:path arrowok="t"/>
              </v:shape>
            </v:group>
            <v:group style="position:absolute;left:9032;top:2282;width:252;height:2" coordorigin="9032,2282" coordsize="252,2">
              <v:shape style="position:absolute;left:9032;top:2282;width:252;height:2" coordorigin="9032,2282" coordsize="252,0" path="m9032,2282l9284,2282e" filled="f" stroked="t" strokeweight=".474641pt" strokecolor="#383838">
                <v:path arrowok="t"/>
              </v:shape>
            </v:group>
            <v:group style="position:absolute;left:11610;top:1900;width:2;height:401" coordorigin="11610,1900" coordsize="2,401">
              <v:shape style="position:absolute;left:11610;top:1900;width:2;height:401" coordorigin="11610,1900" coordsize="0,401" path="m11610,2301l11610,1900e" filled="f" stroked="t" strokeweight=".474641pt" strokecolor="#838383">
                <v:path arrowok="t"/>
              </v:shape>
            </v:group>
            <v:group style="position:absolute;left:304;top:2516;width:5306;height:2" coordorigin="304,2516" coordsize="5306,2">
              <v:shape style="position:absolute;left:304;top:2516;width:5306;height:2" coordorigin="304,2516" coordsize="5306,0" path="m304,2516l5610,2516e" filled="f" stroked="t" strokeweight=".711962pt" strokecolor="#575757">
                <v:path arrowok="t"/>
              </v:shape>
            </v:group>
            <v:group style="position:absolute;left:309;top:2230;width:2;height:573" coordorigin="309,2230" coordsize="2,573">
              <v:shape style="position:absolute;left:309;top:2230;width:2;height:573" coordorigin="309,2230" coordsize="0,573" path="m309,2802l309,2230e" filled="f" stroked="t" strokeweight=".474641pt" strokecolor="#3B3B3B">
                <v:path arrowok="t"/>
              </v:shape>
            </v:group>
            <v:group style="position:absolute;left:5553;top:2521;width:2164;height:2" coordorigin="5553,2521" coordsize="2164,2">
              <v:shape style="position:absolute;left:5553;top:2521;width:2164;height:2" coordorigin="5553,2521" coordsize="2164,0" path="m5553,2521l7718,2521e" filled="f" stroked="t" strokeweight=".474641pt" strokecolor="#575757">
                <v:path arrowok="t"/>
              </v:shape>
            </v:group>
            <v:group style="position:absolute;left:7661;top:2523;width:1433;height:2" coordorigin="7661,2523" coordsize="1433,2">
              <v:shape style="position:absolute;left:7661;top:2523;width:1433;height:2" coordorigin="7661,2523" coordsize="1433,0" path="m7661,2523l9094,2523e" filled="f" stroked="t" strokeweight=".711962pt" strokecolor="#5B5B5B">
                <v:path arrowok="t"/>
              </v:shape>
            </v:group>
            <v:group style="position:absolute;left:9037;top:2521;width:247;height:2" coordorigin="9037,2521" coordsize="247,2">
              <v:shape style="position:absolute;left:9037;top:2521;width:247;height:2" coordorigin="9037,2521" coordsize="247,0" path="m9037,2521l9284,2521e" filled="f" stroked="t" strokeweight=".474641pt" strokecolor="#3F3F3F">
                <v:path arrowok="t"/>
              </v:shape>
            </v:group>
            <v:group style="position:absolute;left:9227;top:2526;width:2392;height:2" coordorigin="9227,2526" coordsize="2392,2">
              <v:shape style="position:absolute;left:9227;top:2526;width:2392;height:2" coordorigin="9227,2526" coordsize="2392,0" path="m9227,2526l11619,2526e" filled="f" stroked="t" strokeweight=".711962pt" strokecolor="#5B5B5B">
                <v:path arrowok="t"/>
              </v:shape>
            </v:group>
            <v:group style="position:absolute;left:299;top:2757;width:11320;height:2" coordorigin="299,2757" coordsize="11320,2">
              <v:shape style="position:absolute;left:299;top:2757;width:11320;height:2" coordorigin="299,2757" coordsize="11320,0" path="m299,2757l11619,2757e" filled="f" stroked="t" strokeweight=".711962pt" strokecolor="#707070">
                <v:path arrowok="t"/>
              </v:shape>
            </v:group>
            <v:group style="position:absolute;left:11610;top:2950;width:2;height:339" coordorigin="11610,2950" coordsize="2,339">
              <v:shape style="position:absolute;left:11610;top:2950;width:2;height:339" coordorigin="11610,2950" coordsize="0,339" path="m11610,3289l11610,2950e" filled="f" stroked="t" strokeweight=".474641pt" strokecolor="#7C7C7C">
                <v:path arrowok="t"/>
              </v:shape>
            </v:group>
            <v:group style="position:absolute;left:309;top:1251;width:2;height:310" coordorigin="309,1251" coordsize="2,310">
              <v:shape style="position:absolute;left:309;top:1251;width:2;height:310" coordorigin="309,1251" coordsize="0,310" path="m309,1561l309,1251e" filled="f" stroked="t" strokeweight=".474641pt" strokecolor="#3F3F3F">
                <v:path arrowok="t"/>
              </v:shape>
            </v:group>
            <v:group style="position:absolute;left:306;top:759;width:2;height:2989" coordorigin="306,759" coordsize="2,2989">
              <v:shape style="position:absolute;left:306;top:759;width:2;height:2989" coordorigin="306,759" coordsize="0,2989" path="m306,3748l306,759e" filled="f" stroked="t" strokeweight=".711962pt" strokecolor="#575757">
                <v:path arrowok="t"/>
              </v:shape>
            </v:group>
            <v:group style="position:absolute;left:7139;top:3476;width:2;height:272" coordorigin="7139,3476" coordsize="2,272">
              <v:shape style="position:absolute;left:7139;top:3476;width:2;height:272" coordorigin="7139,3476" coordsize="0,272" path="m7139,3748l7139,3476e" filled="f" stroked="t" strokeweight=".711962pt" strokecolor="#444444">
                <v:path arrowok="t"/>
              </v:shape>
            </v:group>
            <v:group style="position:absolute;left:7124;top:3719;width:1941;height:2" coordorigin="7124,3719" coordsize="1941,2">
              <v:shape style="position:absolute;left:7124;top:3719;width:1941;height:2" coordorigin="7124,3719" coordsize="1941,0" path="m7124,3719l9066,3719e" filled="f" stroked="t" strokeweight=".237321pt" strokecolor="#383838">
                <v:path arrowok="t"/>
              </v:shape>
            </v:group>
            <v:group style="position:absolute;left:9066;top:3719;width:190;height:2" coordorigin="9066,3719" coordsize="190,2">
              <v:shape style="position:absolute;left:9066;top:3719;width:190;height:2" coordorigin="9066,3719" coordsize="190,0" path="m9066,3719l9256,3719e" filled="f" stroked="t" strokeweight=".237321pt" strokecolor="#000000">
                <v:path arrowok="t"/>
              </v:shape>
            </v:group>
            <v:group style="position:absolute;left:9256;top:3719;width:2359;height:2" coordorigin="9256,3719" coordsize="2359,2">
              <v:shape style="position:absolute;left:9256;top:3719;width:2359;height:2" coordorigin="9256,3719" coordsize="2359,0" path="m9256,3719l11614,3719e" filled="f" stroked="t" strokeweight=".237321pt" strokecolor="#A0A0A0">
                <v:path arrowok="t"/>
              </v:shape>
            </v:group>
            <v:group style="position:absolute;left:11617;top:3218;width:2;height:7567" coordorigin="11617,3218" coordsize="2,7567">
              <v:shape style="position:absolute;left:11617;top:3218;width:2;height:7567" coordorigin="11617,3218" coordsize="0,7567" path="m11617,10785l11617,3218e" filled="f" stroked="t" strokeweight="1.186603pt" strokecolor="#A0A0A0">
                <v:path arrowok="t"/>
              </v:shape>
            </v:group>
            <v:group style="position:absolute;left:7143;top:3690;width:2;height:291" coordorigin="7143,3690" coordsize="2,291">
              <v:shape style="position:absolute;left:7143;top:3690;width:2;height:291" coordorigin="7143,3690" coordsize="0,291" path="m7143,3982l7143,3690e" filled="f" stroked="t" strokeweight=".474641pt" strokecolor="#2F2F2F">
                <v:path arrowok="t"/>
              </v:shape>
            </v:group>
            <v:group style="position:absolute;left:299;top:4239;width:11320;height:2" coordorigin="299,4239" coordsize="11320,2">
              <v:shape style="position:absolute;left:299;top:4239;width:11320;height:2" coordorigin="299,4239" coordsize="11320,0" path="m299,4239l11619,4239e" filled="f" stroked="t" strokeweight=".711962pt" strokecolor="#545454">
                <v:path arrowok="t"/>
              </v:shape>
            </v:group>
            <v:group style="position:absolute;left:306;top:3690;width:2;height:578" coordorigin="306,3690" coordsize="2,578">
              <v:shape style="position:absolute;left:306;top:3690;width:2;height:578" coordorigin="306,3690" coordsize="0,578" path="m306,4268l306,3690e" filled="f" stroked="t" strokeweight=".474641pt" strokecolor="#3F3F3F">
                <v:path arrowok="t"/>
              </v:shape>
            </v:group>
            <v:group style="position:absolute;left:3826;top:3466;width:2;height:282" coordorigin="3826,3466" coordsize="2,282">
              <v:shape style="position:absolute;left:3826;top:3466;width:2;height:282" coordorigin="3826,3466" coordsize="0,282" path="m3826,3748l3826,3466e" filled="f" stroked="t" strokeweight=".711962pt" strokecolor="#484848">
                <v:path arrowok="t"/>
              </v:shape>
            </v:group>
            <v:group style="position:absolute;left:3830;top:3690;width:2;height:291" coordorigin="3830,3690" coordsize="2,291">
              <v:shape style="position:absolute;left:3830;top:3690;width:2;height:291" coordorigin="3830,3690" coordsize="0,291" path="m3830,3982l3830,3690e" filled="f" stroked="t" strokeweight=".474641pt" strokecolor="#2F2F2F">
                <v:path arrowok="t"/>
              </v:shape>
            </v:group>
            <v:group style="position:absolute;left:3826;top:3929;width:2345;height:2" coordorigin="3826,3929" coordsize="2345,2">
              <v:shape style="position:absolute;left:3826;top:3929;width:2345;height:2" coordorigin="3826,3929" coordsize="2345,0" path="m3826,3929l6170,3929e" filled="f" stroked="t" strokeweight=".711962pt" strokecolor="#676767">
                <v:path arrowok="t"/>
              </v:shape>
            </v:group>
            <v:group style="position:absolute;left:3830;top:3924;width:2;height:325" coordorigin="3830,3924" coordsize="2,325">
              <v:shape style="position:absolute;left:3830;top:3924;width:2;height:325" coordorigin="3830,3924" coordsize="0,325" path="m3830,4249l3830,3924e" filled="f" stroked="t" strokeweight=".711962pt" strokecolor="#4B4B4B">
                <v:path arrowok="t"/>
              </v:shape>
            </v:group>
            <v:group style="position:absolute;left:7143;top:3924;width:2;height:325" coordorigin="7143,3924" coordsize="2,325">
              <v:shape style="position:absolute;left:7143;top:3924;width:2;height:325" coordorigin="7143,3924" coordsize="0,325" path="m7143,4249l7143,3924e" filled="f" stroked="t" strokeweight=".711962pt" strokecolor="#545454">
                <v:path arrowok="t"/>
              </v:shape>
            </v:group>
            <v:group style="position:absolute;left:299;top:4514;width:4599;height:2" coordorigin="299,4514" coordsize="4599,2">
              <v:shape style="position:absolute;left:299;top:4514;width:4599;height:2" coordorigin="299,4514" coordsize="4599,0" path="m299,4514l4898,4514e" filled="f" stroked="t" strokeweight=".711962pt" strokecolor="#5B5B5B">
                <v:path arrowok="t"/>
              </v:shape>
            </v:group>
            <v:group style="position:absolute;left:2340;top:4230;width:2;height:544" coordorigin="2340,4230" coordsize="2,544">
              <v:shape style="position:absolute;left:2340;top:4230;width:2;height:544" coordorigin="2340,4230" coordsize="0,544" path="m2340,4774l2340,4230e" filled="f" stroked="t" strokeweight=".711962pt" strokecolor="#4B4B4B">
                <v:path arrowok="t"/>
              </v:shape>
            </v:group>
            <v:group style="position:absolute;left:4841;top:4514;width:769;height:2" coordorigin="4841,4514" coordsize="769,2">
              <v:shape style="position:absolute;left:4841;top:4514;width:769;height:2" coordorigin="4841,4514" coordsize="769,0" path="m4841,4514l5610,4514e" filled="f" stroked="t" strokeweight=".474641pt" strokecolor="#3B3B3B">
                <v:path arrowok="t"/>
              </v:shape>
            </v:group>
            <v:group style="position:absolute;left:5553;top:4516;width:2164;height:2" coordorigin="5553,4516" coordsize="2164,2">
              <v:shape style="position:absolute;left:5553;top:4516;width:2164;height:2" coordorigin="5553,4516" coordsize="2164,0" path="m5553,4516l7718,4516e" filled="f" stroked="t" strokeweight=".711962pt" strokecolor="#575757">
                <v:path arrowok="t"/>
              </v:shape>
            </v:group>
            <v:group style="position:absolute;left:7661;top:4516;width:484;height:2" coordorigin="7661,4516" coordsize="484,2">
              <v:shape style="position:absolute;left:7661;top:4516;width:484;height:2" coordorigin="7661,4516" coordsize="484,0" path="m7661,4516l8145,4516e" filled="f" stroked="t" strokeweight=".474641pt" strokecolor="#343434">
                <v:path arrowok="t"/>
              </v:shape>
            </v:group>
            <v:group style="position:absolute;left:8088;top:4519;width:1006;height:2" coordorigin="8088,4519" coordsize="1006,2">
              <v:shape style="position:absolute;left:8088;top:4519;width:1006;height:2" coordorigin="8088,4519" coordsize="1006,0" path="m8088,4519l9094,4519e" filled="f" stroked="t" strokeweight=".949282pt" strokecolor="#646464">
                <v:path arrowok="t"/>
              </v:shape>
            </v:group>
            <v:group style="position:absolute;left:9037;top:4516;width:247;height:2" coordorigin="9037,4516" coordsize="247,2">
              <v:shape style="position:absolute;left:9037;top:4516;width:247;height:2" coordorigin="9037,4516" coordsize="247,0" path="m9037,4516l9284,4516e" filled="f" stroked="t" strokeweight=".474641pt" strokecolor="#3B3B3B">
                <v:path arrowok="t"/>
              </v:shape>
            </v:group>
            <v:group style="position:absolute;left:9227;top:4519;width:2397;height:2" coordorigin="9227,4519" coordsize="2397,2">
              <v:shape style="position:absolute;left:9227;top:4519;width:2397;height:2" coordorigin="9227,4519" coordsize="2397,0" path="m9227,4519l11624,4519e" filled="f" stroked="t" strokeweight=".711962pt" strokecolor="#606060">
                <v:path arrowok="t"/>
              </v:shape>
            </v:group>
            <v:group style="position:absolute;left:306;top:4196;width:2;height:1055" coordorigin="306,4196" coordsize="2,1055">
              <v:shape style="position:absolute;left:306;top:4196;width:2;height:1055" coordorigin="306,4196" coordsize="0,1055" path="m306,5252l306,4196e" filled="f" stroked="t" strokeweight=".949282pt" strokecolor="#606060">
                <v:path arrowok="t"/>
              </v:shape>
            </v:group>
            <v:group style="position:absolute;left:2335;top:4757;width:9289;height:2" coordorigin="2335,4757" coordsize="9289,2">
              <v:shape style="position:absolute;left:2335;top:4757;width:9289;height:2" coordorigin="2335,4757" coordsize="9289,0" path="m2335,4757l11624,4757e" filled="f" stroked="t" strokeweight=".711962pt" strokecolor="#575757">
                <v:path arrowok="t"/>
              </v:shape>
            </v:group>
            <v:group style="position:absolute;left:7101;top:4760;width:247;height:2" coordorigin="7101,4760" coordsize="247,2">
              <v:shape style="position:absolute;left:7101;top:4760;width:247;height:2" coordorigin="7101,4760" coordsize="247,0" path="m7101,4760l7347,4760e" filled="f" stroked="t" strokeweight=".474641pt" strokecolor="#2F2F2F">
                <v:path arrowok="t"/>
              </v:shape>
            </v:group>
            <v:group style="position:absolute;left:8088;top:4760;width:631;height:2" coordorigin="8088,4760" coordsize="631,2">
              <v:shape style="position:absolute;left:8088;top:4760;width:631;height:2" coordorigin="8088,4760" coordsize="631,0" path="m8088,4760l8719,4760e" filled="f" stroked="t" strokeweight=".474641pt" strokecolor="#3B3B3B">
                <v:path arrowok="t"/>
              </v:shape>
            </v:group>
            <v:group style="position:absolute;left:2340;top:4717;width:2;height:301" coordorigin="2340,4717" coordsize="2,301">
              <v:shape style="position:absolute;left:2340;top:4717;width:2;height:301" coordorigin="2340,4717" coordsize="0,301" path="m2340,5018l2340,4717e" filled="f" stroked="t" strokeweight=".474641pt" strokecolor="#282828">
                <v:path arrowok="t"/>
              </v:shape>
            </v:group>
            <v:group style="position:absolute;left:4889;top:4745;width:2;height:458" coordorigin="4889,4745" coordsize="2,458">
              <v:shape style="position:absolute;left:4889;top:4745;width:2;height:458" coordorigin="4889,4745" coordsize="0,458" path="m4889,5204l4889,4745e" filled="f" stroked="t" strokeweight=".949282pt" strokecolor="#484848">
                <v:path arrowok="t"/>
              </v:shape>
            </v:group>
            <v:group style="position:absolute;left:7689;top:4741;width:2;height:248" coordorigin="7689,4741" coordsize="2,248">
              <v:shape style="position:absolute;left:7689;top:4741;width:2;height:248" coordorigin="7689,4741" coordsize="0,248" path="m7689,4989l7689,4741e" filled="f" stroked="t" strokeweight=".237321pt" strokecolor="#676767">
                <v:path arrowok="t"/>
              </v:shape>
            </v:group>
            <v:group style="position:absolute;left:4865;top:5237;width:1068;height:2" coordorigin="4865,5237" coordsize="1068,2">
              <v:shape style="position:absolute;left:4865;top:5237;width:1068;height:2" coordorigin="4865,5237" coordsize="1068,0" path="m4865,5237l5933,5237e" filled="f" stroked="t" strokeweight=".711962pt" strokecolor="#646464">
                <v:path arrowok="t"/>
              </v:shape>
            </v:group>
            <v:group style="position:absolute;left:5876;top:5237;width:759;height:2" coordorigin="5876,5237" coordsize="759,2">
              <v:shape style="position:absolute;left:5876;top:5237;width:759;height:2" coordorigin="5876,5237" coordsize="759,0" path="m5876,5237l6635,5237e" filled="f" stroked="t" strokeweight=".474641pt" strokecolor="#4B4B4B">
                <v:path arrowok="t"/>
              </v:shape>
            </v:group>
            <v:group style="position:absolute;left:6579;top:5237;width:579;height:2" coordorigin="6579,5237" coordsize="579,2">
              <v:shape style="position:absolute;left:6579;top:5237;width:579;height:2" coordorigin="6579,5237" coordsize="579,0" path="m6579,5237l7158,5237e" filled="f" stroked="t" strokeweight=".949282pt" strokecolor="#676767">
                <v:path arrowok="t"/>
              </v:shape>
            </v:group>
            <v:group style="position:absolute;left:7101;top:5237;width:247;height:2" coordorigin="7101,5237" coordsize="247,2">
              <v:shape style="position:absolute;left:7101;top:5237;width:247;height:2" coordorigin="7101,5237" coordsize="247,0" path="m7101,5237l7347,5237e" filled="f" stroked="t" strokeweight=".474641pt" strokecolor="#343434">
                <v:path arrowok="t"/>
              </v:shape>
            </v:group>
            <v:group style="position:absolute;left:7290;top:5237;width:432;height:2" coordorigin="7290,5237" coordsize="432,2">
              <v:shape style="position:absolute;left:7290;top:5237;width:432;height:2" coordorigin="7290,5237" coordsize="432,0" path="m7290,5237l7722,5237e" filled="f" stroked="t" strokeweight=".474641pt" strokecolor="#4F4F4F">
                <v:path arrowok="t"/>
              </v:shape>
            </v:group>
            <v:group style="position:absolute;left:7689;top:4989;width:2;height:243" coordorigin="7689,4989" coordsize="2,243">
              <v:shape style="position:absolute;left:7689;top:4989;width:2;height:243" coordorigin="7689,4989" coordsize="0,243" path="m7689,5232l7689,4989e" filled="f" stroked="t" strokeweight=".237321pt" strokecolor="#7C7C7C">
                <v:path arrowok="t"/>
              </v:shape>
            </v:group>
            <v:group style="position:absolute;left:7608;top:5237;width:4015;height:2" coordorigin="7608,5237" coordsize="4015,2">
              <v:shape style="position:absolute;left:7608;top:5237;width:4015;height:2" coordorigin="7608,5237" coordsize="4015,0" path="m7608,5237l11624,5237e" filled="f" stroked="t" strokeweight=".711962pt" strokecolor="#5B5B5B">
                <v:path arrowok="t"/>
              </v:shape>
            </v:group>
            <v:group style="position:absolute;left:304;top:5194;width:2;height:544" coordorigin="304,5194" coordsize="2,544">
              <v:shape style="position:absolute;left:304;top:5194;width:2;height:544" coordorigin="304,5194" coordsize="0,544" path="m304,5739l304,5194e" filled="f" stroked="t" strokeweight=".474641pt" strokecolor="#2B2B2B">
                <v:path arrowok="t"/>
              </v:shape>
            </v:group>
            <v:group style="position:absolute;left:2342;top:4960;width:2;height:1017" coordorigin="2342,4960" coordsize="2,1017">
              <v:shape style="position:absolute;left:2342;top:4960;width:2;height:1017" coordorigin="2342,4960" coordsize="0,1017" path="m2342,5977l2342,4960e" filled="f" stroked="t" strokeweight=".949282pt" strokecolor="#4F4F4F">
                <v:path arrowok="t"/>
              </v:shape>
            </v:group>
            <v:group style="position:absolute;left:4865;top:5481;width:2853;height:2" coordorigin="4865,5481" coordsize="2853,2">
              <v:shape style="position:absolute;left:4865;top:5481;width:2853;height:2" coordorigin="4865,5481" coordsize="2853,0" path="m4865,5481l7718,5481e" filled="f" stroked="t" strokeweight=".711962pt" strokecolor="#575757">
                <v:path arrowok="t"/>
              </v:shape>
            </v:group>
            <v:group style="position:absolute;left:7661;top:5481;width:484;height:2" coordorigin="7661,5481" coordsize="484,2">
              <v:shape style="position:absolute;left:7661;top:5481;width:484;height:2" coordorigin="7661,5481" coordsize="484,0" path="m7661,5481l8145,5481e" filled="f" stroked="t" strokeweight=".474641pt" strokecolor="#383838">
                <v:path arrowok="t"/>
              </v:shape>
            </v:group>
            <v:group style="position:absolute;left:8088;top:5481;width:1006;height:2" coordorigin="8088,5481" coordsize="1006,2">
              <v:shape style="position:absolute;left:8088;top:5481;width:1006;height:2" coordorigin="8088,5481" coordsize="1006,0" path="m8088,5481l9094,5481e" filled="f" stroked="t" strokeweight=".711962pt" strokecolor="#606060">
                <v:path arrowok="t"/>
              </v:shape>
            </v:group>
            <v:group style="position:absolute;left:9037;top:5481;width:247;height:2" coordorigin="9037,5481" coordsize="247,2">
              <v:shape style="position:absolute;left:9037;top:5481;width:247;height:2" coordorigin="9037,5481" coordsize="247,0" path="m9037,5481l9284,5481e" filled="f" stroked="t" strokeweight=".474641pt" strokecolor="#2F2F2F">
                <v:path arrowok="t"/>
              </v:shape>
            </v:group>
            <v:group style="position:absolute;left:9227;top:5483;width:2392;height:2" coordorigin="9227,5483" coordsize="2392,2">
              <v:shape style="position:absolute;left:9227;top:5483;width:2392;height:2" coordorigin="9227,5483" coordsize="2392,0" path="m9227,5483l11619,5483e" filled="f" stroked="t" strokeweight=".711962pt" strokecolor="#606060">
                <v:path arrowok="t"/>
              </v:shape>
            </v:group>
            <v:group style="position:absolute;left:4877;top:4745;width:2;height:1962" coordorigin="4877,4745" coordsize="2,1962">
              <v:shape style="position:absolute;left:4877;top:4745;width:2;height:1962" coordorigin="4877,4745" coordsize="0,1962" path="m4877,6708l4877,4745e" filled="f" stroked="t" strokeweight=".949282pt" strokecolor="#4F4F4F">
                <v:path arrowok="t"/>
              </v:shape>
            </v:group>
            <v:group style="position:absolute;left:4870;top:5719;width:2848;height:2" coordorigin="4870,5719" coordsize="2848,2">
              <v:shape style="position:absolute;left:4870;top:5719;width:2848;height:2" coordorigin="4870,5719" coordsize="2848,0" path="m4870,5719l7718,5719e" filled="f" stroked="t" strokeweight=".711962pt" strokecolor="#575757">
                <v:path arrowok="t"/>
              </v:shape>
            </v:group>
            <v:group style="position:absolute;left:7661;top:5719;width:484;height:2" coordorigin="7661,5719" coordsize="484,2">
              <v:shape style="position:absolute;left:7661;top:5719;width:484;height:2" coordorigin="7661,5719" coordsize="484,0" path="m7661,5719l8145,5719e" filled="f" stroked="t" strokeweight=".474641pt" strokecolor="#383838">
                <v:path arrowok="t"/>
              </v:shape>
            </v:group>
            <v:group style="position:absolute;left:8088;top:5722;width:1039;height:2" coordorigin="8088,5722" coordsize="1039,2">
              <v:shape style="position:absolute;left:8088;top:5722;width:1039;height:2" coordorigin="8088,5722" coordsize="1039,0" path="m8088,5722l9127,5722e" filled="f" stroked="t" strokeweight=".949282pt" strokecolor="#646464">
                <v:path arrowok="t"/>
              </v:shape>
            </v:group>
            <v:group style="position:absolute;left:9037;top:5724;width:247;height:2" coordorigin="9037,5724" coordsize="247,2">
              <v:shape style="position:absolute;left:9037;top:5724;width:247;height:2" coordorigin="9037,5724" coordsize="247,0" path="m9037,5724l9284,5724e" filled="f" stroked="t" strokeweight=".711962pt" strokecolor="#4B4B4B">
                <v:path arrowok="t"/>
              </v:shape>
            </v:group>
            <v:group style="position:absolute;left:9227;top:5724;width:2397;height:2" coordorigin="9227,5724" coordsize="2397,2">
              <v:shape style="position:absolute;left:9227;top:5724;width:2397;height:2" coordorigin="9227,5724" coordsize="2397,0" path="m9227,5724l11624,5724e" filled="f" stroked="t" strokeweight=".711962pt" strokecolor="#606060">
                <v:path arrowok="t"/>
              </v:shape>
            </v:group>
            <v:group style="position:absolute;left:304;top:5681;width:2;height:821" coordorigin="304,5681" coordsize="2,821">
              <v:shape style="position:absolute;left:304;top:5681;width:2;height:821" coordorigin="304,5681" coordsize="0,821" path="m304,6502l304,5681e" filled="f" stroked="t" strokeweight=".949282pt" strokecolor="#606060">
                <v:path arrowok="t"/>
              </v:shape>
            </v:group>
            <v:group style="position:absolute;left:2335;top:5960;width:1353;height:2" coordorigin="2335,5960" coordsize="1353,2">
              <v:shape style="position:absolute;left:2335;top:5960;width:1353;height:2" coordorigin="2335,5960" coordsize="1353,0" path="m2335,5960l3688,5960e" filled="f" stroked="t" strokeweight=".711962pt" strokecolor="#575757">
                <v:path arrowok="t"/>
              </v:shape>
            </v:group>
            <v:group style="position:absolute;left:3631;top:5963;width:218;height:2" coordorigin="3631,5963" coordsize="218,2">
              <v:shape style="position:absolute;left:3631;top:5963;width:218;height:2" coordorigin="3631,5963" coordsize="218,0" path="m3631,5963l3849,5963e" filled="f" stroked="t" strokeweight=".474641pt" strokecolor="#343434">
                <v:path arrowok="t"/>
              </v:shape>
            </v:group>
            <v:group style="position:absolute;left:3792;top:5963;width:926;height:2" coordorigin="3792,5963" coordsize="926,2">
              <v:shape style="position:absolute;left:3792;top:5963;width:926;height:2" coordorigin="3792,5963" coordsize="926,0" path="m3792,5963l4718,5963e" filled="f" stroked="t" strokeweight=".711962pt" strokecolor="#606060">
                <v:path arrowok="t"/>
              </v:shape>
            </v:group>
            <v:group style="position:absolute;left:4661;top:5963;width:247;height:2" coordorigin="4661,5963" coordsize="247,2">
              <v:shape style="position:absolute;left:4661;top:5963;width:247;height:2" coordorigin="4661,5963" coordsize="247,0" path="m4661,5963l4908,5963e" filled="f" stroked="t" strokeweight=".474641pt" strokecolor="#2F2F2F">
                <v:path arrowok="t"/>
              </v:shape>
            </v:group>
            <v:group style="position:absolute;left:4837;top:5963;width:6783;height:2" coordorigin="4837,5963" coordsize="6783,2">
              <v:shape style="position:absolute;left:4837;top:5963;width:6783;height:2" coordorigin="4837,5963" coordsize="6783,0" path="m4837,5963l11619,5963e" filled="f" stroked="t" strokeweight=".711962pt" strokecolor="#575757">
                <v:path arrowok="t"/>
              </v:shape>
            </v:group>
            <v:group style="position:absolute;left:294;top:6202;width:826;height:2" coordorigin="294,6202" coordsize="826,2">
              <v:shape style="position:absolute;left:294;top:6202;width:826;height:2" coordorigin="294,6202" coordsize="826,0" path="m294,6202l1120,6202e" filled="f" stroked="t" strokeweight=".949282pt" strokecolor="#707070">
                <v:path arrowok="t"/>
              </v:shape>
            </v:group>
            <v:group style="position:absolute;left:1063;top:6202;width:641;height:2" coordorigin="1063,6202" coordsize="641,2">
              <v:shape style="position:absolute;left:1063;top:6202;width:641;height:2" coordorigin="1063,6202" coordsize="641,0" path="m1063,6202l1704,6202e" filled="f" stroked="t" strokeweight=".474641pt" strokecolor="#4F4F4F">
                <v:path arrowok="t"/>
              </v:shape>
            </v:group>
            <v:group style="position:absolute;left:1519;top:6202;width:2169;height:2" coordorigin="1519,6202" coordsize="2169,2">
              <v:shape style="position:absolute;left:1519;top:6202;width:2169;height:2" coordorigin="1519,6202" coordsize="2169,0" path="m1519,6202l3688,6202e" filled="f" stroked="t" strokeweight=".711962pt" strokecolor="#606060">
                <v:path arrowok="t"/>
              </v:shape>
            </v:group>
            <v:group style="position:absolute;left:2340;top:5920;width:2;height:363" coordorigin="2340,5920" coordsize="2,363">
              <v:shape style="position:absolute;left:2340;top:5920;width:2;height:363" coordorigin="2340,5920" coordsize="0,363" path="m2340,6283l2340,5920e" filled="f" stroked="t" strokeweight=".474641pt" strokecolor="#2F2F2F">
                <v:path arrowok="t"/>
              </v:shape>
            </v:group>
            <v:group style="position:absolute;left:3631;top:6202;width:218;height:2" coordorigin="3631,6202" coordsize="218,2">
              <v:shape style="position:absolute;left:3631;top:6202;width:218;height:2" coordorigin="3631,6202" coordsize="218,0" path="m3631,6202l3849,6202e" filled="f" stroked="t" strokeweight=".474641pt" strokecolor="#343434">
                <v:path arrowok="t"/>
              </v:shape>
            </v:group>
            <v:group style="position:absolute;left:3792;top:6202;width:926;height:2" coordorigin="3792,6202" coordsize="926,2">
              <v:shape style="position:absolute;left:3792;top:6202;width:926;height:2" coordorigin="3792,6202" coordsize="926,0" path="m3792,6202l4718,6202e" filled="f" stroked="t" strokeweight=".949282pt" strokecolor="#646464">
                <v:path arrowok="t"/>
              </v:shape>
            </v:group>
            <v:group style="position:absolute;left:4661;top:6202;width:437;height:2" coordorigin="4661,6202" coordsize="437,2">
              <v:shape style="position:absolute;left:4661;top:6202;width:437;height:2" coordorigin="4661,6202" coordsize="437,0" path="m4661,6202l5098,6202e" filled="f" stroked="t" strokeweight=".474641pt" strokecolor="#3B3B3B">
                <v:path arrowok="t"/>
              </v:shape>
            </v:group>
            <v:group style="position:absolute;left:4837;top:6204;width:6783;height:2" coordorigin="4837,6204" coordsize="6783,2">
              <v:shape style="position:absolute;left:4837;top:6204;width:6783;height:2" coordorigin="4837,6204" coordsize="6783,0" path="m4837,6204l11619,6204e" filled="f" stroked="t" strokeweight=".711962pt" strokecolor="#575757">
                <v:path arrowok="t"/>
              </v:shape>
            </v:group>
            <v:group style="position:absolute;left:11614;top:5915;width:2;height:587" coordorigin="11614,5915" coordsize="2,587">
              <v:shape style="position:absolute;left:11614;top:5915;width:2;height:587" coordorigin="11614,5915" coordsize="0,587" path="m11614,6502l11614,5915e" filled="f" stroked="t" strokeweight=".474641pt" strokecolor="#909090">
                <v:path arrowok="t"/>
              </v:shape>
            </v:group>
            <v:group style="position:absolute;left:7689;top:6187;width:2;height:492" coordorigin="7689,6187" coordsize="2,492">
              <v:shape style="position:absolute;left:7689;top:6187;width:2;height:492" coordorigin="7689,6187" coordsize="0,492" path="m7689,6679l7689,6187e" filled="f" stroked="t" strokeweight=".237321pt" strokecolor="#575757">
                <v:path arrowok="t"/>
              </v:shape>
            </v:group>
            <v:group style="position:absolute;left:304;top:6445;width:2;height:487" coordorigin="304,6445" coordsize="2,487">
              <v:shape style="position:absolute;left:304;top:6445;width:2;height:487" coordorigin="304,6445" coordsize="0,487" path="m304,6932l304,6445e" filled="f" stroked="t" strokeweight=".474641pt" strokecolor="#343434">
                <v:path arrowok="t"/>
              </v:shape>
            </v:group>
            <v:group style="position:absolute;left:2340;top:6159;width:2;height:1026" coordorigin="2340,6159" coordsize="2,1026">
              <v:shape style="position:absolute;left:2340;top:6159;width:2;height:1026" coordorigin="2340,6159" coordsize="0,1026" path="m2340,7185l2340,6159e" filled="f" stroked="t" strokeweight=".949282pt" strokecolor="#545454">
                <v:path arrowok="t"/>
              </v:shape>
            </v:group>
            <v:group style="position:absolute;left:2330;top:6677;width:2387;height:2" coordorigin="2330,6677" coordsize="2387,2">
              <v:shape style="position:absolute;left:2330;top:6677;width:2387;height:2" coordorigin="2330,6677" coordsize="2387,0" path="m2330,6677l4718,6677e" filled="f" stroked="t" strokeweight=".711962pt" strokecolor="#606060">
                <v:path arrowok="t"/>
              </v:shape>
            </v:group>
            <v:group style="position:absolute;left:4661;top:6677;width:247;height:2" coordorigin="4661,6677" coordsize="247,2">
              <v:shape style="position:absolute;left:4661;top:6677;width:247;height:2" coordorigin="4661,6677" coordsize="247,0" path="m4661,6677l4908,6677e" filled="f" stroked="t" strokeweight=".474641pt" strokecolor="#484848">
                <v:path arrowok="t"/>
              </v:shape>
            </v:group>
            <v:group style="position:absolute;left:4837;top:6677;width:2321;height:2" coordorigin="4837,6677" coordsize="2321,2">
              <v:shape style="position:absolute;left:4837;top:6677;width:2321;height:2" coordorigin="4837,6677" coordsize="2321,0" path="m4837,6677l7158,6677e" filled="f" stroked="t" strokeweight=".711962pt" strokecolor="#606060">
                <v:path arrowok="t"/>
              </v:shape>
            </v:group>
            <v:group style="position:absolute;left:7101;top:6679;width:247;height:2" coordorigin="7101,6679" coordsize="247,2">
              <v:shape style="position:absolute;left:7101;top:6679;width:247;height:2" coordorigin="7101,6679" coordsize="247,0" path="m7101,6679l7347,6679e" filled="f" stroked="t" strokeweight=".474641pt" strokecolor="#282828">
                <v:path arrowok="t"/>
              </v:shape>
            </v:group>
            <v:group style="position:absolute;left:7290;top:6677;width:911;height:2" coordorigin="7290,6677" coordsize="911,2">
              <v:shape style="position:absolute;left:7290;top:6677;width:911;height:2" coordorigin="7290,6677" coordsize="911,0" path="m7290,6677l8202,6677e" filled="f" stroked="t" strokeweight=".949282pt" strokecolor="#606060">
                <v:path arrowok="t"/>
              </v:shape>
            </v:group>
            <v:group style="position:absolute;left:8088;top:6679;width:631;height:2" coordorigin="8088,6679" coordsize="631,2">
              <v:shape style="position:absolute;left:8088;top:6679;width:631;height:2" coordorigin="8088,6679" coordsize="631,0" path="m8088,6679l8719,6679e" filled="f" stroked="t" strokeweight=".474641pt" strokecolor="#3F3F3F">
                <v:path arrowok="t"/>
              </v:shape>
            </v:group>
            <v:group style="position:absolute;left:8662;top:6679;width:2962;height:2" coordorigin="8662,6679" coordsize="2962,2">
              <v:shape style="position:absolute;left:8662;top:6679;width:2962;height:2" coordorigin="8662,6679" coordsize="2962,0" path="m8662,6679l11624,6679e" filled="f" stroked="t" strokeweight=".711962pt" strokecolor="#575757">
                <v:path arrowok="t"/>
              </v:shape>
            </v:group>
            <v:group style="position:absolute;left:2335;top:6918;width:2573;height:2" coordorigin="2335,6918" coordsize="2573,2">
              <v:shape style="position:absolute;left:2335;top:6918;width:2573;height:2" coordorigin="2335,6918" coordsize="2573,0" path="m2335,6918l4908,6918e" filled="f" stroked="t" strokeweight=".474641pt" strokecolor="#575757">
                <v:path arrowok="t"/>
              </v:shape>
            </v:group>
            <v:group style="position:absolute;left:4879;top:6636;width:2;height:286" coordorigin="4879,6636" coordsize="2,286">
              <v:shape style="position:absolute;left:4879;top:6636;width:2;height:286" coordorigin="4879,6636" coordsize="0,286" path="m4879,6922l4879,6636e" filled="f" stroked="t" strokeweight=".474641pt" strokecolor="#232323">
                <v:path arrowok="t"/>
              </v:shape>
            </v:group>
            <v:group style="position:absolute;left:4837;top:6918;width:2321;height:2" coordorigin="4837,6918" coordsize="2321,2">
              <v:shape style="position:absolute;left:4837;top:6918;width:2321;height:2" coordorigin="4837,6918" coordsize="2321,0" path="m4837,6918l7158,6918e" filled="f" stroked="t" strokeweight=".711962pt" strokecolor="#606060">
                <v:path arrowok="t"/>
              </v:shape>
            </v:group>
            <v:group style="position:absolute;left:7101;top:6918;width:247;height:2" coordorigin="7101,6918" coordsize="247,2">
              <v:shape style="position:absolute;left:7101;top:6918;width:247;height:2" coordorigin="7101,6918" coordsize="247,0" path="m7101,6918l7347,6918e" filled="f" stroked="t" strokeweight=".474641pt" strokecolor="#343434">
                <v:path arrowok="t"/>
              </v:shape>
            </v:group>
            <v:group style="position:absolute;left:7290;top:6918;width:432;height:2" coordorigin="7290,6918" coordsize="432,2">
              <v:shape style="position:absolute;left:7290;top:6918;width:432;height:2" coordorigin="7290,6918" coordsize="432,0" path="m7290,6918l7722,6918e" filled="f" stroked="t" strokeweight=".474641pt" strokecolor="#575757">
                <v:path arrowok="t"/>
              </v:shape>
            </v:group>
            <v:group style="position:absolute;left:7689;top:6665;width:2;height:248" coordorigin="7689,6665" coordsize="2,248">
              <v:shape style="position:absolute;left:7689;top:6665;width:2;height:248" coordorigin="7689,6665" coordsize="0,248" path="m7689,6913l7689,6665e" filled="f" stroked="t" strokeweight=".237321pt" strokecolor="#6B6B6B">
                <v:path arrowok="t"/>
              </v:shape>
            </v:group>
            <v:group style="position:absolute;left:7594;top:6918;width:612;height:2" coordorigin="7594,6918" coordsize="612,2">
              <v:shape style="position:absolute;left:7594;top:6918;width:612;height:2" coordorigin="7594,6918" coordsize="612,0" path="m7594,6918l8207,6918e" filled="f" stroked="t" strokeweight=".949282pt" strokecolor="#676767">
                <v:path arrowok="t"/>
              </v:shape>
            </v:group>
            <v:group style="position:absolute;left:8088;top:6918;width:631;height:2" coordorigin="8088,6918" coordsize="631,2">
              <v:shape style="position:absolute;left:8088;top:6918;width:631;height:2" coordorigin="8088,6918" coordsize="631,0" path="m8088,6918l8719,6918e" filled="f" stroked="t" strokeweight=".474641pt" strokecolor="#4B4B4B">
                <v:path arrowok="t"/>
              </v:shape>
            </v:group>
            <v:group style="position:absolute;left:8662;top:6918;width:2962;height:2" coordorigin="8662,6918" coordsize="2962,2">
              <v:shape style="position:absolute;left:8662;top:6918;width:2962;height:2" coordorigin="8662,6918" coordsize="2962,0" path="m8662,6918l11624,6918e" filled="f" stroked="t" strokeweight=".711962pt" strokecolor="#575757">
                <v:path arrowok="t"/>
              </v:shape>
            </v:group>
            <v:group style="position:absolute;left:294;top:7156;width:5639;height:2" coordorigin="294,7156" coordsize="5639,2">
              <v:shape style="position:absolute;left:294;top:7156;width:5639;height:2" coordorigin="294,7156" coordsize="5639,0" path="m294,7156l5933,7156e" filled="f" stroked="t" strokeweight=".711962pt" strokecolor="#575757">
                <v:path arrowok="t"/>
              </v:shape>
            </v:group>
            <v:group style="position:absolute;left:304;top:6875;width:2;height:1012" coordorigin="304,6875" coordsize="2,1012">
              <v:shape style="position:absolute;left:304;top:6875;width:2;height:1012" coordorigin="304,6875" coordsize="0,1012" path="m304,7887l304,6875e" filled="f" stroked="t" strokeweight=".711962pt" strokecolor="#5B5B5B">
                <v:path arrowok="t"/>
              </v:shape>
            </v:group>
            <v:group style="position:absolute;left:5876;top:7156;width:759;height:2" coordorigin="5876,7156" coordsize="759,2">
              <v:shape style="position:absolute;left:5876;top:7156;width:759;height:2" coordorigin="5876,7156" coordsize="759,0" path="m5876,7156l6635,7156e" filled="f" stroked="t" strokeweight=".474641pt" strokecolor="#4B4B4B">
                <v:path arrowok="t"/>
              </v:shape>
            </v:group>
            <v:group style="position:absolute;left:6389;top:7156;width:831;height:2" coordorigin="6389,7156" coordsize="831,2">
              <v:shape style="position:absolute;left:6389;top:7156;width:831;height:2" coordorigin="6389,7156" coordsize="831,0" path="m6389,7156l7219,7156e" filled="f" stroked="t" strokeweight=".949282pt" strokecolor="#646464">
                <v:path arrowok="t"/>
              </v:shape>
            </v:group>
            <v:group style="position:absolute;left:7101;top:7161;width:247;height:2" coordorigin="7101,7161" coordsize="247,2">
              <v:shape style="position:absolute;left:7101;top:7161;width:247;height:2" coordorigin="7101,7161" coordsize="247,0" path="m7101,7161l7347,7161e" filled="f" stroked="t" strokeweight=".711962pt" strokecolor="#4F4F4F">
                <v:path arrowok="t"/>
              </v:shape>
            </v:group>
            <v:group style="position:absolute;left:7290;top:7156;width:427;height:2" coordorigin="7290,7156" coordsize="427,2">
              <v:shape style="position:absolute;left:7290;top:7156;width:427;height:2" coordorigin="7290,7156" coordsize="427,0" path="m7290,7156l7718,7156e" filled="f" stroked="t" strokeweight=".474641pt" strokecolor="#484848">
                <v:path arrowok="t"/>
              </v:shape>
            </v:group>
            <v:group style="position:absolute;left:7604;top:7159;width:4020;height:2" coordorigin="7604,7159" coordsize="4020,2">
              <v:shape style="position:absolute;left:7604;top:7159;width:4020;height:2" coordorigin="7604,7159" coordsize="4020,0" path="m7604,7159l11624,7159e" filled="f" stroked="t" strokeweight=".711962pt" strokecolor="#5B5B5B">
                <v:path arrowok="t"/>
              </v:shape>
            </v:group>
            <v:group style="position:absolute;left:2345;top:7075;width:2;height:372" coordorigin="2345,7075" coordsize="2,372">
              <v:shape style="position:absolute;left:2345;top:7075;width:2;height:372" coordorigin="2345,7075" coordsize="0,372" path="m2345,7448l2345,7075e" filled="f" stroked="t" strokeweight=".711962pt" strokecolor="#3F3F3F">
                <v:path arrowok="t"/>
              </v:shape>
            </v:group>
            <v:group style="position:absolute;left:294;top:7627;width:6341;height:2" coordorigin="294,7627" coordsize="6341,2">
              <v:shape style="position:absolute;left:294;top:7627;width:6341;height:2" coordorigin="294,7627" coordsize="6341,0" path="m294,7627l6635,7627e" filled="f" stroked="t" strokeweight=".711962pt" strokecolor="#5B5B5B">
                <v:path arrowok="t"/>
              </v:shape>
            </v:group>
            <v:group style="position:absolute;left:6579;top:7629;width:579;height:2" coordorigin="6579,7629" coordsize="579,2">
              <v:shape style="position:absolute;left:6579;top:7629;width:579;height:2" coordorigin="6579,7629" coordsize="579,0" path="m6579,7629l7158,7629e" filled="f" stroked="t" strokeweight=".474641pt" strokecolor="#4B4B4B">
                <v:path arrowok="t"/>
              </v:shape>
            </v:group>
            <v:group style="position:absolute;left:6987;top:7629;width:731;height:2" coordorigin="6987,7629" coordsize="731,2">
              <v:shape style="position:absolute;left:6987;top:7629;width:731;height:2" coordorigin="6987,7629" coordsize="731,0" path="m6987,7629l7718,7629e" filled="f" stroked="t" strokeweight=".949282pt" strokecolor="#646464">
                <v:path arrowok="t"/>
              </v:shape>
            </v:group>
            <v:group style="position:absolute;left:7661;top:7629;width:484;height:2" coordorigin="7661,7629" coordsize="484,2">
              <v:shape style="position:absolute;left:7661;top:7629;width:484;height:2" coordorigin="7661,7629" coordsize="484,0" path="m7661,7629l8145,7629e" filled="f" stroked="t" strokeweight=".474641pt" strokecolor="#3B3B3B">
                <v:path arrowok="t"/>
              </v:shape>
            </v:group>
            <v:group style="position:absolute;left:8088;top:7629;width:1006;height:2" coordorigin="8088,7629" coordsize="1006,2">
              <v:shape style="position:absolute;left:8088;top:7629;width:1006;height:2" coordorigin="8088,7629" coordsize="1006,0" path="m8088,7629l9094,7629e" filled="f" stroked="t" strokeweight=".949282pt" strokecolor="#646464">
                <v:path arrowok="t"/>
              </v:shape>
            </v:group>
            <v:group style="position:absolute;left:9037;top:7629;width:247;height:2" coordorigin="9037,7629" coordsize="247,2">
              <v:shape style="position:absolute;left:9037;top:7629;width:247;height:2" coordorigin="9037,7629" coordsize="247,0" path="m9037,7629l9284,7629e" filled="f" stroked="t" strokeweight=".474641pt" strokecolor="#343434">
                <v:path arrowok="t"/>
              </v:shape>
            </v:group>
            <v:group style="position:absolute;left:9227;top:7629;width:2402;height:2" coordorigin="9227,7629" coordsize="2402,2">
              <v:shape style="position:absolute;left:9227;top:7629;width:2402;height:2" coordorigin="9227,7629" coordsize="2402,0" path="m9227,7629l11629,7629e" filled="f" stroked="t" strokeweight=".711962pt" strokecolor="#646464">
                <v:path arrowok="t"/>
              </v:shape>
            </v:group>
            <v:group style="position:absolute;left:2342;top:7333;width:2;height:554" coordorigin="2342,7333" coordsize="2,554">
              <v:shape style="position:absolute;left:2342;top:7333;width:2;height:554" coordorigin="2342,7333" coordsize="0,554" path="m2342,7887l2342,7333e" filled="f" stroked="t" strokeweight=".949282pt" strokecolor="#575757">
                <v:path arrowok="t"/>
              </v:shape>
            </v:group>
            <v:group style="position:absolute;left:4884;top:7600;width:2;height:754" coordorigin="4884,7600" coordsize="2,754">
              <v:shape style="position:absolute;left:4884;top:7600;width:2;height:754" coordorigin="4884,7600" coordsize="0,754" path="m4884,8355l4884,7600e" filled="f" stroked="t" strokeweight=".949282pt" strokecolor="#545454">
                <v:path arrowok="t"/>
              </v:shape>
            </v:group>
            <v:group style="position:absolute;left:4875;top:7868;width:2952;height:2" coordorigin="4875,7868" coordsize="2952,2">
              <v:shape style="position:absolute;left:4875;top:7868;width:2952;height:2" coordorigin="4875,7868" coordsize="2952,0" path="m4875,7868l7827,7868e" filled="f" stroked="t" strokeweight=".711962pt" strokecolor="#5B5B5B">
                <v:path arrowok="t"/>
              </v:shape>
            </v:group>
            <v:group style="position:absolute;left:7661;top:7868;width:484;height:2" coordorigin="7661,7868" coordsize="484,2">
              <v:shape style="position:absolute;left:7661;top:7868;width:484;height:2" coordorigin="7661,7868" coordsize="484,0" path="m7661,7868l8145,7868e" filled="f" stroked="t" strokeweight=".474641pt" strokecolor="#484848">
                <v:path arrowok="t"/>
              </v:shape>
            </v:group>
            <v:group style="position:absolute;left:8088;top:7870;width:1006;height:2" coordorigin="8088,7870" coordsize="1006,2">
              <v:shape style="position:absolute;left:8088;top:7870;width:1006;height:2" coordorigin="8088,7870" coordsize="1006,0" path="m8088,7870l9094,7870e" filled="f" stroked="t" strokeweight=".711962pt" strokecolor="#646464">
                <v:path arrowok="t"/>
              </v:shape>
            </v:group>
            <v:group style="position:absolute;left:9037;top:7868;width:247;height:2" coordorigin="9037,7868" coordsize="247,2">
              <v:shape style="position:absolute;left:9037;top:7868;width:247;height:2" coordorigin="9037,7868" coordsize="247,0" path="m9037,7868l9284,7868e" filled="f" stroked="t" strokeweight=".474641pt" strokecolor="#3B3B3B">
                <v:path arrowok="t"/>
              </v:shape>
            </v:group>
            <v:group style="position:absolute;left:9227;top:7873;width:2397;height:2" coordorigin="9227,7873" coordsize="2397,2">
              <v:shape style="position:absolute;left:9227;top:7873;width:2397;height:2" coordorigin="9227,7873" coordsize="2397,0" path="m9227,7873l11624,7873e" filled="f" stroked="t" strokeweight=".711962pt" strokecolor="#646464">
                <v:path arrowok="t"/>
              </v:shape>
            </v:group>
            <v:group style="position:absolute;left:304;top:7830;width:2;height:296" coordorigin="304,7830" coordsize="2,296">
              <v:shape style="position:absolute;left:304;top:7830;width:2;height:296" coordorigin="304,7830" coordsize="0,296" path="m304,8126l304,7830e" filled="f" stroked="t" strokeweight=".474641pt" strokecolor="#343434">
                <v:path arrowok="t"/>
              </v:shape>
            </v:group>
            <v:group style="position:absolute;left:2345;top:7830;width:2;height:296" coordorigin="2345,7830" coordsize="2,296">
              <v:shape style="position:absolute;left:2345;top:7830;width:2;height:296" coordorigin="2345,7830" coordsize="0,296" path="m2345,8126l2345,7830e" filled="f" stroked="t" strokeweight=".474641pt" strokecolor="#282828">
                <v:path arrowok="t"/>
              </v:shape>
            </v:group>
            <v:group style="position:absolute;left:4875;top:8106;width:2843;height:2" coordorigin="4875,8106" coordsize="2843,2">
              <v:shape style="position:absolute;left:4875;top:8106;width:2843;height:2" coordorigin="4875,8106" coordsize="2843,0" path="m4875,8106l7718,8106e" filled="f" stroked="t" strokeweight=".711962pt" strokecolor="#575757">
                <v:path arrowok="t"/>
              </v:shape>
            </v:group>
            <v:group style="position:absolute;left:7661;top:8106;width:484;height:2" coordorigin="7661,8106" coordsize="484,2">
              <v:shape style="position:absolute;left:7661;top:8106;width:484;height:2" coordorigin="7661,8106" coordsize="484,0" path="m7661,8106l8145,8106e" filled="f" stroked="t" strokeweight=".474641pt" strokecolor="#444444">
                <v:path arrowok="t"/>
              </v:shape>
            </v:group>
            <v:group style="position:absolute;left:8088;top:8106;width:3536;height:2" coordorigin="8088,8106" coordsize="3536,2">
              <v:shape style="position:absolute;left:8088;top:8106;width:3536;height:2" coordorigin="8088,8106" coordsize="3536,0" path="m8088,8106l11624,8106e" filled="f" stroked="t" strokeweight=".711962pt" strokecolor="#606060">
                <v:path arrowok="t"/>
              </v:shape>
            </v:group>
            <v:group style="position:absolute;left:11619;top:7810;width:2;height:325" coordorigin="11619,7810" coordsize="2,325">
              <v:shape style="position:absolute;left:11619;top:7810;width:2;height:325" coordorigin="11619,7810" coordsize="0,325" path="m11619,8135l11619,7810e" filled="f" stroked="t" strokeweight=".474641pt" strokecolor="#909090">
                <v:path arrowok="t"/>
              </v:shape>
            </v:group>
            <v:group style="position:absolute;left:309;top:8068;width:2;height:8154" coordorigin="309,8068" coordsize="2,8154">
              <v:shape style="position:absolute;left:309;top:8068;width:2;height:8154" coordorigin="309,8068" coordsize="0,8154" path="m309,16222l309,8068e" filled="f" stroked="t" strokeweight=".711962pt" strokecolor="#575757">
                <v:path arrowok="t"/>
              </v:shape>
            </v:group>
            <v:group style="position:absolute;left:294;top:8348;width:6341;height:2" coordorigin="294,8348" coordsize="6341,2">
              <v:shape style="position:absolute;left:294;top:8348;width:6341;height:2" coordorigin="294,8348" coordsize="6341,0" path="m294,8348l6635,8348e" filled="f" stroked="t" strokeweight=".711962pt" strokecolor="#5B5B5B">
                <v:path arrowok="t"/>
              </v:shape>
            </v:group>
            <v:group style="position:absolute;left:2347;top:8068;width:2;height:2917" coordorigin="2347,8068" coordsize="2,2917">
              <v:shape style="position:absolute;left:2347;top:8068;width:2;height:2917" coordorigin="2347,8068" coordsize="0,2917" path="m2347,10985l2347,8068e" filled="f" stroked="t" strokeweight=".711962pt" strokecolor="#545454">
                <v:path arrowok="t"/>
              </v:shape>
            </v:group>
            <v:group style="position:absolute;left:6579;top:8345;width:579;height:2" coordorigin="6579,8345" coordsize="579,2">
              <v:shape style="position:absolute;left:6579;top:8345;width:579;height:2" coordorigin="6579,8345" coordsize="579,0" path="m6579,8345l7158,8345e" filled="f" stroked="t" strokeweight=".474641pt" strokecolor="#3F3F3F">
                <v:path arrowok="t"/>
              </v:shape>
            </v:group>
            <v:group style="position:absolute;left:6991;top:8345;width:726;height:2" coordorigin="6991,8345" coordsize="726,2">
              <v:shape style="position:absolute;left:6991;top:8345;width:726;height:2" coordorigin="6991,8345" coordsize="726,0" path="m6991,8345l7718,8345e" filled="f" stroked="t" strokeweight=".949282pt" strokecolor="#646464">
                <v:path arrowok="t"/>
              </v:shape>
            </v:group>
            <v:group style="position:absolute;left:7661;top:8345;width:484;height:2" coordorigin="7661,8345" coordsize="484,2">
              <v:shape style="position:absolute;left:7661;top:8345;width:484;height:2" coordorigin="7661,8345" coordsize="484,0" path="m7661,8345l8145,8345e" filled="f" stroked="t" strokeweight=".474641pt" strokecolor="#343434">
                <v:path arrowok="t"/>
              </v:shape>
            </v:group>
            <v:group style="position:absolute;left:8088;top:8345;width:1006;height:2" coordorigin="8088,8345" coordsize="1006,2">
              <v:shape style="position:absolute;left:8088;top:8345;width:1006;height:2" coordorigin="8088,8345" coordsize="1006,0" path="m8088,8345l9094,8345e" filled="f" stroked="t" strokeweight=".711962pt" strokecolor="#5B5B5B">
                <v:path arrowok="t"/>
              </v:shape>
            </v:group>
            <v:group style="position:absolute;left:9037;top:8345;width:247;height:2" coordorigin="9037,8345" coordsize="247,2">
              <v:shape style="position:absolute;left:9037;top:8345;width:247;height:2" coordorigin="9037,8345" coordsize="247,0" path="m9037,8345l9284,8345e" filled="f" stroked="t" strokeweight=".474641pt" strokecolor="#282828">
                <v:path arrowok="t"/>
              </v:shape>
            </v:group>
            <v:group style="position:absolute;left:9227;top:8345;width:2406;height:2" coordorigin="9227,8345" coordsize="2406,2">
              <v:shape style="position:absolute;left:9227;top:8345;width:2406;height:2" coordorigin="9227,8345" coordsize="2406,0" path="m9227,8345l11633,8345e" filled="f" stroked="t" strokeweight=".711962pt" strokecolor="#606060">
                <v:path arrowok="t"/>
              </v:shape>
            </v:group>
            <v:group style="position:absolute;left:299;top:9157;width:2516;height:2" coordorigin="299,9157" coordsize="2516,2">
              <v:shape style="position:absolute;left:299;top:9157;width:2516;height:2" coordorigin="299,9157" coordsize="2516,0" path="m299,9157l2815,9157e" filled="f" stroked="t" strokeweight=".711962pt" strokecolor="#707070">
                <v:path arrowok="t"/>
              </v:shape>
            </v:group>
            <v:group style="position:absolute;left:2758;top:9154;width:6336;height:2" coordorigin="2758,9154" coordsize="6336,2">
              <v:shape style="position:absolute;left:2758;top:9154;width:6336;height:2" coordorigin="2758,9154" coordsize="6336,0" path="m2758,9154l9094,9154e" filled="f" stroked="t" strokeweight=".711962pt" strokecolor="#5B5B5B">
                <v:path arrowok="t"/>
              </v:shape>
            </v:group>
            <v:group style="position:absolute;left:9037;top:9157;width:247;height:2" coordorigin="9037,9157" coordsize="247,2">
              <v:shape style="position:absolute;left:9037;top:9157;width:247;height:2" coordorigin="9037,9157" coordsize="247,0" path="m9037,9157l9284,9157e" filled="f" stroked="t" strokeweight=".474641pt" strokecolor="#3B3B3B">
                <v:path arrowok="t"/>
              </v:shape>
            </v:group>
            <v:group style="position:absolute;left:9227;top:9154;width:2402;height:2" coordorigin="9227,9154" coordsize="2402,2">
              <v:shape style="position:absolute;left:9227;top:9154;width:2402;height:2" coordorigin="9227,9154" coordsize="2402,0" path="m9227,9154l11629,9154e" filled="f" stroked="t" strokeweight=".711962pt" strokecolor="#606060">
                <v:path arrowok="t"/>
              </v:shape>
            </v:group>
            <v:group style="position:absolute;left:299;top:9999;width:11330;height:2" coordorigin="299,9999" coordsize="11330,2">
              <v:shape style="position:absolute;left:299;top:9999;width:11330;height:2" coordorigin="299,9999" coordsize="11330,0" path="m299,9999l11629,9999e" filled="f" stroked="t" strokeweight=".711962pt" strokecolor="#606060">
                <v:path arrowok="t"/>
              </v:shape>
            </v:group>
            <v:group style="position:absolute;left:7661;top:9997;width:484;height:2" coordorigin="7661,9997" coordsize="484,2">
              <v:shape style="position:absolute;left:7661;top:9997;width:484;height:2" coordorigin="7661,9997" coordsize="484,0" path="m7661,9997l8145,9997e" filled="f" stroked="t" strokeweight=".474641pt" strokecolor="#3F3F3F">
                <v:path arrowok="t"/>
              </v:shape>
            </v:group>
            <v:group style="position:absolute;left:9037;top:9997;width:247;height:2" coordorigin="9037,9997" coordsize="247,2">
              <v:shape style="position:absolute;left:9037;top:9997;width:247;height:2" coordorigin="9037,9997" coordsize="247,0" path="m9037,9997l9284,9997e" filled="f" stroked="t" strokeweight=".474641pt" strokecolor="#3B3B3B">
                <v:path arrowok="t"/>
              </v:shape>
            </v:group>
            <v:group style="position:absolute;left:11624;top:9615;width:2;height:411" coordorigin="11624,9615" coordsize="2,411">
              <v:shape style="position:absolute;left:11624;top:9615;width:2;height:411" coordorigin="11624,9615" coordsize="0,411" path="m11624,10026l11624,9615e" filled="f" stroked="t" strokeweight=".474641pt" strokecolor="#8C8C8C">
                <v:path arrowok="t"/>
              </v:shape>
            </v:group>
            <v:group style="position:absolute;left:304;top:9954;width:2;height:349" coordorigin="304,9954" coordsize="2,349">
              <v:shape style="position:absolute;left:304;top:9954;width:2;height:349" coordorigin="304,9954" coordsize="0,349" path="m304,10303l304,9954e" filled="f" stroked="t" strokeweight=".474641pt" strokecolor="#484848">
                <v:path arrowok="t"/>
              </v:shape>
            </v:group>
            <v:group style="position:absolute;left:299;top:10241;width:3389;height:2" coordorigin="299,10241" coordsize="3389,2">
              <v:shape style="position:absolute;left:299;top:10241;width:3389;height:2" coordorigin="299,10241" coordsize="3389,0" path="m299,10241l3688,10241e" filled="f" stroked="t" strokeweight=".711962pt" strokecolor="#606060">
                <v:path arrowok="t"/>
              </v:shape>
            </v:group>
            <v:group style="position:absolute;left:3631;top:10241;width:218;height:2" coordorigin="3631,10241" coordsize="218,2">
              <v:shape style="position:absolute;left:3631;top:10241;width:218;height:2" coordorigin="3631,10241" coordsize="218,0" path="m3631,10241l3849,10241e" filled="f" stroked="t" strokeweight=".474641pt" strokecolor="#343434">
                <v:path arrowok="t"/>
              </v:shape>
            </v:group>
            <v:group style="position:absolute;left:3792;top:10241;width:926;height:2" coordorigin="3792,10241" coordsize="926,2">
              <v:shape style="position:absolute;left:3792;top:10241;width:926;height:2" coordorigin="3792,10241" coordsize="926,0" path="m3792,10241l4718,10241e" filled="f" stroked="t" strokeweight=".711962pt" strokecolor="#5B5B5B">
                <v:path arrowok="t"/>
              </v:shape>
            </v:group>
            <v:group style="position:absolute;left:4661;top:10241;width:237;height:2" coordorigin="4661,10241" coordsize="237,2">
              <v:shape style="position:absolute;left:4661;top:10241;width:237;height:2" coordorigin="4661,10241" coordsize="237,0" path="m4661,10241l4898,10241e" filled="f" stroked="t" strokeweight=".474641pt" strokecolor="#343434">
                <v:path arrowok="t"/>
              </v:shape>
            </v:group>
            <v:group style="position:absolute;left:4841;top:10241;width:1092;height:2" coordorigin="4841,10241" coordsize="1092,2">
              <v:shape style="position:absolute;left:4841;top:10241;width:1092;height:2" coordorigin="4841,10241" coordsize="1092,0" path="m4841,10241l5933,10241e" filled="f" stroked="t" strokeweight=".711962pt" strokecolor="#575757">
                <v:path arrowok="t"/>
              </v:shape>
            </v:group>
            <v:group style="position:absolute;left:5876;top:10241;width:759;height:2" coordorigin="5876,10241" coordsize="759,2">
              <v:shape style="position:absolute;left:5876;top:10241;width:759;height:2" coordorigin="5876,10241" coordsize="759,0" path="m5876,10241l6635,10241e" filled="f" stroked="t" strokeweight=".474641pt" strokecolor="#4B4B4B">
                <v:path arrowok="t"/>
              </v:shape>
            </v:group>
            <v:group style="position:absolute;left:6417;top:10238;width:2677;height:2" coordorigin="6417,10238" coordsize="2677,2">
              <v:shape style="position:absolute;left:6417;top:10238;width:2677;height:2" coordorigin="6417,10238" coordsize="2677,0" path="m6417,10238l9094,10238e" filled="f" stroked="t" strokeweight=".711962pt" strokecolor="#606060">
                <v:path arrowok="t"/>
              </v:shape>
            </v:group>
            <v:group style="position:absolute;left:9037;top:10236;width:247;height:2" coordorigin="9037,10236" coordsize="247,2">
              <v:shape style="position:absolute;left:9037;top:10236;width:247;height:2" coordorigin="9037,10236" coordsize="247,0" path="m9037,10236l9284,10236e" filled="f" stroked="t" strokeweight=".474641pt" strokecolor="#444444">
                <v:path arrowok="t"/>
              </v:shape>
            </v:group>
            <v:group style="position:absolute;left:9227;top:10238;width:2406;height:2" coordorigin="9227,10238" coordsize="2406,2">
              <v:shape style="position:absolute;left:9227;top:10238;width:2406;height:2" coordorigin="9227,10238" coordsize="2406,0" path="m9227,10238l11633,10238e" filled="f" stroked="t" strokeweight=".711962pt" strokecolor="#646464">
                <v:path arrowok="t"/>
              </v:shape>
            </v:group>
            <v:group style="position:absolute;left:299;top:10484;width:3389;height:2" coordorigin="299,10484" coordsize="3389,2">
              <v:shape style="position:absolute;left:299;top:10484;width:3389;height:2" coordorigin="299,10484" coordsize="3389,0" path="m299,10484l3688,10484e" filled="f" stroked="t" strokeweight=".711962pt" strokecolor="#5B5B5B">
                <v:path arrowok="t"/>
              </v:shape>
            </v:group>
            <v:group style="position:absolute;left:3631;top:10479;width:218;height:2" coordorigin="3631,10479" coordsize="218,2">
              <v:shape style="position:absolute;left:3631;top:10479;width:218;height:2" coordorigin="3631,10479" coordsize="218,0" path="m3631,10479l3849,10479e" filled="f" stroked="t" strokeweight=".474641pt" strokecolor="#343434">
                <v:path arrowok="t"/>
              </v:shape>
            </v:group>
            <v:group style="position:absolute;left:3792;top:10479;width:926;height:2" coordorigin="3792,10479" coordsize="926,2">
              <v:shape style="position:absolute;left:3792;top:10479;width:926;height:2" coordorigin="3792,10479" coordsize="926,0" path="m3792,10479l4718,10479e" filled="f" stroked="t" strokeweight=".711962pt" strokecolor="#606060">
                <v:path arrowok="t"/>
              </v:shape>
            </v:group>
            <v:group style="position:absolute;left:4661;top:10479;width:237;height:2" coordorigin="4661,10479" coordsize="237,2">
              <v:shape style="position:absolute;left:4661;top:10479;width:237;height:2" coordorigin="4661,10479" coordsize="237,0" path="m4661,10479l4898,10479e" filled="f" stroked="t" strokeweight=".474641pt" strokecolor="#383838">
                <v:path arrowok="t"/>
              </v:shape>
            </v:group>
            <v:group style="position:absolute;left:4841;top:10479;width:2316;height:2" coordorigin="4841,10479" coordsize="2316,2">
              <v:shape style="position:absolute;left:4841;top:10479;width:2316;height:2" coordorigin="4841,10479" coordsize="2316,0" path="m4841,10479l7158,10479e" filled="f" stroked="t" strokeweight=".711962pt" strokecolor="#575757">
                <v:path arrowok="t"/>
              </v:shape>
            </v:group>
            <v:group style="position:absolute;left:7101;top:10479;width:247;height:2" coordorigin="7101,10479" coordsize="247,2">
              <v:shape style="position:absolute;left:7101;top:10479;width:247;height:2" coordorigin="7101,10479" coordsize="247,0" path="m7101,10479l7347,10479e" filled="f" stroked="t" strokeweight=".474641pt" strokecolor="#383838">
                <v:path arrowok="t"/>
              </v:shape>
            </v:group>
            <v:group style="position:absolute;left:7290;top:10477;width:4343;height:2" coordorigin="7290,10477" coordsize="4343,2">
              <v:shape style="position:absolute;left:7290;top:10477;width:4343;height:2" coordorigin="7290,10477" coordsize="4343,0" path="m7290,10477l11633,10477e" filled="f" stroked="t" strokeweight=".711962pt" strokecolor="#606060">
                <v:path arrowok="t"/>
              </v:shape>
            </v:group>
            <v:group style="position:absolute;left:854;top:10959;width:6303;height:2" coordorigin="854,10959" coordsize="6303,2">
              <v:shape style="position:absolute;left:854;top:10959;width:6303;height:2" coordorigin="854,10959" coordsize="6303,0" path="m854,10959l7158,10959e" filled="f" stroked="t" strokeweight=".711962pt" strokecolor="#606060">
                <v:path arrowok="t"/>
              </v:shape>
            </v:group>
            <v:group style="position:absolute;left:7101;top:10957;width:247;height:2" coordorigin="7101,10957" coordsize="247,2">
              <v:shape style="position:absolute;left:7101;top:10957;width:247;height:2" coordorigin="7101,10957" coordsize="247,0" path="m7101,10957l7347,10957e" filled="f" stroked="t" strokeweight=".474641pt" strokecolor="#2B2B2B">
                <v:path arrowok="t"/>
              </v:shape>
            </v:group>
            <v:group style="position:absolute;left:7290;top:10954;width:1429;height:2" coordorigin="7290,10954" coordsize="1429,2">
              <v:shape style="position:absolute;left:7290;top:10954;width:1429;height:2" coordorigin="7290,10954" coordsize="1429,0" path="m7290,10954l8719,10954e" filled="f" stroked="t" strokeweight=".711962pt" strokecolor="#575757">
                <v:path arrowok="t"/>
              </v:shape>
            </v:group>
            <v:group style="position:absolute;left:8619;top:10954;width:475;height:2" coordorigin="8619,10954" coordsize="475,2">
              <v:shape style="position:absolute;left:8619;top:10954;width:475;height:2" coordorigin="8619,10954" coordsize="475,0" path="m8619,10954l9094,10954e" filled="f" stroked="t" strokeweight=".949282pt" strokecolor="#6B6B6B">
                <v:path arrowok="t"/>
              </v:shape>
            </v:group>
            <v:group style="position:absolute;left:9037;top:10952;width:247;height:2" coordorigin="9037,10952" coordsize="247,2">
              <v:shape style="position:absolute;left:9037;top:10952;width:247;height:2" coordorigin="9037,10952" coordsize="247,0" path="m9037,10952l9284,10952e" filled="f" stroked="t" strokeweight=".474641pt" strokecolor="#484848">
                <v:path arrowok="t"/>
              </v:shape>
            </v:group>
            <v:group style="position:absolute;left:9227;top:10954;width:2406;height:2" coordorigin="9227,10954" coordsize="2406,2">
              <v:shape style="position:absolute;left:9227;top:10954;width:2406;height:2" coordorigin="9227,10954" coordsize="2406,0" path="m9227,10954l11633,10954e" filled="f" stroked="t" strokeweight=".711962pt" strokecolor="#606060">
                <v:path arrowok="t"/>
              </v:shape>
            </v:group>
            <v:group style="position:absolute;left:11631;top:10699;width:2;height:5509" coordorigin="11631,10699" coordsize="2,5509">
              <v:shape style="position:absolute;left:11631;top:10699;width:2;height:5509" coordorigin="11631,10699" coordsize="0,5509" path="m11631,16208l11631,10699e" filled="f" stroked="t" strokeweight=".711962pt" strokecolor="#A3A3A3">
                <v:path arrowok="t"/>
              </v:shape>
            </v:group>
            <v:group style="position:absolute;left:309;top:10918;width:2;height:325" coordorigin="309,10918" coordsize="2,325">
              <v:shape style="position:absolute;left:309;top:10918;width:2;height:325" coordorigin="309,10918" coordsize="0,325" path="m309,11243l309,10918e" filled="f" stroked="t" strokeweight=".474641pt" strokecolor="#2F2F2F">
                <v:path arrowok="t"/>
              </v:shape>
            </v:group>
            <v:group style="position:absolute;left:2347;top:10914;width:2;height:329" coordorigin="2347,10914" coordsize="2,329">
              <v:shape style="position:absolute;left:2347;top:10914;width:2;height:329" coordorigin="2347,10914" coordsize="0,329" path="m2347,11243l2347,10914e" filled="f" stroked="t" strokeweight=".474641pt" strokecolor="#343434">
                <v:path arrowok="t"/>
              </v:shape>
            </v:group>
            <v:group style="position:absolute;left:304;top:11202;width:1400;height:2" coordorigin="304,11202" coordsize="1400,2">
              <v:shape style="position:absolute;left:304;top:11202;width:1400;height:2" coordorigin="304,11202" coordsize="1400,0" path="m304,11202l1704,11202e" filled="f" stroked="t" strokeweight=".711962pt" strokecolor="#5B5B5B">
                <v:path arrowok="t"/>
              </v:shape>
            </v:group>
            <v:group style="position:absolute;left:1647;top:11202;width:726;height:2" coordorigin="1647,11202" coordsize="726,2">
              <v:shape style="position:absolute;left:1647;top:11202;width:726;height:2" coordorigin="1647,11202" coordsize="726,0" path="m1647,11202l2373,11202e" filled="f" stroked="t" strokeweight=".474641pt" strokecolor="#484848">
                <v:path arrowok="t"/>
              </v:shape>
            </v:group>
            <v:group style="position:absolute;left:2131;top:11195;width:6963;height:2" coordorigin="2131,11195" coordsize="6963,2">
              <v:shape style="position:absolute;left:2131;top:11195;width:6963;height:2" coordorigin="2131,11195" coordsize="6963,0" path="m2131,11195l9094,11195e" filled="f" stroked="t" strokeweight=".711962pt" strokecolor="#606060">
                <v:path arrowok="t"/>
              </v:shape>
            </v:group>
            <v:group style="position:absolute;left:9037;top:11191;width:247;height:2" coordorigin="9037,11191" coordsize="247,2">
              <v:shape style="position:absolute;left:9037;top:11191;width:247;height:2" coordorigin="9037,11191" coordsize="247,0" path="m9037,11191l9284,11191e" filled="f" stroked="t" strokeweight=".474641pt" strokecolor="#3B3B3B">
                <v:path arrowok="t"/>
              </v:shape>
            </v:group>
            <v:group style="position:absolute;left:9227;top:11193;width:2406;height:2" coordorigin="9227,11193" coordsize="2406,2">
              <v:shape style="position:absolute;left:9227;top:11193;width:2406;height:2" coordorigin="9227,11193" coordsize="2406,0" path="m9227,11193l11633,11193e" filled="f" stroked="t" strokeweight=".711962pt" strokecolor="#606060">
                <v:path arrowok="t"/>
              </v:shape>
            </v:group>
            <v:group style="position:absolute;left:299;top:11444;width:1414;height:2" coordorigin="299,11444" coordsize="1414,2">
              <v:shape style="position:absolute;left:299;top:11444;width:1414;height:2" coordorigin="299,11444" coordsize="1414,0" path="m299,11444l1713,11444e" filled="f" stroked="t" strokeweight=".711962pt" strokecolor="#676767">
                <v:path arrowok="t"/>
              </v:shape>
            </v:group>
            <v:group style="position:absolute;left:1104;top:11200;width:2;height:263" coordorigin="1104,11200" coordsize="2,263">
              <v:shape style="position:absolute;left:1104;top:11200;width:2;height:263" coordorigin="1104,11200" coordsize="0,263" path="m1104,11463l1104,11200e" filled="f" stroked="t" strokeweight=".474641pt" strokecolor="#3F3F3F">
                <v:path arrowok="t"/>
              </v:shape>
            </v:group>
            <v:group style="position:absolute;left:1683;top:11195;width:2;height:5027" coordorigin="1683,11195" coordsize="2,5027">
              <v:shape style="position:absolute;left:1683;top:11195;width:2;height:5027" coordorigin="1683,11195" coordsize="0,5027" path="m1683,16222l1683,11195e" filled="f" stroked="t" strokeweight=".711962pt" strokecolor="#4F4F4F">
                <v:path arrowok="t"/>
              </v:shape>
            </v:group>
            <v:group style="position:absolute;left:1642;top:11439;width:4993;height:2" coordorigin="1642,11439" coordsize="4993,2">
              <v:shape style="position:absolute;left:1642;top:11439;width:4993;height:2" coordorigin="1642,11439" coordsize="4993,0" path="m1642,11439l6635,11439e" filled="f" stroked="t" strokeweight=".474641pt" strokecolor="#575757">
                <v:path arrowok="t"/>
              </v:shape>
            </v:group>
            <v:group style="position:absolute;left:2349;top:11171;width:2;height:291" coordorigin="2349,11171" coordsize="2,291">
              <v:shape style="position:absolute;left:2349;top:11171;width:2;height:291" coordorigin="2349,11171" coordsize="0,291" path="m2349,11463l2349,11171e" filled="f" stroked="t" strokeweight=".474641pt" strokecolor="#4B4B4B">
                <v:path arrowok="t"/>
              </v:shape>
            </v:group>
            <v:group style="position:absolute;left:6550;top:11434;width:646;height:2" coordorigin="6550,11434" coordsize="646,2">
              <v:shape style="position:absolute;left:6550;top:11434;width:646;height:2" coordorigin="6550,11434" coordsize="646,0" path="m6550,11434l7196,11434e" filled="f" stroked="t" strokeweight=".949282pt" strokecolor="#6B6B6B">
                <v:path arrowok="t"/>
              </v:shape>
            </v:group>
            <v:group style="position:absolute;left:7101;top:11439;width:256;height:2" coordorigin="7101,11439" coordsize="256,2">
              <v:shape style="position:absolute;left:7101;top:11439;width:256;height:2" coordorigin="7101,11439" coordsize="256,0" path="m7101,11439l7357,11439e" filled="f" stroked="t" strokeweight=".711962pt" strokecolor="#545454">
                <v:path arrowok="t"/>
              </v:shape>
            </v:group>
            <v:group style="position:absolute;left:7340;top:11191;width:2;height:950" coordorigin="7340,11191" coordsize="2,950">
              <v:shape style="position:absolute;left:7340;top:11191;width:2;height:950" coordorigin="7340,11191" coordsize="0,950" path="m7340,12141l7340,11191e" filled="f" stroked="t" strokeweight=".711962pt" strokecolor="#646464">
                <v:path arrowok="t"/>
              </v:shape>
            </v:group>
            <v:group style="position:absolute;left:7286;top:11434;width:432;height:2" coordorigin="7286,11434" coordsize="432,2">
              <v:shape style="position:absolute;left:7286;top:11434;width:432;height:2" coordorigin="7286,11434" coordsize="432,0" path="m7286,11434l7718,11434e" filled="f" stroked="t" strokeweight=".474641pt" strokecolor="#484848">
                <v:path arrowok="t"/>
              </v:shape>
            </v:group>
            <v:group style="position:absolute;left:7599;top:11434;width:4039;height:2" coordorigin="7599,11434" coordsize="4039,2">
              <v:shape style="position:absolute;left:7599;top:11434;width:4039;height:2" coordorigin="7599,11434" coordsize="4039,0" path="m7599,11434l11638,11434e" filled="f" stroked="t" strokeweight=".711962pt" strokecolor="#606060">
                <v:path arrowok="t"/>
              </v:shape>
            </v:group>
            <v:group style="position:absolute;left:2349;top:11391;width:2;height:568" coordorigin="2349,11391" coordsize="2,568">
              <v:shape style="position:absolute;left:2349;top:11391;width:2;height:568" coordorigin="2349,11391" coordsize="0,568" path="m2349,11959l2349,11391e" filled="f" stroked="t" strokeweight=".949282pt" strokecolor="#545454">
                <v:path arrowok="t"/>
              </v:shape>
            </v:group>
            <v:group style="position:absolute;left:309;top:11902;width:2;height:506" coordorigin="309,11902" coordsize="2,506">
              <v:shape style="position:absolute;left:309;top:11902;width:2;height:506" coordorigin="309,11902" coordsize="0,506" path="m309,12408l309,11902e" filled="f" stroked="t" strokeweight=".474641pt" strokecolor="#2F2F2F">
                <v:path arrowok="t"/>
              </v:shape>
            </v:group>
            <v:group style="position:absolute;left:1104;top:11391;width:2;height:1948" coordorigin="1104,11391" coordsize="2,1948">
              <v:shape style="position:absolute;left:1104;top:11391;width:2;height:1948" coordorigin="1104,11391" coordsize="0,1948" path="m1104,13339l1104,11391e" filled="f" stroked="t" strokeweight=".711962pt" strokecolor="#545454">
                <v:path arrowok="t"/>
              </v:shape>
            </v:group>
            <v:group style="position:absolute;left:1680;top:11902;width:2;height:783" coordorigin="1680,11902" coordsize="2,783">
              <v:shape style="position:absolute;left:1680;top:11902;width:2;height:783" coordorigin="1680,11902" coordsize="0,783" path="m1680,12685l1680,11902e" filled="f" stroked="t" strokeweight=".711962pt" strokecolor="#4F4F4F">
                <v:path arrowok="t"/>
              </v:shape>
            </v:group>
            <v:group style="position:absolute;left:2349;top:11902;width:2;height:239" coordorigin="2349,11902" coordsize="2,239">
              <v:shape style="position:absolute;left:2349;top:11902;width:2;height:239" coordorigin="2349,11902" coordsize="0,239" path="m2349,12141l2349,11902e" filled="f" stroked="t" strokeweight=".474641pt" strokecolor="#3F3F3F">
                <v:path arrowok="t"/>
              </v:shape>
            </v:group>
            <v:group style="position:absolute;left:2349;top:12083;width:2;height:325" coordorigin="2349,12083" coordsize="2,325">
              <v:shape style="position:absolute;left:2349;top:12083;width:2;height:325" coordorigin="2349,12083" coordsize="0,325" path="m2349,12408l2349,12083e" filled="f" stroked="t" strokeweight=".474641pt" strokecolor="#2B2B2B">
                <v:path arrowok="t"/>
              </v:shape>
            </v:group>
            <v:group style="position:absolute;left:7343;top:12083;width:2;height:325" coordorigin="7343,12083" coordsize="2,325">
              <v:shape style="position:absolute;left:7343;top:12083;width:2;height:325" coordorigin="7343,12083" coordsize="0,325" path="m7343,12408l7343,12083e" filled="f" stroked="t" strokeweight=".474641pt" strokecolor="#383838">
                <v:path arrowok="t"/>
              </v:shape>
            </v:group>
            <v:group style="position:absolute;left:2352;top:12351;width:2;height:334" coordorigin="2352,12351" coordsize="2,334">
              <v:shape style="position:absolute;left:2352;top:12351;width:2;height:334" coordorigin="2352,12351" coordsize="0,334" path="m2352,12685l2352,12351e" filled="f" stroked="t" strokeweight=".949282pt" strokecolor="#606060">
                <v:path arrowok="t"/>
              </v:shape>
            </v:group>
            <v:group style="position:absolute;left:7343;top:12351;width:2;height:1461" coordorigin="7343,12351" coordsize="2,1461">
              <v:shape style="position:absolute;left:7343;top:12351;width:2;height:1461" coordorigin="7343,12351" coordsize="0,1461" path="m7343,13812l7343,12351e" filled="f" stroked="t" strokeweight=".711962pt" strokecolor="#6B6B6B">
                <v:path arrowok="t"/>
              </v:shape>
            </v:group>
            <v:group style="position:absolute;left:1680;top:12628;width:2;height:315" coordorigin="1680,12628" coordsize="2,315">
              <v:shape style="position:absolute;left:1680;top:12628;width:2;height:315" coordorigin="1680,12628" coordsize="0,315" path="m1680,12943l1680,12628e" filled="f" stroked="t" strokeweight=".711962pt" strokecolor="#343434">
                <v:path arrowok="t"/>
              </v:shape>
            </v:group>
            <v:group style="position:absolute;left:2352;top:12628;width:2;height:1184" coordorigin="2352,12628" coordsize="2,1184">
              <v:shape style="position:absolute;left:2352;top:12628;width:2;height:1184" coordorigin="2352,12628" coordsize="0,1184" path="m2352,13812l2352,12628e" filled="f" stroked="t" strokeweight=".711962pt" strokecolor="#4B4B4B">
                <v:path arrowok="t"/>
              </v:shape>
            </v:group>
            <v:group style="position:absolute;left:11629;top:12628;width:2;height:315" coordorigin="11629,12628" coordsize="2,315">
              <v:shape style="position:absolute;left:11629;top:12628;width:2;height:315" coordorigin="11629,12628" coordsize="0,315" path="m11629,12943l11629,12628e" filled="f" stroked="t" strokeweight=".474641pt" strokecolor="#939393">
                <v:path arrowok="t"/>
              </v:shape>
            </v:group>
            <v:group style="position:absolute;left:1106;top:13282;width:2;height:320" coordorigin="1106,13282" coordsize="2,320">
              <v:shape style="position:absolute;left:1106;top:13282;width:2;height:320" coordorigin="1106,13282" coordsize="0,320" path="m1106,13601l1106,13282e" filled="f" stroked="t" strokeweight=".474641pt" strokecolor="#2B2B2B">
                <v:path arrowok="t"/>
              </v:shape>
            </v:group>
            <v:group style="position:absolute;left:294;top:13568;width:503;height:2" coordorigin="294,13568" coordsize="503,2">
              <v:shape style="position:absolute;left:294;top:13568;width:503;height:2" coordorigin="294,13568" coordsize="503,0" path="m294,13568l797,13568e" filled="f" stroked="t" strokeweight=".237321pt" strokecolor="#5B5B5B">
                <v:path arrowok="t"/>
              </v:shape>
            </v:group>
            <v:group style="position:absolute;left:911;top:13537;width:218;height:2" coordorigin="911,13537" coordsize="218,2">
              <v:shape style="position:absolute;left:911;top:13537;width:218;height:2" coordorigin="911,13537" coordsize="218,0" path="m911,13537l1130,13537e" filled="f" stroked="t" strokeweight=".237321pt" strokecolor="#808080">
                <v:path arrowok="t"/>
              </v:shape>
            </v:group>
            <v:group style="position:absolute;left:1087;top:13568;width:1258;height:2" coordorigin="1087,13568" coordsize="1258,2">
              <v:shape style="position:absolute;left:1087;top:13568;width:1258;height:2" coordorigin="1087,13568" coordsize="1258,0" path="m1087,13568l2345,13568e" filled="f" stroked="t" strokeweight=".237321pt" strokecolor="#3F3F3F">
                <v:path arrowok="t"/>
              </v:shape>
            </v:group>
            <v:group style="position:absolute;left:1680;top:13358;width:2;height:243" coordorigin="1680,13358" coordsize="2,243">
              <v:shape style="position:absolute;left:1680;top:13358;width:2;height:243" coordorigin="1680,13358" coordsize="0,243" path="m1680,13601l1680,13358e" filled="f" stroked="t" strokeweight=".711962pt" strokecolor="#444444">
                <v:path arrowok="t"/>
              </v:shape>
            </v:group>
            <v:group style="position:absolute;left:313;top:13539;width:2;height:368" coordorigin="313,13539" coordsize="2,368">
              <v:shape style="position:absolute;left:313;top:13539;width:2;height:368" coordorigin="313,13539" coordsize="0,368" path="m313,13907l313,13539e" filled="f" stroked="t" strokeweight=".949282pt" strokecolor="#6B6B6B">
                <v:path arrowok="t"/>
              </v:shape>
            </v:group>
            <v:group style="position:absolute;left:1108;top:13539;width:2;height:883" coordorigin="1108,13539" coordsize="2,883">
              <v:shape style="position:absolute;left:1108;top:13539;width:2;height:883" coordorigin="1108,13539" coordsize="0,883" path="m1108,14423l1108,13539e" filled="f" stroked="t" strokeweight=".949282pt" strokecolor="#5B5B5B">
                <v:path arrowok="t"/>
              </v:shape>
            </v:group>
            <v:group style="position:absolute;left:11633;top:13539;width:2;height:272" coordorigin="11633,13539" coordsize="2,272">
              <v:shape style="position:absolute;left:11633;top:13539;width:2;height:272" coordorigin="11633,13539" coordsize="0,272" path="m11633,13812l11633,13539e" filled="f" stroked="t" strokeweight=".474641pt" strokecolor="#909090">
                <v:path arrowok="t"/>
              </v:shape>
            </v:group>
            <v:group style="position:absolute;left:2354;top:13754;width:2;height:377" coordorigin="2354,13754" coordsize="2,377">
              <v:shape style="position:absolute;left:2354;top:13754;width:2;height:377" coordorigin="2354,13754" coordsize="0,377" path="m2354,14131l2354,13754e" filled="f" stroked="t" strokeweight=".474641pt" strokecolor="#2B2B2B">
                <v:path arrowok="t"/>
              </v:shape>
            </v:group>
            <v:group style="position:absolute;left:7347;top:13754;width:2;height:258" coordorigin="7347,13754" coordsize="2,258">
              <v:shape style="position:absolute;left:7347;top:13754;width:2;height:258" coordorigin="7347,13754" coordsize="0,258" path="m7347,14012l7347,13754e" filled="f" stroked="t" strokeweight=".474641pt" strokecolor="#575757">
                <v:path arrowok="t"/>
              </v:shape>
            </v:group>
            <v:group style="position:absolute;left:313;top:13955;width:2;height:177" coordorigin="313,13955" coordsize="2,177">
              <v:shape style="position:absolute;left:313;top:13955;width:2;height:177" coordorigin="313,13955" coordsize="0,177" path="m313,14131l313,13955e" filled="f" stroked="t" strokeweight=".474641pt" strokecolor="#232323">
                <v:path arrowok="t"/>
              </v:shape>
            </v:group>
            <v:group style="position:absolute;left:7347;top:13955;width:2;height:177" coordorigin="7347,13955" coordsize="2,177">
              <v:shape style="position:absolute;left:7347;top:13955;width:2;height:177" coordorigin="7347,13955" coordsize="0,177" path="m7347,14131l7347,13955e" filled="f" stroked="t" strokeweight=".474641pt" strokecolor="#444444">
                <v:path arrowok="t"/>
              </v:shape>
            </v:group>
            <v:group style="position:absolute;left:313;top:14074;width:2;height:2148" coordorigin="313,14074" coordsize="2,2148">
              <v:shape style="position:absolute;left:313;top:14074;width:2;height:2148" coordorigin="313,14074" coordsize="0,2148" path="m313,16222l313,14074e" filled="f" stroked="t" strokeweight=".711962pt" strokecolor="#545454">
                <v:path arrowok="t"/>
              </v:shape>
            </v:group>
            <v:group style="position:absolute;left:7347;top:14074;width:2;height:2134" coordorigin="7347,14074" coordsize="2,2134">
              <v:shape style="position:absolute;left:7347;top:14074;width:2;height:2134" coordorigin="7347,14074" coordsize="0,2134" path="m7347,16208l7347,14074e" filled="f" stroked="t" strokeweight=".711962pt" strokecolor="#606060">
                <v:path arrowok="t"/>
              </v:shape>
            </v:group>
            <v:group style="position:absolute;left:1106;top:14365;width:2;height:430" coordorigin="1106,14365" coordsize="2,430">
              <v:shape style="position:absolute;left:1106;top:14365;width:2;height:430" coordorigin="1106,14365" coordsize="0,430" path="m1106,14795l1106,14365e" filled="f" stroked="t" strokeweight=".474641pt" strokecolor="#3B3B3B">
                <v:path arrowok="t"/>
              </v:shape>
            </v:group>
            <v:group style="position:absolute;left:2357;top:14074;width:2;height:974" coordorigin="2357,14074" coordsize="2,974">
              <v:shape style="position:absolute;left:2357;top:14074;width:2;height:974" coordorigin="2357,14074" coordsize="0,974" path="m2357,15048l2357,14074e" filled="f" stroked="t" strokeweight=".949282pt" strokecolor="#5B5B5B">
                <v:path arrowok="t"/>
              </v:shape>
            </v:group>
            <v:group style="position:absolute;left:1108;top:14676;width:2;height:1542" coordorigin="1108,14676" coordsize="2,1542">
              <v:shape style="position:absolute;left:1108;top:14676;width:2;height:1542" coordorigin="1108,14676" coordsize="0,1542" path="m1108,16218l1108,14676e" filled="f" stroked="t" strokeweight=".711962pt" strokecolor="#575757">
                <v:path arrowok="t"/>
              </v:shape>
            </v:group>
            <v:group style="position:absolute;left:2357;top:14967;width:2;height:229" coordorigin="2357,14967" coordsize="2,229">
              <v:shape style="position:absolute;left:2357;top:14967;width:2;height:229" coordorigin="2357,14967" coordsize="0,229" path="m2357,15196l2357,14967e" filled="f" stroked="t" strokeweight=".474641pt" strokecolor="#3B3B3B">
                <v:path arrowok="t"/>
              </v:shape>
            </v:group>
            <v:group style="position:absolute;left:1058;top:16213;width:655;height:2" coordorigin="1058,16213" coordsize="655,2">
              <v:shape style="position:absolute;left:1058;top:16213;width:655;height:2" coordorigin="1058,16213" coordsize="655,0" path="m1058,16213l1713,16213e" filled="f" stroked="t" strokeweight=".474641pt" strokecolor="#575757">
                <v:path arrowok="t"/>
              </v:shape>
            </v:group>
            <v:group style="position:absolute;left:2357;top:15139;width:2;height:1079" coordorigin="2357,15139" coordsize="2,1079">
              <v:shape style="position:absolute;left:2357;top:15139;width:2;height:1079" coordorigin="2357,15139" coordsize="0,1079" path="m2357,16218l2357,15139e" filled="f" stroked="t" strokeweight=".711962pt" strokecolor="#545454">
                <v:path arrowok="t"/>
              </v:shape>
            </v:group>
            <v:group style="position:absolute;left:309;top:16211;width:7756;height:2" coordorigin="309,16211" coordsize="7756,2">
              <v:shape style="position:absolute;left:309;top:16211;width:7756;height:2" coordorigin="309,16211" coordsize="7756,0" path="m309,16211l8064,16211e" filled="f" stroked="t" strokeweight=".711962pt" strokecolor="#676767">
                <v:path arrowok="t"/>
              </v:shape>
            </v:group>
            <v:group style="position:absolute;left:7101;top:16201;width:252;height:2" coordorigin="7101,16201" coordsize="252,2">
              <v:shape style="position:absolute;left:7101;top:16201;width:252;height:2" coordorigin="7101,16201" coordsize="252,0" path="m7101,16201l7352,16201e" filled="f" stroked="t" strokeweight=".711962pt" strokecolor="#444444">
                <v:path arrowok="t"/>
              </v:shape>
            </v:group>
            <v:group style="position:absolute;left:4841;top:16199;width:6797;height:2" coordorigin="4841,16199" coordsize="6797,2">
              <v:shape style="position:absolute;left:4841;top:16199;width:6797;height:2" coordorigin="4841,16199" coordsize="6797,0" path="m4841,16199l11638,16199e" filled="f" stroked="t" strokeweight=".949282pt" strokecolor="#6B6B6B">
                <v:path arrowok="t"/>
              </v:shape>
            </v:group>
            <v:group style="position:absolute;left:9037;top:16194;width:247;height:2" coordorigin="9037,16194" coordsize="247,2">
              <v:shape style="position:absolute;left:9037;top:16194;width:247;height:2" coordorigin="9037,16194" coordsize="247,0" path="m9037,16194l9284,16194e" filled="f" stroked="t" strokeweight=".474641pt" strokecolor="#3F3F3F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3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6" w:lineRule="exact"/>
        <w:ind w:left="909" w:right="742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959595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34" w:lineRule="exact"/>
        <w:ind w:left="-36" w:right="-56"/>
        <w:jc w:val="center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5B5B5B"/>
          <w:spacing w:val="0"/>
          <w:w w:val="81"/>
        </w:rPr>
        <w:t>hf3iVG</w:t>
      </w:r>
      <w:r>
        <w:rPr>
          <w:rFonts w:ascii="Arial" w:hAnsi="Arial" w:cs="Arial" w:eastAsia="Arial"/>
          <w:sz w:val="22"/>
          <w:szCs w:val="22"/>
          <w:color w:val="5B5B5B"/>
          <w:spacing w:val="7"/>
          <w:w w:val="81"/>
        </w:rPr>
        <w:t> </w:t>
      </w:r>
      <w:r>
        <w:rPr>
          <w:rFonts w:ascii="Arial" w:hAnsi="Arial" w:cs="Arial" w:eastAsia="Arial"/>
          <w:sz w:val="22"/>
          <w:szCs w:val="22"/>
          <w:color w:val="444646"/>
          <w:spacing w:val="0"/>
          <w:w w:val="93"/>
        </w:rPr>
        <w:t>Batı</w:t>
      </w:r>
      <w:r>
        <w:rPr>
          <w:rFonts w:ascii="Arial" w:hAnsi="Arial" w:cs="Arial" w:eastAsia="Arial"/>
          <w:sz w:val="22"/>
          <w:szCs w:val="22"/>
          <w:color w:val="444646"/>
          <w:spacing w:val="-26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444646"/>
          <w:spacing w:val="0"/>
          <w:w w:val="90"/>
        </w:rPr>
        <w:t>Bölg</w:t>
      </w:r>
      <w:r>
        <w:rPr>
          <w:rFonts w:ascii="Arial" w:hAnsi="Arial" w:cs="Arial" w:eastAsia="Arial"/>
          <w:sz w:val="22"/>
          <w:szCs w:val="22"/>
          <w:color w:val="444646"/>
          <w:spacing w:val="0"/>
          <w:w w:val="90"/>
        </w:rPr>
        <w:t>e</w:t>
      </w:r>
      <w:r>
        <w:rPr>
          <w:rFonts w:ascii="Arial" w:hAnsi="Arial" w:cs="Arial" w:eastAsia="Arial"/>
          <w:sz w:val="22"/>
          <w:szCs w:val="22"/>
          <w:color w:val="444646"/>
          <w:spacing w:val="-4"/>
          <w:w w:val="90"/>
        </w:rPr>
        <w:t> 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85"/>
        </w:rPr>
        <w:t>A</w:t>
      </w:r>
      <w:r>
        <w:rPr>
          <w:rFonts w:ascii="Arial" w:hAnsi="Arial" w:cs="Arial" w:eastAsia="Arial"/>
          <w:sz w:val="22"/>
          <w:szCs w:val="22"/>
          <w:color w:val="333333"/>
          <w:spacing w:val="-2"/>
          <w:w w:val="86"/>
        </w:rPr>
        <w:t>m</w:t>
      </w:r>
      <w:r>
        <w:rPr>
          <w:rFonts w:ascii="Arial" w:hAnsi="Arial" w:cs="Arial" w:eastAsia="Arial"/>
          <w:sz w:val="22"/>
          <w:szCs w:val="22"/>
          <w:color w:val="444646"/>
          <w:spacing w:val="0"/>
          <w:w w:val="87"/>
        </w:rPr>
        <w:t>i·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98" w:after="0" w:line="240" w:lineRule="auto"/>
        <w:ind w:left="161"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263482"/>
          <w:w w:val="143"/>
        </w:rPr>
        <w:t>\</w:t>
      </w:r>
      <w:r>
        <w:rPr>
          <w:rFonts w:ascii="Arial" w:hAnsi="Arial" w:cs="Arial" w:eastAsia="Arial"/>
          <w:sz w:val="38"/>
          <w:szCs w:val="38"/>
          <w:color w:val="263482"/>
          <w:w w:val="144"/>
        </w:rPr>
        <w:t>0</w:t>
      </w:r>
      <w:r>
        <w:rPr>
          <w:rFonts w:ascii="Arial" w:hAnsi="Arial" w:cs="Arial" w:eastAsia="Arial"/>
          <w:sz w:val="38"/>
          <w:szCs w:val="38"/>
          <w:color w:val="263482"/>
          <w:spacing w:val="-19"/>
          <w:w w:val="143"/>
        </w:rPr>
        <w:t>\</w:t>
      </w:r>
      <w:r>
        <w:rPr>
          <w:rFonts w:ascii="Arial" w:hAnsi="Arial" w:cs="Arial" w:eastAsia="Arial"/>
          <w:sz w:val="38"/>
          <w:szCs w:val="38"/>
          <w:color w:val="777979"/>
          <w:spacing w:val="-46"/>
          <w:w w:val="74"/>
        </w:rPr>
        <w:t>.</w:t>
      </w:r>
      <w:r>
        <w:rPr>
          <w:rFonts w:ascii="Arial" w:hAnsi="Arial" w:cs="Arial" w:eastAsia="Arial"/>
          <w:sz w:val="38"/>
          <w:szCs w:val="38"/>
          <w:color w:val="263482"/>
          <w:spacing w:val="0"/>
          <w:w w:val="134"/>
        </w:rPr>
        <w:t>Q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66647C"/>
          <w:spacing w:val="0"/>
          <w:w w:val="147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51" w:lineRule="auto"/>
        <w:ind w:left="441" w:right="-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Canda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AYDIN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Af.Ar.Kur.Per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138" w:lineRule="exact"/>
        <w:ind w:left="75" w:right="448"/>
        <w:jc w:val="center"/>
        <w:tabs>
          <w:tab w:pos="102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Arial" w:hAnsi="Arial" w:cs="Arial" w:eastAsia="Arial"/>
          <w:sz w:val="13"/>
          <w:szCs w:val="13"/>
          <w:color w:val="444646"/>
          <w:spacing w:val="0"/>
          <w:w w:val="71"/>
          <w:position w:val="-1"/>
        </w:rPr>
        <w:t>IJ.t</w:t>
      </w:r>
      <w:r>
        <w:rPr>
          <w:rFonts w:ascii="Arial" w:hAnsi="Arial" w:cs="Arial" w:eastAsia="Arial"/>
          <w:sz w:val="13"/>
          <w:szCs w:val="13"/>
          <w:color w:val="444646"/>
          <w:spacing w:val="0"/>
          <w:w w:val="71"/>
          <w:position w:val="-1"/>
        </w:rPr>
        <w:t>     </w:t>
      </w:r>
      <w:r>
        <w:rPr>
          <w:rFonts w:ascii="Arial" w:hAnsi="Arial" w:cs="Arial" w:eastAsia="Arial"/>
          <w:sz w:val="13"/>
          <w:szCs w:val="13"/>
          <w:color w:val="444646"/>
          <w:spacing w:val="11"/>
          <w:w w:val="71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333333"/>
          <w:spacing w:val="0"/>
          <w:w w:val="71"/>
          <w:position w:val="-1"/>
        </w:rPr>
        <w:t>_</w:t>
      </w:r>
      <w:r>
        <w:rPr>
          <w:rFonts w:ascii="Arial" w:hAnsi="Arial" w:cs="Arial" w:eastAsia="Arial"/>
          <w:sz w:val="13"/>
          <w:szCs w:val="13"/>
          <w:color w:val="333333"/>
          <w:spacing w:val="0"/>
          <w:w w:val="71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333333"/>
          <w:spacing w:val="3"/>
          <w:w w:val="71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959595"/>
          <w:spacing w:val="0"/>
          <w:w w:val="100"/>
          <w:i/>
          <w:position w:val="-1"/>
        </w:rPr>
        <w:t>{</w:t>
      </w:r>
      <w:r>
        <w:rPr>
          <w:rFonts w:ascii="Arial" w:hAnsi="Arial" w:cs="Arial" w:eastAsia="Arial"/>
          <w:sz w:val="13"/>
          <w:szCs w:val="13"/>
          <w:color w:val="959595"/>
          <w:spacing w:val="7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59595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959595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59595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959595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100"/>
          <w:position w:val="-1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-6"/>
          <w:w w:val="100"/>
          <w:position w:val="-1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1"/>
          <w:w w:val="269"/>
          <w:position w:val="-1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200"/>
          <w:position w:val="-1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59595"/>
          <w:spacing w:val="-18"/>
          <w:w w:val="217"/>
          <w:position w:val="-1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73"/>
          <w:position w:val="-1"/>
        </w:rPr>
        <w:t>,.,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33333"/>
          <w:spacing w:val="0"/>
          <w:w w:val="100"/>
          <w:position w:val="-1"/>
        </w:rPr>
        <w:t>r:J'</w:t>
      </w:r>
      <w:r>
        <w:rPr>
          <w:rFonts w:ascii="Times New Roman" w:hAnsi="Times New Roman" w:cs="Times New Roman" w:eastAsia="Times New Roman"/>
          <w:sz w:val="10"/>
          <w:szCs w:val="10"/>
          <w:color w:val="333333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0"/>
          <w:szCs w:val="10"/>
          <w:color w:val="333333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44646"/>
          <w:spacing w:val="0"/>
          <w:w w:val="105"/>
          <w:position w:val="-1"/>
        </w:rPr>
        <w:t>•,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601" w:lineRule="exact"/>
        <w:ind w:right="-20"/>
        <w:jc w:val="left"/>
        <w:rPr>
          <w:rFonts w:ascii="Times New Roman" w:hAnsi="Times New Roman" w:cs="Times New Roman" w:eastAsia="Times New Roman"/>
          <w:sz w:val="60"/>
          <w:szCs w:val="60"/>
        </w:rPr>
      </w:pPr>
      <w:rPr/>
      <w:r>
        <w:rPr>
          <w:rFonts w:ascii="Times New Roman" w:hAnsi="Times New Roman" w:cs="Times New Roman" w:eastAsia="Times New Roman"/>
          <w:sz w:val="60"/>
          <w:szCs w:val="60"/>
          <w:color w:val="959595"/>
          <w:spacing w:val="22"/>
          <w:w w:val="40"/>
          <w:i/>
          <w:position w:val="1"/>
        </w:rPr>
        <w:t>ı</w:t>
      </w:r>
      <w:r>
        <w:rPr>
          <w:rFonts w:ascii="Times New Roman" w:hAnsi="Times New Roman" w:cs="Times New Roman" w:eastAsia="Times New Roman"/>
          <w:sz w:val="60"/>
          <w:szCs w:val="60"/>
          <w:color w:val="777979"/>
          <w:spacing w:val="-134"/>
          <w:w w:val="78"/>
          <w:i/>
          <w:position w:val="1"/>
        </w:rPr>
        <w:t>:</w:t>
      </w:r>
      <w:r>
        <w:rPr>
          <w:rFonts w:ascii="Times New Roman" w:hAnsi="Times New Roman" w:cs="Times New Roman" w:eastAsia="Times New Roman"/>
          <w:sz w:val="60"/>
          <w:szCs w:val="60"/>
          <w:color w:val="444646"/>
          <w:spacing w:val="0"/>
          <w:w w:val="54"/>
          <w:i/>
          <w:position w:val="1"/>
        </w:rPr>
        <w:t>·</w:t>
      </w:r>
      <w:r>
        <w:rPr>
          <w:rFonts w:ascii="Times New Roman" w:hAnsi="Times New Roman" w:cs="Times New Roman" w:eastAsia="Times New Roman"/>
          <w:sz w:val="60"/>
          <w:szCs w:val="60"/>
          <w:color w:val="444646"/>
          <w:spacing w:val="-119"/>
          <w:w w:val="54"/>
          <w:i/>
          <w:position w:val="1"/>
        </w:rPr>
        <w:t>;</w:t>
      </w:r>
      <w:r>
        <w:rPr>
          <w:rFonts w:ascii="Times New Roman" w:hAnsi="Times New Roman" w:cs="Times New Roman" w:eastAsia="Times New Roman"/>
          <w:sz w:val="60"/>
          <w:szCs w:val="60"/>
          <w:color w:val="B1B1B1"/>
          <w:spacing w:val="6"/>
          <w:w w:val="25"/>
          <w:i/>
          <w:position w:val="1"/>
        </w:rPr>
        <w:t>"</w:t>
      </w:r>
      <w:r>
        <w:rPr>
          <w:rFonts w:ascii="Times New Roman" w:hAnsi="Times New Roman" w:cs="Times New Roman" w:eastAsia="Times New Roman"/>
          <w:sz w:val="60"/>
          <w:szCs w:val="60"/>
          <w:color w:val="444646"/>
          <w:spacing w:val="0"/>
          <w:w w:val="54"/>
          <w:i/>
          <w:position w:val="1"/>
        </w:rPr>
        <w:t>:</w:t>
      </w:r>
      <w:r>
        <w:rPr>
          <w:rFonts w:ascii="Times New Roman" w:hAnsi="Times New Roman" w:cs="Times New Roman" w:eastAsia="Times New Roman"/>
          <w:sz w:val="60"/>
          <w:szCs w:val="60"/>
          <w:color w:val="444646"/>
          <w:spacing w:val="-70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60"/>
          <w:szCs w:val="60"/>
          <w:color w:val="B1B1B1"/>
          <w:spacing w:val="0"/>
          <w:w w:val="74"/>
          <w:i/>
          <w:position w:val="1"/>
        </w:rPr>
        <w:t>:.(</w:t>
      </w:r>
      <w:r>
        <w:rPr>
          <w:rFonts w:ascii="Times New Roman" w:hAnsi="Times New Roman" w:cs="Times New Roman" w:eastAsia="Times New Roman"/>
          <w:sz w:val="60"/>
          <w:szCs w:val="60"/>
          <w:color w:val="B1B1B1"/>
          <w:spacing w:val="-103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60"/>
          <w:szCs w:val="60"/>
          <w:color w:val="959595"/>
          <w:spacing w:val="-52"/>
          <w:w w:val="48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60"/>
          <w:szCs w:val="60"/>
          <w:color w:val="B1B1B1"/>
          <w:spacing w:val="-11"/>
          <w:w w:val="51"/>
          <w:i/>
          <w:position w:val="1"/>
        </w:rPr>
        <w:t>;</w:t>
      </w:r>
      <w:r>
        <w:rPr>
          <w:rFonts w:ascii="Times New Roman" w:hAnsi="Times New Roman" w:cs="Times New Roman" w:eastAsia="Times New Roman"/>
          <w:sz w:val="60"/>
          <w:szCs w:val="60"/>
          <w:color w:val="B1B1B1"/>
          <w:spacing w:val="6"/>
          <w:w w:val="55"/>
          <w:position w:val="1"/>
        </w:rPr>
        <w:t>-</w:t>
      </w:r>
      <w:r>
        <w:rPr>
          <w:rFonts w:ascii="Times New Roman" w:hAnsi="Times New Roman" w:cs="Times New Roman" w:eastAsia="Times New Roman"/>
          <w:sz w:val="60"/>
          <w:szCs w:val="60"/>
          <w:color w:val="959595"/>
          <w:spacing w:val="6"/>
          <w:w w:val="32"/>
          <w:position w:val="1"/>
        </w:rPr>
      </w:r>
      <w:r>
        <w:rPr>
          <w:rFonts w:ascii="Times New Roman" w:hAnsi="Times New Roman" w:cs="Times New Roman" w:eastAsia="Times New Roman"/>
          <w:sz w:val="60"/>
          <w:szCs w:val="60"/>
          <w:color w:val="959595"/>
          <w:spacing w:val="0"/>
          <w:w w:val="32"/>
          <w:emboss/>
          <w:position w:val="1"/>
        </w:rPr>
        <w:t>:</w:t>
      </w:r>
      <w:r>
        <w:rPr>
          <w:rFonts w:ascii="Times New Roman" w:hAnsi="Times New Roman" w:cs="Times New Roman" w:eastAsia="Times New Roman"/>
          <w:sz w:val="60"/>
          <w:szCs w:val="60"/>
          <w:color w:val="959595"/>
          <w:spacing w:val="0"/>
          <w:w w:val="32"/>
          <w:emboss/>
          <w:position w:val="1"/>
        </w:rPr>
      </w:r>
      <w:r>
        <w:rPr>
          <w:rFonts w:ascii="Times New Roman" w:hAnsi="Times New Roman" w:cs="Times New Roman" w:eastAsia="Times New Roman"/>
          <w:sz w:val="60"/>
          <w:szCs w:val="60"/>
          <w:color w:val="959595"/>
          <w:spacing w:val="0"/>
          <w:w w:val="32"/>
          <w:position w:val="1"/>
        </w:rPr>
      </w:r>
      <w:r>
        <w:rPr>
          <w:rFonts w:ascii="Times New Roman" w:hAnsi="Times New Roman" w:cs="Times New Roman" w:eastAsia="Times New Roman"/>
          <w:sz w:val="60"/>
          <w:szCs w:val="60"/>
          <w:color w:val="959595"/>
          <w:spacing w:val="0"/>
          <w:w w:val="32"/>
          <w:position w:val="1"/>
        </w:rPr>
        <w:t>:</w:t>
      </w:r>
      <w:r>
        <w:rPr>
          <w:rFonts w:ascii="Times New Roman" w:hAnsi="Times New Roman" w:cs="Times New Roman" w:eastAsia="Times New Roman"/>
          <w:sz w:val="60"/>
          <w:szCs w:val="60"/>
          <w:color w:val="959595"/>
          <w:spacing w:val="-149"/>
          <w:w w:val="33"/>
          <w:position w:val="1"/>
        </w:rPr>
        <w:t>"</w:t>
      </w:r>
      <w:r>
        <w:rPr>
          <w:rFonts w:ascii="Times New Roman" w:hAnsi="Times New Roman" w:cs="Times New Roman" w:eastAsia="Times New Roman"/>
          <w:sz w:val="60"/>
          <w:szCs w:val="60"/>
          <w:color w:val="777979"/>
          <w:spacing w:val="-55"/>
          <w:w w:val="46"/>
          <w:position w:val="1"/>
        </w:rPr>
        <w:t>·</w:t>
      </w:r>
      <w:r>
        <w:rPr>
          <w:rFonts w:ascii="Times New Roman" w:hAnsi="Times New Roman" w:cs="Times New Roman" w:eastAsia="Times New Roman"/>
          <w:sz w:val="60"/>
          <w:szCs w:val="60"/>
          <w:color w:val="959595"/>
          <w:spacing w:val="0"/>
          <w:w w:val="59"/>
          <w:position w:val="1"/>
        </w:rPr>
        <w:t>;./</w:t>
      </w:r>
      <w:r>
        <w:rPr>
          <w:rFonts w:ascii="Times New Roman" w:hAnsi="Times New Roman" w:cs="Times New Roman" w:eastAsia="Times New Roman"/>
          <w:sz w:val="60"/>
          <w:szCs w:val="60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left="431" w:right="739"/>
        <w:jc w:val="center"/>
        <w:tabs>
          <w:tab w:pos="1240" w:val="left"/>
          <w:tab w:pos="15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959595"/>
          <w:spacing w:val="0"/>
          <w:w w:val="152"/>
          <w:position w:val="-3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959595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959595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100"/>
          <w:position w:val="-3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4"/>
          <w:szCs w:val="14"/>
          <w:color w:val="777979"/>
          <w:spacing w:val="0"/>
          <w:w w:val="125"/>
          <w:position w:val="-3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324" w:right="764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18"/>
          <w:szCs w:val="18"/>
          <w:color w:val="959595"/>
          <w:w w:val="38"/>
          <w:position w:val="-3"/>
        </w:rPr>
        <w:t>""</w:t>
      </w:r>
      <w:r>
        <w:rPr>
          <w:rFonts w:ascii="Arial" w:hAnsi="Arial" w:cs="Arial" w:eastAsia="Arial"/>
          <w:sz w:val="18"/>
          <w:szCs w:val="18"/>
          <w:color w:val="959595"/>
          <w:spacing w:val="-4"/>
          <w:w w:val="38"/>
          <w:position w:val="-3"/>
        </w:rPr>
        <w:t>'</w:t>
      </w:r>
      <w:r>
        <w:rPr>
          <w:rFonts w:ascii="Arial" w:hAnsi="Arial" w:cs="Arial" w:eastAsia="Arial"/>
          <w:sz w:val="18"/>
          <w:szCs w:val="18"/>
          <w:color w:val="B1B1B1"/>
          <w:spacing w:val="0"/>
          <w:w w:val="132"/>
          <w:position w:val="-3"/>
        </w:rPr>
        <w:t>·</w:t>
      </w:r>
      <w:r>
        <w:rPr>
          <w:rFonts w:ascii="Arial" w:hAnsi="Arial" w:cs="Arial" w:eastAsia="Arial"/>
          <w:sz w:val="18"/>
          <w:szCs w:val="18"/>
          <w:color w:val="B1B1B1"/>
          <w:spacing w:val="0"/>
          <w:w w:val="100"/>
          <w:position w:val="-3"/>
        </w:rPr>
        <w:t>   </w:t>
      </w:r>
      <w:r>
        <w:rPr>
          <w:rFonts w:ascii="Arial" w:hAnsi="Arial" w:cs="Arial" w:eastAsia="Arial"/>
          <w:sz w:val="18"/>
          <w:szCs w:val="18"/>
          <w:color w:val="B1B1B1"/>
          <w:spacing w:val="-15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B1B1B1"/>
          <w:spacing w:val="-40"/>
          <w:w w:val="129"/>
          <w:position w:val="-3"/>
        </w:rPr>
        <w:t>·</w:t>
      </w:r>
      <w:r>
        <w:rPr>
          <w:rFonts w:ascii="Arial" w:hAnsi="Arial" w:cs="Arial" w:eastAsia="Arial"/>
          <w:sz w:val="22"/>
          <w:szCs w:val="22"/>
          <w:color w:val="959595"/>
          <w:spacing w:val="-9"/>
          <w:w w:val="86"/>
          <w:position w:val="-3"/>
        </w:rPr>
        <w:t>·</w:t>
      </w:r>
      <w:r>
        <w:rPr>
          <w:rFonts w:ascii="Arial" w:hAnsi="Arial" w:cs="Arial" w:eastAsia="Arial"/>
          <w:sz w:val="22"/>
          <w:szCs w:val="22"/>
          <w:color w:val="B1B1B1"/>
          <w:spacing w:val="0"/>
          <w:w w:val="128"/>
          <w:position w:val="-3"/>
        </w:rPr>
        <w:t>'</w:t>
      </w:r>
      <w:r>
        <w:rPr>
          <w:rFonts w:ascii="Arial" w:hAnsi="Arial" w:cs="Arial" w:eastAsia="Arial"/>
          <w:sz w:val="22"/>
          <w:szCs w:val="22"/>
          <w:color w:val="B1B1B1"/>
          <w:spacing w:val="1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79"/>
          <w:position w:val="-3"/>
        </w:rPr>
        <w:t>.,</w:t>
      </w:r>
      <w:r>
        <w:rPr>
          <w:rFonts w:ascii="Arial" w:hAnsi="Arial" w:cs="Arial" w:eastAsia="Arial"/>
          <w:sz w:val="19"/>
          <w:szCs w:val="19"/>
          <w:color w:val="B1B1B1"/>
          <w:spacing w:val="8"/>
          <w:w w:val="79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B1B1B1"/>
          <w:spacing w:val="0"/>
          <w:w w:val="51"/>
          <w:position w:val="-3"/>
        </w:rPr>
        <w:t>..</w:t>
      </w:r>
      <w:r>
        <w:rPr>
          <w:rFonts w:ascii="Arial" w:hAnsi="Arial" w:cs="Arial" w:eastAsia="Arial"/>
          <w:sz w:val="22"/>
          <w:szCs w:val="22"/>
          <w:color w:val="B1B1B1"/>
          <w:spacing w:val="0"/>
          <w:w w:val="51"/>
          <w:position w:val="-3"/>
        </w:rPr>
        <w:t>  </w:t>
      </w:r>
      <w:r>
        <w:rPr>
          <w:rFonts w:ascii="Arial" w:hAnsi="Arial" w:cs="Arial" w:eastAsia="Arial"/>
          <w:sz w:val="22"/>
          <w:szCs w:val="22"/>
          <w:color w:val="B1B1B1"/>
          <w:spacing w:val="20"/>
          <w:w w:val="51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959595"/>
          <w:spacing w:val="0"/>
          <w:w w:val="128"/>
          <w:position w:val="-3"/>
        </w:rPr>
        <w:t>-</w:t>
      </w:r>
      <w:r>
        <w:rPr>
          <w:rFonts w:ascii="Arial" w:hAnsi="Arial" w:cs="Arial" w:eastAsia="Arial"/>
          <w:sz w:val="15"/>
          <w:szCs w:val="15"/>
          <w:color w:val="959595"/>
          <w:spacing w:val="53"/>
          <w:w w:val="128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959595"/>
          <w:spacing w:val="0"/>
          <w:w w:val="62"/>
          <w:i/>
          <w:position w:val="-3"/>
        </w:rPr>
        <w:t>,</w:t>
      </w:r>
      <w:r>
        <w:rPr>
          <w:rFonts w:ascii="Arial" w:hAnsi="Arial" w:cs="Arial" w:eastAsia="Arial"/>
          <w:sz w:val="21"/>
          <w:szCs w:val="21"/>
          <w:color w:val="959595"/>
          <w:spacing w:val="-41"/>
          <w:w w:val="62"/>
          <w:i/>
          <w:position w:val="-3"/>
        </w:rPr>
        <w:t>,</w:t>
      </w:r>
      <w:r>
        <w:rPr>
          <w:rFonts w:ascii="Arial" w:hAnsi="Arial" w:cs="Arial" w:eastAsia="Arial"/>
          <w:sz w:val="21"/>
          <w:szCs w:val="21"/>
          <w:color w:val="B1B1B1"/>
          <w:spacing w:val="0"/>
          <w:w w:val="32"/>
          <w:i/>
          <w:position w:val="-3"/>
        </w:rPr>
        <w:t>:"'</w:t>
      </w:r>
      <w:r>
        <w:rPr>
          <w:rFonts w:ascii="Arial" w:hAnsi="Arial" w:cs="Arial" w:eastAsia="Arial"/>
          <w:sz w:val="21"/>
          <w:szCs w:val="21"/>
          <w:color w:val="B1B1B1"/>
          <w:spacing w:val="-27"/>
          <w:w w:val="100"/>
          <w:i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959595"/>
          <w:spacing w:val="0"/>
          <w:w w:val="124"/>
          <w:i/>
          <w:position w:val="-3"/>
        </w:rPr>
        <w:t>,.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531" w:right="1011"/>
        <w:jc w:val="center"/>
        <w:tabs>
          <w:tab w:pos="1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B1B1B1"/>
          <w:spacing w:val="0"/>
          <w:w w:val="145"/>
          <w:position w:val="1"/>
        </w:rPr>
        <w:t>t</w:t>
      </w:r>
      <w:r>
        <w:rPr>
          <w:rFonts w:ascii="Times New Roman" w:hAnsi="Times New Roman" w:cs="Times New Roman" w:eastAsia="Times New Roman"/>
          <w:sz w:val="6"/>
          <w:szCs w:val="6"/>
          <w:color w:val="B1B1B1"/>
          <w:spacing w:val="0"/>
          <w:w w:val="145"/>
          <w:position w:val="1"/>
        </w:rPr>
        <w:t>  </w:t>
      </w:r>
      <w:r>
        <w:rPr>
          <w:rFonts w:ascii="Times New Roman" w:hAnsi="Times New Roman" w:cs="Times New Roman" w:eastAsia="Times New Roman"/>
          <w:sz w:val="6"/>
          <w:szCs w:val="6"/>
          <w:color w:val="B1B1B1"/>
          <w:spacing w:val="20"/>
          <w:w w:val="14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-1"/>
          <w:w w:val="61"/>
          <w:position w:val="1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0"/>
          <w:w w:val="32"/>
          <w:position w:val="1"/>
        </w:rPr>
        <w:t>.q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-49"/>
          <w:w w:val="32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-98"/>
          <w:w w:val="227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0"/>
          <w:w w:val="32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0"/>
          <w:w w:val="6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49"/>
          <w:position w:val="1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0" w:right="180"/>
          <w:cols w:num="4" w:equalWidth="0">
            <w:col w:w="706" w:space="2037"/>
            <w:col w:w="1959" w:space="556"/>
            <w:col w:w="1734" w:space="2262"/>
            <w:col w:w="248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71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608685pt;margin-top:-16.780569pt;width:19.320751pt;height:45pt;mso-position-horizontal-relative:page;mso-position-vertical-relative:paragraph;z-index:-15872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Times New Roman" w:hAnsi="Times New Roman" w:cs="Times New Roman" w:eastAsia="Times New Roman"/>
                      <w:sz w:val="90"/>
                      <w:szCs w:val="9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1F1F1F"/>
                      <w:spacing w:val="0"/>
                      <w:w w:val="154"/>
                      <w:b/>
                      <w:bCs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9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9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9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155" w:lineRule="exact"/>
        <w:ind w:left="3826" w:right="-20"/>
        <w:jc w:val="left"/>
        <w:tabs>
          <w:tab w:pos="968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1"/>
          <w:position w:val="-4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7"/>
          <w:w w:val="121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1"/>
          <w:position w:val="-4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21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1"/>
          <w:position w:val="-4"/>
        </w:rPr>
        <w:t>BAŞKANL!GI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34"/>
          <w:szCs w:val="34"/>
          <w:color w:val="707070"/>
          <w:spacing w:val="0"/>
          <w:w w:val="172"/>
          <w:position w:val="-22"/>
        </w:rPr>
        <w:t>l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left="883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0"/>
          <w:w w:val="122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605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B3B3B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2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9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9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9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1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9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4" w:lineRule="exact"/>
        <w:ind w:left="609" w:right="5193"/>
        <w:jc w:val="center"/>
        <w:tabs>
          <w:tab w:pos="4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0"/>
          <w:w w:val="117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17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7"/>
          <w:position w:val="-1"/>
        </w:rPr>
        <w:t>ANGl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7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2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7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9" w:lineRule="auto"/>
        <w:ind w:left="136" w:right="3159" w:firstLine="-19"/>
        <w:jc w:val="left"/>
        <w:tabs>
          <w:tab w:pos="1500" w:val="left"/>
          <w:tab w:pos="3180" w:val="left"/>
          <w:tab w:pos="4560" w:val="left"/>
          <w:tab w:pos="5500" w:val="left"/>
          <w:tab w:pos="7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0"/>
          <w:position w:val="1"/>
        </w:rPr>
        <w:t>Pla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  <w:position w:val="0"/>
        </w:rPr>
        <w:t>07.05.2017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2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25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62"/>
          <w:position w:val="0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7"/>
          <w:w w:val="62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17:00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rreı: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-15"/>
          <w:w w:val="173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0"/>
        </w:rPr>
        <w:t>lO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5"/>
          <w:position w:val="0"/>
        </w:rPr>
        <w:t>:07.05.2017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2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58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1"/>
          <w:w w:val="5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8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2847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3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8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0"/>
          <w:position w:val="0"/>
        </w:rPr>
        <w:t>Alan: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0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Sehe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Güld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0"/>
        </w:rPr>
        <w:t>Narlı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10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1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7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4"/>
          <w:position w:val="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"/>
          <w:w w:val="111"/>
          <w:position w:val="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0"/>
        </w:rPr>
        <w:t>MiR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36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Doğn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2.inöır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Mah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Sehe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Gtilda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11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9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rlıde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0"/>
        </w:rPr>
        <w:t>e/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2" w:after="0" w:line="198" w:lineRule="exact"/>
        <w:ind w:left="117" w:right="-20"/>
        <w:jc w:val="left"/>
        <w:tabs>
          <w:tab w:pos="1500" w:val="left"/>
          <w:tab w:pos="4420" w:val="left"/>
          <w:tab w:pos="7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w w:val="62"/>
          <w:position w:val="-1"/>
        </w:rPr>
        <w:t>IY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7"/>
          <w:w w:val="62"/>
          <w:position w:val="-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-1"/>
        </w:rPr>
        <w:t>al!&amp;l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Bina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-1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7" w:lineRule="exact"/>
        <w:ind w:left="117" w:right="-20"/>
        <w:jc w:val="left"/>
        <w:tabs>
          <w:tab w:pos="3660" w:val="left"/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7"/>
          <w:szCs w:val="27"/>
          <w:color w:val="3B3B3B"/>
          <w:w w:val="74"/>
          <w:position w:val="3"/>
        </w:rPr>
        <w:t>rı</w:t>
      </w:r>
      <w:r>
        <w:rPr>
          <w:rFonts w:ascii="Arial" w:hAnsi="Arial" w:cs="Arial" w:eastAsia="Arial"/>
          <w:sz w:val="27"/>
          <w:szCs w:val="27"/>
          <w:color w:val="3B3B3B"/>
          <w:spacing w:val="-9"/>
          <w:w w:val="74"/>
          <w:position w:val="3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  <w:position w:val="3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1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70"/>
          <w:position w:val="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88"/>
          <w:position w:val="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0"/>
          <w:position w:val="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5"/>
        </w:rPr>
        <w:t>pıııııı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91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5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1"/>
          <w:position w:val="-4"/>
        </w:rPr>
        <w:t>Kul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1"/>
          <w:position w:val="-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123"/>
          <w:position w:val="-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2"/>
          <w:position w:val="-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58"/>
          <w:position w:val="-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1"/>
          <w:w w:val="58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-4"/>
        </w:rPr>
        <w:t>Mesken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left="367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-1"/>
        </w:rPr>
        <w:t>Bctonarn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7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7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7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Ahşa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99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25"/>
          <w:position w:val="-1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98" w:lineRule="exact"/>
        <w:ind w:left="4496" w:right="-20"/>
        <w:jc w:val="left"/>
        <w:tabs>
          <w:tab w:pos="5080" w:val="left"/>
          <w:tab w:pos="6060" w:val="left"/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34"/>
          <w:szCs w:val="34"/>
          <w:color w:val="3B3B3B"/>
          <w:spacing w:val="0"/>
          <w:w w:val="63"/>
        </w:rPr>
        <w:t>ı</w:t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63"/>
        </w:rPr>
        <w:t>  </w:t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63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10"/>
        </w:rPr>
        <w:t>X</w:t>
      </w:r>
      <w:r>
        <w:rPr>
          <w:rFonts w:ascii="Arial" w:hAnsi="Arial" w:cs="Arial" w:eastAsia="Arial"/>
          <w:sz w:val="18"/>
          <w:szCs w:val="18"/>
          <w:color w:val="3B3B3B"/>
          <w:spacing w:val="-34"/>
          <w:w w:val="100"/>
          <w:position w:val="1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10"/>
        </w:rPr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47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47"/>
          <w:position w:val="0"/>
        </w:rPr>
        <w:t>  </w:t>
      </w:r>
      <w:r>
        <w:rPr>
          <w:rFonts w:ascii="Arial" w:hAnsi="Arial" w:cs="Arial" w:eastAsia="Arial"/>
          <w:sz w:val="34"/>
          <w:szCs w:val="34"/>
          <w:color w:val="3B3B3B"/>
          <w:spacing w:val="13"/>
          <w:w w:val="47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10"/>
        </w:rPr>
        <w:t>X</w:t>
      </w:r>
      <w:r>
        <w:rPr>
          <w:rFonts w:ascii="Arial" w:hAnsi="Arial" w:cs="Arial" w:eastAsia="Arial"/>
          <w:sz w:val="18"/>
          <w:szCs w:val="18"/>
          <w:color w:val="3B3B3B"/>
          <w:spacing w:val="-40"/>
          <w:w w:val="100"/>
          <w:position w:val="1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10"/>
        </w:rPr>
      </w:r>
      <w:r>
        <w:rPr>
          <w:rFonts w:ascii="Arial" w:hAnsi="Arial" w:cs="Arial" w:eastAsia="Arial"/>
          <w:sz w:val="42"/>
          <w:szCs w:val="42"/>
          <w:color w:val="3B3B3B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3B3B3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  <w:position w:val="1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1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3"/>
          <w:position w:val="1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7"/>
          <w:w w:val="113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3"/>
          <w:position w:val="10"/>
        </w:rPr>
        <w:t>12:42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131" w:right="-20"/>
        <w:jc w:val="left"/>
        <w:tabs>
          <w:tab w:pos="2160" w:val="left"/>
          <w:tab w:pos="6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Ali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ÇETİN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707070"/>
          <w:spacing w:val="0"/>
          <w:w w:val="53"/>
          <w:position w:val="0"/>
        </w:rPr>
        <w:t>1</w:t>
      </w:r>
      <w:r>
        <w:rPr>
          <w:rFonts w:ascii="Arial" w:hAnsi="Arial" w:cs="Arial" w:eastAsia="Arial"/>
          <w:sz w:val="17"/>
          <w:szCs w:val="17"/>
          <w:color w:val="707070"/>
          <w:spacing w:val="7"/>
          <w:w w:val="5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  <w:position w:val="0"/>
        </w:rPr>
        <w:t>Kullanan: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Saniye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0"/>
        </w:rPr>
        <w:t>ARDl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7"/>
          <w:position w:val="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0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8"/>
          <w:position w:val="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0"/>
        </w:rPr>
        <w:t>17596343008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6" w:after="0" w:line="240" w:lineRule="auto"/>
        <w:ind w:left="216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lA.miri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Utk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1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1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</w:rPr>
        <w:t>AŞ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255" w:lineRule="auto"/>
        <w:ind w:left="117" w:right="2334" w:firstLine="2049"/>
        <w:jc w:val="left"/>
        <w:tabs>
          <w:tab w:pos="2160" w:val="left"/>
          <w:tab w:pos="4720" w:val="left"/>
          <w:tab w:pos="7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</w:rPr>
        <w:t>fA.raç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00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5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</w:rPr>
        <w:t>17:04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0"/>
          <w:position w:val="1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  <w:position w:val="0"/>
        </w:rPr>
        <w:t>fA.raç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  <w:position w:val="0"/>
        </w:rPr>
        <w:t>092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229" w:lineRule="auto"/>
        <w:ind w:left="4745" w:right="4181" w:firstLine="-4614"/>
        <w:jc w:val="left"/>
        <w:tabs>
          <w:tab w:pos="3300" w:val="left"/>
          <w:tab w:pos="4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FM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434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2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-1"/>
          <w:w w:val="195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4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9" w:after="0" w:line="277" w:lineRule="exact"/>
        <w:ind w:left="117" w:right="-20"/>
        <w:jc w:val="left"/>
        <w:tabs>
          <w:tab w:pos="2160" w:val="left"/>
          <w:tab w:pos="4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100"/>
          <w:position w:val="-4"/>
        </w:rPr>
        <w:t>c--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5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2"/>
          <w:position w:val="5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2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12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4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5"/>
        </w:rPr>
        <w:t>Doğa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7"/>
          <w:position w:val="5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6"/>
          <w:w w:val="107"/>
          <w:position w:val="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5"/>
        </w:rPr>
        <w:t>az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4"/>
          <w:w w:val="107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5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  <w:position w:val="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5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5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126" w:right="-20"/>
        <w:jc w:val="left"/>
        <w:tabs>
          <w:tab w:pos="580" w:val="left"/>
          <w:tab w:pos="4720" w:val="left"/>
          <w:tab w:pos="7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Y.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.ncı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1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218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40" w:lineRule="auto"/>
        <w:ind w:left="217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218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40" w:lineRule="auto"/>
        <w:ind w:left="117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7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vatandaşla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tarafında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alınmı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tütmekte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</w:rPr>
        <w:t>olduğu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03" w:lineRule="exact"/>
        <w:ind w:left="136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Dumm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-1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9"/>
          <w:position w:val="-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48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1" w:after="0" w:line="163" w:lineRule="exact"/>
        <w:ind w:left="4702" w:right="395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-4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8"/>
          <w:position w:val="-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8"/>
          <w:position w:val="-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5"/>
          <w:w w:val="108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-4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-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8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-4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3" w:lineRule="exact"/>
        <w:ind w:left="117" w:right="-20"/>
        <w:jc w:val="left"/>
        <w:tabs>
          <w:tab w:pos="2920" w:val="left"/>
          <w:tab w:pos="4720" w:val="left"/>
          <w:tab w:pos="6640" w:val="left"/>
          <w:tab w:pos="8220" w:val="left"/>
          <w:tab w:pos="9760" w:val="left"/>
          <w:tab w:pos="10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3"/>
          <w:position w:val="-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2"/>
          <w:position w:val="-2"/>
        </w:rPr>
        <w:t>Soğutma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2"/>
          <w:position w:val="-2"/>
        </w:rPr>
        <w:t>Sum3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1"/>
          <w:w w:val="12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37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Köpük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37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3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8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2"/>
        </w:rPr>
        <w:t>g.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2"/>
        </w:rPr>
      </w:r>
      <w:r>
        <w:rPr>
          <w:rFonts w:ascii="Arial" w:hAnsi="Arial" w:cs="Arial" w:eastAsia="Arial"/>
          <w:sz w:val="41"/>
          <w:szCs w:val="41"/>
          <w:color w:val="595959"/>
          <w:spacing w:val="0"/>
          <w:w w:val="52"/>
          <w:position w:val="-5"/>
        </w:rPr>
        <w:t>ı</w:t>
      </w:r>
      <w:r>
        <w:rPr>
          <w:rFonts w:ascii="Arial" w:hAnsi="Arial" w:cs="Arial" w:eastAsia="Arial"/>
          <w:sz w:val="41"/>
          <w:szCs w:val="41"/>
          <w:color w:val="595959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1"/>
          <w:szCs w:val="41"/>
          <w:color w:val="595959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1"/>
          <w:position w:val="-1"/>
        </w:rPr>
        <w:t>C0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1"/>
          <w:position w:val="-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2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4712" w:right="-20"/>
        <w:jc w:val="left"/>
        <w:tabs>
          <w:tab w:pos="6660" w:val="left"/>
          <w:tab w:pos="8220" w:val="left"/>
          <w:tab w:pos="97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9"/>
          <w:szCs w:val="29"/>
          <w:color w:val="3B3B3B"/>
          <w:spacing w:val="-24"/>
          <w:w w:val="100"/>
          <w:position w:val="4"/>
        </w:rPr>
        <w:t>p</w:t>
      </w:r>
      <w:r>
        <w:rPr>
          <w:rFonts w:ascii="Arial" w:hAnsi="Arial" w:cs="Arial" w:eastAsia="Arial"/>
          <w:sz w:val="29"/>
          <w:szCs w:val="29"/>
          <w:color w:val="595959"/>
          <w:spacing w:val="-15"/>
          <w:w w:val="100"/>
          <w:position w:val="4"/>
        </w:rPr>
        <w:t>,</w:t>
      </w:r>
      <w:r>
        <w:rPr>
          <w:rFonts w:ascii="Arial" w:hAnsi="Arial" w:cs="Arial" w:eastAsia="Arial"/>
          <w:sz w:val="29"/>
          <w:szCs w:val="29"/>
          <w:color w:val="3B3B3B"/>
          <w:spacing w:val="0"/>
          <w:w w:val="100"/>
          <w:position w:val="4"/>
        </w:rPr>
        <w:t>ı</w:t>
      </w:r>
      <w:r>
        <w:rPr>
          <w:rFonts w:ascii="Arial" w:hAnsi="Arial" w:cs="Arial" w:eastAsia="Arial"/>
          <w:sz w:val="29"/>
          <w:szCs w:val="29"/>
          <w:color w:val="3B3B3B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9"/>
          <w:szCs w:val="29"/>
          <w:color w:val="3B3B3B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222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mutfa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kısmıdaki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ımıtfa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  <w:position w:val="1"/>
        </w:rPr>
        <w:t>do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7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4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9"/>
          <w:position w:val="1"/>
        </w:rPr>
        <w:t>ta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1"/>
        </w:rPr>
        <w:t>ımılfağı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4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çatısı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88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113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  <w:position w:val="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89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1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87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4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nmak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mutfakta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1"/>
        </w:rPr>
        <w:t>bulu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1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7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1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7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176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3"/>
          <w:position w:val="-2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5"/>
          <w:w w:val="123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3"/>
          <w:position w:val="-2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3"/>
          <w:position w:val="3"/>
        </w:rPr>
        <w:t>amaşı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3"/>
          <w:position w:val="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7"/>
          <w:w w:val="123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  <w:position w:val="3"/>
        </w:rPr>
        <w:t>maki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9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5"/>
          <w:w w:val="105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3"/>
          <w:position w:val="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27"/>
          <w:position w:val="3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  <w:position w:val="3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4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ısıtıcısı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muhtelifmutfa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  <w:position w:val="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94"/>
          <w:position w:val="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3"/>
        </w:rPr>
        <w:t>aları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94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3"/>
        </w:rPr>
        <w:t>yanm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0"/>
          <w:position w:val="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75"/>
          <w:position w:val="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27"/>
          <w:position w:val="3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position w:val="3"/>
        </w:rPr>
        <w:t>mul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  <w:position w:val="3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77"/>
          <w:position w:val="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0"/>
          <w:position w:val="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8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3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mini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3"/>
        </w:rPr>
        <w:t>ısianma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94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100"/>
          <w:position w:val="3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70"/>
          <w:position w:val="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105"/>
          <w:position w:val="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3"/>
        </w:rPr>
        <w:t>lenınc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113"/>
          <w:position w:val="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3"/>
        </w:rPr>
        <w:t>ureti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7"/>
          <w:position w:val="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8"/>
          <w:position w:val="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131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9"/>
          <w:position w:val="4"/>
        </w:rPr>
        <w:t>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9"/>
          <w:position w:val="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29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1"/>
          <w:position w:val="4"/>
        </w:rPr>
        <w:t>gönn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1"/>
          <w:position w:val="4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5"/>
          <w:w w:val="105"/>
          <w:position w:val="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4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4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4"/>
        </w:rPr>
        <w:t>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218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1"/>
        </w:rPr>
        <w:t>Talımini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1"/>
        </w:rPr>
        <w:t>za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97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1"/>
        </w:rPr>
        <w:t>zi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6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"/>
          <w:w w:val="93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93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93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1"/>
        </w:rPr>
        <w:t>a: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1500TL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Bin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1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5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9"/>
          <w:position w:val="1"/>
        </w:rPr>
        <w:t>OO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69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9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99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0"/>
          <w:w w:val="98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7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2500TL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8"/>
          <w:position w:val="1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  <w:position w:val="1"/>
        </w:rPr>
        <w:t>ikiB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46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5"/>
          <w:position w:val="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3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94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  <w:position w:val="1"/>
        </w:rPr>
        <w:t>Yli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100"/>
          <w:position w:val="1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TlirkLirası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8" w:after="0" w:line="271" w:lineRule="auto"/>
        <w:ind w:left="185" w:right="78" w:firstLine="2176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tetkikte;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binam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gö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tarafta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</w:rPr>
        <w:t>kısmının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51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5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5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8"/>
          <w:position w:val="1"/>
        </w:rPr>
        <w:t>atısında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8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7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8"/>
          <w:position w:val="1"/>
        </w:rPr>
        <w:t>başladığı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5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8"/>
          <w:position w:val="1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8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2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7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raştırma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  <w:position w:val="1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5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12"/>
          <w:position w:val="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4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lışı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  <w:position w:val="1"/>
        </w:rPr>
        <w:t>dummdaki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çamaşı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7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  <w:position w:val="1"/>
        </w:rPr>
        <w:t>kinesinin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216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</w:rPr>
        <w:t>ı:&gt;ağlı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uzatma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kablosunu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ısın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onuc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eriyi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tutuşması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4"/>
        </w:rPr>
        <w:t>plastib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82" w:lineRule="auto"/>
        <w:ind w:left="178" w:right="2146" w:firstLine="1987"/>
        <w:jc w:val="left"/>
        <w:tabs>
          <w:tab w:pos="2160" w:val="left"/>
          <w:tab w:pos="6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laksamlı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kısmına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suretiyl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11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5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rılmıştır.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35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3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77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1"/>
          <w:w w:val="7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37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97"/>
          <w:position w:val="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4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105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19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69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21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20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92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7"/>
          <w:w w:val="1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4" w:lineRule="auto"/>
        <w:ind w:left="117" w:right="5985" w:firstLine="19"/>
        <w:jc w:val="left"/>
        <w:tabs>
          <w:tab w:pos="560" w:val="left"/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•n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Saniye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10"/>
          <w:position w:val="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  <w:position w:val="2"/>
        </w:rPr>
        <w:t>ARDlMCI'ya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1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  <w:position w:val="2"/>
        </w:rPr>
        <w:t>edilmiştir.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if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5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.,,J1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136" w:right="-20"/>
        <w:jc w:val="left"/>
        <w:tabs>
          <w:tab w:pos="2160" w:val="left"/>
          <w:tab w:pos="6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[rarih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1"/>
        </w:rPr>
        <w:t>07.0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1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11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1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9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8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3"/>
          <w:w w:val="16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7:40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22" w:lineRule="exact"/>
        <w:ind w:left="232" w:right="-20"/>
        <w:jc w:val="left"/>
        <w:tabs>
          <w:tab w:pos="1040" w:val="left"/>
          <w:tab w:pos="1560" w:val="left"/>
          <w:tab w:pos="8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1"/>
        </w:rPr>
        <w:t>Ölü</w:t>
      </w:r>
      <w:r>
        <w:rPr>
          <w:rFonts w:ascii="Arial" w:hAnsi="Arial" w:cs="Arial" w:eastAsia="Arial"/>
          <w:sz w:val="18"/>
          <w:szCs w:val="18"/>
          <w:color w:val="3B3B3B"/>
          <w:spacing w:val="-22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liJİDE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EKİ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0"/>
        </w:rPr>
        <w:t>Narlıdere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Gıubu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3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41" w:after="0" w:line="240" w:lineRule="auto"/>
        <w:ind w:left="2328" w:right="-20"/>
        <w:jc w:val="left"/>
        <w:tabs>
          <w:tab w:pos="4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142" w:lineRule="exact"/>
        <w:ind w:left="5071" w:right="548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5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5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  <w:position w:val="-5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20" w:bottom="280" w:left="180" w:right="200"/>
        </w:sectPr>
      </w:pPr>
      <w:rPr/>
    </w:p>
    <w:p>
      <w:pPr>
        <w:spacing w:before="10" w:after="0" w:line="193" w:lineRule="exac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2.670204pt;margin-top:6.792357pt;width:13.867438pt;height:11pt;mso-position-horizontal-relative:page;mso-position-vertical-relative:paragraph;z-index:-15871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B3B3B"/>
                      <w:spacing w:val="0"/>
                      <w:w w:val="100"/>
                    </w:rPr>
                    <w:t>3.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B3B3B"/>
                      <w:spacing w:val="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595959"/>
                      <w:spacing w:val="0"/>
                      <w:w w:val="50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B3B3B"/>
          <w:w w:val="96"/>
          <w:position w:val="-2"/>
        </w:rPr>
        <w:t>TF</w:t>
      </w:r>
      <w:r>
        <w:rPr>
          <w:rFonts w:ascii="Arial" w:hAnsi="Arial" w:cs="Arial" w:eastAsia="Arial"/>
          <w:sz w:val="19"/>
          <w:szCs w:val="19"/>
          <w:color w:val="3B3B3B"/>
          <w:spacing w:val="-11"/>
          <w:w w:val="96"/>
          <w:position w:val="-2"/>
        </w:rPr>
        <w:t>A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1"/>
          <w:position w:val="-2"/>
        </w:rPr>
        <w:t>BÖLGE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5" w:lineRule="exact"/>
        <w:ind w:right="442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112"/>
          <w:position w:val="-8"/>
        </w:rPr>
        <w:t>OSTA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131" w:lineRule="exact"/>
        <w:ind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0"/>
          <w:b/>
          <w:bCs/>
          <w:position w:val="-9"/>
        </w:rPr>
        <w:t>LA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0"/>
          <w:b/>
          <w:bCs/>
          <w:position w:val="-9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2"/>
          <w:w w:val="80"/>
          <w:b/>
          <w:bCs/>
          <w:position w:val="-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b/>
          <w:bCs/>
          <w:position w:val="-9"/>
        </w:rPr>
        <w:t>AMİRİ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100"/>
          <w:b/>
          <w:bCs/>
          <w:position w:val="-3"/>
        </w:rPr>
        <w:t>11</w:t>
      </w:r>
      <w:r>
        <w:rPr>
          <w:rFonts w:ascii="Arial" w:hAnsi="Arial" w:cs="Arial" w:eastAsia="Arial"/>
          <w:sz w:val="23"/>
          <w:szCs w:val="23"/>
          <w:color w:val="3B3B3B"/>
          <w:spacing w:val="41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62"/>
          <w:position w:val="-3"/>
        </w:rPr>
        <w:t>M:ms</w:t>
      </w:r>
      <w:r>
        <w:rPr>
          <w:rFonts w:ascii="Arial" w:hAnsi="Arial" w:cs="Arial" w:eastAsia="Arial"/>
          <w:sz w:val="23"/>
          <w:szCs w:val="23"/>
          <w:color w:val="3B3B3B"/>
          <w:spacing w:val="16"/>
          <w:w w:val="62"/>
          <w:position w:val="-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62"/>
          <w:b/>
          <w:bCs/>
          <w:position w:val="-3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00"/>
          <w:cols w:num="3" w:equalWidth="0">
            <w:col w:w="3237" w:space="144"/>
            <w:col w:w="1070" w:space="4128"/>
            <w:col w:w="2961"/>
          </w:cols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İtfaiyeci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82" w:lineRule="exact"/>
        <w:ind w:right="-60"/>
        <w:jc w:val="left"/>
        <w:tabs>
          <w:tab w:pos="168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37"/>
          <w:szCs w:val="37"/>
          <w:color w:val="A3A5A7"/>
          <w:spacing w:val="-83"/>
          <w:w w:val="91"/>
          <w:position w:val="1"/>
        </w:rPr>
        <w:t>·</w:t>
      </w:r>
      <w:r>
        <w:rPr>
          <w:rFonts w:ascii="Times New Roman" w:hAnsi="Times New Roman" w:cs="Times New Roman" w:eastAsia="Times New Roman"/>
          <w:sz w:val="37"/>
          <w:szCs w:val="37"/>
          <w:color w:val="3B3B3B"/>
          <w:spacing w:val="0"/>
          <w:w w:val="53"/>
          <w:position w:val="1"/>
        </w:rPr>
        <w:t>...</w:t>
      </w:r>
      <w:r>
        <w:rPr>
          <w:rFonts w:ascii="Times New Roman" w:hAnsi="Times New Roman" w:cs="Times New Roman" w:eastAsia="Times New Roman"/>
          <w:sz w:val="37"/>
          <w:szCs w:val="37"/>
          <w:color w:val="3B3B3B"/>
          <w:spacing w:val="-6"/>
          <w:w w:val="53"/>
          <w:position w:val="1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595959"/>
          <w:spacing w:val="-6"/>
          <w:w w:val="36"/>
          <w:position w:val="1"/>
        </w:rPr>
      </w:r>
      <w:r>
        <w:rPr>
          <w:rFonts w:ascii="Times New Roman" w:hAnsi="Times New Roman" w:cs="Times New Roman" w:eastAsia="Times New Roman"/>
          <w:sz w:val="37"/>
          <w:szCs w:val="37"/>
          <w:color w:val="595959"/>
          <w:spacing w:val="0"/>
          <w:w w:val="36"/>
          <w:emboss/>
          <w:position w:val="1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595959"/>
          <w:spacing w:val="0"/>
          <w:w w:val="36"/>
          <w:emboss/>
          <w:position w:val="1"/>
        </w:rPr>
      </w:r>
      <w:r>
        <w:rPr>
          <w:rFonts w:ascii="Times New Roman" w:hAnsi="Times New Roman" w:cs="Times New Roman" w:eastAsia="Times New Roman"/>
          <w:sz w:val="37"/>
          <w:szCs w:val="37"/>
          <w:color w:val="595959"/>
          <w:spacing w:val="0"/>
          <w:w w:val="36"/>
          <w:position w:val="1"/>
        </w:rPr>
      </w:r>
      <w:r>
        <w:rPr>
          <w:rFonts w:ascii="Times New Roman" w:hAnsi="Times New Roman" w:cs="Times New Roman" w:eastAsia="Times New Roman"/>
          <w:sz w:val="37"/>
          <w:szCs w:val="37"/>
          <w:color w:val="595959"/>
          <w:spacing w:val="-5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A3A5A7"/>
          <w:spacing w:val="-7"/>
          <w:w w:val="84"/>
          <w:position w:val="1"/>
        </w:rPr>
        <w:t>.</w:t>
      </w:r>
      <w:r>
        <w:rPr>
          <w:rFonts w:ascii="Arial" w:hAnsi="Arial" w:cs="Arial" w:eastAsia="Arial"/>
          <w:sz w:val="20"/>
          <w:szCs w:val="20"/>
          <w:color w:val="A3A5A7"/>
          <w:spacing w:val="10"/>
          <w:w w:val="132"/>
          <w:position w:val="-4"/>
        </w:rPr>
        <w:t>-</w:t>
      </w:r>
      <w:r>
        <w:rPr>
          <w:rFonts w:ascii="Arial" w:hAnsi="Arial" w:cs="Arial" w:eastAsia="Arial"/>
          <w:sz w:val="20"/>
          <w:szCs w:val="20"/>
          <w:color w:val="A3A5A7"/>
          <w:spacing w:val="0"/>
          <w:w w:val="167"/>
          <w:position w:val="-4"/>
        </w:rPr>
        <w:t>.</w:t>
      </w:r>
      <w:r>
        <w:rPr>
          <w:rFonts w:ascii="Arial" w:hAnsi="Arial" w:cs="Arial" w:eastAsia="Arial"/>
          <w:sz w:val="20"/>
          <w:szCs w:val="20"/>
          <w:color w:val="A3A5A7"/>
          <w:spacing w:val="0"/>
          <w:w w:val="100"/>
          <w:position w:val="-4"/>
        </w:rPr>
        <w:t>  </w:t>
      </w:r>
      <w:r>
        <w:rPr>
          <w:rFonts w:ascii="Arial" w:hAnsi="Arial" w:cs="Arial" w:eastAsia="Arial"/>
          <w:sz w:val="20"/>
          <w:szCs w:val="20"/>
          <w:color w:val="A3A5A7"/>
          <w:spacing w:val="-28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b/>
          <w:bCs/>
          <w:position w:val="-4"/>
        </w:rPr>
        <w:t>O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b/>
          <w:bCs/>
          <w:position w:val="-4"/>
        </w:rPr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90"/>
          <w:b/>
          <w:bCs/>
          <w:position w:val="-4"/>
        </w:rPr>
        <w:t>AR.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98"/>
          <w:b/>
          <w:bCs/>
          <w:position w:val="-4"/>
        </w:rPr>
        <w:t>-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0" w:lineRule="exact"/>
        <w:ind w:left="900" w:right="-138"/>
        <w:jc w:val="left"/>
        <w:rPr>
          <w:rFonts w:ascii="Arial" w:hAnsi="Arial" w:cs="Arial" w:eastAsia="Arial"/>
          <w:sz w:val="65"/>
          <w:szCs w:val="65"/>
        </w:rPr>
      </w:pPr>
      <w:rPr/>
      <w:r>
        <w:rPr>
          <w:rFonts w:ascii="Arial" w:hAnsi="Arial" w:cs="Arial" w:eastAsia="Arial"/>
          <w:sz w:val="65"/>
          <w:szCs w:val="65"/>
          <w:color w:val="283672"/>
          <w:w w:val="116"/>
          <w:position w:val="-28"/>
        </w:rPr>
        <w:t>\,</w:t>
      </w:r>
      <w:r>
        <w:rPr>
          <w:rFonts w:ascii="Arial" w:hAnsi="Arial" w:cs="Arial" w:eastAsia="Arial"/>
          <w:sz w:val="65"/>
          <w:szCs w:val="65"/>
          <w:color w:val="283672"/>
          <w:spacing w:val="30"/>
          <w:w w:val="116"/>
          <w:position w:val="-28"/>
        </w:rPr>
        <w:t>.</w:t>
      </w:r>
      <w:r>
        <w:rPr>
          <w:rFonts w:ascii="Arial" w:hAnsi="Arial" w:cs="Arial" w:eastAsia="Arial"/>
          <w:sz w:val="65"/>
          <w:szCs w:val="65"/>
          <w:color w:val="1F2F89"/>
          <w:spacing w:val="0"/>
          <w:w w:val="235"/>
          <w:position w:val="-28"/>
        </w:rPr>
        <w:t>J</w:t>
      </w:r>
      <w:r>
        <w:rPr>
          <w:rFonts w:ascii="Arial" w:hAnsi="Arial" w:cs="Arial" w:eastAsia="Arial"/>
          <w:sz w:val="65"/>
          <w:szCs w:val="65"/>
          <w:color w:val="1F2F89"/>
          <w:spacing w:val="-113"/>
          <w:w w:val="100"/>
          <w:position w:val="-28"/>
        </w:rPr>
        <w:t> </w:t>
      </w:r>
      <w:r>
        <w:rPr>
          <w:rFonts w:ascii="Arial" w:hAnsi="Arial" w:cs="Arial" w:eastAsia="Arial"/>
          <w:sz w:val="65"/>
          <w:szCs w:val="65"/>
          <w:color w:val="3B447C"/>
          <w:spacing w:val="0"/>
          <w:w w:val="180"/>
          <w:position w:val="-28"/>
        </w:rPr>
        <w:t>,</w:t>
      </w:r>
      <w:r>
        <w:rPr>
          <w:rFonts w:ascii="Arial" w:hAnsi="Arial" w:cs="Arial" w:eastAsia="Arial"/>
          <w:sz w:val="65"/>
          <w:szCs w:val="6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60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4.692902pt;margin-top:-44.819672pt;width:91.164004pt;height:53.5pt;mso-position-horizontal-relative:page;mso-position-vertical-relative:paragraph;z-index:-15870" type="#_x0000_t202" filled="f" stroked="f">
            <v:textbox inset="0,0,0,0">
              <w:txbxContent>
                <w:p>
                  <w:pPr>
                    <w:spacing w:before="0" w:after="0" w:line="1070" w:lineRule="exact"/>
                    <w:ind w:right="-200"/>
                    <w:jc w:val="left"/>
                    <w:rPr>
                      <w:rFonts w:ascii="Courier New" w:hAnsi="Courier New" w:cs="Courier New" w:eastAsia="Courier New"/>
                      <w:sz w:val="107"/>
                      <w:szCs w:val="107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107"/>
                      <w:szCs w:val="107"/>
                      <w:color w:val="3B447C"/>
                      <w:spacing w:val="0"/>
                      <w:w w:val="71"/>
                      <w:i/>
                      <w:position w:val="7"/>
                    </w:rPr>
                    <w:t>/1d7</w:t>
                  </w:r>
                  <w:r>
                    <w:rPr>
                      <w:rFonts w:ascii="Courier New" w:hAnsi="Courier New" w:cs="Courier New" w:eastAsia="Courier New"/>
                      <w:sz w:val="107"/>
                      <w:szCs w:val="10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Utk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-4"/>
        </w:rPr>
        <w:t>SERTTAŞ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410" w:right="1737"/>
        <w:jc w:val="center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76"/>
          <w:i/>
        </w:rPr>
        <w:t>1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76"/>
          <w:i/>
        </w:rPr>
        <w:t>   </w:t>
      </w:r>
      <w:r>
        <w:rPr>
          <w:rFonts w:ascii="Arial" w:hAnsi="Arial" w:cs="Arial" w:eastAsia="Arial"/>
          <w:sz w:val="19"/>
          <w:szCs w:val="19"/>
          <w:color w:val="595959"/>
          <w:spacing w:val="13"/>
          <w:w w:val="76"/>
          <w:i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2"/>
          <w:i/>
        </w:rPr>
        <w:t>12017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81" w:right="131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30" w:lineRule="exact"/>
        <w:ind w:left="-46" w:right="1103"/>
        <w:jc w:val="center"/>
        <w:tabs>
          <w:tab w:pos="94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32"/>
          <w:szCs w:val="32"/>
          <w:color w:val="283BA8"/>
          <w:spacing w:val="0"/>
          <w:w w:val="418"/>
          <w:position w:val="-12"/>
        </w:rPr>
        <w:t>-</w:t>
      </w:r>
      <w:r>
        <w:rPr>
          <w:rFonts w:ascii="Arial" w:hAnsi="Arial" w:cs="Arial" w:eastAsia="Arial"/>
          <w:sz w:val="32"/>
          <w:szCs w:val="32"/>
          <w:color w:val="283BA8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32"/>
          <w:szCs w:val="32"/>
          <w:color w:val="283BA8"/>
          <w:spacing w:val="0"/>
          <w:w w:val="100"/>
          <w:position w:val="-12"/>
        </w:rPr>
      </w:r>
      <w:r>
        <w:rPr>
          <w:rFonts w:ascii="Arial" w:hAnsi="Arial" w:cs="Arial" w:eastAsia="Arial"/>
          <w:sz w:val="32"/>
          <w:szCs w:val="32"/>
          <w:color w:val="3B447C"/>
          <w:spacing w:val="0"/>
          <w:w w:val="173"/>
          <w:position w:val="-12"/>
        </w:rPr>
        <w:t>_</w:t>
      </w:r>
      <w:r>
        <w:rPr>
          <w:rFonts w:ascii="Arial" w:hAnsi="Arial" w:cs="Arial" w:eastAsia="Arial"/>
          <w:sz w:val="32"/>
          <w:szCs w:val="32"/>
          <w:color w:val="3B447C"/>
          <w:spacing w:val="-75"/>
          <w:w w:val="173"/>
          <w:position w:val="-12"/>
        </w:rPr>
        <w:t>d</w:t>
      </w:r>
      <w:r>
        <w:rPr>
          <w:rFonts w:ascii="Arial" w:hAnsi="Arial" w:cs="Arial" w:eastAsia="Arial"/>
          <w:sz w:val="32"/>
          <w:szCs w:val="32"/>
          <w:color w:val="595959"/>
          <w:spacing w:val="-87"/>
          <w:w w:val="168"/>
          <w:position w:val="-12"/>
        </w:rPr>
        <w:t>,</w:t>
      </w:r>
      <w:r>
        <w:rPr>
          <w:rFonts w:ascii="Arial" w:hAnsi="Arial" w:cs="Arial" w:eastAsia="Arial"/>
          <w:sz w:val="28"/>
          <w:szCs w:val="28"/>
          <w:color w:val="828282"/>
          <w:spacing w:val="-19"/>
          <w:w w:val="67"/>
          <w:position w:val="-15"/>
        </w:rPr>
        <w:t>.</w:t>
      </w:r>
      <w:r>
        <w:rPr>
          <w:rFonts w:ascii="Arial" w:hAnsi="Arial" w:cs="Arial" w:eastAsia="Arial"/>
          <w:sz w:val="28"/>
          <w:szCs w:val="28"/>
          <w:color w:val="A3A5A7"/>
          <w:spacing w:val="0"/>
          <w:w w:val="67"/>
          <w:position w:val="-15"/>
        </w:rPr>
        <w:t>.</w:t>
      </w:r>
      <w:r>
        <w:rPr>
          <w:rFonts w:ascii="Arial" w:hAnsi="Arial" w:cs="Arial" w:eastAsia="Arial"/>
          <w:sz w:val="28"/>
          <w:szCs w:val="28"/>
          <w:color w:val="A3A5A7"/>
          <w:spacing w:val="0"/>
          <w:w w:val="100"/>
          <w:position w:val="-15"/>
        </w:rPr>
        <w:t> </w:t>
      </w:r>
      <w:r>
        <w:rPr>
          <w:rFonts w:ascii="Arial" w:hAnsi="Arial" w:cs="Arial" w:eastAsia="Arial"/>
          <w:sz w:val="28"/>
          <w:szCs w:val="28"/>
          <w:color w:val="A3A5A7"/>
          <w:spacing w:val="-12"/>
          <w:w w:val="100"/>
          <w:position w:val="-15"/>
        </w:rPr>
        <w:t> </w:t>
      </w:r>
      <w:r>
        <w:rPr>
          <w:rFonts w:ascii="Arial" w:hAnsi="Arial" w:cs="Arial" w:eastAsia="Arial"/>
          <w:sz w:val="28"/>
          <w:szCs w:val="28"/>
          <w:color w:val="A3A5A7"/>
          <w:spacing w:val="0"/>
          <w:w w:val="67"/>
          <w:position w:val="-15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180" w:right="200"/>
          <w:cols w:num="4" w:equalWidth="0">
            <w:col w:w="808" w:space="1013"/>
            <w:col w:w="2459" w:space="776"/>
            <w:col w:w="1881" w:space="1584"/>
            <w:col w:w="3019"/>
          </w:cols>
        </w:sectPr>
      </w:pPr>
      <w:rPr/>
    </w:p>
    <w:p>
      <w:pPr>
        <w:spacing w:before="0" w:after="0" w:line="208" w:lineRule="exact"/>
        <w:ind w:left="5363" w:right="-20"/>
        <w:jc w:val="left"/>
        <w:tabs>
          <w:tab w:pos="8520" w:val="left"/>
          <w:tab w:pos="9160" w:val="left"/>
          <w:tab w:pos="1030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7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7"/>
        </w:rPr>
        <w:t>Çv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  <w:position w:val="-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7"/>
        </w:rPr>
      </w:r>
      <w:r>
        <w:rPr>
          <w:rFonts w:ascii="Arial" w:hAnsi="Arial" w:cs="Arial" w:eastAsia="Arial"/>
          <w:sz w:val="25"/>
          <w:szCs w:val="25"/>
          <w:color w:val="828282"/>
          <w:spacing w:val="0"/>
          <w:w w:val="133"/>
          <w:position w:val="-4"/>
        </w:rPr>
        <w:t>B</w:t>
      </w:r>
      <w:r>
        <w:rPr>
          <w:rFonts w:ascii="Arial" w:hAnsi="Arial" w:cs="Arial" w:eastAsia="Arial"/>
          <w:sz w:val="25"/>
          <w:szCs w:val="25"/>
          <w:color w:val="828282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5"/>
          <w:szCs w:val="25"/>
          <w:color w:val="828282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100"/>
          <w:position w:val="-4"/>
        </w:rPr>
      </w:r>
      <w:r>
        <w:rPr>
          <w:rFonts w:ascii="Arial" w:hAnsi="Arial" w:cs="Arial" w:eastAsia="Arial"/>
          <w:sz w:val="25"/>
          <w:szCs w:val="25"/>
          <w:color w:val="595959"/>
          <w:spacing w:val="4"/>
          <w:w w:val="136"/>
          <w:position w:val="-4"/>
        </w:rPr>
        <w:t>N</w:t>
      </w:r>
      <w:r>
        <w:rPr>
          <w:rFonts w:ascii="Arial" w:hAnsi="Arial" w:cs="Arial" w:eastAsia="Arial"/>
          <w:sz w:val="25"/>
          <w:szCs w:val="25"/>
          <w:color w:val="A3A5A7"/>
          <w:spacing w:val="-38"/>
          <w:w w:val="133"/>
          <w:position w:val="-4"/>
        </w:rPr>
        <w:t>.</w:t>
      </w:r>
      <w:r>
        <w:rPr>
          <w:rFonts w:ascii="Arial" w:hAnsi="Arial" w:cs="Arial" w:eastAsia="Arial"/>
          <w:sz w:val="25"/>
          <w:szCs w:val="25"/>
          <w:color w:val="707070"/>
          <w:spacing w:val="0"/>
          <w:w w:val="180"/>
          <w:position w:val="-4"/>
        </w:rPr>
        <w:t>,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00"/>
        </w:sectPr>
      </w:pPr>
      <w:rPr/>
    </w:p>
    <w:p>
      <w:pPr>
        <w:spacing w:before="0" w:after="0" w:line="261" w:lineRule="exact"/>
        <w:ind w:left="2189" w:right="-85"/>
        <w:jc w:val="left"/>
        <w:tabs>
          <w:tab w:pos="8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83672"/>
          <w:spacing w:val="0"/>
          <w:w w:val="100"/>
          <w:position w:val="-3"/>
        </w:rPr>
        <w:t>..</w:t>
      </w:r>
      <w:r>
        <w:rPr>
          <w:rFonts w:ascii="Times New Roman" w:hAnsi="Times New Roman" w:cs="Times New Roman" w:eastAsia="Times New Roman"/>
          <w:sz w:val="30"/>
          <w:szCs w:val="30"/>
          <w:color w:val="283672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83672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6E7990"/>
          <w:spacing w:val="13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30"/>
          <w:szCs w:val="30"/>
          <w:color w:val="6E7990"/>
          <w:spacing w:val="2"/>
          <w:w w:val="100"/>
          <w:b/>
          <w:bCs/>
          <w:u w:val="thick" w:color="000000"/>
          <w:position w:val="-3"/>
        </w:rPr>
        <w:t>İ</w:t>
      </w:r>
      <w:r>
        <w:rPr>
          <w:rFonts w:ascii="Times New Roman" w:hAnsi="Times New Roman" w:cs="Times New Roman" w:eastAsia="Times New Roman"/>
          <w:sz w:val="30"/>
          <w:szCs w:val="30"/>
          <w:color w:val="6E7990"/>
          <w:spacing w:val="2"/>
          <w:w w:val="100"/>
          <w:b/>
          <w:bCs/>
          <w:u w:val="thick" w:color="000000"/>
          <w:position w:val="-3"/>
        </w:rPr>
      </w:r>
      <w:r>
        <w:rPr>
          <w:rFonts w:ascii="Times New Roman" w:hAnsi="Times New Roman" w:cs="Times New Roman" w:eastAsia="Times New Roman"/>
          <w:sz w:val="30"/>
          <w:szCs w:val="30"/>
          <w:color w:val="6E7990"/>
          <w:spacing w:val="2"/>
          <w:w w:val="100"/>
          <w:b/>
          <w:bCs/>
          <w:u w:val="thick" w:color="000000"/>
          <w:position w:val="-3"/>
        </w:rPr>
      </w:r>
      <w:r>
        <w:rPr>
          <w:rFonts w:ascii="Times New Roman" w:hAnsi="Times New Roman" w:cs="Times New Roman" w:eastAsia="Times New Roman"/>
          <w:sz w:val="30"/>
          <w:szCs w:val="30"/>
          <w:color w:val="939597"/>
          <w:spacing w:val="0"/>
          <w:w w:val="100"/>
          <w:b/>
          <w:bCs/>
          <w:u w:val="thick" w:color="000000"/>
          <w:position w:val="-3"/>
        </w:rPr>
        <w:t>smail</w:t>
      </w:r>
      <w:r>
        <w:rPr>
          <w:rFonts w:ascii="Times New Roman" w:hAnsi="Times New Roman" w:cs="Times New Roman" w:eastAsia="Times New Roman"/>
          <w:sz w:val="30"/>
          <w:szCs w:val="30"/>
          <w:color w:val="939597"/>
          <w:spacing w:val="11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939597"/>
          <w:spacing w:val="0"/>
          <w:w w:val="100"/>
          <w:position w:val="-3"/>
        </w:rPr>
        <w:t>YAPICX</w:t>
      </w:r>
      <w:r>
        <w:rPr>
          <w:rFonts w:ascii="Times New Roman" w:hAnsi="Times New Roman" w:cs="Times New Roman" w:eastAsia="Times New Roman"/>
          <w:sz w:val="25"/>
          <w:szCs w:val="25"/>
          <w:color w:val="939597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93959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93959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67"/>
          <w:position w:val="-1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7"/>
          <w:w w:val="89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12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BCBCBC"/>
          <w:spacing w:val="-24"/>
          <w:w w:val="116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58"/>
          <w:position w:val="-1"/>
        </w:rPr>
        <w:t>-y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4" w:after="0" w:line="206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afJ'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54" w:lineRule="exact"/>
        <w:ind w:right="-20"/>
        <w:jc w:val="left"/>
        <w:tabs>
          <w:tab w:pos="122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4"/>
          <w:w w:val="99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8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74"/>
          <w:position w:val="-1"/>
        </w:rPr>
        <w:t>tll.Ve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7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5"/>
          <w:w w:val="74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47"/>
          <w:position w:val="-1"/>
        </w:rPr>
        <w:t>.A:</w:t>
      </w:r>
      <w:r>
        <w:rPr>
          <w:rFonts w:ascii="Arial" w:hAnsi="Arial" w:cs="Arial" w:eastAsia="Arial"/>
          <w:sz w:val="23"/>
          <w:szCs w:val="23"/>
          <w:color w:val="595959"/>
          <w:spacing w:val="-1"/>
          <w:w w:val="48"/>
          <w:position w:val="-1"/>
        </w:rPr>
        <w:t>a</w:t>
      </w:r>
      <w:r>
        <w:rPr>
          <w:rFonts w:ascii="Arial" w:hAnsi="Arial" w:cs="Arial" w:eastAsia="Arial"/>
          <w:sz w:val="23"/>
          <w:szCs w:val="23"/>
          <w:color w:val="3B3B3B"/>
          <w:spacing w:val="-18"/>
          <w:w w:val="118"/>
          <w:position w:val="-1"/>
        </w:rPr>
        <w:t>l</w:t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113"/>
          <w:position w:val="-1"/>
        </w:rPr>
        <w:t>i.</w:t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100"/>
          <w:position w:val="-1"/>
        </w:rPr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100"/>
          <w:position w:val="-1"/>
        </w:rPr>
        <w:t>•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00"/>
          <w:cols w:num="3" w:equalWidth="0">
            <w:col w:w="9314" w:space="15"/>
            <w:col w:w="243" w:space="0"/>
            <w:col w:w="1968"/>
          </w:cols>
        </w:sectPr>
      </w:pPr>
      <w:rPr/>
    </w:p>
    <w:p>
      <w:pPr>
        <w:spacing w:before="33" w:after="0" w:line="176" w:lineRule="exact"/>
        <w:ind w:left="2400"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18"/>
          <w:szCs w:val="18"/>
          <w:color w:val="939597"/>
          <w:spacing w:val="0"/>
          <w:w w:val="100"/>
          <w:position w:val="-7"/>
        </w:rPr>
        <w:t>ltfDiV</w:t>
      </w:r>
      <w:r>
        <w:rPr>
          <w:rFonts w:ascii="Arial" w:hAnsi="Arial" w:cs="Arial" w:eastAsia="Arial"/>
          <w:sz w:val="18"/>
          <w:szCs w:val="18"/>
          <w:color w:val="939597"/>
          <w:spacing w:val="29"/>
          <w:w w:val="100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939597"/>
          <w:spacing w:val="0"/>
          <w:w w:val="100"/>
          <w:position w:val="-7"/>
        </w:rPr>
        <w:t>'</w:t>
      </w:r>
      <w:r>
        <w:rPr>
          <w:rFonts w:ascii="Arial" w:hAnsi="Arial" w:cs="Arial" w:eastAsia="Arial"/>
          <w:sz w:val="18"/>
          <w:szCs w:val="18"/>
          <w:color w:val="939597"/>
          <w:spacing w:val="1"/>
          <w:w w:val="100"/>
          <w:position w:val="-7"/>
        </w:rPr>
        <w:t> </w:t>
      </w:r>
      <w:r>
        <w:rPr>
          <w:rFonts w:ascii="Arial" w:hAnsi="Arial" w:cs="Arial" w:eastAsia="Arial"/>
          <w:sz w:val="22"/>
          <w:szCs w:val="22"/>
          <w:color w:val="A3A5A7"/>
          <w:spacing w:val="0"/>
          <w:w w:val="76"/>
          <w:position w:val="-7"/>
        </w:rPr>
        <w:t>8::ıtı</w:t>
      </w:r>
      <w:r>
        <w:rPr>
          <w:rFonts w:ascii="Arial" w:hAnsi="Arial" w:cs="Arial" w:eastAsia="Arial"/>
          <w:sz w:val="22"/>
          <w:szCs w:val="22"/>
          <w:color w:val="A3A5A7"/>
          <w:spacing w:val="39"/>
          <w:w w:val="76"/>
          <w:position w:val="-7"/>
        </w:rPr>
        <w:t> </w:t>
      </w:r>
      <w:r>
        <w:rPr>
          <w:rFonts w:ascii="Arial" w:hAnsi="Arial" w:cs="Arial" w:eastAsia="Arial"/>
          <w:sz w:val="22"/>
          <w:szCs w:val="22"/>
          <w:color w:val="A3A5A7"/>
          <w:spacing w:val="0"/>
          <w:w w:val="76"/>
          <w:position w:val="-7"/>
        </w:rPr>
        <w:t>Be·!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right="-84"/>
        <w:jc w:val="left"/>
        <w:tabs>
          <w:tab w:pos="476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A3A5A7"/>
          <w:spacing w:val="0"/>
          <w:w w:val="100"/>
          <w:position w:val="-7"/>
        </w:rPr>
        <w:t>ı:</w:t>
      </w:r>
      <w:r>
        <w:rPr>
          <w:rFonts w:ascii="Times New Roman" w:hAnsi="Times New Roman" w:cs="Times New Roman" w:eastAsia="Times New Roman"/>
          <w:sz w:val="27"/>
          <w:szCs w:val="27"/>
          <w:color w:val="A3A5A7"/>
          <w:spacing w:val="2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A3A5A7"/>
          <w:spacing w:val="0"/>
          <w:w w:val="85"/>
          <w:position w:val="-7"/>
        </w:rPr>
        <w:t>:,</w:t>
      </w:r>
      <w:r>
        <w:rPr>
          <w:rFonts w:ascii="Times New Roman" w:hAnsi="Times New Roman" w:cs="Times New Roman" w:eastAsia="Times New Roman"/>
          <w:sz w:val="27"/>
          <w:szCs w:val="27"/>
          <w:color w:val="A3A5A7"/>
          <w:spacing w:val="1"/>
          <w:w w:val="85"/>
          <w:position w:val="-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A3A5A7"/>
          <w:spacing w:val="0"/>
          <w:w w:val="100"/>
          <w:position w:val="-7"/>
        </w:rPr>
        <w:t>,,</w:t>
      </w:r>
      <w:r>
        <w:rPr>
          <w:rFonts w:ascii="Times New Roman" w:hAnsi="Times New Roman" w:cs="Times New Roman" w:eastAsia="Times New Roman"/>
          <w:sz w:val="27"/>
          <w:szCs w:val="27"/>
          <w:color w:val="A3A5A7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A3A5A7"/>
          <w:spacing w:val="0"/>
          <w:w w:val="100"/>
          <w:position w:val="-7"/>
        </w:rPr>
      </w:r>
      <w:r>
        <w:rPr>
          <w:rFonts w:ascii="Arial" w:hAnsi="Arial" w:cs="Arial" w:eastAsia="Arial"/>
          <w:sz w:val="29"/>
          <w:szCs w:val="29"/>
          <w:color w:val="3B447C"/>
          <w:spacing w:val="0"/>
          <w:w w:val="88"/>
          <w:position w:val="-7"/>
        </w:rPr>
        <w:t>Jd</w:t>
      </w:r>
      <w:r>
        <w:rPr>
          <w:rFonts w:ascii="Arial" w:hAnsi="Arial" w:cs="Arial" w:eastAsia="Arial"/>
          <w:sz w:val="29"/>
          <w:szCs w:val="29"/>
          <w:color w:val="3B447C"/>
          <w:spacing w:val="-38"/>
          <w:w w:val="88"/>
          <w:position w:val="-7"/>
        </w:rPr>
        <w:t>d</w:t>
      </w:r>
      <w:r>
        <w:rPr>
          <w:rFonts w:ascii="Arial" w:hAnsi="Arial" w:cs="Arial" w:eastAsia="Arial"/>
          <w:sz w:val="29"/>
          <w:szCs w:val="29"/>
          <w:color w:val="595959"/>
          <w:spacing w:val="0"/>
          <w:w w:val="59"/>
          <w:position w:val="-7"/>
        </w:rPr>
        <w:t>ı:ıhdl</w:t>
      </w:r>
      <w:r>
        <w:rPr>
          <w:rFonts w:ascii="Arial" w:hAnsi="Arial" w:cs="Arial" w:eastAsia="Arial"/>
          <w:sz w:val="29"/>
          <w:szCs w:val="29"/>
          <w:color w:val="595959"/>
          <w:spacing w:val="-59"/>
          <w:w w:val="59"/>
          <w:position w:val="-7"/>
        </w:rPr>
        <w:t>f</w:t>
      </w:r>
      <w:r>
        <w:rPr>
          <w:rFonts w:ascii="Arial" w:hAnsi="Arial" w:cs="Arial" w:eastAsia="Arial"/>
          <w:sz w:val="29"/>
          <w:szCs w:val="29"/>
          <w:color w:val="939597"/>
          <w:spacing w:val="0"/>
          <w:w w:val="57"/>
          <w:position w:val="-7"/>
        </w:rPr>
        <w:t>:</w:t>
      </w:r>
      <w:r>
        <w:rPr>
          <w:rFonts w:ascii="Arial" w:hAnsi="Arial" w:cs="Arial" w:eastAsia="Arial"/>
          <w:sz w:val="29"/>
          <w:szCs w:val="29"/>
          <w:color w:val="939597"/>
          <w:spacing w:val="3"/>
          <w:w w:val="57"/>
          <w:position w:val="-7"/>
        </w:rPr>
        <w:t>ı</w:t>
      </w:r>
      <w:r>
        <w:rPr>
          <w:rFonts w:ascii="Arial" w:hAnsi="Arial" w:cs="Arial" w:eastAsia="Arial"/>
          <w:sz w:val="20"/>
          <w:szCs w:val="20"/>
          <w:color w:val="595959"/>
          <w:spacing w:val="-7"/>
          <w:w w:val="79"/>
          <w:position w:val="-7"/>
        </w:rPr>
        <w:t>Ş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55"/>
          <w:position w:val="-7"/>
        </w:rPr>
        <w:t>ı.</w:t>
      </w:r>
      <w:r>
        <w:rPr>
          <w:rFonts w:ascii="Arial" w:hAnsi="Arial" w:cs="Arial" w:eastAsia="Arial"/>
          <w:sz w:val="20"/>
          <w:szCs w:val="20"/>
          <w:color w:val="3B3B3B"/>
          <w:spacing w:val="4"/>
          <w:w w:val="55"/>
          <w:position w:val="-7"/>
        </w:rPr>
        <w:t>ı</w:t>
      </w:r>
      <w:r>
        <w:rPr>
          <w:rFonts w:ascii="Arial" w:hAnsi="Arial" w:cs="Arial" w:eastAsia="Arial"/>
          <w:sz w:val="20"/>
          <w:szCs w:val="20"/>
          <w:color w:val="595959"/>
          <w:spacing w:val="-61"/>
          <w:w w:val="128"/>
          <w:position w:val="-7"/>
        </w:rPr>
        <w:t>b</w:t>
      </w:r>
      <w:r>
        <w:rPr>
          <w:rFonts w:ascii="Arial" w:hAnsi="Arial" w:cs="Arial" w:eastAsia="Arial"/>
          <w:sz w:val="20"/>
          <w:szCs w:val="20"/>
          <w:color w:val="595959"/>
          <w:spacing w:val="-209"/>
          <w:w w:val="139"/>
          <w:position w:val="-7"/>
        </w:rPr>
        <w:t>Q</w:t>
      </w:r>
      <w:r>
        <w:rPr>
          <w:rFonts w:ascii="Arial" w:hAnsi="Arial" w:cs="Arial" w:eastAsia="Arial"/>
          <w:sz w:val="20"/>
          <w:szCs w:val="20"/>
          <w:color w:val="939597"/>
          <w:spacing w:val="0"/>
          <w:w w:val="95"/>
          <w:position w:val="-7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3B3B3B"/>
          <w:w w:val="70"/>
          <w:position w:val="-7"/>
        </w:rPr>
        <w:t>d)J</w:t>
      </w:r>
      <w:r>
        <w:rPr>
          <w:rFonts w:ascii="Arial" w:hAnsi="Arial" w:cs="Arial" w:eastAsia="Arial"/>
          <w:sz w:val="20"/>
          <w:szCs w:val="20"/>
          <w:color w:val="3B3B3B"/>
          <w:spacing w:val="-31"/>
          <w:w w:val="70"/>
          <w:position w:val="-7"/>
        </w:rPr>
        <w:t>r</w:t>
      </w:r>
      <w:r>
        <w:rPr>
          <w:rFonts w:ascii="Arial" w:hAnsi="Arial" w:cs="Arial" w:eastAsia="Arial"/>
          <w:sz w:val="20"/>
          <w:szCs w:val="20"/>
          <w:color w:val="A3A5A7"/>
          <w:spacing w:val="-25"/>
          <w:w w:val="95"/>
          <w:position w:val="-7"/>
        </w:rPr>
        <w:t>.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57"/>
          <w:position w:val="-7"/>
        </w:rPr>
        <w:t>Q</w:t>
      </w:r>
      <w:r>
        <w:rPr>
          <w:rFonts w:ascii="Arial" w:hAnsi="Arial" w:cs="Arial" w:eastAsia="Arial"/>
          <w:sz w:val="20"/>
          <w:szCs w:val="20"/>
          <w:color w:val="3B3B3B"/>
          <w:spacing w:val="-3"/>
          <w:w w:val="100"/>
          <w:position w:val="-7"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317"/>
          <w:position w:val="-7"/>
        </w:rPr>
        <w:t>\</w:t>
      </w:r>
      <w:r>
        <w:rPr>
          <w:rFonts w:ascii="Arial" w:hAnsi="Arial" w:cs="Arial" w:eastAsia="Arial"/>
          <w:sz w:val="20"/>
          <w:szCs w:val="20"/>
          <w:color w:val="595959"/>
          <w:spacing w:val="-29"/>
          <w:w w:val="100"/>
          <w:position w:val="-7"/>
        </w:rPr>
        <w:t> </w:t>
      </w:r>
      <w:r>
        <w:rPr>
          <w:rFonts w:ascii="Arial" w:hAnsi="Arial" w:cs="Arial" w:eastAsia="Arial"/>
          <w:sz w:val="20"/>
          <w:szCs w:val="20"/>
          <w:color w:val="A3A5A7"/>
          <w:spacing w:val="0"/>
          <w:w w:val="238"/>
          <w:position w:val="-7"/>
        </w:rPr>
        <w:t>.</w:t>
      </w:r>
      <w:r>
        <w:rPr>
          <w:rFonts w:ascii="Arial" w:hAnsi="Arial" w:cs="Arial" w:eastAsia="Arial"/>
          <w:sz w:val="20"/>
          <w:szCs w:val="20"/>
          <w:color w:val="A3A5A7"/>
          <w:spacing w:val="-87"/>
          <w:w w:val="238"/>
          <w:position w:val="-7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07070"/>
          <w:spacing w:val="0"/>
          <w:w w:val="56"/>
          <w:position w:val="-7"/>
        </w:rPr>
        <w:t>1?,</w:t>
      </w:r>
      <w:r>
        <w:rPr>
          <w:rFonts w:ascii="Times New Roman" w:hAnsi="Times New Roman" w:cs="Times New Roman" w:eastAsia="Times New Roman"/>
          <w:sz w:val="26"/>
          <w:szCs w:val="26"/>
          <w:color w:val="707070"/>
          <w:spacing w:val="7"/>
          <w:w w:val="56"/>
          <w:position w:val="-7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28282"/>
          <w:spacing w:val="0"/>
          <w:w w:val="76"/>
          <w:position w:val="5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00"/>
          <w:cols w:num="3" w:equalWidth="0">
            <w:col w:w="3695" w:space="17"/>
            <w:col w:w="6017" w:space="173"/>
            <w:col w:w="1638"/>
          </w:cols>
        </w:sectPr>
      </w:pPr>
      <w:rPr/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67" w:lineRule="exact"/>
        <w:ind w:right="-20"/>
        <w:jc w:val="right"/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33"/>
          <w:szCs w:val="33"/>
          <w:color w:val="1F2F89"/>
          <w:w w:val="188"/>
          <w:position w:val="-18"/>
        </w:rPr>
        <w:t>(</w:t>
      </w:r>
      <w:r>
        <w:rPr>
          <w:rFonts w:ascii="Arial" w:hAnsi="Arial" w:cs="Arial" w:eastAsia="Arial"/>
          <w:sz w:val="33"/>
          <w:szCs w:val="33"/>
          <w:color w:val="1F2F89"/>
          <w:w w:val="187"/>
          <w:position w:val="-18"/>
        </w:rPr>
        <w:t>\</w:t>
      </w:r>
      <w:r>
        <w:rPr>
          <w:rFonts w:ascii="Arial" w:hAnsi="Arial" w:cs="Arial" w:eastAsia="Arial"/>
          <w:sz w:val="33"/>
          <w:szCs w:val="33"/>
          <w:color w:val="1F2F89"/>
          <w:w w:val="188"/>
          <w:position w:val="-18"/>
        </w:rPr>
        <w:t>)</w:t>
      </w:r>
      <w:r>
        <w:rPr>
          <w:rFonts w:ascii="Arial" w:hAnsi="Arial" w:cs="Arial" w:eastAsia="Arial"/>
          <w:sz w:val="33"/>
          <w:szCs w:val="33"/>
          <w:color w:val="1F2F89"/>
          <w:w w:val="187"/>
          <w:position w:val="-18"/>
        </w:rPr>
        <w:t>\</w:t>
      </w:r>
      <w:r>
        <w:rPr>
          <w:rFonts w:ascii="Arial" w:hAnsi="Arial" w:cs="Arial" w:eastAsia="Arial"/>
          <w:sz w:val="33"/>
          <w:szCs w:val="33"/>
          <w:color w:val="000000"/>
          <w:w w:val="100"/>
          <w:position w:val="0"/>
        </w:rPr>
      </w:r>
    </w:p>
    <w:p>
      <w:pPr>
        <w:spacing w:before="0" w:after="0" w:line="181" w:lineRule="exact"/>
        <w:ind w:right="-20"/>
        <w:jc w:val="left"/>
        <w:tabs>
          <w:tab w:pos="660" w:val="left"/>
          <w:tab w:pos="118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A3A5A7"/>
          <w:w w:val="92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3A5A7"/>
          <w:spacing w:val="-36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28282"/>
          <w:spacing w:val="0"/>
          <w:w w:val="78"/>
          <w:i/>
          <w:position w:val="-2"/>
        </w:rPr>
        <w:t>{</w:t>
      </w:r>
      <w:r>
        <w:rPr>
          <w:rFonts w:ascii="Times New Roman" w:hAnsi="Times New Roman" w:cs="Times New Roman" w:eastAsia="Times New Roman"/>
          <w:sz w:val="21"/>
          <w:szCs w:val="21"/>
          <w:color w:val="828282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828282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939597"/>
          <w:spacing w:val="0"/>
          <w:w w:val="113"/>
          <w:position w:val="-2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939597"/>
          <w:spacing w:val="8"/>
          <w:w w:val="112"/>
          <w:position w:val="-2"/>
        </w:rPr>
        <w:t>/</w:t>
      </w:r>
      <w:r>
        <w:rPr>
          <w:rFonts w:ascii="Times New Roman" w:hAnsi="Times New Roman" w:cs="Times New Roman" w:eastAsia="Times New Roman"/>
          <w:sz w:val="21"/>
          <w:szCs w:val="21"/>
          <w:color w:val="BCBCBC"/>
          <w:spacing w:val="0"/>
          <w:w w:val="76"/>
          <w:position w:val="-2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BCBCBC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BCBCBC"/>
          <w:spacing w:val="0"/>
          <w:w w:val="100"/>
          <w:position w:val="-2"/>
        </w:rPr>
      </w:r>
      <w:r>
        <w:rPr>
          <w:rFonts w:ascii="Arial" w:hAnsi="Arial" w:cs="Arial" w:eastAsia="Arial"/>
          <w:sz w:val="12"/>
          <w:szCs w:val="12"/>
          <w:color w:val="939597"/>
          <w:spacing w:val="0"/>
          <w:w w:val="129"/>
          <w:position w:val="-2"/>
        </w:rPr>
        <w:t>tV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left="67" w:right="-20"/>
        <w:jc w:val="left"/>
        <w:tabs>
          <w:tab w:pos="138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1"/>
        </w:rPr>
        <w:t>eıl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8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0"/>
          <w:w w:val="81"/>
        </w:rPr>
        <w:t>;:i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0"/>
          <w:w w:val="81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8"/>
          <w:w w:val="8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CBCBC"/>
          <w:spacing w:val="1"/>
          <w:w w:val="50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BCBCBC"/>
          <w:spacing w:val="0"/>
          <w:w w:val="5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BCBCBC"/>
          <w:spacing w:val="-20"/>
          <w:w w:val="5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CBCB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BCBCBC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A3A5A7"/>
          <w:spacing w:val="0"/>
          <w:w w:val="357"/>
        </w:rPr>
        <w:t>!</w:t>
      </w:r>
      <w:r>
        <w:rPr>
          <w:rFonts w:ascii="Arial" w:hAnsi="Arial" w:cs="Arial" w:eastAsia="Arial"/>
          <w:sz w:val="11"/>
          <w:szCs w:val="11"/>
          <w:color w:val="A3A5A7"/>
          <w:spacing w:val="-90"/>
          <w:w w:val="357"/>
        </w:rPr>
        <w:t> </w:t>
      </w:r>
      <w:r>
        <w:rPr>
          <w:rFonts w:ascii="Arial" w:hAnsi="Arial" w:cs="Arial" w:eastAsia="Arial"/>
          <w:sz w:val="11"/>
          <w:szCs w:val="11"/>
          <w:color w:val="828282"/>
          <w:spacing w:val="0"/>
          <w:w w:val="118"/>
        </w:rPr>
        <w:t>/"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99" w:lineRule="exact"/>
        <w:ind w:left="211" w:right="-20"/>
        <w:jc w:val="left"/>
        <w:tabs>
          <w:tab w:pos="880" w:val="left"/>
          <w:tab w:pos="138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4"/>
          <w:szCs w:val="14"/>
          <w:color w:val="595959"/>
          <w:spacing w:val="0"/>
          <w:w w:val="100"/>
          <w:i/>
          <w:position w:val="-2"/>
        </w:rPr>
        <w:t>V'</w:t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100"/>
          <w:i/>
          <w:position w:val="-2"/>
        </w:rPr>
        <w:t>  </w:t>
      </w:r>
      <w:r>
        <w:rPr>
          <w:rFonts w:ascii="Arial" w:hAnsi="Arial" w:cs="Arial" w:eastAsia="Arial"/>
          <w:sz w:val="14"/>
          <w:szCs w:val="14"/>
          <w:color w:val="595959"/>
          <w:spacing w:val="2"/>
          <w:w w:val="100"/>
          <w:i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707070"/>
          <w:spacing w:val="0"/>
          <w:w w:val="100"/>
          <w:position w:val="-2"/>
        </w:rPr>
        <w:t>...</w:t>
      </w:r>
      <w:r>
        <w:rPr>
          <w:rFonts w:ascii="Arial" w:hAnsi="Arial" w:cs="Arial" w:eastAsia="Arial"/>
          <w:sz w:val="14"/>
          <w:szCs w:val="14"/>
          <w:color w:val="707070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707070"/>
          <w:spacing w:val="0"/>
          <w:w w:val="100"/>
          <w:position w:val="-2"/>
        </w:rPr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100"/>
          <w:position w:val="-2"/>
        </w:rPr>
        <w:t>.:</w:t>
      </w:r>
      <w:r>
        <w:rPr>
          <w:rFonts w:ascii="Arial" w:hAnsi="Arial" w:cs="Arial" w:eastAsia="Arial"/>
          <w:sz w:val="14"/>
          <w:szCs w:val="14"/>
          <w:color w:val="BCBCBC"/>
          <w:spacing w:val="-10"/>
          <w:w w:val="100"/>
          <w:position w:val="-2"/>
        </w:rPr>
        <w:t>·</w:t>
      </w:r>
      <w:r>
        <w:rPr>
          <w:rFonts w:ascii="Arial" w:hAnsi="Arial" w:cs="Arial" w:eastAsia="Arial"/>
          <w:sz w:val="14"/>
          <w:szCs w:val="14"/>
          <w:color w:val="828282"/>
          <w:spacing w:val="-10"/>
          <w:w w:val="171"/>
          <w:position w:val="-2"/>
        </w:rPr>
      </w:r>
      <w:r>
        <w:rPr>
          <w:rFonts w:ascii="Arial" w:hAnsi="Arial" w:cs="Arial" w:eastAsia="Arial"/>
          <w:sz w:val="14"/>
          <w:szCs w:val="14"/>
          <w:color w:val="828282"/>
          <w:spacing w:val="-8"/>
          <w:w w:val="171"/>
          <w:emboss/>
          <w:position w:val="-2"/>
        </w:rPr>
        <w:t>·</w:t>
      </w:r>
      <w:r>
        <w:rPr>
          <w:rFonts w:ascii="Arial" w:hAnsi="Arial" w:cs="Arial" w:eastAsia="Arial"/>
          <w:sz w:val="14"/>
          <w:szCs w:val="14"/>
          <w:color w:val="828282"/>
          <w:spacing w:val="-8"/>
          <w:w w:val="171"/>
          <w:emboss/>
          <w:position w:val="-2"/>
        </w:rPr>
      </w:r>
      <w:r>
        <w:rPr>
          <w:rFonts w:ascii="Arial" w:hAnsi="Arial" w:cs="Arial" w:eastAsia="Arial"/>
          <w:sz w:val="14"/>
          <w:szCs w:val="14"/>
          <w:color w:val="828282"/>
          <w:spacing w:val="-8"/>
          <w:w w:val="171"/>
          <w:position w:val="-2"/>
        </w:rPr>
      </w:r>
      <w:r>
        <w:rPr>
          <w:rFonts w:ascii="Arial" w:hAnsi="Arial" w:cs="Arial" w:eastAsia="Arial"/>
          <w:sz w:val="14"/>
          <w:szCs w:val="14"/>
          <w:color w:val="828282"/>
          <w:spacing w:val="-8"/>
          <w:w w:val="171"/>
          <w:position w:val="-2"/>
        </w:rPr>
      </w:r>
      <w:r>
        <w:rPr>
          <w:rFonts w:ascii="Arial" w:hAnsi="Arial" w:cs="Arial" w:eastAsia="Arial"/>
          <w:sz w:val="14"/>
          <w:szCs w:val="14"/>
          <w:color w:val="A3A5A7"/>
          <w:spacing w:val="0"/>
          <w:w w:val="170"/>
          <w:position w:val="-2"/>
        </w:rPr>
        <w:t>'</w:t>
      </w:r>
      <w:r>
        <w:rPr>
          <w:rFonts w:ascii="Arial" w:hAnsi="Arial" w:cs="Arial" w:eastAsia="Arial"/>
          <w:sz w:val="14"/>
          <w:szCs w:val="14"/>
          <w:color w:val="A3A5A7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A3A5A7"/>
          <w:spacing w:val="0"/>
          <w:w w:val="100"/>
          <w:position w:val="-2"/>
        </w:rPr>
      </w:r>
      <w:r>
        <w:rPr>
          <w:rFonts w:ascii="Arial" w:hAnsi="Arial" w:cs="Arial" w:eastAsia="Arial"/>
          <w:sz w:val="14"/>
          <w:szCs w:val="14"/>
          <w:color w:val="939597"/>
          <w:spacing w:val="0"/>
          <w:w w:val="210"/>
          <w:position w:val="-2"/>
        </w:rPr>
        <w:t>.</w:t>
      </w:r>
      <w:r>
        <w:rPr>
          <w:rFonts w:ascii="Arial" w:hAnsi="Arial" w:cs="Arial" w:eastAsia="Arial"/>
          <w:sz w:val="14"/>
          <w:szCs w:val="14"/>
          <w:color w:val="939597"/>
          <w:spacing w:val="0"/>
          <w:w w:val="210"/>
          <w:position w:val="-2"/>
        </w:rPr>
        <w:t>•</w:t>
      </w:r>
      <w:r>
        <w:rPr>
          <w:rFonts w:ascii="Arial" w:hAnsi="Arial" w:cs="Arial" w:eastAsia="Arial"/>
          <w:sz w:val="14"/>
          <w:szCs w:val="14"/>
          <w:color w:val="939597"/>
          <w:spacing w:val="-25"/>
          <w:w w:val="21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36"/>
          <w:position w:val="-2"/>
        </w:rPr>
        <w:t>.</w:t>
      </w:r>
      <w:r>
        <w:rPr>
          <w:rFonts w:ascii="Arial" w:hAnsi="Arial" w:cs="Arial" w:eastAsia="Arial"/>
          <w:sz w:val="14"/>
          <w:szCs w:val="14"/>
          <w:color w:val="3B3B3B"/>
          <w:spacing w:val="-17"/>
          <w:w w:val="136"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707070"/>
          <w:spacing w:val="0"/>
          <w:w w:val="100"/>
          <w:position w:val="-2"/>
        </w:rPr>
        <w:t>f</w:t>
      </w:r>
      <w:r>
        <w:rPr>
          <w:rFonts w:ascii="Arial" w:hAnsi="Arial" w:cs="Arial" w:eastAsia="Arial"/>
          <w:sz w:val="10"/>
          <w:szCs w:val="10"/>
          <w:color w:val="707070"/>
          <w:spacing w:val="0"/>
          <w:w w:val="100"/>
          <w:position w:val="-2"/>
        </w:rPr>
        <w:t>      </w:t>
      </w:r>
      <w:r>
        <w:rPr>
          <w:rFonts w:ascii="Arial" w:hAnsi="Arial" w:cs="Arial" w:eastAsia="Arial"/>
          <w:sz w:val="10"/>
          <w:szCs w:val="10"/>
          <w:color w:val="707070"/>
          <w:spacing w:val="2"/>
          <w:w w:val="100"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939597"/>
          <w:spacing w:val="0"/>
          <w:w w:val="404"/>
          <w:position w:val="-2"/>
        </w:rPr>
        <w:t>;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00"/>
          <w:cols w:num="2" w:equalWidth="0">
            <w:col w:w="3306" w:space="5661"/>
            <w:col w:w="2573"/>
          </w:cols>
        </w:sectPr>
      </w:pPr>
      <w:rPr/>
    </w:p>
    <w:p>
      <w:pPr>
        <w:spacing w:before="0" w:after="0" w:line="76" w:lineRule="exact"/>
        <w:ind w:right="344"/>
        <w:jc w:val="right"/>
        <w:tabs>
          <w:tab w:pos="84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2.426544pt;margin-top:.78211pt;width:64.190449pt;height:9.358671pt;mso-position-horizontal-relative:page;mso-position-vertical-relative:paragraph;z-index:-15869" type="#_x0000_t202" filled="f" stroked="f">
            <v:textbox inset="0,0,0,0">
              <w:txbxContent>
                <w:p>
                  <w:pPr>
                    <w:spacing w:before="0" w:after="0" w:line="187" w:lineRule="exact"/>
                    <w:ind w:right="-68"/>
                    <w:jc w:val="left"/>
                    <w:tabs>
                      <w:tab w:pos="920" w:val="left"/>
                    </w:tabs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707070"/>
                      <w:spacing w:val="-6"/>
                      <w:w w:val="69"/>
                      <w:b/>
                      <w:bCs/>
                      <w:position w:val="-1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707070"/>
                      <w:spacing w:val="-6"/>
                      <w:w w:val="69"/>
                      <w:b/>
                      <w:bCs/>
                      <w:position w:val="-1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707070"/>
                      <w:spacing w:val="0"/>
                      <w:w w:val="69"/>
                      <w:b/>
                      <w:bCs/>
                      <w:position w:val="-1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707070"/>
                      <w:spacing w:val="-27"/>
                      <w:w w:val="69"/>
                      <w:b/>
                      <w:bCs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707070"/>
                      <w:spacing w:val="0"/>
                      <w:w w:val="100"/>
                      <w:b/>
                      <w:bCs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707070"/>
                      <w:spacing w:val="0"/>
                      <w:w w:val="100"/>
                      <w:b/>
                      <w:bCs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BCBCBC"/>
                      <w:spacing w:val="-3"/>
                      <w:w w:val="122"/>
                      <w:i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BCBCBC"/>
                      <w:spacing w:val="0"/>
                      <w:w w:val="51"/>
                      <w:i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BCBCBC"/>
                      <w:spacing w:val="-27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A3A5A7"/>
                      <w:spacing w:val="0"/>
                      <w:w w:val="141"/>
                      <w:position w:val="8"/>
                    </w:rPr>
                    <w:t>,#</w:t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A3A5A7"/>
                      <w:spacing w:val="0"/>
                      <w:w w:val="141"/>
                      <w:position w:val="8"/>
                    </w:rPr>
                    <w:t>    </w:t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A3A5A7"/>
                      <w:spacing w:val="2"/>
                      <w:w w:val="141"/>
                      <w:position w:val="8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BCBCBC"/>
                      <w:spacing w:val="-4"/>
                      <w:w w:val="190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A3A5A7"/>
                      <w:spacing w:val="-2"/>
                      <w:w w:val="86"/>
                      <w:b/>
                      <w:bCs/>
                      <w:i/>
                      <w:position w:val="8"/>
                    </w:rPr>
                    <w:t>'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A3A5A7"/>
                      <w:spacing w:val="0"/>
                      <w:w w:val="87"/>
                      <w:b/>
                      <w:bCs/>
                      <w:i/>
                      <w:position w:val="8"/>
                    </w:rPr>
                    <w:t>;1-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0"/>
          <w:szCs w:val="10"/>
          <w:color w:val="707070"/>
          <w:spacing w:val="0"/>
          <w:w w:val="100"/>
          <w:i/>
          <w:position w:val="-2"/>
        </w:rPr>
        <w:t>,;</w:t>
      </w:r>
      <w:r>
        <w:rPr>
          <w:rFonts w:ascii="Times New Roman" w:hAnsi="Times New Roman" w:cs="Times New Roman" w:eastAsia="Times New Roman"/>
          <w:sz w:val="10"/>
          <w:szCs w:val="10"/>
          <w:color w:val="707070"/>
          <w:spacing w:val="-2"/>
          <w:w w:val="100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10"/>
          <w:szCs w:val="10"/>
          <w:color w:val="A3A5A7"/>
          <w:spacing w:val="-2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0"/>
          <w:szCs w:val="10"/>
          <w:color w:val="A3A5A7"/>
          <w:spacing w:val="0"/>
          <w:w w:val="100"/>
          <w:emboss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A3A5A7"/>
          <w:spacing w:val="0"/>
          <w:w w:val="100"/>
          <w:emboss/>
          <w:i/>
          <w:position w:val="-2"/>
        </w:rPr>
      </w:r>
      <w:r>
        <w:rPr>
          <w:rFonts w:ascii="Times New Roman" w:hAnsi="Times New Roman" w:cs="Times New Roman" w:eastAsia="Times New Roman"/>
          <w:sz w:val="10"/>
          <w:szCs w:val="10"/>
          <w:color w:val="A3A5A7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0"/>
          <w:szCs w:val="10"/>
          <w:color w:val="A3A5A7"/>
          <w:spacing w:val="0"/>
          <w:w w:val="100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A3A5A7"/>
          <w:spacing w:val="0"/>
          <w:w w:val="100"/>
          <w:i/>
          <w:position w:val="-2"/>
        </w:rPr>
        <w:t>   </w:t>
      </w:r>
      <w:r>
        <w:rPr>
          <w:rFonts w:ascii="Times New Roman" w:hAnsi="Times New Roman" w:cs="Times New Roman" w:eastAsia="Times New Roman"/>
          <w:sz w:val="10"/>
          <w:szCs w:val="10"/>
          <w:color w:val="A3A5A7"/>
          <w:spacing w:val="0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0"/>
          <w:w w:val="64"/>
          <w:position w:val="-2"/>
        </w:rPr>
        <w:t>,_</w:t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0"/>
          <w:w w:val="63"/>
          <w:position w:val="-2"/>
        </w:rPr>
        <w:t>:</w:t>
      </w:r>
      <w:r>
        <w:rPr>
          <w:rFonts w:ascii="Times New Roman" w:hAnsi="Times New Roman" w:cs="Times New Roman" w:eastAsia="Times New Roman"/>
          <w:sz w:val="10"/>
          <w:szCs w:val="10"/>
          <w:color w:val="595959"/>
          <w:spacing w:val="0"/>
          <w:w w:val="82"/>
          <w:position w:val="-2"/>
        </w:rPr>
        <w:t>;ı</w:t>
      </w:r>
      <w:r>
        <w:rPr>
          <w:rFonts w:ascii="Times New Roman" w:hAnsi="Times New Roman" w:cs="Times New Roman" w:eastAsia="Times New Roman"/>
          <w:sz w:val="10"/>
          <w:szCs w:val="10"/>
          <w:color w:val="59595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59595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0"/>
          <w:szCs w:val="10"/>
          <w:color w:val="828282"/>
          <w:spacing w:val="0"/>
          <w:w w:val="78"/>
          <w:position w:val="-2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828282"/>
          <w:spacing w:val="0"/>
          <w:w w:val="78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28282"/>
          <w:spacing w:val="14"/>
          <w:w w:val="78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0"/>
          <w:w w:val="178"/>
          <w:position w:val="-2"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03" w:lineRule="exact"/>
        <w:ind w:right="323"/>
        <w:jc w:val="right"/>
        <w:tabs>
          <w:tab w:pos="28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5.884674pt;margin-top:1.534051pt;width:4.68729pt;height:13.039498pt;mso-position-horizontal-relative:page;mso-position-vertical-relative:paragraph;z-index:-15874" type="#_x0000_t202" filled="f" stroked="f">
            <v:textbox inset="0,0,0,0">
              <w:txbxContent>
                <w:p>
                  <w:pPr>
                    <w:spacing w:before="0" w:after="0" w:line="82" w:lineRule="exact"/>
                    <w:ind w:right="-20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A3A5A7"/>
                      <w:spacing w:val="-54"/>
                      <w:w w:val="116"/>
                      <w:b/>
                      <w:bCs/>
                    </w:rPr>
                    <w:t>V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707070"/>
                      <w:spacing w:val="0"/>
                      <w:w w:val="74"/>
                      <w:b/>
                      <w:bCs/>
                    </w:rPr>
                    <w:t>;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707070"/>
          <w:w w:val="73"/>
          <w:b/>
          <w:bCs/>
          <w:position w:val="-1"/>
        </w:rPr>
        <w:t>ı:,</w:t>
      </w:r>
      <w:r>
        <w:rPr>
          <w:rFonts w:ascii="Arial" w:hAnsi="Arial" w:cs="Arial" w:eastAsia="Arial"/>
          <w:sz w:val="8"/>
          <w:szCs w:val="8"/>
          <w:color w:val="70707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8"/>
          <w:szCs w:val="8"/>
          <w:color w:val="707070"/>
          <w:w w:val="100"/>
          <w:b/>
          <w:bCs/>
          <w:position w:val="-1"/>
        </w:rPr>
      </w:r>
      <w:r>
        <w:rPr>
          <w:rFonts w:ascii="Arial" w:hAnsi="Arial" w:cs="Arial" w:eastAsia="Arial"/>
          <w:sz w:val="8"/>
          <w:szCs w:val="8"/>
          <w:color w:val="939597"/>
          <w:spacing w:val="0"/>
          <w:w w:val="173"/>
          <w:i/>
          <w:position w:val="-1"/>
        </w:rPr>
        <w:t>.</w:t>
      </w:r>
      <w:r>
        <w:rPr>
          <w:rFonts w:ascii="Arial" w:hAnsi="Arial" w:cs="Arial" w:eastAsia="Arial"/>
          <w:sz w:val="8"/>
          <w:szCs w:val="8"/>
          <w:color w:val="939597"/>
          <w:spacing w:val="2"/>
          <w:w w:val="173"/>
          <w:i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BCBCBC"/>
          <w:spacing w:val="0"/>
          <w:w w:val="173"/>
          <w:position w:val="-1"/>
        </w:rPr>
        <w:t>•</w:t>
      </w:r>
      <w:r>
        <w:rPr>
          <w:rFonts w:ascii="Arial" w:hAnsi="Arial" w:cs="Arial" w:eastAsia="Arial"/>
          <w:sz w:val="8"/>
          <w:szCs w:val="8"/>
          <w:color w:val="BCBCBC"/>
          <w:spacing w:val="-8"/>
          <w:w w:val="173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BCBCBC"/>
          <w:spacing w:val="0"/>
          <w:w w:val="301"/>
          <w:position w:val="-1"/>
        </w:rPr>
        <w:t>,</w:t>
      </w:r>
      <w:r>
        <w:rPr>
          <w:rFonts w:ascii="Arial" w:hAnsi="Arial" w:cs="Arial" w:eastAsia="Arial"/>
          <w:sz w:val="8"/>
          <w:szCs w:val="8"/>
          <w:color w:val="BCBCBC"/>
          <w:spacing w:val="3"/>
          <w:w w:val="301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BCBCBC"/>
          <w:spacing w:val="0"/>
          <w:w w:val="52"/>
          <w:i/>
          <w:position w:val="-1"/>
        </w:rPr>
        <w:t>'*'.</w:t>
      </w:r>
      <w:r>
        <w:rPr>
          <w:rFonts w:ascii="Arial" w:hAnsi="Arial" w:cs="Arial" w:eastAsia="Arial"/>
          <w:sz w:val="15"/>
          <w:szCs w:val="15"/>
          <w:color w:val="BCBCBC"/>
          <w:spacing w:val="-4"/>
          <w:w w:val="52"/>
          <w:i/>
          <w:position w:val="-1"/>
        </w:rPr>
        <w:t>,</w:t>
      </w:r>
      <w:r>
        <w:rPr>
          <w:rFonts w:ascii="Arial" w:hAnsi="Arial" w:cs="Arial" w:eastAsia="Arial"/>
          <w:sz w:val="15"/>
          <w:szCs w:val="15"/>
          <w:color w:val="BCBCBC"/>
          <w:spacing w:val="0"/>
          <w:w w:val="83"/>
          <w:i/>
          <w:position w:val="-1"/>
        </w:rPr>
        <w:t>,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5" w:after="0" w:line="72" w:lineRule="exact"/>
        <w:ind w:left="230" w:right="-20"/>
        <w:jc w:val="left"/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8"/>
          <w:szCs w:val="8"/>
          <w:color w:val="828282"/>
          <w:spacing w:val="0"/>
          <w:w w:val="295"/>
          <w:i/>
          <w:position w:val="-2"/>
        </w:rPr>
        <w:t>.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01" w:lineRule="exac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828282"/>
          <w:spacing w:val="-20"/>
          <w:w w:val="170"/>
          <w:position w:val="-1"/>
        </w:rPr>
        <w:t>'</w:t>
      </w:r>
      <w:r>
        <w:rPr>
          <w:rFonts w:ascii="Arial" w:hAnsi="Arial" w:cs="Arial" w:eastAsia="Arial"/>
          <w:sz w:val="14"/>
          <w:szCs w:val="14"/>
          <w:color w:val="A3A5A7"/>
          <w:spacing w:val="0"/>
          <w:w w:val="66"/>
          <w:position w:val="-1"/>
        </w:rPr>
        <w:t>i</w:t>
      </w:r>
      <w:r>
        <w:rPr>
          <w:rFonts w:ascii="Arial" w:hAnsi="Arial" w:cs="Arial" w:eastAsia="Arial"/>
          <w:sz w:val="14"/>
          <w:szCs w:val="14"/>
          <w:color w:val="A3A5A7"/>
          <w:spacing w:val="-17"/>
          <w:w w:val="65"/>
          <w:position w:val="-1"/>
        </w:rPr>
        <w:t>"</w:t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193"/>
          <w:position w:val="-1"/>
        </w:rPr>
        <w:t>,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00"/>
          <w:cols w:num="2" w:equalWidth="0">
            <w:col w:w="10553" w:space="109"/>
            <w:col w:w="878"/>
          </w:cols>
        </w:sectPr>
      </w:pPr>
      <w:rPr/>
    </w:p>
    <w:p>
      <w:pPr>
        <w:spacing w:before="0" w:after="0" w:line="181" w:lineRule="exact"/>
        <w:ind w:left="150" w:right="-20"/>
        <w:jc w:val="left"/>
        <w:tabs>
          <w:tab w:pos="9340" w:val="left"/>
          <w:tab w:pos="10180" w:val="left"/>
          <w:tab w:pos="1060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v:group style="position:absolute;margin-left:13.641496pt;margin-top:37.038345pt;width:564.207491pt;height:767.003519pt;mso-position-horizontal-relative:page;mso-position-vertical-relative:page;z-index:-15873" coordorigin="273,741" coordsize="11284,15340">
            <v:group style="position:absolute;left:292;top:762;width:11229;height:2" coordorigin="292,762" coordsize="11229,2">
              <v:shape style="position:absolute;left:292;top:762;width:11229;height:2" coordorigin="292,762" coordsize="11229,0" path="m292,762l11521,762e" filled="f" stroked="t" strokeweight=".717973pt" strokecolor="#6B6B6B">
                <v:path arrowok="t"/>
              </v:shape>
            </v:group>
            <v:group style="position:absolute;left:7347;top:767;width:1221;height:2" coordorigin="7347,767" coordsize="1221,2">
              <v:shape style="position:absolute;left:7347;top:767;width:1221;height:2" coordorigin="7347,767" coordsize="1221,0" path="m7347,767l8568,767e" filled="f" stroked="t" strokeweight=".478649pt" strokecolor="#575757">
                <v:path arrowok="t"/>
              </v:shape>
            </v:group>
            <v:group style="position:absolute;left:9142;top:762;width:2;height:1520" coordorigin="9142,762" coordsize="2,1520">
              <v:shape style="position:absolute;left:9142;top:762;width:2;height:1520" coordorigin="9142,762" coordsize="0,1520" path="m9142,2282l9142,762e" filled="f" stroked="t" strokeweight=".717973pt" strokecolor="#676767">
                <v:path arrowok="t"/>
              </v:shape>
            </v:group>
            <v:group style="position:absolute;left:11516;top:762;width:2;height:5945" coordorigin="11516,762" coordsize="2,5945">
              <v:shape style="position:absolute;left:11516;top:762;width:2;height:5945" coordorigin="11516,762" coordsize="0,5945" path="m11516,6708l11516,762e" filled="f" stroked="t" strokeweight=".717973pt" strokecolor="#646464">
                <v:path arrowok="t"/>
              </v:shape>
            </v:group>
            <v:group style="position:absolute;left:297;top:748;width:2;height:1553" coordorigin="297,748" coordsize="2,1553">
              <v:shape style="position:absolute;left:297;top:748;width:2;height:1553" coordorigin="297,748" coordsize="0,1553" path="m297,2301l297,748e" filled="f" stroked="t" strokeweight=".717973pt" strokecolor="#777777">
                <v:path arrowok="t"/>
              </v:shape>
            </v:group>
            <v:group style="position:absolute;left:2338;top:753;width:2;height:1525" coordorigin="2338,753" coordsize="2,1525">
              <v:shape style="position:absolute;left:2338;top:753;width:2;height:1525" coordorigin="2338,753" coordsize="0,1525" path="m2338,2277l2338,753e" filled="f" stroked="t" strokeweight=".957298pt" strokecolor="#646464">
                <v:path arrowok="t"/>
              </v:shape>
            </v:group>
            <v:group style="position:absolute;left:287;top:2265;width:2092;height:2" coordorigin="287,2265" coordsize="2092,2">
              <v:shape style="position:absolute;left:287;top:2265;width:2092;height:2" coordorigin="287,2265" coordsize="2092,0" path="m287,2265l2379,2265e" filled="f" stroked="t" strokeweight=".717973pt" strokecolor="#646464">
                <v:path arrowok="t"/>
              </v:shape>
            </v:group>
            <v:group style="position:absolute;left:2307;top:2273;width:608;height:2" coordorigin="2307,2273" coordsize="608,2">
              <v:shape style="position:absolute;left:2307;top:2273;width:608;height:2" coordorigin="2307,2273" coordsize="608,0" path="m2307,2273l2915,2273e" filled="f" stroked="t" strokeweight=".478649pt" strokecolor="#2F2F2F">
                <v:path arrowok="t"/>
              </v:shape>
            </v:group>
            <v:group style="position:absolute;left:2858;top:2273;width:895;height:2" coordorigin="2858,2273" coordsize="895,2">
              <v:shape style="position:absolute;left:2858;top:2273;width:895;height:2" coordorigin="2858,2273" coordsize="895,0" path="m2858,2273l3753,2273e" filled="f" stroked="t" strokeweight=".478649pt" strokecolor="#484848">
                <v:path arrowok="t"/>
              </v:shape>
            </v:group>
            <v:group style="position:absolute;left:3695;top:2275;width:163;height:2" coordorigin="3695,2275" coordsize="163,2">
              <v:shape style="position:absolute;left:3695;top:2275;width:163;height:2" coordorigin="3695,2275" coordsize="163,0" path="m3695,2275l3858,2275e" filled="f" stroked="t" strokeweight=".717973pt" strokecolor="#646464">
                <v:path arrowok="t"/>
              </v:shape>
            </v:group>
            <v:group style="position:absolute;left:3710;top:2275;width:4858;height:2" coordorigin="3710,2275" coordsize="4858,2">
              <v:shape style="position:absolute;left:3710;top:2275;width:4858;height:2" coordorigin="3710,2275" coordsize="4858,0" path="m3710,2275l8568,2275e" filled="f" stroked="t" strokeweight=".957298pt" strokecolor="#777777">
                <v:path arrowok="t"/>
              </v:shape>
            </v:group>
            <v:group style="position:absolute;left:8510;top:2277;width:833;height:2" coordorigin="8510,2277" coordsize="833,2">
              <v:shape style="position:absolute;left:8510;top:2277;width:833;height:2" coordorigin="8510,2277" coordsize="833,0" path="m8510,2277l9343,2277e" filled="f" stroked="t" strokeweight=".478649pt" strokecolor="#606060">
                <v:path arrowok="t"/>
              </v:shape>
            </v:group>
            <v:group style="position:absolute;left:9286;top:2277;width:775;height:2" coordorigin="9286,2277" coordsize="775,2">
              <v:shape style="position:absolute;left:9286;top:2277;width:775;height:2" coordorigin="9286,2277" coordsize="775,0" path="m9286,2277l10061,2277e" filled="f" stroked="t" strokeweight=".478649pt" strokecolor="#4B4B4B">
                <v:path arrowok="t"/>
              </v:shape>
            </v:group>
            <v:group style="position:absolute;left:10004;top:2277;width:1513;height:2" coordorigin="10004,2277" coordsize="1513,2">
              <v:shape style="position:absolute;left:10004;top:2277;width:1513;height:2" coordorigin="10004,2277" coordsize="1513,0" path="m10004,2277l11516,2277e" filled="f" stroked="t" strokeweight=".478649pt" strokecolor="#646464">
                <v:path arrowok="t"/>
              </v:shape>
            </v:group>
            <v:group style="position:absolute;left:11512;top:1769;width:2;height:1256" coordorigin="11512,1769" coordsize="2,1256">
              <v:shape style="position:absolute;left:11512;top:1769;width:2;height:1256" coordorigin="11512,1769" coordsize="0,1256" path="m11512,3025l11512,1769e" filled="f" stroked="t" strokeweight=".478649pt" strokecolor="#484848">
                <v:path arrowok="t"/>
              </v:shape>
            </v:group>
            <v:group style="position:absolute;left:287;top:2512;width:4858;height:2" coordorigin="287,2512" coordsize="4858,2">
              <v:shape style="position:absolute;left:287;top:2512;width:4858;height:2" coordorigin="287,2512" coordsize="4858,0" path="m287,2512l5145,2512e" filled="f" stroked="t" strokeweight=".478649pt" strokecolor="#484848">
                <v:path arrowok="t"/>
              </v:shape>
            </v:group>
            <v:group style="position:absolute;left:3724;top:2517;width:1967;height:2" coordorigin="3724,2517" coordsize="1967,2">
              <v:shape style="position:absolute;left:3724;top:2517;width:1967;height:2" coordorigin="3724,2517" coordsize="1967,0" path="m3724,2517l5691,2517e" filled="f" stroked="t" strokeweight=".478649pt" strokecolor="#4F4F4F">
                <v:path arrowok="t"/>
              </v:shape>
            </v:group>
            <v:group style="position:absolute;left:5619;top:2517;width:2140;height:2" coordorigin="5619,2517" coordsize="2140,2">
              <v:shape style="position:absolute;left:5619;top:2517;width:2140;height:2" coordorigin="5619,2517" coordsize="2140,0" path="m5619,2517l7759,2517e" filled="f" stroked="t" strokeweight=".957298pt" strokecolor="#7C7C7C">
                <v:path arrowok="t"/>
              </v:shape>
            </v:group>
            <v:group style="position:absolute;left:7701;top:2517;width:3269;height:2" coordorigin="7701,2517" coordsize="3269,2">
              <v:shape style="position:absolute;left:7701;top:2517;width:3269;height:2" coordorigin="7701,2517" coordsize="3269,0" path="m7701,2517l10971,2517e" filled="f" stroked="t" strokeweight=".717973pt" strokecolor="#676767">
                <v:path arrowok="t"/>
              </v:shape>
            </v:group>
            <v:group style="position:absolute;left:9104;top:2517;width:2412;height:2" coordorigin="9104,2517" coordsize="2412,2">
              <v:shape style="position:absolute;left:9104;top:2517;width:2412;height:2" coordorigin="9104,2517" coordsize="2412,0" path="m9104,2517l11516,2517e" filled="f" stroked="t" strokeweight=".478649pt" strokecolor="#5B5B5B">
                <v:path arrowok="t"/>
              </v:shape>
            </v:group>
            <v:group style="position:absolute;left:287;top:2750;width:1417;height:2" coordorigin="287,2750" coordsize="1417,2">
              <v:shape style="position:absolute;left:287;top:2750;width:1417;height:2" coordorigin="287,2750" coordsize="1417,0" path="m287,2750l1704,2750e" filled="f" stroked="t" strokeweight=".478649pt" strokecolor="#545454">
                <v:path arrowok="t"/>
              </v:shape>
            </v:group>
            <v:group style="position:absolute;left:1101;top:2757;width:3494;height:2" coordorigin="1101,2757" coordsize="3494,2">
              <v:shape style="position:absolute;left:1101;top:2757;width:3494;height:2" coordorigin="1101,2757" coordsize="3494,0" path="m1101,2757l4595,2757e" filled="f" stroked="t" strokeweight=".717973pt" strokecolor="#606060">
                <v:path arrowok="t"/>
              </v:shape>
            </v:group>
            <v:group style="position:absolute;left:3939;top:2757;width:1752;height:2" coordorigin="3939,2757" coordsize="1752,2">
              <v:shape style="position:absolute;left:3939;top:2757;width:1752;height:2" coordorigin="3939,2757" coordsize="1752,0" path="m3939,2757l5691,2757e" filled="f" stroked="t" strokeweight=".478649pt" strokecolor="#575757">
                <v:path arrowok="t"/>
              </v:shape>
            </v:group>
            <v:group style="position:absolute;left:3939;top:2759;width:5404;height:2" coordorigin="3939,2759" coordsize="5404,2">
              <v:shape style="position:absolute;left:3939;top:2759;width:5404;height:2" coordorigin="3939,2759" coordsize="5404,0" path="m3939,2759l9343,2759e" filled="f" stroked="t" strokeweight=".717973pt" strokecolor="#777777">
                <v:path arrowok="t"/>
              </v:shape>
            </v:group>
            <v:group style="position:absolute;left:9286;top:2757;width:775;height:2" coordorigin="9286,2757" coordsize="775,2">
              <v:shape style="position:absolute;left:9286;top:2757;width:775;height:2" coordorigin="9286,2757" coordsize="775,0" path="m9286,2757l10061,2757e" filled="f" stroked="t" strokeweight=".478649pt" strokecolor="#545454">
                <v:path arrowok="t"/>
              </v:shape>
            </v:group>
            <v:group style="position:absolute;left:10004;top:2757;width:1513;height:2" coordorigin="10004,2757" coordsize="1513,2">
              <v:shape style="position:absolute;left:10004;top:2757;width:1513;height:2" coordorigin="10004,2757" coordsize="1513,0" path="m10004,2757l11516,2757e" filled="f" stroked="t" strokeweight=".478649pt" strokecolor="#707070">
                <v:path arrowok="t"/>
              </v:shape>
            </v:group>
            <v:group style="position:absolute;left:287;top:2999;width:8874;height:2" coordorigin="287,2999" coordsize="8874,2">
              <v:shape style="position:absolute;left:287;top:2999;width:8874;height:2" coordorigin="287,2999" coordsize="8874,0" path="m287,2999l9161,2999e" filled="f" stroked="t" strokeweight=".717973pt" strokecolor="#6B6B6B">
                <v:path arrowok="t"/>
              </v:shape>
            </v:group>
            <v:group style="position:absolute;left:6160;top:3001;width:1599;height:2" coordorigin="6160,3001" coordsize="1599,2">
              <v:shape style="position:absolute;left:6160;top:3001;width:1599;height:2" coordorigin="6160,3001" coordsize="1599,0" path="m6160,3001l7759,3001e" filled="f" stroked="t" strokeweight=".478649pt" strokecolor="#545454">
                <v:path arrowok="t"/>
              </v:shape>
            </v:group>
            <v:group style="position:absolute;left:8731;top:3001;width:2786;height:2" coordorigin="8731,3001" coordsize="2786,2">
              <v:shape style="position:absolute;left:8731;top:3001;width:2786;height:2" coordorigin="8731,3001" coordsize="2786,0" path="m8731,3001l11516,3001e" filled="f" stroked="t" strokeweight=".957298pt" strokecolor="#808080">
                <v:path arrowok="t"/>
              </v:shape>
            </v:group>
            <v:group style="position:absolute;left:287;top:3236;width:5265;height:2" coordorigin="287,3236" coordsize="5265,2">
              <v:shape style="position:absolute;left:287;top:3236;width:5265;height:2" coordorigin="287,3236" coordsize="5265,0" path="m287,3236l5552,3236e" filled="f" stroked="t" strokeweight=".957298pt" strokecolor="#707070">
                <v:path arrowok="t"/>
              </v:shape>
            </v:group>
            <v:group style="position:absolute;left:5088;top:3239;width:1637;height:2" coordorigin="5088,3239" coordsize="1637,2">
              <v:shape style="position:absolute;left:5088;top:3239;width:1637;height:2" coordorigin="5088,3239" coordsize="1637,0" path="m5088,3239l6725,3239e" filled="f" stroked="t" strokeweight=".717973pt" strokecolor="#707070">
                <v:path arrowok="t"/>
              </v:shape>
            </v:group>
            <v:group style="position:absolute;left:6668;top:3241;width:1091;height:2" coordorigin="6668,3241" coordsize="1091,2">
              <v:shape style="position:absolute;left:6668;top:3241;width:1091;height:2" coordorigin="6668,3241" coordsize="1091,0" path="m6668,3241l7759,3241e" filled="f" stroked="t" strokeweight=".478649pt" strokecolor="#575757">
                <v:path arrowok="t"/>
              </v:shape>
            </v:group>
            <v:group style="position:absolute;left:7701;top:3241;width:866;height:2" coordorigin="7701,3241" coordsize="866,2">
              <v:shape style="position:absolute;left:7701;top:3241;width:866;height:2" coordorigin="7701,3241" coordsize="866,0" path="m7701,3241l8568,3241e" filled="f" stroked="t" strokeweight=".478649pt" strokecolor="#6B6B6B">
                <v:path arrowok="t"/>
              </v:shape>
            </v:group>
            <v:group style="position:absolute;left:8386;top:3241;width:3135;height:2" coordorigin="8386,3241" coordsize="3135,2">
              <v:shape style="position:absolute;left:8386;top:3241;width:3135;height:2" coordorigin="8386,3241" coordsize="3135,0" path="m8386,3241l11521,3241e" filled="f" stroked="t" strokeweight=".957298pt" strokecolor="#838383">
                <v:path arrowok="t"/>
              </v:shape>
            </v:group>
            <v:group style="position:absolute;left:287;top:3474;width:1436;height:2" coordorigin="287,3474" coordsize="1436,2">
              <v:shape style="position:absolute;left:287;top:3474;width:1436;height:2" coordorigin="287,3474" coordsize="1436,0" path="m287,3474l1723,3474e" filled="f" stroked="t" strokeweight=".957298pt" strokecolor="#676767">
                <v:path arrowok="t"/>
              </v:shape>
            </v:group>
            <v:group style="position:absolute;left:1647;top:3481;width:1268;height:2" coordorigin="1647,3481" coordsize="1268,2">
              <v:shape style="position:absolute;left:1647;top:3481;width:1268;height:2" coordorigin="1647,3481" coordsize="1268,0" path="m1647,3481l2915,3481e" filled="f" stroked="t" strokeweight=".478649pt" strokecolor="#383838">
                <v:path arrowok="t"/>
              </v:shape>
            </v:group>
            <v:group style="position:absolute;left:2858;top:3481;width:8668;height:2" coordorigin="2858,3481" coordsize="8668,2">
              <v:shape style="position:absolute;left:2858;top:3481;width:8668;height:2" coordorigin="2858,3481" coordsize="8668,0" path="m2858,3481l11526,3481e" filled="f" stroked="t" strokeweight=".717973pt" strokecolor="#777777">
                <v:path arrowok="t"/>
              </v:shape>
            </v:group>
            <v:group style="position:absolute;left:3841;top:3466;width:2;height:782" coordorigin="3841,3466" coordsize="2,782">
              <v:shape style="position:absolute;left:3841;top:3466;width:2;height:782" coordorigin="3841,3466" coordsize="0,782" path="m3841,4248l3841,3466e" filled="f" stroked="t" strokeweight=".717973pt" strokecolor="#484848">
                <v:path arrowok="t"/>
              </v:shape>
            </v:group>
            <v:group style="position:absolute;left:294;top:1918;width:2;height:4310" coordorigin="294,1918" coordsize="2,4310">
              <v:shape style="position:absolute;left:294;top:1918;width:2;height:4310" coordorigin="294,1918" coordsize="0,4310" path="m294,6228l294,1918e" filled="f" stroked="t" strokeweight=".957298pt" strokecolor="#646464">
                <v:path arrowok="t"/>
              </v:shape>
            </v:group>
            <v:group style="position:absolute;left:6945;top:3936;width:2187;height:2" coordorigin="6945,3936" coordsize="2187,2">
              <v:shape style="position:absolute;left:6945;top:3936;width:2187;height:2" coordorigin="6945,3936" coordsize="2187,0" path="m6945,3936l9133,3936e" filled="f" stroked="t" strokeweight=".239324pt" strokecolor="#575757">
                <v:path arrowok="t"/>
              </v:shape>
            </v:group>
            <v:group style="position:absolute;left:3834;top:3932;width:3135;height:2" coordorigin="3834,3932" coordsize="3135,2">
              <v:shape style="position:absolute;left:3834;top:3932;width:3135;height:2" coordorigin="3834,3932" coordsize="3135,0" path="m3834,3932l6969,3932e" filled="f" stroked="t" strokeweight=".717973pt" strokecolor="#808080">
                <v:path arrowok="t"/>
              </v:shape>
            </v:group>
            <v:group style="position:absolute;left:6957;top:3476;width:2;height:499" coordorigin="6957,3476" coordsize="2,499">
              <v:shape style="position:absolute;left:6957;top:3476;width:2;height:499" coordorigin="6957,3476" coordsize="0,499" path="m6957,3975l6957,3476e" filled="f" stroked="t" strokeweight=".957298pt" strokecolor="#707070">
                <v:path arrowok="t"/>
              </v:shape>
            </v:group>
            <v:group style="position:absolute;left:9133;top:3936;width:900;height:2" coordorigin="9133,3936" coordsize="900,2">
              <v:shape style="position:absolute;left:9133;top:3936;width:900;height:2" coordorigin="9133,3936" coordsize="900,0" path="m9133,3936l10032,3936e" filled="f" stroked="t" strokeweight=".239324pt" strokecolor="#000000">
                <v:path arrowok="t"/>
              </v:shape>
            </v:group>
            <v:group style="position:absolute;left:10032;top:3936;width:1489;height:2" coordorigin="10032,3936" coordsize="1489,2">
              <v:shape style="position:absolute;left:10032;top:3936;width:1489;height:2" coordorigin="10032,3936" coordsize="1489,0" path="m10032,3936l11521,3936e" filled="f" stroked="t" strokeweight=".239324pt" strokecolor="#747474">
                <v:path arrowok="t"/>
              </v:shape>
            </v:group>
            <v:group style="position:absolute;left:282;top:4241;width:3537;height:2" coordorigin="282,4241" coordsize="3537,2">
              <v:shape style="position:absolute;left:282;top:4241;width:3537;height:2" coordorigin="282,4241" coordsize="3537,0" path="m282,4241l3820,4241e" filled="f" stroked="t" strokeweight=".957298pt" strokecolor="#676767">
                <v:path arrowok="t"/>
              </v:shape>
            </v:group>
            <v:group style="position:absolute;left:3695;top:4243;width:3030;height:2" coordorigin="3695,4243" coordsize="3030,2">
              <v:shape style="position:absolute;left:3695;top:4243;width:3030;height:2" coordorigin="3695,4243" coordsize="3030,0" path="m3695,4243l6725,4243e" filled="f" stroked="t" strokeweight=".957298pt" strokecolor="#484848">
                <v:path arrowok="t"/>
              </v:shape>
            </v:group>
            <v:group style="position:absolute;left:6534;top:4243;width:4992;height:2" coordorigin="6534,4243" coordsize="4992,2">
              <v:shape style="position:absolute;left:6534;top:4243;width:4992;height:2" coordorigin="6534,4243" coordsize="4992,0" path="m6534,4243l11526,4243e" filled="f" stroked="t" strokeweight=".717973pt" strokecolor="#6B6B6B">
                <v:path arrowok="t"/>
              </v:shape>
            </v:group>
            <v:group style="position:absolute;left:6960;top:3908;width:2;height:345" coordorigin="6960,3908" coordsize="2,345">
              <v:shape style="position:absolute;left:6960;top:3908;width:2;height:345" coordorigin="6960,3908" coordsize="0,345" path="m6960,4253l6960,3908e" filled="f" stroked="t" strokeweight=".478649pt" strokecolor="#4B4B4B">
                <v:path arrowok="t"/>
              </v:shape>
            </v:group>
            <v:group style="position:absolute;left:282;top:4514;width:1422;height:2" coordorigin="282,4514" coordsize="1422,2">
              <v:shape style="position:absolute;left:282;top:4514;width:1422;height:2" coordorigin="282,4514" coordsize="1422,0" path="m282,4514l1704,4514e" filled="f" stroked="t" strokeweight=".717973pt" strokecolor="#4F4F4F">
                <v:path arrowok="t"/>
              </v:shape>
            </v:group>
            <v:group style="position:absolute;left:1647;top:4521;width:3274;height:2" coordorigin="1647,4521" coordsize="3274,2">
              <v:shape style="position:absolute;left:1647;top:4521;width:3274;height:2" coordorigin="1647,4521" coordsize="3274,0" path="m1647,4521l4921,4521e" filled="f" stroked="t" strokeweight=".717973pt" strokecolor="#575757">
                <v:path arrowok="t"/>
              </v:shape>
            </v:group>
            <v:group style="position:absolute;left:2336;top:4234;width:2;height:312" coordorigin="2336,4234" coordsize="2,312">
              <v:shape style="position:absolute;left:2336;top:4234;width:2;height:312" coordorigin="2336,4234" coordsize="0,312" path="m2336,4545l2336,4234e" filled="f" stroked="t" strokeweight=".478649pt" strokecolor="#4B4B4B">
                <v:path arrowok="t"/>
              </v:shape>
            </v:group>
            <v:group style="position:absolute;left:4442;top:4519;width:7079;height:2" coordorigin="4442,4519" coordsize="7079,2">
              <v:shape style="position:absolute;left:4442;top:4519;width:7079;height:2" coordorigin="4442,4519" coordsize="7079,0" path="m4442,4519l11521,4519e" filled="f" stroked="t" strokeweight=".717973pt" strokecolor="#747474">
                <v:path arrowok="t"/>
              </v:shape>
            </v:group>
            <v:group style="position:absolute;left:2331;top:4763;width:6830;height:2" coordorigin="2331,4763" coordsize="6830,2">
              <v:shape style="position:absolute;left:2331;top:4763;width:6830;height:2" coordorigin="2331,4763" coordsize="6830,0" path="m2331,4763l9161,4763e" filled="f" stroked="t" strokeweight=".717973pt" strokecolor="#6B6B6B">
                <v:path arrowok="t"/>
              </v:shape>
            </v:group>
            <v:group style="position:absolute;left:4863;top:4761;width:1364;height:2" coordorigin="4863,4761" coordsize="1364,2">
              <v:shape style="position:absolute;left:4863;top:4761;width:1364;height:2" coordorigin="4863,4761" coordsize="1364,0" path="m4863,4761l6227,4761e" filled="f" stroked="t" strokeweight=".478649pt" strokecolor="#4B4B4B">
                <v:path arrowok="t"/>
              </v:shape>
            </v:group>
            <v:group style="position:absolute;left:9104;top:4761;width:957;height:2" coordorigin="9104,4761" coordsize="957,2">
              <v:shape style="position:absolute;left:9104;top:4761;width:957;height:2" coordorigin="9104,4761" coordsize="957,0" path="m9104,4761l10061,4761e" filled="f" stroked="t" strokeweight=".478649pt" strokecolor="#4B4B4B">
                <v:path arrowok="t"/>
              </v:shape>
            </v:group>
            <v:group style="position:absolute;left:10004;top:4761;width:1522;height:2" coordorigin="10004,4761" coordsize="1522,2">
              <v:shape style="position:absolute;left:10004;top:4761;width:1522;height:2" coordorigin="10004,4761" coordsize="1522,0" path="m10004,4761l11526,4761e" filled="f" stroked="t" strokeweight=".717973pt" strokecolor="#7C7C7C">
                <v:path arrowok="t"/>
              </v:shape>
            </v:group>
            <v:group style="position:absolute;left:4901;top:4756;width:2;height:1482" coordorigin="4901,4756" coordsize="2,1482">
              <v:shape style="position:absolute;left:4901;top:4756;width:2;height:1482" coordorigin="4901,4756" coordsize="0,1482" path="m4901,6238l4901,4756e" filled="f" stroked="t" strokeweight=".478649pt" strokecolor="#444444">
                <v:path arrowok="t"/>
              </v:shape>
            </v:group>
            <v:group style="position:absolute;left:4897;top:5250;width:3671;height:2" coordorigin="4897,5250" coordsize="3671,2">
              <v:shape style="position:absolute;left:4897;top:5250;width:3671;height:2" coordorigin="4897,5250" coordsize="3671,0" path="m4897,5250l8568,5250e" filled="f" stroked="t" strokeweight=".717973pt" strokecolor="#747474">
                <v:path arrowok="t"/>
              </v:shape>
            </v:group>
            <v:group style="position:absolute;left:7730;top:4766;width:2;height:484" coordorigin="7730,4766" coordsize="2,484">
              <v:shape style="position:absolute;left:7730;top:4766;width:2;height:484" coordorigin="7730,4766" coordsize="0,484" path="m7730,5250l7730,4766e" filled="f" stroked="t" strokeweight=".239324pt" strokecolor="#707070">
                <v:path arrowok="t"/>
              </v:shape>
            </v:group>
            <v:group style="position:absolute;left:8510;top:5250;width:833;height:2" coordorigin="8510,5250" coordsize="833,2">
              <v:shape style="position:absolute;left:8510;top:5250;width:833;height:2" coordorigin="8510,5250" coordsize="833,0" path="m8510,5250l9343,5250e" filled="f" stroked="t" strokeweight=".478649pt" strokecolor="#676767">
                <v:path arrowok="t"/>
              </v:shape>
            </v:group>
            <v:group style="position:absolute;left:9286;top:5250;width:641;height:2" coordorigin="9286,5250" coordsize="641,2">
              <v:shape style="position:absolute;left:9286;top:5250;width:641;height:2" coordorigin="9286,5250" coordsize="641,0" path="m9286,5250l9927,5250e" filled="f" stroked="t" strokeweight=".478649pt" strokecolor="#545454">
                <v:path arrowok="t"/>
              </v:shape>
            </v:group>
            <v:group style="position:absolute;left:9870;top:5245;width:191;height:2" coordorigin="9870,5245" coordsize="191,2">
              <v:shape style="position:absolute;left:9870;top:5245;width:191;height:2" coordorigin="9870,5245" coordsize="191,0" path="m9870,5245l10061,5245e" filled="f" stroked="t" strokeweight=".717973pt" strokecolor="#707070">
                <v:path arrowok="t"/>
              </v:shape>
            </v:group>
            <v:group style="position:absolute;left:9975;top:5248;width:1546;height:2" coordorigin="9975,5248" coordsize="1546,2">
              <v:shape style="position:absolute;left:9975;top:5248;width:1546;height:2" coordorigin="9975,5248" coordsize="1546,0" path="m9975,5248l11521,5248e" filled="f" stroked="t" strokeweight=".957298pt" strokecolor="#878787">
                <v:path arrowok="t"/>
              </v:shape>
            </v:group>
            <v:group style="position:absolute;left:4897;top:5492;width:2096;height:2" coordorigin="4897,5492" coordsize="2096,2">
              <v:shape style="position:absolute;left:4897;top:5492;width:2096;height:2" coordorigin="4897,5492" coordsize="2096,0" path="m4897,5492l6993,5492e" filled="f" stroked="t" strokeweight=".478649pt" strokecolor="#575757">
                <v:path arrowok="t"/>
              </v:shape>
            </v:group>
            <v:group style="position:absolute;left:6921;top:5492;width:2522;height:2" coordorigin="6921,5492" coordsize="2522,2">
              <v:shape style="position:absolute;left:6921;top:5492;width:2522;height:2" coordorigin="6921,5492" coordsize="2522,0" path="m6921,5492l9444,5492e" filled="f" stroked="t" strokeweight=".957298pt" strokecolor="#7C7C7C">
                <v:path arrowok="t"/>
              </v:shape>
            </v:group>
            <v:group style="position:absolute;left:9286;top:5490;width:2240;height:2" coordorigin="9286,5490" coordsize="2240,2">
              <v:shape style="position:absolute;left:9286;top:5490;width:2240;height:2" coordorigin="9286,5490" coordsize="2240,0" path="m9286,5490l11526,5490e" filled="f" stroked="t" strokeweight=".478649pt" strokecolor="#676767">
                <v:path arrowok="t"/>
              </v:shape>
            </v:group>
            <v:group style="position:absolute;left:4897;top:5732;width:2508;height:2" coordorigin="4897,5732" coordsize="2508,2">
              <v:shape style="position:absolute;left:4897;top:5732;width:2508;height:2" coordorigin="4897,5732" coordsize="2508,0" path="m4897,5732l7405,5732e" filled="f" stroked="t" strokeweight=".478649pt" strokecolor="#606060">
                <v:path arrowok="t"/>
              </v:shape>
            </v:group>
            <v:group style="position:absolute;left:7218;top:5732;width:1943;height:2" coordorigin="7218,5732" coordsize="1943,2">
              <v:shape style="position:absolute;left:7218;top:5732;width:1943;height:2" coordorigin="7218,5732" coordsize="1943,0" path="m7218,5732l9161,5732e" filled="f" stroked="t" strokeweight=".957298pt" strokecolor="#808080">
                <v:path arrowok="t"/>
              </v:shape>
            </v:group>
            <v:group style="position:absolute;left:9104;top:5729;width:957;height:2" coordorigin="9104,5729" coordsize="957,2">
              <v:shape style="position:absolute;left:9104;top:5729;width:957;height:2" coordorigin="9104,5729" coordsize="957,0" path="m9104,5729l10061,5729e" filled="f" stroked="t" strokeweight=".478649pt" strokecolor="#4F4F4F">
                <v:path arrowok="t"/>
              </v:shape>
            </v:group>
            <v:group style="position:absolute;left:10004;top:5729;width:1527;height:2" coordorigin="10004,5729" coordsize="1527,2">
              <v:shape style="position:absolute;left:10004;top:5729;width:1527;height:2" coordorigin="10004,5729" coordsize="1527,0" path="m10004,5729l11531,5729e" filled="f" stroked="t" strokeweight=".478649pt" strokecolor="#676767">
                <v:path arrowok="t"/>
              </v:shape>
            </v:group>
            <v:group style="position:absolute;left:2331;top:5972;width:2264;height:2" coordorigin="2331,5972" coordsize="2264,2">
              <v:shape style="position:absolute;left:2331;top:5972;width:2264;height:2" coordorigin="2331,5972" coordsize="2264,0" path="m2331,5972l4595,5972e" filled="f" stroked="t" strokeweight=".957298pt" strokecolor="#707070">
                <v:path arrowok="t"/>
              </v:shape>
            </v:group>
            <v:group style="position:absolute;left:3695;top:5972;width:230;height:2" coordorigin="3695,5972" coordsize="230,2">
              <v:shape style="position:absolute;left:3695;top:5972;width:230;height:2" coordorigin="3695,5972" coordsize="230,0" path="m3695,5972l3925,5972e" filled="f" stroked="t" strokeweight="1.196622pt" strokecolor="#838383">
                <v:path arrowok="t"/>
              </v:shape>
            </v:group>
            <v:group style="position:absolute;left:4538;top:5969;width:392;height:2" coordorigin="4538,5969" coordsize="392,2">
              <v:shape style="position:absolute;left:4538;top:5969;width:392;height:2" coordorigin="4538,5969" coordsize="392,0" path="m4538,5969l4930,5969e" filled="f" stroked="t" strokeweight=".478649pt" strokecolor="#4B4B4B">
                <v:path arrowok="t"/>
              </v:shape>
            </v:group>
            <v:group style="position:absolute;left:4858;top:5969;width:3710;height:2" coordorigin="4858,5969" coordsize="3710,2">
              <v:shape style="position:absolute;left:4858;top:5969;width:3710;height:2" coordorigin="4858,5969" coordsize="3710,0" path="m4858,5969l8568,5969e" filled="f" stroked="t" strokeweight=".717973pt" strokecolor="#707070">
                <v:path arrowok="t"/>
              </v:shape>
            </v:group>
            <v:group style="position:absolute;left:8510;top:5969;width:1551;height:2" coordorigin="8510,5969" coordsize="1551,2">
              <v:shape style="position:absolute;left:8510;top:5969;width:1551;height:2" coordorigin="8510,5969" coordsize="1551,0" path="m8510,5969l10061,5969e" filled="f" stroked="t" strokeweight=".478649pt" strokecolor="#545454">
                <v:path arrowok="t"/>
              </v:shape>
            </v:group>
            <v:group style="position:absolute;left:10004;top:5969;width:1527;height:2" coordorigin="10004,5969" coordsize="1527,2">
              <v:shape style="position:absolute;left:10004;top:5969;width:1527;height:2" coordorigin="10004,5969" coordsize="1527,0" path="m10004,5969l11531,5969e" filled="f" stroked="t" strokeweight=".717973pt" strokecolor="#808080">
                <v:path arrowok="t"/>
              </v:shape>
            </v:group>
            <v:group style="position:absolute;left:751;top:6211;width:3001;height:2" coordorigin="751,6211" coordsize="3001,2">
              <v:shape style="position:absolute;left:751;top:6211;width:3001;height:2" coordorigin="751,6211" coordsize="3001,0" path="m751,6211l3753,6211e" filled="f" stroked="t" strokeweight=".478649pt" strokecolor="#4F4F4F">
                <v:path arrowok="t"/>
              </v:shape>
            </v:group>
            <v:group style="position:absolute;left:3614;top:6211;width:6313;height:2" coordorigin="3614,6211" coordsize="6313,2">
              <v:shape style="position:absolute;left:3614;top:6211;width:6313;height:2" coordorigin="3614,6211" coordsize="6313,0" path="m3614,6211l9927,6211e" filled="f" stroked="t" strokeweight=".717973pt" strokecolor="#747474">
                <v:path arrowok="t"/>
              </v:shape>
            </v:group>
            <v:group style="position:absolute;left:9870;top:6209;width:191;height:2" coordorigin="9870,6209" coordsize="191,2">
              <v:shape style="position:absolute;left:9870;top:6209;width:191;height:2" coordorigin="9870,6209" coordsize="191,0" path="m9870,6209l10061,6209e" filled="f" stroked="t" strokeweight=".478649pt" strokecolor="#545454">
                <v:path arrowok="t"/>
              </v:shape>
            </v:group>
            <v:group style="position:absolute;left:10004;top:6209;width:1527;height:2" coordorigin="10004,6209" coordsize="1527,2">
              <v:shape style="position:absolute;left:10004;top:6209;width:1527;height:2" coordorigin="10004,6209" coordsize="1527,0" path="m10004,6209l11531,6209e" filled="f" stroked="t" strokeweight=".478649pt" strokecolor="#6B6B6B">
                <v:path arrowok="t"/>
              </v:shape>
            </v:group>
            <v:group style="position:absolute;left:292;top:767;width:2;height:13463" coordorigin="292,767" coordsize="2,13463">
              <v:shape style="position:absolute;left:292;top:767;width:2;height:13463" coordorigin="292,767" coordsize="0,13463" path="m292,14230l292,767e" filled="f" stroked="t" strokeweight=".478649pt" strokecolor="#606060">
                <v:path arrowok="t"/>
              </v:shape>
            </v:group>
            <v:group style="position:absolute;left:2341;top:4234;width:2;height:11833" coordorigin="2341,4234" coordsize="2,11833">
              <v:shape style="position:absolute;left:2341;top:4234;width:2;height:11833" coordorigin="2341,4234" coordsize="0,11833" path="m2341,16066l2341,4234e" filled="f" stroked="t" strokeweight=".717973pt" strokecolor="#575757">
                <v:path arrowok="t"/>
              </v:shape>
            </v:group>
            <v:group style="position:absolute;left:4901;top:6147;width:2;height:786" coordorigin="4901,6147" coordsize="2,786">
              <v:shape style="position:absolute;left:4901;top:6147;width:2;height:786" coordorigin="4901,6147" coordsize="0,786" path="m4901,6933l4901,6147e" filled="f" stroked="t" strokeweight=".957298pt" strokecolor="#646464">
                <v:path arrowok="t"/>
              </v:shape>
            </v:group>
            <v:group style="position:absolute;left:7730;top:6195;width:2;height:292" coordorigin="7730,6195" coordsize="2,292">
              <v:shape style="position:absolute;left:7730;top:6195;width:2;height:292" coordorigin="7730,6195" coordsize="0,292" path="m7730,6487l7730,6195e" filled="f" stroked="t" strokeweight=".239324pt" strokecolor="#777777">
                <v:path arrowok="t"/>
              </v:shape>
            </v:group>
            <v:group style="position:absolute;left:292;top:6458;width:2;height:479" coordorigin="292,6458" coordsize="2,479">
              <v:shape style="position:absolute;left:292;top:6458;width:2;height:479" coordorigin="292,6458" coordsize="0,479" path="m292,6938l292,6458e" filled="f" stroked="t" strokeweight=".478649pt" strokecolor="#3B3B3B">
                <v:path arrowok="t"/>
              </v:shape>
            </v:group>
            <v:group style="position:absolute;left:2336;top:6684;width:1417;height:2" coordorigin="2336,6684" coordsize="1417,2">
              <v:shape style="position:absolute;left:2336;top:6684;width:1417;height:2" coordorigin="2336,6684" coordsize="1417,0" path="m2336,6684l3753,6684e" filled="f" stroked="t" strokeweight=".478649pt" strokecolor="#4B4B4B">
                <v:path arrowok="t"/>
              </v:shape>
            </v:group>
            <v:group style="position:absolute;left:6668;top:6684;width:1096;height:2" coordorigin="6668,6684" coordsize="1096,2">
              <v:shape style="position:absolute;left:6668;top:6684;width:1096;height:2" coordorigin="6668,6684" coordsize="1096,0" path="m6668,6684l7764,6684e" filled="f" stroked="t" strokeweight=".478649pt" strokecolor="#545454">
                <v:path arrowok="t"/>
              </v:shape>
            </v:group>
            <v:group style="position:absolute;left:7730;top:6487;width:2;height:432" coordorigin="7730,6487" coordsize="2,432">
              <v:shape style="position:absolute;left:7730;top:6487;width:2;height:432" coordorigin="7730,6487" coordsize="0,432" path="m7730,6919l7730,6487e" filled="f" stroked="t" strokeweight=".239324pt" strokecolor="#5B5B5B">
                <v:path arrowok="t"/>
              </v:shape>
            </v:group>
            <v:group style="position:absolute;left:3695;top:6681;width:6232;height:2" coordorigin="3695,6681" coordsize="6232,2">
              <v:shape style="position:absolute;left:3695;top:6681;width:6232;height:2" coordorigin="3695,6681" coordsize="6232,0" path="m3695,6681l9927,6681e" filled="f" stroked="t" strokeweight=".717973pt" strokecolor="#777777">
                <v:path arrowok="t"/>
              </v:shape>
            </v:group>
            <v:group style="position:absolute;left:9870;top:6679;width:191;height:2" coordorigin="9870,6679" coordsize="191,2">
              <v:shape style="position:absolute;left:9870;top:6679;width:191;height:2" coordorigin="9870,6679" coordsize="191,0" path="m9870,6679l10061,6679e" filled="f" stroked="t" strokeweight=".478649pt" strokecolor="#575757">
                <v:path arrowok="t"/>
              </v:shape>
            </v:group>
            <v:group style="position:absolute;left:10004;top:6679;width:1527;height:2" coordorigin="10004,6679" coordsize="1527,2">
              <v:shape style="position:absolute;left:10004;top:6679;width:1527;height:2" coordorigin="10004,6679" coordsize="1527,0" path="m10004,6679l11531,6679e" filled="f" stroked="t" strokeweight=".478649pt" strokecolor="#777777">
                <v:path arrowok="t"/>
              </v:shape>
            </v:group>
            <v:group style="position:absolute;left:2331;top:6928;width:2599;height:2" coordorigin="2331,6928" coordsize="2599,2">
              <v:shape style="position:absolute;left:2331;top:6928;width:2599;height:2" coordorigin="2331,6928" coordsize="2599,0" path="m2331,6928l4930,6928e" filled="f" stroked="t" strokeweight=".478649pt" strokecolor="#6B6B6B">
                <v:path arrowok="t"/>
              </v:shape>
            </v:group>
            <v:group style="position:absolute;left:6668;top:6923;width:1096;height:2" coordorigin="6668,6923" coordsize="1096,2">
              <v:shape style="position:absolute;left:6668;top:6923;width:1096;height:2" coordorigin="6668,6923" coordsize="1096,0" path="m6668,6923l7764,6923e" filled="f" stroked="t" strokeweight=".478649pt" strokecolor="#5B5B5B">
                <v:path arrowok="t"/>
              </v:shape>
            </v:group>
            <v:group style="position:absolute;left:4686;top:6921;width:6840;height:2" coordorigin="4686,6921" coordsize="6840,2">
              <v:shape style="position:absolute;left:4686;top:6921;width:6840;height:2" coordorigin="4686,6921" coordsize="6840,0" path="m4686,6921l11526,6921e" filled="f" stroked="t" strokeweight=".717973pt" strokecolor="#7C7C7C">
                <v:path arrowok="t"/>
              </v:shape>
            </v:group>
            <v:group style="position:absolute;left:11521;top:6636;width:2;height:1064" coordorigin="11521,6636" coordsize="2,1064">
              <v:shape style="position:absolute;left:11521;top:6636;width:2;height:1064" coordorigin="11521,6636" coordsize="0,1064" path="m11521,7700l11521,6636e" filled="f" stroked="t" strokeweight=".478649pt" strokecolor="#484848">
                <v:path arrowok="t"/>
              </v:shape>
            </v:group>
            <v:group style="position:absolute;left:287;top:7165;width:11239;height:2" coordorigin="287,7165" coordsize="11239,2">
              <v:shape style="position:absolute;left:287;top:7165;width:11239;height:2" coordorigin="287,7165" coordsize="11239,0" path="m287,7165l11526,7165e" filled="f" stroked="t" strokeweight=".717973pt" strokecolor="#707070">
                <v:path arrowok="t"/>
              </v:shape>
            </v:group>
            <v:group style="position:absolute;left:2341;top:6880;width:2;height:1285" coordorigin="2341,6880" coordsize="2,1285">
              <v:shape style="position:absolute;left:2341;top:6880;width:2;height:1285" coordorigin="2341,6880" coordsize="0,1285" path="m2341,8165l2341,6880e" filled="f" stroked="t" strokeweight=".478649pt" strokecolor="#343434">
                <v:path arrowok="t"/>
              </v:shape>
            </v:group>
            <v:group style="position:absolute;left:4863;top:7168;width:603;height:2" coordorigin="4863,7168" coordsize="603,2">
              <v:shape style="position:absolute;left:4863;top:7168;width:603;height:2" coordorigin="4863,7168" coordsize="603,0" path="m4863,7168l5466,7168e" filled="f" stroked="t" strokeweight=".478649pt" strokecolor="#484848">
                <v:path arrowok="t"/>
              </v:shape>
            </v:group>
            <v:group style="position:absolute;left:7347;top:7163;width:1221;height:2" coordorigin="7347,7163" coordsize="1221,2">
              <v:shape style="position:absolute;left:7347;top:7163;width:1221;height:2" coordorigin="7347,7163" coordsize="1221,0" path="m7347,7163l8568,7163e" filled="f" stroked="t" strokeweight=".478649pt" strokecolor="#606060">
                <v:path arrowok="t"/>
              </v:shape>
            </v:group>
            <v:group style="position:absolute;left:287;top:7642;width:799;height:2" coordorigin="287,7642" coordsize="799,2">
              <v:shape style="position:absolute;left:287;top:7642;width:799;height:2" coordorigin="287,7642" coordsize="799,0" path="m287,7642l1087,7642e" filled="f" stroked="t" strokeweight=".957298pt" strokecolor="#676767">
                <v:path arrowok="t"/>
              </v:shape>
            </v:group>
            <v:group style="position:absolute;left:991;top:7642;width:2762;height:2" coordorigin="991,7642" coordsize="2762,2">
              <v:shape style="position:absolute;left:991;top:7642;width:2762;height:2" coordorigin="991,7642" coordsize="2762,0" path="m991,7642l3753,7642e" filled="f" stroked="t" strokeweight=".478649pt" strokecolor="#4B4B4B">
                <v:path arrowok="t"/>
              </v:shape>
            </v:group>
            <v:group style="position:absolute;left:3695;top:7642;width:3030;height:2" coordorigin="3695,7642" coordsize="3030,2">
              <v:shape style="position:absolute;left:3695;top:7642;width:3030;height:2" coordorigin="3695,7642" coordsize="3030,0" path="m3695,7642l6725,7642e" filled="f" stroked="t" strokeweight=".717973pt" strokecolor="#777777">
                <v:path arrowok="t"/>
              </v:shape>
            </v:group>
            <v:group style="position:absolute;left:6668;top:7642;width:737;height:2" coordorigin="6668,7642" coordsize="737,2">
              <v:shape style="position:absolute;left:6668;top:7642;width:737;height:2" coordorigin="6668,7642" coordsize="737,0" path="m6668,7642l7405,7642e" filled="f" stroked="t" strokeweight=".478649pt" strokecolor="#575757">
                <v:path arrowok="t"/>
              </v:shape>
            </v:group>
            <v:group style="position:absolute;left:7347;top:7642;width:412;height:2" coordorigin="7347,7642" coordsize="412,2">
              <v:shape style="position:absolute;left:7347;top:7642;width:412;height:2" coordorigin="7347,7642" coordsize="412,0" path="m7347,7642l7759,7642e" filled="f" stroked="t" strokeweight=".478649pt" strokecolor="#6B6B6B">
                <v:path arrowok="t"/>
              </v:shape>
            </v:group>
            <v:group style="position:absolute;left:7673;top:7640;width:1843;height:2" coordorigin="7673,7640" coordsize="1843,2">
              <v:shape style="position:absolute;left:7673;top:7640;width:1843;height:2" coordorigin="7673,7640" coordsize="1843,0" path="m7673,7640l9516,7640e" filled="f" stroked="t" strokeweight=".957298pt" strokecolor="#909090">
                <v:path arrowok="t"/>
              </v:shape>
            </v:group>
            <v:group style="position:absolute;left:9870;top:7638;width:866;height:2" coordorigin="9870,7638" coordsize="866,2">
              <v:shape style="position:absolute;left:9870;top:7638;width:866;height:2" coordorigin="9870,7638" coordsize="866,0" path="m9870,7638l10736,7638e" filled="f" stroked="t" strokeweight=".478649pt" strokecolor="#707070">
                <v:path arrowok="t"/>
              </v:shape>
            </v:group>
            <v:group style="position:absolute;left:9286;top:7640;width:2245;height:2" coordorigin="9286,7640" coordsize="2245,2">
              <v:shape style="position:absolute;left:9286;top:7640;width:2245;height:2" coordorigin="9286,7640" coordsize="2245,0" path="m9286,7640l11531,7640e" filled="f" stroked="t" strokeweight=".717973pt" strokecolor="#7C7C7C">
                <v:path arrowok="t"/>
              </v:shape>
            </v:group>
            <v:group style="position:absolute;left:4906;top:7633;width:2;height:264" coordorigin="4906,7633" coordsize="2,264">
              <v:shape style="position:absolute;left:4906;top:7633;width:2;height:264" coordorigin="4906,7633" coordsize="0,264" path="m4906,7897l4906,7633e" filled="f" stroked="t" strokeweight=".478649pt" strokecolor="#5B5B5B">
                <v:path arrowok="t"/>
              </v:shape>
            </v:group>
            <v:group style="position:absolute;left:4901;top:7880;width:2858;height:2" coordorigin="4901,7880" coordsize="2858,2">
              <v:shape style="position:absolute;left:4901;top:7880;width:2858;height:2" coordorigin="4901,7880" coordsize="2858,0" path="m4901,7880l7759,7880e" filled="f" stroked="t" strokeweight=".717973pt" strokecolor="#747474">
                <v:path arrowok="t"/>
              </v:shape>
            </v:group>
            <v:group style="position:absolute;left:7371;top:7880;width:1790;height:2" coordorigin="7371,7880" coordsize="1790,2">
              <v:shape style="position:absolute;left:7371;top:7880;width:1790;height:2" coordorigin="7371,7880" coordsize="1790,0" path="m7371,7880l9161,7880e" filled="f" stroked="t" strokeweight=".957298pt" strokecolor="#878787">
                <v:path arrowok="t"/>
              </v:shape>
            </v:group>
            <v:group style="position:absolute;left:9104;top:7877;width:957;height:2" coordorigin="9104,7877" coordsize="957,2">
              <v:shape style="position:absolute;left:9104;top:7877;width:957;height:2" coordorigin="9104,7877" coordsize="957,0" path="m9104,7877l10061,7877e" filled="f" stroked="t" strokeweight=".478649pt" strokecolor="#575757">
                <v:path arrowok="t"/>
              </v:shape>
            </v:group>
            <v:group style="position:absolute;left:10004;top:7877;width:1532;height:2" coordorigin="10004,7877" coordsize="1532,2">
              <v:shape style="position:absolute;left:10004;top:7877;width:1532;height:2" coordorigin="10004,7877" coordsize="1532,0" path="m10004,7877l11535,7877e" filled="f" stroked="t" strokeweight=".717973pt" strokecolor="#808080">
                <v:path arrowok="t"/>
              </v:shape>
            </v:group>
            <v:group style="position:absolute;left:11526;top:6626;width:2;height:1280" coordorigin="11526,6626" coordsize="2,1280">
              <v:shape style="position:absolute;left:11526;top:6626;width:2;height:1280" coordorigin="11526,6626" coordsize="0,1280" path="m11526,7906l11526,6626e" filled="f" stroked="t" strokeweight=".957298pt" strokecolor="#545454">
                <v:path arrowok="t"/>
              </v:shape>
            </v:group>
            <v:group style="position:absolute;left:4906;top:7839;width:2;height:326" coordorigin="4906,7839" coordsize="2,326">
              <v:shape style="position:absolute;left:4906;top:7839;width:2;height:326" coordorigin="4906,7839" coordsize="0,326" path="m4906,8165l4906,7839e" filled="f" stroked="t" strokeweight=".478649pt" strokecolor="#484848">
                <v:path arrowok="t"/>
              </v:shape>
            </v:group>
            <v:group style="position:absolute;left:4901;top:8124;width:1843;height:2" coordorigin="4901,8124" coordsize="1843,2">
              <v:shape style="position:absolute;left:4901;top:8124;width:1843;height:2" coordorigin="4901,8124" coordsize="1843,0" path="m4901,8124l6744,8124e" filled="f" stroked="t" strokeweight=".957298pt" strokecolor="#7C7C7C">
                <v:path arrowok="t"/>
              </v:shape>
            </v:group>
            <v:group style="position:absolute;left:6668;top:8122;width:1091;height:2" coordorigin="6668,8122" coordsize="1091,2">
              <v:shape style="position:absolute;left:6668;top:8122;width:1091;height:2" coordorigin="6668,8122" coordsize="1091,0" path="m6668,8122l7759,8122e" filled="f" stroked="t" strokeweight=".478649pt" strokecolor="#545454">
                <v:path arrowok="t"/>
              </v:shape>
            </v:group>
            <v:group style="position:absolute;left:7701;top:8122;width:3834;height:2" coordorigin="7701,8122" coordsize="3834,2">
              <v:shape style="position:absolute;left:7701;top:8122;width:3834;height:2" coordorigin="7701,8122" coordsize="3834,0" path="m7701,8122l11535,8122e" filled="f" stroked="t" strokeweight=".717973pt" strokecolor="#777777">
                <v:path arrowok="t"/>
              </v:shape>
            </v:group>
            <v:group style="position:absolute;left:11526;top:7690;width:2;height:930" coordorigin="11526,7690" coordsize="2,930">
              <v:shape style="position:absolute;left:11526;top:7690;width:2;height:930" coordorigin="11526,7690" coordsize="0,930" path="m11526,8621l11526,7690e" filled="f" stroked="t" strokeweight=".957298pt" strokecolor="#707070">
                <v:path arrowok="t"/>
              </v:shape>
            </v:group>
            <v:group style="position:absolute;left:287;top:8369;width:2092;height:2" coordorigin="287,8369" coordsize="2092,2">
              <v:shape style="position:absolute;left:287;top:8369;width:2092;height:2" coordorigin="287,8369" coordsize="2092,0" path="m287,8369l2379,8369e" filled="f" stroked="t" strokeweight=".478649pt" strokecolor="#4B4B4B">
                <v:path arrowok="t"/>
              </v:shape>
            </v:group>
            <v:group style="position:absolute;left:4538;top:8366;width:1154;height:2" coordorigin="4538,8366" coordsize="1154,2">
              <v:shape style="position:absolute;left:4538;top:8366;width:1154;height:2" coordorigin="4538,8366" coordsize="1154,0" path="m4538,8366l5691,8366e" filled="f" stroked="t" strokeweight=".478649pt" strokecolor="#444444">
                <v:path arrowok="t"/>
              </v:shape>
            </v:group>
            <v:group style="position:absolute;left:4916;top:8108;width:2;height:273" coordorigin="4916,8108" coordsize="2,273">
              <v:shape style="position:absolute;left:4916;top:8108;width:2;height:273" coordorigin="4916,8108" coordsize="0,273" path="m4916,8381l4916,8108e" filled="f" stroked="t" strokeweight=".717973pt" strokecolor="#4B4B4B">
                <v:path arrowok="t"/>
              </v:shape>
            </v:group>
            <v:group style="position:absolute;left:2307;top:8366;width:9228;height:2" coordorigin="2307,8366" coordsize="9228,2">
              <v:shape style="position:absolute;left:2307;top:8366;width:9228;height:2" coordorigin="2307,8366" coordsize="9228,0" path="m2307,8366l11535,8366e" filled="f" stroked="t" strokeweight=".717973pt" strokecolor="#707070">
                <v:path arrowok="t"/>
              </v:shape>
            </v:group>
            <v:group style="position:absolute;left:294;top:8108;width:2;height:1712" coordorigin="294,8108" coordsize="2,1712">
              <v:shape style="position:absolute;left:294;top:8108;width:2;height:1712" coordorigin="294,8108" coordsize="0,1712" path="m294,9819l294,8108e" filled="f" stroked="t" strokeweight=".957298pt" strokecolor="#6B6B6B">
                <v:path arrowok="t"/>
              </v:shape>
            </v:group>
            <v:group style="position:absolute;left:11531;top:8563;width:2;height:331" coordorigin="11531,8563" coordsize="2,331">
              <v:shape style="position:absolute;left:11531;top:8563;width:2;height:331" coordorigin="11531,8563" coordsize="0,331" path="m11531,8894l11531,8563e" filled="f" stroked="t" strokeweight=".478649pt" strokecolor="#5B5B5B">
                <v:path arrowok="t"/>
              </v:shape>
            </v:group>
            <v:group style="position:absolute;left:282;top:9208;width:11253;height:2" coordorigin="282,9208" coordsize="11253,2">
              <v:shape style="position:absolute;left:282;top:9208;width:11253;height:2" coordorigin="282,9208" coordsize="11253,0" path="m282,9208l11535,9208e" filled="f" stroked="t" strokeweight=".717973pt" strokecolor="#747474">
                <v:path arrowok="t"/>
              </v:shape>
            </v:group>
            <v:group style="position:absolute;left:11535;top:8836;width:2;height:7211" coordorigin="11535,8836" coordsize="2,7211">
              <v:shape style="position:absolute;left:11535;top:8836;width:2;height:7211" coordorigin="11535,8836" coordsize="0,7211" path="m11535,16047l11535,8836e" filled="f" stroked="t" strokeweight=".717973pt" strokecolor="#707070">
                <v:path arrowok="t"/>
              </v:shape>
            </v:group>
            <v:group style="position:absolute;left:294;top:9661;width:2;height:6410" coordorigin="294,9661" coordsize="2,6410">
              <v:shape style="position:absolute;left:294;top:9661;width:2;height:6410" coordorigin="294,9661" coordsize="0,6410" path="m294,16071l294,9661e" filled="f" stroked="t" strokeweight=".717973pt" strokecolor="#545454">
                <v:path arrowok="t"/>
              </v:shape>
            </v:group>
            <v:group style="position:absolute;left:292;top:10140;width:756;height:2" coordorigin="292,10140" coordsize="756,2">
              <v:shape style="position:absolute;left:292;top:10140;width:756;height:2" coordorigin="292,10140" coordsize="756,0" path="m292,10140l1048,10140e" filled="f" stroked="t" strokeweight=".478649pt" strokecolor="#545454">
                <v:path arrowok="t"/>
              </v:shape>
            </v:group>
            <v:group style="position:absolute;left:297;top:9891;width:2;height:758" coordorigin="297,9891" coordsize="2,758">
              <v:shape style="position:absolute;left:297;top:9891;width:2;height:758" coordorigin="297,9891" coordsize="0,758" path="m297,10649l297,9891e" filled="f" stroked="t" strokeweight=".478649pt" strokecolor="#343434">
                <v:path arrowok="t"/>
              </v:shape>
            </v:group>
            <v:group style="position:absolute;left:991;top:10140;width:1388;height:2" coordorigin="991,10140" coordsize="1388,2">
              <v:shape style="position:absolute;left:991;top:10140;width:1388;height:2" coordorigin="991,10140" coordsize="1388,0" path="m991,10140l2379,10140e" filled="f" stroked="t" strokeweight=".717973pt" strokecolor="#646464">
                <v:path arrowok="t"/>
              </v:shape>
            </v:group>
            <v:group style="position:absolute;left:1991;top:10140;width:8080;height:2" coordorigin="1991,10140" coordsize="8080,2">
              <v:shape style="position:absolute;left:1991;top:10140;width:8080;height:2" coordorigin="1991,10140" coordsize="8080,0" path="m1991,10140l10071,10140e" filled="f" stroked="t" strokeweight=".717973pt" strokecolor="#7C7C7C">
                <v:path arrowok="t"/>
              </v:shape>
            </v:group>
            <v:group style="position:absolute;left:9870;top:10136;width:191;height:2" coordorigin="9870,10136" coordsize="191,2">
              <v:shape style="position:absolute;left:9870;top:10136;width:191;height:2" coordorigin="9870,10136" coordsize="191,0" path="m9870,10136l10061,10136e" filled="f" stroked="t" strokeweight=".957298pt" strokecolor="#A0A0A0">
                <v:path arrowok="t"/>
              </v:shape>
            </v:group>
            <v:group style="position:absolute;left:10004;top:10133;width:1536;height:2" coordorigin="10004,10133" coordsize="1536,2">
              <v:shape style="position:absolute;left:10004;top:10133;width:1536;height:2" coordorigin="10004,10133" coordsize="1536,0" path="m10004,10133l11540,10133e" filled="f" stroked="t" strokeweight=".478649pt" strokecolor="#838383">
                <v:path arrowok="t"/>
              </v:shape>
            </v:group>
            <v:group style="position:absolute;left:292;top:10387;width:2087;height:2" coordorigin="292,10387" coordsize="2087,2">
              <v:shape style="position:absolute;left:292;top:10387;width:2087;height:2" coordorigin="292,10387" coordsize="2087,0" path="m292,10387l2379,10387e" filled="f" stroked="t" strokeweight=".957298pt" strokecolor="#6B6B6B">
                <v:path arrowok="t"/>
              </v:shape>
            </v:group>
            <v:group style="position:absolute;left:2307;top:10385;width:1446;height:2" coordorigin="2307,10385" coordsize="1446,2">
              <v:shape style="position:absolute;left:2307;top:10385;width:1446;height:2" coordorigin="2307,10385" coordsize="1446,0" path="m2307,10385l3753,10385e" filled="f" stroked="t" strokeweight=".478649pt" strokecolor="#545454">
                <v:path arrowok="t"/>
              </v:shape>
            </v:group>
            <v:group style="position:absolute;left:5409;top:10380;width:718;height:2" coordorigin="5409,10380" coordsize="718,2">
              <v:shape style="position:absolute;left:5409;top:10380;width:718;height:2" coordorigin="5409,10380" coordsize="718,0" path="m5409,10380l6127,10380e" filled="f" stroked="t" strokeweight=".478649pt" strokecolor="#6B6B6B">
                <v:path arrowok="t"/>
              </v:shape>
            </v:group>
            <v:group style="position:absolute;left:3561;top:10380;width:7979;height:2" coordorigin="3561,10380" coordsize="7979,2">
              <v:shape style="position:absolute;left:3561;top:10380;width:7979;height:2" coordorigin="3561,10380" coordsize="7979,0" path="m3561,10380l11540,10380e" filled="f" stroked="t" strokeweight=".717973pt" strokecolor="#777777">
                <v:path arrowok="t"/>
              </v:shape>
            </v:group>
            <v:group style="position:absolute;left:2307;top:10625;width:608;height:2" coordorigin="2307,10625" coordsize="608,2">
              <v:shape style="position:absolute;left:2307;top:10625;width:608;height:2" coordorigin="2307,10625" coordsize="608,0" path="m2307,10625l2915,10625e" filled="f" stroked="t" strokeweight=".478649pt" strokecolor="#2F2F2F">
                <v:path arrowok="t"/>
              </v:shape>
            </v:group>
            <v:group style="position:absolute;left:2858;top:10625;width:895;height:2" coordorigin="2858,10625" coordsize="895,2">
              <v:shape style="position:absolute;left:2858;top:10625;width:895;height:2" coordorigin="2858,10625" coordsize="895,0" path="m2858,10625l3753,10625e" filled="f" stroked="t" strokeweight=".478649pt" strokecolor="#444444">
                <v:path arrowok="t"/>
              </v:shape>
            </v:group>
            <v:group style="position:absolute;left:5409;top:10620;width:282;height:2" coordorigin="5409,10620" coordsize="282,2">
              <v:shape style="position:absolute;left:5409;top:10620;width:282;height:2" coordorigin="5409,10620" coordsize="282,0" path="m5409,10620l5691,10620e" filled="f" stroked="t" strokeweight=".478649pt" strokecolor="#545454">
                <v:path arrowok="t"/>
              </v:shape>
            </v:group>
            <v:group style="position:absolute;left:7701;top:10615;width:866;height:2" coordorigin="7701,10615" coordsize="866,2">
              <v:shape style="position:absolute;left:7701;top:10615;width:866;height:2" coordorigin="7701,10615" coordsize="866,0" path="m7701,10615l8568,10615e" filled="f" stroked="t" strokeweight=".478649pt" strokecolor="#707070">
                <v:path arrowok="t"/>
              </v:shape>
            </v:group>
            <v:group style="position:absolute;left:292;top:10620;width:11248;height:2" coordorigin="292,10620" coordsize="11248,2">
              <v:shape style="position:absolute;left:292;top:10620;width:11248;height:2" coordorigin="292,10620" coordsize="11248,0" path="m292,10620l11540,10620e" filled="f" stroked="t" strokeweight=".717973pt" strokecolor="#676767">
                <v:path arrowok="t"/>
              </v:shape>
            </v:group>
            <v:group style="position:absolute;left:11535;top:10356;width:2;height:292" coordorigin="11535,10356" coordsize="2,292">
              <v:shape style="position:absolute;left:11535;top:10356;width:2;height:292" coordorigin="11535,10356" coordsize="0,292" path="m11535,10649l11535,10356e" filled="f" stroked="t" strokeweight=".478649pt" strokecolor="#4F4F4F">
                <v:path arrowok="t"/>
              </v:shape>
            </v:group>
            <v:group style="position:absolute;left:297;top:10577;width:2;height:321" coordorigin="297,10577" coordsize="2,321">
              <v:shape style="position:absolute;left:297;top:10577;width:2;height:321" coordorigin="297,10577" coordsize="0,321" path="m297,10898l297,10577e" filled="f" stroked="t" strokeweight=".478649pt" strokecolor="#484848">
                <v:path arrowok="t"/>
              </v:shape>
            </v:group>
            <v:group style="position:absolute;left:11535;top:9215;width:2;height:1683" coordorigin="11535,9215" coordsize="2,1683">
              <v:shape style="position:absolute;left:11535;top:9215;width:2;height:1683" coordorigin="11535,9215" coordsize="0,1683" path="m11535,10898l11535,9215e" filled="f" stroked="t" strokeweight=".478649pt" strokecolor="#646464">
                <v:path arrowok="t"/>
              </v:shape>
            </v:group>
            <v:group style="position:absolute;left:297;top:10840;width:2;height:978" coordorigin="297,10840" coordsize="2,978">
              <v:shape style="position:absolute;left:297;top:10840;width:2;height:978" coordorigin="297,10840" coordsize="0,978" path="m297,11819l297,10840e" filled="f" stroked="t" strokeweight=".957298pt" strokecolor="#6B6B6B">
                <v:path arrowok="t"/>
              </v:shape>
            </v:group>
            <v:group style="position:absolute;left:2348;top:10840;width:2;height:614" coordorigin="2348,10840" coordsize="2,614">
              <v:shape style="position:absolute;left:2348;top:10840;width:2;height:614" coordorigin="2348,10840" coordsize="0,614" path="m2348,11454l2348,10840e" filled="f" stroked="t" strokeweight=".957298pt" strokecolor="#6B6B6B">
                <v:path arrowok="t"/>
              </v:shape>
            </v:group>
            <v:group style="position:absolute;left:2307;top:11104;width:1446;height:2" coordorigin="2307,11104" coordsize="1446,2">
              <v:shape style="position:absolute;left:2307;top:11104;width:1446;height:2" coordorigin="2307,11104" coordsize="1446,0" path="m2307,11104l3753,11104e" filled="f" stroked="t" strokeweight=".478649pt" strokecolor="#545454">
                <v:path arrowok="t"/>
              </v:shape>
            </v:group>
            <v:group style="position:absolute;left:3695;top:11104;width:1292;height:2" coordorigin="3695,11104" coordsize="1292,2">
              <v:shape style="position:absolute;left:3695;top:11104;width:1292;height:2" coordorigin="3695,11104" coordsize="1292,0" path="m3695,11104l4988,11104e" filled="f" stroked="t" strokeweight=".957298pt" strokecolor="#777777">
                <v:path arrowok="t"/>
              </v:shape>
            </v:group>
            <v:group style="position:absolute;left:4863;top:11104;width:1402;height:2" coordorigin="4863,11104" coordsize="1402,2">
              <v:shape style="position:absolute;left:4863;top:11104;width:1402;height:2" coordorigin="4863,11104" coordsize="1402,0" path="m4863,11104l6266,11104e" filled="f" stroked="t" strokeweight=".717973pt" strokecolor="#646464">
                <v:path arrowok="t"/>
              </v:shape>
            </v:group>
            <v:group style="position:absolute;left:5088;top:11099;width:1177;height:2" coordorigin="5088,11099" coordsize="1177,2">
              <v:shape style="position:absolute;left:5088;top:11099;width:1177;height:2" coordorigin="5088,11099" coordsize="1177,0" path="m5088,11099l6266,11099e" filled="f" stroked="t" strokeweight=".478649pt" strokecolor="#606060">
                <v:path arrowok="t"/>
              </v:shape>
            </v:group>
            <v:group style="position:absolute;left:7701;top:11095;width:866;height:2" coordorigin="7701,11095" coordsize="866,2">
              <v:shape style="position:absolute;left:7701;top:11095;width:866;height:2" coordorigin="7701,11095" coordsize="866,0" path="m7701,11095l8568,11095e" filled="f" stroked="t" strokeweight=".478649pt" strokecolor="#676767">
                <v:path arrowok="t"/>
              </v:shape>
            </v:group>
            <v:group style="position:absolute;left:287;top:11102;width:11258;height:2" coordorigin="287,11102" coordsize="11258,2">
              <v:shape style="position:absolute;left:287;top:11102;width:11258;height:2" coordorigin="287,11102" coordsize="11258,0" path="m287,11102l11545,11102e" filled="f" stroked="t" strokeweight=".717973pt" strokecolor="#747474">
                <v:path arrowok="t"/>
              </v:shape>
            </v:group>
            <v:group style="position:absolute;left:287;top:11346;width:5179;height:2" coordorigin="287,11346" coordsize="5179,2">
              <v:shape style="position:absolute;left:287;top:11346;width:5179;height:2" coordorigin="287,11346" coordsize="5179,0" path="m287,11346l5466,11346e" filled="f" stroked="t" strokeweight=".717973pt" strokecolor="#707070">
                <v:path arrowok="t"/>
              </v:shape>
            </v:group>
            <v:group style="position:absolute;left:5409;top:11339;width:282;height:2" coordorigin="5409,11339" coordsize="282,2">
              <v:shape style="position:absolute;left:5409;top:11339;width:282;height:2" coordorigin="5409,11339" coordsize="282,0" path="m5409,11339l5691,11339e" filled="f" stroked="t" strokeweight=".478649pt" strokecolor="#545454">
                <v:path arrowok="t"/>
              </v:shape>
            </v:group>
            <v:group style="position:absolute;left:5634;top:11339;width:1771;height:2" coordorigin="5634,11339" coordsize="1771,2">
              <v:shape style="position:absolute;left:5634;top:11339;width:1771;height:2" coordorigin="5634,11339" coordsize="1771,0" path="m5634,11339l7405,11339e" filled="f" stroked="t" strokeweight=".717973pt" strokecolor="#777777">
                <v:path arrowok="t"/>
              </v:shape>
            </v:group>
            <v:group style="position:absolute;left:7347;top:11334;width:1221;height:2" coordorigin="7347,11334" coordsize="1221,2">
              <v:shape style="position:absolute;left:7347;top:11334;width:1221;height:2" coordorigin="7347,11334" coordsize="1221,0" path="m7347,11334l8568,11334e" filled="f" stroked="t" strokeweight=".478649pt" strokecolor="#646464">
                <v:path arrowok="t"/>
              </v:shape>
            </v:group>
            <v:group style="position:absolute;left:8510;top:11334;width:1551;height:2" coordorigin="8510,11334" coordsize="1551,2">
              <v:shape style="position:absolute;left:8510;top:11334;width:1551;height:2" coordorigin="8510,11334" coordsize="1551,0" path="m8510,11334l10061,11334e" filled="f" stroked="t" strokeweight=".957298pt" strokecolor="#838383">
                <v:path arrowok="t"/>
              </v:shape>
            </v:group>
            <v:group style="position:absolute;left:10004;top:11329;width:1541;height:2" coordorigin="10004,11329" coordsize="1541,2">
              <v:shape style="position:absolute;left:10004;top:11329;width:1541;height:2" coordorigin="10004,11329" coordsize="1541,0" path="m10004,11329l11545,11329e" filled="f" stroked="t" strokeweight=".478649pt" strokecolor="#6B6B6B">
                <v:path arrowok="t"/>
              </v:shape>
            </v:group>
            <v:group style="position:absolute;left:287;top:11591;width:2092;height:2" coordorigin="287,11591" coordsize="2092,2">
              <v:shape style="position:absolute;left:287;top:11591;width:2092;height:2" coordorigin="287,11591" coordsize="2092,0" path="m287,11591l2379,11591e" filled="f" stroked="t" strokeweight=".478649pt" strokecolor="#5B5B5B">
                <v:path arrowok="t"/>
              </v:shape>
            </v:group>
            <v:group style="position:absolute;left:1020;top:11349;width:2;height:719" coordorigin="1020,11349" coordsize="2,719">
              <v:shape style="position:absolute;left:1020;top:11349;width:2;height:719" coordorigin="1020,11349" coordsize="0,719" path="m1020,12068l1020,11349e" filled="f" stroked="t" strokeweight=".239324pt" strokecolor="#646464">
                <v:path arrowok="t"/>
              </v:shape>
            </v:group>
            <v:group style="position:absolute;left:1680;top:11339;width:2;height:1012" coordorigin="1680,11339" coordsize="2,1012">
              <v:shape style="position:absolute;left:1680;top:11339;width:2;height:1012" coordorigin="1680,11339" coordsize="0,1012" path="m1680,12351l1680,11339e" filled="f" stroked="t" strokeweight=".478649pt" strokecolor="#343434">
                <v:path arrowok="t"/>
              </v:shape>
            </v:group>
            <v:group style="position:absolute;left:2307;top:11588;width:3384;height:2" coordorigin="2307,11588" coordsize="3384,2">
              <v:shape style="position:absolute;left:2307;top:11588;width:3384;height:2" coordorigin="2307,11588" coordsize="3384,0" path="m2307,11588l5691,11588e" filled="f" stroked="t" strokeweight=".478649pt" strokecolor="#747474">
                <v:path arrowok="t"/>
              </v:shape>
            </v:group>
            <v:group style="position:absolute;left:7371;top:11329;width:2;height:259" coordorigin="7371,11329" coordsize="2,259">
              <v:shape style="position:absolute;left:7371;top:11329;width:2;height:259" coordorigin="7371,11329" coordsize="0,259" path="m7371,11588l7371,11329e" filled="f" stroked="t" strokeweight=".957298pt" strokecolor="#777777">
                <v:path arrowok="t"/>
              </v:shape>
            </v:group>
            <v:group style="position:absolute;left:5634;top:11576;width:5911;height:2" coordorigin="5634,11576" coordsize="5911,2">
              <v:shape style="position:absolute;left:5634;top:11576;width:5911;height:2" coordorigin="5634,11576" coordsize="5911,0" path="m5634,11576l11545,11576e" filled="f" stroked="t" strokeweight=".717973pt" strokecolor="#878787">
                <v:path arrowok="t"/>
              </v:shape>
            </v:group>
            <v:group style="position:absolute;left:7383;top:11536;width:2;height:4454" coordorigin="7383,11536" coordsize="2,4454">
              <v:shape style="position:absolute;left:7383;top:11536;width:2;height:4454" coordorigin="7383,11536" coordsize="0,4454" path="m7383,15990l7383,11536e" filled="f" stroked="t" strokeweight=".717973pt" strokecolor="#646464">
                <v:path arrowok="t"/>
              </v:shape>
            </v:group>
            <v:group style="position:absolute;left:302;top:12039;width:2;height:791" coordorigin="302,12039" coordsize="2,791">
              <v:shape style="position:absolute;left:302;top:12039;width:2;height:791" coordorigin="302,12039" coordsize="0,791" path="m302,12830l302,12039e" filled="f" stroked="t" strokeweight=".478649pt" strokecolor="#232323">
                <v:path arrowok="t"/>
              </v:shape>
            </v:group>
            <v:group style="position:absolute;left:1020;top:12068;width:2;height:1458" coordorigin="1020,12068" coordsize="2,1458">
              <v:shape style="position:absolute;left:1020;top:12068;width:2;height:1458" coordorigin="1020,12068" coordsize="0,1458" path="m1020,13525l1020,12068e" filled="f" stroked="t" strokeweight=".239324pt" strokecolor="#000000">
                <v:path arrowok="t"/>
              </v:shape>
            </v:group>
            <v:group style="position:absolute;left:2360;top:12039;width:2;height:312" coordorigin="2360,12039" coordsize="2,312">
              <v:shape style="position:absolute;left:2360;top:12039;width:2;height:312" coordorigin="2360,12039" coordsize="0,312" path="m2360,12351l2360,12039e" filled="f" stroked="t" strokeweight=".957298pt" strokecolor="#4B4B4B">
                <v:path arrowok="t"/>
              </v:shape>
            </v:group>
            <v:group style="position:absolute;left:7376;top:12039;width:2;height:312" coordorigin="7376,12039" coordsize="2,312">
              <v:shape style="position:absolute;left:7376;top:12039;width:2;height:312" coordorigin="7376,12039" coordsize="0,312" path="m7376,12351l7376,12039e" filled="f" stroked="t" strokeweight=".478649pt" strokecolor="#3F3F3F">
                <v:path arrowok="t"/>
              </v:shape>
            </v:group>
            <v:group style="position:absolute;left:1685;top:12255;width:2;height:1299" coordorigin="1685,12255" coordsize="2,1299">
              <v:shape style="position:absolute;left:1685;top:12255;width:2;height:1299" coordorigin="1685,12255" coordsize="0,1299" path="m1685,13554l1685,12255e" filled="f" stroked="t" strokeweight=".957298pt" strokecolor="#606060">
                <v:path arrowok="t"/>
              </v:shape>
            </v:group>
            <v:group style="position:absolute;left:11540;top:12293;width:2;height:537" coordorigin="11540,12293" coordsize="2,537">
              <v:shape style="position:absolute;left:11540;top:12293;width:2;height:537" coordorigin="11540,12293" coordsize="0,537" path="m11540,12830l11540,12293e" filled="f" stroked="t" strokeweight=".478649pt" strokecolor="#4F4F4F">
                <v:path arrowok="t"/>
              </v:shape>
            </v:group>
            <v:group style="position:absolute;left:2355;top:12523;width:2;height:307" coordorigin="2355,12523" coordsize="2,307">
              <v:shape style="position:absolute;left:2355;top:12523;width:2;height:307" coordorigin="2355,12523" coordsize="0,307" path="m2355,12830l2355,12523e" filled="f" stroked="t" strokeweight=".717973pt" strokecolor="#545454">
                <v:path arrowok="t"/>
              </v:shape>
            </v:group>
            <v:group style="position:absolute;left:287;top:13722;width:431;height:2" coordorigin="287,13722" coordsize="431,2">
              <v:shape style="position:absolute;left:287;top:13722;width:431;height:2" coordorigin="287,13722" coordsize="431,0" path="m287,13722l718,13722e" filled="f" stroked="t" strokeweight=".239324pt" strokecolor="#707070">
                <v:path arrowok="t"/>
              </v:shape>
            </v:group>
            <v:group style="position:absolute;left:304;top:12773;width:2;height:1424" coordorigin="304,12773" coordsize="2,1424">
              <v:shape style="position:absolute;left:304;top:12773;width:2;height:1424" coordorigin="304,12773" coordsize="0,1424" path="m304,14197l304,12773e" filled="f" stroked="t" strokeweight=".957298pt" strokecolor="#6B6B6B">
                <v:path arrowok="t"/>
              </v:shape>
            </v:group>
            <v:group style="position:absolute;left:718;top:13722;width:306;height:2" coordorigin="718,13722" coordsize="306,2">
              <v:shape style="position:absolute;left:718;top:13722;width:306;height:2" coordorigin="718,13722" coordsize="306,0" path="m718,13722l1024,13722e" filled="f" stroked="t" strokeweight=".239324pt" strokecolor="#000000">
                <v:path arrowok="t"/>
              </v:shape>
            </v:group>
            <v:group style="position:absolute;left:1020;top:13525;width:2;height:201" coordorigin="1020,13525" coordsize="2,201">
              <v:shape style="position:absolute;left:1020;top:13525;width:2;height:201" coordorigin="1020,13525" coordsize="0,201" path="m1020,13727l1020,13525e" filled="f" stroked="t" strokeweight=".239324pt" strokecolor="#7C7C7C">
                <v:path arrowok="t"/>
              </v:shape>
            </v:group>
            <v:group style="position:absolute;left:1020;top:13722;width:1331;height:2" coordorigin="1020,13722" coordsize="1331,2">
              <v:shape style="position:absolute;left:1020;top:13722;width:1331;height:2" coordorigin="1020,13722" coordsize="1331,0" path="m1020,13722l2350,13722e" filled="f" stroked="t" strokeweight=".239324pt" strokecolor="#707070">
                <v:path arrowok="t"/>
              </v:shape>
            </v:group>
            <v:group style="position:absolute;left:1685;top:13497;width:2;height:1045" coordorigin="1685,13497" coordsize="2,1045">
              <v:shape style="position:absolute;left:1685;top:13497;width:2;height:1045" coordorigin="1685,13497" coordsize="0,1045" path="m1685,14542l1685,13497e" filled="f" stroked="t" strokeweight=".478649pt" strokecolor="#3B3B3B">
                <v:path arrowok="t"/>
              </v:shape>
            </v:group>
            <v:group style="position:absolute;left:2353;top:12658;width:2;height:1203" coordorigin="2353,12658" coordsize="2,1203">
              <v:shape style="position:absolute;left:2353;top:12658;width:2;height:1203" coordorigin="2353,12658" coordsize="0,1203" path="m2353,13861l2353,12658e" filled="f" stroked="t" strokeweight=".957298pt" strokecolor="#707070">
                <v:path arrowok="t"/>
              </v:shape>
            </v:group>
            <v:group style="position:absolute;left:1020;top:13722;width:2;height:2325" coordorigin="1020,13722" coordsize="2,2325">
              <v:shape style="position:absolute;left:1020;top:13722;width:2;height:2325" coordorigin="1020,13722" coordsize="0,2325" path="m1020,16047l1020,13722e" filled="f" stroked="t" strokeweight=".239324pt" strokecolor="#000000">
                <v:path arrowok="t"/>
              </v:shape>
            </v:group>
            <v:group style="position:absolute;left:2336;top:13832;width:550;height:2" coordorigin="2336,13832" coordsize="550,2">
              <v:shape style="position:absolute;left:2336;top:13832;width:550;height:2" coordorigin="2336,13832" coordsize="550,0" path="m2336,13832l2886,13832e" filled="f" stroked="t" strokeweight=".239324pt" strokecolor="#38343F">
                <v:path arrowok="t"/>
              </v:shape>
            </v:group>
            <v:group style="position:absolute;left:10806;top:13919;width:710;height:2" coordorigin="10806,13919" coordsize="710,2">
              <v:shape style="position:absolute;left:10806;top:13919;width:710;height:2" coordorigin="10806,13919" coordsize="710,0" path="m10806,13919l11516,13919e" filled="f" stroked="t" strokeweight="1.196622pt" strokecolor="#3444B3">
                <v:path arrowok="t"/>
              </v:shape>
            </v:group>
            <v:group style="position:absolute;left:8539;top:13919;width:2174;height:2" coordorigin="8539,13919" coordsize="2174,2">
              <v:shape style="position:absolute;left:8539;top:13919;width:2174;height:2" coordorigin="8539,13919" coordsize="2174,0" path="m8539,13919l10713,13919e" filled="f" stroked="t" strokeweight="1.196622pt" strokecolor="#3444B3">
                <v:path arrowok="t"/>
              </v:shape>
            </v:group>
            <v:group style="position:absolute;left:2355;top:13803;width:2;height:1362" coordorigin="2355,13803" coordsize="2,1362">
              <v:shape style="position:absolute;left:2355;top:13803;width:2;height:1362" coordorigin="2355,13803" coordsize="0,1362" path="m2355,15165l2355,13803e" filled="f" stroked="t" strokeweight=".478649pt" strokecolor="#34342F">
                <v:path arrowok="t"/>
              </v:shape>
            </v:group>
            <v:group style="position:absolute;left:11538;top:12758;width:2;height:1529" coordorigin="11538,12758" coordsize="2,1529">
              <v:shape style="position:absolute;left:11538;top:12758;width:2;height:1529" coordorigin="11538,12758" coordsize="0,1529" path="m11538,14288l11538,12758e" filled="f" stroked="t" strokeweight=".957298pt" strokecolor="#777777">
                <v:path arrowok="t"/>
              </v:shape>
            </v:group>
            <v:group style="position:absolute;left:306;top:14129;width:2;height:1141" coordorigin="306,14129" coordsize="2,1141">
              <v:shape style="position:absolute;left:306;top:14129;width:2;height:1141" coordorigin="306,14129" coordsize="0,1141" path="m306,15271l306,14129e" filled="f" stroked="t" strokeweight=".478649pt" strokecolor="#3B3B3B">
                <v:path arrowok="t"/>
              </v:shape>
            </v:group>
            <v:group style="position:absolute;left:11543;top:14388;width:2;height:681" coordorigin="11543,14388" coordsize="2,681">
              <v:shape style="position:absolute;left:11543;top:14388;width:2;height:681" coordorigin="11543,14388" coordsize="0,681" path="m11543,15069l11543,14388e" filled="f" stroked="t" strokeweight=".478649pt" strokecolor="#484848">
                <v:path arrowok="t"/>
              </v:shape>
            </v:group>
            <v:group style="position:absolute;left:1690;top:14484;width:2;height:1582" coordorigin="1690,14484" coordsize="2,1582">
              <v:shape style="position:absolute;left:1690;top:14484;width:2;height:1582" coordorigin="1690,14484" coordsize="0,1582" path="m1690,16066l1690,14484e" filled="f" stroked="t" strokeweight=".957298pt" strokecolor="#606060">
                <v:path arrowok="t"/>
              </v:shape>
            </v:group>
            <v:group style="position:absolute;left:7390;top:15012;width:2;height:1036" coordorigin="7390,15012" coordsize="2,1036">
              <v:shape style="position:absolute;left:7390;top:15012;width:2;height:1036" coordorigin="7390,15012" coordsize="0,1036" path="m7390,16047l7390,15012e" filled="f" stroked="t" strokeweight=".478649pt" strokecolor="#545454">
                <v:path arrowok="t"/>
              </v:shape>
            </v:group>
            <v:group style="position:absolute;left:2360;top:15108;width:2;height:163" coordorigin="2360,15108" coordsize="2,163">
              <v:shape style="position:absolute;left:2360;top:15108;width:2;height:163" coordorigin="2360,15108" coordsize="0,163" path="m2360,15271l2360,15108e" filled="f" stroked="t" strokeweight=".717973pt" strokecolor="#5B5B5B">
                <v:path arrowok="t"/>
              </v:shape>
            </v:group>
            <v:group style="position:absolute;left:309;top:15213;width:2;height:235" coordorigin="309,15213" coordsize="2,235">
              <v:shape style="position:absolute;left:309;top:15213;width:2;height:235" coordorigin="309,15213" coordsize="0,235" path="m309,15448l309,15213e" filled="f" stroked="t" strokeweight=".478649pt" strokecolor="#5B5B5B">
                <v:path arrowok="t"/>
              </v:shape>
            </v:group>
            <v:group style="position:absolute;left:2360;top:15194;width:2;height:873" coordorigin="2360,15194" coordsize="2,873">
              <v:shape style="position:absolute;left:2360;top:15194;width:2;height:873" coordorigin="2360,15194" coordsize="0,873" path="m2360,16066l2360,15194e" filled="f" stroked="t" strokeweight=".957298pt" strokecolor="#707070">
                <v:path arrowok="t"/>
              </v:shape>
            </v:group>
            <v:group style="position:absolute;left:311;top:15366;width:2;height:705" coordorigin="311,15366" coordsize="2,705">
              <v:shape style="position:absolute;left:311;top:15366;width:2;height:705" coordorigin="311,15366" coordsize="0,705" path="m311,16071l311,15366e" filled="f" stroked="t" strokeweight=".957298pt" strokecolor="#777777">
                <v:path arrowok="t"/>
              </v:shape>
            </v:group>
            <v:group style="position:absolute;left:689;top:16059;width:1024;height:2" coordorigin="689,16059" coordsize="1024,2">
              <v:shape style="position:absolute;left:689;top:16059;width:1024;height:2" coordorigin="689,16059" coordsize="1024,0" path="m689,16059l1714,16059e" filled="f" stroked="t" strokeweight=".478649pt" strokecolor="#575757">
                <v:path arrowok="t"/>
              </v:shape>
            </v:group>
            <v:group style="position:absolute;left:306;top:16057;width:5873;height:2" coordorigin="306,16057" coordsize="5873,2">
              <v:shape style="position:absolute;left:306;top:16057;width:5873;height:2" coordorigin="306,16057" coordsize="5873,0" path="m306,16057l6179,16057e" filled="f" stroked="t" strokeweight=".717973pt" strokecolor="#6B6B6B">
                <v:path arrowok="t"/>
              </v:shape>
            </v:group>
            <v:group style="position:absolute;left:7342;top:16042;width:1225;height:2" coordorigin="7342,16042" coordsize="1225,2">
              <v:shape style="position:absolute;left:7342;top:16042;width:1225;height:2" coordorigin="7342,16042" coordsize="1225,0" path="m7342,16042l8568,16042e" filled="f" stroked="t" strokeweight=".478649pt" strokecolor="#707070">
                <v:path arrowok="t"/>
              </v:shape>
            </v:group>
            <v:group style="position:absolute;left:5088;top:16045;width:6462;height:2" coordorigin="5088,16045" coordsize="6462,2">
              <v:shape style="position:absolute;left:5088;top:16045;width:6462;height:2" coordorigin="5088,16045" coordsize="6462,0" path="m5088,16045l11550,16045e" filled="f" stroked="t" strokeweight=".717973pt" strokecolor="#838383">
                <v:path arrowok="t"/>
              </v:shape>
            </v:group>
            <v:group style="position:absolute;left:11543;top:9220;width:2;height:6827" coordorigin="11543,9220" coordsize="2,6827">
              <v:shape style="position:absolute;left:11543;top:9220;width:2;height:6827" coordorigin="11543,9220" coordsize="0,6827" path="m11543,16047l11543,9220e" filled="f" stroked="t" strokeweight=".478649pt" strokecolor="#646464">
                <v:path arrowok="t"/>
              </v:shape>
            </v:group>
            <v:group style="position:absolute;left:2315;top:12383;width:2;height:498" coordorigin="2315,12383" coordsize="2,498">
              <v:shape style="position:absolute;left:2315;top:12383;width:2;height:498" coordorigin="2315,12383" coordsize="0,498" path="m2315,12881l2315,12383e" filled="f" stroked="t" strokeweight="3.985pt" strokecolor="#EBEDED">
                <v:path arrowok="t"/>
              </v:shape>
            </v:group>
            <v:group style="position:absolute;left:2407;top:12603;width:2;height:273" coordorigin="2407,12603" coordsize="2,273">
              <v:shape style="position:absolute;left:2407;top:12603;width:2;height:273" coordorigin="2407,12603" coordsize="0,273" path="m2407,12876l2407,12603e" filled="f" stroked="t" strokeweight="4.495600pt" strokecolor="#EBEDED">
                <v:path arrowok="t"/>
              </v:shape>
            </v:group>
            <v:group style="position:absolute;left:10287;top:13474;width:2;height:382" coordorigin="10287,13474" coordsize="2,382">
              <v:shape style="position:absolute;left:10287;top:13474;width:2;height:382" coordorigin="10287,13474" coordsize="0,382" path="m10287,13856l10287,13474e" filled="f" stroked="t" strokeweight="2.73704pt" strokecolor="#EBEDED">
                <v:path arrowok="t"/>
              </v:shape>
            </v:group>
            <v:group style="position:absolute;left:10483;top:13474;width:2;height:382" coordorigin="10483,13474" coordsize="2,382">
              <v:shape style="position:absolute;left:10483;top:13474;width:2;height:382" coordorigin="10483,13474" coordsize="0,382" path="m10483,13856l10483,13474e" filled="f" stroked="t" strokeweight="2.73704pt" strokecolor="#CFD6DD">
                <v:path arrowok="t"/>
              </v:shape>
            </v:group>
            <v:group style="position:absolute;left:10713;top:13611;width:93;height:341" coordorigin="10713,13611" coordsize="93,341">
              <v:shape style="position:absolute;left:10713;top:13611;width:93;height:341" coordorigin="10713,13611" coordsize="93,341" path="m10713,13611l10806,13611,10806,13952,10713,13952,10713,13611e" filled="t" fillcolor="#EBEDED" stroked="f">
                <v:path arrowok="t"/>
                <v:fill/>
              </v:shape>
            </v:group>
            <v:group style="position:absolute;left:9412;top:13883;width:2;height:269" coordorigin="9412,13883" coordsize="2,269">
              <v:shape style="position:absolute;left:9412;top:13883;width:2;height:269" coordorigin="9412,13883" coordsize="0,269" path="m9412,14152l9412,13883e" filled="f" stroked="t" strokeweight="3.9628pt" strokecolor="#EBEDED">
                <v:path arrowok="t"/>
              </v:shape>
            </v:group>
            <v:group style="position:absolute;left:10400;top:14157;width:2;height:273" coordorigin="10400,14157" coordsize="2,273">
              <v:shape style="position:absolute;left:10400;top:14157;width:2;height:273" coordorigin="10400,14157" coordsize="0,273" path="m10400,14429l10400,14157e" filled="f" stroked="t" strokeweight="2.7592pt" strokecolor="#EBEDED">
                <v:path arrowok="t"/>
              </v:shape>
            </v:group>
            <v:group style="position:absolute;left:10699;top:14157;width:132;height:273" coordorigin="10699,14157" coordsize="132,273">
              <v:shape style="position:absolute;left:10699;top:14157;width:132;height:273" coordorigin="10699,14157" coordsize="132,273" path="m10699,14157l10831,14157,10831,14429,10699,14429,10699,14157e" filled="t" fillcolor="#EBEDED" stroked="f">
                <v:path arrowok="t"/>
                <v:fill/>
              </v:shape>
            </v:group>
            <v:group style="position:absolute;left:9995;top:14290;width:2;height:283" coordorigin="9995,14290" coordsize="2,283">
              <v:shape style="position:absolute;left:9995;top:14290;width:2;height:283" coordorigin="9995,14290" coordsize="0,283" path="m9995,14573l9995,14290e" filled="f" stroked="t" strokeweight="2.75734pt" strokecolor="#EBEDED">
                <v:path arrowok="t"/>
              </v:shape>
            </v:group>
            <v:group style="position:absolute;left:9786;top:14447;width:2;height:229" coordorigin="9786,14447" coordsize="2,229">
              <v:shape style="position:absolute;left:9786;top:14447;width:2;height:229" coordorigin="9786,14447" coordsize="0,229" path="m9786,14675l9786,14447e" filled="f" stroked="t" strokeweight="1.79575pt" strokecolor="#EBEDED">
                <v:path arrowok="t"/>
              </v:shape>
            </v:group>
            <v:group style="position:absolute;left:9771;top:14598;width:2;height:191" coordorigin="9771,14598" coordsize="2,191">
              <v:shape style="position:absolute;left:9771;top:14598;width:2;height:191" coordorigin="9771,14598" coordsize="0,191" path="m9771,14598l9771,14789,9771,14598xe" filled="t" fillcolor="#EBEDED" stroked="f">
                <v:path arrowok="t"/>
                <v:fill/>
              </v:shape>
            </v:group>
            <v:group style="position:absolute;left:10274;top:14598;width:2;height:191" coordorigin="10274,14598" coordsize="2,191">
              <v:shape style="position:absolute;left:10274;top:14598;width:2;height:191" coordorigin="10274,14598" coordsize="0,191" path="m10274,14789l10274,14598e" filled="f" stroked="t" strokeweight="2.3743pt" strokecolor="#EBEDED">
                <v:path arrowok="t"/>
              </v:shape>
            </v:group>
            <v:group style="position:absolute;left:9507;top:14722;width:2;height:133" coordorigin="9507,14722" coordsize="2,133">
              <v:shape style="position:absolute;left:9507;top:14722;width:2;height:133" coordorigin="9507,14722" coordsize="0,133" path="m9507,14855l9507,14722e" filled="f" stroked="t" strokeweight="2.5pt" strokecolor="#EBEDED">
                <v:path arrowok="t"/>
              </v:shape>
            </v:group>
            <v:group style="position:absolute;left:10475;top:14783;width:42;height:54" coordorigin="10475,14783" coordsize="42,54">
              <v:shape style="position:absolute;left:10475;top:14783;width:42;height:54" coordorigin="10475,14783" coordsize="42,54" path="m10475,14810l10518,14810e" filled="f" stroked="t" strokeweight="2.792383pt" strokecolor="#EBEDED">
                <v:path arrowok="t"/>
              </v:shape>
            </v:group>
            <v:group style="position:absolute;left:10657;top:14743;width:102;height:112" coordorigin="10657,14743" coordsize="102,112">
              <v:shape style="position:absolute;left:10657;top:14743;width:102;height:112" coordorigin="10657,14743" coordsize="102,112" path="m10657,14743l10759,14743,10759,14855,10657,14855,10657,14743e" filled="t" fillcolor="#EBEDED" stroked="f">
                <v:path arrowok="t"/>
                <v:fill/>
              </v:shape>
            </v:group>
            <v:group style="position:absolute;left:10886;top:14745;width:2;height:106" coordorigin="10886,14745" coordsize="2,106">
              <v:shape style="position:absolute;left:10886;top:14745;width:2;height:106" coordorigin="10886,14745" coordsize="0,106" path="m10886,14745l10886,14851,10886,14745xe" filled="t" fillcolor="#EBEDED" stroked="f">
                <v:path arrowok="t"/>
                <v:fill/>
              </v:shape>
            </v:group>
            <v:group style="position:absolute;left:9730;top:14857;width:64;height:2" coordorigin="9730,14857" coordsize="64,2">
              <v:shape style="position:absolute;left:9730;top:14857;width:64;height:2" coordorigin="9730,14857" coordsize="64,0" path="m9730,14857l9794,14857e" filled="f" stroked="t" strokeweight="3.21688pt" strokecolor="#EBEDED">
                <v:path arrowok="t"/>
              </v:shape>
            </v:group>
            <v:group style="position:absolute;left:10358;top:14766;width:2;height:198" coordorigin="10358,14766" coordsize="2,198">
              <v:shape style="position:absolute;left:10358;top:14766;width:2;height:198" coordorigin="10358,14766" coordsize="0,198" path="m10358,14964l10358,14766e" filled="f" stroked="t" strokeweight="1.8451pt" strokecolor="#EBEDED">
                <v:path arrowok="t"/>
              </v:shape>
            </v:group>
            <v:group style="position:absolute;left:10435;top:14766;width:2;height:117" coordorigin="10435,14766" coordsize="2,117">
              <v:shape style="position:absolute;left:10435;top:14766;width:2;height:117" coordorigin="10435,14766" coordsize="0,117" path="m10435,14883l10435,14766e" filled="f" stroked="t" strokeweight="1.43875pt" strokecolor="#EBEDED">
                <v:path arrowok="t"/>
              </v:shape>
            </v:group>
            <v:group style="position:absolute;left:10619;top:14760;width:2;height:205" coordorigin="10619,14760" coordsize="2,205">
              <v:shape style="position:absolute;left:10619;top:14760;width:2;height:205" coordorigin="10619,14760" coordsize="0,205" path="m10619,14964l10619,14760e" filled="f" stroked="t" strokeweight="4.068025pt" strokecolor="#EBEDED">
                <v:path arrowok="t"/>
              </v:shape>
            </v:group>
            <v:group style="position:absolute;left:10887;top:14770;width:2;height:191" coordorigin="10887,14770" coordsize="2,191">
              <v:shape style="position:absolute;left:10887;top:14770;width:2;height:191" coordorigin="10887,14770" coordsize="0,191" path="m10887,14961l10887,14770e" filled="f" stroked="t" strokeweight="2.76112pt" strokecolor="#EBEDED">
                <v:path arrowok="t"/>
              </v:shape>
            </v:group>
            <v:group style="position:absolute;left:9720;top:14883;width:92;height:229" coordorigin="9720,14883" coordsize="92,229">
              <v:shape style="position:absolute;left:9720;top:14883;width:92;height:229" coordorigin="9720,14883" coordsize="92,229" path="m9720,14883l9811,14883,9811,15112,9720,15112,9720,14883e" filled="t" fillcolor="#EBEDED" stroked="f">
                <v:path arrowok="t"/>
                <v:fill/>
              </v:shape>
            </v:group>
            <v:group style="position:absolute;left:10365;top:14883;width:101;height:229" coordorigin="10365,14883" coordsize="101,229">
              <v:shape style="position:absolute;left:10365;top:14883;width:101;height:229" coordorigin="10365,14883" coordsize="101,229" path="m10365,14883l10466,14883,10466,15112,10365,15112,10365,14883e" filled="t" fillcolor="#EBEDED" stroked="f">
                <v:path arrowok="t"/>
                <v:fill/>
              </v:shape>
            </v:group>
            <v:group style="position:absolute;left:10934;top:15044;width:2;height:94" coordorigin="10934,15044" coordsize="2,94">
              <v:shape style="position:absolute;left:10934;top:15044;width:2;height:94" coordorigin="10934,15044" coordsize="0,94" path="m10934,15044l10934,15139,10934,15044xe" filled="t" fillcolor="#EBEDED" stroked="f">
                <v:path arrowok="t"/>
                <v:fill/>
              </v:shape>
            </v:group>
            <v:group style="position:absolute;left:9791;top:15126;width:2;height:94" coordorigin="9791,15126" coordsize="2,94">
              <v:shape style="position:absolute;left:9791;top:15126;width:2;height:94" coordorigin="9791,15126" coordsize="0,94" path="m9791,15220l9791,15126e" filled="f" stroked="t" strokeweight="2.1475pt" strokecolor="#EBEDED">
                <v:path arrowok="t"/>
              </v:shape>
            </v:group>
            <v:group style="position:absolute;left:10179;top:15125;width:2;height:97" coordorigin="10179,15125" coordsize="2,97">
              <v:shape style="position:absolute;left:10179;top:15125;width:2;height:97" coordorigin="10179,15125" coordsize="0,97" path="m10179,15222l10179,15125e" filled="f" stroked="t" strokeweight="3.85578pt" strokecolor="#EBEDED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5.964783pt;margin-top:2.876717pt;width:58.3869pt;height:8.5pt;mso-position-horizontal-relative:page;mso-position-vertical-relative:paragraph;z-index:-15867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tabs>
                      <w:tab w:pos="660" w:val="left"/>
                    </w:tabs>
                    <w:rPr>
                      <w:rFonts w:ascii="Times New Roman" w:hAnsi="Times New Roman" w:cs="Times New Roman" w:eastAsia="Times New Roman"/>
                      <w:sz w:val="7"/>
                      <w:szCs w:val="7"/>
                    </w:rPr>
                  </w:pPr>
                  <w:rPr/>
                  <w:r>
                    <w:rPr>
                      <w:rFonts w:ascii="Arial" w:hAnsi="Arial" w:cs="Arial" w:eastAsia="Arial"/>
                      <w:sz w:val="6"/>
                      <w:szCs w:val="6"/>
                      <w:color w:val="939597"/>
                      <w:spacing w:val="0"/>
                      <w:w w:val="140"/>
                    </w:rPr>
                    <w:t>•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939597"/>
                      <w:spacing w:val="3"/>
                      <w:w w:val="140"/>
                    </w:rPr>
                    <w:t> 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3B3B3B"/>
                      <w:spacing w:val="0"/>
                      <w:w w:val="140"/>
                      <w:b/>
                      <w:bCs/>
                    </w:rPr>
                    <w:t>1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3B3B3B"/>
                      <w:spacing w:val="0"/>
                      <w:w w:val="140"/>
                      <w:b/>
                      <w:bCs/>
                    </w:rPr>
                    <w:t>       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3B3B3B"/>
                      <w:spacing w:val="12"/>
                      <w:w w:val="14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939597"/>
                      <w:spacing w:val="0"/>
                      <w:w w:val="63"/>
                      <w:b/>
                      <w:bCs/>
                      <w:i/>
                    </w:rPr>
                    <w:t>1-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939597"/>
                      <w:spacing w:val="0"/>
                      <w:w w:val="100"/>
                      <w:b/>
                      <w:bCs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939597"/>
                      <w:spacing w:val="0"/>
                      <w:w w:val="100"/>
                      <w:b/>
                      <w:bCs/>
                      <w:i/>
                    </w:rPr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39597"/>
                      <w:spacing w:val="0"/>
                      <w:w w:val="100"/>
                      <w:b/>
                      <w:bCs/>
                    </w:rPr>
                    <w:t>t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39597"/>
                      <w:spacing w:val="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39597"/>
                      <w:spacing w:val="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939597"/>
                      <w:spacing w:val="0"/>
                      <w:w w:val="100"/>
                    </w:rPr>
                    <w:t>&lt;!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939597"/>
                      <w:spacing w:val="0"/>
                      <w:w w:val="100"/>
                    </w:rPr>
                    <w:t>    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939597"/>
                      <w:spacing w:val="1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595959"/>
                      <w:spacing w:val="0"/>
                      <w:w w:val="96"/>
                      <w:b/>
                      <w:bCs/>
                    </w:rPr>
                    <w:t>,_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595959"/>
                      <w:spacing w:val="-4"/>
                      <w:w w:val="96"/>
                      <w:b/>
                      <w:bCs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939597"/>
                      <w:spacing w:val="0"/>
                      <w:w w:val="164"/>
                      <w:b/>
                      <w:bCs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Halk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1"/>
        </w:rPr>
        <w:t>.,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3A5A7"/>
          <w:spacing w:val="0"/>
          <w:w w:val="76"/>
          <w:position w:val="1"/>
        </w:rPr>
        <w:t>""</w:t>
      </w:r>
      <w:r>
        <w:rPr>
          <w:rFonts w:ascii="Times New Roman" w:hAnsi="Times New Roman" w:cs="Times New Roman" w:eastAsia="Times New Roman"/>
          <w:sz w:val="17"/>
          <w:szCs w:val="17"/>
          <w:color w:val="A3A5A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3A5A7"/>
          <w:spacing w:val="0"/>
          <w:w w:val="76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A3A5A7"/>
          <w:spacing w:val="3"/>
          <w:w w:val="76"/>
          <w:position w:val="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939597"/>
          <w:spacing w:val="0"/>
          <w:w w:val="76"/>
          <w:position w:val="1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939597"/>
          <w:spacing w:val="-20"/>
          <w:w w:val="76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3959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93959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0"/>
          <w:szCs w:val="10"/>
          <w:color w:val="707070"/>
          <w:spacing w:val="0"/>
          <w:w w:val="165"/>
          <w:position w:val="1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707070"/>
          <w:spacing w:val="2"/>
          <w:w w:val="165"/>
          <w:position w:val="1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0"/>
          <w:w w:val="104"/>
          <w:position w:val="1"/>
        </w:rPr>
        <w:t>l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5167" w:right="-20"/>
        <w:jc w:val="left"/>
        <w:tabs>
          <w:tab w:pos="9220" w:val="left"/>
          <w:tab w:pos="9580" w:val="left"/>
          <w:tab w:pos="9960" w:val="left"/>
          <w:tab w:pos="10400" w:val="left"/>
          <w:tab w:pos="1072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6.565491pt;margin-top:5.045524pt;width:4.669400pt;height:10pt;mso-position-horizontal-relative:page;mso-position-vertical-relative:paragraph;z-index:-1586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828282"/>
                      <w:spacing w:val="0"/>
                      <w:w w:val="73"/>
                    </w:rPr>
                    <w:t>ı"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Kubila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ATEŞ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7"/>
          <w:szCs w:val="7"/>
          <w:color w:val="707070"/>
          <w:spacing w:val="0"/>
          <w:w w:val="153"/>
          <w:position w:val="5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707070"/>
          <w:spacing w:val="-10"/>
          <w:w w:val="153"/>
          <w:position w:val="5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939597"/>
          <w:spacing w:val="0"/>
          <w:w w:val="53"/>
          <w:position w:val="5"/>
        </w:rPr>
        <w:t>_</w:t>
      </w:r>
      <w:r>
        <w:rPr>
          <w:rFonts w:ascii="Times New Roman" w:hAnsi="Times New Roman" w:cs="Times New Roman" w:eastAsia="Times New Roman"/>
          <w:sz w:val="7"/>
          <w:szCs w:val="7"/>
          <w:color w:val="939597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939597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7"/>
          <w:szCs w:val="7"/>
          <w:color w:val="A3A5A7"/>
          <w:spacing w:val="-9"/>
          <w:w w:val="234"/>
          <w:position w:val="5"/>
        </w:rPr>
        <w:t>,</w:t>
      </w:r>
      <w:r>
        <w:rPr>
          <w:rFonts w:ascii="Times New Roman" w:hAnsi="Times New Roman" w:cs="Times New Roman" w:eastAsia="Times New Roman"/>
          <w:sz w:val="7"/>
          <w:szCs w:val="7"/>
          <w:color w:val="595959"/>
          <w:spacing w:val="0"/>
          <w:w w:val="380"/>
          <w:position w:val="5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595959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595959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7"/>
          <w:szCs w:val="7"/>
          <w:color w:val="A3A5A7"/>
          <w:spacing w:val="0"/>
          <w:w w:val="193"/>
          <w:b/>
          <w:bCs/>
          <w:position w:val="5"/>
        </w:rPr>
        <w:t>p</w:t>
      </w:r>
      <w:r>
        <w:rPr>
          <w:rFonts w:ascii="Times New Roman" w:hAnsi="Times New Roman" w:cs="Times New Roman" w:eastAsia="Times New Roman"/>
          <w:sz w:val="7"/>
          <w:szCs w:val="7"/>
          <w:color w:val="A3A5A7"/>
          <w:spacing w:val="0"/>
          <w:w w:val="100"/>
          <w:b/>
          <w:bCs/>
          <w:position w:val="5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A3A5A7"/>
          <w:spacing w:val="0"/>
          <w:w w:val="100"/>
          <w:b/>
          <w:bCs/>
          <w:position w:val="5"/>
        </w:rPr>
      </w:r>
      <w:r>
        <w:rPr>
          <w:rFonts w:ascii="Times New Roman" w:hAnsi="Times New Roman" w:cs="Times New Roman" w:eastAsia="Times New Roman"/>
          <w:sz w:val="7"/>
          <w:szCs w:val="7"/>
          <w:color w:val="828282"/>
          <w:spacing w:val="0"/>
          <w:w w:val="115"/>
          <w:b/>
          <w:bCs/>
          <w:position w:val="5"/>
        </w:rPr>
        <w:t>..;</w:t>
      </w:r>
      <w:r>
        <w:rPr>
          <w:rFonts w:ascii="Times New Roman" w:hAnsi="Times New Roman" w:cs="Times New Roman" w:eastAsia="Times New Roman"/>
          <w:sz w:val="7"/>
          <w:szCs w:val="7"/>
          <w:color w:val="A3A5A7"/>
          <w:spacing w:val="0"/>
          <w:w w:val="252"/>
          <w:b/>
          <w:bCs/>
          <w:position w:val="5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A3A5A7"/>
          <w:spacing w:val="0"/>
          <w:w w:val="100"/>
          <w:b/>
          <w:bCs/>
          <w:position w:val="5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A3A5A7"/>
          <w:spacing w:val="0"/>
          <w:w w:val="100"/>
          <w:b/>
          <w:bCs/>
          <w:position w:val="5"/>
        </w:rPr>
      </w:r>
      <w:r>
        <w:rPr>
          <w:rFonts w:ascii="Times New Roman" w:hAnsi="Times New Roman" w:cs="Times New Roman" w:eastAsia="Times New Roman"/>
          <w:sz w:val="13"/>
          <w:szCs w:val="13"/>
          <w:color w:val="939597"/>
          <w:spacing w:val="0"/>
          <w:w w:val="82"/>
          <w:b/>
          <w:bCs/>
          <w:i/>
          <w:position w:val="5"/>
        </w:rPr>
        <w:t>6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92" w:lineRule="exact"/>
        <w:ind w:right="1271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939597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8"/>
          <w:szCs w:val="8"/>
          <w:color w:val="939597"/>
          <w:spacing w:val="0"/>
          <w:w w:val="100"/>
          <w:position w:val="-1"/>
        </w:rPr>
        <w:t>     </w:t>
      </w:r>
      <w:r>
        <w:rPr>
          <w:rFonts w:ascii="Times New Roman" w:hAnsi="Times New Roman" w:cs="Times New Roman" w:eastAsia="Times New Roman"/>
          <w:sz w:val="8"/>
          <w:szCs w:val="8"/>
          <w:color w:val="939597"/>
          <w:spacing w:val="6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A3A5A7"/>
          <w:spacing w:val="0"/>
          <w:w w:val="58"/>
          <w:b/>
          <w:bCs/>
          <w:position w:val="-1"/>
        </w:rPr>
        <w:t>J&amp;</w:t>
      </w:r>
      <w:r>
        <w:rPr>
          <w:rFonts w:ascii="Arial" w:hAnsi="Arial" w:cs="Arial" w:eastAsia="Arial"/>
          <w:sz w:val="14"/>
          <w:szCs w:val="14"/>
          <w:color w:val="A3A5A7"/>
          <w:spacing w:val="0"/>
          <w:w w:val="58"/>
          <w:b/>
          <w:bCs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A3A5A7"/>
          <w:spacing w:val="18"/>
          <w:w w:val="58"/>
          <w:b/>
          <w:bCs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828282"/>
          <w:spacing w:val="0"/>
          <w:w w:val="204"/>
          <w:position w:val="-1"/>
        </w:rPr>
        <w:t>: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5162" w:right="-20"/>
        <w:jc w:val="left"/>
        <w:tabs>
          <w:tab w:pos="99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>Af.A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"/>
          <w:w w:val="96"/>
          <w:position w:val="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97"/>
          <w:position w:val="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8"/>
          <w:position w:val="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>Kur.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  <w:position w:val="6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6"/>
        </w:rPr>
        <w:t>er.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0"/>
          <w:w w:val="68"/>
          <w:b/>
          <w:bCs/>
          <w:position w:val="1"/>
        </w:rPr>
        <w:t>..o</w:t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0"/>
          <w:w w:val="68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11"/>
          <w:w w:val="68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0"/>
          <w:w w:val="68"/>
          <w:b/>
          <w:bCs/>
          <w:position w:val="1"/>
        </w:rPr>
        <w:t>.,...f</w:t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0"/>
          <w:w w:val="68"/>
          <w:b/>
          <w:bCs/>
          <w:position w:val="1"/>
        </w:rPr>
        <w:t>      </w:t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5"/>
          <w:w w:val="68"/>
          <w:b/>
          <w:bCs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939597"/>
          <w:spacing w:val="0"/>
          <w:w w:val="68"/>
          <w:i/>
          <w:position w:val="1"/>
        </w:rPr>
        <w:t>*"'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00"/>
        </w:sectPr>
      </w:pPr>
      <w:rPr/>
    </w:p>
    <w:p>
      <w:pPr>
        <w:spacing w:before="0" w:after="0" w:line="1114" w:lineRule="exact"/>
        <w:ind w:left="590" w:right="-192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21.190245pt;margin-top:4.414795pt;width:558.204889pt;height:74.891374pt;mso-position-horizontal-relative:page;mso-position-vertical-relative:paragraph;z-index:-15864" coordorigin="424,88" coordsize="11164,1498">
            <v:group style="position:absolute;left:431;top:105;width:11150;height:2" coordorigin="431,105" coordsize="11150,2">
              <v:shape style="position:absolute;left:431;top:105;width:11150;height:2" coordorigin="431,105" coordsize="11150,0" path="m431,105l11581,105e" filled="f" stroked="t" strokeweight=".702439pt" strokecolor="#5B5B5B">
                <v:path arrowok="t"/>
              </v:shape>
            </v:group>
            <v:group style="position:absolute;left:2332;top:95;width:2;height:1479" coordorigin="2332,95" coordsize="2,1479">
              <v:shape style="position:absolute;left:2332;top:95;width:2;height:1479" coordorigin="2332,95" coordsize="0,1479" path="m2332,1574l2332,95e" filled="f" stroked="t" strokeweight=".702439pt" strokecolor="#777777">
                <v:path arrowok="t"/>
              </v:shape>
            </v:group>
            <v:group style="position:absolute;left:8963;top:100;width:2;height:1479" coordorigin="8963,100" coordsize="2,1479">
              <v:shape style="position:absolute;left:8963;top:100;width:2;height:1479" coordorigin="8963,100" coordsize="0,1479" path="m8963,1579l8963,100e" filled="f" stroked="t" strokeweight=".702439pt" strokecolor="#54545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5"/>
          <w:szCs w:val="15"/>
          <w:color w:val="363636"/>
          <w:w w:val="104"/>
          <w:position w:val="-18"/>
        </w:rPr>
        <w:t>BÜ</w:t>
      </w:r>
      <w:r>
        <w:rPr>
          <w:rFonts w:ascii="Arial" w:hAnsi="Arial" w:cs="Arial" w:eastAsia="Arial"/>
          <w:sz w:val="15"/>
          <w:szCs w:val="15"/>
          <w:color w:val="363636"/>
          <w:spacing w:val="-58"/>
          <w:w w:val="104"/>
          <w:position w:val="-18"/>
        </w:rPr>
        <w:t>Y</w:t>
      </w:r>
      <w:r>
        <w:rPr>
          <w:rFonts w:ascii="Arial" w:hAnsi="Arial" w:cs="Arial" w:eastAsia="Arial"/>
          <w:sz w:val="101"/>
          <w:szCs w:val="101"/>
          <w:color w:val="363636"/>
          <w:spacing w:val="-221"/>
          <w:w w:val="116"/>
          <w:position w:val="-3"/>
        </w:rPr>
        <w:t>!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4"/>
          <w:position w:val="-18"/>
        </w:rPr>
        <w:t>ÜK</w:t>
      </w:r>
      <w:r>
        <w:rPr>
          <w:rFonts w:ascii="Arial" w:hAnsi="Arial" w:cs="Arial" w:eastAsia="Arial"/>
          <w:sz w:val="15"/>
          <w:szCs w:val="15"/>
          <w:color w:val="363636"/>
          <w:spacing w:val="-55"/>
          <w:w w:val="104"/>
          <w:position w:val="-18"/>
        </w:rPr>
        <w:t>Ş</w:t>
      </w:r>
      <w:r>
        <w:rPr>
          <w:rFonts w:ascii="Arial" w:hAnsi="Arial" w:cs="Arial" w:eastAsia="Arial"/>
          <w:sz w:val="101"/>
          <w:szCs w:val="101"/>
          <w:color w:val="363636"/>
          <w:spacing w:val="-224"/>
          <w:w w:val="116"/>
          <w:position w:val="-3"/>
        </w:rPr>
        <w:t>.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4"/>
          <w:position w:val="-18"/>
        </w:rPr>
        <w:t>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left="637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14"/>
        </w:rPr>
        <w:t>BELE</w:t>
      </w:r>
      <w:r>
        <w:rPr>
          <w:rFonts w:ascii="Arial" w:hAnsi="Arial" w:cs="Arial" w:eastAsia="Arial"/>
          <w:sz w:val="14"/>
          <w:szCs w:val="14"/>
          <w:color w:val="363636"/>
          <w:spacing w:val="8"/>
          <w:w w:val="114"/>
        </w:rPr>
        <w:t>D</w:t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114"/>
        </w:rPr>
        <w:t>IYE</w:t>
      </w:r>
      <w:r>
        <w:rPr>
          <w:rFonts w:ascii="Arial" w:hAnsi="Arial" w:cs="Arial" w:eastAsia="Arial"/>
          <w:sz w:val="14"/>
          <w:szCs w:val="14"/>
          <w:color w:val="595959"/>
          <w:spacing w:val="8"/>
          <w:w w:val="114"/>
        </w:rPr>
        <w:t>S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14"/>
        </w:rPr>
        <w:t>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4" w:right="451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6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6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3" w:lineRule="exact"/>
        <w:ind w:left="459" w:right="466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9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90"/>
        </w:rPr>
        <w:t>DAiR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95959"/>
          <w:spacing w:val="0"/>
          <w:w w:val="102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595959"/>
          <w:spacing w:val="8"/>
          <w:w w:val="102"/>
        </w:rPr>
        <w:t>S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6"/>
        </w:rPr>
        <w:t>BAŞKANLIÖI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87.726837pt;margin-top:4.584332pt;width:30.673172pt;height:.1pt;mso-position-horizontal-relative:page;mso-position-vertical-relative:paragraph;z-index:-15862" coordorigin="9755,92" coordsize="613,2">
            <v:shape style="position:absolute;left:9755;top:92;width:613;height:2" coordorigin="9755,92" coordsize="613,0" path="m9755,92l10368,92e" filled="f" stroked="t" strokeweight="2.575610pt" strokecolor="#67707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5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226" w:lineRule="exact"/>
        <w:ind w:left="1103" w:right="536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5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60" w:bottom="280" w:left="300" w:right="140"/>
          <w:cols w:num="2" w:equalWidth="0">
            <w:col w:w="1613" w:space="1538"/>
            <w:col w:w="8329"/>
          </w:cols>
        </w:sectPr>
      </w:pPr>
      <w:rPr/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0.390253" w:type="dxa"/>
      </w:tblPr>
      <w:tblGrid/>
      <w:tr>
        <w:trPr>
          <w:trHeight w:val="237" w:hRule="exact"/>
        </w:trPr>
        <w:tc>
          <w:tcPr>
            <w:tcW w:w="1178" w:type="dxa"/>
            <w:tcBorders>
              <w:top w:val="single" w:sz="5.619512" w:space="0" w:color="575757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2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97" w:type="dxa"/>
            <w:tcBorders>
              <w:top w:val="single" w:sz="5.619512" w:space="0" w:color="575757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20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1"/>
              </w:rPr>
              <w:t>07/05/2017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25" w:type="dxa"/>
            <w:tcBorders>
              <w:top w:val="single" w:sz="5.619512" w:space="0" w:color="575757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24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5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7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2"/>
              </w:rPr>
              <w:t>24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78" w:type="dxa"/>
            <w:tcBorders>
              <w:top w:val="single" w:sz="5.619512" w:space="0" w:color="575757"/>
              <w:bottom w:val="single" w:sz="5.619512" w:space="0" w:color="575757"/>
              <w:left w:val="nil" w:sz="6" w:space="0" w:color="auto"/>
              <w:right w:val="single" w:sz="5.619512" w:space="0" w:color="909090"/>
            </w:tcBorders>
          </w:tcPr>
          <w:p>
            <w:pPr>
              <w:spacing w:before="5" w:after="0" w:line="218" w:lineRule="exact"/>
              <w:ind w:left="250" w:right="-20"/>
              <w:jc w:val="left"/>
              <w:tabs>
                <w:tab w:pos="22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-22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16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4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16:38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trel: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1"/>
              </w:rPr>
              <w:t>155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7" w:hRule="exact"/>
        </w:trPr>
        <w:tc>
          <w:tcPr>
            <w:tcW w:w="1178" w:type="dxa"/>
            <w:tcBorders>
              <w:top w:val="single" w:sz="5.619512" w:space="0" w:color="575757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2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97" w:type="dxa"/>
            <w:tcBorders>
              <w:top w:val="single" w:sz="5.619512" w:space="0" w:color="575757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20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2"/>
              </w:rPr>
              <w:t>07/05/2017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25" w:type="dxa"/>
            <w:tcBorders>
              <w:top w:val="single" w:sz="5.619512" w:space="0" w:color="575757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247" w:right="-20"/>
              <w:jc w:val="left"/>
              <w:tabs>
                <w:tab w:pos="15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4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0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No</w:t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2"/>
              </w:rPr>
              <w:t>2846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78" w:type="dxa"/>
            <w:tcBorders>
              <w:top w:val="single" w:sz="5.619512" w:space="0" w:color="575757"/>
              <w:bottom w:val="single" w:sz="5.619512" w:space="0" w:color="575757"/>
              <w:left w:val="nil" w:sz="6" w:space="0" w:color="auto"/>
              <w:right w:val="single" w:sz="5.619512" w:space="0" w:color="909090"/>
            </w:tcBorders>
          </w:tcPr>
          <w:p>
            <w:pPr>
              <w:spacing w:before="5" w:after="0" w:line="218" w:lineRule="exact"/>
              <w:ind w:left="2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0"/>
              </w:rPr>
              <w:t>Ayku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Yavuz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AY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10" w:lineRule="exact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9"/>
          <w:w w:val="11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9"/>
        </w:rPr>
        <w:t>ım1lıuri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yet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4525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:15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2"/>
        </w:rPr>
        <w:t>ÇEŞME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31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Cumhuriyet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4525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-iZMiR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36" w:right="-20"/>
        <w:jc w:val="left"/>
        <w:tabs>
          <w:tab w:pos="1680" w:val="left"/>
          <w:tab w:pos="4400" w:val="left"/>
          <w:tab w:pos="7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_yangını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204" w:lineRule="exact"/>
        <w:ind w:left="136" w:right="-20"/>
        <w:jc w:val="left"/>
        <w:tabs>
          <w:tab w:pos="3480" w:val="left"/>
          <w:tab w:pos="4780" w:val="left"/>
          <w:tab w:pos="640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-1"/>
          <w:w w:val="292"/>
          <w:position w:val="-2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-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0"/>
          <w:w w:val="157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3498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u w:val="single" w:color="000000"/>
          <w:position w:val="3"/>
        </w:rPr>
        <w:t>Betoııarm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9"/>
          <w:u w:val="single" w:color="0000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9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9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9"/>
          <w:position w:val="3"/>
        </w:rPr>
      </w:r>
      <w:r>
        <w:rPr>
          <w:rFonts w:ascii="Arial" w:hAnsi="Arial" w:cs="Arial" w:eastAsia="Arial"/>
          <w:sz w:val="52"/>
          <w:szCs w:val="52"/>
          <w:color w:val="262626"/>
          <w:spacing w:val="-59"/>
          <w:w w:val="60"/>
          <w:position w:val="-20"/>
        </w:rPr>
      </w:r>
      <w:r>
        <w:rPr>
          <w:rFonts w:ascii="Arial" w:hAnsi="Arial" w:cs="Arial" w:eastAsia="Arial"/>
          <w:sz w:val="52"/>
          <w:szCs w:val="52"/>
          <w:color w:val="262626"/>
          <w:spacing w:val="0"/>
          <w:w w:val="60"/>
          <w:strike/>
          <w:position w:val="-20"/>
        </w:rPr>
        <w:t>ı</w:t>
      </w:r>
      <w:r>
        <w:rPr>
          <w:rFonts w:ascii="Arial" w:hAnsi="Arial" w:cs="Arial" w:eastAsia="Arial"/>
          <w:sz w:val="52"/>
          <w:szCs w:val="52"/>
          <w:color w:val="262626"/>
          <w:spacing w:val="0"/>
          <w:w w:val="60"/>
          <w:strike/>
          <w:position w:val="-20"/>
        </w:rPr>
      </w:r>
      <w:r>
        <w:rPr>
          <w:rFonts w:ascii="Arial" w:hAnsi="Arial" w:cs="Arial" w:eastAsia="Arial"/>
          <w:sz w:val="52"/>
          <w:szCs w:val="52"/>
          <w:color w:val="262626"/>
          <w:spacing w:val="-70"/>
          <w:w w:val="99"/>
          <w:strike/>
          <w:position w:val="-20"/>
        </w:rPr>
        <w:t> </w:t>
      </w:r>
      <w:r>
        <w:rPr>
          <w:rFonts w:ascii="Arial" w:hAnsi="Arial" w:cs="Arial" w:eastAsia="Arial"/>
          <w:sz w:val="52"/>
          <w:szCs w:val="52"/>
          <w:color w:val="262626"/>
          <w:spacing w:val="-70"/>
          <w:w w:val="99"/>
          <w:strike/>
          <w:position w:val="-20"/>
        </w:rPr>
      </w:r>
      <w:r>
        <w:rPr>
          <w:rFonts w:ascii="Arial" w:hAnsi="Arial" w:cs="Arial" w:eastAsia="Arial"/>
          <w:sz w:val="52"/>
          <w:szCs w:val="52"/>
          <w:color w:val="262626"/>
          <w:spacing w:val="-70"/>
          <w:w w:val="99"/>
          <w:position w:val="-20"/>
        </w:rPr>
      </w:r>
      <w:r>
        <w:rPr>
          <w:rFonts w:ascii="Arial" w:hAnsi="Arial" w:cs="Arial" w:eastAsia="Arial"/>
          <w:sz w:val="52"/>
          <w:szCs w:val="52"/>
          <w:color w:val="262626"/>
          <w:spacing w:val="-70"/>
          <w:w w:val="99"/>
          <w:position w:val="-2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0"/>
          <w:w w:val="98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  <w:u w:val="single" w:color="000000"/>
          <w:position w:val="3"/>
        </w:rPr>
        <w:t>Kagl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99"/>
          <w:u w:val="single" w:color="000000"/>
          <w:position w:val="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99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99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99"/>
          <w:position w:val="3"/>
        </w:rPr>
      </w:r>
      <w:r>
        <w:rPr>
          <w:rFonts w:ascii="Arial" w:hAnsi="Arial" w:cs="Arial" w:eastAsia="Arial"/>
          <w:sz w:val="52"/>
          <w:szCs w:val="52"/>
          <w:color w:val="484848"/>
          <w:spacing w:val="-5"/>
          <w:w w:val="50"/>
          <w:position w:val="-20"/>
        </w:rPr>
      </w:r>
      <w:r>
        <w:rPr>
          <w:rFonts w:ascii="Arial" w:hAnsi="Arial" w:cs="Arial" w:eastAsia="Arial"/>
          <w:sz w:val="52"/>
          <w:szCs w:val="52"/>
          <w:color w:val="484848"/>
          <w:spacing w:val="0"/>
          <w:w w:val="50"/>
          <w:strike/>
          <w:position w:val="-20"/>
        </w:rPr>
        <w:t>ı</w:t>
      </w:r>
      <w:r>
        <w:rPr>
          <w:rFonts w:ascii="Arial" w:hAnsi="Arial" w:cs="Arial" w:eastAsia="Arial"/>
          <w:sz w:val="52"/>
          <w:szCs w:val="52"/>
          <w:color w:val="484848"/>
          <w:spacing w:val="0"/>
          <w:w w:val="50"/>
          <w:strike/>
          <w:position w:val="-20"/>
        </w:rPr>
      </w:r>
      <w:r>
        <w:rPr>
          <w:rFonts w:ascii="Arial" w:hAnsi="Arial" w:cs="Arial" w:eastAsia="Arial"/>
          <w:sz w:val="52"/>
          <w:szCs w:val="52"/>
          <w:color w:val="484848"/>
          <w:spacing w:val="-106"/>
          <w:w w:val="99"/>
          <w:strike/>
          <w:position w:val="-20"/>
        </w:rPr>
        <w:t> </w:t>
      </w:r>
      <w:r>
        <w:rPr>
          <w:rFonts w:ascii="Arial" w:hAnsi="Arial" w:cs="Arial" w:eastAsia="Arial"/>
          <w:sz w:val="52"/>
          <w:szCs w:val="52"/>
          <w:color w:val="484848"/>
          <w:spacing w:val="-106"/>
          <w:w w:val="99"/>
          <w:strike/>
          <w:position w:val="-20"/>
        </w:rPr>
      </w:r>
      <w:r>
        <w:rPr>
          <w:rFonts w:ascii="Arial" w:hAnsi="Arial" w:cs="Arial" w:eastAsia="Arial"/>
          <w:sz w:val="52"/>
          <w:szCs w:val="52"/>
          <w:color w:val="484848"/>
          <w:spacing w:val="-106"/>
          <w:w w:val="99"/>
          <w:position w:val="-20"/>
        </w:rPr>
      </w:r>
      <w:r>
        <w:rPr>
          <w:rFonts w:ascii="Arial" w:hAnsi="Arial" w:cs="Arial" w:eastAsia="Arial"/>
          <w:sz w:val="52"/>
          <w:szCs w:val="52"/>
          <w:color w:val="484848"/>
          <w:spacing w:val="-106"/>
          <w:w w:val="99"/>
          <w:position w:val="-2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6"/>
          <w:w w:val="101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000000"/>
          <w:position w:val="3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000000"/>
          <w:position w:val="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u w:val="single" w:color="0000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u w:val="single" w:color="000000"/>
          <w:position w:val="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  <w:u w:val="single" w:color="0000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000000"/>
          <w:position w:val="3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000000"/>
          <w:position w:val="3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u w:val="single" w:color="0000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2"/>
          <w:u w:val="single" w:color="000000"/>
          <w:position w:val="3"/>
        </w:rPr>
        <w:t>Dığ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2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83"/>
          <w:u w:val="single" w:color="000000"/>
          <w:position w:val="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83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83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83"/>
          <w:position w:val="3"/>
        </w:rPr>
      </w:r>
      <w:r>
        <w:rPr>
          <w:rFonts w:ascii="Times New Roman" w:hAnsi="Times New Roman" w:cs="Times New Roman" w:eastAsia="Times New Roman"/>
          <w:sz w:val="50"/>
          <w:szCs w:val="50"/>
          <w:color w:val="6E7070"/>
          <w:spacing w:val="-35"/>
          <w:w w:val="119"/>
          <w:position w:val="-20"/>
        </w:rPr>
      </w:r>
      <w:r>
        <w:rPr>
          <w:rFonts w:ascii="Times New Roman" w:hAnsi="Times New Roman" w:cs="Times New Roman" w:eastAsia="Times New Roman"/>
          <w:sz w:val="50"/>
          <w:szCs w:val="50"/>
          <w:color w:val="6E7070"/>
          <w:spacing w:val="-137"/>
          <w:w w:val="119"/>
          <w:strike/>
          <w:position w:val="-20"/>
        </w:rPr>
        <w:t>:</w:t>
      </w:r>
      <w:r>
        <w:rPr>
          <w:rFonts w:ascii="Times New Roman" w:hAnsi="Times New Roman" w:cs="Times New Roman" w:eastAsia="Times New Roman"/>
          <w:sz w:val="50"/>
          <w:szCs w:val="50"/>
          <w:color w:val="6E7070"/>
          <w:spacing w:val="-137"/>
          <w:w w:val="119"/>
          <w:strike/>
          <w:position w:val="-20"/>
        </w:rPr>
      </w:r>
      <w:r>
        <w:rPr>
          <w:rFonts w:ascii="Times New Roman" w:hAnsi="Times New Roman" w:cs="Times New Roman" w:eastAsia="Times New Roman"/>
          <w:sz w:val="50"/>
          <w:szCs w:val="50"/>
          <w:color w:val="6E7070"/>
          <w:spacing w:val="-98"/>
          <w:w w:val="100"/>
          <w:strike/>
          <w:position w:val="-20"/>
        </w:rPr>
        <w:t> </w:t>
      </w:r>
      <w:r>
        <w:rPr>
          <w:rFonts w:ascii="Times New Roman" w:hAnsi="Times New Roman" w:cs="Times New Roman" w:eastAsia="Times New Roman"/>
          <w:sz w:val="50"/>
          <w:szCs w:val="50"/>
          <w:color w:val="6E7070"/>
          <w:spacing w:val="-98"/>
          <w:w w:val="100"/>
          <w:strike/>
          <w:position w:val="-20"/>
        </w:rPr>
      </w:r>
      <w:r>
        <w:rPr>
          <w:rFonts w:ascii="Times New Roman" w:hAnsi="Times New Roman" w:cs="Times New Roman" w:eastAsia="Times New Roman"/>
          <w:sz w:val="50"/>
          <w:szCs w:val="50"/>
          <w:color w:val="6E7070"/>
          <w:spacing w:val="-98"/>
          <w:w w:val="100"/>
          <w:position w:val="-20"/>
        </w:rPr>
      </w:r>
      <w:r>
        <w:rPr>
          <w:rFonts w:ascii="Times New Roman" w:hAnsi="Times New Roman" w:cs="Times New Roman" w:eastAsia="Times New Roman"/>
          <w:sz w:val="50"/>
          <w:szCs w:val="50"/>
          <w:color w:val="6E7070"/>
          <w:spacing w:val="-98"/>
          <w:w w:val="100"/>
          <w:position w:val="-2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8"/>
          <w:w w:val="82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83"/>
          <w:u w:val="single" w:color="0000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83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83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83"/>
          <w:position w:val="3"/>
        </w:rPr>
      </w:r>
      <w:r>
        <w:rPr>
          <w:rFonts w:ascii="Times New Roman" w:hAnsi="Times New Roman" w:cs="Times New Roman" w:eastAsia="Times New Roman"/>
          <w:sz w:val="50"/>
          <w:szCs w:val="50"/>
          <w:color w:val="ACAFAF"/>
          <w:spacing w:val="-20"/>
          <w:w w:val="83"/>
          <w:position w:val="-20"/>
        </w:rPr>
      </w:r>
      <w:r>
        <w:rPr>
          <w:rFonts w:ascii="Times New Roman" w:hAnsi="Times New Roman" w:cs="Times New Roman" w:eastAsia="Times New Roman"/>
          <w:sz w:val="50"/>
          <w:szCs w:val="50"/>
          <w:color w:val="ACAFAF"/>
          <w:spacing w:val="-99"/>
          <w:w w:val="83"/>
          <w:strike/>
          <w:position w:val="-20"/>
        </w:rPr>
        <w:t>l</w:t>
      </w:r>
      <w:r>
        <w:rPr>
          <w:rFonts w:ascii="Times New Roman" w:hAnsi="Times New Roman" w:cs="Times New Roman" w:eastAsia="Times New Roman"/>
          <w:sz w:val="50"/>
          <w:szCs w:val="50"/>
          <w:color w:val="ACAFAF"/>
          <w:spacing w:val="-99"/>
          <w:w w:val="83"/>
          <w:strike/>
          <w:position w:val="-20"/>
        </w:rPr>
      </w:r>
      <w:r>
        <w:rPr>
          <w:rFonts w:ascii="Times New Roman" w:hAnsi="Times New Roman" w:cs="Times New Roman" w:eastAsia="Times New Roman"/>
          <w:sz w:val="50"/>
          <w:szCs w:val="50"/>
          <w:color w:val="ACAFAF"/>
          <w:spacing w:val="-99"/>
          <w:w w:val="83"/>
          <w:position w:val="-20"/>
        </w:rPr>
      </w:r>
      <w:r>
        <w:rPr>
          <w:rFonts w:ascii="Times New Roman" w:hAnsi="Times New Roman" w:cs="Times New Roman" w:eastAsia="Times New Roman"/>
          <w:sz w:val="50"/>
          <w:szCs w:val="50"/>
          <w:color w:val="ACAFAF"/>
          <w:spacing w:val="-99"/>
          <w:w w:val="83"/>
          <w:position w:val="-2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9"/>
          <w:w w:val="83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  <w:u w:val="single" w:color="000000"/>
          <w:position w:val="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83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210"/>
          <w:position w:val="3"/>
        </w:rPr>
        <w:t>1-----------</w:t>
      </w:r>
      <w:r>
        <w:rPr>
          <w:rFonts w:ascii="Arial" w:hAnsi="Arial" w:cs="Arial" w:eastAsia="Arial"/>
          <w:sz w:val="21"/>
          <w:szCs w:val="21"/>
          <w:color w:val="363636"/>
          <w:spacing w:val="5"/>
          <w:w w:val="210"/>
          <w:position w:val="3"/>
        </w:rPr>
        <w:t>-</w:t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426"/>
          <w:position w:val="3"/>
        </w:rPr>
        <w:t>-</w:t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595959"/>
          <w:spacing w:val="6"/>
          <w:w w:val="100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321"/>
          <w:position w:val="3"/>
        </w:rPr>
        <w:t>----------;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5376" w:right="-20"/>
        <w:jc w:val="left"/>
        <w:tabs>
          <w:tab w:pos="612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ACAFAF"/>
          <w:spacing w:val="0"/>
          <w:w w:val="53"/>
        </w:rPr>
        <w:t>1</w:t>
      </w:r>
      <w:r>
        <w:rPr>
          <w:rFonts w:ascii="Arial" w:hAnsi="Arial" w:cs="Arial" w:eastAsia="Arial"/>
          <w:sz w:val="13"/>
          <w:szCs w:val="13"/>
          <w:color w:val="ACAFAF"/>
          <w:spacing w:val="-18"/>
          <w:w w:val="53"/>
        </w:rPr>
        <w:t> </w:t>
      </w:r>
      <w:r>
        <w:rPr>
          <w:rFonts w:ascii="Arial" w:hAnsi="Arial" w:cs="Arial" w:eastAsia="Arial"/>
          <w:sz w:val="13"/>
          <w:szCs w:val="13"/>
          <w:color w:val="ACAFAF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ACAFAF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16:55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140"/>
        </w:sectPr>
      </w:pPr>
      <w:rPr/>
    </w:p>
    <w:p>
      <w:pPr>
        <w:spacing w:before="80" w:after="0" w:line="240" w:lineRule="auto"/>
        <w:ind w:left="13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6" w:after="0" w:line="278" w:lineRule="auto"/>
        <w:ind w:left="72" w:right="-53" w:firstLine="-9"/>
        <w:jc w:val="left"/>
        <w:tabs>
          <w:tab w:pos="3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2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6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484848"/>
          <w:spacing w:val="0"/>
          <w:w w:val="79"/>
        </w:rPr>
        <w:t>IKiracı</w:t>
      </w:r>
      <w:r>
        <w:rPr>
          <w:rFonts w:ascii="Times New Roman" w:hAnsi="Times New Roman" w:cs="Times New Roman" w:eastAsia="Times New Roman"/>
          <w:sz w:val="22"/>
          <w:szCs w:val="22"/>
          <w:color w:val="484848"/>
          <w:spacing w:val="16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50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3"/>
          <w:w w:val="15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ERTANZAN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8" w:lineRule="exact"/>
        <w:ind w:left="82" w:right="-20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7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9"/>
          <w:w w:val="1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57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5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0"/>
          <w:w w:val="1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16:38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0"/>
          <w:w w:val="83"/>
          <w:position w:val="-1"/>
        </w:rPr>
        <w:t>lA.ra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83"/>
          <w:position w:val="-1"/>
        </w:rPr>
        <w:t>ç</w:t>
      </w:r>
      <w:r>
        <w:rPr>
          <w:rFonts w:ascii="Arial" w:hAnsi="Arial" w:cs="Arial" w:eastAsia="Arial"/>
          <w:sz w:val="18"/>
          <w:szCs w:val="18"/>
          <w:color w:val="363636"/>
          <w:spacing w:val="10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-1"/>
        </w:rPr>
        <w:t>337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2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140"/>
          <w:cols w:num="3" w:equalWidth="0">
            <w:col w:w="1174" w:space="858"/>
            <w:col w:w="5202" w:space="160"/>
            <w:col w:w="4086"/>
          </w:cols>
        </w:sectPr>
      </w:pPr>
      <w:rPr/>
    </w:p>
    <w:p>
      <w:pPr>
        <w:spacing w:before="36" w:after="0" w:line="240" w:lineRule="auto"/>
        <w:ind w:left="4503" w:right="486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4520" w:right="474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50" w:lineRule="auto"/>
        <w:ind w:left="2046" w:right="4492" w:firstLine="2491"/>
        <w:jc w:val="left"/>
        <w:tabs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8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7"/>
          <w:w w:val="10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1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140"/>
        </w:sectPr>
      </w:pPr>
      <w:rPr/>
    </w:p>
    <w:p>
      <w:pPr>
        <w:spacing w:before="12" w:after="0" w:line="249" w:lineRule="auto"/>
        <w:ind w:left="2041" w:right="1110" w:firstLine="-191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0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55" w:lineRule="auto"/>
        <w:ind w:left="126" w:right="-53" w:firstLine="192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varıldığında,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87" w:right="-20"/>
        <w:jc w:val="left"/>
        <w:tabs>
          <w:tab w:pos="3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140"/>
          <w:cols w:num="2" w:equalWidth="0">
            <w:col w:w="4191" w:space="145"/>
            <w:col w:w="7144"/>
          </w:cols>
        </w:sectPr>
      </w:pPr>
      <w:rPr/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7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right="-20"/>
        <w:jc w:val="left"/>
        <w:tabs>
          <w:tab w:pos="1880" w:val="left"/>
          <w:tab w:pos="34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241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55"/>
          <w:w w:val="24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  <w:position w:val="-4"/>
        </w:rPr>
        <w:t>!K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4"/>
          <w:position w:val="-4"/>
        </w:rPr>
        <w:t>öpük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9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2"/>
          <w:szCs w:val="22"/>
          <w:color w:val="484848"/>
          <w:spacing w:val="0"/>
          <w:w w:val="83"/>
          <w:position w:val="-3"/>
        </w:rPr>
        <w:t>!K.K.</w:t>
      </w:r>
      <w:r>
        <w:rPr>
          <w:rFonts w:ascii="Times New Roman" w:hAnsi="Times New Roman" w:cs="Times New Roman" w:eastAsia="Times New Roman"/>
          <w:sz w:val="22"/>
          <w:szCs w:val="22"/>
          <w:color w:val="484848"/>
          <w:spacing w:val="2"/>
          <w:w w:val="83"/>
          <w:position w:val="-3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0"/>
          <w:w w:val="83"/>
          <w:position w:val="-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20"/>
          <w:w w:val="83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5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14" w:lineRule="exact"/>
        <w:ind w:left="56" w:right="-20"/>
        <w:jc w:val="left"/>
        <w:tabs>
          <w:tab w:pos="1840" w:val="left"/>
          <w:tab w:pos="34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0.5m3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Arial" w:hAnsi="Arial" w:cs="Arial" w:eastAsia="Arial"/>
          <w:sz w:val="29"/>
          <w:szCs w:val="29"/>
          <w:color w:val="484848"/>
          <w:spacing w:val="0"/>
          <w:w w:val="66"/>
          <w:position w:val="2"/>
        </w:rPr>
        <w:t>J</w:t>
      </w:r>
      <w:r>
        <w:rPr>
          <w:rFonts w:ascii="Arial" w:hAnsi="Arial" w:cs="Arial" w:eastAsia="Arial"/>
          <w:sz w:val="29"/>
          <w:szCs w:val="29"/>
          <w:color w:val="484848"/>
          <w:spacing w:val="-30"/>
          <w:w w:val="66"/>
          <w:position w:val="2"/>
        </w:rPr>
        <w:t> </w:t>
      </w:r>
      <w:r>
        <w:rPr>
          <w:rFonts w:ascii="Arial" w:hAnsi="Arial" w:cs="Arial" w:eastAsia="Arial"/>
          <w:sz w:val="29"/>
          <w:szCs w:val="29"/>
          <w:color w:val="48484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9"/>
          <w:szCs w:val="29"/>
          <w:color w:val="484848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66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140"/>
          <w:cols w:num="3" w:equalWidth="0">
            <w:col w:w="1359" w:space="758"/>
            <w:col w:w="1171" w:space="1236"/>
            <w:col w:w="6956"/>
          </w:cols>
        </w:sectPr>
      </w:pPr>
      <w:rPr/>
    </w:p>
    <w:p>
      <w:pPr>
        <w:spacing w:before="0" w:after="0" w:line="194" w:lineRule="exact"/>
        <w:ind w:left="20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olmadığı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tespi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26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dilmişti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26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0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TEDAŞ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142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numaralı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direğini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altında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9" w:lineRule="auto"/>
        <w:ind w:left="2032" w:right="133" w:firstLine="-1911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otlardan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direğinde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kopa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düşere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54" w:lineRule="auto"/>
        <w:ind w:left="117" w:right="3930"/>
        <w:jc w:val="left"/>
        <w:tabs>
          <w:tab w:pos="2020" w:val="left"/>
          <w:tab w:pos="6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6"/>
          <w:w w:val="106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6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6"/>
          <w:w w:val="109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ŞiJketi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6" w:lineRule="exact"/>
        <w:ind w:left="11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dilcüği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140"/>
        </w:sectPr>
      </w:pPr>
      <w:rPr/>
    </w:p>
    <w:p>
      <w:pPr>
        <w:spacing w:before="44" w:after="0" w:line="240" w:lineRule="auto"/>
        <w:ind w:left="663" w:right="57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67" w:right="-54"/>
        <w:jc w:val="center"/>
        <w:tabs>
          <w:tab w:pos="1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6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0E0E0E"/>
          <w:spacing w:val="0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E0E0E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1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8"/>
        </w:rPr>
        <w:t>07/05/2017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29" w:lineRule="exact"/>
        <w:ind w:right="-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88"/>
        </w:rPr>
        <w:t>g_i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8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Çeşme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4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0"/>
          <w:w w:val="1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17:30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101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140"/>
          <w:cols w:num="4" w:equalWidth="0">
            <w:col w:w="1907" w:space="125"/>
            <w:col w:w="2943" w:space="2015"/>
            <w:col w:w="1008" w:space="501"/>
            <w:col w:w="2981"/>
          </w:cols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140"/>
        </w:sectPr>
      </w:pPr>
      <w:rPr/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3" w:lineRule="exact"/>
        <w:ind w:left="337" w:right="-20"/>
        <w:jc w:val="left"/>
        <w:tabs>
          <w:tab w:pos="1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9"/>
          <w:w w:val="100"/>
          <w:position w:val="-2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04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2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2"/>
        </w:rPr>
        <w:t>AT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0"/>
          <w:w w:val="104"/>
          <w:position w:val="-2"/>
        </w:rPr>
        <w:t>BÖlGE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66" w:right="-70"/>
        <w:jc w:val="left"/>
        <w:tabs>
          <w:tab w:pos="1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28"/>
          <w:position w:val="1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6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  <w:t>POS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  <w:t>UPLAR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4"/>
          <w:position w:val="1"/>
        </w:rPr>
        <w:t>AMİRİ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0" w:after="0" w:line="240" w:lineRule="auto"/>
        <w:ind w:left="1438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100"/>
        </w:rPr>
        <w:t>INA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79CA1"/>
          <w:spacing w:val="0"/>
          <w:w w:val="14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979CA1"/>
          <w:spacing w:val="-14"/>
          <w:w w:val="14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6E7070"/>
          <w:spacing w:val="4"/>
          <w:w w:val="126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979CA1"/>
          <w:spacing w:val="0"/>
          <w:w w:val="186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018" w:lineRule="exact"/>
        <w:ind w:left="356" w:right="-20"/>
        <w:jc w:val="left"/>
        <w:rPr>
          <w:rFonts w:ascii="Times New Roman" w:hAnsi="Times New Roman" w:cs="Times New Roman" w:eastAsia="Times New Roman"/>
          <w:sz w:val="95"/>
          <w:szCs w:val="95"/>
        </w:rPr>
      </w:pPr>
      <w:rPr/>
      <w:r>
        <w:rPr>
          <w:rFonts w:ascii="Times New Roman" w:hAnsi="Times New Roman" w:cs="Times New Roman" w:eastAsia="Times New Roman"/>
          <w:sz w:val="95"/>
          <w:szCs w:val="95"/>
          <w:color w:val="333B7B"/>
          <w:w w:val="96"/>
          <w:position w:val="-7"/>
        </w:rPr>
        <w:t>\</w:t>
      </w:r>
      <w:r>
        <w:rPr>
          <w:rFonts w:ascii="Times New Roman" w:hAnsi="Times New Roman" w:cs="Times New Roman" w:eastAsia="Times New Roman"/>
          <w:sz w:val="95"/>
          <w:szCs w:val="95"/>
          <w:color w:val="414D93"/>
          <w:w w:val="34"/>
          <w:position w:val="-7"/>
        </w:rPr>
        <w:t>NP</w:t>
      </w:r>
      <w:r>
        <w:rPr>
          <w:rFonts w:ascii="Times New Roman" w:hAnsi="Times New Roman" w:cs="Times New Roman" w:eastAsia="Times New Roman"/>
          <w:sz w:val="95"/>
          <w:szCs w:val="95"/>
          <w:color w:val="414D93"/>
          <w:spacing w:val="-91"/>
          <w:w w:val="34"/>
          <w:position w:val="-7"/>
        </w:rPr>
        <w:t>b</w:t>
      </w:r>
      <w:r>
        <w:rPr>
          <w:rFonts w:ascii="Times New Roman" w:hAnsi="Times New Roman" w:cs="Times New Roman" w:eastAsia="Times New Roman"/>
          <w:sz w:val="95"/>
          <w:szCs w:val="95"/>
          <w:color w:val="5B5EA0"/>
          <w:spacing w:val="0"/>
          <w:w w:val="98"/>
          <w:position w:val="-7"/>
        </w:rPr>
        <w:t>:</w:t>
      </w:r>
      <w:r>
        <w:rPr>
          <w:rFonts w:ascii="Times New Roman" w:hAnsi="Times New Roman" w:cs="Times New Roman" w:eastAsia="Times New Roman"/>
          <w:sz w:val="95"/>
          <w:szCs w:val="95"/>
          <w:color w:val="000000"/>
          <w:spacing w:val="0"/>
          <w:w w:val="100"/>
          <w:position w:val="0"/>
        </w:rPr>
      </w:r>
    </w:p>
    <w:p>
      <w:pPr>
        <w:spacing w:before="0" w:after="0" w:line="50" w:lineRule="atLeast"/>
        <w:ind w:left="159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7E87A0"/>
          <w:spacing w:val="-6"/>
          <w:w w:val="121"/>
        </w:rPr>
        <w:t>İ</w:t>
      </w:r>
      <w:r>
        <w:rPr>
          <w:rFonts w:ascii="Times New Roman" w:hAnsi="Times New Roman" w:cs="Times New Roman" w:eastAsia="Times New Roman"/>
          <w:sz w:val="30"/>
          <w:szCs w:val="30"/>
          <w:color w:val="ACAFAF"/>
          <w:spacing w:val="0"/>
          <w:w w:val="113"/>
        </w:rPr>
        <w:t>smail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35" w:after="0" w:line="203" w:lineRule="exact"/>
        <w:ind w:left="2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left="496" w:right="-20"/>
        <w:jc w:val="left"/>
        <w:tabs>
          <w:tab w:pos="35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100"/>
          <w:position w:val="0"/>
        </w:rPr>
        <w:t>1</w:t>
      </w:r>
      <w:r>
        <w:rPr>
          <w:rFonts w:ascii="Arial" w:hAnsi="Arial" w:cs="Arial" w:eastAsia="Arial"/>
          <w:sz w:val="24"/>
          <w:szCs w:val="24"/>
          <w:color w:val="363636"/>
          <w:spacing w:val="-2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69"/>
          <w:position w:val="0"/>
        </w:rPr>
        <w:t>\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69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22"/>
          <w:w w:val="69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69"/>
          <w:position w:val="0"/>
        </w:rPr>
        <w:t>Maw</w:t>
      </w:r>
      <w:r>
        <w:rPr>
          <w:rFonts w:ascii="Arial" w:hAnsi="Arial" w:cs="Arial" w:eastAsia="Arial"/>
          <w:sz w:val="24"/>
          <w:szCs w:val="24"/>
          <w:color w:val="363636"/>
          <w:spacing w:val="23"/>
          <w:w w:val="69"/>
          <w:position w:val="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69"/>
          <w:position w:val="0"/>
        </w:rPr>
        <w:t>'lUi7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37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14.720001pt;margin-top:28.780481pt;width:150.720001pt;height:120.959999pt;mso-position-horizontal-relative:page;mso-position-vertical-relative:paragraph;z-index:-15866" type="#_x0000_t75">
            <v:imagedata r:id="rId9" o:title=""/>
          </v:shape>
        </w:pic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595959"/>
          <w:spacing w:val="4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31" w:lineRule="exact"/>
        <w:ind w:left="-69" w:right="4647"/>
        <w:jc w:val="center"/>
        <w:rPr>
          <w:rFonts w:ascii="Arial" w:hAnsi="Arial" w:cs="Arial" w:eastAsia="Arial"/>
          <w:sz w:val="66"/>
          <w:szCs w:val="66"/>
        </w:rPr>
      </w:pPr>
      <w:rPr/>
      <w:r>
        <w:rPr>
          <w:rFonts w:ascii="Arial" w:hAnsi="Arial" w:cs="Arial" w:eastAsia="Arial"/>
          <w:sz w:val="66"/>
          <w:szCs w:val="66"/>
          <w:color w:val="363636"/>
          <w:w w:val="28"/>
          <w:position w:val="-3"/>
        </w:rPr>
        <w:t>Hakan</w:t>
      </w:r>
      <w:r>
        <w:rPr>
          <w:rFonts w:ascii="Arial" w:hAnsi="Arial" w:cs="Arial" w:eastAsia="Arial"/>
          <w:sz w:val="66"/>
          <w:szCs w:val="66"/>
          <w:color w:val="333B7B"/>
          <w:w w:val="294"/>
          <w:position w:val="-3"/>
        </w:rPr>
        <w:t>t</w:t>
      </w:r>
      <w:r>
        <w:rPr>
          <w:rFonts w:ascii="Arial" w:hAnsi="Arial" w:cs="Arial" w:eastAsia="Arial"/>
          <w:sz w:val="66"/>
          <w:szCs w:val="66"/>
          <w:color w:val="333B7B"/>
          <w:spacing w:val="-19"/>
          <w:w w:val="100"/>
          <w:position w:val="-3"/>
        </w:rPr>
        <w:t> </w:t>
      </w:r>
      <w:r>
        <w:rPr>
          <w:rFonts w:ascii="Arial" w:hAnsi="Arial" w:cs="Arial" w:eastAsia="Arial"/>
          <w:sz w:val="66"/>
          <w:szCs w:val="66"/>
          <w:color w:val="333B7B"/>
          <w:spacing w:val="0"/>
          <w:w w:val="294"/>
          <w:position w:val="-3"/>
        </w:rPr>
        <w:t>:</w:t>
      </w:r>
      <w:r>
        <w:rPr>
          <w:rFonts w:ascii="Arial" w:hAnsi="Arial" w:cs="Arial" w:eastAsia="Arial"/>
          <w:sz w:val="66"/>
          <w:szCs w:val="66"/>
          <w:color w:val="333B7B"/>
          <w:spacing w:val="-135"/>
          <w:w w:val="100"/>
          <w:position w:val="-3"/>
        </w:rPr>
        <w:t> </w:t>
      </w:r>
      <w:r>
        <w:rPr>
          <w:rFonts w:ascii="Arial" w:hAnsi="Arial" w:cs="Arial" w:eastAsia="Arial"/>
          <w:sz w:val="66"/>
          <w:szCs w:val="66"/>
          <w:color w:val="363636"/>
          <w:spacing w:val="0"/>
          <w:w w:val="29"/>
          <w:position w:val="-3"/>
        </w:rPr>
        <w:t>AN</w:t>
      </w:r>
      <w:r>
        <w:rPr>
          <w:rFonts w:ascii="Arial" w:hAnsi="Arial" w:cs="Arial" w:eastAsia="Arial"/>
          <w:sz w:val="66"/>
          <w:szCs w:val="66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left="4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140"/>
          <w:cols w:num="3" w:equalWidth="0">
            <w:col w:w="785" w:space="1387"/>
            <w:col w:w="2593" w:space="302"/>
            <w:col w:w="6413"/>
          </w:cols>
        </w:sectPr>
      </w:pPr>
      <w:rPr/>
    </w:p>
    <w:p>
      <w:pPr>
        <w:spacing w:before="0" w:after="0" w:line="25" w:lineRule="atLeast"/>
        <w:ind w:right="-3"/>
        <w:jc w:val="righ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979CA1"/>
          <w:spacing w:val="0"/>
          <w:w w:val="102"/>
        </w:rPr>
        <w:t>YAPICli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49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979CA1"/>
          <w:spacing w:val="0"/>
          <w:w w:val="68"/>
          <w:position w:val="1"/>
        </w:rPr>
        <w:t>ltr</w:t>
      </w:r>
      <w:r>
        <w:rPr>
          <w:rFonts w:ascii="Times New Roman" w:hAnsi="Times New Roman" w:cs="Times New Roman" w:eastAsia="Times New Roman"/>
          <w:sz w:val="28"/>
          <w:szCs w:val="28"/>
          <w:color w:val="979CA1"/>
          <w:spacing w:val="0"/>
          <w:w w:val="68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79CA1"/>
          <w:spacing w:val="14"/>
          <w:w w:val="68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CAFAF"/>
          <w:spacing w:val="0"/>
          <w:w w:val="68"/>
          <w:position w:val="1"/>
        </w:rPr>
        <w:t>il•</w:t>
      </w:r>
      <w:r>
        <w:rPr>
          <w:rFonts w:ascii="Times New Roman" w:hAnsi="Times New Roman" w:cs="Times New Roman" w:eastAsia="Times New Roman"/>
          <w:sz w:val="21"/>
          <w:szCs w:val="21"/>
          <w:color w:val="ACAFAF"/>
          <w:spacing w:val="0"/>
          <w:w w:val="68"/>
          <w:position w:val="1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ACAFAF"/>
          <w:spacing w:val="0"/>
          <w:w w:val="68"/>
          <w:position w:val="1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ACAFAF"/>
          <w:spacing w:val="12"/>
          <w:w w:val="6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CAFAF"/>
          <w:spacing w:val="0"/>
          <w:w w:val="100"/>
          <w:position w:val="1"/>
        </w:rPr>
        <w:t>1?4tl</w:t>
      </w:r>
      <w:r>
        <w:rPr>
          <w:rFonts w:ascii="Times New Roman" w:hAnsi="Times New Roman" w:cs="Times New Roman" w:eastAsia="Times New Roman"/>
          <w:sz w:val="19"/>
          <w:szCs w:val="19"/>
          <w:color w:val="ACAFAF"/>
          <w:spacing w:val="-16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979CA1"/>
          <w:spacing w:val="0"/>
          <w:w w:val="91"/>
          <w:position w:val="1"/>
        </w:rPr>
        <w:t>Böt'</w:t>
      </w:r>
      <w:r>
        <w:rPr>
          <w:rFonts w:ascii="Arial" w:hAnsi="Arial" w:cs="Arial" w:eastAsia="Arial"/>
          <w:sz w:val="20"/>
          <w:szCs w:val="20"/>
          <w:color w:val="979CA1"/>
          <w:spacing w:val="0"/>
          <w:w w:val="91"/>
          <w:position w:val="1"/>
        </w:rPr>
        <w:t>)</w:t>
      </w:r>
      <w:r>
        <w:rPr>
          <w:rFonts w:ascii="Arial" w:hAnsi="Arial" w:cs="Arial" w:eastAsia="Arial"/>
          <w:sz w:val="20"/>
          <w:szCs w:val="20"/>
          <w:color w:val="979CA1"/>
          <w:spacing w:val="0"/>
          <w:w w:val="91"/>
          <w:position w:val="1"/>
        </w:rPr>
        <w:t>B</w:t>
      </w:r>
      <w:r>
        <w:rPr>
          <w:rFonts w:ascii="Arial" w:hAnsi="Arial" w:cs="Arial" w:eastAsia="Arial"/>
          <w:sz w:val="20"/>
          <w:szCs w:val="20"/>
          <w:color w:val="979CA1"/>
          <w:spacing w:val="-9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CAFAF"/>
          <w:spacing w:val="0"/>
          <w:w w:val="84"/>
          <w:position w:val="1"/>
        </w:rPr>
        <w:t>,1</w:t>
      </w:r>
      <w:r>
        <w:rPr>
          <w:rFonts w:ascii="Times New Roman" w:hAnsi="Times New Roman" w:cs="Times New Roman" w:eastAsia="Times New Roman"/>
          <w:sz w:val="19"/>
          <w:szCs w:val="19"/>
          <w:color w:val="ACAFAF"/>
          <w:spacing w:val="0"/>
          <w:w w:val="83"/>
          <w:position w:val="1"/>
        </w:rPr>
        <w:t>\iTi''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163" w:lineRule="exact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ACAFAF"/>
          <w:spacing w:val="0"/>
          <w:w w:val="131"/>
          <w:position w:val="-3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ACAFAF"/>
          <w:spacing w:val="23"/>
          <w:w w:val="131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CAFAF"/>
          <w:spacing w:val="0"/>
          <w:w w:val="179"/>
          <w:i/>
          <w:position w:val="-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33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C3C3C3"/>
          <w:spacing w:val="0"/>
          <w:w w:val="77"/>
          <w:position w:val="1"/>
        </w:rPr>
        <w:t>"''</w:t>
      </w:r>
      <w:r>
        <w:rPr>
          <w:rFonts w:ascii="Arial" w:hAnsi="Arial" w:cs="Arial" w:eastAsia="Arial"/>
          <w:sz w:val="20"/>
          <w:szCs w:val="20"/>
          <w:color w:val="C3C3C3"/>
          <w:spacing w:val="0"/>
          <w:w w:val="77"/>
          <w:position w:val="1"/>
        </w:rPr>
        <w:t>   </w:t>
      </w:r>
      <w:r>
        <w:rPr>
          <w:rFonts w:ascii="Arial" w:hAnsi="Arial" w:cs="Arial" w:eastAsia="Arial"/>
          <w:sz w:val="20"/>
          <w:szCs w:val="20"/>
          <w:color w:val="C3C3C3"/>
          <w:spacing w:val="0"/>
          <w:w w:val="77"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ACAFAF"/>
          <w:spacing w:val="0"/>
          <w:w w:val="77"/>
          <w:position w:val="1"/>
        </w:rPr>
        <w:t>.</w:t>
      </w:r>
      <w:r>
        <w:rPr>
          <w:rFonts w:ascii="Arial" w:hAnsi="Arial" w:cs="Arial" w:eastAsia="Arial"/>
          <w:sz w:val="28"/>
          <w:szCs w:val="28"/>
          <w:color w:val="ACAFAF"/>
          <w:spacing w:val="30"/>
          <w:w w:val="7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08080"/>
          <w:spacing w:val="0"/>
          <w:w w:val="117"/>
          <w:i/>
          <w:position w:val="-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808080"/>
          <w:spacing w:val="-32"/>
          <w:w w:val="117"/>
          <w:i/>
          <w:position w:val="-6"/>
        </w:rPr>
        <w:t>!</w:t>
      </w:r>
      <w:r>
        <w:rPr>
          <w:rFonts w:ascii="Arial" w:hAnsi="Arial" w:cs="Arial" w:eastAsia="Arial"/>
          <w:sz w:val="21"/>
          <w:szCs w:val="21"/>
          <w:color w:val="808080"/>
          <w:spacing w:val="0"/>
          <w:w w:val="272"/>
          <w:position w:val="1"/>
        </w:rPr>
        <w:t>,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140"/>
          <w:cols w:num="3" w:equalWidth="0">
            <w:col w:w="4231" w:space="5346"/>
            <w:col w:w="292" w:space="200"/>
            <w:col w:w="1411"/>
          </w:cols>
        </w:sectPr>
      </w:pPr>
      <w:rPr/>
    </w:p>
    <w:p>
      <w:pPr>
        <w:spacing w:before="0" w:after="0" w:line="81" w:lineRule="exact"/>
        <w:ind w:left="2440" w:right="-98"/>
        <w:jc w:val="left"/>
        <w:tabs>
          <w:tab w:pos="5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38"/>
          <w:szCs w:val="38"/>
          <w:color w:val="182D77"/>
          <w:w w:val="70"/>
          <w:position w:val="-27"/>
        </w:rPr>
        <w:t>\</w:t>
      </w:r>
      <w:r>
        <w:rPr>
          <w:rFonts w:ascii="Times New Roman" w:hAnsi="Times New Roman" w:cs="Times New Roman" w:eastAsia="Times New Roman"/>
          <w:sz w:val="38"/>
          <w:szCs w:val="38"/>
          <w:color w:val="182D77"/>
          <w:spacing w:val="-56"/>
          <w:w w:val="100"/>
          <w:position w:val="-27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333B7B"/>
          <w:spacing w:val="19"/>
          <w:w w:val="90"/>
          <w:position w:val="-27"/>
        </w:rPr>
        <w:t>G</w:t>
      </w:r>
      <w:r>
        <w:rPr>
          <w:rFonts w:ascii="Times New Roman" w:hAnsi="Times New Roman" w:cs="Times New Roman" w:eastAsia="Times New Roman"/>
          <w:sz w:val="38"/>
          <w:szCs w:val="38"/>
          <w:color w:val="182D77"/>
          <w:spacing w:val="0"/>
          <w:w w:val="90"/>
          <w:position w:val="-27"/>
        </w:rPr>
        <w:t>\</w:t>
      </w:r>
      <w:r>
        <w:rPr>
          <w:rFonts w:ascii="Times New Roman" w:hAnsi="Times New Roman" w:cs="Times New Roman" w:eastAsia="Times New Roman"/>
          <w:sz w:val="38"/>
          <w:szCs w:val="38"/>
          <w:color w:val="182D77"/>
          <w:spacing w:val="0"/>
          <w:w w:val="90"/>
          <w:position w:val="-27"/>
        </w:rPr>
        <w:t>Os-</w:t>
      </w:r>
      <w:r>
        <w:rPr>
          <w:rFonts w:ascii="Times New Roman" w:hAnsi="Times New Roman" w:cs="Times New Roman" w:eastAsia="Times New Roman"/>
          <w:sz w:val="38"/>
          <w:szCs w:val="38"/>
          <w:color w:val="182D77"/>
          <w:spacing w:val="-82"/>
          <w:w w:val="90"/>
          <w:position w:val="-27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182D77"/>
          <w:spacing w:val="0"/>
          <w:w w:val="100"/>
          <w:position w:val="-27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182D77"/>
          <w:spacing w:val="0"/>
          <w:w w:val="100"/>
          <w:position w:val="-27"/>
        </w:rPr>
      </w:r>
      <w:r>
        <w:rPr>
          <w:rFonts w:ascii="Arial" w:hAnsi="Arial" w:cs="Arial" w:eastAsia="Arial"/>
          <w:sz w:val="21"/>
          <w:szCs w:val="21"/>
          <w:color w:val="5B5EA0"/>
          <w:spacing w:val="0"/>
          <w:w w:val="146"/>
          <w:i/>
          <w:position w:val="-13"/>
        </w:rPr>
        <w:t>ll</w:t>
      </w:r>
      <w:r>
        <w:rPr>
          <w:rFonts w:ascii="Arial" w:hAnsi="Arial" w:cs="Arial" w:eastAsia="Arial"/>
          <w:sz w:val="21"/>
          <w:szCs w:val="21"/>
          <w:color w:val="5B5EA0"/>
          <w:spacing w:val="30"/>
          <w:w w:val="146"/>
          <w:i/>
          <w:position w:val="-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D93"/>
          <w:spacing w:val="0"/>
          <w:w w:val="100"/>
          <w:i/>
          <w:position w:val="-13"/>
        </w:rPr>
        <w:t>/1</w:t>
      </w:r>
      <w:r>
        <w:rPr>
          <w:rFonts w:ascii="Times New Roman" w:hAnsi="Times New Roman" w:cs="Times New Roman" w:eastAsia="Times New Roman"/>
          <w:sz w:val="18"/>
          <w:szCs w:val="18"/>
          <w:color w:val="414D93"/>
          <w:spacing w:val="0"/>
          <w:w w:val="100"/>
          <w:i/>
          <w:position w:val="-1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14D93"/>
          <w:spacing w:val="2"/>
          <w:w w:val="100"/>
          <w:i/>
          <w:position w:val="-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EA0"/>
          <w:spacing w:val="0"/>
          <w:w w:val="53"/>
          <w:i/>
          <w:position w:val="-1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left="314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ACAFAF"/>
          <w:spacing w:val="0"/>
          <w:w w:val="351"/>
          <w:position w:val="-2"/>
        </w:rPr>
        <w:t>...</w:t>
      </w:r>
      <w:r>
        <w:rPr>
          <w:rFonts w:ascii="Times New Roman" w:hAnsi="Times New Roman" w:cs="Times New Roman" w:eastAsia="Times New Roman"/>
          <w:sz w:val="16"/>
          <w:szCs w:val="16"/>
          <w:color w:val="ACAFAF"/>
          <w:spacing w:val="-93"/>
          <w:w w:val="351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E7070"/>
          <w:spacing w:val="0"/>
          <w:w w:val="194"/>
          <w:i/>
          <w:position w:val="-2"/>
        </w:rPr>
        <w:t>j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59" w:lineRule="atLeast"/>
        <w:ind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C3C3C3"/>
          <w:spacing w:val="0"/>
          <w:w w:val="134"/>
        </w:rPr>
        <w:t>,.</w:t>
      </w:r>
      <w:r>
        <w:rPr>
          <w:rFonts w:ascii="Arial" w:hAnsi="Arial" w:cs="Arial" w:eastAsia="Arial"/>
          <w:sz w:val="12"/>
          <w:szCs w:val="12"/>
          <w:color w:val="C3C3C3"/>
          <w:spacing w:val="9"/>
          <w:w w:val="134"/>
        </w:rPr>
        <w:t> </w:t>
      </w:r>
      <w:r>
        <w:rPr>
          <w:rFonts w:ascii="Arial" w:hAnsi="Arial" w:cs="Arial" w:eastAsia="Arial"/>
          <w:sz w:val="12"/>
          <w:szCs w:val="12"/>
          <w:color w:val="979CA1"/>
          <w:spacing w:val="0"/>
          <w:w w:val="134"/>
          <w:i/>
        </w:rPr>
        <w:t>i•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140"/>
          <w:cols w:num="2" w:equalWidth="0">
            <w:col w:w="6028" w:space="3572"/>
            <w:col w:w="1880"/>
          </w:cols>
        </w:sectPr>
      </w:pPr>
      <w:rPr/>
    </w:p>
    <w:p>
      <w:pPr>
        <w:spacing w:before="0" w:after="0" w:line="301" w:lineRule="exact"/>
        <w:ind w:left="117" w:right="-20"/>
        <w:jc w:val="left"/>
        <w:tabs>
          <w:tab w:pos="9680" w:val="left"/>
          <w:tab w:pos="1030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v:shape style="position:absolute;margin-left:256.320007pt;margin-top:8.933721pt;width:71.040001pt;height:10.56pt;mso-position-horizontal-relative:page;mso-position-vertical-relative:paragraph;z-index:-15865" type="#_x0000_t75">
            <v:imagedata r:id="rId10" o:title=""/>
          </v:shape>
        </w:pict>
      </w:r>
      <w:r>
        <w:rPr/>
        <w:pict>
          <v:group style="position:absolute;margin-left:20.019512pt;margin-top:40.180115pt;width:560.078060pt;height:769.849709pt;mso-position-horizontal-relative:page;mso-position-vertical-relative:page;z-index:-15863" coordorigin="400,804" coordsize="11202,15397">
            <v:group style="position:absolute;left:11586;top:811;width:2;height:15383" coordorigin="11586,811" coordsize="2,15383">
              <v:shape style="position:absolute;left:11586;top:811;width:2;height:15383" coordorigin="11586,811" coordsize="0,15383" path="m11586,16194l11586,811e" filled="f" stroked="t" strokeweight=".702439pt" strokecolor="#909090">
                <v:path arrowok="t"/>
              </v:shape>
            </v:group>
            <v:group style="position:absolute;left:431;top:2749;width:11159;height:2" coordorigin="431,2749" coordsize="11159,2">
              <v:shape style="position:absolute;left:431;top:2749;width:11159;height:2" coordorigin="431,2749" coordsize="11159,0" path="m431,2749l11590,2749e" filled="f" stroked="t" strokeweight=".702439pt" strokecolor="#5B5B5B">
                <v:path arrowok="t"/>
              </v:shape>
            </v:group>
            <v:group style="position:absolute;left:436;top:2989;width:11150;height:2" coordorigin="436,2989" coordsize="11150,2">
              <v:shape style="position:absolute;left:436;top:2989;width:11150;height:2" coordorigin="436,2989" coordsize="11150,0" path="m436,2989l11586,2989e" filled="f" stroked="t" strokeweight=".702439pt" strokecolor="#6B6B6B">
                <v:path arrowok="t"/>
              </v:shape>
            </v:group>
            <v:group style="position:absolute;left:431;top:3228;width:11159;height:2" coordorigin="431,3228" coordsize="11159,2">
              <v:shape style="position:absolute;left:431;top:3228;width:11159;height:2" coordorigin="431,3228" coordsize="11159,0" path="m431,3228l11590,3228e" filled="f" stroked="t" strokeweight=".702439pt" strokecolor="#6B6B6B">
                <v:path arrowok="t"/>
              </v:shape>
            </v:group>
            <v:group style="position:absolute;left:3779;top:3214;width:2;height:777" coordorigin="3779,3214" coordsize="2,777">
              <v:shape style="position:absolute;left:3779;top:3214;width:2;height:777" coordorigin="3779,3214" coordsize="0,777" path="m3779,3992l3779,3214e" filled="f" stroked="t" strokeweight=".702439pt" strokecolor="#484848">
                <v:path arrowok="t"/>
              </v:shape>
            </v:group>
            <v:group style="position:absolute;left:7052;top:3214;width:2;height:777" coordorigin="7052,3214" coordsize="2,777">
              <v:shape style="position:absolute;left:7052;top:3214;width:2;height:777" coordorigin="7052,3214" coordsize="0,777" path="m7052,3992l7052,3214e" filled="f" stroked="t" strokeweight=".702439pt" strokecolor="#606060">
                <v:path arrowok="t"/>
              </v:shape>
            </v:group>
            <v:group style="position:absolute;left:436;top:3982;width:11150;height:2" coordorigin="436,3982" coordsize="11150,2">
              <v:shape style="position:absolute;left:436;top:3982;width:11150;height:2" coordorigin="436,3982" coordsize="11150,0" path="m436,3982l11586,3982e" filled="f" stroked="t" strokeweight=".702439pt" strokecolor="#4F4F4F">
                <v:path arrowok="t"/>
              </v:shape>
            </v:group>
            <v:group style="position:absolute;left:2323;top:3977;width:2;height:12216" coordorigin="2323,3977" coordsize="2,12216">
              <v:shape style="position:absolute;left:2323;top:3977;width:2;height:12216" coordorigin="2323,3977" coordsize="0,12216" path="m2323,16194l2323,3977e" filled="f" stroked="t" strokeweight=".702439pt" strokecolor="#5B5B5B">
                <v:path arrowok="t"/>
              </v:shape>
            </v:group>
            <v:group style="position:absolute;left:431;top:4257;width:11159;height:2" coordorigin="431,4257" coordsize="11159,2">
              <v:shape style="position:absolute;left:431;top:4257;width:11159;height:2" coordorigin="431,4257" coordsize="11159,0" path="m431,4257l11590,4257e" filled="f" stroked="t" strokeweight=".702439pt" strokecolor="#575757">
                <v:path arrowok="t"/>
              </v:shape>
            </v:group>
            <v:group style="position:absolute;left:2318;top:4494;width:9268;height:2" coordorigin="2318,4494" coordsize="9268,2">
              <v:shape style="position:absolute;left:2318;top:4494;width:9268;height:2" coordorigin="2318,4494" coordsize="9268,0" path="m2318,4494l11586,4494e" filled="f" stroked="t" strokeweight=".702439pt" strokecolor="#575757">
                <v:path arrowok="t"/>
              </v:shape>
            </v:group>
            <v:group style="position:absolute;left:4823;top:4485;width:2;height:2162" coordorigin="4823,4485" coordsize="2,2162">
              <v:shape style="position:absolute;left:4823;top:4485;width:2;height:2162" coordorigin="4823,4485" coordsize="0,2162" path="m4823,6646l4823,4485e" filled="f" stroked="t" strokeweight=".702439pt" strokecolor="#4B4B4B">
                <v:path arrowok="t"/>
              </v:shape>
            </v:group>
            <v:group style="position:absolute;left:4814;top:4978;width:6772;height:2" coordorigin="4814,4978" coordsize="6772,2">
              <v:shape style="position:absolute;left:4814;top:4978;width:6772;height:2" coordorigin="4814,4978" coordsize="6772,0" path="m4814,4978l11586,4978e" filled="f" stroked="t" strokeweight=".702439pt" strokecolor="#5B5B5B">
                <v:path arrowok="t"/>
              </v:shape>
            </v:group>
            <v:group style="position:absolute;left:4819;top:5215;width:6776;height:2" coordorigin="4819,5215" coordsize="6776,2">
              <v:shape style="position:absolute;left:4819;top:5215;width:6776;height:2" coordorigin="4819,5215" coordsize="6776,0" path="m4819,5215l11595,5215e" filled="f" stroked="t" strokeweight=".702439pt" strokecolor="#5B5B5B">
                <v:path arrowok="t"/>
              </v:shape>
            </v:group>
            <v:group style="position:absolute;left:4814;top:5456;width:6776;height:2" coordorigin="4814,5456" coordsize="6776,2">
              <v:shape style="position:absolute;left:4814;top:5456;width:6776;height:2" coordorigin="4814,5456" coordsize="6776,0" path="m4814,5456l11590,5456e" filled="f" stroked="t" strokeweight=".702439pt" strokecolor="#575757">
                <v:path arrowok="t"/>
              </v:shape>
            </v:group>
            <v:group style="position:absolute;left:2318;top:5693;width:9272;height:2" coordorigin="2318,5693" coordsize="9272,2">
              <v:shape style="position:absolute;left:2318;top:5693;width:9272;height:2" coordorigin="2318,5693" coordsize="9272,0" path="m2318,5693l11590,5693e" filled="f" stroked="t" strokeweight=".702439pt" strokecolor="#5B5B5B">
                <v:path arrowok="t"/>
              </v:shape>
            </v:group>
            <v:group style="position:absolute;left:421;top:5933;width:11169;height:2" coordorigin="421,5933" coordsize="11169,2">
              <v:shape style="position:absolute;left:421;top:5933;width:11169;height:2" coordorigin="421,5933" coordsize="11169,0" path="m421,5933l11590,5933e" filled="f" stroked="t" strokeweight=".702439pt" strokecolor="#575757">
                <v:path arrowok="t"/>
              </v:shape>
            </v:group>
            <v:group style="position:absolute;left:7671;top:5930;width:2;height:721" coordorigin="7671,5930" coordsize="2,721">
              <v:shape style="position:absolute;left:7671;top:5930;width:2;height:721" coordorigin="7671,5930" coordsize="0,721" path="m7671,6651l7671,5930e" filled="f" stroked="t" strokeweight=".702439pt" strokecolor="#545454">
                <v:path arrowok="t"/>
              </v:shape>
            </v:group>
            <v:group style="position:absolute;left:2313;top:6400;width:9277;height:2" coordorigin="2313,6400" coordsize="9277,2">
              <v:shape style="position:absolute;left:2313;top:6400;width:9277;height:2" coordorigin="2313,6400" coordsize="9277,0" path="m2313,6400l11590,6400e" filled="f" stroked="t" strokeweight=".702439pt" strokecolor="#5B5B5B">
                <v:path arrowok="t"/>
              </v:shape>
            </v:group>
            <v:group style="position:absolute;left:2318;top:6641;width:9268;height:2" coordorigin="2318,6641" coordsize="9268,2">
              <v:shape style="position:absolute;left:2318;top:6641;width:9268;height:2" coordorigin="2318,6641" coordsize="9268,0" path="m2318,6641l11586,6641e" filled="f" stroked="t" strokeweight=".702439pt" strokecolor="#5B5B5B">
                <v:path arrowok="t"/>
              </v:shape>
            </v:group>
            <v:group style="position:absolute;left:421;top:6878;width:11169;height:2" coordorigin="421,6878" coordsize="11169,2">
              <v:shape style="position:absolute;left:421;top:6878;width:11169;height:2" coordorigin="421,6878" coordsize="11169,0" path="m421,6878l11590,6878e" filled="f" stroked="t" strokeweight=".702439pt" strokecolor="#5B5B5B">
                <v:path arrowok="t"/>
              </v:shape>
            </v:group>
            <v:group style="position:absolute;left:426;top:7348;width:11169;height:2" coordorigin="426,7348" coordsize="11169,2">
              <v:shape style="position:absolute;left:426;top:7348;width:11169;height:2" coordorigin="426,7348" coordsize="11169,0" path="m426,7348l11595,7348e" filled="f" stroked="t" strokeweight=".702439pt" strokecolor="#5B5B5B">
                <v:path arrowok="t"/>
              </v:shape>
            </v:group>
            <v:group style="position:absolute;left:4823;top:7338;width:2;height:740" coordorigin="4823,7338" coordsize="2,740">
              <v:shape style="position:absolute;left:4823;top:7338;width:2;height:740" coordorigin="4823,7338" coordsize="0,740" path="m4823,8078l4823,7338e" filled="f" stroked="t" strokeweight=".702439pt" strokecolor="#545454">
                <v:path arrowok="t"/>
              </v:shape>
            </v:group>
            <v:group style="position:absolute;left:4814;top:7585;width:6776;height:2" coordorigin="4814,7585" coordsize="6776,2">
              <v:shape style="position:absolute;left:4814;top:7585;width:6776;height:2" coordorigin="4814,7585" coordsize="6776,0" path="m4814,7585l11590,7585e" filled="f" stroked="t" strokeweight=".702439pt" strokecolor="#5B5B5B">
                <v:path arrowok="t"/>
              </v:shape>
            </v:group>
            <v:group style="position:absolute;left:4809;top:7827;width:6786;height:2" coordorigin="4809,7827" coordsize="6786,2">
              <v:shape style="position:absolute;left:4809;top:7827;width:6786;height:2" coordorigin="4809,7827" coordsize="6786,0" path="m4809,7827l11595,7827e" filled="f" stroked="t" strokeweight=".702439pt" strokecolor="#606060">
                <v:path arrowok="t"/>
              </v:shape>
            </v:group>
            <v:group style="position:absolute;left:412;top:8068;width:11178;height:2" coordorigin="412,8068" coordsize="11178,2">
              <v:shape style="position:absolute;left:412;top:8068;width:11178;height:2" coordorigin="412,8068" coordsize="11178,0" path="m412,8068l11590,8068e" filled="f" stroked="t" strokeweight=".702439pt" strokecolor="#5B5B5B">
                <v:path arrowok="t"/>
              </v:shape>
            </v:group>
            <v:group style="position:absolute;left:426;top:8867;width:11169;height:2" coordorigin="426,8867" coordsize="11169,2">
              <v:shape style="position:absolute;left:426;top:8867;width:11169;height:2" coordorigin="426,8867" coordsize="11169,0" path="m426,8867l11595,8867e" filled="f" stroked="t" strokeweight=".702439pt" strokecolor="#575757">
                <v:path arrowok="t"/>
              </v:shape>
            </v:group>
            <v:group style="position:absolute;left:421;top:9704;width:11169;height:2" coordorigin="421,9704" coordsize="11169,2">
              <v:shape style="position:absolute;left:421;top:9704;width:11169;height:2" coordorigin="421,9704" coordsize="11169,0" path="m421,9704l11590,9704e" filled="f" stroked="t" strokeweight=".702439pt" strokecolor="#5B5B5B">
                <v:path arrowok="t"/>
              </v:shape>
            </v:group>
            <v:group style="position:absolute;left:417;top:9941;width:11178;height:2" coordorigin="417,9941" coordsize="11178,2">
              <v:shape style="position:absolute;left:417;top:9941;width:11178;height:2" coordorigin="417,9941" coordsize="11178,0" path="m417,9941l11595,9941e" filled="f" stroked="t" strokeweight=".702439pt" strokecolor="#5B5B5B">
                <v:path arrowok="t"/>
              </v:shape>
            </v:group>
            <v:group style="position:absolute;left:412;top:10180;width:11178;height:2" coordorigin="412,10180" coordsize="11178,2">
              <v:shape style="position:absolute;left:412;top:10180;width:11178;height:2" coordorigin="412,10180" coordsize="11178,0" path="m412,10180l11590,10180e" filled="f" stroked="t" strokeweight=".702439pt" strokecolor="#5B5B5B">
                <v:path arrowok="t"/>
              </v:shape>
            </v:group>
            <v:group style="position:absolute;left:7221;top:10652;width:2;height:5542" coordorigin="7221,10652" coordsize="2,5542">
              <v:shape style="position:absolute;left:7221;top:10652;width:2;height:5542" coordorigin="7221,10652" coordsize="0,5542" path="m7221,16194l7221,10652e" filled="f" stroked="t" strokeweight=".702439pt" strokecolor="#545454">
                <v:path arrowok="t"/>
              </v:shape>
            </v:group>
            <v:group style="position:absolute;left:1653;top:10884;width:2;height:5305" coordorigin="1653,10884" coordsize="2,5305">
              <v:shape style="position:absolute;left:1653;top:10884;width:2;height:5305" coordorigin="1653,10884" coordsize="0,5305" path="m1653,16189l1653,10884e" filled="f" stroked="t" strokeweight=".702439pt" strokecolor="#4F4F4F">
                <v:path arrowok="t"/>
              </v:shape>
            </v:group>
            <v:group style="position:absolute;left:407;top:11135;width:11188;height:2" coordorigin="407,11135" coordsize="11188,2">
              <v:shape style="position:absolute;left:407;top:11135;width:11188;height:2" coordorigin="407,11135" coordsize="11188,0" path="m407,11135l11595,11135e" filled="f" stroked="t" strokeweight=".702439pt" strokecolor="#5B5B5B">
                <v:path arrowok="t"/>
              </v:shape>
            </v:group>
            <v:group style="position:absolute;left:1227;top:11064;width:2;height:5129" coordorigin="1227,11064" coordsize="2,5129">
              <v:shape style="position:absolute;left:1227;top:11064;width:2;height:5129" coordorigin="1227,11064" coordsize="0,5129" path="m1227,16194l1227,11064e" filled="f" stroked="t" strokeweight=".702439pt" strokecolor="#4F4F4F">
                <v:path arrowok="t"/>
              </v:shape>
            </v:group>
            <v:group style="position:absolute;left:417;top:13202;width:1911;height:2" coordorigin="417,13202" coordsize="1911,2">
              <v:shape style="position:absolute;left:417;top:13202;width:1911;height:2" coordorigin="417,13202" coordsize="1911,0" path="m417,13202l2327,13202e" filled="f" stroked="t" strokeweight=".702439pt" strokecolor="#606060">
                <v:path arrowok="t"/>
              </v:shape>
            </v:group>
            <v:group style="position:absolute;left:5615;top:14743;width:1691;height:2" coordorigin="5615,14743" coordsize="1691,2">
              <v:shape style="position:absolute;left:5615;top:14743;width:1691;height:2" coordorigin="5615,14743" coordsize="1691,0" path="m5615,14743l7305,14743e" filled="f" stroked="t" strokeweight="1.639024pt" strokecolor="#5B64A8">
                <v:path arrowok="t"/>
              </v:shape>
            </v:group>
            <v:group style="position:absolute;left:412;top:16184;width:11183;height:2" coordorigin="412,16184" coordsize="11183,2">
              <v:shape style="position:absolute;left:412;top:16184;width:11183;height:2" coordorigin="412,16184" coordsize="11183,0" path="m412,16184l11595,16184e" filled="f" stroked="t" strokeweight=".702439pt" strokecolor="#67676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Halk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46"/>
          <w:szCs w:val="46"/>
          <w:color w:val="C3C3C3"/>
          <w:spacing w:val="0"/>
          <w:w w:val="78"/>
          <w:position w:val="3"/>
        </w:rPr>
        <w:t>·-</w:t>
      </w:r>
      <w:r>
        <w:rPr>
          <w:rFonts w:ascii="Arial" w:hAnsi="Arial" w:cs="Arial" w:eastAsia="Arial"/>
          <w:sz w:val="12"/>
          <w:szCs w:val="12"/>
          <w:color w:val="979CA1"/>
          <w:spacing w:val="0"/>
          <w:w w:val="155"/>
          <w:position w:val="27"/>
        </w:rPr>
        <w:t>.</w:t>
      </w:r>
      <w:r>
        <w:rPr>
          <w:rFonts w:ascii="Arial" w:hAnsi="Arial" w:cs="Arial" w:eastAsia="Arial"/>
          <w:sz w:val="12"/>
          <w:szCs w:val="12"/>
          <w:color w:val="979CA1"/>
          <w:spacing w:val="-24"/>
          <w:w w:val="100"/>
          <w:position w:val="27"/>
        </w:rPr>
        <w:t> </w:t>
      </w:r>
      <w:r>
        <w:rPr>
          <w:rFonts w:ascii="Arial" w:hAnsi="Arial" w:cs="Arial" w:eastAsia="Arial"/>
          <w:sz w:val="32"/>
          <w:szCs w:val="32"/>
          <w:color w:val="C3C3C3"/>
          <w:spacing w:val="0"/>
          <w:w w:val="100"/>
          <w:position w:val="3"/>
        </w:rPr>
        <w:t>.</w:t>
      </w:r>
      <w:r>
        <w:rPr>
          <w:rFonts w:ascii="Arial" w:hAnsi="Arial" w:cs="Arial" w:eastAsia="Arial"/>
          <w:sz w:val="32"/>
          <w:szCs w:val="32"/>
          <w:color w:val="C3C3C3"/>
          <w:spacing w:val="-88"/>
          <w:w w:val="100"/>
          <w:position w:val="3"/>
        </w:rPr>
        <w:t> </w:t>
      </w:r>
      <w:r>
        <w:rPr>
          <w:rFonts w:ascii="Arial" w:hAnsi="Arial" w:cs="Arial" w:eastAsia="Arial"/>
          <w:sz w:val="32"/>
          <w:szCs w:val="32"/>
          <w:color w:val="C3C3C3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32"/>
          <w:szCs w:val="32"/>
          <w:color w:val="C3C3C3"/>
          <w:spacing w:val="0"/>
          <w:w w:val="100"/>
          <w:position w:val="3"/>
        </w:rPr>
      </w:r>
      <w:r>
        <w:rPr>
          <w:rFonts w:ascii="Arial" w:hAnsi="Arial" w:cs="Arial" w:eastAsia="Arial"/>
          <w:sz w:val="12"/>
          <w:szCs w:val="12"/>
          <w:color w:val="979CA1"/>
          <w:spacing w:val="0"/>
          <w:w w:val="71"/>
          <w:position w:val="27"/>
        </w:rPr>
        <w:t>.•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5241" w:right="482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Uğur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BOZTEPE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5487" w:right="514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300" w:right="140"/>
        </w:sectPr>
      </w:pPr>
      <w:rPr/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11" w:lineRule="auto"/>
        <w:ind w:left="739" w:right="-178" w:firstLine="42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5"/>
          <w:szCs w:val="105"/>
          <w:color w:val="2B2B2B"/>
          <w:spacing w:val="-738"/>
          <w:w w:val="128"/>
          <w:b/>
          <w:bCs/>
          <w:position w:val="14"/>
        </w:rPr>
        <w:t>1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86"/>
          <w:position w:val="0"/>
        </w:rPr>
        <w:t>IZ</w:t>
      </w:r>
      <w:r>
        <w:rPr>
          <w:rFonts w:ascii="Arial" w:hAnsi="Arial" w:cs="Arial" w:eastAsia="Arial"/>
          <w:sz w:val="18"/>
          <w:szCs w:val="18"/>
          <w:color w:val="2B2B2B"/>
          <w:spacing w:val="-37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0"/>
        </w:rPr>
        <w:t>MIR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75"/>
          <w:b/>
          <w:bCs/>
          <w:position w:val="0"/>
        </w:rPr>
        <w:t>BÜYÜKŞEHIR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75"/>
          <w:b/>
          <w:bCs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83"/>
          <w:position w:val="0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380" w:right="451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4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6"/>
          <w:w w:val="105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8" w:after="0" w:line="240" w:lineRule="auto"/>
        <w:ind w:left="1131" w:right="534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3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20" w:bottom="280" w:left="120" w:right="100"/>
          <w:cols w:num="2" w:equalWidth="0">
            <w:col w:w="1694" w:space="1609"/>
            <w:col w:w="8397"/>
          </w:cols>
        </w:sectPr>
      </w:pPr>
      <w:rPr/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20" w:right="100"/>
        </w:sectPr>
      </w:pPr>
      <w:rPr/>
    </w:p>
    <w:p>
      <w:pPr>
        <w:spacing w:before="35" w:after="0" w:line="240" w:lineRule="auto"/>
        <w:ind w:left="101" w:right="-20"/>
        <w:jc w:val="left"/>
        <w:tabs>
          <w:tab w:pos="1480" w:val="left"/>
          <w:tab w:pos="3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07.05.2017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9"/>
        </w:rPr>
        <w:t>IB.ildirim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10" w:right="-69"/>
        <w:jc w:val="left"/>
        <w:tabs>
          <w:tab w:pos="1480" w:val="left"/>
          <w:tab w:pos="3180" w:val="left"/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8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07.05.2017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2845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4" w:lineRule="exact"/>
        <w:ind w:left="110" w:right="81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</w:rPr>
        <w:t>Bataı-ya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deresi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Seferihisar-i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</w:rPr>
        <w:t>ZM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Doğıı.ı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Bataı-ya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deresi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Seferibisar-İZMİR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8"/>
          <w:w w:val="3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Bildlı-im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15:34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</w:rPr>
        <w:t>tre!: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9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Muharrem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TURAN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20" w:right="100"/>
          <w:cols w:num="2" w:equalWidth="0">
            <w:col w:w="5054" w:space="518"/>
            <w:col w:w="6128"/>
          </w:cols>
        </w:sectPr>
      </w:pPr>
      <w:rPr/>
    </w:p>
    <w:p>
      <w:pPr>
        <w:spacing w:before="14" w:after="0" w:line="240" w:lineRule="auto"/>
        <w:ind w:left="106" w:right="-20"/>
        <w:jc w:val="left"/>
        <w:tabs>
          <w:tab w:pos="1480" w:val="left"/>
          <w:tab w:pos="4400" w:val="left"/>
          <w:tab w:pos="7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8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198" w:lineRule="exact"/>
        <w:ind w:left="110" w:right="-20"/>
        <w:jc w:val="left"/>
        <w:tabs>
          <w:tab w:pos="366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0.640015pt;margin-top:11.680976pt;width:3.02484pt;height:26pt;mso-position-horizontal-relative:page;mso-position-vertical-relative:paragraph;z-index:-15858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4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6"/>
          <w:position w:val="-2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7"/>
          <w:w w:val="106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6"/>
          <w:position w:val="-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42"/>
          <w:w w:val="106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8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20" w:right="100"/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1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w w:val="97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27" w:lineRule="exact"/>
        <w:ind w:right="-118"/>
        <w:jc w:val="left"/>
        <w:rPr>
          <w:rFonts w:ascii="Arial" w:hAnsi="Arial" w:cs="Arial" w:eastAsia="Arial"/>
          <w:sz w:val="52"/>
          <w:szCs w:val="5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104"/>
          <w:position w:val="24"/>
        </w:rPr>
        <w:t>Betonarm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5"/>
          <w:w w:val="104"/>
          <w:position w:val="24"/>
        </w:rPr>
        <w:t>c</w:t>
      </w:r>
      <w:r>
        <w:rPr>
          <w:rFonts w:ascii="Arial" w:hAnsi="Arial" w:cs="Arial" w:eastAsia="Arial"/>
          <w:sz w:val="52"/>
          <w:szCs w:val="52"/>
          <w:color w:val="3D3D3D"/>
          <w:spacing w:val="0"/>
          <w:w w:val="41"/>
          <w:position w:val="0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right="-20"/>
        <w:jc w:val="left"/>
        <w:tabs>
          <w:tab w:pos="184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Diğe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B2B2B"/>
          <w:spacing w:val="0"/>
          <w:w w:val="392"/>
        </w:rPr>
        <w:t>r-------------------</w:t>
      </w:r>
      <w:r>
        <w:rPr>
          <w:rFonts w:ascii="Arial" w:hAnsi="Arial" w:cs="Arial" w:eastAsia="Arial"/>
          <w:sz w:val="17"/>
          <w:szCs w:val="17"/>
          <w:color w:val="2B2B2B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B2B2B"/>
          <w:spacing w:val="4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727272"/>
          <w:spacing w:val="0"/>
          <w:w w:val="190"/>
        </w:rPr>
        <w:t>-ı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52" w:lineRule="exact"/>
        <w:ind w:left="952" w:right="-20"/>
        <w:jc w:val="left"/>
        <w:tabs>
          <w:tab w:pos="1580" w:val="left"/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BCBCBC"/>
          <w:spacing w:val="0"/>
          <w:w w:val="52"/>
        </w:rPr>
        <w:t>1</w:t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140"/>
        </w:rPr>
        <w:t>[</w:t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BCBCBC"/>
          <w:spacing w:val="0"/>
          <w:w w:val="52"/>
        </w:rPr>
        <w:t>j</w:t>
      </w:r>
      <w:r>
        <w:rPr>
          <w:rFonts w:ascii="Arial" w:hAnsi="Arial" w:cs="Arial" w:eastAsia="Arial"/>
          <w:sz w:val="23"/>
          <w:szCs w:val="23"/>
          <w:color w:val="BCBCBC"/>
          <w:spacing w:val="0"/>
          <w:w w:val="52"/>
        </w:rPr>
        <w:t> </w:t>
      </w:r>
      <w:r>
        <w:rPr>
          <w:rFonts w:ascii="Arial" w:hAnsi="Arial" w:cs="Arial" w:eastAsia="Arial"/>
          <w:sz w:val="23"/>
          <w:szCs w:val="23"/>
          <w:color w:val="BCBCBC"/>
          <w:spacing w:val="22"/>
          <w:w w:val="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</w:rPr>
        <w:t>[Yangını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1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15:47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1" w:after="0" w:line="214" w:lineRule="exact"/>
        <w:ind w:left="1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91"/>
          <w:position w:val="-1"/>
        </w:rPr>
        <w:t>[Kira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6"/>
          <w:position w:val="-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67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20" w:right="100"/>
          <w:cols w:num="4" w:equalWidth="0">
            <w:col w:w="1180" w:space="985"/>
            <w:col w:w="662" w:space="845"/>
            <w:col w:w="877" w:space="101"/>
            <w:col w:w="7050"/>
          </w:cols>
        </w:sectPr>
      </w:pPr>
      <w:rPr/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1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İtf.Çvş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KAH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0" w:right="-20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15:35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094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240" w:lineRule="auto"/>
        <w:ind w:left="25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6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582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19" w:right="-20"/>
        <w:jc w:val="left"/>
        <w:tabs>
          <w:tab w:pos="2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</w:rPr>
        <w:t>15:40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20" w:right="100"/>
          <w:cols w:num="3" w:equalWidth="0">
            <w:col w:w="627" w:space="1528"/>
            <w:col w:w="5114" w:space="396"/>
            <w:col w:w="4035"/>
          </w:cols>
        </w:sectPr>
      </w:pPr>
      <w:rPr/>
    </w:p>
    <w:p>
      <w:pPr>
        <w:spacing w:before="30" w:after="0" w:line="240" w:lineRule="auto"/>
        <w:ind w:left="110" w:right="-68"/>
        <w:jc w:val="left"/>
        <w:tabs>
          <w:tab w:pos="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5"/>
        </w:rPr>
        <w:t>'1Cı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53" w:lineRule="auto"/>
        <w:ind w:left="14" w:right="1115" w:firstLine="-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20" w:right="100"/>
          <w:cols w:num="3" w:equalWidth="0">
            <w:col w:w="2046" w:space="109"/>
            <w:col w:w="2201" w:space="372"/>
            <w:col w:w="6972"/>
          </w:cols>
        </w:sectPr>
      </w:pPr>
      <w:rPr/>
    </w:p>
    <w:p>
      <w:pPr>
        <w:spacing w:before="30" w:after="0" w:line="240" w:lineRule="auto"/>
        <w:ind w:left="10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1"/>
        </w:rPr>
        <w:t>söndüıiicü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20" w:right="100"/>
          <w:cols w:num="2" w:equalWidth="0">
            <w:col w:w="1570" w:space="638"/>
            <w:col w:w="9492"/>
          </w:cols>
        </w:sectPr>
      </w:pPr>
      <w:rPr/>
    </w:p>
    <w:p>
      <w:pPr>
        <w:spacing w:before="16" w:after="0" w:line="240" w:lineRule="auto"/>
        <w:ind w:left="10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tabs>
          <w:tab w:pos="1920" w:val="left"/>
          <w:tab w:pos="3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3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6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48" w:right="-20"/>
        <w:jc w:val="left"/>
        <w:tabs>
          <w:tab w:pos="1920" w:val="left"/>
          <w:tab w:pos="350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18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5"/>
          <w:w w:val="118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8"/>
          <w:position w:val="-1"/>
        </w:rPr>
        <w:t>5m3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6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4D4D4D"/>
          <w:spacing w:val="0"/>
          <w:w w:val="61"/>
          <w:position w:val="-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4D4D4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D4D4D"/>
          <w:spacing w:val="0"/>
          <w:w w:val="100"/>
          <w:position w:val="-1"/>
        </w:rPr>
      </w:r>
      <w:r>
        <w:rPr>
          <w:rFonts w:ascii="Arial" w:hAnsi="Arial" w:cs="Arial" w:eastAsia="Arial"/>
          <w:sz w:val="6"/>
          <w:szCs w:val="6"/>
          <w:color w:val="2B2B2B"/>
          <w:spacing w:val="0"/>
          <w:w w:val="61"/>
          <w:position w:val="-3"/>
        </w:rPr>
        <w:t>1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20" w:right="100"/>
          <w:cols w:num="3" w:equalWidth="0">
            <w:col w:w="1375" w:space="789"/>
            <w:col w:w="1206" w:space="1357"/>
            <w:col w:w="6973"/>
          </w:cols>
        </w:sectPr>
      </w:pPr>
      <w:rPr/>
    </w:p>
    <w:p>
      <w:pPr>
        <w:spacing w:before="20" w:after="0" w:line="258" w:lineRule="auto"/>
        <w:ind w:left="110" w:right="3303" w:firstLine="-1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58" w:lineRule="auto"/>
        <w:ind w:left="2215" w:right="288" w:firstLine="-2104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21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soruşturmada,pikni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vatandaşları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manga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yakma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istemede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24"/>
        </w:rPr>
        <w:t>onuc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2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63" w:lineRule="auto"/>
        <w:ind w:left="110" w:right="4186" w:firstLine="-5"/>
        <w:jc w:val="left"/>
        <w:tabs>
          <w:tab w:pos="214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1"/>
          <w:w w:val="9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8" w:lineRule="exact"/>
        <w:ind w:left="101" w:right="-20"/>
        <w:jc w:val="left"/>
        <w:tabs>
          <w:tab w:pos="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i/>
          <w:position w:val="-4"/>
        </w:rPr>
        <w:t>Te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i/>
          <w:position w:val="-4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7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i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i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-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101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0"/>
          <w:w w:val="454"/>
          <w:position w:val="-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-210"/>
          <w:w w:val="454"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A1A1A1"/>
          <w:spacing w:val="0"/>
          <w:w w:val="100"/>
          <w:position w:val="-3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115" w:right="-20"/>
        <w:jc w:val="left"/>
        <w:tabs>
          <w:tab w:pos="222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  <w:position w:val="1"/>
        </w:rPr>
        <w:t>EkibınDönüşü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51"/>
          <w:position w:val="1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5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07.05.2017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1"/>
        </w:rPr>
        <w:t>16:00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14" w:lineRule="exact"/>
        <w:ind w:left="202" w:right="-20"/>
        <w:jc w:val="left"/>
        <w:tabs>
          <w:tab w:pos="1020" w:val="left"/>
          <w:tab w:pos="1520" w:val="left"/>
          <w:tab w:pos="8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Seferibisa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Guıubu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5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20" w:right="1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2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102"/>
          <w:position w:val="-1"/>
        </w:rPr>
        <w:t>itfaiy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-1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24" w:lineRule="exact"/>
        <w:ind w:left="533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B2B2B"/>
          <w:spacing w:val="0"/>
          <w:w w:val="64"/>
          <w:b/>
          <w:bCs/>
          <w:position w:val="-6"/>
        </w:rPr>
        <w:t>1</w:t>
      </w:r>
      <w:r>
        <w:rPr>
          <w:rFonts w:ascii="Arial" w:hAnsi="Arial" w:cs="Arial" w:eastAsia="Arial"/>
          <w:sz w:val="25"/>
          <w:szCs w:val="25"/>
          <w:color w:val="2B2B2B"/>
          <w:spacing w:val="30"/>
          <w:w w:val="64"/>
          <w:b/>
          <w:bCs/>
          <w:position w:val="-6"/>
        </w:rPr>
        <w:t> 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64"/>
          <w:b/>
          <w:bCs/>
          <w:position w:val="-6"/>
        </w:rPr>
        <w:t>1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64"/>
          <w:b/>
          <w:bCs/>
          <w:position w:val="-6"/>
        </w:rPr>
        <w:t> </w:t>
      </w:r>
      <w:r>
        <w:rPr>
          <w:rFonts w:ascii="Arial" w:hAnsi="Arial" w:cs="Arial" w:eastAsia="Arial"/>
          <w:sz w:val="25"/>
          <w:szCs w:val="25"/>
          <w:color w:val="2B2B2B"/>
          <w:spacing w:val="3"/>
          <w:w w:val="64"/>
          <w:b/>
          <w:bCs/>
          <w:position w:val="-6"/>
        </w:rPr>
        <w:t> </w:t>
      </w:r>
      <w:r>
        <w:rPr>
          <w:rFonts w:ascii="Arial" w:hAnsi="Arial" w:cs="Arial" w:eastAsia="Arial"/>
          <w:sz w:val="22"/>
          <w:szCs w:val="22"/>
          <w:color w:val="2B2B2B"/>
          <w:spacing w:val="0"/>
          <w:w w:val="64"/>
          <w:position w:val="-6"/>
        </w:rPr>
        <w:t>Mııvı</w:t>
      </w:r>
      <w:r>
        <w:rPr>
          <w:rFonts w:ascii="Arial" w:hAnsi="Arial" w:cs="Arial" w:eastAsia="Arial"/>
          <w:sz w:val="22"/>
          <w:szCs w:val="22"/>
          <w:color w:val="2B2B2B"/>
          <w:spacing w:val="0"/>
          <w:w w:val="64"/>
          <w:position w:val="-6"/>
        </w:rPr>
        <w:t>s</w:t>
      </w:r>
      <w:r>
        <w:rPr>
          <w:rFonts w:ascii="Arial" w:hAnsi="Arial" w:cs="Arial" w:eastAsia="Arial"/>
          <w:sz w:val="22"/>
          <w:szCs w:val="22"/>
          <w:color w:val="2B2B2B"/>
          <w:spacing w:val="22"/>
          <w:w w:val="64"/>
          <w:position w:val="-6"/>
        </w:rPr>
        <w:t> 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64"/>
          <w:b/>
          <w:bCs/>
          <w:position w:val="-6"/>
        </w:rPr>
        <w:t>2n17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821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i/>
          <w:position w:val="2"/>
        </w:rPr>
        <w:t>1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i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48"/>
          <w:w w:val="100"/>
          <w:i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84"/>
          <w:i/>
          <w:position w:val="2"/>
        </w:rPr>
        <w:t>1</w:t>
      </w:r>
      <w:r>
        <w:rPr>
          <w:rFonts w:ascii="Arial" w:hAnsi="Arial" w:cs="Arial" w:eastAsia="Arial"/>
          <w:sz w:val="19"/>
          <w:szCs w:val="19"/>
          <w:color w:val="2B2B2B"/>
          <w:spacing w:val="-31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B2B2B"/>
          <w:spacing w:val="0"/>
          <w:w w:val="80"/>
          <w:i/>
          <w:position w:val="2"/>
        </w:rPr>
        <w:t>2or1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20" w:right="100"/>
          <w:cols w:num="3" w:equalWidth="0">
            <w:col w:w="768" w:space="4738"/>
            <w:col w:w="1497" w:space="1229"/>
            <w:col w:w="346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4" w:after="0" w:line="240" w:lineRule="auto"/>
        <w:ind w:left="5221" w:right="606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135.360001pt;margin-top:-3.844074pt;width:112.32pt;height:81.599998pt;mso-position-horizontal-relative:page;mso-position-vertical-relative:paragraph;z-index:-15860" type="#_x0000_t75">
            <v:imagedata r:id="rId11" o:title=""/>
          </v:shape>
        </w:pict>
      </w:r>
      <w:r>
        <w:rPr/>
        <w:pict>
          <v:shape style="position:absolute;margin-left:417.600006pt;margin-top:-35.524075pt;width:160.320007pt;height:144pt;mso-position-horizontal-relative:page;mso-position-vertical-relative:paragraph;z-index:-15859" type="#_x0000_t75">
            <v:imagedata r:id="rId1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32"/>
          <w:i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14" w:lineRule="exact"/>
        <w:ind w:left="5563" w:right="543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1"/>
        </w:rPr>
        <w:t>İtf.Çvş.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20" w:right="100"/>
        </w:sectPr>
      </w:pPr>
      <w:rPr/>
    </w:p>
    <w:p>
      <w:pPr>
        <w:spacing w:before="35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9.120pt;margin-top:32.639999pt;width:574.920012pt;height:778.080002pt;mso-position-horizontal-relative:page;mso-position-vertical-relative:page;z-index:-15861" coordorigin="182,653" coordsize="11498,15562">
            <v:shape style="position:absolute;left:2093;top:11635;width:2650;height:1152" type="#_x0000_t75">
              <v:imagedata r:id="rId13" o:title=""/>
            </v:shape>
            <v:group style="position:absolute;left:2275;top:4157;width:2;height:7594" coordorigin="2275,4157" coordsize="2,7594">
              <v:shape style="position:absolute;left:2275;top:4157;width:2;height:7594" coordorigin="2275,4157" coordsize="0,7594" path="m2275,11750l2275,4157e" filled="f" stroked="t" strokeweight=".72pt" strokecolor="#3B3B3B">
                <v:path arrowok="t"/>
              </v:shape>
            </v:group>
            <v:group style="position:absolute;left:192;top:682;width:11453;height:2" coordorigin="192,682" coordsize="11453,2">
              <v:shape style="position:absolute;left:192;top:682;width:11453;height:2" coordorigin="192,682" coordsize="11453,0" path="m192,682l11645,682e" filled="f" stroked="t" strokeweight=".96pt" strokecolor="#5B5B5B">
                <v:path arrowok="t"/>
              </v:shape>
            </v:group>
            <v:group style="position:absolute;left:211;top:662;width:2;height:15542" coordorigin="211,662" coordsize="2,15542">
              <v:shape style="position:absolute;left:211;top:662;width:2;height:15542" coordorigin="211,662" coordsize="0,15542" path="m211,16205l211,662e" filled="f" stroked="t" strokeweight=".96pt" strokecolor="#4F4F4F">
                <v:path arrowok="t"/>
              </v:shape>
            </v:group>
            <v:group style="position:absolute;left:2266;top:672;width:2;height:1526" coordorigin="2266,672" coordsize="2,1526">
              <v:shape style="position:absolute;left:2266;top:672;width:2;height:1526" coordorigin="2266,672" coordsize="0,1526" path="m2266,2198l2266,672e" filled="f" stroked="t" strokeweight=".96pt" strokecolor="#878787">
                <v:path arrowok="t"/>
              </v:shape>
            </v:group>
            <v:group style="position:absolute;left:9082;top:672;width:2;height:1526" coordorigin="9082,672" coordsize="2,1526">
              <v:shape style="position:absolute;left:9082;top:672;width:2;height:1526" coordorigin="9082,672" coordsize="0,1526" path="m9082,2198l9082,672e" filled="f" stroked="t" strokeweight=".96pt" strokecolor="#545454">
                <v:path arrowok="t"/>
              </v:shape>
            </v:group>
            <v:group style="position:absolute;left:11654;top:682;width:2;height:15514" coordorigin="11654,682" coordsize="2,15514">
              <v:shape style="position:absolute;left:11654;top:682;width:2;height:15514" coordorigin="11654,682" coordsize="0,15514" path="m11654,16195l11654,682e" filled="f" stroked="t" strokeweight=".72pt" strokecolor="#979797">
                <v:path arrowok="t"/>
              </v:shape>
            </v:group>
            <v:group style="position:absolute;left:202;top:2189;width:11448;height:2" coordorigin="202,2189" coordsize="11448,2">
              <v:shape style="position:absolute;left:202;top:2189;width:11448;height:2" coordorigin="202,2189" coordsize="11448,0" path="m202,2189l11650,2189e" filled="f" stroked="t" strokeweight=".96pt" strokecolor="#5B5B5B">
                <v:path arrowok="t"/>
              </v:shape>
            </v:group>
            <v:group style="position:absolute;left:202;top:2429;width:11453;height:2" coordorigin="202,2429" coordsize="11453,2">
              <v:shape style="position:absolute;left:202;top:2429;width:11453;height:2" coordorigin="202,2429" coordsize="11453,0" path="m202,2429l11654,2429e" filled="f" stroked="t" strokeweight=".72pt" strokecolor="#3F3F3F">
                <v:path arrowok="t"/>
              </v:shape>
            </v:group>
            <v:group style="position:absolute;left:202;top:2674;width:11453;height:2" coordorigin="202,2674" coordsize="11453,2">
              <v:shape style="position:absolute;left:202;top:2674;width:11453;height:2" coordorigin="202,2674" coordsize="11453,0" path="m202,2674l11654,2674e" filled="f" stroked="t" strokeweight=".48pt" strokecolor="#545454">
                <v:path arrowok="t"/>
              </v:shape>
            </v:group>
            <v:group style="position:absolute;left:202;top:2918;width:11453;height:2" coordorigin="202,2918" coordsize="11453,2">
              <v:shape style="position:absolute;left:202;top:2918;width:11453;height:2" coordorigin="202,2918" coordsize="11453,0" path="m202,2918l11654,2918e" filled="f" stroked="t" strokeweight=".96pt" strokecolor="#5B5B5B">
                <v:path arrowok="t"/>
              </v:shape>
            </v:group>
            <v:group style="position:absolute;left:202;top:3158;width:11453;height:2" coordorigin="202,3158" coordsize="11453,2">
              <v:shape style="position:absolute;left:202;top:3158;width:11453;height:2" coordorigin="202,3158" coordsize="11453,0" path="m202,3158l11654,3158e" filled="f" stroked="t" strokeweight=".96pt" strokecolor="#5B5B5B">
                <v:path arrowok="t"/>
              </v:shape>
            </v:group>
            <v:group style="position:absolute;left:3773;top:3398;width:2;height:768" coordorigin="3773,3398" coordsize="2,768">
              <v:shape style="position:absolute;left:3773;top:3398;width:2;height:768" coordorigin="3773,3398" coordsize="0,768" path="m3773,4166l3773,3398e" filled="f" stroked="t" strokeweight=".96pt" strokecolor="#4F4F4F">
                <v:path arrowok="t"/>
              </v:shape>
            </v:group>
            <v:group style="position:absolute;left:202;top:4162;width:11453;height:2" coordorigin="202,4162" coordsize="11453,2">
              <v:shape style="position:absolute;left:202;top:4162;width:11453;height:2" coordorigin="202,4162" coordsize="11453,0" path="m202,4162l11654,4162e" filled="f" stroked="t" strokeweight=".48pt" strokecolor="#282828">
                <v:path arrowok="t"/>
              </v:shape>
            </v:group>
            <v:group style="position:absolute;left:202;top:4435;width:11453;height:2" coordorigin="202,4435" coordsize="11453,2">
              <v:shape style="position:absolute;left:202;top:4435;width:11453;height:2" coordorigin="202,4435" coordsize="11453,0" path="m202,4435l11654,4435e" filled="f" stroked="t" strokeweight=".72pt" strokecolor="#4B4B4B">
                <v:path arrowok="t"/>
              </v:shape>
            </v:group>
            <v:group style="position:absolute;left:2266;top:4685;width:9394;height:2" coordorigin="2266,4685" coordsize="9394,2">
              <v:shape style="position:absolute;left:2266;top:4685;width:9394;height:2" coordorigin="2266,4685" coordsize="9394,0" path="m2266,4685l11659,4685e" filled="f" stroked="t" strokeweight=".96pt" strokecolor="#5B5B5B">
                <v:path arrowok="t"/>
              </v:shape>
            </v:group>
            <v:group style="position:absolute;left:4829;top:5170;width:6830;height:2" coordorigin="4829,5170" coordsize="6830,2">
              <v:shape style="position:absolute;left:4829;top:5170;width:6830;height:2" coordorigin="4829,5170" coordsize="6830,0" path="m4829,5170l11659,5170e" filled="f" stroked="t" strokeweight=".48pt" strokecolor="#343434">
                <v:path arrowok="t"/>
              </v:shape>
            </v:group>
            <v:group style="position:absolute;left:4838;top:4675;width:2;height:2189" coordorigin="4838,4675" coordsize="2,2189">
              <v:shape style="position:absolute;left:4838;top:4675;width:2;height:2189" coordorigin="4838,4675" coordsize="0,2189" path="m4838,6864l4838,4675e" filled="f" stroked="t" strokeweight=".96pt" strokecolor="#4B4B4B">
                <v:path arrowok="t"/>
              </v:shape>
            </v:group>
            <v:group style="position:absolute;left:4819;top:5390;width:6854;height:2" coordorigin="4819,5390" coordsize="6854,2">
              <v:shape style="position:absolute;left:4819;top:5390;width:6854;height:2" coordorigin="4819,5390" coordsize="6854,0" path="m4819,5390l11674,5390e" filled="f" stroked="t" strokeweight=".72pt" strokecolor="#5B5B5B">
                <v:path arrowok="t"/>
              </v:shape>
            </v:group>
            <v:group style="position:absolute;left:4819;top:5645;width:6854;height:2" coordorigin="4819,5645" coordsize="6854,2">
              <v:shape style="position:absolute;left:4819;top:5645;width:6854;height:2" coordorigin="4819,5645" coordsize="6854,0" path="m4819,5645l11674,5645e" filled="f" stroked="t" strokeweight=".72pt" strokecolor="#383838">
                <v:path arrowok="t"/>
              </v:shape>
            </v:group>
            <v:group style="position:absolute;left:2256;top:5894;width:9403;height:2" coordorigin="2256,5894" coordsize="9403,2">
              <v:shape style="position:absolute;left:2256;top:5894;width:9403;height:2" coordorigin="2256,5894" coordsize="9403,0" path="m2256,5894l11659,5894e" filled="f" stroked="t" strokeweight=".96pt" strokecolor="#5B5B5B">
                <v:path arrowok="t"/>
              </v:shape>
            </v:group>
            <v:group style="position:absolute;left:202;top:6134;width:11462;height:2" coordorigin="202,6134" coordsize="11462,2">
              <v:shape style="position:absolute;left:202;top:6134;width:11462;height:2" coordorigin="202,6134" coordsize="11462,0" path="m202,6134l11664,6134e" filled="f" stroked="t" strokeweight=".72pt" strokecolor="#4B4B4B">
                <v:path arrowok="t"/>
              </v:shape>
            </v:group>
            <v:group style="position:absolute;left:7766;top:6125;width:2;height:739" coordorigin="7766,6125" coordsize="2,739">
              <v:shape style="position:absolute;left:7766;top:6125;width:2;height:739" coordorigin="7766,6125" coordsize="0,739" path="m7766,6864l7766,6125e" filled="f" stroked="t" strokeweight=".72pt" strokecolor="#3B3B3B">
                <v:path arrowok="t"/>
              </v:shape>
            </v:group>
            <v:group style="position:absolute;left:2266;top:6610;width:9398;height:2" coordorigin="2266,6610" coordsize="9398,2">
              <v:shape style="position:absolute;left:2266;top:6610;width:9398;height:2" coordorigin="2266,6610" coordsize="9398,0" path="m2266,6610l11664,6610e" filled="f" stroked="t" strokeweight=".48pt" strokecolor="#2F2F2F">
                <v:path arrowok="t"/>
              </v:shape>
            </v:group>
            <v:group style="position:absolute;left:2266;top:6854;width:9398;height:2" coordorigin="2266,6854" coordsize="9398,2">
              <v:shape style="position:absolute;left:2266;top:6854;width:9398;height:2" coordorigin="2266,6854" coordsize="9398,0" path="m2266,6854l11664,6854e" filled="f" stroked="t" strokeweight=".96pt" strokecolor="#606060">
                <v:path arrowok="t"/>
              </v:shape>
            </v:group>
            <v:group style="position:absolute;left:202;top:7570;width:11462;height:2" coordorigin="202,7570" coordsize="11462,2">
              <v:shape style="position:absolute;left:202;top:7570;width:11462;height:2" coordorigin="202,7570" coordsize="11462,0" path="m202,7570l11664,7570e" filled="f" stroked="t" strokeweight=".48pt" strokecolor="#343434">
                <v:path arrowok="t"/>
              </v:shape>
            </v:group>
            <v:group style="position:absolute;left:202;top:7094;width:11462;height:2" coordorigin="202,7094" coordsize="11462,2">
              <v:shape style="position:absolute;left:202;top:7094;width:11462;height:2" coordorigin="202,7094" coordsize="11462,0" path="m202,7094l11664,7094e" filled="f" stroked="t" strokeweight=".96pt" strokecolor="#5B5B5B">
                <v:path arrowok="t"/>
              </v:shape>
            </v:group>
            <v:group style="position:absolute;left:202;top:8294;width:11462;height:2" coordorigin="202,8294" coordsize="11462,2">
              <v:shape style="position:absolute;left:202;top:8294;width:11462;height:2" coordorigin="202,8294" coordsize="11462,0" path="m202,8294l11664,8294e" filled="f" stroked="t" strokeweight=".96pt" strokecolor="#5B5B5B">
                <v:path arrowok="t"/>
              </v:shape>
            </v:group>
            <v:group style="position:absolute;left:202;top:9106;width:11467;height:2" coordorigin="202,9106" coordsize="11467,2">
              <v:shape style="position:absolute;left:202;top:9106;width:11467;height:2" coordorigin="202,9106" coordsize="11467,0" path="m202,9106l11669,9106e" filled="f" stroked="t" strokeweight=".48pt" strokecolor="#282828">
                <v:path arrowok="t"/>
              </v:shape>
            </v:group>
            <v:group style="position:absolute;left:202;top:9955;width:11472;height:2" coordorigin="202,9955" coordsize="11472,2">
              <v:shape style="position:absolute;left:202;top:9955;width:11472;height:2" coordorigin="202,9955" coordsize="11472,0" path="m202,9955l11674,9955e" filled="f" stroked="t" strokeweight=".72pt" strokecolor="#575757">
                <v:path arrowok="t"/>
              </v:shape>
            </v:group>
            <v:group style="position:absolute;left:202;top:10195;width:11472;height:2" coordorigin="202,10195" coordsize="11472,2">
              <v:shape style="position:absolute;left:202;top:10195;width:11472;height:2" coordorigin="202,10195" coordsize="11472,0" path="m202,10195l11674,10195e" filled="f" stroked="t" strokeweight=".72pt" strokecolor="#545454">
                <v:path arrowok="t"/>
              </v:shape>
            </v:group>
            <v:group style="position:absolute;left:202;top:10435;width:11472;height:2" coordorigin="202,10435" coordsize="11472,2">
              <v:shape style="position:absolute;left:202;top:10435;width:11472;height:2" coordorigin="202,10435" coordsize="11472,0" path="m202,10435l11674,10435e" filled="f" stroked="t" strokeweight=".72pt" strokecolor="#4B4B4B">
                <v:path arrowok="t"/>
              </v:shape>
            </v:group>
            <v:group style="position:absolute;left:4838;top:7555;width:2;height:749" coordorigin="4838,7555" coordsize="2,749">
              <v:shape style="position:absolute;left:4838;top:7555;width:2;height:749" coordorigin="4838,7555" coordsize="0,749" path="m4838,8304l4838,7555e" filled="f" stroked="t" strokeweight=".96pt" strokecolor="#545454">
                <v:path arrowok="t"/>
              </v:shape>
            </v:group>
            <v:group style="position:absolute;left:4819;top:7790;width:6854;height:2" coordorigin="4819,7790" coordsize="6854,2">
              <v:shape style="position:absolute;left:4819;top:7790;width:6854;height:2" coordorigin="4819,7790" coordsize="6854,0" path="m4819,7790l11674,7790e" filled="f" stroked="t" strokeweight=".72pt" strokecolor="#747474">
                <v:path arrowok="t"/>
              </v:shape>
            </v:group>
            <v:group style="position:absolute;left:4829;top:8054;width:6840;height:2" coordorigin="4829,8054" coordsize="6840,2">
              <v:shape style="position:absolute;left:4829;top:8054;width:6840;height:2" coordorigin="4829,8054" coordsize="6840,0" path="m4829,8054l11669,8054e" filled="f" stroked="t" strokeweight=".96pt" strokecolor="#545454">
                <v:path arrowok="t"/>
              </v:shape>
            </v:group>
            <v:group style="position:absolute;left:797;top:10915;width:10877;height:2" coordorigin="797,10915" coordsize="10877,2">
              <v:shape style="position:absolute;left:797;top:10915;width:10877;height:2" coordorigin="797,10915" coordsize="10877,0" path="m797,10915l11674,10915e" filled="f" stroked="t" strokeweight=".72pt" strokecolor="#4F4F4F">
                <v:path arrowok="t"/>
              </v:shape>
            </v:group>
            <v:group style="position:absolute;left:1603;top:11155;width:2;height:5050" coordorigin="1603,11155" coordsize="2,5050">
              <v:shape style="position:absolute;left:1603;top:11155;width:2;height:5050" coordorigin="1603,11155" coordsize="0,5050" path="m1603,16205l1603,11155e" filled="f" stroked="t" strokeweight=".72pt" strokecolor="#3B3B3B">
                <v:path arrowok="t"/>
              </v:shape>
            </v:group>
            <v:group style="position:absolute;left:1018;top:11155;width:2;height:5050" coordorigin="1018,11155" coordsize="2,5050">
              <v:shape style="position:absolute;left:1018;top:11155;width:2;height:5050" coordorigin="1018,11155" coordsize="0,5050" path="m1018,16205l1018,11155e" filled="f" stroked="t" strokeweight=".72pt" strokecolor="#444444">
                <v:path arrowok="t"/>
              </v:shape>
            </v:group>
            <v:group style="position:absolute;left:7334;top:11146;width:2;height:5050" coordorigin="7334,11146" coordsize="2,5050">
              <v:shape style="position:absolute;left:7334;top:11146;width:2;height:5050" coordorigin="7334,11146" coordsize="0,5050" path="m7334,16195l7334,11146e" filled="f" stroked="t" strokeweight=".48pt" strokecolor="#4F4F54">
                <v:path arrowok="t"/>
              </v:shape>
            </v:group>
            <v:group style="position:absolute;left:202;top:11155;width:11472;height:2" coordorigin="202,11155" coordsize="11472,2">
              <v:shape style="position:absolute;left:202;top:11155;width:11472;height:2" coordorigin="202,11155" coordsize="11472,0" path="m202,11155l11674,11155e" filled="f" stroked="t" strokeweight=".72pt" strokecolor="#4F4F4F">
                <v:path arrowok="t"/>
              </v:shape>
            </v:group>
            <v:group style="position:absolute;left:202;top:11395;width:11472;height:2" coordorigin="202,11395" coordsize="11472,2">
              <v:shape style="position:absolute;left:202;top:11395;width:11472;height:2" coordorigin="202,11395" coordsize="11472,0" path="m202,11395l11674,11395e" filled="f" stroked="t" strokeweight=".72pt" strokecolor="#4B4B4B">
                <v:path arrowok="t"/>
              </v:shape>
            </v:group>
            <v:group style="position:absolute;left:211;top:13498;width:2074;height:2" coordorigin="211,13498" coordsize="2074,2">
              <v:shape style="position:absolute;left:211;top:13498;width:2074;height:2" coordorigin="211,13498" coordsize="2074,0" path="m211,13498l2285,13498e" filled="f" stroked="t" strokeweight=".72pt" strokecolor="#5B5B5B">
                <v:path arrowok="t"/>
              </v:shape>
            </v:group>
            <v:group style="position:absolute;left:221;top:16186;width:11453;height:2" coordorigin="221,16186" coordsize="11453,2">
              <v:shape style="position:absolute;left:221;top:16186;width:11453;height:2" coordorigin="221,16186" coordsize="11453,0" path="m221,16186l11674,16186e" filled="f" stroked="t" strokeweight=".72pt" strokecolor="#545454">
                <v:path arrowok="t"/>
              </v:shape>
            </v:group>
            <v:group style="position:absolute;left:6336;top:12970;width:1018;height:2" coordorigin="6336,12970" coordsize="1018,2">
              <v:shape style="position:absolute;left:6336;top:12970;width:1018;height:2" coordorigin="6336,12970" coordsize="1018,0" path="m6336,12970l7354,12970e" filled="f" stroked="t" strokeweight="1.44pt" strokecolor="#546090">
                <v:path arrowok="t"/>
              </v:shape>
            </v:group>
            <v:group style="position:absolute;left:7041;top:3807;width:2;height:314" coordorigin="7041,3807" coordsize="2,314">
              <v:shape style="position:absolute;left:7041;top:3807;width:2;height:314" coordorigin="7041,3807" coordsize="0,314" path="m7041,4121l7041,3807e" filled="f" stroked="t" strokeweight="1.42756pt" strokecolor="#EDEDED">
                <v:path arrowok="t"/>
              </v:shape>
            </v:group>
            <v:group style="position:absolute;left:480;top:10742;width:2;height:337" coordorigin="480,10742" coordsize="2,337">
              <v:shape style="position:absolute;left:480;top:10742;width:2;height:337" coordorigin="480,10742" coordsize="0,337" path="m480,11078l480,10742e" filled="f" stroked="t" strokeweight="3.971125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8" w:after="0" w:line="247" w:lineRule="auto"/>
        <w:ind w:right="476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Canda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YDlN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Af.Ar.Kur.Per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20" w:right="100"/>
          <w:cols w:num="2" w:equalWidth="0">
            <w:col w:w="4834" w:space="715"/>
            <w:col w:w="6151"/>
          </w:cols>
        </w:sectPr>
      </w:pPr>
      <w:rPr/>
    </w:p>
    <w:p>
      <w:pPr>
        <w:spacing w:before="67" w:after="0" w:line="221" w:lineRule="auto"/>
        <w:ind w:left="447" w:right="-143" w:firstLine="-222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2"/>
          <w:szCs w:val="82"/>
          <w:color w:val="343636"/>
          <w:spacing w:val="-756"/>
          <w:w w:val="172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43636"/>
          <w:spacing w:val="8"/>
          <w:w w:val="121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43636"/>
          <w:spacing w:val="0"/>
          <w:w w:val="121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43636"/>
          <w:spacing w:val="0"/>
          <w:w w:val="12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43636"/>
          <w:spacing w:val="0"/>
          <w:w w:val="103"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343636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43636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373" w:right="447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0"/>
          <w:w w:val="100"/>
        </w:rPr>
        <w:t>DAiRESi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0"/>
          <w:w w:val="101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0" w:after="0" w:line="237" w:lineRule="exact"/>
        <w:ind w:left="1118" w:right="527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360" w:bottom="280" w:left="240" w:right="240"/>
          <w:cols w:num="2" w:equalWidth="0">
            <w:col w:w="1461" w:space="1708"/>
            <w:col w:w="8271"/>
          </w:cols>
        </w:sectPr>
      </w:pPr>
      <w:rPr/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0.835457" w:type="dxa"/>
      </w:tblPr>
      <w:tblGrid/>
      <w:tr>
        <w:trPr>
          <w:trHeight w:val="238" w:hRule="exact"/>
        </w:trPr>
        <w:tc>
          <w:tcPr>
            <w:tcW w:w="1033" w:type="dxa"/>
            <w:tcBorders>
              <w:top w:val="single" w:sz="5.650632" w:space="0" w:color="575757"/>
              <w:bottom w:val="single" w:sz="5.650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44" w:type="dxa"/>
            <w:tcBorders>
              <w:top w:val="single" w:sz="5.650632" w:space="0" w:color="575757"/>
              <w:bottom w:val="single" w:sz="5.650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20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6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1"/>
                <w:w w:val="92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03"/>
              </w:rPr>
              <w:t>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60" w:type="dxa"/>
            <w:tcBorders>
              <w:top w:val="single" w:sz="5.650632" w:space="0" w:color="575757"/>
              <w:bottom w:val="single" w:sz="5.650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3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03"/>
              </w:rPr>
              <w:t>22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92" w:type="dxa"/>
            <w:tcBorders>
              <w:top w:val="single" w:sz="5.650632" w:space="0" w:color="575757"/>
              <w:bottom w:val="single" w:sz="5.650632" w:space="0" w:color="575757"/>
              <w:left w:val="nil" w:sz="6" w:space="0" w:color="auto"/>
              <w:right w:val="single" w:sz="7.534176" w:space="0" w:color="646464"/>
            </w:tcBorders>
          </w:tcPr>
          <w:p>
            <w:pPr>
              <w:spacing w:before="10" w:after="0" w:line="213" w:lineRule="exact"/>
              <w:ind w:left="253" w:right="-20"/>
              <w:jc w:val="left"/>
              <w:tabs>
                <w:tab w:pos="22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-11"/>
                <w:w w:val="100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00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-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1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00"/>
                <w:position w:val="-1"/>
              </w:rPr>
              <w:t>15:15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-4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00"/>
                <w:position w:val="-1"/>
              </w:rPr>
              <w:t>h'el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00"/>
                <w:position w:val="-1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1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02"/>
                <w:position w:val="-1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8" w:hRule="exact"/>
        </w:trPr>
        <w:tc>
          <w:tcPr>
            <w:tcW w:w="1033" w:type="dxa"/>
            <w:tcBorders>
              <w:top w:val="single" w:sz="5.650632" w:space="0" w:color="575757"/>
              <w:bottom w:val="single" w:sz="5.650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73"/>
              </w:rPr>
              <w:t>ıy_ıt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17"/>
                <w:w w:val="7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44" w:type="dxa"/>
            <w:tcBorders>
              <w:top w:val="single" w:sz="5.650632" w:space="0" w:color="575757"/>
              <w:bottom w:val="single" w:sz="5.650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20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04"/>
              </w:rPr>
              <w:t>07.05.2017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60" w:type="dxa"/>
            <w:tcBorders>
              <w:top w:val="single" w:sz="5.650632" w:space="0" w:color="575757"/>
              <w:bottom w:val="single" w:sz="5.650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354" w:right="-20"/>
              <w:jc w:val="left"/>
              <w:tabs>
                <w:tab w:pos="17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-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57575"/>
                <w:spacing w:val="0"/>
                <w:w w:val="119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57575"/>
                <w:spacing w:val="-14"/>
                <w:w w:val="11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19"/>
              </w:rPr>
              <w:t>2844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92" w:type="dxa"/>
            <w:tcBorders>
              <w:top w:val="single" w:sz="5.650632" w:space="0" w:color="575757"/>
              <w:bottom w:val="single" w:sz="5.650632" w:space="0" w:color="575757"/>
              <w:left w:val="nil" w:sz="6" w:space="0" w:color="auto"/>
              <w:right w:val="single" w:sz="7.534176" w:space="0" w:color="646464"/>
            </w:tcBorders>
          </w:tcPr>
          <w:p>
            <w:pPr>
              <w:spacing w:before="10" w:after="0" w:line="213" w:lineRule="exact"/>
              <w:ind w:left="25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-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00"/>
                <w:position w:val="-1"/>
              </w:rPr>
              <w:t>Ayteki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636"/>
                <w:spacing w:val="1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2"/>
                <w:position w:val="-1"/>
              </w:rPr>
              <w:t>ÇOKOY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210" w:lineRule="exact"/>
        <w:ind w:left="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!dirile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:Karşıyaka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6310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37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)ğru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7"/>
        </w:rPr>
        <w:t>:Karşıyaka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5"/>
        </w:rPr>
        <w:t>631011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Sak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3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15" w:lineRule="exact"/>
        <w:ind w:left="156" w:right="-20"/>
        <w:jc w:val="left"/>
        <w:tabs>
          <w:tab w:pos="1340" w:val="left"/>
          <w:tab w:pos="422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636"/>
          <w:spacing w:val="0"/>
          <w:w w:val="100"/>
          <w:position w:val="-1"/>
        </w:rPr>
        <w:t>ıngı</w:t>
      </w:r>
      <w:r>
        <w:rPr>
          <w:rFonts w:ascii="Arial" w:hAnsi="Arial" w:cs="Arial" w:eastAsia="Arial"/>
          <w:sz w:val="19"/>
          <w:szCs w:val="19"/>
          <w:color w:val="343636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343636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7"/>
          <w:position w:val="-1"/>
        </w:rPr>
        <w:t>ÇöpYangını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5"/>
          <w:position w:val="-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40"/>
        </w:sectPr>
      </w:pPr>
      <w:rPr/>
    </w:p>
    <w:p>
      <w:pPr>
        <w:spacing w:before="18" w:after="0" w:line="240" w:lineRule="auto"/>
        <w:ind w:left="15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mgı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22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7" w:after="0" w:line="212" w:lineRule="exact"/>
        <w:ind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0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9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636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4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40"/>
          <w:cols w:num="2" w:equalWidth="0">
            <w:col w:w="1549" w:space="1823"/>
            <w:col w:w="8068"/>
          </w:cols>
        </w:sectPr>
      </w:pPr>
      <w:rPr/>
    </w:p>
    <w:p>
      <w:pPr>
        <w:spacing w:before="0" w:after="0" w:line="197" w:lineRule="exact"/>
        <w:ind w:left="3376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1.081024pt;margin-top:0pt;width:33.388697pt;height:24pt;mso-position-horizontal-relative:page;mso-position-vertical-relative:paragraph;z-index:-15854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94949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94949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94949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2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6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66"/>
          <w:w w:val="27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40" w:lineRule="auto"/>
        <w:ind w:right="275"/>
        <w:jc w:val="right"/>
        <w:tabs>
          <w:tab w:pos="54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B1B1B1"/>
          <w:w w:val="5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B1B1B1"/>
          <w:w w:val="100"/>
        </w:rPr>
      </w:r>
      <w:r>
        <w:rPr>
          <w:rFonts w:ascii="Arial" w:hAnsi="Arial" w:cs="Arial" w:eastAsia="Arial"/>
          <w:sz w:val="14"/>
          <w:szCs w:val="14"/>
          <w:color w:val="343636"/>
          <w:spacing w:val="0"/>
          <w:w w:val="51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97" w:lineRule="exact"/>
        <w:ind w:left="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636"/>
          <w:w w:val="278"/>
        </w:rPr>
        <w:t>iğerf-----------------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w w:val="27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27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229"/>
        </w:rPr>
        <w:t>--;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1.032928pt;margin-top:-7.731344pt;width:7.437867pt;height:21.5pt;mso-position-horizontal-relative:page;mso-position-vertical-relative:paragraph;z-index:-15853" type="#_x0000_t202" filled="f" stroked="f">
            <v:textbox inset="0,0,0,0">
              <w:txbxContent>
                <w:p>
                  <w:pPr>
                    <w:spacing w:before="0" w:after="0" w:line="430" w:lineRule="exact"/>
                    <w:ind w:right="-105"/>
                    <w:jc w:val="left"/>
                    <w:rPr>
                      <w:rFonts w:ascii="Times New Roman" w:hAnsi="Times New Roman" w:cs="Times New Roman" w:eastAsia="Times New Roman"/>
                      <w:sz w:val="43"/>
                      <w:szCs w:val="4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494949"/>
                      <w:spacing w:val="-17"/>
                      <w:w w:val="36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B1B1B1"/>
                      <w:spacing w:val="-43"/>
                      <w:w w:val="139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:15:25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40"/>
          <w:cols w:num="2" w:equalWidth="0">
            <w:col w:w="6165" w:space="216"/>
            <w:col w:w="5059"/>
          </w:cols>
        </w:sectPr>
      </w:pPr>
      <w:rPr/>
    </w:p>
    <w:p>
      <w:pPr>
        <w:spacing w:before="85" w:after="0" w:line="240" w:lineRule="auto"/>
        <w:ind w:left="14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ına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0" w:after="0" w:line="240" w:lineRule="auto"/>
        <w:ind w:right="-20"/>
        <w:jc w:val="left"/>
        <w:tabs>
          <w:tab w:pos="3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9"/>
          <w:w w:val="45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8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7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Mus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4"/>
          <w:position w:val="-1"/>
        </w:rPr>
        <w:t>KABAKCl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40"/>
          <w:cols w:num="2" w:equalWidth="0">
            <w:col w:w="1045" w:space="1004"/>
            <w:col w:w="9391"/>
          </w:cols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3"/>
        </w:rPr>
        <w:t>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51" w:right="-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43636"/>
          <w:w w:val="130"/>
        </w:rPr>
        <w:t>:</w:t>
      </w:r>
      <w:r>
        <w:rPr>
          <w:rFonts w:ascii="Arial" w:hAnsi="Arial" w:cs="Arial" w:eastAsia="Arial"/>
          <w:sz w:val="20"/>
          <w:szCs w:val="20"/>
          <w:color w:val="343636"/>
          <w:spacing w:val="-4"/>
          <w:w w:val="13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6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5"/>
        </w:rPr>
        <w:t>091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4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43636"/>
          <w:spacing w:val="0"/>
          <w:w w:val="100"/>
          <w:position w:val="-1"/>
        </w:rPr>
        <w:t>4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60"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5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5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2"/>
          <w:w w:val="1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15:16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8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6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8"/>
          <w:position w:val="1"/>
        </w:rPr>
        <w:t>15:20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6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3" w:lineRule="auto"/>
        <w:ind w:right="4312" w:firstLine="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43636"/>
          <w:w w:val="59"/>
        </w:rPr>
        <w:t>1</w:t>
      </w:r>
      <w:r>
        <w:rPr>
          <w:rFonts w:ascii="Arial" w:hAnsi="Arial" w:cs="Arial" w:eastAsia="Arial"/>
          <w:sz w:val="18"/>
          <w:szCs w:val="18"/>
          <w:color w:val="34363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9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6"/>
        </w:rPr>
        <w:t>Gel!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6"/>
        </w:rPr>
        <w:t>§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8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40"/>
          <w:cols w:num="3" w:equalWidth="0">
            <w:col w:w="514" w:space="1535"/>
            <w:col w:w="1896" w:space="642"/>
            <w:col w:w="6853"/>
          </w:cols>
        </w:sectPr>
      </w:pPr>
      <w:rPr/>
    </w:p>
    <w:p>
      <w:pPr>
        <w:spacing w:before="3" w:after="0" w:line="250" w:lineRule="auto"/>
        <w:ind w:left="2063" w:right="1103" w:firstLine="-1907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ırdımcı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5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5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8"/>
          <w:w w:val="1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0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5"/>
        </w:rPr>
        <w:t>t'!'ardıma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43636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34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206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89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9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3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right="-20"/>
        <w:jc w:val="left"/>
        <w:tabs>
          <w:tab w:pos="2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78"/>
        </w:rPr>
        <w:t>nıç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43"/>
          <w:w w:val="1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40"/>
          <w:cols w:num="2" w:equalWidth="0">
            <w:col w:w="4219" w:space="438"/>
            <w:col w:w="6783"/>
          </w:cols>
        </w:sectPr>
      </w:pPr>
      <w:rPr/>
    </w:p>
    <w:p>
      <w:pPr>
        <w:spacing w:before="23" w:after="0" w:line="214" w:lineRule="exact"/>
        <w:ind w:left="1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ayı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8"/>
          <w:position w:val="-1"/>
        </w:rPr>
        <w:t>Durumpla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8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9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  <w:position w:val="-1"/>
        </w:rPr>
        <w:t>görülmüştür.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40"/>
        </w:sectPr>
      </w:pPr>
      <w:rPr/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6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indürme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636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4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63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4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636"/>
          <w:spacing w:val="0"/>
          <w:w w:val="107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6" w:after="0" w:line="211" w:lineRule="auto"/>
        <w:ind w:right="-63"/>
        <w:jc w:val="both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Söndürnıede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94949"/>
          <w:spacing w:val="0"/>
          <w:w w:val="80"/>
        </w:rPr>
        <w:t>Su</w:t>
      </w:r>
      <w:r>
        <w:rPr>
          <w:rFonts w:ascii="Times New Roman" w:hAnsi="Times New Roman" w:cs="Times New Roman" w:eastAsia="Times New Roman"/>
          <w:sz w:val="23"/>
          <w:szCs w:val="23"/>
          <w:color w:val="494949"/>
          <w:spacing w:val="12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!Köpük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43636"/>
          <w:spacing w:val="0"/>
          <w:w w:val="192"/>
        </w:rPr>
        <w:t>ı</w:t>
      </w:r>
      <w:r>
        <w:rPr>
          <w:rFonts w:ascii="Arial" w:hAnsi="Arial" w:cs="Arial" w:eastAsia="Arial"/>
          <w:sz w:val="25"/>
          <w:szCs w:val="25"/>
          <w:color w:val="343636"/>
          <w:spacing w:val="0"/>
          <w:w w:val="192"/>
        </w:rPr>
        <w:t>           </w:t>
      </w:r>
      <w:r>
        <w:rPr>
          <w:rFonts w:ascii="Arial" w:hAnsi="Arial" w:cs="Arial" w:eastAsia="Arial"/>
          <w:sz w:val="25"/>
          <w:szCs w:val="25"/>
          <w:color w:val="343636"/>
          <w:spacing w:val="69"/>
          <w:w w:val="192"/>
        </w:rPr>
        <w:t> </w:t>
      </w:r>
      <w:r>
        <w:rPr>
          <w:rFonts w:ascii="Arial" w:hAnsi="Arial" w:cs="Arial" w:eastAsia="Arial"/>
          <w:sz w:val="16"/>
          <w:szCs w:val="16"/>
          <w:color w:val="494949"/>
          <w:spacing w:val="0"/>
          <w:w w:val="53"/>
        </w:rPr>
        <w:t>_1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7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4"/>
        </w:rPr>
        <w:t>IK.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7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9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0" w:lineRule="exact"/>
        <w:ind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494949"/>
          <w:spacing w:val="0"/>
          <w:w w:val="69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40"/>
          <w:cols w:num="4" w:equalWidth="0">
            <w:col w:w="1222" w:space="953"/>
            <w:col w:w="1368" w:space="1047"/>
            <w:col w:w="2788" w:space="649"/>
            <w:col w:w="3413"/>
          </w:cols>
        </w:sectPr>
      </w:pPr>
      <w:rPr/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165" w:right="-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indürme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ısa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mgı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3" w:lineRule="auto"/>
        <w:ind w:right="54" w:firstLine="99"/>
        <w:jc w:val="left"/>
        <w:tabs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8"/>
        </w:rPr>
        <w:t>göıil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lın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55"/>
        </w:rPr>
        <w:t>lu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4"/>
          <w:w w:val="15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8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geçenle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tarafından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hveu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düşürllle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40"/>
          <w:cols w:num="2" w:equalWidth="0">
            <w:col w:w="1689" w:space="378"/>
            <w:col w:w="9373"/>
          </w:cols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65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goı'talı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·aç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5" w:lineRule="auto"/>
        <w:ind w:left="174" w:right="299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ıngı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8"/>
        </w:rPr>
        <w:t>lild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9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5"/>
          <w:w w:val="104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232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20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2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6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2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9"/>
        </w:rPr>
        <w:t>07/05/2017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27" w:lineRule="exact"/>
        <w:ind w:left="174" w:right="-70"/>
        <w:jc w:val="left"/>
        <w:tabs>
          <w:tab w:pos="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43"/>
          <w:position w:val="-1"/>
        </w:rPr>
        <w:t>'"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5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43636"/>
          <w:spacing w:val="0"/>
          <w:w w:val="100"/>
          <w:position w:val="-1"/>
        </w:rPr>
        <w:t>PiDE</w:t>
      </w:r>
      <w:r>
        <w:rPr>
          <w:rFonts w:ascii="Arial" w:hAnsi="Arial" w:cs="Arial" w:eastAsia="Arial"/>
          <w:sz w:val="20"/>
          <w:szCs w:val="20"/>
          <w:color w:val="343636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20"/>
          <w:szCs w:val="20"/>
          <w:color w:val="34363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4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7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POST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3"/>
          <w:position w:val="-1"/>
        </w:rPr>
        <w:t>BOSTANLI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left="74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</w:rPr>
        <w:t>16:00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w w:val="10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40"/>
          <w:cols w:num="3" w:equalWidth="0">
            <w:col w:w="5091" w:space="838"/>
            <w:col w:w="1302" w:space="1302"/>
            <w:col w:w="2907"/>
          </w:cols>
        </w:sectPr>
      </w:pPr>
      <w:rPr/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40"/>
        </w:sectPr>
      </w:pPr>
      <w:rPr/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:faiyeci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3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-22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06" w:right="29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22" w:lineRule="auto"/>
        <w:ind w:left="-98" w:right="-2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40.960007pt;margin-top:121.966858pt;width:93.120003pt;height:39.360001pt;mso-position-horizontal-relative:page;mso-position-vertical-relative:paragraph;z-index:-15857" type="#_x0000_t75">
            <v:imagedata r:id="rId14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32"/>
          <w:w w:val="102"/>
        </w:rPr>
        <w:t>M</w:t>
      </w:r>
      <w:r>
        <w:rPr>
          <w:rFonts w:ascii="Arial" w:hAnsi="Arial" w:cs="Arial" w:eastAsia="Arial"/>
          <w:sz w:val="131"/>
          <w:szCs w:val="131"/>
          <w:color w:val="3F4477"/>
          <w:spacing w:val="-549"/>
          <w:w w:val="76"/>
          <w:i/>
          <w:position w:val="1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  <w:position w:val="0"/>
        </w:rPr>
        <w:t>us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2"/>
          <w:w w:val="103"/>
          <w:position w:val="0"/>
        </w:rPr>
        <w:t>K</w:t>
      </w:r>
      <w:r>
        <w:rPr>
          <w:rFonts w:ascii="Arial" w:hAnsi="Arial" w:cs="Arial" w:eastAsia="Arial"/>
          <w:sz w:val="131"/>
          <w:szCs w:val="131"/>
          <w:color w:val="3F4477"/>
          <w:spacing w:val="-682"/>
          <w:w w:val="76"/>
          <w:i/>
          <w:position w:val="12"/>
        </w:rPr>
        <w:t>#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  <w:position w:val="0"/>
        </w:rPr>
        <w:t>ABA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3"/>
          <w:w w:val="103"/>
          <w:position w:val="0"/>
        </w:rPr>
        <w:t>K</w:t>
      </w:r>
      <w:r>
        <w:rPr>
          <w:rFonts w:ascii="Arial" w:hAnsi="Arial" w:cs="Arial" w:eastAsia="Arial"/>
          <w:sz w:val="131"/>
          <w:szCs w:val="131"/>
          <w:color w:val="3F4477"/>
          <w:spacing w:val="-202"/>
          <w:w w:val="75"/>
          <w:i/>
          <w:position w:val="1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  <w:position w:val="0"/>
        </w:rPr>
        <w:t>ÇI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1"/>
          <w:position w:val="0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327" w:lineRule="exact"/>
        <w:ind w:left="267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43636"/>
          <w:spacing w:val="0"/>
          <w:w w:val="82"/>
          <w:b/>
          <w:bCs/>
          <w:position w:val="-2"/>
        </w:rPr>
        <w:t>11</w:t>
      </w:r>
      <w:r>
        <w:rPr>
          <w:rFonts w:ascii="Times New Roman" w:hAnsi="Times New Roman" w:cs="Times New Roman" w:eastAsia="Times New Roman"/>
          <w:sz w:val="30"/>
          <w:szCs w:val="30"/>
          <w:color w:val="343636"/>
          <w:spacing w:val="17"/>
          <w:w w:val="82"/>
          <w:b/>
          <w:bCs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43636"/>
          <w:spacing w:val="0"/>
          <w:w w:val="50"/>
          <w:position w:val="-2"/>
        </w:rPr>
        <w:t>MaYıs</w:t>
      </w:r>
      <w:r>
        <w:rPr>
          <w:rFonts w:ascii="Arial" w:hAnsi="Arial" w:cs="Arial" w:eastAsia="Arial"/>
          <w:sz w:val="25"/>
          <w:szCs w:val="25"/>
          <w:color w:val="343636"/>
          <w:spacing w:val="33"/>
          <w:w w:val="50"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636"/>
          <w:spacing w:val="0"/>
          <w:w w:val="59"/>
          <w:b/>
          <w:bCs/>
          <w:position w:val="-2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58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494949"/>
          <w:spacing w:val="0"/>
          <w:w w:val="78"/>
          <w:i/>
          <w:position w:val="1"/>
        </w:rPr>
        <w:t>1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78"/>
          <w:i/>
          <w:position w:val="1"/>
        </w:rPr>
        <w:t>  </w:t>
      </w:r>
      <w:r>
        <w:rPr>
          <w:rFonts w:ascii="Arial" w:hAnsi="Arial" w:cs="Arial" w:eastAsia="Arial"/>
          <w:sz w:val="20"/>
          <w:szCs w:val="20"/>
          <w:color w:val="494949"/>
          <w:spacing w:val="38"/>
          <w:w w:val="78"/>
          <w:i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43636"/>
          <w:spacing w:val="0"/>
          <w:w w:val="78"/>
          <w:i/>
          <w:position w:val="1"/>
        </w:rPr>
        <w:t>1</w:t>
      </w:r>
      <w:r>
        <w:rPr>
          <w:rFonts w:ascii="Arial" w:hAnsi="Arial" w:cs="Arial" w:eastAsia="Arial"/>
          <w:sz w:val="20"/>
          <w:szCs w:val="20"/>
          <w:color w:val="343636"/>
          <w:spacing w:val="4"/>
          <w:w w:val="78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3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40"/>
          <w:cols w:num="4" w:equalWidth="0">
            <w:col w:w="759" w:space="1464"/>
            <w:col w:w="1612" w:space="879"/>
            <w:col w:w="1466" w:space="2067"/>
            <w:col w:w="319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8.717722pt;margin-top:21.397047pt;width:558.470898pt;height:799.714411pt;mso-position-horizontal-relative:page;mso-position-vertical-relative:page;z-index:-15855" coordorigin="374,428" coordsize="11169,15994">
            <v:group style="position:absolute;left:381;top:456;width:11080;height:2" coordorigin="381,456" coordsize="11080,2">
              <v:shape style="position:absolute;left:381;top:456;width:11080;height:2" coordorigin="381,456" coordsize="11080,0" path="m381,456l11461,456e" filled="f" stroked="t" strokeweight=".706329pt" strokecolor="#5B5B5B">
                <v:path arrowok="t"/>
              </v:shape>
            </v:group>
            <v:group style="position:absolute;left:2272;top:447;width:2;height:1507" coordorigin="2272,447" coordsize="2,1507">
              <v:shape style="position:absolute;left:2272;top:447;width:2;height:1507" coordorigin="2272,447" coordsize="0,1507" path="m2272,1954l2272,447e" filled="f" stroked="t" strokeweight=".706329pt" strokecolor="#545454">
                <v:path arrowok="t"/>
              </v:shape>
            </v:group>
            <v:group style="position:absolute;left:8968;top:447;width:2;height:1512" coordorigin="8968,447" coordsize="2,1512">
              <v:shape style="position:absolute;left:8968;top:447;width:2;height:1512" coordorigin="8968,447" coordsize="0,1512" path="m8968,1959l8968,447e" filled="f" stroked="t" strokeweight=".706329pt" strokecolor="#575757">
                <v:path arrowok="t"/>
              </v:shape>
            </v:group>
            <v:group style="position:absolute;left:11480;top:437;width:2;height:15973" coordorigin="11480,437" coordsize="2,15973">
              <v:shape style="position:absolute;left:11480;top:437;width:2;height:15973" coordorigin="11480,437" coordsize="0,15973" path="m11480,16410l11480,437e" filled="f" stroked="t" strokeweight=".941772pt" strokecolor="#646464">
                <v:path arrowok="t"/>
              </v:shape>
            </v:group>
            <v:group style="position:absolute;left:386;top:2667;width:11089;height:2" coordorigin="386,2667" coordsize="11089,2">
              <v:shape style="position:absolute;left:386;top:2667;width:11089;height:2" coordorigin="386,2667" coordsize="11089,0" path="m386,2667l11475,2667e" filled="f" stroked="t" strokeweight=".706329pt" strokecolor="#545454">
                <v:path arrowok="t"/>
              </v:shape>
            </v:group>
            <v:group style="position:absolute;left:391;top:2909;width:11080;height:2" coordorigin="391,2909" coordsize="11080,2">
              <v:shape style="position:absolute;left:391;top:2909;width:11080;height:2" coordorigin="391,2909" coordsize="11080,0" path="m391,2909l11471,2909e" filled="f" stroked="t" strokeweight=".706329pt" strokecolor="#545454">
                <v:path arrowok="t"/>
              </v:shape>
            </v:group>
            <v:group style="position:absolute;left:391;top:3147;width:11089;height:2" coordorigin="391,3147" coordsize="11089,2">
              <v:shape style="position:absolute;left:391;top:3147;width:11089;height:2" coordorigin="391,3147" coordsize="11089,0" path="m391,3147l11480,3147e" filled="f" stroked="t" strokeweight=".706329pt" strokecolor="#575757">
                <v:path arrowok="t"/>
              </v:shape>
            </v:group>
            <v:group style="position:absolute;left:3595;top:3138;width:2;height:770" coordorigin="3595,3138" coordsize="2,770">
              <v:shape style="position:absolute;left:3595;top:3138;width:2;height:770" coordorigin="3595,3138" coordsize="0,770" path="m3595,3908l3595,3138e" filled="f" stroked="t" strokeweight=".706329pt" strokecolor="#545454">
                <v:path arrowok="t"/>
              </v:shape>
            </v:group>
            <v:group style="position:absolute;left:2303;top:3879;width:2;height:12531" coordorigin="2303,3879" coordsize="2,12531">
              <v:shape style="position:absolute;left:2303;top:3879;width:2;height:12531" coordorigin="2303,3879" coordsize="0,12531" path="m2303,16410l2303,3879e" filled="f" stroked="t" strokeweight="1.177215pt" strokecolor="#4F4F4F">
                <v:path arrowok="t"/>
              </v:shape>
            </v:group>
            <v:group style="position:absolute;left:391;top:3898;width:11089;height:2" coordorigin="391,3898" coordsize="11089,2">
              <v:shape style="position:absolute;left:391;top:3898;width:11089;height:2" coordorigin="391,3898" coordsize="11089,0" path="m391,3898l11480,3898e" filled="f" stroked="t" strokeweight=".706329pt" strokecolor="#545454">
                <v:path arrowok="t"/>
              </v:shape>
            </v:group>
            <v:group style="position:absolute;left:396;top:4174;width:11085;height:2" coordorigin="396,4174" coordsize="11085,2">
              <v:shape style="position:absolute;left:396;top:4174;width:11085;height:2" coordorigin="396,4174" coordsize="11085,0" path="m396,4174l11480,4174e" filled="f" stroked="t" strokeweight=".706329pt" strokecolor="#575757">
                <v:path arrowok="t"/>
              </v:shape>
            </v:group>
            <v:group style="position:absolute;left:2274;top:4412;width:9206;height:2" coordorigin="2274,4412" coordsize="9206,2">
              <v:shape style="position:absolute;left:2274;top:4412;width:9206;height:2" coordorigin="2274,4412" coordsize="9206,0" path="m2274,4412l11480,4412e" filled="f" stroked="t" strokeweight=".706329pt" strokecolor="#575757">
                <v:path arrowok="t"/>
              </v:shape>
            </v:group>
            <v:group style="position:absolute;left:4815;top:4402;width:2;height:1978" coordorigin="4815,4402" coordsize="2,1978">
              <v:shape style="position:absolute;left:4815;top:4402;width:2;height:1978" coordorigin="4815,4402" coordsize="0,1978" path="m4815,6380l4815,4402e" filled="f" stroked="t" strokeweight=".470886pt" strokecolor="#4B4B4B">
                <v:path arrowok="t"/>
              </v:shape>
            </v:group>
            <v:group style="position:absolute;left:4803;top:4699;width:6682;height:2" coordorigin="4803,4699" coordsize="6682,2">
              <v:shape style="position:absolute;left:4803;top:4699;width:6682;height:2" coordorigin="4803,4699" coordsize="6682,0" path="m4803,4699l11485,4699e" filled="f" stroked="t" strokeweight=".706329pt" strokecolor="#676767">
                <v:path arrowok="t"/>
              </v:shape>
            </v:group>
            <v:group style="position:absolute;left:4803;top:4944;width:6682;height:2" coordorigin="4803,4944" coordsize="6682,2">
              <v:shape style="position:absolute;left:4803;top:4944;width:6682;height:2" coordorigin="4803,4944" coordsize="6682,0" path="m4803,4944l11485,4944e" filled="f" stroked="t" strokeweight=".706329pt" strokecolor="#545454">
                <v:path arrowok="t"/>
              </v:shape>
            </v:group>
            <v:group style="position:absolute;left:4808;top:5182;width:6682;height:2" coordorigin="4808,5182" coordsize="6682,2">
              <v:shape style="position:absolute;left:4808;top:5182;width:6682;height:2" coordorigin="4808,5182" coordsize="6682,0" path="m4808,5182l11490,5182e" filled="f" stroked="t" strokeweight=".706329pt" strokecolor="#5B5B5B">
                <v:path arrowok="t"/>
              </v:shape>
            </v:group>
            <v:group style="position:absolute;left:2270;top:5424;width:9215;height:2" coordorigin="2270,5424" coordsize="9215,2">
              <v:shape style="position:absolute;left:2270;top:5424;width:9215;height:2" coordorigin="2270,5424" coordsize="9215,0" path="m2270,5424l11485,5424e" filled="f" stroked="t" strokeweight=".706329pt" strokecolor="#575757">
                <v:path arrowok="t"/>
              </v:shape>
            </v:group>
            <v:group style="position:absolute;left:396;top:5664;width:11094;height:2" coordorigin="396,5664" coordsize="11094,2">
              <v:shape style="position:absolute;left:396;top:5664;width:11094;height:2" coordorigin="396,5664" coordsize="11094,0" path="m396,5664l11490,5664e" filled="f" stroked="t" strokeweight=".706329pt" strokecolor="#575757">
                <v:path arrowok="t"/>
              </v:shape>
            </v:group>
            <v:group style="position:absolute;left:7680;top:5657;width:2;height:723" coordorigin="7680,5657" coordsize="2,723">
              <v:shape style="position:absolute;left:7680;top:5657;width:2;height:723" coordorigin="7680,5657" coordsize="0,723" path="m7680,6380l7680,5657e" filled="f" stroked="t" strokeweight=".706329pt" strokecolor="#4F4F4F">
                <v:path arrowok="t"/>
              </v:shape>
            </v:group>
            <v:group style="position:absolute;left:2279;top:6133;width:9215;height:2" coordorigin="2279,6133" coordsize="9215,2">
              <v:shape style="position:absolute;left:2279;top:6133;width:9215;height:2" coordorigin="2279,6133" coordsize="9215,0" path="m2279,6133l11494,6133e" filled="f" stroked="t" strokeweight=".706329pt" strokecolor="#575757">
                <v:path arrowok="t"/>
              </v:shape>
            </v:group>
            <v:group style="position:absolute;left:2279;top:6370;width:9211;height:2" coordorigin="2279,6370" coordsize="9211,2">
              <v:shape style="position:absolute;left:2279;top:6370;width:9211;height:2" coordorigin="2279,6370" coordsize="9211,0" path="m2279,6370l11490,6370e" filled="f" stroked="t" strokeweight=".706329pt" strokecolor="#575757">
                <v:path arrowok="t"/>
              </v:shape>
            </v:group>
            <v:group style="position:absolute;left:391;top:6608;width:11103;height:2" coordorigin="391,6608" coordsize="11103,2">
              <v:shape style="position:absolute;left:391;top:6608;width:11103;height:2" coordorigin="391,6608" coordsize="11103,0" path="m391,6608l11494,6608e" filled="f" stroked="t" strokeweight=".706329pt" strokecolor="#575757">
                <v:path arrowok="t"/>
              </v:shape>
            </v:group>
            <v:group style="position:absolute;left:391;top:7079;width:11099;height:2" coordorigin="391,7079" coordsize="11099,2">
              <v:shape style="position:absolute;left:391;top:7079;width:11099;height:2" coordorigin="391,7079" coordsize="11099,0" path="m391,7079l11490,7079e" filled="f" stroked="t" strokeweight=".706329pt" strokecolor="#545454">
                <v:path arrowok="t"/>
              </v:shape>
            </v:group>
            <v:group style="position:absolute;left:4824;top:7074;width:2;height:742" coordorigin="4824,7074" coordsize="2,742">
              <v:shape style="position:absolute;left:4824;top:7074;width:2;height:742" coordorigin="4824,7074" coordsize="0,742" path="m4824,7815l4824,7074e" filled="f" stroked="t" strokeweight=".706329pt" strokecolor="#4F4F4F">
                <v:path arrowok="t"/>
              </v:shape>
            </v:group>
            <v:group style="position:absolute;left:4817;top:7321;width:6682;height:2" coordorigin="4817,7321" coordsize="6682,2">
              <v:shape style="position:absolute;left:4817;top:7321;width:6682;height:2" coordorigin="4817,7321" coordsize="6682,0" path="m4817,7321l11499,7321e" filled="f" stroked="t" strokeweight=".706329pt" strokecolor="#575757">
                <v:path arrowok="t"/>
              </v:shape>
            </v:group>
            <v:group style="position:absolute;left:4812;top:7559;width:6682;height:2" coordorigin="4812,7559" coordsize="6682,2">
              <v:shape style="position:absolute;left:4812;top:7559;width:6682;height:2" coordorigin="4812,7559" coordsize="6682,0" path="m4812,7559l11494,7559e" filled="f" stroked="t" strokeweight=".706329pt" strokecolor="#545454">
                <v:path arrowok="t"/>
              </v:shape>
            </v:group>
            <v:group style="position:absolute;left:400;top:7801;width:11099;height:2" coordorigin="400,7801" coordsize="11099,2">
              <v:shape style="position:absolute;left:400;top:7801;width:11099;height:2" coordorigin="400,7801" coordsize="11099,0" path="m400,7801l11499,7801e" filled="f" stroked="t" strokeweight=".706329pt" strokecolor="#5B5B5B">
                <v:path arrowok="t"/>
              </v:shape>
            </v:group>
            <v:group style="position:absolute;left:410;top:8605;width:11089;height:2" coordorigin="410,8605" coordsize="11089,2">
              <v:shape style="position:absolute;left:410;top:8605;width:11089;height:2" coordorigin="410,8605" coordsize="11089,0" path="m410,8605l11499,8605e" filled="f" stroked="t" strokeweight=".706329pt" strokecolor="#5B5B5B">
                <v:path arrowok="t"/>
              </v:shape>
            </v:group>
            <v:group style="position:absolute;left:400;top:9441;width:11103;height:2" coordorigin="400,9441" coordsize="11103,2">
              <v:shape style="position:absolute;left:400;top:9441;width:11103;height:2" coordorigin="400,9441" coordsize="11103,0" path="m400,9441l11504,9441e" filled="f" stroked="t" strokeweight=".706329pt" strokecolor="#575757">
                <v:path arrowok="t"/>
              </v:shape>
            </v:group>
            <v:group style="position:absolute;left:414;top:9684;width:11099;height:2" coordorigin="414,9684" coordsize="11099,2">
              <v:shape style="position:absolute;left:414;top:9684;width:11099;height:2" coordorigin="414,9684" coordsize="11099,0" path="m414,9684l11513,9684e" filled="f" stroked="t" strokeweight=".706329pt" strokecolor="#575757">
                <v:path arrowok="t"/>
              </v:shape>
            </v:group>
            <v:group style="position:absolute;left:410;top:9921;width:11099;height:2" coordorigin="410,9921" coordsize="11099,2">
              <v:shape style="position:absolute;left:410;top:9921;width:11099;height:2" coordorigin="410,9921" coordsize="11099,0" path="m410,9921l11508,9921e" filled="f" stroked="t" strokeweight=".706329pt" strokecolor="#575757">
                <v:path arrowok="t"/>
              </v:shape>
            </v:group>
            <v:group style="position:absolute;left:414;top:10397;width:11099;height:2" coordorigin="414,10397" coordsize="11099,2">
              <v:shape style="position:absolute;left:414;top:10397;width:11099;height:2" coordorigin="414,10397" coordsize="11099,0" path="m414,10397l11513,10397e" filled="f" stroked="t" strokeweight=".706329pt" strokecolor="#575757">
                <v:path arrowok="t"/>
              </v:shape>
            </v:group>
            <v:group style="position:absolute;left:1125;top:10872;width:2;height:5538" coordorigin="1125,10872" coordsize="2,5538">
              <v:shape style="position:absolute;left:1125;top:10872;width:2;height:5538" coordorigin="1125,10872" coordsize="0,5538" path="m1125,16410l1125,10872e" filled="f" stroked="t" strokeweight=".706329pt" strokecolor="#575757">
                <v:path arrowok="t"/>
              </v:shape>
            </v:group>
            <v:group style="position:absolute;left:1643;top:10905;width:2;height:5505" coordorigin="1643,10905" coordsize="2,5505">
              <v:shape style="position:absolute;left:1643;top:10905;width:2;height:5505" coordorigin="1643,10905" coordsize="0,5505" path="m1643,16410l1643,10905e" filled="f" stroked="t" strokeweight=".706329pt" strokecolor="#4F4F4F">
                <v:path arrowok="t"/>
              </v:shape>
            </v:group>
            <v:group style="position:absolute;left:433;top:12626;width:1884;height:2" coordorigin="433,12626" coordsize="1884,2">
              <v:shape style="position:absolute;left:433;top:12626;width:1884;height:2" coordorigin="433,12626" coordsize="1884,0" path="m433,12626l2317,12626e" filled="f" stroked="t" strokeweight=".706329pt" strokecolor="#606060">
                <v:path arrowok="t"/>
              </v:shape>
            </v:group>
            <v:group style="position:absolute;left:438;top:16396;width:11099;height:2" coordorigin="438,16396" coordsize="11099,2">
              <v:shape style="position:absolute;left:438;top:16396;width:11099;height:2" coordorigin="438,16396" coordsize="11099,0" path="m438,16396l11537,16396e" filled="f" stroked="t" strokeweight=".706329pt" strokecolor="#646464">
                <v:path arrowok="t"/>
              </v:shape>
            </v:group>
            <v:group style="position:absolute;left:7280;top:10625;width:2;height:5776" coordorigin="7280,10625" coordsize="2,5776">
              <v:shape style="position:absolute;left:7280;top:10625;width:2;height:5776" coordorigin="7280,10625" coordsize="0,5776" path="m7280,16401l7280,10625e" filled="f" stroked="t" strokeweight=".706329pt" strokecolor="#575757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9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24.320007pt;margin-top:-119.59201pt;width:137.279999pt;height:113.279999pt;mso-position-horizontal-relative:page;mso-position-vertical-relative:paragraph;z-index:-15856" type="#_x0000_t75">
            <v:imagedata r:id="rId15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ılk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533" w:lineRule="exact"/>
        <w:ind w:right="-20"/>
        <w:jc w:val="left"/>
        <w:rPr>
          <w:rFonts w:ascii="Times New Roman" w:hAnsi="Times New Roman" w:cs="Times New Roman" w:eastAsia="Times New Roman"/>
          <w:sz w:val="144"/>
          <w:szCs w:val="144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  <w:position w:val="-24"/>
        </w:rPr>
        <w:t>!tfaiy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  <w:position w:val="-24"/>
        </w:rPr>
        <w:t>e</w:t>
      </w:r>
      <w:r>
        <w:rPr>
          <w:rFonts w:ascii="Arial" w:hAnsi="Arial" w:cs="Arial" w:eastAsia="Arial"/>
          <w:sz w:val="18"/>
          <w:szCs w:val="18"/>
          <w:color w:val="494949"/>
          <w:spacing w:val="11"/>
          <w:w w:val="100"/>
          <w:position w:val="-24"/>
        </w:rPr>
        <w:t> </w:t>
      </w:r>
      <w:r>
        <w:rPr>
          <w:rFonts w:ascii="Arial" w:hAnsi="Arial" w:cs="Arial" w:eastAsia="Arial"/>
          <w:sz w:val="18"/>
          <w:szCs w:val="18"/>
          <w:color w:val="343636"/>
          <w:spacing w:val="0"/>
          <w:w w:val="97"/>
          <w:position w:val="-24"/>
        </w:rPr>
        <w:t>Kuze</w:t>
      </w:r>
      <w:r>
        <w:rPr>
          <w:rFonts w:ascii="Arial" w:hAnsi="Arial" w:cs="Arial" w:eastAsia="Arial"/>
          <w:sz w:val="18"/>
          <w:szCs w:val="18"/>
          <w:color w:val="343636"/>
          <w:spacing w:val="0"/>
          <w:w w:val="97"/>
          <w:position w:val="-24"/>
        </w:rPr>
        <w:t>y</w:t>
      </w:r>
      <w:r>
        <w:rPr>
          <w:rFonts w:ascii="Arial" w:hAnsi="Arial" w:cs="Arial" w:eastAsia="Arial"/>
          <w:sz w:val="18"/>
          <w:szCs w:val="18"/>
          <w:color w:val="343636"/>
          <w:spacing w:val="-6"/>
          <w:w w:val="97"/>
          <w:position w:val="-24"/>
        </w:rPr>
        <w:t> </w:t>
      </w:r>
      <w:r>
        <w:rPr>
          <w:rFonts w:ascii="Arial" w:hAnsi="Arial" w:cs="Arial" w:eastAsia="Arial"/>
          <w:sz w:val="18"/>
          <w:szCs w:val="18"/>
          <w:color w:val="343636"/>
          <w:spacing w:val="0"/>
          <w:w w:val="100"/>
          <w:position w:val="-24"/>
        </w:rPr>
        <w:t>Bölg</w:t>
      </w:r>
      <w:r>
        <w:rPr>
          <w:rFonts w:ascii="Arial" w:hAnsi="Arial" w:cs="Arial" w:eastAsia="Arial"/>
          <w:sz w:val="18"/>
          <w:szCs w:val="18"/>
          <w:color w:val="343636"/>
          <w:spacing w:val="0"/>
          <w:w w:val="100"/>
          <w:position w:val="-24"/>
        </w:rPr>
        <w:t>e</w:t>
      </w:r>
      <w:r>
        <w:rPr>
          <w:rFonts w:ascii="Arial" w:hAnsi="Arial" w:cs="Arial" w:eastAsia="Arial"/>
          <w:sz w:val="18"/>
          <w:szCs w:val="18"/>
          <w:color w:val="343636"/>
          <w:spacing w:val="7"/>
          <w:w w:val="100"/>
          <w:position w:val="-24"/>
        </w:rPr>
        <w:t> </w:t>
      </w:r>
      <w:r>
        <w:rPr>
          <w:rFonts w:ascii="Arial" w:hAnsi="Arial" w:cs="Arial" w:eastAsia="Arial"/>
          <w:sz w:val="18"/>
          <w:szCs w:val="18"/>
          <w:color w:val="343636"/>
          <w:spacing w:val="0"/>
          <w:w w:val="100"/>
          <w:position w:val="-24"/>
        </w:rPr>
        <w:t>Amiri</w:t>
      </w:r>
      <w:r>
        <w:rPr>
          <w:rFonts w:ascii="Arial" w:hAnsi="Arial" w:cs="Arial" w:eastAsia="Arial"/>
          <w:sz w:val="18"/>
          <w:szCs w:val="18"/>
          <w:color w:val="343636"/>
          <w:spacing w:val="0"/>
          <w:w w:val="100"/>
          <w:position w:val="-24"/>
        </w:rPr>
        <w:t>  </w:t>
      </w:r>
      <w:r>
        <w:rPr>
          <w:rFonts w:ascii="Arial" w:hAnsi="Arial" w:cs="Arial" w:eastAsia="Arial"/>
          <w:sz w:val="18"/>
          <w:szCs w:val="18"/>
          <w:color w:val="343636"/>
          <w:spacing w:val="39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144"/>
          <w:szCs w:val="144"/>
          <w:color w:val="343636"/>
          <w:spacing w:val="0"/>
          <w:w w:val="23"/>
          <w:position w:val="1"/>
        </w:rPr>
        <w:t>E</w:t>
      </w:r>
      <w:r>
        <w:rPr>
          <w:rFonts w:ascii="Times New Roman" w:hAnsi="Times New Roman" w:cs="Times New Roman" w:eastAsia="Times New Roman"/>
          <w:sz w:val="144"/>
          <w:szCs w:val="1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40"/>
          <w:cols w:num="2" w:equalWidth="0">
            <w:col w:w="401" w:space="1987"/>
            <w:col w:w="905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5" w:lineRule="exact"/>
        <w:ind w:left="626" w:right="-66"/>
        <w:jc w:val="left"/>
        <w:tabs>
          <w:tab w:pos="11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33333"/>
          <w:spacing w:val="0"/>
          <w:w w:val="275"/>
          <w:position w:val="-2"/>
        </w:rPr>
        <w:t>B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275"/>
          <w:position w:val="-2"/>
        </w:rPr>
        <w:t>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9" w:after="0" w:line="276" w:lineRule="auto"/>
        <w:ind w:left="473" w:right="4293" w:firstLine="-10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1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5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Hİ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1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BAŞKANLlCil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3.980492pt;margin-top:-27.809574pt;width:.1pt;height:64.470896pt;mso-position-horizontal-relative:page;mso-position-vertical-relative:paragraph;z-index:-15851" coordorigin="2480,-556" coordsize="2,1289">
            <v:shape style="position:absolute;left:2480;top:-556;width:2;height:1289" coordorigin="2480,-556" coordsize="0,1289" path="m2480,733l2480,-556e" filled="f" stroked="t" strokeweight=".468293pt" strokecolor="#606060">
              <v:path arrowok="t"/>
            </v:shape>
          </v:group>
          <w10:wrap type="none"/>
        </w:pict>
      </w:r>
      <w:r>
        <w:rPr/>
        <w:pict>
          <v:group style="position:absolute;margin-left:455.765869pt;margin-top:-27.449717pt;width:.936585pt;height:64.699285pt;mso-position-horizontal-relative:page;mso-position-vertical-relative:paragraph;z-index:-15850" coordorigin="9115,-549" coordsize="19,1294">
            <v:group style="position:absolute;left:9122;top:-542;width:2;height:787" coordorigin="9122,-542" coordsize="2,787">
              <v:shape style="position:absolute;left:9122;top:-542;width:2;height:787" coordorigin="9122,-542" coordsize="0,787" path="m9122,245l9122,-542e" filled="f" stroked="t" strokeweight=".702439pt" strokecolor="#676767">
                <v:path arrowok="t"/>
              </v:shape>
            </v:group>
            <v:group style="position:absolute;left:9127;top:-542;width:2;height:1280" coordorigin="9127,-542" coordsize="2,1280">
              <v:shape style="position:absolute;left:9127;top:-542;width:2;height:1280" coordorigin="9127,-542" coordsize="0,1280" path="m9127,738l9127,-542e" filled="f" stroked="t" strokeweight=".702439pt" strokecolor="#64646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60" w:bottom="280" w:left="320" w:right="220"/>
          <w:cols w:num="2" w:equalWidth="0">
            <w:col w:w="1668" w:space="1646"/>
            <w:col w:w="8066"/>
          </w:cols>
        </w:sectPr>
      </w:pPr>
      <w:rPr/>
    </w:p>
    <w:p>
      <w:pPr>
        <w:spacing w:before="0" w:after="0" w:line="249" w:lineRule="exact"/>
        <w:ind w:left="677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91.726837pt;margin-top:25.750484pt;width:.1pt;height:12.325318pt;mso-position-horizontal-relative:page;mso-position-vertical-relative:paragraph;z-index:-15849" coordorigin="7835,515" coordsize="2,247">
            <v:shape style="position:absolute;left:7835;top:515;width:2;height:247" coordorigin="7835,515" coordsize="0,247" path="m7835,762l7835,515e" filled="f" stroked="t" strokeweight=".468293pt" strokecolor="#4F4F4F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11"/>
          <w:position w:val="8"/>
        </w:rPr>
        <w:t>BELEDIYESI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1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5.951233" w:type="dxa"/>
      </w:tblPr>
      <w:tblGrid/>
      <w:tr>
        <w:trPr>
          <w:trHeight w:val="237" w:hRule="exact"/>
        </w:trPr>
        <w:tc>
          <w:tcPr>
            <w:tcW w:w="1234" w:type="dxa"/>
            <w:tcBorders>
              <w:top w:val="single" w:sz="5.619512" w:space="0" w:color="707070"/>
              <w:bottom w:val="single" w:sz="5.619512" w:space="0" w:color="777777"/>
              <w:left w:val="single" w:sz="5.619512" w:space="0" w:color="676767"/>
              <w:right w:val="nil" w:sz="6" w:space="0" w:color="auto"/>
            </w:tcBorders>
          </w:tcPr>
          <w:p>
            <w:pPr>
              <w:spacing w:before="0" w:after="0" w:line="209" w:lineRule="exact"/>
              <w:ind w:left="4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w w:val="97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w w:val="96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98" w:type="dxa"/>
            <w:tcBorders>
              <w:top w:val="single" w:sz="5.619512" w:space="0" w:color="707070"/>
              <w:bottom w:val="single" w:sz="5.619512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17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5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"/>
                <w:w w:val="105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6"/>
                <w:w w:val="105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7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1"/>
                <w:w w:val="107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3"/>
                <w:w w:val="105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3"/>
              </w:rPr>
              <w:t>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80" w:type="dxa"/>
            <w:tcBorders>
              <w:top w:val="single" w:sz="5.619512" w:space="0" w:color="707070"/>
              <w:bottom w:val="single" w:sz="5.619512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32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96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8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99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98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6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8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5"/>
                <w:w w:val="108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8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9"/>
                <w:w w:val="10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8"/>
              </w:rPr>
              <w:t>21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22" w:type="dxa"/>
            <w:gridSpan w:val="2"/>
            <w:tcBorders>
              <w:top w:val="single" w:sz="5.619512" w:space="0" w:color="707070"/>
              <w:bottom w:val="nil" w:sz="6" w:space="0" w:color="auto"/>
              <w:left w:val="nil" w:sz="6" w:space="0" w:color="auto"/>
              <w:right w:val="single" w:sz="5.619512" w:space="0" w:color="707070"/>
            </w:tcBorders>
          </w:tcPr>
          <w:p>
            <w:pPr>
              <w:spacing w:before="5" w:after="0" w:line="240" w:lineRule="auto"/>
              <w:ind w:left="276" w:right="-20"/>
              <w:jc w:val="left"/>
              <w:tabs>
                <w:tab w:pos="23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22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1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51"/>
              </w:rPr>
              <w:t>ll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3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7"/>
                <w:w w:val="103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7"/>
                <w:w w:val="64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46464"/>
                <w:spacing w:val="0"/>
                <w:w w:val="112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5" w:hRule="exact"/>
        </w:trPr>
        <w:tc>
          <w:tcPr>
            <w:tcW w:w="1234" w:type="dxa"/>
            <w:tcBorders>
              <w:top w:val="single" w:sz="5.619512" w:space="0" w:color="777777"/>
              <w:bottom w:val="single" w:sz="5.619512" w:space="0" w:color="707070"/>
              <w:left w:val="single" w:sz="5.619512" w:space="0" w:color="676767"/>
              <w:right w:val="nil" w:sz="6" w:space="0" w:color="auto"/>
            </w:tcBorders>
          </w:tcPr>
          <w:p>
            <w:pPr>
              <w:spacing w:before="0" w:after="0" w:line="209" w:lineRule="exact"/>
              <w:ind w:left="4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w w:val="96"/>
              </w:rPr>
              <w:t>Kayı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98" w:type="dxa"/>
            <w:tcBorders>
              <w:top w:val="single" w:sz="5.619512" w:space="0" w:color="707070"/>
              <w:bottom w:val="single" w:sz="5.619512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4" w:lineRule="exact"/>
              <w:ind w:left="18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2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"/>
                <w:w w:val="102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2"/>
                <w:w w:val="105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4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1"/>
                <w:w w:val="104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3"/>
                <w:w w:val="105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3"/>
              </w:rPr>
              <w:t>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80" w:type="dxa"/>
            <w:tcBorders>
              <w:top w:val="single" w:sz="5.619512" w:space="0" w:color="707070"/>
              <w:bottom w:val="single" w:sz="5.619512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5" w:lineRule="exact"/>
              <w:ind w:left="319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20"/>
                <w:w w:val="112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4"/>
                <w:w w:val="9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3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7"/>
                <w:w w:val="104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65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81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16"/>
                <w:w w:val="8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3"/>
              </w:rPr>
              <w:t>2843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22" w:type="dxa"/>
            <w:gridSpan w:val="2"/>
            <w:tcBorders>
              <w:top w:val="nil" w:sz="6" w:space="0" w:color="auto"/>
              <w:bottom w:val="single" w:sz="5.619512" w:space="0" w:color="707070"/>
              <w:left w:val="nil" w:sz="6" w:space="0" w:color="auto"/>
              <w:right w:val="single" w:sz="5.619512" w:space="0" w:color="707070"/>
            </w:tcBorders>
          </w:tcPr>
          <w:p>
            <w:pPr>
              <w:spacing w:before="17" w:after="0" w:line="211" w:lineRule="exact"/>
              <w:ind w:left="21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46464"/>
                <w:w w:val="90"/>
                <w:position w:val="-1"/>
              </w:rPr>
              <w:t>.!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46464"/>
                <w:w w:val="89"/>
                <w:position w:val="-1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46464"/>
                <w:spacing w:val="-3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  <w:position w:val="-1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90"/>
                <w:position w:val="-1"/>
              </w:rPr>
              <w:t>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"/>
                <w:w w:val="90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90"/>
                <w:position w:val="-1"/>
              </w:rPr>
              <w:t>&lt;!!a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10"/>
                <w:w w:val="9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  <w:position w:val="-1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9" w:hRule="exact"/>
        </w:trPr>
        <w:tc>
          <w:tcPr>
            <w:tcW w:w="11134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w w:val="95"/>
              </w:rPr>
              <w:t>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31313"/>
                <w:spacing w:val="0"/>
                <w:w w:val="53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31313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diri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4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3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28"/>
                <w:w w:val="13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Sitele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Petrokent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Sitesi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9"/>
                <w:w w:val="96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99"/>
              </w:rPr>
              <w:t>ALI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99"/>
              </w:rPr>
              <w:t>Ö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7" w:hRule="exact"/>
        </w:trPr>
        <w:tc>
          <w:tcPr>
            <w:tcW w:w="1234" w:type="dxa"/>
            <w:tcBorders>
              <w:top w:val="single" w:sz="5.619512" w:space="0" w:color="707070"/>
              <w:bottom w:val="single" w:sz="5.61951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9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w w:val="105"/>
              </w:rPr>
              <w:t>Do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56"/>
              </w:rPr>
              <w:t>j: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3"/>
                <w:w w:val="56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93"/>
              </w:rPr>
              <w:t>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2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71" w:type="dxa"/>
            <w:gridSpan w:val="3"/>
            <w:tcBorders>
              <w:top w:val="single" w:sz="5.619512" w:space="0" w:color="707070"/>
              <w:bottom w:val="single" w:sz="3.746344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18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3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28"/>
                <w:w w:val="13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Sitele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440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Petrokent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3"/>
              </w:rPr>
              <w:t>Site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2"/>
                <w:w w:val="104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65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8/B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Blo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4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46464"/>
                <w:spacing w:val="4"/>
                <w:w w:val="114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1"/>
              </w:rPr>
              <w:t>ALİAÖA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829" w:type="dxa"/>
            <w:tcBorders>
              <w:top w:val="nil" w:sz="6" w:space="0" w:color="auto"/>
              <w:bottom w:val="single" w:sz="5.619512" w:space="0" w:color="70707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37" w:hRule="exact"/>
        </w:trPr>
        <w:tc>
          <w:tcPr>
            <w:tcW w:w="1234" w:type="dxa"/>
            <w:tcBorders>
              <w:top w:val="single" w:sz="5.619512" w:space="0" w:color="6B6B6B"/>
              <w:bottom w:val="single" w:sz="5.61951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9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0"/>
                <w:w w:val="85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96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3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9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2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71" w:type="dxa"/>
            <w:gridSpan w:val="3"/>
            <w:tcBorders>
              <w:top w:val="single" w:sz="3.746344" w:space="0" w:color="676767"/>
              <w:bottom w:val="single" w:sz="5.61951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73" w:right="-20"/>
              <w:jc w:val="left"/>
              <w:tabs>
                <w:tab w:pos="30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23"/>
              </w:rPr>
              <w:t>:E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23"/>
              </w:rPr>
              <w:t>v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2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7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8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mı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3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7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829" w:type="dxa"/>
            <w:tcBorders>
              <w:top w:val="single" w:sz="5.619512" w:space="0" w:color="707070"/>
              <w:bottom w:val="single" w:sz="5.61951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17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w w:val="98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3"/>
                <w:w w:val="99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99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98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EKD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51" w:lineRule="exact"/>
        <w:ind w:left="167" w:right="-20"/>
        <w:jc w:val="left"/>
        <w:tabs>
          <w:tab w:pos="364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5.629272pt;margin-top:6.197346pt;width:2.96703pt;height:16.5pt;mso-position-horizontal-relative:page;mso-position-vertical-relative:paragraph;z-index:-15844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90"/>
                    <w:jc w:val="left"/>
                    <w:rPr>
                      <w:rFonts w:ascii="Arial" w:hAnsi="Arial" w:cs="Arial" w:eastAsia="Arial"/>
                      <w:sz w:val="33"/>
                      <w:szCs w:val="33"/>
                    </w:rPr>
                  </w:pPr>
                  <w:rPr/>
                  <w:r>
                    <w:rPr>
                      <w:rFonts w:ascii="Arial" w:hAnsi="Arial" w:cs="Arial" w:eastAsia="Arial"/>
                      <w:sz w:val="33"/>
                      <w:szCs w:val="33"/>
                      <w:color w:val="333333"/>
                      <w:spacing w:val="0"/>
                      <w:w w:val="81"/>
                    </w:rPr>
                    <w:t>l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6"/>
          <w:w w:val="126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6"/>
          <w:position w:val="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6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26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6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5"/>
          <w:w w:val="126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83"/>
          <w:position w:val="5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3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5"/>
        </w:rPr>
        <w:t>pını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"/>
          <w:w w:val="100"/>
          <w:position w:val="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5"/>
        </w:rPr>
        <w:t>kl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6"/>
          <w:w w:val="100"/>
          <w:position w:val="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  <w:position w:val="5"/>
        </w:rPr>
        <w:t>:</w:t>
        <w:tab/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2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  <w:position w:val="-3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95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-3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3646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w w:val="87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4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63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1"/>
          <w:position w:val="-1"/>
        </w:rPr>
        <w:t>rr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8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7"/>
          <w:position w:val="-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D4D4D"/>
          <w:spacing w:val="0"/>
          <w:w w:val="54"/>
          <w:position w:val="-1"/>
        </w:rPr>
        <w:t>l</w:t>
      </w:r>
      <w:r>
        <w:rPr>
          <w:rFonts w:ascii="Times New Roman" w:hAnsi="Times New Roman" w:cs="Times New Roman" w:eastAsia="Times New Roman"/>
          <w:sz w:val="15"/>
          <w:szCs w:val="15"/>
          <w:color w:val="4D4D4D"/>
          <w:spacing w:val="4"/>
          <w:w w:val="54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96"/>
          <w:position w:val="-1"/>
        </w:rPr>
        <w:t>Ka</w:t>
      </w:r>
      <w:r>
        <w:rPr>
          <w:rFonts w:ascii="Arial" w:hAnsi="Arial" w:cs="Arial" w:eastAsia="Arial"/>
          <w:sz w:val="18"/>
          <w:szCs w:val="18"/>
          <w:color w:val="4D4D4D"/>
          <w:spacing w:val="-16"/>
          <w:w w:val="97"/>
          <w:position w:val="-1"/>
        </w:rPr>
        <w:t>g</w:t>
      </w:r>
      <w:r>
        <w:rPr>
          <w:rFonts w:ascii="Arial" w:hAnsi="Arial" w:cs="Arial" w:eastAsia="Arial"/>
          <w:sz w:val="18"/>
          <w:szCs w:val="18"/>
          <w:color w:val="333333"/>
          <w:spacing w:val="-12"/>
          <w:w w:val="148"/>
          <w:position w:val="-1"/>
        </w:rPr>
        <w:t>i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1"/>
          <w:position w:val="-1"/>
        </w:rPr>
        <w:t>r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5"/>
          <w:w w:val="225"/>
          <w:position w:val="-1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"/>
          <w:w w:val="69"/>
          <w:position w:val="-1"/>
        </w:rPr>
        <w:t>h</w:t>
      </w:r>
      <w:r>
        <w:rPr>
          <w:rFonts w:ascii="Times New Roman" w:hAnsi="Times New Roman" w:cs="Times New Roman" w:eastAsia="Times New Roman"/>
          <w:sz w:val="21"/>
          <w:szCs w:val="21"/>
          <w:color w:val="646464"/>
          <w:spacing w:val="0"/>
          <w:w w:val="86"/>
          <w:position w:val="-1"/>
        </w:rPr>
        <w:t>sap</w:t>
      </w:r>
      <w:r>
        <w:rPr>
          <w:rFonts w:ascii="Times New Roman" w:hAnsi="Times New Roman" w:cs="Times New Roman" w:eastAsia="Times New Roman"/>
          <w:sz w:val="21"/>
          <w:szCs w:val="21"/>
          <w:color w:val="64646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46464"/>
          <w:spacing w:val="-12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646464"/>
          <w:spacing w:val="-12"/>
          <w:w w:val="99"/>
          <w:position w:val="-1"/>
        </w:rPr>
      </w:r>
      <w:r>
        <w:rPr>
          <w:rFonts w:ascii="Arial" w:hAnsi="Arial" w:cs="Arial" w:eastAsia="Arial"/>
          <w:sz w:val="18"/>
          <w:szCs w:val="18"/>
          <w:color w:val="646464"/>
          <w:spacing w:val="-12"/>
          <w:w w:val="99"/>
          <w:u w:val="single" w:color="0000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646464"/>
          <w:spacing w:val="-12"/>
          <w:w w:val="99"/>
          <w:u w:val="single" w:color="000000"/>
          <w:position w:val="-1"/>
        </w:rPr>
      </w:r>
      <w:r>
        <w:rPr>
          <w:rFonts w:ascii="Arial" w:hAnsi="Arial" w:cs="Arial" w:eastAsia="Arial"/>
          <w:sz w:val="18"/>
          <w:szCs w:val="18"/>
          <w:color w:val="646464"/>
          <w:spacing w:val="0"/>
          <w:w w:val="68"/>
          <w:u w:val="single" w:color="000000"/>
          <w:position w:val="-1"/>
        </w:rPr>
        <w:t>ç_</w:t>
      </w:r>
      <w:r>
        <w:rPr>
          <w:rFonts w:ascii="Arial" w:hAnsi="Arial" w:cs="Arial" w:eastAsia="Arial"/>
          <w:sz w:val="18"/>
          <w:szCs w:val="18"/>
          <w:color w:val="646464"/>
          <w:spacing w:val="0"/>
          <w:w w:val="68"/>
          <w:u w:val="single" w:color="000000"/>
          <w:position w:val="-1"/>
        </w:rPr>
      </w:r>
      <w:r>
        <w:rPr>
          <w:rFonts w:ascii="Arial" w:hAnsi="Arial" w:cs="Arial" w:eastAsia="Arial"/>
          <w:sz w:val="18"/>
          <w:szCs w:val="18"/>
          <w:color w:val="646464"/>
          <w:spacing w:val="-9"/>
          <w:w w:val="68"/>
          <w:u w:val="single" w:color="000000"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646464"/>
          <w:spacing w:val="-9"/>
          <w:w w:val="68"/>
          <w:u w:val="single" w:color="000000"/>
          <w:position w:val="-1"/>
        </w:rPr>
      </w:r>
      <w:r>
        <w:rPr>
          <w:rFonts w:ascii="Arial" w:hAnsi="Arial" w:cs="Arial" w:eastAsia="Arial"/>
          <w:sz w:val="18"/>
          <w:szCs w:val="18"/>
          <w:color w:val="646464"/>
          <w:spacing w:val="-9"/>
          <w:w w:val="68"/>
          <w:u w:val="single" w:color="000000"/>
          <w:position w:val="-1"/>
        </w:rPr>
      </w:r>
      <w:r>
        <w:rPr>
          <w:rFonts w:ascii="Arial" w:hAnsi="Arial" w:cs="Arial" w:eastAsia="Arial"/>
          <w:sz w:val="18"/>
          <w:szCs w:val="18"/>
          <w:color w:val="333333"/>
          <w:spacing w:val="-31"/>
          <w:w w:val="176"/>
          <w:u w:val="single" w:color="000000"/>
          <w:position w:val="-1"/>
        </w:rPr>
        <w:t>ı</w:t>
      </w:r>
      <w:r>
        <w:rPr>
          <w:rFonts w:ascii="Arial" w:hAnsi="Arial" w:cs="Arial" w:eastAsia="Arial"/>
          <w:sz w:val="18"/>
          <w:szCs w:val="18"/>
          <w:color w:val="333333"/>
          <w:spacing w:val="-31"/>
          <w:w w:val="176"/>
          <w:u w:val="single" w:color="000000"/>
          <w:position w:val="-1"/>
        </w:rPr>
      </w:r>
      <w:r>
        <w:rPr>
          <w:rFonts w:ascii="Arial" w:hAnsi="Arial" w:cs="Arial" w:eastAsia="Arial"/>
          <w:sz w:val="18"/>
          <w:szCs w:val="18"/>
          <w:color w:val="333333"/>
          <w:spacing w:val="-26"/>
          <w:w w:val="99"/>
          <w:u w:val="single" w:color="0000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-26"/>
          <w:w w:val="99"/>
          <w:u w:val="single" w:color="000000"/>
          <w:position w:val="-1"/>
        </w:rPr>
      </w:r>
      <w:r>
        <w:rPr>
          <w:rFonts w:ascii="Arial" w:hAnsi="Arial" w:cs="Arial" w:eastAsia="Arial"/>
          <w:sz w:val="18"/>
          <w:szCs w:val="18"/>
          <w:color w:val="333333"/>
          <w:spacing w:val="-26"/>
          <w:w w:val="99"/>
          <w:u w:val="single" w:color="000000"/>
          <w:position w:val="-1"/>
        </w:rPr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  <w:u w:val="single" w:color="000000"/>
          <w:position w:val="-1"/>
        </w:rPr>
        <w:t>ik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8"/>
          <w:szCs w:val="18"/>
          <w:color w:val="4D4D4D"/>
          <w:spacing w:val="3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-1"/>
        </w:rPr>
        <w:t>Di</w:t>
      </w:r>
      <w:r>
        <w:rPr>
          <w:rFonts w:ascii="Arial" w:hAnsi="Arial" w:cs="Arial" w:eastAsia="Arial"/>
          <w:sz w:val="18"/>
          <w:szCs w:val="18"/>
          <w:color w:val="333333"/>
          <w:spacing w:val="3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-14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5534" w:right="-20"/>
        <w:jc w:val="left"/>
        <w:tabs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A3A3A3"/>
          <w:spacing w:val="0"/>
          <w:w w:val="48"/>
          <w:position w:val="-2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A3A3A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A3A3A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8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4"/>
        </w:rPr>
        <w:t>15:18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158" w:right="-20"/>
        <w:jc w:val="left"/>
        <w:tabs>
          <w:tab w:pos="216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33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6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0"/>
          <w:w w:val="108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4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1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ALP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35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9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7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  <w:position w:val="0"/>
        </w:rPr>
        <w:t>ÖZ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4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92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6" w:after="0" w:line="240" w:lineRule="auto"/>
        <w:ind w:left="2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w w:val="7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w w:val="7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2176" w:right="-20"/>
        <w:jc w:val="left"/>
        <w:tabs>
          <w:tab w:pos="46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15:12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3" w:lineRule="exact"/>
        <w:ind w:left="153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w w:val="95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  <w:position w:val="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7"/>
          <w:position w:val="0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87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8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7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7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0"/>
        </w:rPr>
        <w:t>918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167" w:right="-20"/>
        <w:jc w:val="left"/>
        <w:tabs>
          <w:tab w:pos="3300" w:val="left"/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9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00"/>
          <w:position w:val="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664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9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42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4668" w:right="450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4640" w:right="507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yet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181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9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1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8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1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1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1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9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15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18" w:lineRule="exact"/>
        <w:ind w:left="2181" w:right="2527" w:firstLine="-2018"/>
        <w:jc w:val="left"/>
        <w:tabs>
          <w:tab w:pos="46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1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71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9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0"/>
        </w:rPr>
        <w:t>!Ar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93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8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13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5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0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2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33333"/>
          <w:w w:val="61"/>
          <w:position w:val="1"/>
        </w:rPr>
        <w:t>I</w:t>
      </w:r>
      <w:r>
        <w:rPr>
          <w:rFonts w:ascii="Arial" w:hAnsi="Arial" w:cs="Arial" w:eastAsia="Arial"/>
          <w:sz w:val="27"/>
          <w:szCs w:val="27"/>
          <w:color w:val="333333"/>
          <w:spacing w:val="-3"/>
          <w:w w:val="61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51" w:lineRule="exact"/>
        <w:ind w:left="21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6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4"/>
          <w:position w:val="-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6"/>
          <w:position w:val="-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3"/>
          <w:position w:val="-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96"/>
          <w:position w:val="-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2"/>
          <w:position w:val="-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2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9" w:lineRule="exact"/>
        <w:ind w:left="134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339.746338pt;margin-top:4.494391pt;width:14.282928pt;height:.1pt;mso-position-horizontal-relative:page;mso-position-vertical-relative:paragraph;z-index:-15848" coordorigin="6795,90" coordsize="286,2">
            <v:shape style="position:absolute;left:6795;top:90;width:286;height:2" coordorigin="6795,90" coordsize="286,0" path="m6795,90l7081,90e" filled="f" stroked="t" strokeweight=".234146pt" strokecolor="#777777">
              <v:path arrowok="t"/>
            </v:shape>
          </v:group>
          <w10:wrap type="none"/>
        </w:pict>
      </w:r>
      <w:r>
        <w:rPr/>
        <w:pict>
          <v:group style="position:absolute;margin-left:368.780487pt;margin-top:4.612903pt;width:18.497562pt;height:.1pt;mso-position-horizontal-relative:page;mso-position-vertical-relative:paragraph;z-index:-15847" coordorigin="7376,92" coordsize="370,2">
            <v:shape style="position:absolute;left:7376;top:92;width:370;height:2" coordorigin="7376,92" coordsize="370,0" path="m7376,92l7746,92e" filled="f" stroked="t" strokeweight=".234146pt" strokecolor="#808080">
              <v:path arrowok="t"/>
            </v:shape>
          </v:group>
          <w10:wrap type="none"/>
        </w:pict>
      </w:r>
      <w:r>
        <w:rPr/>
        <w:pict>
          <v:group style="position:absolute;margin-left:393.131714pt;margin-top:4.612903pt;width:20.839025pt;height:.1pt;mso-position-horizontal-relative:page;mso-position-vertical-relative:paragraph;z-index:-15846" coordorigin="7863,92" coordsize="417,2">
            <v:shape style="position:absolute;left:7863;top:92;width:417;height:2" coordorigin="7863,92" coordsize="417,0" path="m7863,92l8279,92e" filled="f" stroked="t" strokeweight=".234146pt" strokecolor="#7C7C7C">
              <v:path arrowok="t"/>
            </v:shape>
          </v:group>
          <w10:wrap type="none"/>
        </w:pict>
      </w:r>
      <w:r>
        <w:rPr/>
        <w:pict>
          <v:group style="position:absolute;margin-left:419.824402pt;margin-top:4.494391pt;width:20.370732pt;height:.1pt;mso-position-horizontal-relative:page;mso-position-vertical-relative:paragraph;z-index:-15845" coordorigin="8396,90" coordsize="407,2">
            <v:shape style="position:absolute;left:8396;top:90;width:407;height:2" coordorigin="8396,90" coordsize="407,0" path="m8396,90l8804,90e" filled="f" stroked="t" strokeweight=".234146pt" strokecolor="#74747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5"/>
          <w:szCs w:val="15"/>
          <w:color w:val="77797B"/>
          <w:spacing w:val="0"/>
          <w:w w:val="166"/>
          <w:position w:val="-2"/>
        </w:rPr>
        <w:t>1-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53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bir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62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</w:rPr>
        <w:t>!ş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kil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ld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72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7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örülm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0"/>
          <w:w w:val="10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</w:rPr>
        <w:t>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174" w:lineRule="exact"/>
        <w:ind w:left="4621" w:right="391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8"/>
          <w:w w:val="103"/>
          <w:position w:val="-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26"/>
          <w:position w:val="-4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95"/>
          <w:position w:val="-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  <w:position w:val="-4"/>
        </w:rPr>
        <w:t>ndUr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95"/>
          <w:position w:val="-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95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95"/>
          <w:position w:val="-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  <w:position w:val="-4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2" w:lineRule="exact"/>
        <w:ind w:left="153" w:right="-20"/>
        <w:jc w:val="left"/>
        <w:tabs>
          <w:tab w:pos="2800" w:val="left"/>
          <w:tab w:pos="5380" w:val="left"/>
          <w:tab w:pos="6540" w:val="left"/>
          <w:tab w:pos="6920" w:val="left"/>
          <w:tab w:pos="8020" w:val="left"/>
          <w:tab w:pos="9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öndUrme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-1"/>
        </w:rPr>
        <w:t>ı</w:t>
      </w:r>
      <w:r>
        <w:rPr>
          <w:rFonts w:ascii="Arial" w:hAnsi="Arial" w:cs="Arial" w:eastAsia="Arial"/>
          <w:sz w:val="18"/>
          <w:szCs w:val="18"/>
          <w:color w:val="333333"/>
          <w:spacing w:val="-6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2"/>
          <w:szCs w:val="12"/>
          <w:color w:val="77797B"/>
          <w:spacing w:val="0"/>
          <w:w w:val="100"/>
          <w:position w:val="8"/>
        </w:rPr>
        <w:t>3</w:t>
      </w:r>
      <w:r>
        <w:rPr>
          <w:rFonts w:ascii="Times New Roman" w:hAnsi="Times New Roman" w:cs="Times New Roman" w:eastAsia="Times New Roman"/>
          <w:sz w:val="12"/>
          <w:szCs w:val="12"/>
          <w:color w:val="77797B"/>
          <w:spacing w:val="-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7797B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77797B"/>
          <w:spacing w:val="0"/>
          <w:w w:val="100"/>
          <w:position w:val="8"/>
        </w:rPr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51"/>
          <w:position w:val="-5"/>
        </w:rPr>
        <w:t>ı</w:t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7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7"/>
          <w:position w:val="-3"/>
        </w:rPr>
        <w:t>ük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</w:r>
      <w:r>
        <w:rPr>
          <w:rFonts w:ascii="Arial" w:hAnsi="Arial" w:cs="Arial" w:eastAsia="Arial"/>
          <w:sz w:val="30"/>
          <w:szCs w:val="30"/>
          <w:color w:val="646464"/>
          <w:spacing w:val="0"/>
          <w:w w:val="100"/>
          <w:i/>
          <w:position w:val="-6"/>
        </w:rPr>
        <w:t>1</w:t>
      </w:r>
      <w:r>
        <w:rPr>
          <w:rFonts w:ascii="Arial" w:hAnsi="Arial" w:cs="Arial" w:eastAsia="Arial"/>
          <w:sz w:val="30"/>
          <w:szCs w:val="30"/>
          <w:color w:val="646464"/>
          <w:spacing w:val="-62"/>
          <w:w w:val="100"/>
          <w:i/>
          <w:position w:val="-6"/>
        </w:rPr>
        <w:t> </w:t>
      </w:r>
      <w:r>
        <w:rPr>
          <w:rFonts w:ascii="Arial" w:hAnsi="Arial" w:cs="Arial" w:eastAsia="Arial"/>
          <w:sz w:val="30"/>
          <w:szCs w:val="30"/>
          <w:color w:val="646464"/>
          <w:spacing w:val="0"/>
          <w:w w:val="100"/>
          <w:i/>
          <w:position w:val="-6"/>
        </w:rPr>
        <w:tab/>
      </w:r>
      <w:r>
        <w:rPr>
          <w:rFonts w:ascii="Arial" w:hAnsi="Arial" w:cs="Arial" w:eastAsia="Arial"/>
          <w:sz w:val="30"/>
          <w:szCs w:val="30"/>
          <w:color w:val="646464"/>
          <w:spacing w:val="0"/>
          <w:w w:val="100"/>
          <w:i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3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left="5496" w:right="-20"/>
        <w:jc w:val="left"/>
        <w:tabs>
          <w:tab w:pos="6540" w:val="left"/>
          <w:tab w:pos="81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  <w:position w:val="4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7"/>
          <w:w w:val="100"/>
          <w:position w:val="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646464"/>
          <w:spacing w:val="0"/>
          <w:w w:val="62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646464"/>
          <w:spacing w:val="-58"/>
          <w:w w:val="62"/>
          <w:position w:val="1"/>
        </w:rPr>
        <w:t> </w:t>
      </w:r>
      <w:r>
        <w:rPr>
          <w:rFonts w:ascii="Arial" w:hAnsi="Arial" w:cs="Arial" w:eastAsia="Arial"/>
          <w:sz w:val="38"/>
          <w:szCs w:val="38"/>
          <w:color w:val="64646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646464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134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öndürı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Sitele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440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Petrokent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Blok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adresindeki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13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3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24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86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tın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162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83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asa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bulunaıı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mındaki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333333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ankastre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aspiratö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dolapları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tamamen,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333333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5"/>
          <w:position w:val="0"/>
        </w:rPr>
        <w:t>tn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4" w:lineRule="auto"/>
        <w:ind w:left="2171" w:right="64" w:firstLine="-2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9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cak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3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38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ankastre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fırı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yanarak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fayansları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ısıda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kınlma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1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9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</w:rPr>
        <w:t>za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görmüştür.Tahmini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8.000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duvarla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tavanla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bilimum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</w:rPr>
        <w:t>eşya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9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lenn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6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4.000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12.000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77797B"/>
          <w:spacing w:val="-15"/>
          <w:w w:val="199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2171" w:right="56" w:firstLine="-200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2.katındaki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  <w:position w:val="0"/>
        </w:rPr>
        <w:t>kapısı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8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tarafta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  <w:position w:val="0"/>
        </w:rPr>
        <w:t>ııı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9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  <w:position w:val="0"/>
        </w:rPr>
        <w:t>fakt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ankastre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aspiratörü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bilinmeye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nedende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etrafın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maddeleri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tutuşturara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2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1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9" w:lineRule="auto"/>
        <w:ind w:left="153" w:right="3973" w:firstLine="-14"/>
        <w:jc w:val="left"/>
        <w:tabs>
          <w:tab w:pos="216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464"/>
          <w:w w:val="6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2"/>
          <w:w w:val="67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8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2"/>
          <w:w w:val="115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  <w:position w:val="1"/>
        </w:rPr>
        <w:t>or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6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6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1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95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  <w:position w:val="1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9"/>
          <w:w w:val="179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86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94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1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3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8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reç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4" w:lineRule="auto"/>
        <w:ind w:left="139" w:right="5331" w:firstLine="14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ÖZ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RT'a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lre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linı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6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dildi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15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2" w:lineRule="exact"/>
        <w:ind w:left="162" w:right="-20"/>
        <w:jc w:val="left"/>
        <w:tabs>
          <w:tab w:pos="2160" w:val="left"/>
          <w:tab w:pos="6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464"/>
          <w:w w:val="93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w w:val="94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59"/>
          <w:position w:val="1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16"/>
          <w:w w:val="59"/>
          <w:position w:val="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07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  <w:position w:val="1"/>
        </w:rPr>
        <w:t>!S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94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1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8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8"/>
          <w:position w:val="1"/>
        </w:rPr>
        <w:t>16:00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251" w:right="-20"/>
        <w:jc w:val="left"/>
        <w:tabs>
          <w:tab w:pos="1040" w:val="left"/>
          <w:tab w:pos="1540" w:val="left"/>
          <w:tab w:pos="8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ÖIU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2"/>
          <w:position w:val="0"/>
        </w:rPr>
        <w:t>[G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7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  <w:position w:val="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ağa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ind w:left="395" w:right="1422"/>
        <w:jc w:val="center"/>
        <w:tabs>
          <w:tab w:pos="2240" w:val="left"/>
          <w:tab w:pos="4740" w:val="left"/>
          <w:tab w:pos="87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56"/>
          <w:szCs w:val="56"/>
          <w:color w:val="333333"/>
          <w:spacing w:val="0"/>
          <w:w w:val="53"/>
          <w:position w:val="-29"/>
        </w:rPr>
        <w:t>·-</w:t>
      </w:r>
      <w:r>
        <w:rPr>
          <w:rFonts w:ascii="Arial" w:hAnsi="Arial" w:cs="Arial" w:eastAsia="Arial"/>
          <w:sz w:val="56"/>
          <w:szCs w:val="56"/>
          <w:color w:val="333333"/>
          <w:spacing w:val="0"/>
          <w:w w:val="100"/>
          <w:position w:val="-29"/>
        </w:rPr>
        <w:tab/>
      </w:r>
      <w:r>
        <w:rPr>
          <w:rFonts w:ascii="Arial" w:hAnsi="Arial" w:cs="Arial" w:eastAsia="Arial"/>
          <w:sz w:val="56"/>
          <w:szCs w:val="56"/>
          <w:color w:val="333333"/>
          <w:spacing w:val="0"/>
          <w:w w:val="100"/>
          <w:position w:val="-29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9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9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9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9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9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9"/>
        </w:rPr>
        <w:t>Koyan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9"/>
        </w:rPr>
      </w:r>
      <w:r>
        <w:rPr>
          <w:rFonts w:ascii="Times New Roman" w:hAnsi="Times New Roman" w:cs="Times New Roman" w:eastAsia="Times New Roman"/>
          <w:sz w:val="26"/>
          <w:szCs w:val="26"/>
          <w:color w:val="333333"/>
          <w:spacing w:val="0"/>
          <w:w w:val="71"/>
          <w:position w:val="-28"/>
        </w:rPr>
        <w:t>\l</w:t>
      </w:r>
      <w:r>
        <w:rPr>
          <w:rFonts w:ascii="Times New Roman" w:hAnsi="Times New Roman" w:cs="Times New Roman" w:eastAsia="Times New Roman"/>
          <w:sz w:val="26"/>
          <w:szCs w:val="26"/>
          <w:color w:val="333333"/>
          <w:spacing w:val="0"/>
          <w:w w:val="71"/>
          <w:position w:val="-2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71"/>
          <w:position w:val="-35"/>
        </w:rPr>
        <w:t>9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33"/>
          <w:w w:val="71"/>
          <w:position w:val="-3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53"/>
          <w:position w:val="-28"/>
        </w:rPr>
        <w:t>Malı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54"/>
          <w:position w:val="-28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-38"/>
          <w:w w:val="100"/>
          <w:position w:val="-2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65"/>
          <w:position w:val="-28"/>
        </w:rPr>
        <w:t>10'ı7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320" w:right="220"/>
        </w:sectPr>
      </w:pPr>
      <w:rPr/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65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6"/>
          <w:position w:val="-13"/>
        </w:rPr>
        <w:t>......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2" w:lineRule="atLeast"/>
        <w:ind w:right="-157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78"/>
          <w:szCs w:val="78"/>
          <w:color w:val="646464"/>
          <w:spacing w:val="-58"/>
          <w:w w:val="62"/>
          <w:position w:val="-33"/>
        </w:rPr>
        <w:t>.</w:t>
      </w:r>
      <w:r>
        <w:rPr>
          <w:rFonts w:ascii="Arial" w:hAnsi="Arial" w:cs="Arial" w:eastAsia="Arial"/>
          <w:sz w:val="21"/>
          <w:szCs w:val="21"/>
          <w:color w:val="77797B"/>
          <w:spacing w:val="0"/>
          <w:w w:val="92"/>
          <w:position w:val="0"/>
        </w:rPr>
        <w:t>i</w:t>
      </w:r>
      <w:r>
        <w:rPr>
          <w:rFonts w:ascii="Arial" w:hAnsi="Arial" w:cs="Arial" w:eastAsia="Arial"/>
          <w:sz w:val="21"/>
          <w:szCs w:val="21"/>
          <w:color w:val="77797B"/>
          <w:spacing w:val="-10"/>
          <w:w w:val="91"/>
          <w:position w:val="0"/>
        </w:rPr>
        <w:t>t</w:t>
      </w:r>
      <w:r>
        <w:rPr>
          <w:rFonts w:ascii="Arial" w:hAnsi="Arial" w:cs="Arial" w:eastAsia="Arial"/>
          <w:sz w:val="78"/>
          <w:szCs w:val="78"/>
          <w:color w:val="77797B"/>
          <w:spacing w:val="-369"/>
          <w:w w:val="33"/>
          <w:position w:val="-33"/>
        </w:rPr>
        <w:t>p</w:t>
      </w:r>
      <w:r>
        <w:rPr>
          <w:rFonts w:ascii="Arial" w:hAnsi="Arial" w:cs="Arial" w:eastAsia="Arial"/>
          <w:sz w:val="21"/>
          <w:szCs w:val="21"/>
          <w:color w:val="77797B"/>
          <w:spacing w:val="0"/>
          <w:w w:val="91"/>
          <w:position w:val="0"/>
        </w:rPr>
        <w:t>f;</w:t>
      </w:r>
      <w:r>
        <w:rPr>
          <w:rFonts w:ascii="Arial" w:hAnsi="Arial" w:cs="Arial" w:eastAsia="Arial"/>
          <w:sz w:val="21"/>
          <w:szCs w:val="21"/>
          <w:color w:val="77797B"/>
          <w:spacing w:val="-29"/>
          <w:w w:val="91"/>
          <w:position w:val="0"/>
        </w:rPr>
        <w:t>:</w:t>
      </w:r>
      <w:r>
        <w:rPr>
          <w:rFonts w:ascii="Arial" w:hAnsi="Arial" w:cs="Arial" w:eastAsia="Arial"/>
          <w:sz w:val="78"/>
          <w:szCs w:val="78"/>
          <w:color w:val="77797B"/>
          <w:spacing w:val="-143"/>
          <w:w w:val="33"/>
          <w:position w:val="-33"/>
        </w:rPr>
        <w:t>r</w:t>
      </w:r>
      <w:r>
        <w:rPr>
          <w:rFonts w:ascii="Arial" w:hAnsi="Arial" w:cs="Arial" w:eastAsia="Arial"/>
          <w:sz w:val="21"/>
          <w:szCs w:val="21"/>
          <w:color w:val="77797B"/>
          <w:spacing w:val="0"/>
          <w:w w:val="91"/>
          <w:position w:val="0"/>
        </w:rPr>
        <w:t>ı</w:t>
      </w:r>
      <w:r>
        <w:rPr>
          <w:rFonts w:ascii="Arial" w:hAnsi="Arial" w:cs="Arial" w:eastAsia="Arial"/>
          <w:sz w:val="21"/>
          <w:szCs w:val="21"/>
          <w:color w:val="77797B"/>
          <w:spacing w:val="-40"/>
          <w:w w:val="92"/>
          <w:position w:val="0"/>
        </w:rPr>
        <w:t>i</w:t>
      </w:r>
      <w:r>
        <w:rPr>
          <w:rFonts w:ascii="Arial" w:hAnsi="Arial" w:cs="Arial" w:eastAsia="Arial"/>
          <w:sz w:val="78"/>
          <w:szCs w:val="78"/>
          <w:color w:val="77797B"/>
          <w:spacing w:val="-172"/>
          <w:w w:val="33"/>
          <w:position w:val="-33"/>
        </w:rPr>
        <w:t>)</w:t>
      </w:r>
      <w:r>
        <w:rPr>
          <w:rFonts w:ascii="Arial" w:hAnsi="Arial" w:cs="Arial" w:eastAsia="Arial"/>
          <w:sz w:val="78"/>
          <w:szCs w:val="78"/>
          <w:color w:val="50567B"/>
          <w:spacing w:val="-182"/>
          <w:w w:val="67"/>
          <w:position w:val="-33"/>
        </w:rPr>
        <w:t>f</w:t>
      </w:r>
      <w:r>
        <w:rPr>
          <w:rFonts w:ascii="Arial" w:hAnsi="Arial" w:cs="Arial" w:eastAsia="Arial"/>
          <w:sz w:val="21"/>
          <w:szCs w:val="21"/>
          <w:color w:val="77797B"/>
          <w:spacing w:val="0"/>
          <w:w w:val="92"/>
          <w:position w:val="0"/>
        </w:rPr>
        <w:t>y</w:t>
      </w:r>
      <w:r>
        <w:rPr>
          <w:rFonts w:ascii="Arial" w:hAnsi="Arial" w:cs="Arial" w:eastAsia="Arial"/>
          <w:sz w:val="21"/>
          <w:szCs w:val="21"/>
          <w:color w:val="77797B"/>
          <w:spacing w:val="-82"/>
          <w:w w:val="92"/>
          <w:position w:val="0"/>
        </w:rPr>
        <w:t>e</w:t>
      </w:r>
      <w:r>
        <w:rPr>
          <w:rFonts w:ascii="Arial" w:hAnsi="Arial" w:cs="Arial" w:eastAsia="Arial"/>
          <w:sz w:val="78"/>
          <w:szCs w:val="78"/>
          <w:color w:val="50567B"/>
          <w:spacing w:val="-33"/>
          <w:w w:val="67"/>
          <w:position w:val="-33"/>
        </w:rPr>
        <w:t>'</w:t>
      </w:r>
      <w:r>
        <w:rPr>
          <w:rFonts w:ascii="Arial" w:hAnsi="Arial" w:cs="Arial" w:eastAsia="Arial"/>
          <w:sz w:val="21"/>
          <w:szCs w:val="21"/>
          <w:color w:val="77797B"/>
          <w:spacing w:val="-42"/>
          <w:w w:val="91"/>
          <w:position w:val="0"/>
        </w:rPr>
        <w:t>t</w:t>
      </w:r>
      <w:r>
        <w:rPr>
          <w:rFonts w:ascii="Arial" w:hAnsi="Arial" w:cs="Arial" w:eastAsia="Arial"/>
          <w:sz w:val="19"/>
          <w:szCs w:val="19"/>
          <w:color w:val="383F6E"/>
          <w:spacing w:val="-27"/>
          <w:w w:val="56"/>
          <w:i/>
          <w:position w:val="0"/>
        </w:rPr>
        <w:t>ı</w:t>
      </w:r>
      <w:r>
        <w:rPr>
          <w:rFonts w:ascii="Arial" w:hAnsi="Arial" w:cs="Arial" w:eastAsia="Arial"/>
          <w:sz w:val="78"/>
          <w:szCs w:val="78"/>
          <w:color w:val="50567B"/>
          <w:spacing w:val="-225"/>
          <w:w w:val="68"/>
          <w:position w:val="-33"/>
        </w:rPr>
        <w:t>r</w:t>
      </w:r>
      <w:r>
        <w:rPr>
          <w:rFonts w:ascii="Arial" w:hAnsi="Arial" w:cs="Arial" w:eastAsia="Arial"/>
          <w:sz w:val="19"/>
          <w:szCs w:val="19"/>
          <w:color w:val="383F6E"/>
          <w:spacing w:val="0"/>
          <w:w w:val="56"/>
          <w:i/>
          <w:position w:val="0"/>
        </w:rPr>
        <w:t>&amp;</w:t>
      </w:r>
      <w:r>
        <w:rPr>
          <w:rFonts w:ascii="Arial" w:hAnsi="Arial" w:cs="Arial" w:eastAsia="Arial"/>
          <w:sz w:val="19"/>
          <w:szCs w:val="19"/>
          <w:color w:val="383F6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83F6E"/>
          <w:spacing w:val="-20"/>
          <w:w w:val="100"/>
          <w:i/>
          <w:position w:val="0"/>
        </w:rPr>
        <w:t> </w:t>
      </w:r>
      <w:r>
        <w:rPr>
          <w:rFonts w:ascii="Arial" w:hAnsi="Arial" w:cs="Arial" w:eastAsia="Arial"/>
          <w:sz w:val="78"/>
          <w:szCs w:val="78"/>
          <w:color w:val="50567B"/>
          <w:spacing w:val="0"/>
          <w:w w:val="64"/>
          <w:position w:val="-33"/>
        </w:rPr>
        <w:t>/{</w:t>
      </w:r>
      <w:r>
        <w:rPr>
          <w:rFonts w:ascii="Arial" w:hAnsi="Arial" w:cs="Arial" w:eastAsia="Arial"/>
          <w:sz w:val="78"/>
          <w:szCs w:val="78"/>
          <w:color w:val="50567B"/>
          <w:spacing w:val="-65"/>
          <w:w w:val="64"/>
          <w:position w:val="-33"/>
        </w:rPr>
        <w:t>1</w:t>
      </w:r>
      <w:r>
        <w:rPr>
          <w:rFonts w:ascii="Arial" w:hAnsi="Arial" w:cs="Arial" w:eastAsia="Arial"/>
          <w:sz w:val="20"/>
          <w:szCs w:val="20"/>
          <w:color w:val="A3A3A3"/>
          <w:spacing w:val="0"/>
          <w:w w:val="64"/>
          <w:position w:val="0"/>
        </w:rPr>
        <w:t>o</w:t>
      </w:r>
      <w:r>
        <w:rPr>
          <w:rFonts w:ascii="Arial" w:hAnsi="Arial" w:cs="Arial" w:eastAsia="Arial"/>
          <w:sz w:val="20"/>
          <w:szCs w:val="20"/>
          <w:color w:val="A3A3A3"/>
          <w:spacing w:val="1"/>
          <w:w w:val="64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A3A3A3"/>
          <w:spacing w:val="0"/>
          <w:w w:val="64"/>
          <w:position w:val="0"/>
        </w:rPr>
        <w:t>:..:</w:t>
      </w:r>
      <w:r>
        <w:rPr>
          <w:rFonts w:ascii="Arial" w:hAnsi="Arial" w:cs="Arial" w:eastAsia="Arial"/>
          <w:sz w:val="20"/>
          <w:szCs w:val="20"/>
          <w:color w:val="A3A3A3"/>
          <w:spacing w:val="29"/>
          <w:w w:val="64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B8B8B8"/>
          <w:spacing w:val="0"/>
          <w:w w:val="100"/>
          <w:position w:val="0"/>
        </w:rPr>
        <w:t>·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99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  <w:position w:val="-10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8"/>
          <w:szCs w:val="138"/>
          <w:color w:val="383F6E"/>
          <w:spacing w:val="-49"/>
          <w:w w:val="136"/>
          <w:position w:val="-88"/>
        </w:rPr>
        <w:t>u</w:t>
      </w:r>
      <w:r>
        <w:rPr>
          <w:rFonts w:ascii="Times New Roman" w:hAnsi="Times New Roman" w:cs="Times New Roman" w:eastAsia="Times New Roman"/>
          <w:sz w:val="138"/>
          <w:szCs w:val="138"/>
          <w:color w:val="4D4D4D"/>
          <w:spacing w:val="0"/>
          <w:w w:val="14"/>
          <w:position w:val="-88"/>
        </w:rPr>
        <w:t>;ye</w:t>
      </w:r>
      <w:r>
        <w:rPr>
          <w:rFonts w:ascii="Times New Roman" w:hAnsi="Times New Roman" w:cs="Times New Roman" w:eastAsia="Times New Roman"/>
          <w:sz w:val="138"/>
          <w:szCs w:val="138"/>
          <w:color w:val="4D4D4D"/>
          <w:spacing w:val="-213"/>
          <w:w w:val="100"/>
          <w:position w:val="-8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82"/>
          <w:position w:val="-88"/>
        </w:rPr>
        <w:t>s;r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-11"/>
          <w:w w:val="82"/>
          <w:position w:val="-88"/>
        </w:rPr>
        <w:t>;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78"/>
          <w:position w:val="-88"/>
        </w:rPr>
        <w:t>D'"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-27"/>
          <w:w w:val="78"/>
          <w:position w:val="-88"/>
        </w:rPr>
        <w:t>"</w:t>
      </w:r>
      <w:r>
        <w:rPr>
          <w:rFonts w:ascii="Times New Roman" w:hAnsi="Times New Roman" w:cs="Times New Roman" w:eastAsia="Times New Roman"/>
          <w:sz w:val="28"/>
          <w:szCs w:val="28"/>
          <w:color w:val="50567B"/>
          <w:spacing w:val="-27"/>
          <w:w w:val="112"/>
          <w:position w:val="-88"/>
        </w:rPr>
      </w:r>
      <w:r>
        <w:rPr>
          <w:rFonts w:ascii="Times New Roman" w:hAnsi="Times New Roman" w:cs="Times New Roman" w:eastAsia="Times New Roman"/>
          <w:sz w:val="28"/>
          <w:szCs w:val="28"/>
          <w:color w:val="50567B"/>
          <w:spacing w:val="-6"/>
          <w:w w:val="112"/>
          <w:emboss/>
          <w:position w:val="-88"/>
        </w:rPr>
        <w:t>"</w:t>
      </w:r>
      <w:r>
        <w:rPr>
          <w:rFonts w:ascii="Times New Roman" w:hAnsi="Times New Roman" w:cs="Times New Roman" w:eastAsia="Times New Roman"/>
          <w:sz w:val="28"/>
          <w:szCs w:val="28"/>
          <w:color w:val="50567B"/>
          <w:spacing w:val="-6"/>
          <w:w w:val="112"/>
          <w:emboss/>
          <w:position w:val="-88"/>
        </w:rPr>
      </w:r>
      <w:r>
        <w:rPr>
          <w:rFonts w:ascii="Times New Roman" w:hAnsi="Times New Roman" w:cs="Times New Roman" w:eastAsia="Times New Roman"/>
          <w:sz w:val="28"/>
          <w:szCs w:val="28"/>
          <w:color w:val="50567B"/>
          <w:spacing w:val="-6"/>
          <w:w w:val="112"/>
          <w:position w:val="-88"/>
        </w:rPr>
      </w:r>
      <w:r>
        <w:rPr>
          <w:rFonts w:ascii="Times New Roman" w:hAnsi="Times New Roman" w:cs="Times New Roman" w:eastAsia="Times New Roman"/>
          <w:sz w:val="28"/>
          <w:szCs w:val="28"/>
          <w:color w:val="50567B"/>
          <w:spacing w:val="-6"/>
          <w:w w:val="112"/>
          <w:position w:val="-88"/>
        </w:rPr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-47"/>
          <w:w w:val="111"/>
          <w:position w:val="-88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50567B"/>
          <w:spacing w:val="0"/>
          <w:w w:val="111"/>
          <w:position w:val="-88"/>
        </w:rPr>
        <w:t>:ı.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20" w:right="220"/>
          <w:cols w:num="4" w:equalWidth="0">
            <w:col w:w="669" w:space="1484"/>
            <w:col w:w="1784" w:space="1091"/>
            <w:col w:w="877" w:space="1932"/>
            <w:col w:w="3543"/>
          </w:cols>
        </w:sectPr>
      </w:pPr>
      <w:rPr/>
    </w:p>
    <w:p>
      <w:pPr>
        <w:spacing w:before="0" w:after="0" w:line="587" w:lineRule="atLeast"/>
        <w:ind w:left="409" w:right="-102"/>
        <w:jc w:val="lef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32"/>
          <w:szCs w:val="32"/>
          <w:color w:val="333333"/>
          <w:spacing w:val="-57"/>
          <w:w w:val="159"/>
          <w:position w:val="-12"/>
        </w:rPr>
        <w:t>·</w:t>
      </w:r>
      <w:r>
        <w:rPr>
          <w:rFonts w:ascii="Arial" w:hAnsi="Arial" w:cs="Arial" w:eastAsia="Arial"/>
          <w:sz w:val="29"/>
          <w:szCs w:val="29"/>
          <w:color w:val="333333"/>
          <w:spacing w:val="0"/>
          <w:w w:val="49"/>
          <w:position w:val="0"/>
        </w:rPr>
        <w:t>....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503" w:lineRule="atLeast"/>
        <w:ind w:right="-20"/>
        <w:jc w:val="left"/>
        <w:tabs>
          <w:tab w:pos="1120" w:val="left"/>
          <w:tab w:pos="326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77797B"/>
          <w:spacing w:val="0"/>
          <w:w w:val="100"/>
          <w:b/>
          <w:bCs/>
        </w:rPr>
        <w:t>uretf</w:t>
      </w:r>
      <w:r>
        <w:rPr>
          <w:rFonts w:ascii="Times New Roman" w:hAnsi="Times New Roman" w:cs="Times New Roman" w:eastAsia="Times New Roman"/>
          <w:sz w:val="30"/>
          <w:szCs w:val="30"/>
          <w:color w:val="77797B"/>
          <w:spacing w:val="-2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7797B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77797B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64"/>
          <w:szCs w:val="64"/>
          <w:color w:val="383F6E"/>
          <w:spacing w:val="0"/>
          <w:w w:val="75"/>
          <w:i/>
        </w:rPr>
        <w:t>ı</w:t>
      </w:r>
      <w:r>
        <w:rPr>
          <w:rFonts w:ascii="Times New Roman" w:hAnsi="Times New Roman" w:cs="Times New Roman" w:eastAsia="Times New Roman"/>
          <w:sz w:val="64"/>
          <w:szCs w:val="64"/>
          <w:color w:val="383F6E"/>
          <w:spacing w:val="50"/>
          <w:w w:val="75"/>
          <w:i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8B8B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B8B8B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8B8B8"/>
          <w:spacing w:val="0"/>
          <w:w w:val="100"/>
        </w:rPr>
        <w:t>1:''</w:t>
      </w:r>
      <w:r>
        <w:rPr>
          <w:rFonts w:ascii="Times New Roman" w:hAnsi="Times New Roman" w:cs="Times New Roman" w:eastAsia="Times New Roman"/>
          <w:sz w:val="27"/>
          <w:szCs w:val="27"/>
          <w:color w:val="B8B8B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B8B8B8"/>
          <w:spacing w:val="0"/>
          <w:w w:val="100"/>
        </w:rPr>
      </w:r>
      <w:r>
        <w:rPr>
          <w:rFonts w:ascii="Arial" w:hAnsi="Arial" w:cs="Arial" w:eastAsia="Arial"/>
          <w:sz w:val="62"/>
          <w:szCs w:val="62"/>
          <w:color w:val="383F6E"/>
          <w:spacing w:val="0"/>
          <w:w w:val="229"/>
          <w:position w:val="-6"/>
        </w:rPr>
        <w:t>ll</w:t>
      </w:r>
      <w:r>
        <w:rPr>
          <w:rFonts w:ascii="Arial" w:hAnsi="Arial" w:cs="Arial" w:eastAsia="Arial"/>
          <w:sz w:val="62"/>
          <w:szCs w:val="62"/>
          <w:color w:val="383F6E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62"/>
          <w:szCs w:val="62"/>
          <w:color w:val="383F6E"/>
          <w:spacing w:val="0"/>
          <w:w w:val="100"/>
          <w:position w:val="-6"/>
        </w:rPr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i/>
          <w:position w:val="20"/>
        </w:rPr>
        <w:t>1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i/>
          <w:position w:val="20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41"/>
          <w:w w:val="100"/>
          <w:i/>
          <w:position w:val="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  <w:position w:val="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2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4" w:lineRule="exact"/>
        <w:ind w:left="1482" w:right="-20"/>
        <w:jc w:val="left"/>
        <w:tabs>
          <w:tab w:pos="6680" w:val="left"/>
          <w:tab w:pos="820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2.214661pt;margin-top:3.349964pt;width:22.973002pt;height:22pt;mso-position-horizontal-relative:page;mso-position-vertical-relative:paragraph;z-index:-15843" type="#_x0000_t202" filled="f" stroked="f">
            <v:textbox inset="0,0,0,0">
              <w:txbxContent>
                <w:p>
                  <w:pPr>
                    <w:spacing w:before="0" w:after="0" w:line="440" w:lineRule="exact"/>
                    <w:ind w:right="-106"/>
                    <w:jc w:val="left"/>
                    <w:rPr>
                      <w:rFonts w:ascii="Arial" w:hAnsi="Arial" w:cs="Arial" w:eastAsia="Arial"/>
                      <w:sz w:val="44"/>
                      <w:szCs w:val="44"/>
                    </w:rPr>
                  </w:pPr>
                  <w:rPr/>
                  <w:r>
                    <w:rPr>
                      <w:rFonts w:ascii="Arial" w:hAnsi="Arial" w:cs="Arial" w:eastAsia="Arial"/>
                      <w:sz w:val="44"/>
                      <w:szCs w:val="44"/>
                      <w:color w:val="77797B"/>
                      <w:spacing w:val="-76"/>
                      <w:w w:val="117"/>
                    </w:rPr>
                    <w:t>·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50567B"/>
                      <w:spacing w:val="0"/>
                      <w:w w:val="74"/>
                    </w:rPr>
                    <w:t>;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50567B"/>
                      <w:spacing w:val="-47"/>
                      <w:w w:val="75"/>
                    </w:rPr>
                    <w:t>g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77797B"/>
                      <w:spacing w:val="-34"/>
                      <w:w w:val="91"/>
                    </w:rPr>
                    <w:t>\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A3A3A3"/>
                      <w:spacing w:val="0"/>
                      <w:w w:val="49"/>
                    </w:rPr>
                    <w:t>,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A3A3A3"/>
          <w:spacing w:val="0"/>
          <w:w w:val="100"/>
          <w:position w:val="-3"/>
        </w:rPr>
        <w:t>h'""</w:t>
      </w:r>
      <w:r>
        <w:rPr>
          <w:rFonts w:ascii="Times New Roman" w:hAnsi="Times New Roman" w:cs="Times New Roman" w:eastAsia="Times New Roman"/>
          <w:sz w:val="25"/>
          <w:szCs w:val="25"/>
          <w:color w:val="A3A3A3"/>
          <w:spacing w:val="-5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A3A3A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A3A3A3"/>
          <w:spacing w:val="0"/>
          <w:w w:val="120"/>
          <w:position w:val="-5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646464"/>
          <w:spacing w:val="0"/>
          <w:w w:val="120"/>
          <w:position w:val="-5"/>
        </w:rPr>
        <w:t>Tb</w:t>
      </w:r>
      <w:r>
        <w:rPr>
          <w:rFonts w:ascii="Times New Roman" w:hAnsi="Times New Roman" w:cs="Times New Roman" w:eastAsia="Times New Roman"/>
          <w:sz w:val="25"/>
          <w:szCs w:val="25"/>
          <w:color w:val="646464"/>
          <w:spacing w:val="-12"/>
          <w:w w:val="120"/>
          <w:position w:val="-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4646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64646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5"/>
          <w:szCs w:val="25"/>
          <w:color w:val="77797B"/>
          <w:spacing w:val="0"/>
          <w:w w:val="120"/>
          <w:position w:val="-5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3051" w:right="-20"/>
        <w:jc w:val="left"/>
        <w:tabs>
          <w:tab w:pos="710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0"/>
          <w:szCs w:val="20"/>
          <w:color w:val="333333"/>
          <w:w w:val="97"/>
          <w:position w:val="-1"/>
        </w:rPr>
        <w:t>l</w:t>
      </w:r>
      <w:r>
        <w:rPr>
          <w:rFonts w:ascii="Arial" w:hAnsi="Arial" w:cs="Arial" w:eastAsia="Arial"/>
          <w:sz w:val="20"/>
          <w:szCs w:val="20"/>
          <w:color w:val="333333"/>
          <w:spacing w:val="11"/>
          <w:w w:val="97"/>
          <w:position w:val="-1"/>
        </w:rPr>
        <w:t>r</w:t>
      </w:r>
      <w:r>
        <w:rPr>
          <w:rFonts w:ascii="Arial" w:hAnsi="Arial" w:cs="Arial" w:eastAsia="Arial"/>
          <w:sz w:val="20"/>
          <w:szCs w:val="20"/>
          <w:color w:val="4D4D4D"/>
          <w:spacing w:val="-20"/>
          <w:w w:val="123"/>
          <w:position w:val="-1"/>
        </w:rPr>
        <w:t>f</w:t>
      </w:r>
      <w:r>
        <w:rPr>
          <w:rFonts w:ascii="Arial" w:hAnsi="Arial" w:cs="Arial" w:eastAsia="Arial"/>
          <w:sz w:val="20"/>
          <w:szCs w:val="20"/>
          <w:color w:val="77797B"/>
          <w:spacing w:val="0"/>
          <w:w w:val="139"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77797B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D4D4D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26"/>
          <w:szCs w:val="26"/>
          <w:color w:val="4D4D4D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5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-1"/>
        </w:rPr>
      </w:r>
      <w:r>
        <w:rPr>
          <w:rFonts w:ascii="Arial" w:hAnsi="Arial" w:cs="Arial" w:eastAsia="Arial"/>
          <w:sz w:val="28"/>
          <w:szCs w:val="28"/>
          <w:color w:val="383F6E"/>
          <w:spacing w:val="0"/>
          <w:w w:val="77"/>
          <w:position w:val="-4"/>
        </w:rPr>
        <w:t>7,.4;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20" w:right="220"/>
          <w:cols w:num="2" w:equalWidth="0">
            <w:col w:w="637" w:space="1503"/>
            <w:col w:w="9240"/>
          </w:cols>
        </w:sectPr>
      </w:pPr>
      <w:rPr/>
    </w:p>
    <w:p>
      <w:pPr>
        <w:spacing w:before="0" w:after="0" w:line="427" w:lineRule="exact"/>
        <w:ind w:right="-20"/>
        <w:jc w:val="right"/>
        <w:tabs>
          <w:tab w:pos="7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2.977112pt;margin-top:11.749563pt;width:5.94405pt;height:7.5pt;mso-position-horizontal-relative:page;mso-position-vertical-relative:paragraph;z-index:-15842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646464"/>
                      <w:spacing w:val="0"/>
                      <w:w w:val="118"/>
                    </w:rPr>
                    <w:t>&amp;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4"/>
          <w:szCs w:val="44"/>
          <w:color w:val="262D6B"/>
          <w:w w:val="99"/>
          <w:position w:val="-1"/>
        </w:rPr>
      </w:r>
      <w:r>
        <w:rPr>
          <w:rFonts w:ascii="Arial" w:hAnsi="Arial" w:cs="Arial" w:eastAsia="Arial"/>
          <w:sz w:val="44"/>
          <w:szCs w:val="44"/>
          <w:color w:val="262D6B"/>
          <w:w w:val="99"/>
          <w:strike/>
          <w:position w:val="-1"/>
        </w:rPr>
        <w:t> </w:t>
      </w:r>
      <w:r>
        <w:rPr>
          <w:rFonts w:ascii="Arial" w:hAnsi="Arial" w:cs="Arial" w:eastAsia="Arial"/>
          <w:sz w:val="44"/>
          <w:szCs w:val="44"/>
          <w:color w:val="262D6B"/>
          <w:w w:val="99"/>
          <w:strike/>
          <w:position w:val="-1"/>
        </w:rPr>
      </w:r>
      <w:r>
        <w:rPr>
          <w:rFonts w:ascii="Arial" w:hAnsi="Arial" w:cs="Arial" w:eastAsia="Arial"/>
          <w:sz w:val="44"/>
          <w:szCs w:val="44"/>
          <w:color w:val="262D6B"/>
          <w:w w:val="99"/>
          <w:position w:val="-1"/>
        </w:rPr>
      </w:r>
      <w:r>
        <w:rPr>
          <w:rFonts w:ascii="Arial" w:hAnsi="Arial" w:cs="Arial" w:eastAsia="Arial"/>
          <w:sz w:val="44"/>
          <w:szCs w:val="44"/>
          <w:color w:val="262D6B"/>
          <w:w w:val="100"/>
          <w:position w:val="-1"/>
        </w:rPr>
        <w:tab/>
      </w:r>
      <w:r>
        <w:rPr>
          <w:rFonts w:ascii="Arial" w:hAnsi="Arial" w:cs="Arial" w:eastAsia="Arial"/>
          <w:sz w:val="44"/>
          <w:szCs w:val="44"/>
          <w:color w:val="262D6B"/>
          <w:w w:val="100"/>
          <w:position w:val="-1"/>
        </w:rPr>
      </w:r>
      <w:r>
        <w:rPr>
          <w:rFonts w:ascii="Arial" w:hAnsi="Arial" w:cs="Arial" w:eastAsia="Arial"/>
          <w:sz w:val="44"/>
          <w:szCs w:val="44"/>
          <w:color w:val="333333"/>
          <w:spacing w:val="-32"/>
          <w:w w:val="41"/>
          <w:position w:val="-1"/>
        </w:rPr>
        <w:t>u</w:t>
      </w:r>
      <w:r>
        <w:rPr>
          <w:rFonts w:ascii="Arial" w:hAnsi="Arial" w:cs="Arial" w:eastAsia="Arial"/>
          <w:sz w:val="44"/>
          <w:szCs w:val="44"/>
          <w:color w:val="646464"/>
          <w:spacing w:val="0"/>
          <w:w w:val="37"/>
          <w:position w:val="-1"/>
        </w:rPr>
        <w:t>ıı</w:t>
      </w:r>
      <w:r>
        <w:rPr>
          <w:rFonts w:ascii="Arial" w:hAnsi="Arial" w:cs="Arial" w:eastAsia="Arial"/>
          <w:sz w:val="44"/>
          <w:szCs w:val="44"/>
          <w:color w:val="646464"/>
          <w:spacing w:val="-72"/>
          <w:w w:val="37"/>
          <w:position w:val="-1"/>
        </w:rPr>
        <w:t>;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70"/>
          <w:i/>
          <w:position w:val="9"/>
        </w:rPr>
        <w:t>t\</w:t>
      </w:r>
      <w:r>
        <w:rPr>
          <w:rFonts w:ascii="Arial" w:hAnsi="Arial" w:cs="Arial" w:eastAsia="Arial"/>
          <w:sz w:val="20"/>
          <w:szCs w:val="20"/>
          <w:color w:val="333333"/>
          <w:spacing w:val="-41"/>
          <w:w w:val="100"/>
          <w:i/>
          <w:position w:val="9"/>
        </w:rPr>
        <w:t> </w:t>
      </w:r>
      <w:r>
        <w:rPr>
          <w:rFonts w:ascii="Arial" w:hAnsi="Arial" w:cs="Arial" w:eastAsia="Arial"/>
          <w:sz w:val="18"/>
          <w:szCs w:val="18"/>
          <w:color w:val="646464"/>
          <w:spacing w:val="7"/>
          <w:w w:val="87"/>
          <w:position w:val="-1"/>
        </w:rPr>
        <w:t>a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57"/>
          <w:position w:val="9"/>
        </w:rPr>
        <w:t>r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9"/>
        </w:rPr>
        <w:t> </w:t>
      </w:r>
      <w:r>
        <w:rPr>
          <w:rFonts w:ascii="Arial" w:hAnsi="Arial" w:cs="Arial" w:eastAsia="Arial"/>
          <w:sz w:val="26"/>
          <w:szCs w:val="26"/>
          <w:color w:val="333333"/>
          <w:spacing w:val="-2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-105"/>
          <w:w w:val="106"/>
          <w:position w:val="9"/>
        </w:rPr>
        <w:t>ş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1" w:lineRule="exact"/>
        <w:ind w:left="467" w:right="-20"/>
        <w:jc w:val="left"/>
        <w:tabs>
          <w:tab w:pos="890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64"/>
          <w:position w:val="-15"/>
        </w:rPr>
        <w:t>.:ı: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6"/>
          <w:szCs w:val="6"/>
          <w:color w:val="77797B"/>
          <w:spacing w:val="0"/>
          <w:w w:val="149"/>
          <w:position w:val="-9"/>
        </w:rPr>
        <w:t>1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13" w:after="0" w:line="371" w:lineRule="exact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4D4D4D"/>
          <w:w w:val="76"/>
          <w:position w:val="-5"/>
        </w:rPr>
        <w:t>u</w:t>
      </w:r>
      <w:r>
        <w:rPr>
          <w:rFonts w:ascii="Arial" w:hAnsi="Arial" w:cs="Arial" w:eastAsia="Arial"/>
          <w:sz w:val="18"/>
          <w:szCs w:val="18"/>
          <w:color w:val="4D4D4D"/>
          <w:w w:val="75"/>
          <w:position w:val="-5"/>
        </w:rPr>
        <w:t>,</w:t>
      </w:r>
      <w:r>
        <w:rPr>
          <w:rFonts w:ascii="Arial" w:hAnsi="Arial" w:cs="Arial" w:eastAsia="Arial"/>
          <w:sz w:val="18"/>
          <w:szCs w:val="18"/>
          <w:color w:val="4D4D4D"/>
          <w:spacing w:val="-30"/>
          <w:w w:val="100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B8B8B8"/>
          <w:spacing w:val="0"/>
          <w:w w:val="100"/>
          <w:position w:val="-5"/>
        </w:rPr>
        <w:t>"</w:t>
      </w:r>
      <w:r>
        <w:rPr>
          <w:rFonts w:ascii="Arial" w:hAnsi="Arial" w:cs="Arial" w:eastAsia="Arial"/>
          <w:sz w:val="18"/>
          <w:szCs w:val="18"/>
          <w:color w:val="B8B8B8"/>
          <w:spacing w:val="4"/>
          <w:w w:val="100"/>
          <w:position w:val="-5"/>
        </w:rPr>
        <w:t> </w:t>
      </w:r>
      <w:r>
        <w:rPr>
          <w:rFonts w:ascii="Arial" w:hAnsi="Arial" w:cs="Arial" w:eastAsia="Arial"/>
          <w:sz w:val="26"/>
          <w:szCs w:val="26"/>
          <w:color w:val="646464"/>
          <w:spacing w:val="0"/>
          <w:w w:val="60"/>
          <w:position w:val="5"/>
        </w:rPr>
        <w:t>,ıvıaMr</w:t>
      </w:r>
      <w:r>
        <w:rPr>
          <w:rFonts w:ascii="Arial" w:hAnsi="Arial" w:cs="Arial" w:eastAsia="Arial"/>
          <w:sz w:val="26"/>
          <w:szCs w:val="26"/>
          <w:color w:val="646464"/>
          <w:spacing w:val="-2"/>
          <w:w w:val="60"/>
          <w:position w:val="5"/>
        </w:rPr>
        <w:t>.</w:t>
      </w:r>
      <w:r>
        <w:rPr>
          <w:rFonts w:ascii="Arial" w:hAnsi="Arial" w:cs="Arial" w:eastAsia="Arial"/>
          <w:sz w:val="26"/>
          <w:szCs w:val="26"/>
          <w:color w:val="77797B"/>
          <w:spacing w:val="-48"/>
          <w:w w:val="63"/>
          <w:position w:val="5"/>
        </w:rPr>
        <w:t>l</w:t>
      </w:r>
      <w:r>
        <w:rPr>
          <w:rFonts w:ascii="Arial" w:hAnsi="Arial" w:cs="Arial" w:eastAsia="Arial"/>
          <w:sz w:val="26"/>
          <w:szCs w:val="26"/>
          <w:color w:val="646464"/>
          <w:spacing w:val="-110"/>
          <w:w w:val="61"/>
          <w:position w:val="5"/>
        </w:rPr>
        <w:t>u</w:t>
      </w:r>
      <w:r>
        <w:rPr>
          <w:rFonts w:ascii="Arial" w:hAnsi="Arial" w:cs="Arial" w:eastAsia="Arial"/>
          <w:sz w:val="18"/>
          <w:szCs w:val="18"/>
          <w:color w:val="77797B"/>
          <w:spacing w:val="-31"/>
          <w:w w:val="103"/>
          <w:position w:val="-5"/>
        </w:rPr>
        <w:t>.</w:t>
      </w:r>
      <w:r>
        <w:rPr>
          <w:rFonts w:ascii="Arial" w:hAnsi="Arial" w:cs="Arial" w:eastAsia="Arial"/>
          <w:sz w:val="26"/>
          <w:szCs w:val="26"/>
          <w:color w:val="77797B"/>
          <w:spacing w:val="0"/>
          <w:w w:val="62"/>
          <w:position w:val="5"/>
        </w:rPr>
        <w:t>/.</w:t>
      </w:r>
      <w:r>
        <w:rPr>
          <w:rFonts w:ascii="Arial" w:hAnsi="Arial" w:cs="Arial" w:eastAsia="Arial"/>
          <w:sz w:val="26"/>
          <w:szCs w:val="26"/>
          <w:color w:val="77797B"/>
          <w:spacing w:val="-46"/>
          <w:w w:val="100"/>
          <w:position w:val="5"/>
        </w:rPr>
        <w:t> </w:t>
      </w:r>
      <w:r>
        <w:rPr>
          <w:rFonts w:ascii="Arial" w:hAnsi="Arial" w:cs="Arial" w:eastAsia="Arial"/>
          <w:sz w:val="26"/>
          <w:szCs w:val="26"/>
          <w:color w:val="646464"/>
          <w:spacing w:val="-76"/>
          <w:w w:val="72"/>
          <w:position w:val="5"/>
        </w:rPr>
        <w:t>·</w:t>
      </w:r>
      <w:r>
        <w:rPr>
          <w:rFonts w:ascii="Arial" w:hAnsi="Arial" w:cs="Arial" w:eastAsia="Arial"/>
          <w:sz w:val="18"/>
          <w:szCs w:val="18"/>
          <w:color w:val="A3A3A3"/>
          <w:spacing w:val="0"/>
          <w:w w:val="76"/>
          <w:position w:val="-5"/>
        </w:rPr>
        <w:t>"'</w:t>
      </w:r>
      <w:r>
        <w:rPr>
          <w:rFonts w:ascii="Arial" w:hAnsi="Arial" w:cs="Arial" w:eastAsia="Arial"/>
          <w:sz w:val="18"/>
          <w:szCs w:val="18"/>
          <w:color w:val="A3A3A3"/>
          <w:spacing w:val="-50"/>
          <w:w w:val="77"/>
          <w:position w:val="-5"/>
        </w:rPr>
        <w:t>·</w:t>
      </w:r>
      <w:r>
        <w:rPr>
          <w:rFonts w:ascii="Arial" w:hAnsi="Arial" w:cs="Arial" w:eastAsia="Arial"/>
          <w:sz w:val="26"/>
          <w:szCs w:val="26"/>
          <w:color w:val="4D4D4D"/>
          <w:spacing w:val="-16"/>
          <w:w w:val="95"/>
          <w:position w:val="5"/>
        </w:rPr>
        <w:t>"</w:t>
      </w:r>
      <w:r>
        <w:rPr>
          <w:rFonts w:ascii="Arial" w:hAnsi="Arial" w:cs="Arial" w:eastAsia="Arial"/>
          <w:sz w:val="26"/>
          <w:szCs w:val="26"/>
          <w:color w:val="333333"/>
          <w:spacing w:val="14"/>
          <w:w w:val="35"/>
          <w:position w:val="5"/>
        </w:rPr>
        <w:t>.</w:t>
      </w:r>
      <w:r>
        <w:rPr>
          <w:rFonts w:ascii="Arial" w:hAnsi="Arial" w:cs="Arial" w:eastAsia="Arial"/>
          <w:sz w:val="26"/>
          <w:szCs w:val="26"/>
          <w:color w:val="77797B"/>
          <w:spacing w:val="-42"/>
          <w:w w:val="72"/>
          <w:position w:val="5"/>
        </w:rPr>
        <w:t>·</w:t>
      </w:r>
      <w:r>
        <w:rPr>
          <w:rFonts w:ascii="Arial" w:hAnsi="Arial" w:cs="Arial" w:eastAsia="Arial"/>
          <w:sz w:val="26"/>
          <w:szCs w:val="26"/>
          <w:color w:val="8C8C8E"/>
          <w:spacing w:val="15"/>
          <w:w w:val="89"/>
          <w:position w:val="5"/>
        </w:rPr>
        <w:t>.</w:t>
      </w:r>
      <w:r>
        <w:rPr>
          <w:rFonts w:ascii="Arial" w:hAnsi="Arial" w:cs="Arial" w:eastAsia="Arial"/>
          <w:sz w:val="26"/>
          <w:szCs w:val="26"/>
          <w:color w:val="B8B8B8"/>
          <w:spacing w:val="0"/>
          <w:w w:val="71"/>
          <w:position w:val="5"/>
        </w:rPr>
        <w:t>.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64" w:lineRule="exact"/>
        <w:ind w:left="117"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2.751221pt;margin-top:-6.608585pt;width:5.995389pt;height:6.5pt;mso-position-horizontal-relative:page;mso-position-vertical-relative:paragraph;z-index:-15841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A3A3A3"/>
                      <w:spacing w:val="-6"/>
                      <w:w w:val="6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4D4D4D"/>
                      <w:spacing w:val="0"/>
                      <w:w w:val="70"/>
                    </w:rPr>
                    <w:t>,..J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2"/>
          <w:szCs w:val="12"/>
          <w:color w:val="B8B8B8"/>
          <w:w w:val="142"/>
          <w:position w:val="-3"/>
        </w:rPr>
        <w:t>,</w:t>
      </w:r>
      <w:r>
        <w:rPr>
          <w:rFonts w:ascii="Arial" w:hAnsi="Arial" w:cs="Arial" w:eastAsia="Arial"/>
          <w:sz w:val="12"/>
          <w:szCs w:val="12"/>
          <w:color w:val="B8B8B8"/>
          <w:spacing w:val="1"/>
          <w:w w:val="142"/>
          <w:position w:val="-3"/>
        </w:rPr>
        <w:t>,</w:t>
      </w:r>
      <w:r>
        <w:rPr>
          <w:rFonts w:ascii="Arial" w:hAnsi="Arial" w:cs="Arial" w:eastAsia="Arial"/>
          <w:sz w:val="12"/>
          <w:szCs w:val="12"/>
          <w:color w:val="A3A3A3"/>
          <w:spacing w:val="0"/>
          <w:w w:val="101"/>
          <w:position w:val="-3"/>
        </w:rPr>
        <w:t>"l</w:t>
      </w:r>
      <w:r>
        <w:rPr>
          <w:rFonts w:ascii="Arial" w:hAnsi="Arial" w:cs="Arial" w:eastAsia="Arial"/>
          <w:sz w:val="12"/>
          <w:szCs w:val="12"/>
          <w:color w:val="A3A3A3"/>
          <w:spacing w:val="-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C8C8E"/>
          <w:spacing w:val="0"/>
          <w:w w:val="98"/>
          <w:position w:val="-10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8C8C8E"/>
          <w:spacing w:val="7"/>
          <w:w w:val="98"/>
          <w:position w:val="-10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B8B8B8"/>
          <w:spacing w:val="-9"/>
          <w:w w:val="158"/>
          <w:position w:val="-10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B8B8B8"/>
          <w:spacing w:val="0"/>
          <w:w w:val="204"/>
          <w:position w:val="-10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B8B8B8"/>
          <w:spacing w:val="0"/>
          <w:w w:val="100"/>
          <w:position w:val="-10"/>
        </w:rPr>
        <w:t>  </w:t>
      </w:r>
      <w:r>
        <w:rPr>
          <w:rFonts w:ascii="Arial" w:hAnsi="Arial" w:cs="Arial" w:eastAsia="Arial"/>
          <w:sz w:val="12"/>
          <w:szCs w:val="12"/>
          <w:color w:val="A3A3A3"/>
          <w:spacing w:val="0"/>
          <w:w w:val="183"/>
          <w:i/>
          <w:position w:val="-3"/>
        </w:rPr>
        <w:t>:</w:t>
      </w:r>
      <w:r>
        <w:rPr>
          <w:rFonts w:ascii="Arial" w:hAnsi="Arial" w:cs="Arial" w:eastAsia="Arial"/>
          <w:sz w:val="12"/>
          <w:szCs w:val="12"/>
          <w:color w:val="A3A3A3"/>
          <w:spacing w:val="-32"/>
          <w:w w:val="183"/>
          <w:i/>
          <w:position w:val="-3"/>
        </w:rPr>
        <w:t> </w:t>
      </w:r>
      <w:r>
        <w:rPr>
          <w:rFonts w:ascii="Arial" w:hAnsi="Arial" w:cs="Arial" w:eastAsia="Arial"/>
          <w:sz w:val="12"/>
          <w:szCs w:val="12"/>
          <w:color w:val="A3A3A3"/>
          <w:spacing w:val="0"/>
          <w:w w:val="66"/>
          <w:i/>
          <w:position w:val="-3"/>
        </w:rPr>
        <w:t>.....</w:t>
      </w:r>
      <w:r>
        <w:rPr>
          <w:rFonts w:ascii="Arial" w:hAnsi="Arial" w:cs="Arial" w:eastAsia="Arial"/>
          <w:sz w:val="12"/>
          <w:szCs w:val="12"/>
          <w:color w:val="A3A3A3"/>
          <w:spacing w:val="-2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0"/>
          <w:w w:val="80"/>
          <w:i/>
          <w:position w:val="-1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0"/>
          <w:w w:val="80"/>
          <w:i/>
          <w:position w:val="-1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28"/>
          <w:w w:val="80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3A3A3"/>
          <w:spacing w:val="0"/>
          <w:w w:val="262"/>
          <w:position w:val="-10"/>
        </w:rPr>
        <w:t>ll</w:t>
      </w:r>
      <w:r>
        <w:rPr>
          <w:rFonts w:ascii="Times New Roman" w:hAnsi="Times New Roman" w:cs="Times New Roman" w:eastAsia="Times New Roman"/>
          <w:sz w:val="6"/>
          <w:szCs w:val="6"/>
          <w:color w:val="A3A3A3"/>
          <w:spacing w:val="0"/>
          <w:w w:val="262"/>
          <w:position w:val="-1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3A3A3"/>
          <w:spacing w:val="21"/>
          <w:w w:val="262"/>
          <w:position w:val="-10"/>
        </w:rPr>
        <w:t> </w:t>
      </w:r>
      <w:r>
        <w:rPr>
          <w:rFonts w:ascii="Arial" w:hAnsi="Arial" w:cs="Arial" w:eastAsia="Arial"/>
          <w:sz w:val="12"/>
          <w:szCs w:val="12"/>
          <w:color w:val="4D4D4D"/>
          <w:spacing w:val="0"/>
          <w:w w:val="163"/>
          <w:position w:val="-3"/>
        </w:rPr>
        <w:t>;;</w:t>
      </w:r>
      <w:r>
        <w:rPr>
          <w:rFonts w:ascii="Arial" w:hAnsi="Arial" w:cs="Arial" w:eastAsia="Arial"/>
          <w:sz w:val="12"/>
          <w:szCs w:val="12"/>
          <w:color w:val="4D4D4D"/>
          <w:spacing w:val="47"/>
          <w:w w:val="163"/>
          <w:position w:val="-3"/>
        </w:rPr>
        <w:t> </w:t>
      </w:r>
      <w:r>
        <w:rPr>
          <w:rFonts w:ascii="Arial" w:hAnsi="Arial" w:cs="Arial" w:eastAsia="Arial"/>
          <w:sz w:val="12"/>
          <w:szCs w:val="12"/>
          <w:color w:val="A3A3A3"/>
          <w:spacing w:val="0"/>
          <w:w w:val="163"/>
          <w:position w:val="-3"/>
        </w:rPr>
        <w:t>"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20" w:right="220"/>
          <w:cols w:num="2" w:equalWidth="0">
            <w:col w:w="9287" w:space="101"/>
            <w:col w:w="1992"/>
          </w:cols>
        </w:sectPr>
      </w:pPr>
      <w:rPr/>
    </w:p>
    <w:p>
      <w:pPr>
        <w:spacing w:before="0" w:after="0" w:line="1" w:lineRule="exact"/>
        <w:ind w:right="-20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B8B8B8"/>
          <w:spacing w:val="0"/>
          <w:w w:val="71"/>
          <w:position w:val="-9"/>
        </w:rPr>
        <w:t>ot""-::.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" w:lineRule="exact"/>
        <w:ind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646464"/>
          <w:spacing w:val="0"/>
          <w:w w:val="139"/>
          <w:position w:val="-9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646464"/>
          <w:spacing w:val="-9"/>
          <w:w w:val="139"/>
          <w:position w:val="-9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3A3A3"/>
          <w:spacing w:val="0"/>
          <w:w w:val="57"/>
          <w:position w:val="-9"/>
        </w:rPr>
        <w:t>...:..</w:t>
      </w:r>
      <w:r>
        <w:rPr>
          <w:rFonts w:ascii="Times New Roman" w:hAnsi="Times New Roman" w:cs="Times New Roman" w:eastAsia="Times New Roman"/>
          <w:sz w:val="11"/>
          <w:szCs w:val="11"/>
          <w:color w:val="A3A3A3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A3A3A3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6"/>
          <w:szCs w:val="6"/>
          <w:color w:val="B8B8B8"/>
          <w:spacing w:val="0"/>
          <w:w w:val="210"/>
          <w:position w:val="-9"/>
        </w:rPr>
        <w:t>••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20" w:right="220"/>
          <w:cols w:num="2" w:equalWidth="0">
            <w:col w:w="9684" w:space="197"/>
            <w:col w:w="1499"/>
          </w:cols>
        </w:sectPr>
      </w:pPr>
      <w:rPr/>
    </w:p>
    <w:p>
      <w:pPr>
        <w:spacing w:before="0" w:after="0" w:line="201" w:lineRule="exact"/>
        <w:ind w:right="-5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7"/>
          <w:szCs w:val="7"/>
          <w:color w:val="A3A3A3"/>
          <w:spacing w:val="0"/>
          <w:w w:val="100"/>
          <w:i/>
          <w:position w:val="-4"/>
        </w:rPr>
        <w:t>.</w:t>
      </w:r>
      <w:r>
        <w:rPr>
          <w:rFonts w:ascii="Arial" w:hAnsi="Arial" w:cs="Arial" w:eastAsia="Arial"/>
          <w:sz w:val="7"/>
          <w:szCs w:val="7"/>
          <w:color w:val="A3A3A3"/>
          <w:spacing w:val="0"/>
          <w:w w:val="100"/>
          <w:i/>
          <w:position w:val="-4"/>
        </w:rPr>
        <w:t>J</w:t>
      </w:r>
      <w:r>
        <w:rPr>
          <w:rFonts w:ascii="Arial" w:hAnsi="Arial" w:cs="Arial" w:eastAsia="Arial"/>
          <w:sz w:val="7"/>
          <w:szCs w:val="7"/>
          <w:color w:val="A3A3A3"/>
          <w:spacing w:val="0"/>
          <w:w w:val="100"/>
          <w:i/>
          <w:position w:val="-4"/>
        </w:rPr>
        <w:t> </w:t>
      </w:r>
      <w:r>
        <w:rPr>
          <w:rFonts w:ascii="Arial" w:hAnsi="Arial" w:cs="Arial" w:eastAsia="Arial"/>
          <w:sz w:val="7"/>
          <w:szCs w:val="7"/>
          <w:color w:val="A3A3A3"/>
          <w:spacing w:val="4"/>
          <w:w w:val="100"/>
          <w:i/>
          <w:position w:val="-4"/>
        </w:rPr>
        <w:t> </w:t>
      </w:r>
      <w:r>
        <w:rPr>
          <w:rFonts w:ascii="Arial" w:hAnsi="Arial" w:cs="Arial" w:eastAsia="Arial"/>
          <w:sz w:val="7"/>
          <w:szCs w:val="7"/>
          <w:color w:val="8C8C8E"/>
          <w:spacing w:val="0"/>
          <w:w w:val="138"/>
          <w:position w:val="-4"/>
        </w:rPr>
        <w:t>\</w:t>
      </w:r>
      <w:r>
        <w:rPr>
          <w:rFonts w:ascii="Arial" w:hAnsi="Arial" w:cs="Arial" w:eastAsia="Arial"/>
          <w:sz w:val="7"/>
          <w:szCs w:val="7"/>
          <w:color w:val="8C8C8E"/>
          <w:spacing w:val="-6"/>
          <w:w w:val="139"/>
          <w:position w:val="-4"/>
        </w:rPr>
        <w:t>•</w:t>
      </w:r>
      <w:r>
        <w:rPr>
          <w:rFonts w:ascii="Arial" w:hAnsi="Arial" w:cs="Arial" w:eastAsia="Arial"/>
          <w:sz w:val="7"/>
          <w:szCs w:val="7"/>
          <w:color w:val="B8B8B8"/>
          <w:spacing w:val="-15"/>
          <w:w w:val="191"/>
          <w:position w:val="-4"/>
        </w:rPr>
        <w:t>,</w:t>
      </w:r>
      <w:r>
        <w:rPr>
          <w:rFonts w:ascii="Arial" w:hAnsi="Arial" w:cs="Arial" w:eastAsia="Arial"/>
          <w:sz w:val="7"/>
          <w:szCs w:val="7"/>
          <w:color w:val="B8B8B8"/>
          <w:spacing w:val="0"/>
          <w:w w:val="191"/>
          <w:position w:val="-4"/>
        </w:rPr>
        <w:t>,</w:t>
      </w:r>
      <w:r>
        <w:rPr>
          <w:rFonts w:ascii="Arial" w:hAnsi="Arial" w:cs="Arial" w:eastAsia="Arial"/>
          <w:sz w:val="7"/>
          <w:szCs w:val="7"/>
          <w:color w:val="B8B8B8"/>
          <w:spacing w:val="-13"/>
          <w:w w:val="100"/>
          <w:position w:val="-4"/>
        </w:rPr>
        <w:t> </w:t>
      </w:r>
      <w:r>
        <w:rPr>
          <w:rFonts w:ascii="Arial" w:hAnsi="Arial" w:cs="Arial" w:eastAsia="Arial"/>
          <w:sz w:val="7"/>
          <w:szCs w:val="7"/>
          <w:color w:val="A3A3A3"/>
          <w:spacing w:val="0"/>
          <w:w w:val="71"/>
          <w:position w:val="-4"/>
        </w:rPr>
        <w:t>....</w:t>
      </w:r>
      <w:r>
        <w:rPr>
          <w:rFonts w:ascii="Arial" w:hAnsi="Arial" w:cs="Arial" w:eastAsia="Arial"/>
          <w:sz w:val="7"/>
          <w:szCs w:val="7"/>
          <w:color w:val="A3A3A3"/>
          <w:spacing w:val="-9"/>
          <w:w w:val="71"/>
          <w:position w:val="-4"/>
        </w:rPr>
        <w:t>.</w:t>
      </w:r>
      <w:r>
        <w:rPr>
          <w:rFonts w:ascii="Arial" w:hAnsi="Arial" w:cs="Arial" w:eastAsia="Arial"/>
          <w:sz w:val="7"/>
          <w:szCs w:val="7"/>
          <w:color w:val="B8B8B8"/>
          <w:spacing w:val="0"/>
          <w:w w:val="132"/>
          <w:position w:val="-4"/>
        </w:rPr>
        <w:t>.....</w:t>
      </w:r>
      <w:r>
        <w:rPr>
          <w:rFonts w:ascii="Arial" w:hAnsi="Arial" w:cs="Arial" w:eastAsia="Arial"/>
          <w:sz w:val="7"/>
          <w:szCs w:val="7"/>
          <w:color w:val="B8B8B8"/>
          <w:spacing w:val="0"/>
          <w:w w:val="100"/>
          <w:position w:val="-4"/>
        </w:rPr>
        <w:t>       </w:t>
      </w:r>
      <w:r>
        <w:rPr>
          <w:rFonts w:ascii="Arial" w:hAnsi="Arial" w:cs="Arial" w:eastAsia="Arial"/>
          <w:sz w:val="7"/>
          <w:szCs w:val="7"/>
          <w:color w:val="B8B8B8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A3A3A3"/>
          <w:spacing w:val="0"/>
          <w:w w:val="65"/>
          <w:i/>
          <w:position w:val="-4"/>
        </w:rPr>
        <w:t>r"</w:t>
      </w:r>
      <w:r>
        <w:rPr>
          <w:rFonts w:ascii="Times New Roman" w:hAnsi="Times New Roman" w:cs="Times New Roman" w:eastAsia="Times New Roman"/>
          <w:sz w:val="25"/>
          <w:szCs w:val="25"/>
          <w:color w:val="A3A3A3"/>
          <w:spacing w:val="0"/>
          <w:w w:val="65"/>
          <w:i/>
          <w:position w:val="-4"/>
        </w:rPr>
        <w:t>;</w:t>
      </w:r>
      <w:r>
        <w:rPr>
          <w:rFonts w:ascii="Times New Roman" w:hAnsi="Times New Roman" w:cs="Times New Roman" w:eastAsia="Times New Roman"/>
          <w:sz w:val="25"/>
          <w:szCs w:val="25"/>
          <w:color w:val="A3A3A3"/>
          <w:spacing w:val="38"/>
          <w:w w:val="65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B8B8B8"/>
          <w:spacing w:val="0"/>
          <w:w w:val="36"/>
          <w:i/>
          <w:position w:val="-4"/>
        </w:rPr>
        <w:t>•,:</w:t>
      </w:r>
      <w:r>
        <w:rPr>
          <w:rFonts w:ascii="Times New Roman" w:hAnsi="Times New Roman" w:cs="Times New Roman" w:eastAsia="Times New Roman"/>
          <w:sz w:val="25"/>
          <w:szCs w:val="25"/>
          <w:color w:val="B8B8B8"/>
          <w:spacing w:val="0"/>
          <w:w w:val="36"/>
          <w:i/>
          <w:position w:val="-4"/>
        </w:rPr>
        <w:t>     </w:t>
      </w:r>
      <w:r>
        <w:rPr>
          <w:rFonts w:ascii="Times New Roman" w:hAnsi="Times New Roman" w:cs="Times New Roman" w:eastAsia="Times New Roman"/>
          <w:sz w:val="25"/>
          <w:szCs w:val="25"/>
          <w:color w:val="B8B8B8"/>
          <w:spacing w:val="16"/>
          <w:w w:val="36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A3A3A3"/>
          <w:spacing w:val="0"/>
          <w:w w:val="29"/>
          <w:i/>
          <w:position w:val="-4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A3A3A3"/>
          <w:spacing w:val="-12"/>
          <w:w w:val="29"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77797B"/>
          <w:spacing w:val="-16"/>
          <w:w w:val="46"/>
          <w:i/>
          <w:position w:val="-4"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67"/>
          <w:i/>
          <w:position w:val="-4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4" w:lineRule="atLeast"/>
        <w:ind w:right="-20"/>
        <w:jc w:val="right"/>
        <w:tabs>
          <w:tab w:pos="8460" w:val="left"/>
          <w:tab w:pos="101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211"/>
          <w:position w:val="-9"/>
        </w:rPr>
        <w:t>';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76"/>
          <w:w w:val="211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9"/>
        </w:rPr>
      </w:r>
      <w:r>
        <w:rPr>
          <w:rFonts w:ascii="Arial" w:hAnsi="Arial" w:cs="Arial" w:eastAsia="Arial"/>
          <w:sz w:val="4"/>
          <w:szCs w:val="4"/>
          <w:color w:val="B8B8B8"/>
          <w:spacing w:val="0"/>
          <w:w w:val="211"/>
          <w:position w:val="0"/>
        </w:rPr>
        <w:t>j</w:t>
      </w:r>
      <w:r>
        <w:rPr>
          <w:rFonts w:ascii="Arial" w:hAnsi="Arial" w:cs="Arial" w:eastAsia="Arial"/>
          <w:sz w:val="4"/>
          <w:szCs w:val="4"/>
          <w:color w:val="B8B8B8"/>
          <w:spacing w:val="14"/>
          <w:w w:val="211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A3A3A3"/>
          <w:spacing w:val="0"/>
          <w:w w:val="211"/>
          <w:position w:val="-14"/>
        </w:rPr>
        <w:t>l</w:t>
      </w:r>
      <w:r>
        <w:rPr>
          <w:rFonts w:ascii="Arial" w:hAnsi="Arial" w:cs="Arial" w:eastAsia="Arial"/>
          <w:sz w:val="18"/>
          <w:szCs w:val="18"/>
          <w:color w:val="A3A3A3"/>
          <w:spacing w:val="-45"/>
          <w:w w:val="211"/>
          <w:position w:val="-14"/>
        </w:rPr>
        <w:t> </w:t>
      </w:r>
      <w:r>
        <w:rPr>
          <w:rFonts w:ascii="Arial" w:hAnsi="Arial" w:cs="Arial" w:eastAsia="Arial"/>
          <w:sz w:val="4"/>
          <w:szCs w:val="4"/>
          <w:color w:val="B8B8B8"/>
          <w:spacing w:val="0"/>
          <w:w w:val="211"/>
          <w:position w:val="0"/>
        </w:rPr>
        <w:t>•</w:t>
      </w:r>
      <w:r>
        <w:rPr>
          <w:rFonts w:ascii="Arial" w:hAnsi="Arial" w:cs="Arial" w:eastAsia="Arial"/>
          <w:sz w:val="4"/>
          <w:szCs w:val="4"/>
          <w:color w:val="B8B8B8"/>
          <w:spacing w:val="-20"/>
          <w:w w:val="211"/>
          <w:position w:val="0"/>
        </w:rPr>
        <w:t> </w:t>
      </w:r>
      <w:r>
        <w:rPr>
          <w:rFonts w:ascii="Arial" w:hAnsi="Arial" w:cs="Arial" w:eastAsia="Arial"/>
          <w:sz w:val="4"/>
          <w:szCs w:val="4"/>
          <w:color w:val="B8B8B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"/>
          <w:szCs w:val="4"/>
          <w:color w:val="B8B8B8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B8B8B8"/>
          <w:spacing w:val="0"/>
          <w:w w:val="25"/>
          <w:position w:val="-14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0" w:after="0" w:line="87" w:lineRule="exac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A3A3A3"/>
          <w:spacing w:val="0"/>
          <w:w w:val="56"/>
          <w:b/>
          <w:bCs/>
          <w:position w:val="-5"/>
        </w:rPr>
        <w:t>:1,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20" w:right="220"/>
          <w:cols w:num="2" w:equalWidth="0">
            <w:col w:w="10582" w:space="145"/>
            <w:col w:w="653"/>
          </w:cols>
        </w:sectPr>
      </w:pPr>
      <w:rPr/>
    </w:p>
    <w:p>
      <w:pPr>
        <w:spacing w:before="0" w:after="0" w:line="120" w:lineRule="exact"/>
        <w:ind w:left="462" w:right="-121"/>
        <w:jc w:val="left"/>
        <w:tabs>
          <w:tab w:pos="2180" w:val="left"/>
        </w:tabs>
        <w:rPr>
          <w:rFonts w:ascii="Arial" w:hAnsi="Arial" w:cs="Arial" w:eastAsia="Arial"/>
          <w:sz w:val="39"/>
          <w:szCs w:val="39"/>
        </w:rPr>
      </w:pPr>
      <w:rPr/>
      <w:r>
        <w:rPr>
          <w:rFonts w:ascii="Arial" w:hAnsi="Arial" w:cs="Arial" w:eastAsia="Arial"/>
          <w:sz w:val="54"/>
          <w:szCs w:val="54"/>
          <w:color w:val="333333"/>
          <w:spacing w:val="0"/>
          <w:w w:val="60"/>
          <w:position w:val="-13"/>
        </w:rPr>
        <w:t>=</w:t>
      </w:r>
      <w:r>
        <w:rPr>
          <w:rFonts w:ascii="Arial" w:hAnsi="Arial" w:cs="Arial" w:eastAsia="Arial"/>
          <w:sz w:val="54"/>
          <w:szCs w:val="54"/>
          <w:color w:val="333333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54"/>
          <w:szCs w:val="54"/>
          <w:color w:val="333333"/>
          <w:spacing w:val="0"/>
          <w:w w:val="100"/>
          <w:position w:val="-13"/>
        </w:rPr>
      </w:r>
      <w:r>
        <w:rPr>
          <w:rFonts w:ascii="Arial" w:hAnsi="Arial" w:cs="Arial" w:eastAsia="Arial"/>
          <w:sz w:val="39"/>
          <w:szCs w:val="39"/>
          <w:color w:val="4D4D4D"/>
          <w:spacing w:val="-61"/>
          <w:w w:val="81"/>
          <w:position w:val="-3"/>
        </w:rPr>
        <w:t>A</w:t>
      </w:r>
      <w:r>
        <w:rPr>
          <w:rFonts w:ascii="Arial" w:hAnsi="Arial" w:cs="Arial" w:eastAsia="Arial"/>
          <w:sz w:val="39"/>
          <w:szCs w:val="39"/>
          <w:color w:val="333333"/>
          <w:spacing w:val="0"/>
          <w:w w:val="96"/>
          <w:position w:val="-3"/>
        </w:rPr>
        <w:t>P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110" w:lineRule="exact"/>
        <w:ind w:right="-82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77797B"/>
          <w:spacing w:val="-46"/>
          <w:w w:val="161"/>
          <w:position w:val="4"/>
        </w:rPr>
        <w:t>\</w:t>
      </w:r>
      <w:r>
        <w:rPr>
          <w:rFonts w:ascii="Arial" w:hAnsi="Arial" w:cs="Arial" w:eastAsia="Arial"/>
          <w:sz w:val="18"/>
          <w:szCs w:val="18"/>
          <w:color w:val="A3A3A3"/>
          <w:spacing w:val="-69"/>
          <w:w w:val="181"/>
          <w:position w:val="1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77797B"/>
          <w:spacing w:val="-27"/>
          <w:w w:val="99"/>
          <w:position w:val="4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A3A3A3"/>
          <w:spacing w:val="0"/>
          <w:w w:val="50"/>
          <w:position w:val="4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3A3A3"/>
          <w:spacing w:val="1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3A3A3"/>
          <w:spacing w:val="-13"/>
          <w:w w:val="82"/>
          <w:position w:val="4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B8B8B8"/>
          <w:spacing w:val="-95"/>
          <w:w w:val="113"/>
          <w:position w:val="4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A3A3A3"/>
          <w:spacing w:val="0"/>
          <w:w w:val="82"/>
          <w:position w:val="4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A3A3A3"/>
          <w:spacing w:val="-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B8B8B8"/>
          <w:spacing w:val="-20"/>
          <w:w w:val="109"/>
          <w:position w:val="4"/>
        </w:rPr>
        <w:t>'</w:t>
      </w:r>
      <w:r>
        <w:rPr>
          <w:rFonts w:ascii="Arial" w:hAnsi="Arial" w:cs="Arial" w:eastAsia="Arial"/>
          <w:sz w:val="18"/>
          <w:szCs w:val="18"/>
          <w:color w:val="A3A3A3"/>
          <w:spacing w:val="1"/>
          <w:w w:val="71"/>
          <w:i/>
          <w:position w:val="12"/>
        </w:rPr>
        <w:t>(</w:t>
      </w:r>
      <w:r>
        <w:rPr>
          <w:rFonts w:ascii="Arial" w:hAnsi="Arial" w:cs="Arial" w:eastAsia="Arial"/>
          <w:sz w:val="18"/>
          <w:szCs w:val="18"/>
          <w:color w:val="77797B"/>
          <w:spacing w:val="-23"/>
          <w:w w:val="85"/>
          <w:i/>
          <w:position w:val="12"/>
        </w:rPr>
        <w:t>,</w:t>
      </w:r>
      <w:r>
        <w:rPr>
          <w:rFonts w:ascii="Arial" w:hAnsi="Arial" w:cs="Arial" w:eastAsia="Arial"/>
          <w:sz w:val="18"/>
          <w:szCs w:val="18"/>
          <w:color w:val="B8B8B8"/>
          <w:spacing w:val="0"/>
          <w:w w:val="52"/>
          <w:i/>
          <w:position w:val="12"/>
        </w:rPr>
        <w:t>•</w:t>
      </w:r>
      <w:r>
        <w:rPr>
          <w:rFonts w:ascii="Arial" w:hAnsi="Arial" w:cs="Arial" w:eastAsia="Arial"/>
          <w:sz w:val="18"/>
          <w:szCs w:val="18"/>
          <w:color w:val="B8B8B8"/>
          <w:spacing w:val="0"/>
          <w:w w:val="100"/>
          <w:i/>
          <w:position w:val="12"/>
        </w:rPr>
        <w:t>   </w:t>
      </w:r>
      <w:r>
        <w:rPr>
          <w:rFonts w:ascii="Arial" w:hAnsi="Arial" w:cs="Arial" w:eastAsia="Arial"/>
          <w:sz w:val="18"/>
          <w:szCs w:val="18"/>
          <w:color w:val="B8B8B8"/>
          <w:spacing w:val="-14"/>
          <w:w w:val="100"/>
          <w:i/>
          <w:position w:val="12"/>
        </w:rPr>
        <w:t> </w:t>
      </w:r>
      <w:r>
        <w:rPr>
          <w:rFonts w:ascii="Arial" w:hAnsi="Arial" w:cs="Arial" w:eastAsia="Arial"/>
          <w:sz w:val="18"/>
          <w:szCs w:val="18"/>
          <w:color w:val="77797B"/>
          <w:spacing w:val="-24"/>
          <w:w w:val="104"/>
          <w:position w:val="12"/>
        </w:rPr>
        <w:t>·</w:t>
      </w:r>
      <w:r>
        <w:rPr>
          <w:rFonts w:ascii="Arial" w:hAnsi="Arial" w:cs="Arial" w:eastAsia="Arial"/>
          <w:sz w:val="18"/>
          <w:szCs w:val="18"/>
          <w:color w:val="A3A3A3"/>
          <w:spacing w:val="0"/>
          <w:w w:val="72"/>
          <w:position w:val="12"/>
        </w:rPr>
        <w:t>..--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06" w:lineRule="exact"/>
        <w:ind w:right="-20"/>
        <w:jc w:val="left"/>
        <w:tabs>
          <w:tab w:pos="34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A3A3A3"/>
          <w:spacing w:val="0"/>
          <w:w w:val="159"/>
          <w:i/>
          <w:position w:val="4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A3A3A3"/>
          <w:spacing w:val="0"/>
          <w:w w:val="100"/>
          <w:i/>
          <w:position w:val="4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A3A3A3"/>
          <w:spacing w:val="0"/>
          <w:w w:val="100"/>
          <w:i/>
          <w:position w:val="4"/>
        </w:rPr>
      </w:r>
      <w:r>
        <w:rPr>
          <w:rFonts w:ascii="Times New Roman" w:hAnsi="Times New Roman" w:cs="Times New Roman" w:eastAsia="Times New Roman"/>
          <w:sz w:val="26"/>
          <w:szCs w:val="26"/>
          <w:color w:val="B8B8B8"/>
          <w:spacing w:val="0"/>
          <w:w w:val="50"/>
          <w:position w:val="4"/>
        </w:rPr>
        <w:t>.....</w:t>
      </w:r>
      <w:r>
        <w:rPr>
          <w:rFonts w:ascii="Times New Roman" w:hAnsi="Times New Roman" w:cs="Times New Roman" w:eastAsia="Times New Roman"/>
          <w:sz w:val="26"/>
          <w:szCs w:val="26"/>
          <w:color w:val="B8B8B8"/>
          <w:spacing w:val="22"/>
          <w:w w:val="50"/>
          <w:position w:val="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B8B8B8"/>
          <w:spacing w:val="0"/>
          <w:w w:val="57"/>
          <w:i/>
          <w:position w:val="4"/>
        </w:rPr>
        <w:t>p.</w:t>
      </w:r>
      <w:r>
        <w:rPr>
          <w:rFonts w:ascii="Times New Roman" w:hAnsi="Times New Roman" w:cs="Times New Roman" w:eastAsia="Times New Roman"/>
          <w:sz w:val="26"/>
          <w:szCs w:val="26"/>
          <w:color w:val="B8B8B8"/>
          <w:spacing w:val="-49"/>
          <w:w w:val="57"/>
          <w:i/>
          <w:position w:val="4"/>
        </w:rPr>
        <w:t>·</w:t>
      </w:r>
      <w:r>
        <w:rPr>
          <w:rFonts w:ascii="Arial" w:hAnsi="Arial" w:cs="Arial" w:eastAsia="Arial"/>
          <w:sz w:val="18"/>
          <w:szCs w:val="18"/>
          <w:color w:val="A3A3A3"/>
          <w:spacing w:val="0"/>
          <w:w w:val="178"/>
          <w:position w:val="12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20" w:right="220"/>
          <w:cols w:num="3" w:equalWidth="0">
            <w:col w:w="2595" w:space="6409"/>
            <w:col w:w="919" w:space="139"/>
            <w:col w:w="1318"/>
          </w:cols>
        </w:sectPr>
      </w:pPr>
      <w:rPr/>
    </w:p>
    <w:p>
      <w:pPr>
        <w:spacing w:before="49" w:after="0" w:line="240" w:lineRule="auto"/>
        <w:ind w:left="2213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21.424391pt;margin-top:19.08486pt;width:557.970742pt;height:787.62661pt;mso-position-horizontal-relative:page;mso-position-vertical-relative:page;z-index:-15852" coordorigin="428,382" coordsize="11159,15753">
            <v:group style="position:absolute;left:468;top:389;width:2;height:806" coordorigin="468,389" coordsize="2,806">
              <v:shape style="position:absolute;left:468;top:389;width:2;height:806" coordorigin="468,389" coordsize="0,806" path="m468,1195l468,389e" filled="f" stroked="t" strokeweight=".702439pt" strokecolor="#5B5B5B">
                <v:path arrowok="t"/>
              </v:shape>
            </v:group>
            <v:group style="position:absolute;left:11550;top:403;width:2;height:1778" coordorigin="11550,403" coordsize="2,1778">
              <v:shape style="position:absolute;left:11550;top:403;width:2;height:1778" coordorigin="11550,403" coordsize="0,1778" path="m11550,2181l11550,403e" filled="f" stroked="t" strokeweight=".702439pt" strokecolor="#707070">
                <v:path arrowok="t"/>
              </v:shape>
            </v:group>
            <v:group style="position:absolute;left:11553;top:721;width:2;height:1361" coordorigin="11553,721" coordsize="2,1361">
              <v:shape style="position:absolute;left:11553;top:721;width:2;height:1361" coordorigin="11553,721" coordsize="0,1361" path="m11553,2081l11553,721e" filled="f" stroked="t" strokeweight=".702439pt" strokecolor="#707070">
                <v:path arrowok="t"/>
              </v:shape>
            </v:group>
            <v:group style="position:absolute;left:11567;top:721;width:2;height:15407" coordorigin="11567,721" coordsize="2,15407">
              <v:shape style="position:absolute;left:11567;top:721;width:2;height:15407" coordorigin="11567,721" coordsize="0,15407" path="m11567,16127l11567,721e" filled="f" stroked="t" strokeweight=".702439pt" strokecolor="#707070">
                <v:path arrowok="t"/>
              </v:shape>
            </v:group>
            <v:group style="position:absolute;left:9094;top:3086;width:206;height:2" coordorigin="9094,3086" coordsize="206,2">
              <v:shape style="position:absolute;left:9094;top:3086;width:206;height:2" coordorigin="9094,3086" coordsize="206,0" path="m9094,3086l9300,3086e" filled="f" stroked="t" strokeweight=".234146pt" strokecolor="#000000">
                <v:path arrowok="t"/>
              </v:shape>
            </v:group>
            <v:group style="position:absolute;left:9300;top:3086;width:2271;height:2" coordorigin="9300,3086" coordsize="2271,2">
              <v:shape style="position:absolute;left:9300;top:3086;width:2271;height:2" coordorigin="9300,3086" coordsize="2271,0" path="m9300,3086l11572,3086e" filled="f" stroked="t" strokeweight=".234146pt" strokecolor="#747474">
                <v:path arrowok="t"/>
              </v:shape>
            </v:group>
            <v:group style="position:absolute;left:3945;top:2849;width:2;height:299" coordorigin="3945,2849" coordsize="2,299">
              <v:shape style="position:absolute;left:3945;top:2849;width:2;height:299" coordorigin="3945,2849" coordsize="0,299" path="m3945,3148l3945,2849e" filled="f" stroked="t" strokeweight=".702439pt" strokecolor="#606060">
                <v:path arrowok="t"/>
              </v:shape>
            </v:group>
            <v:group style="position:absolute;left:3910;top:3086;width:1044;height:2" coordorigin="3910,3086" coordsize="1044,2">
              <v:shape style="position:absolute;left:3910;top:3086;width:1044;height:2" coordorigin="3910,3086" coordsize="1044,0" path="m3910,3086l4955,3086e" filled="f" stroked="t" strokeweight=".234146pt" strokecolor="#676767">
                <v:path arrowok="t"/>
              </v:shape>
            </v:group>
            <v:group style="position:absolute;left:4955;top:3086;width:1161;height:2" coordorigin="4955,3086" coordsize="1161,2">
              <v:shape style="position:absolute;left:4955;top:3086;width:1161;height:2" coordorigin="4955,3086" coordsize="1161,0" path="m4955,3086l6116,3086e" filled="f" stroked="t" strokeweight=".234146pt" strokecolor="#000000">
                <v:path arrowok="t"/>
              </v:shape>
            </v:group>
            <v:group style="position:absolute;left:464;top:3525;width:3489;height:2" coordorigin="464,3525" coordsize="3489,2">
              <v:shape style="position:absolute;left:464;top:3525;width:3489;height:2" coordorigin="464,3525" coordsize="3489,0" path="m464,3525l3952,3525e" filled="f" stroked="t" strokeweight=".702439pt" strokecolor="#707070">
                <v:path arrowok="t"/>
              </v:shape>
            </v:group>
            <v:group style="position:absolute;left:3945;top:3024;width:2;height:507" coordorigin="3945,3024" coordsize="2,507">
              <v:shape style="position:absolute;left:3945;top:3024;width:2;height:507" coordorigin="3945,3024" coordsize="0,507" path="m3945,3532l3945,3024e" filled="f" stroked="t" strokeweight=".936585pt" strokecolor="#4B4B4B">
                <v:path arrowok="t"/>
              </v:shape>
            </v:group>
            <v:group style="position:absolute;left:7001;top:2854;width:2;height:683" coordorigin="7001,2854" coordsize="2,683">
              <v:shape style="position:absolute;left:7001;top:2854;width:2;height:683" coordorigin="7001,2854" coordsize="0,683" path="m7001,3536l7001,2854e" filled="f" stroked="t" strokeweight=".702439pt" strokecolor="#5B5B5B">
                <v:path arrowok="t"/>
              </v:shape>
            </v:group>
            <v:group style="position:absolute;left:6992;top:3081;width:1957;height:2" coordorigin="6992,3081" coordsize="1957,2">
              <v:shape style="position:absolute;left:6992;top:3081;width:1957;height:2" coordorigin="6992,3081" coordsize="1957,0" path="m6992,3081l8949,3081e" filled="f" stroked="t" strokeweight="1.170732pt" strokecolor="#3F3F3F">
                <v:path arrowok="t"/>
              </v:shape>
            </v:group>
            <v:group style="position:absolute;left:3531;top:3527;width:3484;height:2" coordorigin="3531,3527" coordsize="3484,2">
              <v:shape style="position:absolute;left:3531;top:3527;width:3484;height:2" coordorigin="3531,3527" coordsize="3484,0" path="m3531,3527l7015,3527e" filled="f" stroked="t" strokeweight=".702439pt" strokecolor="#4F4F4F">
                <v:path arrowok="t"/>
              </v:shape>
            </v:group>
            <v:group style="position:absolute;left:6945;top:3532;width:4627;height:2" coordorigin="6945,3532" coordsize="4627,2">
              <v:shape style="position:absolute;left:6945;top:3532;width:4627;height:2" coordorigin="6945,3532" coordsize="4627,0" path="m6945,3532l11572,3532e" filled="f" stroked="t" strokeweight=".702439pt" strokecolor="#707070">
                <v:path arrowok="t"/>
              </v:shape>
            </v:group>
            <v:group style="position:absolute;left:459;top:3811;width:11113;height:2" coordorigin="459,3811" coordsize="11113,2">
              <v:shape style="position:absolute;left:459;top:3811;width:11113;height:2" coordorigin="459,3811" coordsize="11113,0" path="m459,3811l11572,3811e" filled="f" stroked="t" strokeweight=".702439pt" strokecolor="#707070">
                <v:path arrowok="t"/>
              </v:shape>
            </v:group>
            <v:group style="position:absolute;left:2477;top:4056;width:9099;height:2" coordorigin="2477,4056" coordsize="9099,2">
              <v:shape style="position:absolute;left:2477;top:4056;width:9099;height:2" coordorigin="2477,4056" coordsize="9099,0" path="m2477,4056l11576,4056e" filled="f" stroked="t" strokeweight=".702439pt" strokecolor="#707070">
                <v:path arrowok="t"/>
              </v:shape>
            </v:group>
            <v:group style="position:absolute;left:11564;top:3522;width:2;height:744" coordorigin="11564,3522" coordsize="2,744">
              <v:shape style="position:absolute;left:11564;top:3522;width:2;height:744" coordorigin="11564,3522" coordsize="0,744" path="m11564,4266l11564,3522e" filled="f" stroked="t" strokeweight=".702439pt" strokecolor="#777777">
                <v:path arrowok="t"/>
              </v:shape>
            </v:group>
            <v:group style="position:absolute;left:4978;top:4544;width:6598;height:2" coordorigin="4978,4544" coordsize="6598,2">
              <v:shape style="position:absolute;left:4978;top:4544;width:6598;height:2" coordorigin="4978,4544" coordsize="6598,0" path="m4978,4544l11576,4544e" filled="f" stroked="t" strokeweight=".702439pt" strokecolor="#747474">
                <v:path arrowok="t"/>
              </v:shape>
            </v:group>
            <v:group style="position:absolute;left:4983;top:4044;width:2;height:2181" coordorigin="4983,4044" coordsize="2,2181">
              <v:shape style="position:absolute;left:4983;top:4044;width:2;height:2181" coordorigin="4983,4044" coordsize="0,2181" path="m4983,6224l4983,4044e" filled="f" stroked="t" strokeweight=".702439pt" strokecolor="#606060">
                <v:path arrowok="t"/>
              </v:shape>
            </v:group>
            <v:group style="position:absolute;left:7842;top:4044;width:2;height:502" coordorigin="7842,4044" coordsize="2,502">
              <v:shape style="position:absolute;left:7842;top:4044;width:2;height:502" coordorigin="7842,4044" coordsize="0,502" path="m7842,4546l7842,4044e" filled="f" stroked="t" strokeweight=".936585pt" strokecolor="#707070">
                <v:path arrowok="t"/>
              </v:shape>
            </v:group>
            <v:group style="position:absolute;left:2477;top:3522;width:2;height:2285" coordorigin="2477,3522" coordsize="2,2285">
              <v:shape style="position:absolute;left:2477;top:3522;width:2;height:2285" coordorigin="2477,3522" coordsize="0,2285" path="m2477,5807l2477,3522e" filled="f" stroked="t" strokeweight=".702439pt" strokecolor="#606060">
                <v:path arrowok="t"/>
              </v:shape>
            </v:group>
            <v:group style="position:absolute;left:4978;top:4790;width:6594;height:2" coordorigin="4978,4790" coordsize="6594,2">
              <v:shape style="position:absolute;left:4978;top:4790;width:6594;height:2" coordorigin="4978,4790" coordsize="6594,0" path="m4978,4790l11572,4790e" filled="f" stroked="t" strokeweight=".702439pt" strokecolor="#707070">
                <v:path arrowok="t"/>
              </v:shape>
            </v:group>
            <v:group style="position:absolute;left:4983;top:5042;width:6594;height:2" coordorigin="4983,5042" coordsize="6594,2">
              <v:shape style="position:absolute;left:4983;top:5042;width:6594;height:2" coordorigin="4983,5042" coordsize="6594,0" path="m4983,5042l11576,5042e" filled="f" stroked="t" strokeweight=".702439pt" strokecolor="#747474">
                <v:path arrowok="t"/>
              </v:shape>
            </v:group>
            <v:group style="position:absolute;left:2473;top:5276;width:9099;height:2" coordorigin="2473,5276" coordsize="9099,2">
              <v:shape style="position:absolute;left:2473;top:5276;width:9099;height:2" coordorigin="2473,5276" coordsize="9099,0" path="m2473,5276l11572,5276e" filled="f" stroked="t" strokeweight=".702439pt" strokecolor="#707070">
                <v:path arrowok="t"/>
              </v:shape>
            </v:group>
            <v:group style="position:absolute;left:464;top:4371;width:2;height:8192" coordorigin="464,4371" coordsize="2,8192">
              <v:shape style="position:absolute;left:464;top:4371;width:2;height:8192" coordorigin="464,4371" coordsize="0,8192" path="m464,12562l464,4371e" filled="f" stroked="t" strokeweight=".468293pt" strokecolor="#646464">
                <v:path arrowok="t"/>
              </v:shape>
            </v:group>
            <v:group style="position:absolute;left:459;top:5511;width:8055;height:2" coordorigin="459,5511" coordsize="8055,2">
              <v:shape style="position:absolute;left:459;top:5511;width:8055;height:2" coordorigin="459,5511" coordsize="8055,0" path="m459,5511l8514,5511e" filled="f" stroked="t" strokeweight=".702439pt" strokecolor="#707070">
                <v:path arrowok="t"/>
              </v:shape>
            </v:group>
            <v:group style="position:absolute;left:8457;top:5516;width:665;height:2" coordorigin="8457,5516" coordsize="665,2">
              <v:shape style="position:absolute;left:8457;top:5516;width:665;height:2" coordorigin="8457,5516" coordsize="665,0" path="m8457,5516l9122,5516e" filled="f" stroked="t" strokeweight=".702439pt" strokecolor="#747474">
                <v:path arrowok="t"/>
              </v:shape>
            </v:group>
            <v:group style="position:absolute;left:9066;top:5516;width:262;height:2" coordorigin="9066,5516" coordsize="262,2">
              <v:shape style="position:absolute;left:9066;top:5516;width:262;height:2" coordorigin="9066,5516" coordsize="262,0" path="m9066,5516l9328,5516e" filled="f" stroked="t" strokeweight=".468293pt" strokecolor="#575757">
                <v:path arrowok="t"/>
              </v:shape>
            </v:group>
            <v:group style="position:absolute;left:9272;top:5518;width:2304;height:2" coordorigin="9272,5518" coordsize="2304,2">
              <v:shape style="position:absolute;left:9272;top:5518;width:2304;height:2" coordorigin="9272,5518" coordsize="2304,0" path="m9272,5518l11576,5518e" filled="f" stroked="t" strokeweight=".702439pt" strokecolor="#707070">
                <v:path arrowok="t"/>
              </v:shape>
            </v:group>
            <v:group style="position:absolute;left:7844;top:5504;width:2;height:725" coordorigin="7844,5504" coordsize="2,725">
              <v:shape style="position:absolute;left:7844;top:5504;width:2;height:725" coordorigin="7844,5504" coordsize="0,725" path="m7844,6229l7844,5504e" filled="f" stroked="t" strokeweight=".702439pt" strokecolor="#646464">
                <v:path arrowok="t"/>
              </v:shape>
            </v:group>
            <v:group style="position:absolute;left:2480;top:5750;width:2;height:237" coordorigin="2480,5750" coordsize="2,237">
              <v:shape style="position:absolute;left:2480;top:5750;width:2;height:237" coordorigin="2480,5750" coordsize="0,237" path="m2480,5987l2480,5750e" filled="f" stroked="t" strokeweight=".468293pt" strokecolor="#484848">
                <v:path arrowok="t"/>
              </v:shape>
            </v:group>
            <v:group style="position:absolute;left:2473;top:5978;width:9104;height:2" coordorigin="2473,5978" coordsize="9104,2">
              <v:shape style="position:absolute;left:2473;top:5978;width:9104;height:2" coordorigin="2473,5978" coordsize="9104,0" path="m2473,5978l11576,5978e" filled="f" stroked="t" strokeweight=".702439pt" strokecolor="#707070">
                <v:path arrowok="t"/>
              </v:shape>
            </v:group>
            <v:group style="position:absolute;left:11567;top:5750;width:2;height:247" coordorigin="11567,5750" coordsize="2,247">
              <v:shape style="position:absolute;left:11567;top:5750;width:2;height:247" coordorigin="11567,5750" coordsize="0,247" path="m11567,5997l11567,5750e" filled="f" stroked="t" strokeweight=".468293pt" strokecolor="#545454">
                <v:path arrowok="t"/>
              </v:shape>
            </v:group>
            <v:group style="position:absolute;left:2477;top:5930;width:2;height:1503" coordorigin="2477,5930" coordsize="2,1503">
              <v:shape style="position:absolute;left:2477;top:5930;width:2;height:1503" coordorigin="2477,5930" coordsize="0,1503" path="m2477,7433l2477,5930e" filled="f" stroked="t" strokeweight=".702439pt" strokecolor="#606060">
                <v:path arrowok="t"/>
              </v:shape>
            </v:group>
            <v:group style="position:absolute;left:2468;top:6220;width:9108;height:2" coordorigin="2468,6220" coordsize="9108,2">
              <v:shape style="position:absolute;left:2468;top:6220;width:9108;height:2" coordorigin="2468,6220" coordsize="9108,0" path="m2468,6220l11576,6220e" filled="f" stroked="t" strokeweight=".702439pt" strokecolor="#707070">
                <v:path arrowok="t"/>
              </v:shape>
            </v:group>
            <v:group style="position:absolute;left:11567;top:5926;width:2;height:602" coordorigin="11567,5926" coordsize="2,602">
              <v:shape style="position:absolute;left:11567;top:5926;width:2;height:602" coordorigin="11567,5926" coordsize="0,602" path="m11567,6528l11567,5926e" filled="f" stroked="t" strokeweight=".702439pt" strokecolor="#6B6B6B">
                <v:path arrowok="t"/>
              </v:shape>
            </v:group>
            <v:group style="position:absolute;left:1232;top:6494;width:567;height:2" coordorigin="1232,6494" coordsize="567,2">
              <v:shape style="position:absolute;left:1232;top:6494;width:567;height:2" coordorigin="1232,6494" coordsize="567,0" path="m1232,6494l1798,6494e" filled="f" stroked="t" strokeweight=".234146pt" strokecolor="#343434">
                <v:path arrowok="t"/>
              </v:shape>
            </v:group>
            <v:group style="position:absolute;left:1798;top:6494;width:660;height:2" coordorigin="1798,6494" coordsize="660,2">
              <v:shape style="position:absolute;left:1798;top:6494;width:660;height:2" coordorigin="1798,6494" coordsize="660,0" path="m1798,6494l2459,6494e" filled="f" stroked="t" strokeweight=".234146pt" strokecolor="#000000">
                <v:path arrowok="t"/>
              </v:shape>
            </v:group>
            <v:group style="position:absolute;left:2444;top:6494;width:2510;height:2" coordorigin="2444,6494" coordsize="2510,2">
              <v:shape style="position:absolute;left:2444;top:6494;width:2510;height:2" coordorigin="2444,6494" coordsize="2510,0" path="m2444,6494l4955,6494e" filled="f" stroked="t" strokeweight=".234146pt" strokecolor="#808080">
                <v:path arrowok="t"/>
              </v:shape>
            </v:group>
            <v:group style="position:absolute;left:4955;top:6494;width:492;height:2" coordorigin="4955,6494" coordsize="492,2">
              <v:shape style="position:absolute;left:4955;top:6494;width:492;height:2" coordorigin="4955,6494" coordsize="492,0" path="m4955,6494l5446,6494e" filled="f" stroked="t" strokeweight=".234146pt" strokecolor="#000000">
                <v:path arrowok="t"/>
              </v:shape>
            </v:group>
            <v:group style="position:absolute;left:5446;top:6494;width:670;height:2" coordorigin="5446,6494" coordsize="670,2">
              <v:shape style="position:absolute;left:5446;top:6494;width:670;height:2" coordorigin="5446,6494" coordsize="670,0" path="m5446,6494l6116,6494e" filled="f" stroked="t" strokeweight=".234146pt" strokecolor="#3B3B3B">
                <v:path arrowok="t"/>
              </v:shape>
            </v:group>
            <v:group style="position:absolute;left:6116;top:6494;width:576;height:2" coordorigin="6116,6494" coordsize="576,2">
              <v:shape style="position:absolute;left:6116;top:6494;width:576;height:2" coordorigin="6116,6494" coordsize="576,0" path="m6116,6494l6692,6494e" filled="f" stroked="t" strokeweight=".234146pt" strokecolor="#646464">
                <v:path arrowok="t"/>
              </v:shape>
            </v:group>
            <v:group style="position:absolute;left:9066;top:6466;width:2510;height:2" coordorigin="9066,6466" coordsize="2510,2">
              <v:shape style="position:absolute;left:9066;top:6466;width:2510;height:2" coordorigin="9066,6466" coordsize="2510,0" path="m9066,6466l11576,6466e" filled="f" stroked="t" strokeweight=".468293pt" strokecolor="#6B6B6B">
                <v:path arrowok="t"/>
              </v:shape>
            </v:group>
            <v:group style="position:absolute;left:450;top:6916;width:2037;height:2" coordorigin="450,6916" coordsize="2037,2">
              <v:shape style="position:absolute;left:450;top:6916;width:2037;height:2" coordorigin="450,6916" coordsize="2037,0" path="m450,6916l2487,6916e" filled="f" stroked="t" strokeweight=".702439pt" strokecolor="#747474">
                <v:path arrowok="t"/>
              </v:shape>
            </v:group>
            <v:group style="position:absolute;left:2416;top:6928;width:9160;height:2" coordorigin="2416,6928" coordsize="9160,2">
              <v:shape style="position:absolute;left:2416;top:6928;width:9160;height:2" coordorigin="2416,6928" coordsize="9160,0" path="m2416,6928l11576,6928e" filled="f" stroked="t" strokeweight=".702439pt" strokecolor="#747474">
                <v:path arrowok="t"/>
              </v:shape>
            </v:group>
            <v:group style="position:absolute;left:4987;top:6916;width:2;height:256" coordorigin="4987,6916" coordsize="2,256">
              <v:shape style="position:absolute;left:4987;top:6916;width:2;height:256" coordorigin="4987,6916" coordsize="0,256" path="m4987,7172l4987,6916e" filled="f" stroked="t" strokeweight=".468293pt" strokecolor="#4B4B4B">
                <v:path arrowok="t"/>
              </v:shape>
            </v:group>
            <v:group style="position:absolute;left:4983;top:7165;width:6594;height:2" coordorigin="4983,7165" coordsize="6594,2">
              <v:shape style="position:absolute;left:4983;top:7165;width:6594;height:2" coordorigin="4983,7165" coordsize="6594,0" path="m4983,7165l11576,7165e" filled="f" stroked="t" strokeweight=".702439pt" strokecolor="#707070">
                <v:path arrowok="t"/>
              </v:shape>
            </v:group>
            <v:group style="position:absolute;left:4985;top:7116;width:2;height:531" coordorigin="4985,7116" coordsize="2,531">
              <v:shape style="position:absolute;left:4985;top:7116;width:2;height:531" coordorigin="4985,7116" coordsize="0,531" path="m4985,7646l4985,7116e" filled="f" stroked="t" strokeweight=".468293pt" strokecolor="#606060">
                <v:path arrowok="t"/>
              </v:shape>
            </v:group>
            <v:group style="position:absolute;left:4978;top:7402;width:6598;height:2" coordorigin="4978,7402" coordsize="6598,2">
              <v:shape style="position:absolute;left:4978;top:7402;width:6598;height:2" coordorigin="4978,7402" coordsize="6598,0" path="m4978,7402l11576,7402e" filled="f" stroked="t" strokeweight=".702439pt" strokecolor="#747474">
                <v:path arrowok="t"/>
              </v:shape>
            </v:group>
            <v:group style="position:absolute;left:459;top:7637;width:8869;height:2" coordorigin="459,7637" coordsize="8869,2">
              <v:shape style="position:absolute;left:459;top:7637;width:8869;height:2" coordorigin="459,7637" coordsize="8869,0" path="m459,7637l9328,7637e" filled="f" stroked="t" strokeweight=".702439pt" strokecolor="#747474">
                <v:path arrowok="t"/>
              </v:shape>
            </v:group>
            <v:group style="position:absolute;left:2480;top:7376;width:2;height:280" coordorigin="2480,7376" coordsize="2,280">
              <v:shape style="position:absolute;left:2480;top:7376;width:2;height:280" coordorigin="2480,7376" coordsize="0,280" path="m2480,7656l2480,7376e" filled="f" stroked="t" strokeweight=".468293pt" strokecolor="#4B4B4B">
                <v:path arrowok="t"/>
              </v:shape>
            </v:group>
            <v:group style="position:absolute;left:4636;top:7637;width:356;height:2" coordorigin="4636,7637" coordsize="356,2">
              <v:shape style="position:absolute;left:4636;top:7637;width:356;height:2" coordorigin="4636,7637" coordsize="356,0" path="m4636,7637l4992,7637e" filled="f" stroked="t" strokeweight=".468293pt" strokecolor="#646464">
                <v:path arrowok="t"/>
              </v:shape>
            </v:group>
            <v:group style="position:absolute;left:9272;top:7644;width:2309;height:2" coordorigin="9272,7644" coordsize="2309,2">
              <v:shape style="position:absolute;left:9272;top:7644;width:2309;height:2" coordorigin="9272,7644" coordsize="2309,0" path="m9272,7644l11581,7644e" filled="f" stroked="t" strokeweight=".702439pt" strokecolor="#777777">
                <v:path arrowok="t"/>
              </v:shape>
            </v:group>
            <v:group style="position:absolute;left:2477;top:7585;width:2;height:3778" coordorigin="2477,7585" coordsize="2,3778">
              <v:shape style="position:absolute;left:2477;top:7585;width:2;height:3778" coordorigin="2477,7585" coordsize="0,3778" path="m2477,11363l2477,7585e" filled="f" stroked="t" strokeweight=".702439pt" strokecolor="#606060">
                <v:path arrowok="t"/>
              </v:shape>
            </v:group>
            <v:group style="position:absolute;left:461;top:398;width:2;height:15724" coordorigin="461,398" coordsize="2,15724">
              <v:shape style="position:absolute;left:461;top:398;width:2;height:15724" coordorigin="461,398" coordsize="0,15724" path="m461,16122l461,398e" filled="f" stroked="t" strokeweight=".702439pt" strokecolor="#676767">
                <v:path arrowok="t"/>
              </v:shape>
            </v:group>
            <v:group style="position:absolute;left:450;top:9076;width:11131;height:2" coordorigin="450,9076" coordsize="11131,2">
              <v:shape style="position:absolute;left:450;top:9076;width:11131;height:2" coordorigin="450,9076" coordsize="11131,0" path="m450,9076l11581,9076e" filled="f" stroked="t" strokeweight=".702439pt" strokecolor="#747474">
                <v:path arrowok="t"/>
              </v:shape>
            </v:group>
            <v:group style="position:absolute;left:11572;top:9765;width:2;height:284" coordorigin="11572,9765" coordsize="2,284">
              <v:shape style="position:absolute;left:11572;top:9765;width:2;height:284" coordorigin="11572,9765" coordsize="0,284" path="m11572,10050l11572,9765e" filled="f" stroked="t" strokeweight=".468293pt" strokecolor="#747474">
                <v:path arrowok="t"/>
              </v:shape>
            </v:group>
            <v:group style="position:absolute;left:454;top:11067;width:11127;height:2" coordorigin="454,11067" coordsize="11127,2">
              <v:shape style="position:absolute;left:454;top:11067;width:11127;height:2" coordorigin="454,11067" coordsize="11127,0" path="m454,11067l11581,11067e" filled="f" stroked="t" strokeweight=".702439pt" strokecolor="#747474">
                <v:path arrowok="t"/>
              </v:shape>
            </v:group>
            <v:group style="position:absolute;left:11574;top:9846;width:2;height:3247" coordorigin="11574,9846" coordsize="2,3247">
              <v:shape style="position:absolute;left:11574;top:9846;width:2;height:3247" coordorigin="11574,9846" coordsize="0,3247" path="m11574,13093l11574,9846e" filled="f" stroked="t" strokeweight=".702439pt" strokecolor="#707070">
                <v:path arrowok="t"/>
              </v:shape>
            </v:group>
            <v:group style="position:absolute;left:450;top:11304;width:11131;height:2" coordorigin="450,11304" coordsize="11131,2">
              <v:shape style="position:absolute;left:450;top:11304;width:11131;height:2" coordorigin="450,11304" coordsize="11131,0" path="m450,11304l11581,11304e" filled="f" stroked="t" strokeweight=".702439pt" strokecolor="#747474">
                <v:path arrowok="t"/>
              </v:shape>
            </v:group>
            <v:group style="position:absolute;left:454;top:11541;width:11127;height:2" coordorigin="454,11541" coordsize="11127,2">
              <v:shape style="position:absolute;left:454;top:11541;width:11127;height:2" coordorigin="454,11541" coordsize="11127,0" path="m454,11541l11581,11541e" filled="f" stroked="t" strokeweight=".702439pt" strokecolor="#777777">
                <v:path arrowok="t"/>
              </v:shape>
            </v:group>
            <v:group style="position:absolute;left:2477;top:11292;width:2;height:294" coordorigin="2477,11292" coordsize="2,294">
              <v:shape style="position:absolute;left:2477;top:11292;width:2;height:294" coordorigin="2477,11292" coordsize="0,294" path="m2477,11586l2477,11292e" filled="f" stroked="t" strokeweight=".468293pt" strokecolor="#4F4F4F">
                <v:path arrowok="t"/>
              </v:shape>
            </v:group>
            <v:group style="position:absolute;left:3531;top:11541;width:164;height:2" coordorigin="3531,11541" coordsize="164,2">
              <v:shape style="position:absolute;left:3531;top:11541;width:164;height:2" coordorigin="3531,11541" coordsize="164,0" path="m3531,11541l3695,11541e" filled="f" stroked="t" strokeweight=".468293pt" strokecolor="#5B5B5B">
                <v:path arrowok="t"/>
              </v:shape>
            </v:group>
            <v:group style="position:absolute;left:2477;top:11515;width:2;height:294" coordorigin="2477,11515" coordsize="2,294">
              <v:shape style="position:absolute;left:2477;top:11515;width:2;height:294" coordorigin="2477,11515" coordsize="0,294" path="m2477,11809l2477,11515e" filled="f" stroked="t" strokeweight=".936585pt" strokecolor="#676767">
                <v:path arrowok="t"/>
              </v:shape>
            </v:group>
            <v:group style="position:absolute;left:454;top:12008;width:11127;height:2" coordorigin="454,12008" coordsize="11127,2">
              <v:shape style="position:absolute;left:454;top:12008;width:11127;height:2" coordorigin="454,12008" coordsize="11127,0" path="m454,12008l11581,12008e" filled="f" stroked="t" strokeweight=".702439pt" strokecolor="#747474">
                <v:path arrowok="t"/>
              </v:shape>
            </v:group>
            <v:group style="position:absolute;left:2477;top:11752;width:2;height:280" coordorigin="2477,11752" coordsize="2,280">
              <v:shape style="position:absolute;left:2477;top:11752;width:2;height:280" coordorigin="2477,11752" coordsize="0,280" path="m2477,12031l2477,11752e" filled="f" stroked="t" strokeweight=".468293pt" strokecolor="#4B4B4B">
                <v:path arrowok="t"/>
              </v:shape>
            </v:group>
            <v:group style="position:absolute;left:3639;top:12008;width:304;height:2" coordorigin="3639,12008" coordsize="304,2">
              <v:shape style="position:absolute;left:3639;top:12008;width:304;height:2" coordorigin="3639,12008" coordsize="304,0" path="m3639,12008l3943,12008e" filled="f" stroked="t" strokeweight=".468293pt" strokecolor="#606060">
                <v:path arrowok="t"/>
              </v:shape>
            </v:group>
            <v:group style="position:absolute;left:4397;top:12010;width:801;height:2" coordorigin="4397,12010" coordsize="801,2">
              <v:shape style="position:absolute;left:4397;top:12010;width:801;height:2" coordorigin="4397,12010" coordsize="801,0" path="m4397,12010l5198,12010e" filled="f" stroked="t" strokeweight=".468293pt" strokecolor="#777777">
                <v:path arrowok="t"/>
              </v:shape>
            </v:group>
            <v:group style="position:absolute;left:8776;top:12010;width:553;height:2" coordorigin="8776,12010" coordsize="553,2">
              <v:shape style="position:absolute;left:8776;top:12010;width:553;height:2" coordorigin="8776,12010" coordsize="553,0" path="m8776,12010l9328,12010e" filled="f" stroked="t" strokeweight=".468293pt" strokecolor="#7C7C7C">
                <v:path arrowok="t"/>
              </v:shape>
            </v:group>
            <v:group style="position:absolute;left:454;top:12247;width:11127;height:2" coordorigin="454,12247" coordsize="11127,2">
              <v:shape style="position:absolute;left:454;top:12247;width:11127;height:2" coordorigin="454,12247" coordsize="11127,0" path="m454,12247l11581,12247e" filled="f" stroked="t" strokeweight=".702439pt" strokecolor="#747474">
                <v:path arrowok="t"/>
              </v:shape>
            </v:group>
            <v:group style="position:absolute;left:2477;top:11960;width:2;height:1247" coordorigin="2477,11960" coordsize="2,1247">
              <v:shape style="position:absolute;left:2477;top:11960;width:2;height:1247" coordorigin="2477,11960" coordsize="0,1247" path="m2477,13207l2477,11960e" filled="f" stroked="t" strokeweight=".702439pt" strokecolor="#646464">
                <v:path arrowok="t"/>
              </v:shape>
            </v:group>
            <v:group style="position:absolute;left:431;top:12605;width:1377;height:2" coordorigin="431,12605" coordsize="1377,2">
              <v:shape style="position:absolute;left:431;top:12605;width:1377;height:2" coordorigin="431,12605" coordsize="1377,0" path="m431,12605l1808,12605e" filled="f" stroked="t" strokeweight=".234146pt" strokecolor="#676767">
                <v:path arrowok="t"/>
              </v:shape>
            </v:group>
            <v:group style="position:absolute;left:1819;top:12235;width:2;height:3058" coordorigin="1819,12235" coordsize="2,3058">
              <v:shape style="position:absolute;left:1819;top:12235;width:2;height:3058" coordorigin="1819,12235" coordsize="0,3058" path="m1819,15293l1819,12235e" filled="f" stroked="t" strokeweight=".702439pt" strokecolor="#606060">
                <v:path arrowok="t"/>
              </v:shape>
            </v:group>
            <v:group style="position:absolute;left:1794;top:12605;width:660;height:2" coordorigin="1794,12605" coordsize="660,2">
              <v:shape style="position:absolute;left:1794;top:12605;width:660;height:2" coordorigin="1794,12605" coordsize="660,0" path="m1794,12605l2454,12605e" filled="f" stroked="t" strokeweight=".234146pt" strokecolor="#444444">
                <v:path arrowok="t"/>
              </v:shape>
            </v:group>
            <v:group style="position:absolute;left:2449;top:12605;width:2505;height:2" coordorigin="2449,12605" coordsize="2505,2">
              <v:shape style="position:absolute;left:2449;top:12605;width:2505;height:2" coordorigin="2449,12605" coordsize="2505,0" path="m2449,12605l4955,12605e" filled="f" stroked="t" strokeweight=".234146pt" strokecolor="#747474">
                <v:path arrowok="t"/>
              </v:shape>
            </v:group>
            <v:group style="position:absolute;left:4955;top:12605;width:2023;height:2" coordorigin="4955,12605" coordsize="2023,2">
              <v:shape style="position:absolute;left:4955;top:12605;width:2023;height:2" coordorigin="4955,12605" coordsize="2023,0" path="m4955,12605l6978,12605e" filled="f" stroked="t" strokeweight=".234146pt" strokecolor="#000000">
                <v:path arrowok="t"/>
              </v:shape>
            </v:group>
            <v:group style="position:absolute;left:6978;top:12605;width:838;height:2" coordorigin="6978,12605" coordsize="838,2">
              <v:shape style="position:absolute;left:6978;top:12605;width:838;height:2" coordorigin="6978,12605" coordsize="838,0" path="m6978,12605l7816,12605e" filled="f" stroked="t" strokeweight=".234146pt" strokecolor="#747474">
                <v:path arrowok="t"/>
              </v:shape>
            </v:group>
            <v:group style="position:absolute;left:7408;top:12240;width:2;height:977" coordorigin="7408,12240" coordsize="2,977">
              <v:shape style="position:absolute;left:7408;top:12240;width:2;height:977" coordorigin="7408,12240" coordsize="0,977" path="m7408,13217l7408,12240e" filled="f" stroked="t" strokeweight=".702439pt" strokecolor="#676767">
                <v:path arrowok="t"/>
              </v:shape>
            </v:group>
            <v:group style="position:absolute;left:7816;top:12605;width:670;height:2" coordorigin="7816,12605" coordsize="670,2">
              <v:shape style="position:absolute;left:7816;top:12605;width:670;height:2" coordorigin="7816,12605" coordsize="670,0" path="m7816,12605l8485,12605e" filled="f" stroked="t" strokeweight=".234146pt" strokecolor="#000000">
                <v:path arrowok="t"/>
              </v:shape>
            </v:group>
            <v:group style="position:absolute;left:8485;top:12605;width:3081;height:2" coordorigin="8485,12605" coordsize="3081,2">
              <v:shape style="position:absolute;left:8485;top:12605;width:3081;height:2" coordorigin="8485,12605" coordsize="3081,0" path="m8485,12605l11567,12605e" filled="f" stroked="t" strokeweight=".234146pt" strokecolor="#777777">
                <v:path arrowok="t"/>
              </v:shape>
            </v:group>
            <v:group style="position:absolute;left:1248;top:12235;width:2;height:763" coordorigin="1248,12235" coordsize="2,763">
              <v:shape style="position:absolute;left:1248;top:12235;width:2;height:763" coordorigin="1248,12235" coordsize="0,763" path="m1248,12998l1248,12235e" filled="f" stroked="t" strokeweight=".702439pt" strokecolor="#646464">
                <v:path arrowok="t"/>
              </v:shape>
            </v:group>
            <v:group style="position:absolute;left:464;top:12942;width:2;height:152" coordorigin="464,12942" coordsize="2,152">
              <v:shape style="position:absolute;left:464;top:12942;width:2;height:152" coordorigin="464,12942" coordsize="0,152" path="m464,13093l464,12942e" filled="f" stroked="t" strokeweight=".468293pt" strokecolor="#444444">
                <v:path arrowok="t"/>
              </v:shape>
            </v:group>
            <v:group style="position:absolute;left:1250;top:12942;width:2;height:152" coordorigin="1250,12942" coordsize="2,152">
              <v:shape style="position:absolute;left:1250;top:12942;width:2;height:152" coordorigin="1250,12942" coordsize="0,152" path="m1250,13093l1250,12942e" filled="f" stroked="t" strokeweight=".468293pt" strokecolor="#3B3B3B">
                <v:path arrowok="t"/>
              </v:shape>
            </v:group>
            <v:group style="position:absolute;left:1250;top:12235;width:2;height:3892" coordorigin="1250,12235" coordsize="2,3892">
              <v:shape style="position:absolute;left:1250;top:12235;width:2;height:3892" coordorigin="1250,12235" coordsize="0,3892" path="m1250,16127l1250,12235e" filled="f" stroked="t" strokeweight=".702439pt" strokecolor="#606060">
                <v:path arrowok="t"/>
              </v:shape>
            </v:group>
            <v:group style="position:absolute;left:3559;top:13065;width:2;height:114" coordorigin="3559,13065" coordsize="2,114">
              <v:shape style="position:absolute;left:3559;top:13065;width:2;height:114" coordorigin="3559,13065" coordsize="0,114" path="m3559,13179l3559,13065e" filled="f" stroked="t" strokeweight=".234146pt" strokecolor="#000000">
                <v:path arrowok="t"/>
              </v:shape>
            </v:group>
            <v:group style="position:absolute;left:11576;top:13036;width:2;height:327" coordorigin="11576,13036" coordsize="2,327">
              <v:shape style="position:absolute;left:11576;top:13036;width:2;height:327" coordorigin="11576,13036" coordsize="0,327" path="m11576,13363l11576,13036e" filled="f" stroked="t" strokeweight=".936585pt" strokecolor="#838383">
                <v:path arrowok="t"/>
              </v:shape>
            </v:group>
            <v:group style="position:absolute;left:7408;top:13150;width:2;height:294" coordorigin="7408,13150" coordsize="2,294">
              <v:shape style="position:absolute;left:7408;top:13150;width:2;height:294" coordorigin="7408,13150" coordsize="0,294" path="m7408,13444l7408,13150e" filled="f" stroked="t" strokeweight=".468293pt" strokecolor="#5B5B5B">
                <v:path arrowok="t"/>
              </v:shape>
            </v:group>
            <v:group style="position:absolute;left:1250;top:13387;width:2;height:218" coordorigin="1250,13387" coordsize="2,218">
              <v:shape style="position:absolute;left:1250;top:13387;width:2;height:218" coordorigin="1250,13387" coordsize="0,218" path="m1250,13605l1250,13387e" filled="f" stroked="t" strokeweight=".468293pt" strokecolor="#3B3B3B">
                <v:path arrowok="t"/>
              </v:shape>
            </v:group>
            <v:group style="position:absolute;left:11576;top:13387;width:2;height:133" coordorigin="11576,13387" coordsize="2,133">
              <v:shape style="position:absolute;left:11576;top:13387;width:2;height:133" coordorigin="11576,13387" coordsize="0,133" path="m11576,13520l11576,13387e" filled="f" stroked="t" strokeweight=".468293pt" strokecolor="#545454">
                <v:path arrowok="t"/>
              </v:shape>
            </v:group>
            <v:group style="position:absolute;left:464;top:13463;width:2;height:142" coordorigin="464,13463" coordsize="2,142">
              <v:shape style="position:absolute;left:464;top:13463;width:2;height:142" coordorigin="464,13463" coordsize="0,142" path="m464,13605l464,13463e" filled="f" stroked="t" strokeweight=".468293pt" strokecolor="#484848">
                <v:path arrowok="t"/>
              </v:shape>
            </v:group>
            <v:group style="position:absolute;left:7411;top:13387;width:2;height:1906" coordorigin="7411,13387" coordsize="2,1906">
              <v:shape style="position:absolute;left:7411;top:13387;width:2;height:1906" coordorigin="7411,13387" coordsize="0,1906" path="m7411,15293l7411,13387e" filled="f" stroked="t" strokeweight=".702439pt" strokecolor="#6B6B6B">
                <v:path arrowok="t"/>
              </v:shape>
            </v:group>
            <v:group style="position:absolute;left:11579;top:13463;width:2;height:1233" coordorigin="11579,13463" coordsize="2,1233">
              <v:shape style="position:absolute;left:11579;top:13463;width:2;height:1233" coordorigin="11579,13463" coordsize="0,1233" path="m11579,14696l11579,13463e" filled="f" stroked="t" strokeweight=".468293pt" strokecolor="#707070">
                <v:path arrowok="t"/>
              </v:shape>
            </v:group>
            <v:group style="position:absolute;left:1250;top:13548;width:2;height:393" coordorigin="1250,13548" coordsize="2,393">
              <v:shape style="position:absolute;left:1250;top:13548;width:2;height:393" coordorigin="1250,13548" coordsize="0,393" path="m1250,13942l1250,13548e" filled="f" stroked="t" strokeweight=".702439pt" strokecolor="#676767">
                <v:path arrowok="t"/>
              </v:shape>
            </v:group>
            <v:group style="position:absolute;left:2477;top:13387;width:2;height:996" coordorigin="2477,13387" coordsize="2,996">
              <v:shape style="position:absolute;left:2477;top:13387;width:2;height:996" coordorigin="2477,13387" coordsize="0,996" path="m2477,14383l2477,13387e" filled="f" stroked="t" strokeweight=".702439pt" strokecolor="#676767">
                <v:path arrowok="t"/>
              </v:shape>
            </v:group>
            <v:group style="position:absolute;left:454;top:13887;width:2028;height:2" coordorigin="454,13887" coordsize="2028,2">
              <v:shape style="position:absolute;left:454;top:13887;width:2028;height:2" coordorigin="454,13887" coordsize="2028,0" path="m454,13887l2482,13887e" filled="f" stroked="t" strokeweight=".702439pt" strokecolor="#7C7C7C">
                <v:path arrowok="t"/>
              </v:shape>
            </v:group>
            <v:group style="position:absolute;left:5472;top:13781;width:2;height:114" coordorigin="5472,13781" coordsize="2,114">
              <v:shape style="position:absolute;left:5472;top:13781;width:2;height:114" coordorigin="5472,13781" coordsize="0,114" path="m5472,13894l5472,13781e" filled="f" stroked="t" strokeweight=".468293pt" strokecolor="#343883">
                <v:path arrowok="t"/>
              </v:shape>
            </v:group>
            <v:group style="position:absolute;left:5444;top:13871;width:2;height:175" coordorigin="5444,13871" coordsize="2,175">
              <v:shape style="position:absolute;left:5444;top:13871;width:2;height:175" coordorigin="5444,13871" coordsize="0,175" path="m5444,14046l5444,13871e" filled="f" stroked="t" strokeweight=".936585pt" strokecolor="#3F4877">
                <v:path arrowok="t"/>
              </v:shape>
            </v:group>
            <v:group style="position:absolute;left:1250;top:14094;width:2;height:460" coordorigin="1250,14094" coordsize="2,460">
              <v:shape style="position:absolute;left:1250;top:14094;width:2;height:460" coordorigin="1250,14094" coordsize="0,460" path="m1250,14553l1250,14094e" filled="f" stroked="t" strokeweight=".702439pt" strokecolor="#646464">
                <v:path arrowok="t"/>
              </v:shape>
            </v:group>
            <v:group style="position:absolute;left:5449;top:14094;width:2;height:318" coordorigin="5449,14094" coordsize="2,318">
              <v:shape style="position:absolute;left:5449;top:14094;width:2;height:318" coordorigin="5449,14094" coordsize="0,318" path="m5449,14411l5449,14094e" filled="f" stroked="t" strokeweight=".936585pt" strokecolor="#2F3877">
                <v:path arrowok="t"/>
              </v:shape>
            </v:group>
            <v:group style="position:absolute;left:9094;top:14003;width:2;height:360" coordorigin="9094,14003" coordsize="2,360">
              <v:shape style="position:absolute;left:9094;top:14003;width:2;height:360" coordorigin="9094,14003" coordsize="0,360" path="m9094,14364l9094,14003e" filled="f" stroked="t" strokeweight="2.107317pt" strokecolor="#3F4877">
                <v:path arrowok="t"/>
              </v:shape>
            </v:group>
            <v:group style="position:absolute;left:9080;top:14345;width:1953;height:2" coordorigin="9080,14345" coordsize="1953,2">
              <v:shape style="position:absolute;left:9080;top:14345;width:1953;height:2" coordorigin="9080,14345" coordsize="1953,0" path="m9080,14345l11033,14345e" filled="f" stroked="t" strokeweight="3.043903pt" strokecolor="#484F83">
                <v:path arrowok="t"/>
              </v:shape>
            </v:group>
            <v:group style="position:absolute;left:2477;top:14326;width:2;height:370" coordorigin="2477,14326" coordsize="2,370">
              <v:shape style="position:absolute;left:2477;top:14326;width:2;height:370" coordorigin="2477,14326" coordsize="0,370" path="m2477,14696l2477,14326e" filled="f" stroked="t" strokeweight=".468293pt" strokecolor="#4F4F4F">
                <v:path arrowok="t"/>
              </v:shape>
            </v:group>
            <v:group style="position:absolute;left:5446;top:14354;width:2;height:171" coordorigin="5446,14354" coordsize="2,171">
              <v:shape style="position:absolute;left:5446;top:14354;width:2;height:171" coordorigin="5446,14354" coordsize="0,171" path="m5446,14525l5446,14354e" filled="f" stroked="t" strokeweight=".234146pt" strokecolor="#7083A3">
                <v:path arrowok="t"/>
              </v:shape>
            </v:group>
            <v:group style="position:absolute;left:8832;top:14525;width:290;height:2" coordorigin="8832,14525" coordsize="290,2">
              <v:shape style="position:absolute;left:8832;top:14525;width:290;height:2" coordorigin="8832,14525" coordsize="290,0" path="m8832,14525l9122,14525e" filled="f" stroked="t" strokeweight="2.341463pt" strokecolor="#3F4B70">
                <v:path arrowok="t"/>
              </v:shape>
            </v:group>
            <v:group style="position:absolute;left:464;top:14496;width:2;height:199" coordorigin="464,14496" coordsize="2,199">
              <v:shape style="position:absolute;left:464;top:14496;width:2;height:199" coordorigin="464,14496" coordsize="0,199" path="m464,14696l464,14496e" filled="f" stroked="t" strokeweight=".468293pt" strokecolor="#484848">
                <v:path arrowok="t"/>
              </v:shape>
            </v:group>
            <v:group style="position:absolute;left:1250;top:14496;width:2;height:199" coordorigin="1250,14496" coordsize="2,199">
              <v:shape style="position:absolute;left:1250;top:14496;width:2;height:199" coordorigin="1250,14496" coordsize="0,199" path="m1250,14696l1250,14496e" filled="f" stroked="t" strokeweight=".468293pt" strokecolor="#3B3B3B">
                <v:path arrowok="t"/>
              </v:shape>
            </v:group>
            <v:group style="position:absolute;left:1250;top:14639;width:2;height:1489" coordorigin="1250,14639" coordsize="2,1489">
              <v:shape style="position:absolute;left:1250;top:14639;width:2;height:1489" coordorigin="1250,14639" coordsize="0,1489" path="m1250,16127l1250,14639e" filled="f" stroked="t" strokeweight=".702439pt" strokecolor="#676767">
                <v:path arrowok="t"/>
              </v:shape>
            </v:group>
            <v:group style="position:absolute;left:2475;top:14639;width:2;height:1484" coordorigin="2475,14639" coordsize="2,1484">
              <v:shape style="position:absolute;left:2475;top:14639;width:2;height:1484" coordorigin="2475,14639" coordsize="0,1484" path="m2475,16122l2475,14639e" filled="f" stroked="t" strokeweight=".468293pt" strokecolor="#646464">
                <v:path arrowok="t"/>
              </v:shape>
            </v:group>
            <v:group style="position:absolute;left:11576;top:14947;width:2;height:147" coordorigin="11576,14947" coordsize="2,147">
              <v:shape style="position:absolute;left:11576;top:14947;width:2;height:147" coordorigin="11576,14947" coordsize="0,147" path="m11576,15094l11576,14947e" filled="f" stroked="t" strokeweight=".468293pt" strokecolor="#575757">
                <v:path arrowok="t"/>
              </v:shape>
            </v:group>
            <v:group style="position:absolute;left:11579;top:15037;width:2;height:1086" coordorigin="11579,15037" coordsize="2,1086">
              <v:shape style="position:absolute;left:11579;top:15037;width:2;height:1086" coordorigin="11579,15037" coordsize="0,1086" path="m11579,16122l11579,15037e" filled="f" stroked="t" strokeweight=".468293pt" strokecolor="#747474">
                <v:path arrowok="t"/>
              </v:shape>
            </v:group>
            <v:group style="position:absolute;left:1817;top:15236;width:2;height:123" coordorigin="1817,15236" coordsize="2,123">
              <v:shape style="position:absolute;left:1817;top:15236;width:2;height:123" coordorigin="1817,15236" coordsize="0,123" path="m1817,15359l1817,15236e" filled="f" stroked="t" strokeweight=".468293pt" strokecolor="#545454">
                <v:path arrowok="t"/>
              </v:shape>
            </v:group>
            <v:group style="position:absolute;left:7413;top:15236;width:2;height:123" coordorigin="7413,15236" coordsize="2,123">
              <v:shape style="position:absolute;left:7413;top:15236;width:2;height:123" coordorigin="7413,15236" coordsize="0,123" path="m7413,15359l7413,15236e" filled="f" stroked="t" strokeweight=".468293pt" strokecolor="#4F4F4F">
                <v:path arrowok="t"/>
              </v:shape>
            </v:group>
            <v:group style="position:absolute;left:459;top:16115;width:11122;height:2" coordorigin="459,16115" coordsize="11122,2">
              <v:shape style="position:absolute;left:459;top:16115;width:11122;height:2" coordorigin="459,16115" coordsize="11122,0" path="m459,16115l11581,16115e" filled="f" stroked="t" strokeweight=".702439pt" strokecolor="#7C7C7C">
                <v:path arrowok="t"/>
              </v:shape>
            </v:group>
            <v:group style="position:absolute;left:1819;top:15302;width:2;height:825" coordorigin="1819,15302" coordsize="2,825">
              <v:shape style="position:absolute;left:1819;top:15302;width:2;height:825" coordorigin="1819,15302" coordsize="0,825" path="m1819,16127l1819,15302e" filled="f" stroked="t" strokeweight=".702439pt" strokecolor="#676767">
                <v:path arrowok="t"/>
              </v:shape>
            </v:group>
            <v:group style="position:absolute;left:7413;top:15302;width:2;height:815" coordorigin="7413,15302" coordsize="2,815">
              <v:shape style="position:absolute;left:7413;top:15302;width:2;height:815" coordorigin="7413,15302" coordsize="0,815" path="m7413,16118l7413,15302e" filled="f" stroked="t" strokeweight=".702439pt" strokecolor="#67676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4D4D4D"/>
          <w:spacing w:val="7"/>
          <w:w w:val="73"/>
        </w:rPr>
        <w:t>t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92"/>
        </w:rPr>
        <w:t>faiy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93"/>
        </w:rPr>
        <w:t>e</w:t>
      </w:r>
      <w:r>
        <w:rPr>
          <w:rFonts w:ascii="Arial" w:hAnsi="Arial" w:cs="Arial" w:eastAsia="Arial"/>
          <w:sz w:val="20"/>
          <w:szCs w:val="20"/>
          <w:color w:val="333333"/>
          <w:spacing w:val="-26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7"/>
        </w:rPr>
        <w:t>Kuze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7"/>
        </w:rPr>
        <w:t>y</w:t>
      </w:r>
      <w:r>
        <w:rPr>
          <w:rFonts w:ascii="Arial" w:hAnsi="Arial" w:cs="Arial" w:eastAsia="Arial"/>
          <w:sz w:val="20"/>
          <w:szCs w:val="20"/>
          <w:color w:val="333333"/>
          <w:spacing w:val="-13"/>
          <w:w w:val="87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7"/>
        </w:rPr>
        <w:t>Bölg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color w:val="333333"/>
          <w:spacing w:val="27"/>
          <w:w w:val="87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61"/>
        </w:rPr>
        <w:t>A</w:t>
      </w:r>
      <w:r>
        <w:rPr>
          <w:rFonts w:ascii="Arial" w:hAnsi="Arial" w:cs="Arial" w:eastAsia="Arial"/>
          <w:sz w:val="20"/>
          <w:szCs w:val="20"/>
          <w:color w:val="333333"/>
          <w:spacing w:val="-2"/>
          <w:w w:val="161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61"/>
        </w:rPr>
        <w:t>ji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8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w w:val="99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97B"/>
          <w:spacing w:val="0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14" w:lineRule="exact"/>
        <w:ind w:left="-30" w:right="743"/>
        <w:jc w:val="center"/>
        <w:tabs>
          <w:tab w:pos="600" w:val="left"/>
          <w:tab w:pos="110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B8B8B8"/>
          <w:spacing w:val="-32"/>
          <w:w w:val="107"/>
          <w:position w:val="-1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B8B8B8"/>
          <w:spacing w:val="-1"/>
          <w:w w:val="83"/>
          <w:position w:val="-1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8C8C8E"/>
          <w:spacing w:val="-31"/>
          <w:w w:val="95"/>
          <w:position w:val="-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8B8B8"/>
          <w:spacing w:val="-6"/>
          <w:w w:val="83"/>
          <w:position w:val="-1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8C8C8E"/>
          <w:spacing w:val="-15"/>
          <w:w w:val="95"/>
          <w:position w:val="-1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B8B8B8"/>
          <w:spacing w:val="0"/>
          <w:w w:val="167"/>
          <w:position w:val="-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8B8B8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7797B"/>
          <w:spacing w:val="0"/>
          <w:w w:val="59"/>
          <w:position w:val="-1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77797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77797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3"/>
          <w:szCs w:val="13"/>
          <w:color w:val="B8B8B8"/>
          <w:spacing w:val="0"/>
          <w:w w:val="40"/>
          <w:b/>
          <w:bCs/>
          <w:i/>
          <w:position w:val="-1"/>
        </w:rPr>
        <w:t>.,..</w:t>
      </w:r>
      <w:r>
        <w:rPr>
          <w:rFonts w:ascii="Times New Roman" w:hAnsi="Times New Roman" w:cs="Times New Roman" w:eastAsia="Times New Roman"/>
          <w:sz w:val="13"/>
          <w:szCs w:val="13"/>
          <w:color w:val="B8B8B8"/>
          <w:spacing w:val="-23"/>
          <w:w w:val="100"/>
          <w:b/>
          <w:bCs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C8C8E"/>
          <w:spacing w:val="0"/>
          <w:w w:val="100"/>
          <w:b/>
          <w:bCs/>
          <w:i/>
          <w:position w:val="-1"/>
        </w:rPr>
        <w:t>t</w:t>
      </w:r>
      <w:r>
        <w:rPr>
          <w:rFonts w:ascii="Times New Roman" w:hAnsi="Times New Roman" w:cs="Times New Roman" w:eastAsia="Times New Roman"/>
          <w:sz w:val="13"/>
          <w:szCs w:val="13"/>
          <w:color w:val="8C8C8E"/>
          <w:spacing w:val="0"/>
          <w:w w:val="100"/>
          <w:b/>
          <w:bCs/>
          <w:i/>
          <w:position w:val="-1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8C8C8E"/>
          <w:spacing w:val="0"/>
          <w:w w:val="100"/>
          <w:b/>
          <w:bCs/>
          <w:i/>
          <w:position w:val="-1"/>
        </w:rPr>
      </w:r>
      <w:r>
        <w:rPr>
          <w:rFonts w:ascii="Times New Roman" w:hAnsi="Times New Roman" w:cs="Times New Roman" w:eastAsia="Times New Roman"/>
          <w:sz w:val="13"/>
          <w:szCs w:val="13"/>
          <w:color w:val="CDCDCD"/>
          <w:spacing w:val="-18"/>
          <w:w w:val="133"/>
          <w:position w:val="-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77797B"/>
          <w:spacing w:val="0"/>
          <w:w w:val="74"/>
          <w:position w:val="-1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77797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7797B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3A3A3"/>
          <w:spacing w:val="0"/>
          <w:w w:val="49"/>
          <w:position w:val="-1"/>
        </w:rPr>
        <w:t>ı.C</w:t>
      </w:r>
      <w:r>
        <w:rPr>
          <w:rFonts w:ascii="Times New Roman" w:hAnsi="Times New Roman" w:cs="Times New Roman" w:eastAsia="Times New Roman"/>
          <w:sz w:val="10"/>
          <w:szCs w:val="10"/>
          <w:color w:val="A3A3A3"/>
          <w:spacing w:val="0"/>
          <w:w w:val="49"/>
          <w:position w:val="-1"/>
        </w:rPr>
        <w:t>          </w:t>
      </w:r>
      <w:r>
        <w:rPr>
          <w:rFonts w:ascii="Times New Roman" w:hAnsi="Times New Roman" w:cs="Times New Roman" w:eastAsia="Times New Roman"/>
          <w:sz w:val="10"/>
          <w:szCs w:val="10"/>
          <w:color w:val="A3A3A3"/>
          <w:spacing w:val="5"/>
          <w:w w:val="49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3A3A3"/>
          <w:spacing w:val="0"/>
          <w:w w:val="138"/>
          <w:i/>
          <w:position w:val="-1"/>
        </w:rPr>
        <w:t>(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64" w:right="821"/>
        <w:jc w:val="center"/>
        <w:tabs>
          <w:tab w:pos="128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5.640564pt;margin-top:-5.380352pt;width:21.983968pt;height:19.512336pt;mso-position-horizontal-relative:page;mso-position-vertical-relative:paragraph;z-index:-15840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9"/>
                    <w:jc w:val="left"/>
                    <w:rPr>
                      <w:rFonts w:ascii="Arial" w:hAnsi="Arial" w:cs="Arial" w:eastAsia="Arial"/>
                      <w:sz w:val="39"/>
                      <w:szCs w:val="3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4D4D4D"/>
                      <w:w w:val="75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4D4D4D"/>
                      <w:spacing w:val="-31"/>
                      <w:w w:val="75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B8B8B8"/>
                      <w:spacing w:val="-15"/>
                      <w:w w:val="47"/>
                    </w:rPr>
                    <w:t>·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B8B8B8"/>
                      <w:spacing w:val="-73"/>
                      <w:w w:val="47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B8B8B8"/>
                      <w:spacing w:val="-7"/>
                      <w:w w:val="47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B8B8B8"/>
                      <w:spacing w:val="-46"/>
                      <w:w w:val="47"/>
                    </w:rPr>
                    <w:t>·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A3A3A3"/>
                      <w:spacing w:val="0"/>
                      <w:w w:val="50"/>
                    </w:rPr>
                    <w:t>..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A3A3A3"/>
                      <w:spacing w:val="-20"/>
                      <w:w w:val="50"/>
                    </w:rPr>
                    <w:t>.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A3A3A3"/>
          <w:spacing w:val="0"/>
          <w:w w:val="197"/>
          <w:position w:val="1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A3A3A3"/>
          <w:spacing w:val="-55"/>
          <w:w w:val="197"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A3A3A3"/>
          <w:spacing w:val="0"/>
          <w:w w:val="89"/>
          <w:position w:val="1"/>
        </w:rPr>
        <w:t>..</w:t>
      </w:r>
      <w:r>
        <w:rPr>
          <w:rFonts w:ascii="Arial" w:hAnsi="Arial" w:cs="Arial" w:eastAsia="Arial"/>
          <w:sz w:val="28"/>
          <w:szCs w:val="28"/>
          <w:color w:val="A3A3A3"/>
          <w:spacing w:val="-24"/>
          <w:w w:val="89"/>
          <w:position w:val="1"/>
        </w:rPr>
        <w:t>.</w:t>
      </w:r>
      <w:r>
        <w:rPr>
          <w:rFonts w:ascii="Arial" w:hAnsi="Arial" w:cs="Arial" w:eastAsia="Arial"/>
          <w:sz w:val="22"/>
          <w:szCs w:val="22"/>
          <w:color w:val="A3A3A3"/>
          <w:spacing w:val="0"/>
          <w:w w:val="190"/>
          <w:position w:val="1"/>
        </w:rPr>
        <w:t>'</w:t>
      </w:r>
      <w:r>
        <w:rPr>
          <w:rFonts w:ascii="Arial" w:hAnsi="Arial" w:cs="Arial" w:eastAsia="Arial"/>
          <w:sz w:val="22"/>
          <w:szCs w:val="22"/>
          <w:color w:val="A3A3A3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43"/>
          <w:w w:val="70"/>
          <w:position w:val="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A3A3A3"/>
          <w:spacing w:val="0"/>
          <w:w w:val="47"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3A3A3"/>
          <w:spacing w:val="-37"/>
          <w:w w:val="47"/>
          <w:position w:val="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33"/>
          <w:w w:val="69"/>
          <w:position w:val="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5"/>
          <w:w w:val="61"/>
          <w:position w:val="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61"/>
          <w:position w:val="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62"/>
          <w:position w:val="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6"/>
          <w:szCs w:val="26"/>
          <w:color w:val="8C8C8E"/>
          <w:spacing w:val="0"/>
          <w:w w:val="127"/>
          <w:position w:val="1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320" w:right="220"/>
          <w:cols w:num="3" w:equalWidth="0">
            <w:col w:w="4180" w:space="1096"/>
            <w:col w:w="528" w:space="3286"/>
            <w:col w:w="2290"/>
          </w:cols>
        </w:sectPr>
      </w:pPr>
      <w:rPr/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auto"/>
        <w:ind w:left="4053" w:right="4075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DAiRESi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4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4" w:after="0" w:line="240" w:lineRule="auto"/>
        <w:ind w:left="1088" w:right="-20"/>
        <w:jc w:val="left"/>
        <w:tabs>
          <w:tab w:pos="35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23"/>
        </w:rPr>
        <w:t>IZMIR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2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2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2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2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4"/>
          <w:position w:val="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829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37635pt;margin-top:-43.1287pt;width:509.218404pt;height:58.983224pt;mso-position-horizontal-relative:page;mso-position-vertical-relative:paragraph;z-index:-15836" type="#_x0000_t202" filled="f" stroked="f">
            <v:textbox inset="0,0,0,0">
              <w:txbxContent>
                <w:p>
                  <w:pPr>
                    <w:spacing w:before="0" w:after="0" w:line="1180" w:lineRule="exact"/>
                    <w:ind w:right="-217"/>
                    <w:jc w:val="left"/>
                    <w:tabs>
                      <w:tab w:pos="8700" w:val="left"/>
                    </w:tabs>
                    <w:rPr>
                      <w:rFonts w:ascii="Arial" w:hAnsi="Arial" w:cs="Arial" w:eastAsia="Arial"/>
                      <w:sz w:val="107"/>
                      <w:szCs w:val="107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83838"/>
                      <w:spacing w:val="0"/>
                      <w:w w:val="194"/>
                      <w:position w:val="23"/>
                    </w:rPr>
                    <w:t>1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83838"/>
                      <w:spacing w:val="0"/>
                      <w:w w:val="100"/>
                      <w:position w:val="23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83838"/>
                      <w:spacing w:val="0"/>
                      <w:w w:val="100"/>
                      <w:position w:val="23"/>
                    </w:rPr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606060"/>
                      <w:spacing w:val="0"/>
                      <w:w w:val="247"/>
                      <w:position w:val="-3"/>
                    </w:rPr>
                    <w:t>8</w:t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602413pt;margin-top:7.94291pt;width:47.323362pt;height:7pt;mso-position-horizontal-relative:page;mso-position-vertical-relative:paragraph;z-index:-15835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383838"/>
                      <w:spacing w:val="0"/>
                      <w:w w:val="115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7"/>
        </w:rPr>
        <w:t>BÜYÜKŞEHIR</w:t>
      </w:r>
      <w:r>
        <w:rPr>
          <w:rFonts w:ascii="Arial" w:hAnsi="Arial" w:cs="Arial" w:eastAsia="Arial"/>
          <w:sz w:val="15"/>
          <w:szCs w:val="15"/>
          <w:color w:val="383838"/>
          <w:spacing w:val="-3"/>
          <w:w w:val="100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6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4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83" w:after="0" w:line="240" w:lineRule="auto"/>
        <w:ind w:left="331" w:right="-20"/>
        <w:jc w:val="left"/>
        <w:tabs>
          <w:tab w:pos="1580" w:val="left"/>
          <w:tab w:pos="3420" w:val="left"/>
          <w:tab w:pos="5780" w:val="left"/>
          <w:tab w:pos="7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8"/>
          <w:position w:val="1"/>
        </w:rPr>
        <w:t>K;ıla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8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7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:07.05.2017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20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8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14:45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trel: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0539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658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45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19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2" w:after="0" w:line="206" w:lineRule="exact"/>
        <w:ind w:left="345" w:right="3163"/>
        <w:jc w:val="left"/>
        <w:tabs>
          <w:tab w:pos="1580" w:val="left"/>
          <w:tab w:pos="3420" w:val="left"/>
          <w:tab w:pos="4640" w:val="left"/>
          <w:tab w:pos="5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:07.05.2017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No</w:t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2842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7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Abdurrahim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KILIÇ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Atmaca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345" w:right="-20"/>
        <w:jc w:val="left"/>
        <w:tabs>
          <w:tab w:pos="1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w w:val="91"/>
        </w:rPr>
        <w:t>Do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w w:val="46"/>
        </w:rPr>
        <w:t>.!!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11"/>
          <w:w w:val="46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7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:Atmaca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Dere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331" w:right="-20"/>
        <w:jc w:val="left"/>
        <w:tabs>
          <w:tab w:pos="1580" w:val="left"/>
          <w:tab w:pos="4120" w:val="left"/>
          <w:tab w:pos="8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Sınıfı:A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Sebebi: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6" w:after="0" w:line="206" w:lineRule="exact"/>
        <w:ind w:left="3889" w:right="3227" w:firstLine="-3543"/>
        <w:jc w:val="left"/>
        <w:tabs>
          <w:tab w:pos="3880" w:val="left"/>
          <w:tab w:pos="5540" w:val="left"/>
          <w:tab w:pos="6260" w:val="left"/>
          <w:tab w:pos="7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72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:--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Kagir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0"/>
        </w:rPr>
        <w:t>Ahşap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Diger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31" w:lineRule="exact"/>
        <w:ind w:left="4664" w:right="-20"/>
        <w:jc w:val="left"/>
        <w:tabs>
          <w:tab w:pos="5440" w:val="left"/>
          <w:tab w:pos="6220" w:val="left"/>
          <w:tab w:pos="7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35"/>
          <w:szCs w:val="35"/>
          <w:color w:val="151515"/>
          <w:spacing w:val="0"/>
          <w:w w:val="55"/>
          <w:position w:val="-3"/>
        </w:rPr>
        <w:t>ı</w:t>
      </w:r>
      <w:r>
        <w:rPr>
          <w:rFonts w:ascii="Arial" w:hAnsi="Arial" w:cs="Arial" w:eastAsia="Arial"/>
          <w:sz w:val="35"/>
          <w:szCs w:val="35"/>
          <w:color w:val="151515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5"/>
          <w:szCs w:val="35"/>
          <w:color w:val="151515"/>
          <w:spacing w:val="0"/>
          <w:w w:val="100"/>
          <w:position w:val="-3"/>
        </w:rPr>
      </w:r>
      <w:r>
        <w:rPr>
          <w:rFonts w:ascii="Arial" w:hAnsi="Arial" w:cs="Arial" w:eastAsia="Arial"/>
          <w:sz w:val="35"/>
          <w:szCs w:val="35"/>
          <w:color w:val="4D4D4D"/>
          <w:spacing w:val="0"/>
          <w:w w:val="55"/>
          <w:position w:val="-3"/>
        </w:rPr>
        <w:t>ı</w:t>
      </w:r>
      <w:r>
        <w:rPr>
          <w:rFonts w:ascii="Arial" w:hAnsi="Arial" w:cs="Arial" w:eastAsia="Arial"/>
          <w:sz w:val="35"/>
          <w:szCs w:val="35"/>
          <w:color w:val="4D4D4D"/>
          <w:spacing w:val="-48"/>
          <w:w w:val="55"/>
          <w:position w:val="-3"/>
        </w:rPr>
        <w:t> </w:t>
      </w:r>
      <w:r>
        <w:rPr>
          <w:rFonts w:ascii="Arial" w:hAnsi="Arial" w:cs="Arial" w:eastAsia="Arial"/>
          <w:sz w:val="35"/>
          <w:szCs w:val="35"/>
          <w:color w:val="4D4D4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5"/>
          <w:szCs w:val="35"/>
          <w:color w:val="4D4D4D"/>
          <w:spacing w:val="0"/>
          <w:w w:val="100"/>
          <w:position w:val="-3"/>
        </w:rPr>
      </w:r>
      <w:r>
        <w:rPr>
          <w:rFonts w:ascii="Arial" w:hAnsi="Arial" w:cs="Arial" w:eastAsia="Arial"/>
          <w:sz w:val="35"/>
          <w:szCs w:val="35"/>
          <w:color w:val="383838"/>
          <w:spacing w:val="0"/>
          <w:w w:val="55"/>
          <w:position w:val="-3"/>
        </w:rPr>
        <w:t>ı</w:t>
      </w:r>
      <w:r>
        <w:rPr>
          <w:rFonts w:ascii="Arial" w:hAnsi="Arial" w:cs="Arial" w:eastAsia="Arial"/>
          <w:sz w:val="35"/>
          <w:szCs w:val="35"/>
          <w:color w:val="383838"/>
          <w:spacing w:val="-48"/>
          <w:w w:val="55"/>
          <w:position w:val="-3"/>
        </w:rPr>
        <w:t> </w:t>
      </w:r>
      <w:r>
        <w:rPr>
          <w:rFonts w:ascii="Arial" w:hAnsi="Arial" w:cs="Arial" w:eastAsia="Arial"/>
          <w:sz w:val="35"/>
          <w:szCs w:val="35"/>
          <w:color w:val="38383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5"/>
          <w:szCs w:val="35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9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9"/>
        </w:rPr>
        <w:t>14:50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345" w:right="-20"/>
        <w:jc w:val="left"/>
        <w:tabs>
          <w:tab w:pos="2380" w:val="left"/>
          <w:tab w:pos="59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5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5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4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>--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7"/>
          <w:w w:val="47"/>
          <w:position w:val="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  <w:position w:val="3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60"/>
          <w:position w:val="1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38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Fikret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GÜN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03" w:lineRule="exact"/>
        <w:ind w:left="2347" w:right="2330"/>
        <w:jc w:val="center"/>
        <w:tabs>
          <w:tab w:pos="4900" w:val="left"/>
          <w:tab w:pos="7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5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0"/>
          <w:position w:val="-1"/>
        </w:rPr>
        <w:t>..,_ıkı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2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46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  <w:position w:val="-1"/>
        </w:rPr>
        <w:t>14:48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360" w:bottom="280" w:left="100" w:right="200"/>
        </w:sectPr>
      </w:pPr>
      <w:rPr/>
    </w:p>
    <w:p>
      <w:pPr>
        <w:spacing w:before="0" w:after="0" w:line="191" w:lineRule="exact"/>
        <w:ind w:left="331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  <w:position w:val="-1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373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00" w:right="200"/>
          <w:cols w:num="2" w:equalWidth="0">
            <w:col w:w="771" w:space="1590"/>
            <w:col w:w="9259"/>
          </w:cols>
        </w:sectPr>
      </w:pPr>
      <w:rPr/>
    </w:p>
    <w:p>
      <w:pPr>
        <w:spacing w:before="0" w:after="0" w:line="296" w:lineRule="exact"/>
        <w:ind w:left="341" w:right="-20"/>
        <w:jc w:val="left"/>
        <w:tabs>
          <w:tab w:pos="4940" w:val="left"/>
          <w:tab w:pos="7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4"/>
          <w:position w:val="-2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left="4966" w:right="-20"/>
        <w:jc w:val="left"/>
        <w:tabs>
          <w:tab w:pos="7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7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240" w:lineRule="auto"/>
        <w:ind w:left="4957" w:right="-20"/>
        <w:jc w:val="left"/>
        <w:tabs>
          <w:tab w:pos="7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2385" w:right="-20"/>
        <w:jc w:val="left"/>
        <w:tabs>
          <w:tab w:pos="4940" w:val="left"/>
          <w:tab w:pos="7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06" w:lineRule="exact"/>
        <w:ind w:left="2390" w:right="2513" w:firstLine="-2049"/>
        <w:jc w:val="left"/>
        <w:tabs>
          <w:tab w:pos="2380" w:val="left"/>
          <w:tab w:pos="4940" w:val="left"/>
          <w:tab w:pos="7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55" w:lineRule="auto"/>
        <w:ind w:left="2390" w:right="7185" w:firstLine="-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Plakas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left="3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v.ayı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7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2" w:after="0" w:line="184" w:lineRule="exact"/>
        <w:ind w:left="4923" w:right="409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  <w:position w:val="-2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331" w:right="-20"/>
        <w:jc w:val="left"/>
        <w:tabs>
          <w:tab w:pos="2380" w:val="left"/>
          <w:tab w:pos="5680" w:val="left"/>
          <w:tab w:pos="6860" w:val="left"/>
          <w:tab w:pos="7280" w:val="left"/>
          <w:tab w:pos="8440" w:val="left"/>
          <w:tab w:pos="9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yapıldı.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63"/>
          <w:position w:val="-5"/>
        </w:rPr>
        <w:t>ı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Köpük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4D4D4D"/>
          <w:spacing w:val="0"/>
          <w:w w:val="175"/>
          <w:position w:val="-5"/>
        </w:rPr>
        <w:t>ı</w:t>
      </w:r>
      <w:r>
        <w:rPr>
          <w:rFonts w:ascii="Arial" w:hAnsi="Arial" w:cs="Arial" w:eastAsia="Arial"/>
          <w:sz w:val="34"/>
          <w:szCs w:val="34"/>
          <w:color w:val="4D4D4D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4D4D4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K.K.T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5871" w:right="-20"/>
        <w:jc w:val="left"/>
        <w:tabs>
          <w:tab w:pos="6860" w:val="left"/>
          <w:tab w:pos="7600" w:val="left"/>
          <w:tab w:pos="8440" w:val="left"/>
          <w:tab w:pos="98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131"/>
          <w:position w:val="-2"/>
        </w:rPr>
        <w:t>-</w:t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100"/>
          <w:position w:val="-2"/>
        </w:rPr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61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383838"/>
          <w:spacing w:val="-56"/>
          <w:w w:val="61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0"/>
          <w:w w:val="61"/>
          <w:position w:val="-1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3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5" w:lineRule="exact"/>
        <w:ind w:left="336" w:right="-20"/>
        <w:jc w:val="left"/>
        <w:tabs>
          <w:tab w:pos="23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Dere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içindeki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çöple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görmüştür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yoktur.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38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dere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atıl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durumdaki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40" w:lineRule="auto"/>
        <w:ind w:left="341" w:right="-20"/>
        <w:jc w:val="left"/>
        <w:tabs>
          <w:tab w:pos="23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kolay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40" w:lineRule="auto"/>
        <w:ind w:left="236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5"/>
        </w:rPr>
        <w:t>!Yanıcı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12" w:right="-20"/>
        <w:jc w:val="left"/>
        <w:tabs>
          <w:tab w:pos="2380" w:val="left"/>
          <w:tab w:pos="7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ISigortalı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--</w:t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5"/>
          <w:w w:val="38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5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76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87"/>
        </w:rPr>
        <w:t>ecl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8"/>
          <w:w w:val="8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8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4"/>
        </w:rPr>
        <w:t>--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312" w:right="-20"/>
        <w:jc w:val="left"/>
        <w:tabs>
          <w:tab w:pos="23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167" w:lineRule="exact"/>
        <w:ind w:left="33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3"/>
        </w:rPr>
        <w:t>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3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3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00" w:right="200"/>
        </w:sectPr>
      </w:pPr>
      <w:rPr/>
    </w:p>
    <w:p>
      <w:pPr>
        <w:spacing w:before="44" w:after="0" w:line="203" w:lineRule="exact"/>
        <w:ind w:left="341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rreslim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edilmedi.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00" w:right="200"/>
          <w:cols w:num="2" w:equalWidth="0">
            <w:col w:w="903" w:space="1458"/>
            <w:col w:w="9259"/>
          </w:cols>
        </w:sectPr>
      </w:pPr>
      <w:rPr/>
    </w:p>
    <w:p>
      <w:pPr>
        <w:spacing w:before="79" w:after="0" w:line="240" w:lineRule="auto"/>
        <w:ind w:left="341" w:right="-20"/>
        <w:jc w:val="left"/>
        <w:tabs>
          <w:tab w:pos="2420" w:val="left"/>
          <w:tab w:pos="63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43"/>
        </w:rPr>
        <w:t>arih: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8"/>
          <w:w w:val="14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07.05.2017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83"/>
        </w:rPr>
        <w:t>ISaı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11"/>
          <w:w w:val="8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1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15:30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03" w:lineRule="exact"/>
        <w:ind w:left="341" w:right="-20"/>
        <w:jc w:val="left"/>
        <w:tabs>
          <w:tab w:pos="1140" w:val="left"/>
          <w:tab w:pos="1700" w:val="left"/>
          <w:tab w:pos="2380" w:val="left"/>
          <w:tab w:pos="8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Bergama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nci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36" w:after="0" w:line="240" w:lineRule="auto"/>
        <w:ind w:left="2514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19" w:lineRule="exact"/>
        <w:ind w:left="5019" w:right="-20"/>
        <w:jc w:val="left"/>
        <w:tabs>
          <w:tab w:pos="8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8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8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8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91"/>
          <w:position w:val="-7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-35"/>
          <w:w w:val="100"/>
          <w:position w:val="-7"/>
        </w:rPr>
        <w:t> </w:t>
      </w:r>
      <w:r>
        <w:rPr>
          <w:rFonts w:ascii="Arial" w:hAnsi="Arial" w:cs="Arial" w:eastAsia="Arial"/>
          <w:sz w:val="37"/>
          <w:szCs w:val="37"/>
          <w:color w:val="383838"/>
          <w:spacing w:val="0"/>
          <w:w w:val="167"/>
          <w:position w:val="-7"/>
        </w:rPr>
        <w:t>ı</w:t>
      </w:r>
      <w:r>
        <w:rPr>
          <w:rFonts w:ascii="Arial" w:hAnsi="Arial" w:cs="Arial" w:eastAsia="Arial"/>
          <w:sz w:val="37"/>
          <w:szCs w:val="37"/>
          <w:color w:val="383838"/>
          <w:spacing w:val="-98"/>
          <w:w w:val="167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67"/>
          <w:position w:val="-7"/>
        </w:rPr>
        <w:t>ay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67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67"/>
          <w:position w:val="-7"/>
        </w:rPr>
        <w:t>2ı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67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67"/>
          <w:position w:val="-7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86" w:lineRule="exact"/>
        <w:ind w:left="1921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C3C3C3"/>
          <w:spacing w:val="0"/>
          <w:w w:val="134"/>
          <w:position w:val="-11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657" w:right="-20"/>
        <w:jc w:val="left"/>
        <w:tabs>
          <w:tab w:pos="1880" w:val="left"/>
          <w:tab w:pos="2620" w:val="left"/>
          <w:tab w:pos="362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8"/>
          <w:w w:val="98"/>
          <w:position w:val="-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9"/>
          <w:position w:val="-6"/>
        </w:rPr>
        <w:t>o:;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</w:r>
      <w:r>
        <w:rPr>
          <w:rFonts w:ascii="Arial" w:hAnsi="Arial" w:cs="Arial" w:eastAsia="Arial"/>
          <w:sz w:val="41"/>
          <w:szCs w:val="41"/>
          <w:color w:val="C3C3C3"/>
          <w:spacing w:val="0"/>
          <w:w w:val="100"/>
          <w:position w:val="-15"/>
        </w:rPr>
        <w:t>.</w:t>
      </w:r>
      <w:r>
        <w:rPr>
          <w:rFonts w:ascii="Arial" w:hAnsi="Arial" w:cs="Arial" w:eastAsia="Arial"/>
          <w:sz w:val="41"/>
          <w:szCs w:val="41"/>
          <w:color w:val="C3C3C3"/>
          <w:spacing w:val="-96"/>
          <w:w w:val="100"/>
          <w:position w:val="-15"/>
        </w:rPr>
        <w:t> </w:t>
      </w:r>
      <w:r>
        <w:rPr>
          <w:rFonts w:ascii="Arial" w:hAnsi="Arial" w:cs="Arial" w:eastAsia="Arial"/>
          <w:sz w:val="41"/>
          <w:szCs w:val="41"/>
          <w:color w:val="C3C3C3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41"/>
          <w:szCs w:val="41"/>
          <w:color w:val="C3C3C3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22"/>
          <w:szCs w:val="22"/>
          <w:color w:val="878989"/>
          <w:spacing w:val="0"/>
          <w:w w:val="100"/>
          <w:position w:val="-20"/>
        </w:rPr>
        <w:t>İtfui</w:t>
      </w:r>
      <w:r>
        <w:rPr>
          <w:rFonts w:ascii="Times New Roman" w:hAnsi="Times New Roman" w:cs="Times New Roman" w:eastAsia="Times New Roman"/>
          <w:sz w:val="22"/>
          <w:szCs w:val="22"/>
          <w:color w:val="878989"/>
          <w:spacing w:val="0"/>
          <w:w w:val="100"/>
          <w:position w:val="-2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878989"/>
          <w:spacing w:val="0"/>
          <w:w w:val="42"/>
          <w:position w:val="-20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878989"/>
          <w:spacing w:val="0"/>
          <w:w w:val="42"/>
          <w:position w:val="-20"/>
        </w:rPr>
        <w:t>       </w:t>
      </w:r>
      <w:r>
        <w:rPr>
          <w:rFonts w:ascii="Times New Roman" w:hAnsi="Times New Roman" w:cs="Times New Roman" w:eastAsia="Times New Roman"/>
          <w:sz w:val="22"/>
          <w:szCs w:val="22"/>
          <w:color w:val="878989"/>
          <w:spacing w:val="13"/>
          <w:w w:val="42"/>
          <w:position w:val="-20"/>
        </w:rPr>
        <w:t> </w:t>
      </w:r>
      <w:r>
        <w:rPr>
          <w:rFonts w:ascii="Arial" w:hAnsi="Arial" w:cs="Arial" w:eastAsia="Arial"/>
          <w:sz w:val="21"/>
          <w:szCs w:val="21"/>
          <w:color w:val="878989"/>
          <w:spacing w:val="0"/>
          <w:w w:val="100"/>
          <w:position w:val="-20"/>
        </w:rPr>
        <w:t>ölge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00" w:right="200"/>
        </w:sectPr>
      </w:pPr>
      <w:rPr/>
    </w:p>
    <w:p>
      <w:pPr>
        <w:spacing w:before="46" w:after="0" w:line="76" w:lineRule="exact"/>
        <w:ind w:right="45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83838"/>
          <w:w w:val="123"/>
          <w:i/>
        </w:rPr>
        <w:t>&lt;ı</w:t>
      </w:r>
      <w:r>
        <w:rPr>
          <w:rFonts w:ascii="Arial" w:hAnsi="Arial" w:cs="Arial" w:eastAsia="Arial"/>
          <w:sz w:val="7"/>
          <w:szCs w:val="7"/>
          <w:color w:val="383838"/>
          <w:w w:val="124"/>
          <w:i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</w:rPr>
      </w:r>
    </w:p>
    <w:p>
      <w:pPr>
        <w:spacing w:before="0" w:after="0" w:line="121" w:lineRule="exact"/>
        <w:ind w:right="-20"/>
        <w:jc w:val="right"/>
        <w:rPr>
          <w:rFonts w:ascii="Courier New" w:hAnsi="Courier New" w:cs="Courier New" w:eastAsia="Courier New"/>
          <w:sz w:val="18"/>
          <w:szCs w:val="18"/>
        </w:rPr>
      </w:pPr>
      <w:rPr/>
      <w:r>
        <w:rPr>
          <w:rFonts w:ascii="Courier New" w:hAnsi="Courier New" w:cs="Courier New" w:eastAsia="Courier New"/>
          <w:sz w:val="18"/>
          <w:szCs w:val="18"/>
          <w:color w:val="383838"/>
          <w:spacing w:val="6"/>
          <w:w w:val="52"/>
          <w:i/>
          <w:position w:val="-3"/>
        </w:rPr>
        <w:t>.</w:t>
      </w:r>
      <w:r>
        <w:rPr>
          <w:rFonts w:ascii="Courier New" w:hAnsi="Courier New" w:cs="Courier New" w:eastAsia="Courier New"/>
          <w:sz w:val="18"/>
          <w:szCs w:val="18"/>
          <w:color w:val="383838"/>
          <w:spacing w:val="0"/>
          <w:w w:val="134"/>
          <w:i/>
          <w:position w:val="-3"/>
        </w:rPr>
        <w:t>Q</w:t>
      </w:r>
      <w:r>
        <w:rPr>
          <w:rFonts w:ascii="Courier New" w:hAnsi="Courier New" w:cs="Courier New" w:eastAsia="Courier New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right="-20"/>
        <w:jc w:val="left"/>
        <w:tabs>
          <w:tab w:pos="1680" w:val="left"/>
          <w:tab w:pos="2140" w:val="left"/>
          <w:tab w:pos="3640" w:val="left"/>
          <w:tab w:pos="6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9C9C9C"/>
          <w:spacing w:val="0"/>
          <w:w w:val="100"/>
          <w:position w:val="-3"/>
        </w:rPr>
        <w:t>AN</w:t>
      </w:r>
      <w:r>
        <w:rPr>
          <w:rFonts w:ascii="Arial" w:hAnsi="Arial" w:cs="Arial" w:eastAsia="Arial"/>
          <w:sz w:val="28"/>
          <w:szCs w:val="28"/>
          <w:color w:val="9C9C9C"/>
          <w:spacing w:val="-62"/>
          <w:w w:val="100"/>
          <w:position w:val="-3"/>
        </w:rPr>
        <w:t> </w:t>
      </w:r>
      <w:r>
        <w:rPr>
          <w:rFonts w:ascii="Arial" w:hAnsi="Arial" w:cs="Arial" w:eastAsia="Arial"/>
          <w:sz w:val="28"/>
          <w:szCs w:val="28"/>
          <w:color w:val="9C9C9C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8"/>
          <w:szCs w:val="28"/>
          <w:color w:val="9C9C9C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57"/>
          <w:szCs w:val="57"/>
          <w:color w:val="262A6E"/>
          <w:spacing w:val="0"/>
          <w:w w:val="100"/>
          <w:i/>
          <w:position w:val="-30"/>
        </w:rPr>
      </w:r>
      <w:r>
        <w:rPr>
          <w:rFonts w:ascii="Times New Roman" w:hAnsi="Times New Roman" w:cs="Times New Roman" w:eastAsia="Times New Roman"/>
          <w:sz w:val="57"/>
          <w:szCs w:val="57"/>
          <w:color w:val="262A6E"/>
          <w:spacing w:val="0"/>
          <w:w w:val="100"/>
          <w:i/>
          <w:u w:val="single" w:color="4B4F90"/>
          <w:position w:val="-30"/>
        </w:rPr>
        <w:t> </w:t>
      </w:r>
      <w:r>
        <w:rPr>
          <w:rFonts w:ascii="Times New Roman" w:hAnsi="Times New Roman" w:cs="Times New Roman" w:eastAsia="Times New Roman"/>
          <w:sz w:val="57"/>
          <w:szCs w:val="57"/>
          <w:color w:val="262A6E"/>
          <w:spacing w:val="0"/>
          <w:w w:val="100"/>
          <w:i/>
          <w:u w:val="single" w:color="4B4F90"/>
          <w:position w:val="-30"/>
        </w:rPr>
        <w:tab/>
      </w:r>
      <w:r>
        <w:rPr>
          <w:rFonts w:ascii="Times New Roman" w:hAnsi="Times New Roman" w:cs="Times New Roman" w:eastAsia="Times New Roman"/>
          <w:sz w:val="57"/>
          <w:szCs w:val="57"/>
          <w:color w:val="262A6E"/>
          <w:spacing w:val="0"/>
          <w:w w:val="100"/>
          <w:i/>
          <w:u w:val="single" w:color="4B4F90"/>
          <w:position w:val="-30"/>
        </w:rPr>
      </w:r>
      <w:r>
        <w:rPr>
          <w:rFonts w:ascii="Times New Roman" w:hAnsi="Times New Roman" w:cs="Times New Roman" w:eastAsia="Times New Roman"/>
          <w:sz w:val="57"/>
          <w:szCs w:val="57"/>
          <w:color w:val="262A6E"/>
          <w:spacing w:val="0"/>
          <w:w w:val="144"/>
          <w:i/>
          <w:u w:val="single" w:color="4B4F90"/>
          <w:position w:val="-30"/>
        </w:rPr>
        <w:t>(</w:t>
      </w:r>
      <w:r>
        <w:rPr>
          <w:rFonts w:ascii="Times New Roman" w:hAnsi="Times New Roman" w:cs="Times New Roman" w:eastAsia="Times New Roman"/>
          <w:sz w:val="57"/>
          <w:szCs w:val="57"/>
          <w:color w:val="262A6E"/>
          <w:spacing w:val="0"/>
          <w:w w:val="144"/>
          <w:i/>
          <w:u w:val="single" w:color="4B4F90"/>
          <w:position w:val="-30"/>
        </w:rPr>
      </w:r>
      <w:r>
        <w:rPr>
          <w:rFonts w:ascii="Times New Roman" w:hAnsi="Times New Roman" w:cs="Times New Roman" w:eastAsia="Times New Roman"/>
          <w:sz w:val="57"/>
          <w:szCs w:val="57"/>
          <w:color w:val="262A6E"/>
          <w:spacing w:val="0"/>
          <w:w w:val="144"/>
          <w:i/>
          <w:u w:val="single" w:color="4B4F90"/>
          <w:position w:val="-30"/>
        </w:rPr>
        <w:t>Q</w:t>
      </w:r>
      <w:r>
        <w:rPr>
          <w:rFonts w:ascii="Times New Roman" w:hAnsi="Times New Roman" w:cs="Times New Roman" w:eastAsia="Times New Roman"/>
          <w:sz w:val="57"/>
          <w:szCs w:val="57"/>
          <w:color w:val="262A6E"/>
          <w:spacing w:val="-120"/>
          <w:w w:val="144"/>
          <w:i/>
          <w:u w:val="single" w:color="4B4F90"/>
          <w:position w:val="-30"/>
        </w:rPr>
        <w:t> </w:t>
      </w:r>
      <w:r>
        <w:rPr>
          <w:rFonts w:ascii="Times New Roman" w:hAnsi="Times New Roman" w:cs="Times New Roman" w:eastAsia="Times New Roman"/>
          <w:sz w:val="57"/>
          <w:szCs w:val="57"/>
          <w:color w:val="2431A8"/>
          <w:spacing w:val="0"/>
          <w:w w:val="48"/>
          <w:i/>
          <w:u w:val="single" w:color="4B4F90"/>
          <w:position w:val="-30"/>
        </w:rPr>
        <w:t>u</w:t>
      </w:r>
      <w:r>
        <w:rPr>
          <w:rFonts w:ascii="Times New Roman" w:hAnsi="Times New Roman" w:cs="Times New Roman" w:eastAsia="Times New Roman"/>
          <w:sz w:val="57"/>
          <w:szCs w:val="57"/>
          <w:color w:val="2431A8"/>
          <w:spacing w:val="0"/>
          <w:w w:val="48"/>
          <w:i/>
          <w:u w:val="single" w:color="4B4F90"/>
          <w:position w:val="-30"/>
        </w:rPr>
        <w:t> </w:t>
      </w:r>
      <w:r>
        <w:rPr>
          <w:rFonts w:ascii="Times New Roman" w:hAnsi="Times New Roman" w:cs="Times New Roman" w:eastAsia="Times New Roman"/>
          <w:sz w:val="57"/>
          <w:szCs w:val="57"/>
          <w:color w:val="2431A8"/>
          <w:spacing w:val="6"/>
          <w:w w:val="48"/>
          <w:i/>
          <w:u w:val="single" w:color="4B4F90"/>
          <w:position w:val="-30"/>
        </w:rPr>
        <w:t> </w:t>
      </w:r>
      <w:r>
        <w:rPr>
          <w:rFonts w:ascii="Times New Roman" w:hAnsi="Times New Roman" w:cs="Times New Roman" w:eastAsia="Times New Roman"/>
          <w:sz w:val="57"/>
          <w:szCs w:val="57"/>
          <w:color w:val="2431A8"/>
          <w:spacing w:val="0"/>
          <w:w w:val="48"/>
          <w:i/>
          <w:u w:val="single" w:color="4B4F90"/>
          <w:position w:val="-30"/>
        </w:rPr>
        <w:tab/>
      </w:r>
      <w:r>
        <w:rPr>
          <w:rFonts w:ascii="Times New Roman" w:hAnsi="Times New Roman" w:cs="Times New Roman" w:eastAsia="Times New Roman"/>
          <w:sz w:val="57"/>
          <w:szCs w:val="57"/>
          <w:color w:val="2431A8"/>
          <w:spacing w:val="0"/>
          <w:w w:val="48"/>
          <w:i/>
          <w:u w:val="single" w:color="4B4F90"/>
          <w:position w:val="-30"/>
        </w:rPr>
      </w:r>
      <w:r>
        <w:rPr>
          <w:rFonts w:ascii="Times New Roman" w:hAnsi="Times New Roman" w:cs="Times New Roman" w:eastAsia="Times New Roman"/>
          <w:sz w:val="57"/>
          <w:szCs w:val="57"/>
          <w:color w:val="2431A8"/>
          <w:spacing w:val="0"/>
          <w:w w:val="48"/>
          <w:i/>
          <w:position w:val="-30"/>
        </w:rPr>
      </w:r>
      <w:r>
        <w:rPr>
          <w:rFonts w:ascii="Times New Roman" w:hAnsi="Times New Roman" w:cs="Times New Roman" w:eastAsia="Times New Roman"/>
          <w:sz w:val="57"/>
          <w:szCs w:val="57"/>
          <w:color w:val="2431A8"/>
          <w:spacing w:val="0"/>
          <w:w w:val="48"/>
          <w:i/>
          <w:position w:val="-30"/>
        </w:rPr>
        <w:tab/>
      </w:r>
      <w:r>
        <w:rPr>
          <w:rFonts w:ascii="Times New Roman" w:hAnsi="Times New Roman" w:cs="Times New Roman" w:eastAsia="Times New Roman"/>
          <w:sz w:val="57"/>
          <w:szCs w:val="57"/>
          <w:color w:val="2431A8"/>
          <w:spacing w:val="0"/>
          <w:w w:val="48"/>
          <w:i/>
          <w:position w:val="-3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-6"/>
        </w:rPr>
        <w:t>itfai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41"/>
          <w:position w:val="-6"/>
        </w:rPr>
        <w:t>ye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600"/>
          <w:position w:val="-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00" w:right="200"/>
          <w:cols w:num="2" w:equalWidth="0">
            <w:col w:w="864" w:space="1794"/>
            <w:col w:w="8962"/>
          </w:cols>
        </w:sectPr>
      </w:pPr>
      <w:rPr/>
    </w:p>
    <w:p>
      <w:pPr>
        <w:spacing w:before="0" w:after="0" w:line="250" w:lineRule="exact"/>
        <w:ind w:left="633" w:right="-20"/>
        <w:jc w:val="left"/>
        <w:tabs>
          <w:tab w:pos="2400" w:val="left"/>
          <w:tab w:pos="3620" w:val="left"/>
          <w:tab w:pos="9740" w:val="left"/>
          <w:tab w:pos="1142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v:group style="position:absolute;margin-left:271.503143pt;margin-top:18.094625pt;width:.1pt;height:8.627696pt;mso-position-horizontal-relative:page;mso-position-vertical-relative:paragraph;z-index:-15838" coordorigin="5430,362" coordsize="2,173">
            <v:shape style="position:absolute;left:5430;top:362;width:2;height:173" coordorigin="5430,362" coordsize="0,173" path="m5430,534l5430,362e" filled="f" stroked="t" strokeweight=".239421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2.482178pt;margin-top:14.619141pt;width:32.215157pt;height:10.5pt;mso-position-horizontal-relative:page;mso-position-vertical-relative:paragraph;z-index:-15834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2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9C9C9C"/>
                      <w:spacing w:val="0"/>
                      <w:w w:val="100"/>
                    </w:rPr>
                    <w:t>""'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9C9C9C"/>
                      <w:spacing w:val="29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B1B1B1"/>
                      <w:spacing w:val="0"/>
                      <w:w w:val="83"/>
                    </w:rPr>
                    <w:t>•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B1B1B1"/>
                      <w:spacing w:val="2"/>
                      <w:w w:val="83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4D4D4D"/>
                      <w:spacing w:val="0"/>
                      <w:w w:val="73"/>
                    </w:rPr>
                    <w:t>...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4D4D4D"/>
                      <w:spacing w:val="15"/>
                      <w:w w:val="73"/>
                    </w:rPr>
                    <w:t>;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606060"/>
                      <w:spacing w:val="0"/>
                      <w:w w:val="58"/>
                    </w:rPr>
                    <w:t>..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52"/>
          <w:position w:val="-6"/>
        </w:rPr>
        <w:t>.:E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100"/>
          <w:position w:val="-6"/>
        </w:rPr>
      </w:r>
      <w:r>
        <w:rPr>
          <w:rFonts w:ascii="Arial" w:hAnsi="Arial" w:cs="Arial" w:eastAsia="Arial"/>
          <w:sz w:val="21"/>
          <w:szCs w:val="21"/>
          <w:color w:val="C3C3C3"/>
          <w:spacing w:val="0"/>
          <w:w w:val="90"/>
          <w:position w:val="3"/>
        </w:rPr>
        <w:t>.</w:t>
      </w:r>
      <w:r>
        <w:rPr>
          <w:rFonts w:ascii="Arial" w:hAnsi="Arial" w:cs="Arial" w:eastAsia="Arial"/>
          <w:sz w:val="21"/>
          <w:szCs w:val="21"/>
          <w:color w:val="C3C3C3"/>
          <w:spacing w:val="-40"/>
          <w:w w:val="100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C3C3C3"/>
          <w:spacing w:val="-29"/>
          <w:w w:val="110"/>
          <w:position w:val="3"/>
        </w:rPr>
        <w:t>·</w:t>
      </w:r>
      <w:r>
        <w:rPr>
          <w:rFonts w:ascii="Arial" w:hAnsi="Arial" w:cs="Arial" w:eastAsia="Arial"/>
          <w:sz w:val="21"/>
          <w:szCs w:val="21"/>
          <w:color w:val="383838"/>
          <w:spacing w:val="2"/>
          <w:w w:val="110"/>
          <w:position w:val="3"/>
        </w:rPr>
        <w:t>3</w:t>
      </w:r>
      <w:r>
        <w:rPr>
          <w:rFonts w:ascii="Arial" w:hAnsi="Arial" w:cs="Arial" w:eastAsia="Arial"/>
          <w:sz w:val="21"/>
          <w:szCs w:val="21"/>
          <w:color w:val="878989"/>
          <w:spacing w:val="0"/>
          <w:w w:val="110"/>
          <w:position w:val="3"/>
        </w:rPr>
        <w:t>.</w:t>
      </w:r>
      <w:r>
        <w:rPr>
          <w:rFonts w:ascii="Arial" w:hAnsi="Arial" w:cs="Arial" w:eastAsia="Arial"/>
          <w:sz w:val="21"/>
          <w:szCs w:val="21"/>
          <w:color w:val="878989"/>
          <w:spacing w:val="-6"/>
          <w:w w:val="110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82"/>
          <w:position w:val="3"/>
        </w:rPr>
        <w:t>P</w:t>
      </w:r>
      <w:r>
        <w:rPr>
          <w:rFonts w:ascii="Arial" w:hAnsi="Arial" w:cs="Arial" w:eastAsia="Arial"/>
          <w:sz w:val="21"/>
          <w:szCs w:val="21"/>
          <w:color w:val="606060"/>
          <w:spacing w:val="44"/>
          <w:w w:val="82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777779"/>
          <w:spacing w:val="0"/>
          <w:w w:val="136"/>
          <w:position w:val="3"/>
        </w:rPr>
        <w:t>.</w:t>
      </w:r>
      <w:r>
        <w:rPr>
          <w:rFonts w:ascii="Arial" w:hAnsi="Arial" w:cs="Arial" w:eastAsia="Arial"/>
          <w:sz w:val="21"/>
          <w:szCs w:val="21"/>
          <w:color w:val="777779"/>
          <w:spacing w:val="-39"/>
          <w:w w:val="100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9C9C9C"/>
          <w:spacing w:val="0"/>
          <w:w w:val="38"/>
          <w:position w:val="3"/>
        </w:rPr>
        <w:t>_L</w:t>
      </w:r>
      <w:r>
        <w:rPr>
          <w:rFonts w:ascii="Arial" w:hAnsi="Arial" w:cs="Arial" w:eastAsia="Arial"/>
          <w:sz w:val="21"/>
          <w:szCs w:val="21"/>
          <w:color w:val="9C9C9C"/>
          <w:spacing w:val="0"/>
          <w:w w:val="38"/>
          <w:position w:val="3"/>
        </w:rPr>
        <w:t>      </w:t>
      </w:r>
      <w:r>
        <w:rPr>
          <w:rFonts w:ascii="Arial" w:hAnsi="Arial" w:cs="Arial" w:eastAsia="Arial"/>
          <w:sz w:val="21"/>
          <w:szCs w:val="21"/>
          <w:color w:val="9C9C9C"/>
          <w:spacing w:val="2"/>
          <w:w w:val="38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100"/>
          <w:position w:val="3"/>
        </w:rPr>
        <w:t>.</w:t>
      </w:r>
      <w:r>
        <w:rPr>
          <w:rFonts w:ascii="Arial" w:hAnsi="Arial" w:cs="Arial" w:eastAsia="Arial"/>
          <w:sz w:val="21"/>
          <w:szCs w:val="21"/>
          <w:color w:val="606060"/>
          <w:spacing w:val="-51"/>
          <w:w w:val="100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100"/>
          <w:position w:val="3"/>
        </w:rPr>
      </w:r>
      <w:r>
        <w:rPr>
          <w:rFonts w:ascii="Arial" w:hAnsi="Arial" w:cs="Arial" w:eastAsia="Arial"/>
          <w:sz w:val="21"/>
          <w:szCs w:val="21"/>
          <w:color w:val="9C9C9C"/>
          <w:spacing w:val="0"/>
          <w:w w:val="103"/>
          <w:position w:val="3"/>
        </w:rPr>
        <w:t>p</w:t>
      </w:r>
      <w:r>
        <w:rPr>
          <w:rFonts w:ascii="Arial" w:hAnsi="Arial" w:cs="Arial" w:eastAsia="Arial"/>
          <w:sz w:val="21"/>
          <w:szCs w:val="21"/>
          <w:color w:val="9C9C9C"/>
          <w:spacing w:val="-18"/>
          <w:w w:val="103"/>
          <w:position w:val="3"/>
        </w:rPr>
        <w:t>l</w:t>
      </w:r>
      <w:r>
        <w:rPr>
          <w:rFonts w:ascii="Arial" w:hAnsi="Arial" w:cs="Arial" w:eastAsia="Arial"/>
          <w:sz w:val="21"/>
          <w:szCs w:val="21"/>
          <w:color w:val="697089"/>
          <w:spacing w:val="11"/>
          <w:w w:val="75"/>
          <w:position w:val="3"/>
        </w:rPr>
        <w:t>g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97"/>
          <w:position w:val="3"/>
        </w:rPr>
        <w:t>r</w:t>
      </w:r>
      <w:r>
        <w:rPr>
          <w:rFonts w:ascii="Arial" w:hAnsi="Arial" w:cs="Arial" w:eastAsia="Arial"/>
          <w:sz w:val="21"/>
          <w:szCs w:val="21"/>
          <w:color w:val="606060"/>
          <w:spacing w:val="17"/>
          <w:w w:val="100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57"/>
          <w:position w:val="3"/>
        </w:rPr>
        <w:t>Arni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position w:val="3"/>
        </w:rPr>
      </w:r>
      <w:r>
        <w:rPr>
          <w:rFonts w:ascii="Arial" w:hAnsi="Arial" w:cs="Arial" w:eastAsia="Arial"/>
          <w:sz w:val="28"/>
          <w:szCs w:val="28"/>
          <w:color w:val="9C9C9C"/>
          <w:spacing w:val="0"/>
          <w:w w:val="100"/>
          <w:position w:val="-5"/>
        </w:rPr>
        <w:t>.</w:t>
      </w:r>
      <w:r>
        <w:rPr>
          <w:rFonts w:ascii="Arial" w:hAnsi="Arial" w:cs="Arial" w:eastAsia="Arial"/>
          <w:sz w:val="28"/>
          <w:szCs w:val="28"/>
          <w:color w:val="9C9C9C"/>
          <w:spacing w:val="-63"/>
          <w:w w:val="100"/>
          <w:position w:val="-5"/>
        </w:rPr>
        <w:t> </w:t>
      </w:r>
      <w:r>
        <w:rPr>
          <w:rFonts w:ascii="Arial" w:hAnsi="Arial" w:cs="Arial" w:eastAsia="Arial"/>
          <w:sz w:val="28"/>
          <w:szCs w:val="28"/>
          <w:color w:val="9C9C9C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8"/>
          <w:szCs w:val="28"/>
          <w:color w:val="9C9C9C"/>
          <w:spacing w:val="0"/>
          <w:w w:val="100"/>
          <w:position w:val="-5"/>
        </w:rPr>
      </w:r>
      <w:r>
        <w:rPr>
          <w:rFonts w:ascii="Arial" w:hAnsi="Arial" w:cs="Arial" w:eastAsia="Arial"/>
          <w:sz w:val="13"/>
          <w:szCs w:val="13"/>
          <w:color w:val="1618A7"/>
          <w:spacing w:val="0"/>
          <w:w w:val="187"/>
          <w:position w:val="-5"/>
        </w:rPr>
        <w:t>)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00" w:right="200"/>
        </w:sectPr>
      </w:pPr>
      <w:rPr/>
    </w:p>
    <w:p>
      <w:pPr>
        <w:spacing w:before="0" w:after="0" w:line="358" w:lineRule="exact"/>
        <w:ind w:right="313"/>
        <w:jc w:val="righ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C3C3C3"/>
          <w:spacing w:val="0"/>
          <w:w w:val="57"/>
          <w:position w:val="-5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95" w:lineRule="atLeast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3.92347pt;margin-top:12.195561pt;width:34.810551pt;height:17pt;mso-position-horizontal-relative:page;mso-position-vertical-relative:paragraph;z-index:-15833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tabs>
                      <w:tab w:pos="560" w:val="left"/>
                    </w:tabs>
                    <w:rPr>
                      <w:rFonts w:ascii="Times New Roman" w:hAnsi="Times New Roman" w:cs="Times New Roman" w:eastAsia="Times New Roman"/>
                      <w:sz w:val="34"/>
                      <w:szCs w:val="34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9C9C9C"/>
                      <w:spacing w:val="0"/>
                      <w:w w:val="216"/>
                      <w:position w:val="2"/>
                    </w:rPr>
                    <w:t>T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C9C9C"/>
                      <w:spacing w:val="0"/>
                      <w:w w:val="100"/>
                      <w:position w:val="2"/>
                    </w:rPr>
                    <w:tab/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C9C9C"/>
                      <w:spacing w:val="0"/>
                      <w:w w:val="100"/>
                      <w:position w:val="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B1B1B1"/>
                      <w:spacing w:val="0"/>
                      <w:w w:val="53"/>
                      <w:position w:val="0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B1B1B1"/>
          <w:spacing w:val="0"/>
          <w:w w:val="100"/>
        </w:rPr>
        <w:t>••</w:t>
      </w:r>
      <w:r>
        <w:rPr>
          <w:rFonts w:ascii="Arial" w:hAnsi="Arial" w:cs="Arial" w:eastAsia="Arial"/>
          <w:sz w:val="24"/>
          <w:szCs w:val="24"/>
          <w:color w:val="B1B1B1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9C9C9C"/>
          <w:spacing w:val="0"/>
          <w:w w:val="54"/>
        </w:rPr>
        <w:t>.:,ı,;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63" w:lineRule="exact"/>
        <w:ind w:right="-82"/>
        <w:jc w:val="left"/>
        <w:tabs>
          <w:tab w:pos="340" w:val="left"/>
          <w:tab w:pos="13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9C9C9C"/>
          <w:spacing w:val="0"/>
          <w:w w:val="161"/>
          <w:position w:val="-2"/>
        </w:rPr>
        <w:t>.</w:t>
      </w:r>
      <w:r>
        <w:rPr>
          <w:rFonts w:ascii="Arial" w:hAnsi="Arial" w:cs="Arial" w:eastAsia="Arial"/>
          <w:sz w:val="12"/>
          <w:szCs w:val="12"/>
          <w:color w:val="9C9C9C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2"/>
          <w:szCs w:val="12"/>
          <w:color w:val="9C9C9C"/>
          <w:spacing w:val="0"/>
          <w:w w:val="161"/>
          <w:position w:val="-2"/>
        </w:rPr>
        <w:t>-</w:t>
      </w:r>
      <w:r>
        <w:rPr>
          <w:rFonts w:ascii="Arial" w:hAnsi="Arial" w:cs="Arial" w:eastAsia="Arial"/>
          <w:sz w:val="12"/>
          <w:szCs w:val="12"/>
          <w:color w:val="9C9C9C"/>
          <w:spacing w:val="0"/>
          <w:w w:val="161"/>
          <w:position w:val="-2"/>
        </w:rPr>
        <w:t>  </w:t>
      </w:r>
      <w:r>
        <w:rPr>
          <w:rFonts w:ascii="Arial" w:hAnsi="Arial" w:cs="Arial" w:eastAsia="Arial"/>
          <w:sz w:val="12"/>
          <w:szCs w:val="12"/>
          <w:color w:val="9C9C9C"/>
          <w:spacing w:val="14"/>
          <w:w w:val="161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383838"/>
          <w:spacing w:val="-6"/>
          <w:w w:val="169"/>
          <w:i/>
          <w:position w:val="-2"/>
        </w:rPr>
        <w:t>1</w:t>
      </w:r>
      <w:r>
        <w:rPr>
          <w:rFonts w:ascii="Arial" w:hAnsi="Arial" w:cs="Arial" w:eastAsia="Arial"/>
          <w:sz w:val="12"/>
          <w:szCs w:val="12"/>
          <w:color w:val="606060"/>
          <w:spacing w:val="0"/>
          <w:w w:val="131"/>
          <w:i/>
          <w:position w:val="-2"/>
        </w:rPr>
        <w:t>.</w:t>
      </w:r>
      <w:r>
        <w:rPr>
          <w:rFonts w:ascii="Arial" w:hAnsi="Arial" w:cs="Arial" w:eastAsia="Arial"/>
          <w:sz w:val="12"/>
          <w:szCs w:val="12"/>
          <w:color w:val="606060"/>
          <w:spacing w:val="-10"/>
          <w:w w:val="100"/>
          <w:i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383838"/>
          <w:spacing w:val="-26"/>
          <w:w w:val="97"/>
          <w:position w:val="-2"/>
        </w:rPr>
        <w:t>•</w:t>
      </w:r>
      <w:r>
        <w:rPr>
          <w:rFonts w:ascii="Arial" w:hAnsi="Arial" w:cs="Arial" w:eastAsia="Arial"/>
          <w:sz w:val="12"/>
          <w:szCs w:val="12"/>
          <w:color w:val="606060"/>
          <w:spacing w:val="0"/>
          <w:w w:val="225"/>
          <w:position w:val="-2"/>
        </w:rPr>
        <w:t>;</w:t>
      </w:r>
      <w:r>
        <w:rPr>
          <w:rFonts w:ascii="Arial" w:hAnsi="Arial" w:cs="Arial" w:eastAsia="Arial"/>
          <w:sz w:val="12"/>
          <w:szCs w:val="12"/>
          <w:color w:val="606060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2"/>
          <w:szCs w:val="12"/>
          <w:color w:val="60606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8"/>
          <w:szCs w:val="28"/>
          <w:color w:val="262A6E"/>
          <w:spacing w:val="0"/>
          <w:w w:val="53"/>
          <w:i/>
          <w:position w:val="-2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0" w:lineRule="atLeas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w w:val="96"/>
        </w:rPr>
        <w:t>Fi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9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62A6E"/>
          <w:spacing w:val="-7"/>
          <w:w w:val="128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3"/>
          <w:w w:val="98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GÜN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9" w:after="0" w:line="194" w:lineRule="exact"/>
        <w:ind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63D82"/>
          <w:spacing w:val="3"/>
          <w:w w:val="111"/>
          <w:position w:val="-4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363D82"/>
          <w:spacing w:val="0"/>
          <w:w w:val="111"/>
          <w:position w:val="-4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363D82"/>
          <w:spacing w:val="0"/>
          <w:w w:val="110"/>
          <w:position w:val="-4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right="-20"/>
        <w:jc w:val="left"/>
        <w:tabs>
          <w:tab w:pos="276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4"/>
          <w:szCs w:val="64"/>
          <w:color w:val="4D4D4D"/>
          <w:w w:val="51"/>
          <w:position w:val="-30"/>
        </w:rPr>
        <w:t>Jfi;ffi••</w:t>
      </w:r>
      <w:r>
        <w:rPr>
          <w:rFonts w:ascii="Times New Roman" w:hAnsi="Times New Roman" w:cs="Times New Roman" w:eastAsia="Times New Roman"/>
          <w:sz w:val="64"/>
          <w:szCs w:val="64"/>
          <w:color w:val="4D4D4D"/>
          <w:spacing w:val="-54"/>
          <w:w w:val="52"/>
          <w:position w:val="-30"/>
        </w:rPr>
        <w:t>o</w:t>
      </w:r>
      <w:r>
        <w:rPr>
          <w:rFonts w:ascii="Arial" w:hAnsi="Arial" w:cs="Arial" w:eastAsia="Arial"/>
          <w:sz w:val="21"/>
          <w:szCs w:val="21"/>
          <w:color w:val="363D82"/>
          <w:spacing w:val="-11"/>
          <w:w w:val="78"/>
          <w:position w:val="0"/>
        </w:rPr>
        <w:t>.</w:t>
      </w:r>
      <w:r>
        <w:rPr>
          <w:rFonts w:ascii="Times New Roman" w:hAnsi="Times New Roman" w:cs="Times New Roman" w:eastAsia="Times New Roman"/>
          <w:sz w:val="64"/>
          <w:szCs w:val="64"/>
          <w:color w:val="4D4D4D"/>
          <w:spacing w:val="-251"/>
          <w:w w:val="51"/>
          <w:position w:val="-30"/>
        </w:rPr>
        <w:t>a</w:t>
      </w:r>
      <w:r>
        <w:rPr>
          <w:rFonts w:ascii="Arial" w:hAnsi="Arial" w:cs="Arial" w:eastAsia="Arial"/>
          <w:sz w:val="21"/>
          <w:szCs w:val="21"/>
          <w:color w:val="363D82"/>
          <w:spacing w:val="0"/>
          <w:w w:val="78"/>
          <w:position w:val="0"/>
        </w:rPr>
        <w:t>.ı,</w:t>
      </w:r>
      <w:r>
        <w:rPr>
          <w:rFonts w:ascii="Arial" w:hAnsi="Arial" w:cs="Arial" w:eastAsia="Arial"/>
          <w:sz w:val="21"/>
          <w:szCs w:val="21"/>
          <w:color w:val="363D82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64"/>
          <w:szCs w:val="64"/>
          <w:color w:val="383838"/>
          <w:spacing w:val="-23"/>
          <w:w w:val="50"/>
          <w:position w:val="-30"/>
        </w:rPr>
        <w:t>'</w:t>
      </w:r>
      <w:r>
        <w:rPr>
          <w:rFonts w:ascii="Times New Roman" w:hAnsi="Times New Roman" w:cs="Times New Roman" w:eastAsia="Times New Roman"/>
          <w:sz w:val="64"/>
          <w:szCs w:val="64"/>
          <w:color w:val="606060"/>
          <w:spacing w:val="7"/>
          <w:w w:val="50"/>
          <w:position w:val="-30"/>
        </w:rPr>
        <w:t>"</w:t>
      </w:r>
      <w:r>
        <w:rPr>
          <w:rFonts w:ascii="Arial" w:hAnsi="Arial" w:cs="Arial" w:eastAsia="Arial"/>
          <w:sz w:val="38"/>
          <w:szCs w:val="38"/>
          <w:color w:val="606060"/>
          <w:spacing w:val="0"/>
          <w:w w:val="50"/>
          <w:position w:val="-30"/>
        </w:rPr>
        <w:t>"•</w:t>
      </w:r>
      <w:r>
        <w:rPr>
          <w:rFonts w:ascii="Arial" w:hAnsi="Arial" w:cs="Arial" w:eastAsia="Arial"/>
          <w:sz w:val="38"/>
          <w:szCs w:val="38"/>
          <w:color w:val="606060"/>
          <w:spacing w:val="15"/>
          <w:w w:val="50"/>
          <w:position w:val="-30"/>
        </w:rPr>
        <w:t> </w:t>
      </w:r>
      <w:r>
        <w:rPr>
          <w:rFonts w:ascii="Arial" w:hAnsi="Arial" w:cs="Arial" w:eastAsia="Arial"/>
          <w:sz w:val="38"/>
          <w:szCs w:val="38"/>
          <w:color w:val="606060"/>
          <w:spacing w:val="0"/>
          <w:w w:val="61"/>
          <w:position w:val="-30"/>
        </w:rPr>
        <w:t>:!ii.</w:t>
      </w:r>
      <w:r>
        <w:rPr>
          <w:rFonts w:ascii="Arial" w:hAnsi="Arial" w:cs="Arial" w:eastAsia="Arial"/>
          <w:sz w:val="38"/>
          <w:szCs w:val="38"/>
          <w:color w:val="606060"/>
          <w:spacing w:val="-55"/>
          <w:w w:val="100"/>
          <w:position w:val="-30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-4"/>
          <w:w w:val="51"/>
          <w:position w:val="0"/>
        </w:rPr>
        <w:t>.</w:t>
      </w:r>
      <w:r>
        <w:rPr>
          <w:rFonts w:ascii="Arial" w:hAnsi="Arial" w:cs="Arial" w:eastAsia="Arial"/>
          <w:sz w:val="21"/>
          <w:szCs w:val="21"/>
          <w:color w:val="878989"/>
          <w:spacing w:val="0"/>
          <w:w w:val="51"/>
          <w:position w:val="0"/>
        </w:rPr>
        <w:t>...</w:t>
      </w:r>
      <w:r>
        <w:rPr>
          <w:rFonts w:ascii="Arial" w:hAnsi="Arial" w:cs="Arial" w:eastAsia="Arial"/>
          <w:sz w:val="21"/>
          <w:szCs w:val="21"/>
          <w:color w:val="878989"/>
          <w:spacing w:val="-29"/>
          <w:w w:val="51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87898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1"/>
          <w:szCs w:val="21"/>
          <w:color w:val="878989"/>
          <w:spacing w:val="0"/>
          <w:w w:val="100"/>
          <w:position w:val="0"/>
        </w:rPr>
      </w:r>
      <w:r>
        <w:rPr>
          <w:rFonts w:ascii="Arial" w:hAnsi="Arial" w:cs="Arial" w:eastAsia="Arial"/>
          <w:sz w:val="21"/>
          <w:szCs w:val="21"/>
          <w:color w:val="363D82"/>
          <w:spacing w:val="0"/>
          <w:w w:val="210"/>
          <w:position w:val="0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00" w:right="200"/>
          <w:cols w:num="5" w:equalWidth="0">
            <w:col w:w="2359" w:space="122"/>
            <w:col w:w="1396" w:space="1146"/>
            <w:col w:w="859" w:space="209"/>
            <w:col w:w="255" w:space="2000"/>
            <w:col w:w="3274"/>
          </w:cols>
        </w:sectPr>
      </w:pPr>
      <w:rPr/>
    </w:p>
    <w:p>
      <w:pPr>
        <w:spacing w:before="0" w:after="0" w:line="137" w:lineRule="atLeast"/>
        <w:ind w:left="2309" w:right="-20"/>
        <w:jc w:val="left"/>
        <w:tabs>
          <w:tab w:pos="266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0"/>
          <w:szCs w:val="10"/>
          <w:color w:val="B1B1B1"/>
          <w:spacing w:val="0"/>
          <w:w w:val="151"/>
          <w:position w:val="1"/>
        </w:rPr>
        <w:t>\</w:t>
      </w:r>
      <w:r>
        <w:rPr>
          <w:rFonts w:ascii="Arial" w:hAnsi="Arial" w:cs="Arial" w:eastAsia="Arial"/>
          <w:sz w:val="10"/>
          <w:szCs w:val="10"/>
          <w:color w:val="B1B1B1"/>
          <w:spacing w:val="2"/>
          <w:w w:val="151"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06060"/>
          <w:spacing w:val="0"/>
          <w:w w:val="151"/>
          <w:position w:val="0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60606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60606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2"/>
          <w:szCs w:val="12"/>
          <w:color w:val="383838"/>
          <w:spacing w:val="0"/>
          <w:w w:val="60"/>
          <w:i/>
          <w:position w:val="0"/>
        </w:rPr>
        <w:t>;ı</w:t>
      </w:r>
      <w:r>
        <w:rPr>
          <w:rFonts w:ascii="Times New Roman" w:hAnsi="Times New Roman" w:cs="Times New Roman" w:eastAsia="Times New Roman"/>
          <w:sz w:val="12"/>
          <w:szCs w:val="12"/>
          <w:color w:val="383838"/>
          <w:spacing w:val="0"/>
          <w:w w:val="60"/>
          <w:i/>
          <w:position w:val="0"/>
        </w:rPr>
        <w:t>      </w:t>
      </w:r>
      <w:r>
        <w:rPr>
          <w:rFonts w:ascii="Times New Roman" w:hAnsi="Times New Roman" w:cs="Times New Roman" w:eastAsia="Times New Roman"/>
          <w:sz w:val="12"/>
          <w:szCs w:val="12"/>
          <w:color w:val="383838"/>
          <w:spacing w:val="16"/>
          <w:w w:val="6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77779"/>
          <w:spacing w:val="0"/>
          <w:w w:val="60"/>
          <w:position w:val="0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777779"/>
          <w:spacing w:val="0"/>
          <w:w w:val="60"/>
          <w:position w:val="0"/>
        </w:rPr>
        <w:t>       </w:t>
      </w:r>
      <w:r>
        <w:rPr>
          <w:rFonts w:ascii="Times New Roman" w:hAnsi="Times New Roman" w:cs="Times New Roman" w:eastAsia="Times New Roman"/>
          <w:sz w:val="12"/>
          <w:szCs w:val="12"/>
          <w:color w:val="777779"/>
          <w:spacing w:val="3"/>
          <w:w w:val="60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06060"/>
          <w:spacing w:val="-22"/>
          <w:w w:val="138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-12"/>
          <w:w w:val="207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606060"/>
          <w:spacing w:val="0"/>
          <w:w w:val="89"/>
          <w:i/>
          <w:position w:val="0"/>
        </w:rPr>
        <w:t>,i</w:t>
      </w:r>
      <w:r>
        <w:rPr>
          <w:rFonts w:ascii="Times New Roman" w:hAnsi="Times New Roman" w:cs="Times New Roman" w:eastAsia="Times New Roman"/>
          <w:sz w:val="14"/>
          <w:szCs w:val="14"/>
          <w:color w:val="606060"/>
          <w:spacing w:val="0"/>
          <w:w w:val="100"/>
          <w:i/>
          <w:position w:val="0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606060"/>
          <w:spacing w:val="-10"/>
          <w:w w:val="100"/>
          <w:i/>
          <w:position w:val="0"/>
        </w:rPr>
        <w:t> </w:t>
      </w:r>
      <w:r>
        <w:rPr>
          <w:rFonts w:ascii="Arial" w:hAnsi="Arial" w:cs="Arial" w:eastAsia="Arial"/>
          <w:sz w:val="11"/>
          <w:szCs w:val="11"/>
          <w:color w:val="9C9C9C"/>
          <w:spacing w:val="0"/>
          <w:w w:val="81"/>
          <w:i/>
          <w:position w:val="0"/>
        </w:rPr>
        <w:t>*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left="2434" w:right="-20"/>
        <w:jc w:val="left"/>
        <w:tabs>
          <w:tab w:pos="91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29.028107pt;margin-top:2.420086pt;width:.1pt;height:26.603029pt;mso-position-horizontal-relative:page;mso-position-vertical-relative:paragraph;z-index:-15837" coordorigin="8581,48" coordsize="2,532">
            <v:shape style="position:absolute;left:8581;top:48;width:2;height:532" coordorigin="8581,48" coordsize="0,532" path="m8581,580l8581,48e" filled="f" stroked="t" strokeweight=".74818pt" strokecolor="#C8CACA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8.802582pt;margin-top:6.890193pt;width:16.427419pt;height:19.5pt;mso-position-horizontal-relative:page;mso-position-vertical-relative:paragraph;z-index:-15832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9"/>
                    <w:jc w:val="left"/>
                    <w:rPr>
                      <w:rFonts w:ascii="Arial" w:hAnsi="Arial" w:cs="Arial" w:eastAsia="Arial"/>
                      <w:sz w:val="39"/>
                      <w:szCs w:val="39"/>
                    </w:rPr>
                  </w:pPr>
                  <w:rPr/>
                  <w:r>
                    <w:rPr>
                      <w:rFonts w:ascii="Arial" w:hAnsi="Arial" w:cs="Arial" w:eastAsia="Arial"/>
                      <w:sz w:val="39"/>
                      <w:szCs w:val="39"/>
                      <w:color w:val="282828"/>
                      <w:spacing w:val="-68"/>
                      <w:w w:val="85"/>
                    </w:rPr>
                    <w:t>.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B1B1B1"/>
                      <w:spacing w:val="0"/>
                      <w:w w:val="11"/>
                    </w:rPr>
                    <w:t>.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B1B1B1"/>
                      <w:spacing w:val="-29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606060"/>
                      <w:spacing w:val="0"/>
                      <w:w w:val="187"/>
                      <w:i/>
                    </w:rPr>
                    <w:t>ı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9.192291pt;margin-top:11.425898pt;width:27.347724pt;height:14pt;mso-position-horizontal-relative:page;mso-position-vertical-relative:paragraph;z-index:-15831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tabs>
                      <w:tab w:pos="440" w:val="left"/>
                    </w:tabs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9C9C9C"/>
                      <w:spacing w:val="0"/>
                      <w:w w:val="127"/>
                      <w:i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9C9C9C"/>
                      <w:spacing w:val="-75"/>
                      <w:w w:val="127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9C9C9C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9C9C9C"/>
                      <w:spacing w:val="0"/>
                      <w:w w:val="127"/>
                      <w:i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0"/>
          <w:w w:val="134"/>
          <w:position w:val="-5"/>
        </w:rPr>
        <w:t>::-.</w:t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-14"/>
          <w:w w:val="134"/>
          <w:position w:val="-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0"/>
          <w:w w:val="44"/>
          <w:i/>
          <w:position w:val="-5"/>
        </w:rPr>
        <w:t>-:</w:t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-3"/>
          <w:w w:val="44"/>
          <w:i/>
          <w:position w:val="-5"/>
        </w:rPr>
        <w:t>;</w:t>
      </w:r>
      <w:r>
        <w:rPr>
          <w:rFonts w:ascii="Times New Roman" w:hAnsi="Times New Roman" w:cs="Times New Roman" w:eastAsia="Times New Roman"/>
          <w:sz w:val="16"/>
          <w:szCs w:val="16"/>
          <w:color w:val="878989"/>
          <w:spacing w:val="-7"/>
          <w:w w:val="44"/>
          <w:i/>
          <w:position w:val="-5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-3"/>
          <w:w w:val="44"/>
          <w:i/>
          <w:position w:val="-5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878989"/>
          <w:spacing w:val="0"/>
          <w:w w:val="44"/>
          <w:i/>
          <w:position w:val="-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878989"/>
          <w:spacing w:val="0"/>
          <w:w w:val="44"/>
          <w:i/>
          <w:position w:val="-5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878989"/>
          <w:spacing w:val="13"/>
          <w:w w:val="44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35"/>
          <w:position w:val="-5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35"/>
          <w:position w:val="-5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9"/>
          <w:w w:val="135"/>
          <w:position w:val="-5"/>
        </w:rPr>
        <w:t> </w:t>
      </w:r>
      <w:r>
        <w:rPr>
          <w:rFonts w:ascii="Arial" w:hAnsi="Arial" w:cs="Arial" w:eastAsia="Arial"/>
          <w:sz w:val="10"/>
          <w:szCs w:val="10"/>
          <w:color w:val="606060"/>
          <w:spacing w:val="-23"/>
          <w:w w:val="145"/>
          <w:i/>
          <w:position w:val="-5"/>
        </w:rPr>
        <w:t>1</w:t>
      </w:r>
      <w:r>
        <w:rPr>
          <w:rFonts w:ascii="Arial" w:hAnsi="Arial" w:cs="Arial" w:eastAsia="Arial"/>
          <w:sz w:val="10"/>
          <w:szCs w:val="10"/>
          <w:color w:val="9C9C9C"/>
          <w:spacing w:val="0"/>
          <w:w w:val="70"/>
          <w:i/>
          <w:position w:val="-5"/>
        </w:rPr>
        <w:t>";.</w:t>
      </w:r>
      <w:r>
        <w:rPr>
          <w:rFonts w:ascii="Arial" w:hAnsi="Arial" w:cs="Arial" w:eastAsia="Arial"/>
          <w:sz w:val="10"/>
          <w:szCs w:val="10"/>
          <w:color w:val="9C9C9C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10"/>
          <w:szCs w:val="10"/>
          <w:color w:val="9C9C9C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79"/>
          <w:position w:val="-7"/>
        </w:rPr>
        <w:t>e;-ş'ub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79"/>
          <w:position w:val="-7"/>
        </w:rPr>
        <w:t>e</w:t>
      </w:r>
      <w:r>
        <w:rPr>
          <w:rFonts w:ascii="Arial" w:hAnsi="Arial" w:cs="Arial" w:eastAsia="Arial"/>
          <w:sz w:val="19"/>
          <w:szCs w:val="19"/>
          <w:color w:val="606060"/>
          <w:spacing w:val="-4"/>
          <w:w w:val="79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79"/>
          <w:position w:val="-7"/>
        </w:rPr>
        <w:t>Müdü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79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6"/>
          <w:w w:val="79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72"/>
          <w:position w:val="-7"/>
        </w:rPr>
        <w:t>{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73"/>
          <w:position w:val="-7"/>
        </w:rPr>
        <w:t>)</w:t>
      </w:r>
      <w:r>
        <w:rPr>
          <w:rFonts w:ascii="Arial" w:hAnsi="Arial" w:cs="Arial" w:eastAsia="Arial"/>
          <w:sz w:val="19"/>
          <w:szCs w:val="19"/>
          <w:color w:val="606060"/>
          <w:spacing w:val="-31"/>
          <w:w w:val="72"/>
          <w:position w:val="-7"/>
        </w:rPr>
        <w:t>.</w:t>
      </w:r>
      <w:r>
        <w:rPr>
          <w:rFonts w:ascii="Arial" w:hAnsi="Arial" w:cs="Arial" w:eastAsia="Arial"/>
          <w:sz w:val="19"/>
          <w:szCs w:val="19"/>
          <w:color w:val="9C9C9C"/>
          <w:spacing w:val="8"/>
          <w:w w:val="69"/>
          <w:position w:val="-7"/>
        </w:rPr>
        <w:t>t</w:t>
      </w:r>
      <w:r>
        <w:rPr>
          <w:rFonts w:ascii="Arial" w:hAnsi="Arial" w:cs="Arial" w:eastAsia="Arial"/>
          <w:sz w:val="19"/>
          <w:szCs w:val="19"/>
          <w:color w:val="4D4D4D"/>
          <w:spacing w:val="-13"/>
          <w:w w:val="68"/>
          <w:position w:val="-7"/>
        </w:rPr>
        <w:t>V</w:t>
      </w:r>
      <w:r>
        <w:rPr>
          <w:rFonts w:ascii="Arial" w:hAnsi="Arial" w:cs="Arial" w:eastAsia="Arial"/>
          <w:sz w:val="19"/>
          <w:szCs w:val="19"/>
          <w:color w:val="9C9C9C"/>
          <w:spacing w:val="0"/>
          <w:w w:val="100"/>
          <w:position w:val="-7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00" w:right="200"/>
        </w:sectPr>
      </w:pPr>
      <w:rPr/>
    </w:p>
    <w:p>
      <w:pPr>
        <w:spacing w:before="0" w:after="0" w:line="238" w:lineRule="exact"/>
        <w:ind w:right="-1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13"/>
          <w:szCs w:val="13"/>
          <w:color w:val="606060"/>
          <w:spacing w:val="0"/>
          <w:w w:val="190"/>
        </w:rPr>
        <w:t>\</w:t>
      </w:r>
      <w:r>
        <w:rPr>
          <w:rFonts w:ascii="Arial" w:hAnsi="Arial" w:cs="Arial" w:eastAsia="Arial"/>
          <w:sz w:val="13"/>
          <w:szCs w:val="13"/>
          <w:color w:val="606060"/>
          <w:spacing w:val="-4"/>
          <w:w w:val="190"/>
        </w:rPr>
        <w:t> 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190"/>
        </w:rPr>
        <w:t>'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190"/>
        </w:rPr>
        <w:t> </w:t>
      </w:r>
      <w:r>
        <w:rPr>
          <w:rFonts w:ascii="Arial" w:hAnsi="Arial" w:cs="Arial" w:eastAsia="Arial"/>
          <w:sz w:val="13"/>
          <w:szCs w:val="13"/>
          <w:color w:val="B1B1B1"/>
          <w:spacing w:val="61"/>
          <w:w w:val="190"/>
        </w:rPr>
        <w:t> </w:t>
      </w:r>
      <w:r>
        <w:rPr>
          <w:rFonts w:ascii="Arial" w:hAnsi="Arial" w:cs="Arial" w:eastAsia="Arial"/>
          <w:sz w:val="50"/>
          <w:szCs w:val="50"/>
          <w:color w:val="C3C3C3"/>
          <w:spacing w:val="-49"/>
          <w:w w:val="95"/>
          <w:position w:val="-19"/>
        </w:rPr>
        <w:t>.</w:t>
      </w:r>
      <w:r>
        <w:rPr>
          <w:rFonts w:ascii="Arial" w:hAnsi="Arial" w:cs="Arial" w:eastAsia="Arial"/>
          <w:sz w:val="22"/>
          <w:szCs w:val="22"/>
          <w:color w:val="9C9C9C"/>
          <w:spacing w:val="0"/>
          <w:w w:val="86"/>
          <w:position w:val="-19"/>
        </w:rPr>
        <w:t>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38" w:after="0" w:line="125" w:lineRule="exact"/>
        <w:ind w:left="221"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383838"/>
          <w:spacing w:val="0"/>
          <w:w w:val="143"/>
          <w:position w:val="-1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383838"/>
          <w:spacing w:val="25"/>
          <w:w w:val="143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78989"/>
          <w:spacing w:val="0"/>
          <w:w w:val="78"/>
          <w:position w:val="-1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878989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0"/>
          <w:w w:val="44"/>
          <w:position w:val="-1"/>
        </w:rPr>
        <w:t>-:.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75" w:lineRule="exact"/>
        <w:ind w:left="207" w:right="-73"/>
        <w:jc w:val="left"/>
        <w:tabs>
          <w:tab w:pos="9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6"/>
          <w:szCs w:val="6"/>
          <w:color w:val="9C9C9C"/>
          <w:spacing w:val="0"/>
          <w:w w:val="370"/>
          <w:i/>
        </w:rPr>
        <w:t>J.</w:t>
      </w:r>
      <w:r>
        <w:rPr>
          <w:rFonts w:ascii="Arial" w:hAnsi="Arial" w:cs="Arial" w:eastAsia="Arial"/>
          <w:sz w:val="6"/>
          <w:szCs w:val="6"/>
          <w:color w:val="9C9C9C"/>
          <w:spacing w:val="0"/>
          <w:w w:val="100"/>
          <w:i/>
        </w:rPr>
        <w:tab/>
      </w:r>
      <w:r>
        <w:rPr>
          <w:rFonts w:ascii="Arial" w:hAnsi="Arial" w:cs="Arial" w:eastAsia="Arial"/>
          <w:sz w:val="6"/>
          <w:szCs w:val="6"/>
          <w:color w:val="9C9C9C"/>
          <w:spacing w:val="0"/>
          <w:w w:val="100"/>
          <w:i/>
        </w:rPr>
      </w:r>
      <w:r>
        <w:rPr>
          <w:rFonts w:ascii="Arial" w:hAnsi="Arial" w:cs="Arial" w:eastAsia="Arial"/>
          <w:sz w:val="22"/>
          <w:szCs w:val="22"/>
          <w:color w:val="B1B1B1"/>
          <w:spacing w:val="0"/>
          <w:w w:val="130"/>
          <w:position w:val="-10"/>
        </w:rPr>
        <w:t>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right="-20"/>
        <w:jc w:val="left"/>
        <w:tabs>
          <w:tab w:pos="4200" w:val="left"/>
          <w:tab w:pos="464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9C9C9C"/>
          <w:spacing w:val="0"/>
          <w:w w:val="250"/>
          <w:position w:val="3"/>
        </w:rPr>
        <w:t>ı</w:t>
      </w:r>
      <w:r>
        <w:rPr>
          <w:rFonts w:ascii="Arial" w:hAnsi="Arial" w:cs="Arial" w:eastAsia="Arial"/>
          <w:sz w:val="13"/>
          <w:szCs w:val="13"/>
          <w:color w:val="9C9C9C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3"/>
          <w:szCs w:val="13"/>
          <w:color w:val="9C9C9C"/>
          <w:spacing w:val="0"/>
          <w:w w:val="100"/>
          <w:position w:val="3"/>
        </w:rPr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123"/>
          <w:position w:val="3"/>
        </w:rPr>
        <w:t>,.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48" w:after="0" w:line="14" w:lineRule="atLeast"/>
        <w:ind w:left="3816" w:right="-20"/>
        <w:jc w:val="left"/>
        <w:tabs>
          <w:tab w:pos="4060" w:val="left"/>
          <w:tab w:pos="4600" w:val="left"/>
        </w:tabs>
        <w:rPr>
          <w:rFonts w:ascii="Arial" w:hAnsi="Arial" w:cs="Arial" w:eastAsia="Arial"/>
          <w:sz w:val="4"/>
          <w:szCs w:val="4"/>
        </w:rPr>
      </w:pPr>
      <w:rPr/>
      <w:r>
        <w:rPr>
          <w:rFonts w:ascii="Arial" w:hAnsi="Arial" w:cs="Arial" w:eastAsia="Arial"/>
          <w:sz w:val="7"/>
          <w:szCs w:val="7"/>
          <w:color w:val="9C9C9C"/>
          <w:spacing w:val="0"/>
          <w:w w:val="161"/>
        </w:rPr>
        <w:t>t</w:t>
      </w:r>
      <w:r>
        <w:rPr>
          <w:rFonts w:ascii="Arial" w:hAnsi="Arial" w:cs="Arial" w:eastAsia="Arial"/>
          <w:sz w:val="7"/>
          <w:szCs w:val="7"/>
          <w:color w:val="9C9C9C"/>
          <w:spacing w:val="0"/>
          <w:w w:val="100"/>
        </w:rPr>
        <w:tab/>
      </w:r>
      <w:r>
        <w:rPr>
          <w:rFonts w:ascii="Arial" w:hAnsi="Arial" w:cs="Arial" w:eastAsia="Arial"/>
          <w:sz w:val="7"/>
          <w:szCs w:val="7"/>
          <w:color w:val="9C9C9C"/>
          <w:spacing w:val="0"/>
          <w:w w:val="100"/>
        </w:rPr>
      </w:r>
      <w:r>
        <w:rPr>
          <w:rFonts w:ascii="Arial" w:hAnsi="Arial" w:cs="Arial" w:eastAsia="Arial"/>
          <w:sz w:val="7"/>
          <w:szCs w:val="7"/>
          <w:color w:val="B1B1B1"/>
          <w:spacing w:val="0"/>
          <w:w w:val="100"/>
        </w:rPr>
        <w:t>•</w:t>
      </w:r>
      <w:r>
        <w:rPr>
          <w:rFonts w:ascii="Arial" w:hAnsi="Arial" w:cs="Arial" w:eastAsia="Arial"/>
          <w:sz w:val="7"/>
          <w:szCs w:val="7"/>
          <w:color w:val="B1B1B1"/>
          <w:spacing w:val="0"/>
          <w:w w:val="100"/>
        </w:rPr>
        <w:t>     </w:t>
      </w:r>
      <w:r>
        <w:rPr>
          <w:rFonts w:ascii="Arial" w:hAnsi="Arial" w:cs="Arial" w:eastAsia="Arial"/>
          <w:sz w:val="7"/>
          <w:szCs w:val="7"/>
          <w:color w:val="B1B1B1"/>
          <w:spacing w:val="12"/>
          <w:w w:val="100"/>
        </w:rPr>
        <w:t> </w:t>
      </w:r>
      <w:r>
        <w:rPr>
          <w:rFonts w:ascii="Arial" w:hAnsi="Arial" w:cs="Arial" w:eastAsia="Arial"/>
          <w:sz w:val="7"/>
          <w:szCs w:val="7"/>
          <w:color w:val="878989"/>
          <w:spacing w:val="0"/>
          <w:w w:val="180"/>
        </w:rPr>
        <w:t>_,.</w:t>
      </w:r>
      <w:r>
        <w:rPr>
          <w:rFonts w:ascii="Arial" w:hAnsi="Arial" w:cs="Arial" w:eastAsia="Arial"/>
          <w:sz w:val="7"/>
          <w:szCs w:val="7"/>
          <w:color w:val="878989"/>
          <w:spacing w:val="0"/>
          <w:w w:val="100"/>
        </w:rPr>
        <w:tab/>
      </w:r>
      <w:r>
        <w:rPr>
          <w:rFonts w:ascii="Arial" w:hAnsi="Arial" w:cs="Arial" w:eastAsia="Arial"/>
          <w:sz w:val="7"/>
          <w:szCs w:val="7"/>
          <w:color w:val="878989"/>
          <w:spacing w:val="0"/>
          <w:w w:val="100"/>
        </w:rPr>
      </w:r>
      <w:r>
        <w:rPr>
          <w:rFonts w:ascii="Arial" w:hAnsi="Arial" w:cs="Arial" w:eastAsia="Arial"/>
          <w:sz w:val="7"/>
          <w:szCs w:val="7"/>
          <w:color w:val="9C9C9C"/>
          <w:spacing w:val="0"/>
          <w:w w:val="180"/>
        </w:rPr>
        <w:t>•</w:t>
      </w:r>
      <w:r>
        <w:rPr>
          <w:rFonts w:ascii="Arial" w:hAnsi="Arial" w:cs="Arial" w:eastAsia="Arial"/>
          <w:sz w:val="7"/>
          <w:szCs w:val="7"/>
          <w:color w:val="9C9C9C"/>
          <w:spacing w:val="-3"/>
          <w:w w:val="180"/>
        </w:rPr>
        <w:t> </w:t>
      </w:r>
      <w:r>
        <w:rPr>
          <w:rFonts w:ascii="Arial" w:hAnsi="Arial" w:cs="Arial" w:eastAsia="Arial"/>
          <w:sz w:val="4"/>
          <w:szCs w:val="4"/>
          <w:color w:val="C3C3C3"/>
          <w:spacing w:val="0"/>
          <w:w w:val="143"/>
          <w:i/>
        </w:rPr>
        <w:t>J</w:t>
      </w:r>
      <w:r>
        <w:rPr>
          <w:rFonts w:ascii="Arial" w:hAnsi="Arial" w:cs="Arial" w:eastAsia="Arial"/>
          <w:sz w:val="4"/>
          <w:szCs w:val="4"/>
          <w:color w:val="C3C3C3"/>
          <w:spacing w:val="12"/>
          <w:w w:val="143"/>
          <w:i/>
        </w:rPr>
        <w:t> </w:t>
      </w:r>
      <w:r>
        <w:rPr>
          <w:rFonts w:ascii="Arial" w:hAnsi="Arial" w:cs="Arial" w:eastAsia="Arial"/>
          <w:sz w:val="4"/>
          <w:szCs w:val="4"/>
          <w:color w:val="9C9C9C"/>
          <w:spacing w:val="0"/>
          <w:w w:val="493"/>
          <w:i/>
        </w:rPr>
        <w:t>.</w:t>
      </w:r>
      <w:r>
        <w:rPr>
          <w:rFonts w:ascii="Arial" w:hAnsi="Arial" w:cs="Arial" w:eastAsia="Arial"/>
          <w:sz w:val="4"/>
          <w:szCs w:val="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00" w:right="200"/>
          <w:cols w:num="3" w:equalWidth="0">
            <w:col w:w="2011" w:space="167"/>
            <w:col w:w="980" w:space="1865"/>
            <w:col w:w="6597"/>
          </w:cols>
        </w:sectPr>
      </w:pPr>
      <w:rPr/>
    </w:p>
    <w:p>
      <w:pPr>
        <w:spacing w:before="0" w:after="0" w:line="223" w:lineRule="exact"/>
        <w:ind w:right="-20"/>
        <w:jc w:val="right"/>
        <w:rPr>
          <w:rFonts w:ascii="Arial" w:hAnsi="Arial" w:cs="Arial" w:eastAsia="Arial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-9"/>
          <w:w w:val="95"/>
          <w:position w:val="5"/>
        </w:rPr>
        <w:t>-</w:t>
      </w:r>
      <w:r>
        <w:rPr>
          <w:rFonts w:ascii="Arial" w:hAnsi="Arial" w:cs="Arial" w:eastAsia="Arial"/>
          <w:sz w:val="27"/>
          <w:szCs w:val="27"/>
          <w:color w:val="B1B1B1"/>
          <w:spacing w:val="0"/>
          <w:w w:val="51"/>
          <w:position w:val="5"/>
        </w:rPr>
        <w:t>..</w:t>
      </w:r>
      <w:r>
        <w:rPr>
          <w:rFonts w:ascii="Arial" w:hAnsi="Arial" w:cs="Arial" w:eastAsia="Arial"/>
          <w:sz w:val="27"/>
          <w:szCs w:val="27"/>
          <w:color w:val="B1B1B1"/>
          <w:spacing w:val="0"/>
          <w:w w:val="100"/>
          <w:position w:val="5"/>
        </w:rPr>
        <w:t> </w:t>
      </w:r>
      <w:r>
        <w:rPr>
          <w:rFonts w:ascii="Arial" w:hAnsi="Arial" w:cs="Arial" w:eastAsia="Arial"/>
          <w:sz w:val="27"/>
          <w:szCs w:val="27"/>
          <w:color w:val="B1B1B1"/>
          <w:spacing w:val="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78989"/>
          <w:spacing w:val="1"/>
          <w:w w:val="148"/>
          <w:position w:val="10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C3C3C3"/>
          <w:spacing w:val="0"/>
          <w:w w:val="81"/>
          <w:position w:val="10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C3C3C3"/>
          <w:spacing w:val="-6"/>
          <w:w w:val="100"/>
          <w:position w:val="10"/>
        </w:rPr>
        <w:t> </w:t>
      </w:r>
      <w:r>
        <w:rPr>
          <w:rFonts w:ascii="Arial" w:hAnsi="Arial" w:cs="Arial" w:eastAsia="Arial"/>
          <w:sz w:val="37"/>
          <w:szCs w:val="37"/>
          <w:color w:val="C3C3C3"/>
          <w:spacing w:val="0"/>
          <w:w w:val="142"/>
          <w:position w:val="-8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right="-20"/>
        <w:jc w:val="left"/>
        <w:tabs>
          <w:tab w:pos="5600" w:val="left"/>
          <w:tab w:pos="694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color w:val="C3C3C3"/>
          <w:spacing w:val="0"/>
          <w:w w:val="157"/>
          <w:position w:val="1"/>
        </w:rPr>
        <w:t>f</w:t>
      </w:r>
      <w:r>
        <w:rPr>
          <w:rFonts w:ascii="Arial" w:hAnsi="Arial" w:cs="Arial" w:eastAsia="Arial"/>
          <w:sz w:val="7"/>
          <w:szCs w:val="7"/>
          <w:color w:val="C3C3C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7"/>
          <w:szCs w:val="7"/>
          <w:color w:val="C3C3C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57"/>
          <w:position w:val="0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5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C3C3C3"/>
          <w:spacing w:val="-28"/>
          <w:w w:val="104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8"/>
          <w:w w:val="171"/>
          <w:position w:val="0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63"/>
          <w:position w:val="0"/>
        </w:rPr>
        <w:t>.,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17"/>
          <w:w w:val="130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C3C3C3"/>
          <w:spacing w:val="-18"/>
          <w:w w:val="114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47"/>
          <w:i/>
          <w:position w:val="0"/>
        </w:rPr>
        <w:t>-r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i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9"/>
          <w:w w:val="100"/>
          <w:i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61"/>
          <w:position w:val="0"/>
        </w:rPr>
        <w:t>':..</w:t>
      </w:r>
      <w:r>
        <w:rPr>
          <w:rFonts w:ascii="Arial" w:hAnsi="Arial" w:cs="Arial" w:eastAsia="Arial"/>
          <w:sz w:val="19"/>
          <w:szCs w:val="19"/>
          <w:color w:val="B1B1B1"/>
          <w:spacing w:val="-37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606060"/>
          <w:spacing w:val="-21"/>
          <w:w w:val="118"/>
          <w:position w:val="0"/>
        </w:rPr>
        <w:t>,</w:t>
      </w:r>
      <w:r>
        <w:rPr>
          <w:rFonts w:ascii="Arial" w:hAnsi="Arial" w:cs="Arial" w:eastAsia="Arial"/>
          <w:sz w:val="19"/>
          <w:szCs w:val="19"/>
          <w:color w:val="9C9C9C"/>
          <w:spacing w:val="-2"/>
          <w:w w:val="140"/>
          <w:position w:val="0"/>
        </w:rPr>
        <w:t>:</w:t>
      </w:r>
      <w:r>
        <w:rPr>
          <w:rFonts w:ascii="Arial" w:hAnsi="Arial" w:cs="Arial" w:eastAsia="Arial"/>
          <w:sz w:val="19"/>
          <w:szCs w:val="19"/>
          <w:color w:val="9C9C9C"/>
          <w:spacing w:val="-34"/>
          <w:w w:val="140"/>
          <w:position w:val="0"/>
        </w:rPr>
        <w:t>,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42"/>
          <w:position w:val="0"/>
        </w:rPr>
        <w:t>"i._.</w:t>
      </w:r>
      <w:r>
        <w:rPr>
          <w:rFonts w:ascii="Arial" w:hAnsi="Arial" w:cs="Arial" w:eastAsia="Arial"/>
          <w:sz w:val="19"/>
          <w:szCs w:val="19"/>
          <w:color w:val="606060"/>
          <w:spacing w:val="-36"/>
          <w:w w:val="43"/>
          <w:position w:val="0"/>
        </w:rPr>
        <w:t>?</w:t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125"/>
          <w:position w:val="0"/>
        </w:rPr>
        <w:t>.</w:t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5"/>
          <w:szCs w:val="15"/>
          <w:color w:val="878989"/>
          <w:spacing w:val="0"/>
          <w:w w:val="232"/>
          <w:position w:val="0"/>
        </w:rPr>
        <w:t>!</w:t>
      </w:r>
      <w:r>
        <w:rPr>
          <w:rFonts w:ascii="Times New Roman" w:hAnsi="Times New Roman" w:cs="Times New Roman" w:eastAsia="Times New Roman"/>
          <w:sz w:val="15"/>
          <w:szCs w:val="15"/>
          <w:color w:val="878989"/>
          <w:spacing w:val="41"/>
          <w:w w:val="232"/>
          <w:position w:val="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78989"/>
          <w:spacing w:val="0"/>
          <w:w w:val="110"/>
          <w:position w:val="0"/>
        </w:rPr>
        <w:t>...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00" w:right="200"/>
          <w:cols w:num="2" w:equalWidth="0">
            <w:col w:w="2703" w:space="176"/>
            <w:col w:w="8741"/>
          </w:cols>
        </w:sectPr>
      </w:pPr>
      <w:rPr/>
    </w:p>
    <w:p>
      <w:pPr>
        <w:spacing w:before="0" w:after="0" w:line="9" w:lineRule="exact"/>
        <w:ind w:right="1302"/>
        <w:jc w:val="right"/>
        <w:tabs>
          <w:tab w:pos="580" w:val="left"/>
          <w:tab w:pos="1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8"/>
          <w:szCs w:val="18"/>
          <w:color w:val="B1B1B1"/>
          <w:w w:val="291"/>
          <w:position w:val="-36"/>
        </w:rPr>
        <w:t>'</w:t>
      </w:r>
      <w:r>
        <w:rPr>
          <w:rFonts w:ascii="Arial" w:hAnsi="Arial" w:cs="Arial" w:eastAsia="Arial"/>
          <w:sz w:val="18"/>
          <w:szCs w:val="18"/>
          <w:color w:val="B1B1B1"/>
          <w:spacing w:val="-26"/>
          <w:w w:val="100"/>
          <w:position w:val="-36"/>
        </w:rPr>
        <w:t> </w:t>
      </w:r>
      <w:r>
        <w:rPr>
          <w:rFonts w:ascii="Arial" w:hAnsi="Arial" w:cs="Arial" w:eastAsia="Arial"/>
          <w:sz w:val="41"/>
          <w:szCs w:val="41"/>
          <w:color w:val="9C9C9C"/>
          <w:spacing w:val="0"/>
          <w:w w:val="104"/>
          <w:position w:val="-33"/>
        </w:rPr>
        <w:t>.</w:t>
      </w:r>
      <w:r>
        <w:rPr>
          <w:rFonts w:ascii="Arial" w:hAnsi="Arial" w:cs="Arial" w:eastAsia="Arial"/>
          <w:sz w:val="41"/>
          <w:szCs w:val="41"/>
          <w:color w:val="9C9C9C"/>
          <w:spacing w:val="0"/>
          <w:w w:val="100"/>
          <w:position w:val="-33"/>
        </w:rPr>
        <w:tab/>
      </w:r>
      <w:r>
        <w:rPr>
          <w:rFonts w:ascii="Arial" w:hAnsi="Arial" w:cs="Arial" w:eastAsia="Arial"/>
          <w:sz w:val="41"/>
          <w:szCs w:val="41"/>
          <w:color w:val="9C9C9C"/>
          <w:spacing w:val="0"/>
          <w:w w:val="100"/>
          <w:position w:val="-33"/>
        </w:rPr>
      </w:r>
      <w:r>
        <w:rPr>
          <w:rFonts w:ascii="Times New Roman" w:hAnsi="Times New Roman" w:cs="Times New Roman" w:eastAsia="Times New Roman"/>
          <w:sz w:val="7"/>
          <w:szCs w:val="7"/>
          <w:color w:val="C3C3C3"/>
          <w:spacing w:val="0"/>
          <w:w w:val="83"/>
          <w:position w:val="-24"/>
        </w:rPr>
        <w:t>J</w:t>
      </w:r>
      <w:r>
        <w:rPr>
          <w:rFonts w:ascii="Times New Roman" w:hAnsi="Times New Roman" w:cs="Times New Roman" w:eastAsia="Times New Roman"/>
          <w:sz w:val="7"/>
          <w:szCs w:val="7"/>
          <w:color w:val="C3C3C3"/>
          <w:spacing w:val="4"/>
          <w:w w:val="83"/>
          <w:position w:val="-24"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9C9C9C"/>
          <w:spacing w:val="0"/>
          <w:w w:val="168"/>
          <w:position w:val="-24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9C9C9C"/>
          <w:spacing w:val="0"/>
          <w:w w:val="100"/>
          <w:position w:val="-24"/>
        </w:rPr>
        <w:t>    </w:t>
      </w:r>
      <w:r>
        <w:rPr>
          <w:rFonts w:ascii="Times New Roman" w:hAnsi="Times New Roman" w:cs="Times New Roman" w:eastAsia="Times New Roman"/>
          <w:sz w:val="7"/>
          <w:szCs w:val="7"/>
          <w:color w:val="9C9C9C"/>
          <w:spacing w:val="-7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C9C9C"/>
          <w:spacing w:val="0"/>
          <w:w w:val="112"/>
          <w:position w:val="-24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9C9C9C"/>
          <w:spacing w:val="0"/>
          <w:w w:val="100"/>
          <w:position w:val="-24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9C9C9C"/>
          <w:spacing w:val="0"/>
          <w:w w:val="100"/>
          <w:position w:val="-24"/>
        </w:rPr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0"/>
          <w:w w:val="54"/>
          <w:position w:val="-24"/>
        </w:rPr>
        <w:t>"f</w:t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-23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57"/>
          <w:position w:val="-24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57"/>
          <w:position w:val="-24"/>
        </w:rPr>
        <w:t>.,..,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57"/>
          <w:position w:val="-24"/>
        </w:rPr>
        <w:t>      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11"/>
          <w:w w:val="57"/>
          <w:position w:val="-2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C3C3C3"/>
          <w:spacing w:val="0"/>
          <w:w w:val="57"/>
          <w:position w:val="-24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right="1282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9C9C9C"/>
          <w:spacing w:val="0"/>
          <w:w w:val="138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9C9C9C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C9C9C"/>
          <w:spacing w:val="36"/>
          <w:w w:val="13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77779"/>
          <w:spacing w:val="-8"/>
          <w:w w:val="104"/>
          <w:i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9C9C9C"/>
          <w:spacing w:val="0"/>
          <w:w w:val="97"/>
          <w:i/>
        </w:rPr>
        <w:t>..</w:t>
      </w:r>
      <w:r>
        <w:rPr>
          <w:rFonts w:ascii="Times New Roman" w:hAnsi="Times New Roman" w:cs="Times New Roman" w:eastAsia="Times New Roman"/>
          <w:sz w:val="14"/>
          <w:szCs w:val="14"/>
          <w:color w:val="9C9C9C"/>
          <w:spacing w:val="-12"/>
          <w:w w:val="97"/>
          <w:i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777779"/>
          <w:spacing w:val="-38"/>
          <w:w w:val="65"/>
          <w:i/>
        </w:rPr>
        <w:t>J</w:t>
      </w:r>
      <w:r>
        <w:rPr>
          <w:rFonts w:ascii="Times New Roman" w:hAnsi="Times New Roman" w:cs="Times New Roman" w:eastAsia="Times New Roman"/>
          <w:sz w:val="14"/>
          <w:szCs w:val="14"/>
          <w:color w:val="9C9C9C"/>
          <w:spacing w:val="-6"/>
          <w:w w:val="97"/>
          <w:i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777779"/>
          <w:spacing w:val="0"/>
          <w:w w:val="66"/>
          <w:i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777779"/>
          <w:spacing w:val="0"/>
          <w:w w:val="100"/>
          <w:i/>
        </w:rPr>
        <w:t>    </w:t>
      </w:r>
      <w:r>
        <w:rPr>
          <w:rFonts w:ascii="Times New Roman" w:hAnsi="Times New Roman" w:cs="Times New Roman" w:eastAsia="Times New Roman"/>
          <w:sz w:val="14"/>
          <w:szCs w:val="14"/>
          <w:color w:val="777779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78989"/>
          <w:spacing w:val="0"/>
          <w:w w:val="88"/>
          <w:i/>
        </w:rPr>
        <w:t>.:;</w:t>
      </w:r>
      <w:r>
        <w:rPr>
          <w:rFonts w:ascii="Times New Roman" w:hAnsi="Times New Roman" w:cs="Times New Roman" w:eastAsia="Times New Roman"/>
          <w:sz w:val="14"/>
          <w:szCs w:val="14"/>
          <w:color w:val="878989"/>
          <w:spacing w:val="5"/>
          <w:w w:val="88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C9C9C"/>
          <w:spacing w:val="0"/>
          <w:w w:val="100"/>
        </w:rPr>
        <w:t>,._</w:t>
      </w:r>
      <w:r>
        <w:rPr>
          <w:rFonts w:ascii="Times New Roman" w:hAnsi="Times New Roman" w:cs="Times New Roman" w:eastAsia="Times New Roman"/>
          <w:sz w:val="14"/>
          <w:szCs w:val="14"/>
          <w:color w:val="9C9C9C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9C9C9C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123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878989"/>
          <w:spacing w:val="0"/>
          <w:w w:val="123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878989"/>
          <w:spacing w:val="0"/>
          <w:w w:val="123"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878989"/>
          <w:spacing w:val="14"/>
          <w:w w:val="12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80"/>
        </w:rPr>
        <w:t>••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13"/>
          <w:w w:val="8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06060"/>
          <w:spacing w:val="0"/>
          <w:w w:val="157"/>
        </w:rPr>
        <w:t>:--;/-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33" w:after="0" w:line="65" w:lineRule="exact"/>
        <w:ind w:right="2697"/>
        <w:jc w:val="right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9C9C9C"/>
          <w:spacing w:val="0"/>
          <w:w w:val="112"/>
          <w:position w:val="-1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560" w:lineRule="exact"/>
        <w:ind w:left="101" w:right="-20"/>
        <w:jc w:val="left"/>
        <w:tabs>
          <w:tab w:pos="906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50"/>
          <w:szCs w:val="50"/>
          <w:color w:val="383838"/>
          <w:spacing w:val="0"/>
          <w:w w:val="62"/>
          <w:position w:val="-2"/>
        </w:rPr>
        <w:t>•</w:t>
      </w:r>
      <w:r>
        <w:rPr>
          <w:rFonts w:ascii="Arial" w:hAnsi="Arial" w:cs="Arial" w:eastAsia="Arial"/>
          <w:sz w:val="50"/>
          <w:szCs w:val="50"/>
          <w:color w:val="38383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50"/>
          <w:szCs w:val="50"/>
          <w:color w:val="383838"/>
          <w:spacing w:val="0"/>
          <w:w w:val="100"/>
          <w:position w:val="-2"/>
        </w:rPr>
      </w:r>
      <w:r>
        <w:rPr>
          <w:rFonts w:ascii="Arial" w:hAnsi="Arial" w:cs="Arial" w:eastAsia="Arial"/>
          <w:sz w:val="15"/>
          <w:szCs w:val="15"/>
          <w:color w:val="606060"/>
          <w:spacing w:val="1"/>
          <w:w w:val="132"/>
          <w:i/>
          <w:position w:val="31"/>
        </w:rPr>
        <w:t>t</w:t>
      </w:r>
      <w:r>
        <w:rPr>
          <w:rFonts w:ascii="Arial" w:hAnsi="Arial" w:cs="Arial" w:eastAsia="Arial"/>
          <w:sz w:val="15"/>
          <w:szCs w:val="15"/>
          <w:color w:val="9C9C9C"/>
          <w:spacing w:val="0"/>
          <w:w w:val="57"/>
          <w:i/>
          <w:position w:val="31"/>
        </w:rPr>
        <w:t>J</w:t>
      </w:r>
      <w:r>
        <w:rPr>
          <w:rFonts w:ascii="Arial" w:hAnsi="Arial" w:cs="Arial" w:eastAsia="Arial"/>
          <w:sz w:val="15"/>
          <w:szCs w:val="15"/>
          <w:color w:val="9C9C9C"/>
          <w:spacing w:val="0"/>
          <w:w w:val="100"/>
          <w:i/>
          <w:position w:val="31"/>
        </w:rPr>
        <w:t> </w:t>
      </w:r>
      <w:r>
        <w:rPr>
          <w:rFonts w:ascii="Arial" w:hAnsi="Arial" w:cs="Arial" w:eastAsia="Arial"/>
          <w:sz w:val="15"/>
          <w:szCs w:val="15"/>
          <w:color w:val="878989"/>
          <w:spacing w:val="-37"/>
          <w:w w:val="131"/>
          <w:i/>
          <w:position w:val="31"/>
        </w:rPr>
        <w:t>·</w:t>
      </w:r>
      <w:r>
        <w:rPr>
          <w:rFonts w:ascii="Arial" w:hAnsi="Arial" w:cs="Arial" w:eastAsia="Arial"/>
          <w:sz w:val="15"/>
          <w:szCs w:val="15"/>
          <w:color w:val="878989"/>
          <w:spacing w:val="-17"/>
          <w:w w:val="270"/>
          <w:position w:val="31"/>
        </w:rPr>
        <w:t>,</w:t>
      </w:r>
      <w:r>
        <w:rPr>
          <w:rFonts w:ascii="Arial" w:hAnsi="Arial" w:cs="Arial" w:eastAsia="Arial"/>
          <w:sz w:val="15"/>
          <w:szCs w:val="15"/>
          <w:color w:val="606060"/>
          <w:spacing w:val="-16"/>
          <w:w w:val="150"/>
          <w:position w:val="31"/>
        </w:rPr>
        <w:t>,</w:t>
      </w:r>
      <w:r>
        <w:rPr>
          <w:rFonts w:ascii="Arial" w:hAnsi="Arial" w:cs="Arial" w:eastAsia="Arial"/>
          <w:sz w:val="38"/>
          <w:szCs w:val="38"/>
          <w:color w:val="878989"/>
          <w:spacing w:val="0"/>
          <w:w w:val="77"/>
          <w:position w:val="16"/>
        </w:rPr>
        <w:t>_</w:t>
      </w:r>
      <w:r>
        <w:rPr>
          <w:rFonts w:ascii="Arial" w:hAnsi="Arial" w:cs="Arial" w:eastAsia="Arial"/>
          <w:sz w:val="38"/>
          <w:szCs w:val="38"/>
          <w:color w:val="878989"/>
          <w:spacing w:val="-133"/>
          <w:w w:val="76"/>
          <w:position w:val="16"/>
        </w:rPr>
        <w:t>"</w:t>
      </w:r>
      <w:r>
        <w:rPr>
          <w:rFonts w:ascii="Arial" w:hAnsi="Arial" w:cs="Arial" w:eastAsia="Arial"/>
          <w:sz w:val="10"/>
          <w:szCs w:val="10"/>
          <w:color w:val="9C9C9C"/>
          <w:spacing w:val="0"/>
          <w:w w:val="125"/>
          <w:position w:val="31"/>
        </w:rPr>
        <w:t>lj,</w:t>
      </w:r>
      <w:r>
        <w:rPr>
          <w:rFonts w:ascii="Arial" w:hAnsi="Arial" w:cs="Arial" w:eastAsia="Arial"/>
          <w:sz w:val="10"/>
          <w:szCs w:val="10"/>
          <w:color w:val="9C9C9C"/>
          <w:spacing w:val="-15"/>
          <w:w w:val="100"/>
          <w:position w:val="31"/>
        </w:rPr>
        <w:t> </w:t>
      </w:r>
      <w:r>
        <w:rPr>
          <w:rFonts w:ascii="Arial" w:hAnsi="Arial" w:cs="Arial" w:eastAsia="Arial"/>
          <w:sz w:val="38"/>
          <w:szCs w:val="38"/>
          <w:color w:val="878989"/>
          <w:spacing w:val="-33"/>
          <w:w w:val="76"/>
          <w:position w:val="16"/>
        </w:rPr>
        <w:t>.</w:t>
      </w:r>
      <w:r>
        <w:rPr>
          <w:rFonts w:ascii="Arial" w:hAnsi="Arial" w:cs="Arial" w:eastAsia="Arial"/>
          <w:sz w:val="9"/>
          <w:szCs w:val="9"/>
          <w:color w:val="9C9C9C"/>
          <w:spacing w:val="-2"/>
          <w:w w:val="174"/>
          <w:position w:val="31"/>
        </w:rPr>
        <w:t>l</w:t>
      </w:r>
      <w:r>
        <w:rPr>
          <w:rFonts w:ascii="Arial" w:hAnsi="Arial" w:cs="Arial" w:eastAsia="Arial"/>
          <w:sz w:val="38"/>
          <w:szCs w:val="38"/>
          <w:color w:val="878989"/>
          <w:spacing w:val="-90"/>
          <w:w w:val="76"/>
          <w:position w:val="16"/>
        </w:rPr>
        <w:t>,</w:t>
      </w:r>
      <w:r>
        <w:rPr>
          <w:rFonts w:ascii="Arial" w:hAnsi="Arial" w:cs="Arial" w:eastAsia="Arial"/>
          <w:sz w:val="9"/>
          <w:szCs w:val="9"/>
          <w:color w:val="9C9C9C"/>
          <w:spacing w:val="0"/>
          <w:w w:val="173"/>
          <w:position w:val="31"/>
        </w:rPr>
        <w:t>ı'</w:t>
      </w:r>
      <w:r>
        <w:rPr>
          <w:rFonts w:ascii="Arial" w:hAnsi="Arial" w:cs="Arial" w:eastAsia="Arial"/>
          <w:sz w:val="38"/>
          <w:szCs w:val="38"/>
          <w:color w:val="878989"/>
          <w:spacing w:val="-50"/>
          <w:w w:val="76"/>
          <w:position w:val="16"/>
        </w:rPr>
        <w:t>.</w:t>
      </w:r>
      <w:r>
        <w:rPr>
          <w:rFonts w:ascii="Arial" w:hAnsi="Arial" w:cs="Arial" w:eastAsia="Arial"/>
          <w:sz w:val="38"/>
          <w:szCs w:val="38"/>
          <w:color w:val="C3C3C3"/>
          <w:spacing w:val="-49"/>
          <w:w w:val="94"/>
          <w:position w:val="16"/>
        </w:rPr>
        <w:t>,</w:t>
      </w:r>
      <w:r>
        <w:rPr>
          <w:rFonts w:ascii="Arial" w:hAnsi="Arial" w:cs="Arial" w:eastAsia="Arial"/>
          <w:sz w:val="8"/>
          <w:szCs w:val="8"/>
          <w:color w:val="9C9C9C"/>
          <w:spacing w:val="0"/>
          <w:w w:val="106"/>
          <w:position w:val="31"/>
        </w:rPr>
        <w:t>r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00" w:right="200"/>
        </w:sectPr>
      </w:pPr>
      <w:rPr/>
    </w:p>
    <w:p>
      <w:pPr>
        <w:spacing w:before="0" w:after="0" w:line="107" w:lineRule="exact"/>
        <w:ind w:right="-15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383838"/>
          <w:spacing w:val="0"/>
          <w:w w:val="115"/>
          <w:position w:val="-1"/>
        </w:rPr>
        <w:t>.lı: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87" w:lineRule="exact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83838"/>
          <w:spacing w:val="0"/>
          <w:w w:val="125"/>
          <w:position w:val="-4"/>
        </w:rPr>
        <w:t>«i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86" w:after="0" w:line="109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9"/>
          <w:position w:val="-8"/>
        </w:rPr>
        <w:t>ALlN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00" w:right="200"/>
          <w:cols w:num="2" w:equalWidth="0">
            <w:col w:w="813" w:space="4106"/>
            <w:col w:w="6701"/>
          </w:cols>
        </w:sectPr>
      </w:pPr>
      <w:rPr/>
    </w:p>
    <w:p>
      <w:pPr>
        <w:spacing w:before="0" w:after="0" w:line="288" w:lineRule="exact"/>
        <w:ind w:left="657" w:right="-20"/>
        <w:jc w:val="left"/>
        <w:tabs>
          <w:tab w:pos="512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9.871923pt;margin-top:23.486744pt;width:557.251822pt;height:751.567696pt;mso-position-horizontal-relative:page;mso-position-vertical-relative:page;z-index:-15839" coordorigin="397,470" coordsize="11145,15031">
            <v:group style="position:absolute;left:421;top:487;width:2356;height:2" coordorigin="421,487" coordsize="2356,2">
              <v:shape style="position:absolute;left:421;top:487;width:2356;height:2" coordorigin="421,487" coordsize="2356,0" path="m421,487l2777,487e" filled="f" stroked="t" strokeweight=".957683pt" strokecolor="#606060">
                <v:path arrowok="t"/>
              </v:shape>
            </v:group>
            <v:group style="position:absolute;left:429;top:475;width:2;height:911" coordorigin="429,475" coordsize="2,911">
              <v:shape style="position:absolute;left:429;top:475;width:2;height:911" coordorigin="429,475" coordsize="0,911" path="m429,1385l429,475e" filled="f" stroked="t" strokeweight=".478842pt" strokecolor="#343434">
                <v:path arrowok="t"/>
              </v:shape>
            </v:group>
            <v:group style="position:absolute;left:2468;top:479;width:2;height:1189" coordorigin="2468,479" coordsize="2,1189">
              <v:shape style="position:absolute;left:2468;top:479;width:2;height:1189" coordorigin="2468,479" coordsize="0,1189" path="m2468,1668l2468,479e" filled="f" stroked="t" strokeweight=".478842pt" strokecolor="#3F3F3F">
                <v:path arrowok="t"/>
              </v:shape>
            </v:group>
            <v:group style="position:absolute;left:2614;top:494;width:876;height:2" coordorigin="2614,494" coordsize="876,2">
              <v:shape style="position:absolute;left:2614;top:494;width:876;height:2" coordorigin="2614,494" coordsize="876,0" path="m2614,494l3491,494e" filled="f" stroked="t" strokeweight=".478842pt" strokecolor="#484848">
                <v:path arrowok="t"/>
              </v:shape>
            </v:group>
            <v:group style="position:absolute;left:3433;top:498;width:8059;height:2" coordorigin="3433,498" coordsize="8059,2">
              <v:shape style="position:absolute;left:3433;top:498;width:8059;height:2" coordorigin="3433,498" coordsize="8059,0" path="m3433,498l11492,498e" filled="f" stroked="t" strokeweight=".718262pt" strokecolor="#606060">
                <v:path arrowok="t"/>
              </v:shape>
            </v:group>
            <v:group style="position:absolute;left:8610;top:498;width:977;height:2" coordorigin="8610,498" coordsize="977,2">
              <v:shape style="position:absolute;left:8610;top:498;width:977;height:2" coordorigin="8610,498" coordsize="977,0" path="m8610,498l9586,498e" filled="f" stroked="t" strokeweight=".478842pt" strokecolor="#444444">
                <v:path arrowok="t"/>
              </v:shape>
            </v:group>
            <v:group style="position:absolute;left:9292;top:494;width:2;height:1179" coordorigin="9292,494" coordsize="2,1179">
              <v:shape style="position:absolute;left:9292;top:494;width:2;height:1179" coordorigin="9292,494" coordsize="0,1179" path="m9292,1673l9292,494e" filled="f" stroked="t" strokeweight=".957683pt" strokecolor="#676767">
                <v:path arrowok="t"/>
              </v:shape>
            </v:group>
            <v:group style="position:absolute;left:11487;top:489;width:2;height:3283" coordorigin="11487,489" coordsize="2,3283">
              <v:shape style="position:absolute;left:11487;top:489;width:2;height:3283" coordorigin="11487,489" coordsize="0,3283" path="m11487,3772l11487,489e" filled="f" stroked="t" strokeweight=".718262pt" strokecolor="#676767">
                <v:path arrowok="t"/>
              </v:shape>
            </v:group>
            <v:group style="position:absolute;left:421;top:1658;width:532;height:2" coordorigin="421,1658" coordsize="532,2">
              <v:shape style="position:absolute;left:421;top:1658;width:532;height:2" coordorigin="421,1658" coordsize="532,0" path="m421,1658l953,1658e" filled="f" stroked="t" strokeweight=".478842pt" strokecolor="#3F3F3F">
                <v:path arrowok="t"/>
              </v:shape>
            </v:group>
            <v:group style="position:absolute;left:441;top:1658;width:1547;height:2" coordorigin="441,1658" coordsize="1547,2">
              <v:shape style="position:absolute;left:441;top:1658;width:1547;height:2" coordorigin="441,1658" coordsize="1547,0" path="m441,1658l1987,1658e" filled="f" stroked="t" strokeweight=".718262pt" strokecolor="#5B5B5B">
                <v:path arrowok="t"/>
              </v:shape>
            </v:group>
            <v:group style="position:absolute;left:1930;top:1663;width:1240;height:2" coordorigin="1930,1663" coordsize="1240,2">
              <v:shape style="position:absolute;left:1930;top:1663;width:1240;height:2" coordorigin="1930,1663" coordsize="1240,0" path="m1930,1663l3170,1663e" filled="f" stroked="t" strokeweight=".478842pt" strokecolor="#2B2B2B">
                <v:path arrowok="t"/>
              </v:shape>
            </v:group>
            <v:group style="position:absolute;left:3112;top:1666;width:378;height:2" coordorigin="3112,1666" coordsize="378,2">
              <v:shape style="position:absolute;left:3112;top:1666;width:378;height:2" coordorigin="3112,1666" coordsize="378,0" path="m3112,1666l3491,1666e" filled="f" stroked="t" strokeweight=".478842pt" strokecolor="#5B5B5B">
                <v:path arrowok="t"/>
              </v:shape>
            </v:group>
            <v:group style="position:absolute;left:3371;top:1666;width:1010;height:2" coordorigin="3371,1666" coordsize="1010,2">
              <v:shape style="position:absolute;left:3371;top:1666;width:1010;height:2" coordorigin="3371,1666" coordsize="1010,0" path="m3371,1666l4381,1666e" filled="f" stroked="t" strokeweight=".957683pt" strokecolor="#707070">
                <v:path arrowok="t"/>
              </v:shape>
            </v:group>
            <v:group style="position:absolute;left:4108;top:1663;width:622;height:2" coordorigin="4108,1663" coordsize="622,2">
              <v:shape style="position:absolute;left:4108;top:1663;width:622;height:2" coordorigin="4108,1663" coordsize="622,0" path="m4108,1663l4731,1663e" filled="f" stroked="t" strokeweight=".718262pt" strokecolor="#545454">
                <v:path arrowok="t"/>
              </v:shape>
            </v:group>
            <v:group style="position:absolute;left:4836;top:1666;width:2097;height:2" coordorigin="4836,1666" coordsize="2097,2">
              <v:shape style="position:absolute;left:4836;top:1666;width:2097;height:2" coordorigin="4836,1666" coordsize="2097,0" path="m4836,1666l6934,1666e" filled="f" stroked="t" strokeweight=".478842pt" strokecolor="#4B4B4B">
                <v:path arrowok="t"/>
              </v:shape>
            </v:group>
            <v:group style="position:absolute;left:4673;top:1668;width:220;height:2" coordorigin="4673,1668" coordsize="220,2">
              <v:shape style="position:absolute;left:4673;top:1668;width:220;height:2" coordorigin="4673,1668" coordsize="220,0" path="m4673,1668l4894,1668e" filled="f" stroked="t" strokeweight=".478842pt" strokecolor="#1F1F1F">
                <v:path arrowok="t"/>
              </v:shape>
            </v:group>
            <v:group style="position:absolute;left:6359;top:1668;width:2308;height:2" coordorigin="6359,1668" coordsize="2308,2">
              <v:shape style="position:absolute;left:6359;top:1668;width:2308;height:2" coordorigin="6359,1668" coordsize="2308,0" path="m6359,1668l8667,1668e" filled="f" stroked="t" strokeweight=".957683pt" strokecolor="#646464">
                <v:path arrowok="t"/>
              </v:shape>
            </v:group>
            <v:group style="position:absolute;left:8610;top:1668;width:977;height:2" coordorigin="8610,1668" coordsize="977,2">
              <v:shape style="position:absolute;left:8610;top:1668;width:977;height:2" coordorigin="8610,1668" coordsize="977,0" path="m8610,1668l9586,1668e" filled="f" stroked="t" strokeweight=".478842pt" strokecolor="#444444">
                <v:path arrowok="t"/>
              </v:shape>
            </v:group>
            <v:group style="position:absolute;left:9529;top:1670;width:1968;height:2" coordorigin="9529,1670" coordsize="1968,2">
              <v:shape style="position:absolute;left:9529;top:1670;width:1968;height:2" coordorigin="9529,1670" coordsize="1968,0" path="m9529,1670l11497,1670e" filled="f" stroked="t" strokeweight=".957683pt" strokecolor="#707070">
                <v:path arrowok="t"/>
              </v:shape>
            </v:group>
            <v:group style="position:absolute;left:11492;top:1457;width:2;height:1098" coordorigin="11492,1457" coordsize="2,1098">
              <v:shape style="position:absolute;left:11492;top:1457;width:2;height:1098" coordorigin="11492,1457" coordsize="0,1098" path="m11492,2555l11492,1457e" filled="f" stroked="t" strokeweight=".478842pt" strokecolor="#4F4F4F">
                <v:path arrowok="t"/>
              </v:shape>
            </v:group>
            <v:group style="position:absolute;left:417;top:1874;width:3074;height:2" coordorigin="417,1874" coordsize="3074,2">
              <v:shape style="position:absolute;left:417;top:1874;width:3074;height:2" coordorigin="417,1874" coordsize="3074,0" path="m417,1874l3491,1874e" filled="f" stroked="t" strokeweight=".957683pt" strokecolor="#646464">
                <v:path arrowok="t"/>
              </v:shape>
            </v:group>
            <v:group style="position:absolute;left:3433;top:1879;width:1623;height:2" coordorigin="3433,1879" coordsize="1623,2">
              <v:shape style="position:absolute;left:3433;top:1879;width:1623;height:2" coordorigin="3433,1879" coordsize="1623,0" path="m3433,1879l5057,1879e" filled="f" stroked="t" strokeweight=".478842pt" strokecolor="#4B4B4B">
                <v:path arrowok="t"/>
              </v:shape>
            </v:group>
            <v:group style="position:absolute;left:4961;top:1884;width:924;height:2" coordorigin="4961,1884" coordsize="924,2">
              <v:shape style="position:absolute;left:4961;top:1884;width:924;height:2" coordorigin="4961,1884" coordsize="924,0" path="m4961,1884l5885,1884e" filled="f" stroked="t" strokeweight=".957683pt" strokecolor="#676767">
                <v:path arrowok="t"/>
              </v:shape>
            </v:group>
            <v:group style="position:absolute;left:5760;top:1884;width:1772;height:2" coordorigin="5760,1884" coordsize="1772,2">
              <v:shape style="position:absolute;left:5760;top:1884;width:1772;height:2" coordorigin="5760,1884" coordsize="1772,0" path="m5760,1884l7532,1884e" filled="f" stroked="t" strokeweight=".478842pt" strokecolor="#4F4F4F">
                <v:path arrowok="t"/>
              </v:shape>
            </v:group>
            <v:group style="position:absolute;left:7475;top:1884;width:536;height:2" coordorigin="7475,1884" coordsize="536,2">
              <v:shape style="position:absolute;left:7475;top:1884;width:536;height:2" coordorigin="7475,1884" coordsize="536,0" path="m7475,1884l8011,1884e" filled="f" stroked="t" strokeweight=".478842pt" strokecolor="#343434">
                <v:path arrowok="t"/>
              </v:shape>
            </v:group>
            <v:group style="position:absolute;left:7954;top:1884;width:1518;height:2" coordorigin="7954,1884" coordsize="1518,2">
              <v:shape style="position:absolute;left:7954;top:1884;width:1518;height:2" coordorigin="7954,1884" coordsize="1518,0" path="m7954,1884l9471,1884e" filled="f" stroked="t" strokeweight=".478842pt" strokecolor="#5B5B5B">
                <v:path arrowok="t"/>
              </v:shape>
            </v:group>
            <v:group style="position:absolute;left:8811;top:1884;width:2686;height:2" coordorigin="8811,1884" coordsize="2686,2">
              <v:shape style="position:absolute;left:8811;top:1884;width:2686;height:2" coordorigin="8811,1884" coordsize="2686,0" path="m8811,1884l11497,1884e" filled="f" stroked="t" strokeweight=".957683pt" strokecolor="#707070">
                <v:path arrowok="t"/>
              </v:shape>
            </v:group>
            <v:group style="position:absolute;left:417;top:2090;width:2255;height:2" coordorigin="417,2090" coordsize="2255,2">
              <v:shape style="position:absolute;left:417;top:2090;width:2255;height:2" coordorigin="417,2090" coordsize="2255,0" path="m417,2090l2672,2090e" filled="f" stroked="t" strokeweight=".718262pt" strokecolor="#606060">
                <v:path arrowok="t"/>
              </v:shape>
            </v:group>
            <v:group style="position:absolute;left:426;top:1251;width:2;height:1304" coordorigin="426,1251" coordsize="2,1304">
              <v:shape style="position:absolute;left:426;top:1251;width:2;height:1304" coordorigin="426,1251" coordsize="0,1304" path="m426,2555l426,1251e" filled="f" stroked="t" strokeweight=".957683pt" strokecolor="#545454">
                <v:path arrowok="t"/>
              </v:shape>
            </v:group>
            <v:group style="position:absolute;left:2614;top:2095;width:876;height:2" coordorigin="2614,2095" coordsize="876,2">
              <v:shape style="position:absolute;left:2614;top:2095;width:876;height:2" coordorigin="2614,2095" coordsize="876,0" path="m2614,2095l3491,2095e" filled="f" stroked="t" strokeweight=".478842pt" strokecolor="#3B3B3B">
                <v:path arrowok="t"/>
              </v:shape>
            </v:group>
            <v:group style="position:absolute;left:3433;top:2095;width:2025;height:2" coordorigin="3433,2095" coordsize="2025,2">
              <v:shape style="position:absolute;left:3433;top:2095;width:2025;height:2" coordorigin="3433,2095" coordsize="2025,0" path="m3433,2095l5459,2095e" filled="f" stroked="t" strokeweight=".718262pt" strokecolor="#606060">
                <v:path arrowok="t"/>
              </v:shape>
            </v:group>
            <v:group style="position:absolute;left:5401;top:2099;width:417;height:2" coordorigin="5401,2099" coordsize="417,2">
              <v:shape style="position:absolute;left:5401;top:2099;width:417;height:2" coordorigin="5401,2099" coordsize="417,0" path="m5401,2099l5818,2099e" filled="f" stroked="t" strokeweight=".478842pt" strokecolor="#4B4B4B">
                <v:path arrowok="t"/>
              </v:shape>
            </v:group>
            <v:group style="position:absolute;left:5760;top:2097;width:2907;height:2" coordorigin="5760,2097" coordsize="2907,2">
              <v:shape style="position:absolute;left:5760;top:2097;width:2907;height:2" coordorigin="5760,2097" coordsize="2907,0" path="m5760,2097l8667,2097e" filled="f" stroked="t" strokeweight=".957683pt" strokecolor="#676767">
                <v:path arrowok="t"/>
              </v:shape>
            </v:group>
            <v:group style="position:absolute;left:8610;top:2099;width:977;height:2" coordorigin="8610,2099" coordsize="977,2">
              <v:shape style="position:absolute;left:8610;top:2099;width:977;height:2" coordorigin="8610,2099" coordsize="977,0" path="m8610,2099l9586,2099e" filled="f" stroked="t" strokeweight=".478842pt" strokecolor="#484848">
                <v:path arrowok="t"/>
              </v:shape>
            </v:group>
            <v:group style="position:absolute;left:9529;top:2097;width:1968;height:2" coordorigin="9529,2097" coordsize="1968,2">
              <v:shape style="position:absolute;left:9529;top:2097;width:1968;height:2" coordorigin="9529,2097" coordsize="1968,0" path="m9529,2097l11497,2097e" filled="f" stroked="t" strokeweight=".478842pt" strokecolor="#606060">
                <v:path arrowok="t"/>
              </v:shape>
            </v:group>
            <v:group style="position:absolute;left:417;top:2310;width:3567;height:2" coordorigin="417,2310" coordsize="3567,2">
              <v:shape style="position:absolute;left:417;top:2310;width:3567;height:2" coordorigin="417,2310" coordsize="3567,0" path="m417,2310l3984,2310e" filled="f" stroked="t" strokeweight=".718262pt" strokecolor="#646464">
                <v:path arrowok="t"/>
              </v:shape>
            </v:group>
            <v:group style="position:absolute;left:3927;top:2310;width:239;height:2" coordorigin="3927,2310" coordsize="239,2">
              <v:shape style="position:absolute;left:3927;top:2310;width:239;height:2" coordorigin="3927,2310" coordsize="239,0" path="m3927,2310l4166,2310e" filled="f" stroked="t" strokeweight=".478842pt" strokecolor="#545454">
                <v:path arrowok="t"/>
              </v:shape>
            </v:group>
            <v:group style="position:absolute;left:4108;top:2315;width:2025;height:2" coordorigin="4108,2315" coordsize="2025,2">
              <v:shape style="position:absolute;left:4108;top:2315;width:2025;height:2" coordorigin="4108,2315" coordsize="2025,0" path="m4108,2315l6134,2315e" filled="f" stroked="t" strokeweight=".957683pt" strokecolor="#6B6B6B">
                <v:path arrowok="t"/>
              </v:shape>
            </v:group>
            <v:group style="position:absolute;left:6005;top:2315;width:2006;height:2" coordorigin="6005,2315" coordsize="2006,2">
              <v:shape style="position:absolute;left:6005;top:2315;width:2006;height:2" coordorigin="6005,2315" coordsize="2006,0" path="m6005,2315l8011,2315e" filled="f" stroked="t" strokeweight=".478842pt" strokecolor="#4F4F4F">
                <v:path arrowok="t"/>
              </v:shape>
            </v:group>
            <v:group style="position:absolute;left:7949;top:2317;width:3548;height:2" coordorigin="7949,2317" coordsize="3548,2">
              <v:shape style="position:absolute;left:7949;top:2317;width:3548;height:2" coordorigin="7949,2317" coordsize="3548,0" path="m7949,2317l11497,2317e" filled="f" stroked="t" strokeweight=".718262pt" strokecolor="#6B6B6B">
                <v:path arrowok="t"/>
              </v:shape>
            </v:group>
            <v:group style="position:absolute;left:417;top:2521;width:1427;height:2" coordorigin="417,2521" coordsize="1427,2">
              <v:shape style="position:absolute;left:417;top:2521;width:1427;height:2" coordorigin="417,2521" coordsize="1427,0" path="m417,2521l1844,2521e" filled="f" stroked="t" strokeweight=".718262pt" strokecolor="#646464">
                <v:path arrowok="t"/>
              </v:shape>
            </v:group>
            <v:group style="position:absolute;left:1633;top:2531;width:4185;height:2" coordorigin="1633,2531" coordsize="4185,2">
              <v:shape style="position:absolute;left:1633;top:2531;width:4185;height:2" coordorigin="1633,2531" coordsize="4185,0" path="m1633,2531l5818,2531e" filled="f" stroked="t" strokeweight=".478842pt" strokecolor="#545454">
                <v:path arrowok="t"/>
              </v:shape>
            </v:group>
            <v:group style="position:absolute;left:5215;top:2533;width:6282;height:2" coordorigin="5215,2533" coordsize="6282,2">
              <v:shape style="position:absolute;left:5215;top:2533;width:6282;height:2" coordorigin="5215,2533" coordsize="6282,0" path="m5215,2533l11497,2533e" filled="f" stroked="t" strokeweight=".718262pt" strokecolor="#676767">
                <v:path arrowok="t"/>
              </v:shape>
            </v:group>
            <v:group style="position:absolute;left:6876;top:2536;width:1676;height:2" coordorigin="6876,2536" coordsize="1676,2">
              <v:shape style="position:absolute;left:6876;top:2536;width:1676;height:2" coordorigin="6876,2536" coordsize="1676,0" path="m6876,2536l8552,2536e" filled="f" stroked="t" strokeweight=".478842pt" strokecolor="#444444">
                <v:path arrowok="t"/>
              </v:shape>
            </v:group>
            <v:group style="position:absolute;left:417;top:2742;width:2255;height:2" coordorigin="417,2742" coordsize="2255,2">
              <v:shape style="position:absolute;left:417;top:2742;width:2255;height:2" coordorigin="417,2742" coordsize="2255,0" path="m417,2742l2672,2742e" filled="f" stroked="t" strokeweight=".718262pt" strokecolor="#545454">
                <v:path arrowok="t"/>
              </v:shape>
            </v:group>
            <v:group style="position:absolute;left:426;top:2483;width:2;height:307" coordorigin="426,2483" coordsize="2,307">
              <v:shape style="position:absolute;left:426;top:2483;width:2;height:307" coordorigin="426,2483" coordsize="0,307" path="m426,2790l426,2483e" filled="f" stroked="t" strokeweight=".718262pt" strokecolor="#3B3B3B">
                <v:path arrowok="t"/>
              </v:shape>
            </v:group>
            <v:group style="position:absolute;left:2614;top:2746;width:876;height:2" coordorigin="2614,2746" coordsize="876,2">
              <v:shape style="position:absolute;left:2614;top:2746;width:876;height:2" coordorigin="2614,2746" coordsize="876,0" path="m2614,2746l3491,2746e" filled="f" stroked="t" strokeweight=".478842pt" strokecolor="#383838">
                <v:path arrowok="t"/>
              </v:shape>
            </v:group>
            <v:group style="position:absolute;left:3433;top:2751;width:8064;height:2" coordorigin="3433,2751" coordsize="8064,2">
              <v:shape style="position:absolute;left:3433;top:2751;width:8064;height:2" coordorigin="3433,2751" coordsize="8064,0" path="m3433,2751l11497,2751e" filled="f" stroked="t" strokeweight=".718262pt" strokecolor="#646464">
                <v:path arrowok="t"/>
              </v:shape>
            </v:group>
            <v:group style="position:absolute;left:5401;top:2751;width:661;height:2" coordorigin="5401,2751" coordsize="661,2">
              <v:shape style="position:absolute;left:5401;top:2751;width:661;height:2" coordorigin="5401,2751" coordsize="661,0" path="m5401,2751l6062,2751e" filled="f" stroked="t" strokeweight=".478842pt" strokecolor="#3F3F3F">
                <v:path arrowok="t"/>
              </v:shape>
            </v:group>
            <v:group style="position:absolute;left:421;top:2718;width:2;height:824" coordorigin="421,2718" coordsize="2,824">
              <v:shape style="position:absolute;left:421;top:2718;width:2;height:824" coordorigin="421,2718" coordsize="0,824" path="m421,3542l421,2718e" filled="f" stroked="t" strokeweight=".478842pt" strokecolor="#383838">
                <v:path arrowok="t"/>
              </v:shape>
            </v:group>
            <v:group style="position:absolute;left:3970;top:2737;width:2;height:470" coordorigin="3970,2737" coordsize="2,470">
              <v:shape style="position:absolute;left:3970;top:2737;width:2;height:470" coordorigin="3970,2737" coordsize="0,470" path="m3970,3207l3970,2737e" filled="f" stroked="t" strokeweight=".957683pt" strokecolor="#646464">
                <v:path arrowok="t"/>
              </v:shape>
            </v:group>
            <v:group style="position:absolute;left:7099;top:2742;width:2;height:767" coordorigin="7099,2742" coordsize="2,767">
              <v:shape style="position:absolute;left:7099;top:2742;width:2;height:767" coordorigin="7099,2742" coordsize="0,767" path="m7099,3509l7099,2742e" filled="f" stroked="t" strokeweight=".718262pt" strokecolor="#545454">
                <v:path arrowok="t"/>
              </v:shape>
            </v:group>
            <v:group style="position:absolute;left:3960;top:3168;width:934;height:2" coordorigin="3960,3168" coordsize="934,2">
              <v:shape style="position:absolute;left:3960;top:3168;width:934;height:2" coordorigin="3960,3168" coordsize="934,0" path="m3960,3168l4894,3168e" filled="f" stroked="t" strokeweight=".718262pt" strokecolor="#646464">
                <v:path arrowok="t"/>
              </v:shape>
            </v:group>
            <v:group style="position:absolute;left:4836;top:3173;width:622;height:2" coordorigin="4836,3173" coordsize="622,2">
              <v:shape style="position:absolute;left:4836;top:3173;width:622;height:2" coordorigin="4836,3173" coordsize="622,0" path="m4836,3173l5459,3173e" filled="f" stroked="t" strokeweight=".478842pt" strokecolor="#484848">
                <v:path arrowok="t"/>
              </v:shape>
            </v:group>
            <v:group style="position:absolute;left:5401;top:3175;width:1705;height:2" coordorigin="5401,3175" coordsize="1705,2">
              <v:shape style="position:absolute;left:5401;top:3175;width:1705;height:2" coordorigin="5401,3175" coordsize="1705,0" path="m5401,3175l7106,3175e" filled="f" stroked="t" strokeweight=".957683pt" strokecolor="#6B6B6B">
                <v:path arrowok="t"/>
              </v:shape>
            </v:group>
            <v:group style="position:absolute;left:11487;top:2943;width:2;height:359" coordorigin="11487,2943" coordsize="2,359">
              <v:shape style="position:absolute;left:11487;top:2943;width:2;height:359" coordorigin="11487,2943" coordsize="0,359" path="m11487,3302l11487,2943e" filled="f" stroked="t" strokeweight=".957683pt" strokecolor="#808080">
                <v:path arrowok="t"/>
              </v:shape>
            </v:group>
            <v:group style="position:absolute;left:417;top:3487;width:3749;height:2" coordorigin="417,3487" coordsize="3749,2">
              <v:shape style="position:absolute;left:417;top:3487;width:3749;height:2" coordorigin="417,3487" coordsize="3749,0" path="m417,3487l4166,3487e" filled="f" stroked="t" strokeweight=".718262pt" strokecolor="#575757">
                <v:path arrowok="t"/>
              </v:shape>
            </v:group>
            <v:group style="position:absolute;left:3977;top:3149;width:2;height:355" coordorigin="3977,3149" coordsize="2,355">
              <v:shape style="position:absolute;left:3977;top:3149;width:2;height:355" coordorigin="3977,3149" coordsize="0,355" path="m3977,3504l3977,3149e" filled="f" stroked="t" strokeweight=".957683pt" strokecolor="#4B4B4B">
                <v:path arrowok="t"/>
              </v:shape>
            </v:group>
            <v:group style="position:absolute;left:4108;top:3494;width:1958;height:2" coordorigin="4108,3494" coordsize="1958,2">
              <v:shape style="position:absolute;left:4108;top:3494;width:1958;height:2" coordorigin="4108,3494" coordsize="1958,0" path="m4108,3494l6067,3494e" filled="f" stroked="t" strokeweight=".957683pt" strokecolor="#383838">
                <v:path arrowok="t"/>
              </v:shape>
            </v:group>
            <v:group style="position:absolute;left:6005;top:3494;width:5497;height:2" coordorigin="6005,3494" coordsize="5497,2">
              <v:shape style="position:absolute;left:6005;top:3494;width:5497;height:2" coordorigin="6005,3494" coordsize="5497,0" path="m6005,3494l11502,3494e" filled="f" stroked="t" strokeweight=".718262pt" strokecolor="#545454">
                <v:path arrowok="t"/>
              </v:shape>
            </v:group>
            <v:group style="position:absolute;left:417;top:3777;width:2078;height:2" coordorigin="417,3777" coordsize="2078,2">
              <v:shape style="position:absolute;left:417;top:3777;width:2078;height:2" coordorigin="417,3777" coordsize="2078,0" path="m417,3777l2495,3777e" filled="f" stroked="t" strokeweight=".718262pt" strokecolor="#606060">
                <v:path arrowok="t"/>
              </v:shape>
            </v:group>
            <v:group style="position:absolute;left:424;top:3446;width:2;height:575" coordorigin="424,3446" coordsize="2,575">
              <v:shape style="position:absolute;left:424;top:3446;width:2;height:575" coordorigin="424,3446" coordsize="0,575" path="m424,4021l424,3446e" filled="f" stroked="t" strokeweight=".718262pt" strokecolor="#4B4B4B">
                <v:path arrowok="t"/>
              </v:shape>
            </v:group>
            <v:group style="position:absolute;left:2468;top:3480;width:2;height:12002" coordorigin="2468,3480" coordsize="2,12002">
              <v:shape style="position:absolute;left:2468;top:3480;width:2;height:12002" coordorigin="2468,3480" coordsize="0,12002" path="m2468,15482l2468,3480e" filled="f" stroked="t" strokeweight=".718262pt" strokecolor="#5B5B5B">
                <v:path arrowok="t"/>
              </v:shape>
            </v:group>
            <v:group style="position:absolute;left:2423;top:3782;width:1068;height:2" coordorigin="2423,3782" coordsize="1068,2">
              <v:shape style="position:absolute;left:2423;top:3782;width:1068;height:2" coordorigin="2423,3782" coordsize="1068,0" path="m2423,3782l3491,3782e" filled="f" stroked="t" strokeweight=".478842pt" strokecolor="#383838">
                <v:path arrowok="t"/>
              </v:shape>
            </v:group>
            <v:group style="position:absolute;left:3433;top:3782;width:1623;height:2" coordorigin="3433,3782" coordsize="1623,2">
              <v:shape style="position:absolute;left:3433;top:3782;width:1623;height:2" coordorigin="3433,3782" coordsize="1623,0" path="m3433,3782l5057,3782e" filled="f" stroked="t" strokeweight=".957683pt" strokecolor="#676767">
                <v:path arrowok="t"/>
              </v:shape>
            </v:group>
            <v:group style="position:absolute;left:4999;top:3787;width:819;height:2" coordorigin="4999,3787" coordsize="819,2">
              <v:shape style="position:absolute;left:4999;top:3787;width:819;height:2" coordorigin="4999,3787" coordsize="819,0" path="m4999,3787l5818,3787e" filled="f" stroked="t" strokeweight=".478842pt" strokecolor="#3B3B3B">
                <v:path arrowok="t"/>
              </v:shape>
            </v:group>
            <v:group style="position:absolute;left:5760;top:3787;width:2907;height:2" coordorigin="5760,3787" coordsize="2907,2">
              <v:shape style="position:absolute;left:5760;top:3787;width:2907;height:2" coordorigin="5760,3787" coordsize="2907,0" path="m5760,3787l8667,3787e" filled="f" stroked="t" strokeweight=".957683pt" strokecolor="#646464">
                <v:path arrowok="t"/>
              </v:shape>
            </v:group>
            <v:group style="position:absolute;left:8610;top:3787;width:862;height:2" coordorigin="8610,3787" coordsize="862,2">
              <v:shape style="position:absolute;left:8610;top:3787;width:862;height:2" coordorigin="8610,3787" coordsize="862,0" path="m8610,3787l9471,3787e" filled="f" stroked="t" strokeweight=".478842pt" strokecolor="#3B3B3B">
                <v:path arrowok="t"/>
              </v:shape>
            </v:group>
            <v:group style="position:absolute;left:9414;top:3787;width:172;height:2" coordorigin="9414,3787" coordsize="172,2">
              <v:shape style="position:absolute;left:9414;top:3787;width:172;height:2" coordorigin="9414,3787" coordsize="172,0" path="m9414,3787l9586,3787e" filled="f" stroked="t" strokeweight=".478842pt" strokecolor="#282828">
                <v:path arrowok="t"/>
              </v:shape>
            </v:group>
            <v:group style="position:absolute;left:9529;top:3791;width:1973;height:2" coordorigin="9529,3791" coordsize="1973,2">
              <v:shape style="position:absolute;left:9529;top:3791;width:1973;height:2" coordorigin="9529,3791" coordsize="1973,0" path="m9529,3791l11502,3791e" filled="f" stroked="t" strokeweight=".718262pt" strokecolor="#707070">
                <v:path arrowok="t"/>
              </v:shape>
            </v:group>
            <v:group style="position:absolute;left:11495;top:3446;width:2;height:2037" coordorigin="11495,3446" coordsize="2,2037">
              <v:shape style="position:absolute;left:11495;top:3446;width:2;height:2037" coordorigin="11495,3446" coordsize="0,2037" path="m11495,5483l11495,3446e" filled="f" stroked="t" strokeweight=".478842pt" strokecolor="#545454">
                <v:path arrowok="t"/>
              </v:shape>
            </v:group>
            <v:group style="position:absolute;left:2461;top:4002;width:3601;height:2" coordorigin="2461,4002" coordsize="3601,2">
              <v:shape style="position:absolute;left:2461;top:4002;width:3601;height:2" coordorigin="2461,4002" coordsize="3601,0" path="m2461,4002l6062,4002e" filled="f" stroked="t" strokeweight=".957683pt" strokecolor="#606060">
                <v:path arrowok="t"/>
              </v:shape>
            </v:group>
            <v:group style="position:absolute;left:6005;top:4002;width:929;height:2" coordorigin="6005,4002" coordsize="929,2">
              <v:shape style="position:absolute;left:6005;top:4002;width:929;height:2" coordorigin="6005,4002" coordsize="929,0" path="m6005,4002l6934,4002e" filled="f" stroked="t" strokeweight=".478842pt" strokecolor="#545454">
                <v:path arrowok="t"/>
              </v:shape>
            </v:group>
            <v:group style="position:absolute;left:6876;top:4002;width:1135;height:2" coordorigin="6876,4002" coordsize="1135,2">
              <v:shape style="position:absolute;left:6876;top:4002;width:1135;height:2" coordorigin="6876,4002" coordsize="1135,0" path="m6876,4002l8011,4002e" filled="f" stroked="t" strokeweight=".478842pt" strokecolor="#383838">
                <v:path arrowok="t"/>
              </v:shape>
            </v:group>
            <v:group style="position:absolute;left:7954;top:4005;width:1863;height:2" coordorigin="7954,4005" coordsize="1863,2">
              <v:shape style="position:absolute;left:7954;top:4005;width:1863;height:2" coordorigin="7954,4005" coordsize="1863,0" path="m7954,4005l9816,4005e" filled="f" stroked="t" strokeweight=".957683pt" strokecolor="#6B6B6B">
                <v:path arrowok="t"/>
              </v:shape>
            </v:group>
            <v:group style="position:absolute;left:9529;top:4005;width:1973;height:2" coordorigin="9529,4005" coordsize="1973,2">
              <v:shape style="position:absolute;left:9529;top:4005;width:1973;height:2" coordorigin="9529,4005" coordsize="1973,0" path="m9529,4005l11502,4005e" filled="f" stroked="t" strokeweight=".478842pt" strokecolor="#575757">
                <v:path arrowok="t"/>
              </v:shape>
            </v:group>
            <v:group style="position:absolute;left:5037;top:3993;width:2;height:2119" coordorigin="5037,3993" coordsize="2,2119">
              <v:shape style="position:absolute;left:5037;top:3993;width:2;height:2119" coordorigin="5037,3993" coordsize="0,2119" path="m5037,6111l5037,3993e" filled="f" stroked="t" strokeweight=".957683pt" strokecolor="#676767">
                <v:path arrowok="t"/>
              </v:shape>
            </v:group>
            <v:group style="position:absolute;left:5023;top:4434;width:1882;height:2" coordorigin="5023,4434" coordsize="1882,2">
              <v:shape style="position:absolute;left:5023;top:4434;width:1882;height:2" coordorigin="5023,4434" coordsize="1882,0" path="m5023,4434l6905,4434e" filled="f" stroked="t" strokeweight=".239421pt" strokecolor="#6B6B6B">
                <v:path arrowok="t"/>
              </v:shape>
            </v:group>
            <v:group style="position:absolute;left:7968;top:3997;width:2;height:470" coordorigin="7968,3997" coordsize="2,470">
              <v:shape style="position:absolute;left:7968;top:3997;width:2;height:470" coordorigin="7968,3997" coordsize="0,470" path="m7968,4467l7968,3997e" filled="f" stroked="t" strokeweight=".718262pt" strokecolor="#606060">
                <v:path arrowok="t"/>
              </v:shape>
            </v:group>
            <v:group style="position:absolute;left:2466;top:3480;width:2;height:12002" coordorigin="2466,3480" coordsize="2,12002">
              <v:shape style="position:absolute;left:2466;top:3480;width:2;height:12002" coordorigin="2466,3480" coordsize="0,12002" path="m2466,15482l2466,3480e" filled="f" stroked="t" strokeweight=".718262pt" strokecolor="#575757">
                <v:path arrowok="t"/>
              </v:shape>
            </v:group>
            <v:group style="position:absolute;left:6905;top:4434;width:766;height:2" coordorigin="6905,4434" coordsize="766,2">
              <v:shape style="position:absolute;left:6905;top:4434;width:766;height:2" coordorigin="6905,4434" coordsize="766,0" path="m6905,4434l7671,4434e" filled="f" stroked="t" strokeweight=".239421pt" strokecolor="#000000">
                <v:path arrowok="t"/>
              </v:shape>
            </v:group>
            <v:group style="position:absolute;left:7671;top:4434;width:321;height:2" coordorigin="7671,4434" coordsize="321,2">
              <v:shape style="position:absolute;left:7671;top:4434;width:321;height:2" coordorigin="7671,4434" coordsize="321,0" path="m7671,4434l7992,4434e" filled="f" stroked="t" strokeweight=".239421pt" strokecolor="#3B3B3B">
                <v:path arrowok="t"/>
              </v:shape>
            </v:group>
            <v:group style="position:absolute;left:7977;top:4434;width:1580;height:2" coordorigin="7977,4434" coordsize="1580,2">
              <v:shape style="position:absolute;left:7977;top:4434;width:1580;height:2" coordorigin="7977,4434" coordsize="1580,0" path="m7977,4434l9558,4434e" filled="f" stroked="t" strokeweight=".239421pt" strokecolor="#000000">
                <v:path arrowok="t"/>
              </v:shape>
            </v:group>
            <v:group style="position:absolute;left:9558;top:4434;width:1939;height:2" coordorigin="9558,4434" coordsize="1939,2">
              <v:shape style="position:absolute;left:9558;top:4434;width:1939;height:2" coordorigin="9558,4434" coordsize="1939,0" path="m9558,4434l11497,4434e" filled="f" stroked="t" strokeweight=".239421pt" strokecolor="#4F4F4F">
                <v:path arrowok="t"/>
              </v:shape>
            </v:group>
            <v:group style="position:absolute;left:2466;top:4405;width:2;height:614" coordorigin="2466,4405" coordsize="2,614">
              <v:shape style="position:absolute;left:2466;top:4405;width:2;height:614" coordorigin="2466,4405" coordsize="0,614" path="m2466,5018l2466,4405e" filled="f" stroked="t" strokeweight=".478842pt" strokecolor="#343434">
                <v:path arrowok="t"/>
              </v:shape>
            </v:group>
            <v:group style="position:absolute;left:5028;top:4748;width:1906;height:2" coordorigin="5028,4748" coordsize="1906,2">
              <v:shape style="position:absolute;left:5028;top:4748;width:1906;height:2" coordorigin="5028,4748" coordsize="1906,0" path="m5028,4748l6934,4748e" filled="f" stroked="t" strokeweight=".957683pt" strokecolor="#6B6B6B">
                <v:path arrowok="t"/>
              </v:shape>
            </v:group>
            <v:group style="position:absolute;left:6876;top:4750;width:1647;height:2" coordorigin="6876,4750" coordsize="1647,2">
              <v:shape style="position:absolute;left:6876;top:4750;width:1647;height:2" coordorigin="6876,4750" coordsize="1647,0" path="m6876,4750l8523,4750e" filled="f" stroked="t" strokeweight=".478842pt" strokecolor="#484848">
                <v:path arrowok="t"/>
              </v:shape>
            </v:group>
            <v:group style="position:absolute;left:8466;top:4750;width:3036;height:2" coordorigin="8466,4750" coordsize="3036,2">
              <v:shape style="position:absolute;left:8466;top:4750;width:3036;height:2" coordorigin="8466,4750" coordsize="3036,0" path="m8466,4750l11502,4750e" filled="f" stroked="t" strokeweight=".957683pt" strokecolor="#676767">
                <v:path arrowok="t"/>
              </v:shape>
            </v:group>
            <v:group style="position:absolute;left:5028;top:4999;width:6474;height:2" coordorigin="5028,4999" coordsize="6474,2">
              <v:shape style="position:absolute;left:5028;top:4999;width:6474;height:2" coordorigin="5028,4999" coordsize="6474,0" path="m5028,4999l11502,4999e" filled="f" stroked="t" strokeweight=".718262pt" strokecolor="#676767">
                <v:path arrowok="t"/>
              </v:shape>
            </v:group>
            <v:group style="position:absolute;left:7053;top:4999;width:1532;height:2" coordorigin="7053,4999" coordsize="1532,2">
              <v:shape style="position:absolute;left:7053;top:4999;width:1532;height:2" coordorigin="7053,4999" coordsize="1532,0" path="m7053,4999l8586,4999e" filled="f" stroked="t" strokeweight=".478842pt" strokecolor="#3B3B3B">
                <v:path arrowok="t"/>
              </v:shape>
            </v:group>
            <v:group style="position:absolute;left:2461;top:5213;width:1705;height:2" coordorigin="2461,5213" coordsize="1705,2">
              <v:shape style="position:absolute;left:2461;top:5213;width:1705;height:2" coordorigin="2461,5213" coordsize="1705,0" path="m2461,5213l4166,5213e" filled="f" stroked="t" strokeweight=".957683pt" strokecolor="#707070">
                <v:path arrowok="t"/>
              </v:shape>
            </v:group>
            <v:group style="position:absolute;left:4108;top:5215;width:958;height:2" coordorigin="4108,5215" coordsize="958,2">
              <v:shape style="position:absolute;left:4108;top:5215;width:958;height:2" coordorigin="4108,5215" coordsize="958,0" path="m4108,5215l5066,5215e" filled="f" stroked="t" strokeweight=".478842pt" strokecolor="#444444">
                <v:path arrowok="t"/>
              </v:shape>
            </v:group>
            <v:group style="position:absolute;left:4994;top:5215;width:2116;height:2" coordorigin="4994,5215" coordsize="2116,2">
              <v:shape style="position:absolute;left:4994;top:5215;width:2116;height:2" coordorigin="4994,5215" coordsize="2116,0" path="m4994,5215l7111,5215e" filled="f" stroked="t" strokeweight=".718262pt" strokecolor="#707070">
                <v:path arrowok="t"/>
              </v:shape>
            </v:group>
            <v:group style="position:absolute;left:7053;top:5220;width:1470;height:2" coordorigin="7053,5220" coordsize="1470,2">
              <v:shape style="position:absolute;left:7053;top:5220;width:1470;height:2" coordorigin="7053,5220" coordsize="1470,0" path="m7053,5220l8523,5220e" filled="f" stroked="t" strokeweight=".478842pt" strokecolor="#484848">
                <v:path arrowok="t"/>
              </v:shape>
            </v:group>
            <v:group style="position:absolute;left:8466;top:5220;width:1006;height:2" coordorigin="8466,5220" coordsize="1006,2">
              <v:shape style="position:absolute;left:8466;top:5220;width:1006;height:2" coordorigin="8466,5220" coordsize="1006,0" path="m8466,5220l9471,5220e" filled="f" stroked="t" strokeweight=".718262pt" strokecolor="#606060">
                <v:path arrowok="t"/>
              </v:shape>
            </v:group>
            <v:group style="position:absolute;left:9275;top:5220;width:2231;height:2" coordorigin="9275,5220" coordsize="2231,2">
              <v:shape style="position:absolute;left:9275;top:5220;width:2231;height:2" coordorigin="9275,5220" coordsize="2231,0" path="m9275,5220l11507,5220e" filled="f" stroked="t" strokeweight=".957683pt" strokecolor="#747474">
                <v:path arrowok="t"/>
              </v:shape>
            </v:group>
            <v:group style="position:absolute;left:421;top:4712;width:2;height:307" coordorigin="421,4712" coordsize="2,307">
              <v:shape style="position:absolute;left:421;top:4712;width:2;height:307" coordorigin="421,4712" coordsize="0,307" path="m421,5018l421,4712e" filled="f" stroked="t" strokeweight=".718262pt" strokecolor="#3B3B3B">
                <v:path arrowok="t"/>
              </v:shape>
            </v:group>
            <v:group style="position:absolute;left:417;top:4961;width:2;height:522" coordorigin="417,4961" coordsize="2,522">
              <v:shape style="position:absolute;left:417;top:4961;width:2;height:522" coordorigin="417,4961" coordsize="0,522" path="m417,5483l417,4961e" filled="f" stroked="t" strokeweight=".478842pt" strokecolor="#1F1F1F">
                <v:path arrowok="t"/>
              </v:shape>
            </v:group>
            <v:group style="position:absolute;left:412;top:5452;width:3572;height:2" coordorigin="412,5452" coordsize="3572,2">
              <v:shape style="position:absolute;left:412;top:5452;width:3572;height:2" coordorigin="412,5452" coordsize="3572,0" path="m412,5452l3984,5452e" filled="f" stroked="t" strokeweight=".718262pt" strokecolor="#606060">
                <v:path arrowok="t"/>
              </v:shape>
            </v:group>
            <v:group style="position:absolute;left:3927;top:5455;width:804;height:2" coordorigin="3927,5455" coordsize="804,2">
              <v:shape style="position:absolute;left:3927;top:5455;width:804;height:2" coordorigin="3927,5455" coordsize="804,0" path="m3927,5455l4731,5455e" filled="f" stroked="t" strokeweight=".478842pt" strokecolor="#444444">
                <v:path arrowok="t"/>
              </v:shape>
            </v:group>
            <v:group style="position:absolute;left:4673;top:5459;width:220;height:2" coordorigin="4673,5459" coordsize="220,2">
              <v:shape style="position:absolute;left:4673;top:5459;width:220;height:2" coordorigin="4673,5459" coordsize="220,0" path="m4673,5459l4894,5459e" filled="f" stroked="t" strokeweight=".718262pt" strokecolor="#545454">
                <v:path arrowok="t"/>
              </v:shape>
            </v:group>
            <v:group style="position:absolute;left:4836;top:5455;width:230;height:2" coordorigin="4836,5455" coordsize="230,2">
              <v:shape style="position:absolute;left:4836;top:5455;width:230;height:2" coordorigin="4836,5455" coordsize="230,0" path="m4836,5455l5066,5455e" filled="f" stroked="t" strokeweight=".478842pt" strokecolor="#444444">
                <v:path arrowok="t"/>
              </v:shape>
            </v:group>
            <v:group style="position:absolute;left:4994;top:5457;width:6512;height:2" coordorigin="4994,5457" coordsize="6512,2">
              <v:shape style="position:absolute;left:4994;top:5457;width:6512;height:2" coordorigin="4994,5457" coordsize="6512,0" path="m4994,5457l11507,5457e" filled="f" stroked="t" strokeweight=".718262pt" strokecolor="#676767">
                <v:path arrowok="t"/>
              </v:shape>
            </v:group>
            <v:group style="position:absolute;left:7053;top:5459;width:958;height:2" coordorigin="7053,5459" coordsize="958,2">
              <v:shape style="position:absolute;left:7053;top:5459;width:958;height:2" coordorigin="7053,5459" coordsize="958,0" path="m7053,5459l8011,5459e" filled="f" stroked="t" strokeweight=".478842pt" strokecolor="#3F3F3F">
                <v:path arrowok="t"/>
              </v:shape>
            </v:group>
            <v:group style="position:absolute;left:419;top:5411;width:2;height:1189" coordorigin="419,5411" coordsize="2,1189">
              <v:shape style="position:absolute;left:419;top:5411;width:2;height:1189" coordorigin="419,5411" coordsize="0,1189" path="m419,6600l419,5411e" filled="f" stroked="t" strokeweight=".718262pt" strokecolor="#484848">
                <v:path arrowok="t"/>
              </v:shape>
            </v:group>
            <v:group style="position:absolute;left:7968;top:5455;width:2;height:652" coordorigin="7968,5455" coordsize="2,652">
              <v:shape style="position:absolute;left:7968;top:5455;width:2;height:652" coordorigin="7968,5455" coordsize="0,652" path="m7968,6106l7968,5455e" filled="f" stroked="t" strokeweight=".957683pt" strokecolor="#676767">
                <v:path arrowok="t"/>
              </v:shape>
            </v:group>
            <v:group style="position:absolute;left:11502;top:5411;width:2;height:3398" coordorigin="11502,5411" coordsize="2,3398">
              <v:shape style="position:absolute;left:11502;top:5411;width:2;height:3398" coordorigin="11502,5411" coordsize="0,3398" path="m11502,8810l11502,5411e" filled="f" stroked="t" strokeweight=".718262pt" strokecolor="#6B6B6B">
                <v:path arrowok="t"/>
              </v:shape>
            </v:group>
            <v:group style="position:absolute;left:2461;top:5881;width:1030;height:2" coordorigin="2461,5881" coordsize="1030,2">
              <v:shape style="position:absolute;left:2461;top:5881;width:1030;height:2" coordorigin="2461,5881" coordsize="1030,0" path="m2461,5881l3491,5881e" filled="f" stroked="t" strokeweight=".478842pt" strokecolor="#383838">
                <v:path arrowok="t"/>
              </v:shape>
            </v:group>
            <v:group style="position:absolute;left:3433;top:5881;width:2677;height:2" coordorigin="3433,5881" coordsize="2677,2">
              <v:shape style="position:absolute;left:3433;top:5881;width:2677;height:2" coordorigin="3433,5881" coordsize="2677,0" path="m3433,5881l6110,5881e" filled="f" stroked="t" strokeweight=".718262pt" strokecolor="#646464">
                <v:path arrowok="t"/>
              </v:shape>
            </v:group>
            <v:group style="position:absolute;left:6005;top:5881;width:2519;height:2" coordorigin="6005,5881" coordsize="2519,2">
              <v:shape style="position:absolute;left:6005;top:5881;width:2519;height:2" coordorigin="6005,5881" coordsize="2519,0" path="m6005,5881l8523,5881e" filled="f" stroked="t" strokeweight=".478842pt" strokecolor="#444444">
                <v:path arrowok="t"/>
              </v:shape>
            </v:group>
            <v:group style="position:absolute;left:8466;top:5884;width:3041;height:2" coordorigin="8466,5884" coordsize="3041,2">
              <v:shape style="position:absolute;left:8466;top:5884;width:3041;height:2" coordorigin="8466,5884" coordsize="3041,0" path="m8466,5884l11507,5884e" filled="f" stroked="t" strokeweight=".718262pt" strokecolor="#676767">
                <v:path arrowok="t"/>
              </v:shape>
            </v:group>
            <v:group style="position:absolute;left:2461;top:6102;width:3634;height:2" coordorigin="2461,6102" coordsize="3634,2">
              <v:shape style="position:absolute;left:2461;top:6102;width:3634;height:2" coordorigin="2461,6102" coordsize="3634,0" path="m2461,6102l6096,6102e" filled="f" stroked="t" strokeweight=".718262pt" strokecolor="#606060">
                <v:path arrowok="t"/>
              </v:shape>
            </v:group>
            <v:group style="position:absolute;left:6005;top:6102;width:929;height:2" coordorigin="6005,6102" coordsize="929,2">
              <v:shape style="position:absolute;left:6005;top:6102;width:929;height:2" coordorigin="6005,6102" coordsize="929,0" path="m6005,6102l6934,6102e" filled="f" stroked="t" strokeweight=".478842pt" strokecolor="#4F4F4F">
                <v:path arrowok="t"/>
              </v:shape>
            </v:group>
            <v:group style="position:absolute;left:6876;top:6102;width:1647;height:2" coordorigin="6876,6102" coordsize="1647,2">
              <v:shape style="position:absolute;left:6876;top:6102;width:1647;height:2" coordorigin="6876,6102" coordsize="1647,0" path="m6876,6102l8523,6102e" filled="f" stroked="t" strokeweight=".478842pt" strokecolor="#3B3B3B">
                <v:path arrowok="t"/>
              </v:shape>
            </v:group>
            <v:group style="position:absolute;left:8466;top:6099;width:201;height:2" coordorigin="8466,6099" coordsize="201,2">
              <v:shape style="position:absolute;left:8466;top:6099;width:201;height:2" coordorigin="8466,6099" coordsize="201,0" path="m8466,6099l8667,6099e" filled="f" stroked="t" strokeweight=".478842pt" strokecolor="#575757">
                <v:path arrowok="t"/>
              </v:shape>
            </v:group>
            <v:group style="position:absolute;left:8581;top:6102;width:2926;height:2" coordorigin="8581,6102" coordsize="2926,2">
              <v:shape style="position:absolute;left:8581;top:6102;width:2926;height:2" coordorigin="8581,6102" coordsize="2926,0" path="m8581,6102l11507,6102e" filled="f" stroked="t" strokeweight=".718262pt" strokecolor="#6B6B6B">
                <v:path arrowok="t"/>
              </v:shape>
            </v:group>
            <v:group style="position:absolute;left:766;top:6317;width:7796;height:2" coordorigin="766,6317" coordsize="7796,2">
              <v:shape style="position:absolute;left:766;top:6317;width:7796;height:2" coordorigin="766,6317" coordsize="7796,0" path="m766,6317l8562,6317e" filled="f" stroked="t" strokeweight=".957683pt" strokecolor="#676767">
                <v:path arrowok="t"/>
              </v:shape>
            </v:group>
            <v:group style="position:absolute;left:1073;top:6313;width:1130;height:2" coordorigin="1073,6313" coordsize="1130,2">
              <v:shape style="position:absolute;left:1073;top:6313;width:1130;height:2" coordorigin="1073,6313" coordsize="1130,0" path="m1073,6313l2203,6313e" filled="f" stroked="t" strokeweight=".478842pt" strokecolor="#545454">
                <v:path arrowok="t"/>
              </v:shape>
            </v:group>
            <v:group style="position:absolute;left:8466;top:6320;width:1006;height:2" coordorigin="8466,6320" coordsize="1006,2">
              <v:shape style="position:absolute;left:8466;top:6320;width:1006;height:2" coordorigin="8466,6320" coordsize="1006,0" path="m8466,6320l9471,6320e" filled="f" stroked="t" strokeweight=".478842pt" strokecolor="#4B4B4B">
                <v:path arrowok="t"/>
              </v:shape>
            </v:group>
            <v:group style="position:absolute;left:9414;top:6317;width:172;height:2" coordorigin="9414,6317" coordsize="172,2">
              <v:shape style="position:absolute;left:9414;top:6317;width:172;height:2" coordorigin="9414,6317" coordsize="172,0" path="m9414,6317l9586,6317e" filled="f" stroked="t" strokeweight=".478842pt" strokecolor="#383838">
                <v:path arrowok="t"/>
              </v:shape>
            </v:group>
            <v:group style="position:absolute;left:9529;top:6322;width:1978;height:2" coordorigin="9529,6322" coordsize="1978,2">
              <v:shape style="position:absolute;left:9529;top:6322;width:1978;height:2" coordorigin="9529,6322" coordsize="1978,0" path="m9529,6322l11507,6322e" filled="f" stroked="t" strokeweight=".718262pt" strokecolor="#747474">
                <v:path arrowok="t"/>
              </v:shape>
            </v:group>
            <v:group style="position:absolute;left:412;top:6567;width:2083;height:2" coordorigin="412,6567" coordsize="2083,2">
              <v:shape style="position:absolute;left:412;top:6567;width:2083;height:2" coordorigin="412,6567" coordsize="2083,0" path="m412,6567l2495,6567e" filled="f" stroked="t" strokeweight=".718262pt" strokecolor="#606060">
                <v:path arrowok="t"/>
              </v:shape>
            </v:group>
            <v:group style="position:absolute;left:2423;top:6574;width:6100;height:2" coordorigin="2423,6574" coordsize="6100,2">
              <v:shape style="position:absolute;left:2423;top:6574;width:6100;height:2" coordorigin="2423,6574" coordsize="6100,0" path="m2423,6574l8523,6574e" filled="f" stroked="t" strokeweight=".478842pt" strokecolor="#5B5B5B">
                <v:path arrowok="t"/>
              </v:shape>
            </v:group>
            <v:group style="position:absolute;left:7661;top:6574;width:2078;height:2" coordorigin="7661,6574" coordsize="2078,2">
              <v:shape style="position:absolute;left:7661;top:6574;width:2078;height:2" coordorigin="7661,6574" coordsize="2078,0" path="m7661,6574l9740,6574e" filled="f" stroked="t" strokeweight=".957683pt" strokecolor="#707070">
                <v:path arrowok="t"/>
              </v:shape>
            </v:group>
            <v:group style="position:absolute;left:9529;top:6574;width:1978;height:2" coordorigin="9529,6574" coordsize="1978,2">
              <v:shape style="position:absolute;left:9529;top:6574;width:1978;height:2" coordorigin="9529,6574" coordsize="1978,0" path="m9529,6574l11507,6574e" filled="f" stroked="t" strokeweight=".478842pt" strokecolor="#575757">
                <v:path arrowok="t"/>
              </v:shape>
            </v:group>
            <v:group style="position:absolute;left:5042;top:6571;width:2;height:681" coordorigin="5042,6571" coordsize="2,681">
              <v:shape style="position:absolute;left:5042;top:6571;width:2;height:681" coordorigin="5042,6571" coordsize="0,681" path="m5042,7252l5042,6571e" filled="f" stroked="t" strokeweight=".957683pt" strokecolor="#606060">
                <v:path arrowok="t"/>
              </v:shape>
            </v:group>
            <v:group style="position:absolute;left:5033;top:6806;width:3505;height:2" coordorigin="5033,6806" coordsize="3505,2">
              <v:shape style="position:absolute;left:5033;top:6806;width:3505;height:2" coordorigin="5033,6806" coordsize="3505,0" path="m5033,6806l8538,6806e" filled="f" stroked="t" strokeweight=".718262pt" strokecolor="#676767">
                <v:path arrowok="t"/>
              </v:shape>
            </v:group>
            <v:group style="position:absolute;left:8466;top:6809;width:1120;height:2" coordorigin="8466,6809" coordsize="1120,2">
              <v:shape style="position:absolute;left:8466;top:6809;width:1120;height:2" coordorigin="8466,6809" coordsize="1120,0" path="m8466,6809l9586,6809e" filled="f" stroked="t" strokeweight=".478842pt" strokecolor="#4B4B4B">
                <v:path arrowok="t"/>
              </v:shape>
            </v:group>
            <v:group style="position:absolute;left:8581;top:6811;width:2926;height:2" coordorigin="8581,6811" coordsize="2926,2">
              <v:shape style="position:absolute;left:8581;top:6811;width:2926;height:2" coordorigin="8581,6811" coordsize="2926,0" path="m8581,6811l11507,6811e" filled="f" stroked="t" strokeweight=".718262pt" strokecolor="#676767">
                <v:path arrowok="t"/>
              </v:shape>
            </v:group>
            <v:group style="position:absolute;left:5033;top:7027;width:785;height:2" coordorigin="5033,7027" coordsize="785,2">
              <v:shape style="position:absolute;left:5033;top:7027;width:785;height:2" coordorigin="5033,7027" coordsize="785,0" path="m5033,7027l5818,7027e" filled="f" stroked="t" strokeweight=".478842pt" strokecolor="#3F3F3F">
                <v:path arrowok="t"/>
              </v:shape>
            </v:group>
            <v:group style="position:absolute;left:5760;top:7024;width:1173;height:2" coordorigin="5760,7024" coordsize="1173,2">
              <v:shape style="position:absolute;left:5760;top:7024;width:1173;height:2" coordorigin="5760,7024" coordsize="1173,0" path="m5760,7024l6934,7024e" filled="f" stroked="t" strokeweight=".478842pt" strokecolor="#575757">
                <v:path arrowok="t"/>
              </v:shape>
            </v:group>
            <v:group style="position:absolute;left:6876;top:7024;width:2107;height:2" coordorigin="6876,7024" coordsize="2107,2">
              <v:shape style="position:absolute;left:6876;top:7024;width:2107;height:2" coordorigin="6876,7024" coordsize="2107,0" path="m6876,7024l8983,7024e" filled="f" stroked="t" strokeweight=".957683pt" strokecolor="#707070">
                <v:path arrowok="t"/>
              </v:shape>
            </v:group>
            <v:group style="position:absolute;left:8916;top:7027;width:555;height:2" coordorigin="8916,7027" coordsize="555,2">
              <v:shape style="position:absolute;left:8916;top:7027;width:555;height:2" coordorigin="8916,7027" coordsize="555,0" path="m8916,7027l9471,7027e" filled="f" stroked="t" strokeweight=".478842pt" strokecolor="#484848">
                <v:path arrowok="t"/>
              </v:shape>
            </v:group>
            <v:group style="position:absolute;left:9414;top:7027;width:172;height:2" coordorigin="9414,7027" coordsize="172,2">
              <v:shape style="position:absolute;left:9414;top:7027;width:172;height:2" coordorigin="9414,7027" coordsize="172,0" path="m9414,7027l9586,7027e" filled="f" stroked="t" strokeweight=".478842pt" strokecolor="#2F2F2F">
                <v:path arrowok="t"/>
              </v:shape>
            </v:group>
            <v:group style="position:absolute;left:9529;top:7027;width:1978;height:2" coordorigin="9529,7027" coordsize="1978,2">
              <v:shape style="position:absolute;left:9529;top:7027;width:1978;height:2" coordorigin="9529,7027" coordsize="1978,0" path="m9529,7027l11507,7027e" filled="f" stroked="t" strokeweight=".478842pt" strokecolor="#4F4F4F">
                <v:path arrowok="t"/>
              </v:shape>
            </v:group>
            <v:group style="position:absolute;left:11504;top:6116;width:2;height:9299" coordorigin="11504,6116" coordsize="2,9299">
              <v:shape style="position:absolute;left:11504;top:6116;width:2;height:9299" coordorigin="11504,6116" coordsize="0,9299" path="m11504,15415l11504,6116e" filled="f" stroked="t" strokeweight=".957683pt" strokecolor="#707474">
                <v:path arrowok="t"/>
              </v:shape>
            </v:group>
            <v:group style="position:absolute;left:407;top:7238;width:546;height:2" coordorigin="407,7238" coordsize="546,2">
              <v:shape style="position:absolute;left:407;top:7238;width:546;height:2" coordorigin="407,7238" coordsize="546,0" path="m407,7238l953,7238e" filled="f" stroked="t" strokeweight=".478842pt" strokecolor="#444444">
                <v:path arrowok="t"/>
              </v:shape>
            </v:group>
            <v:group style="position:absolute;left:895;top:7238;width:1307;height:2" coordorigin="895,7238" coordsize="1307,2">
              <v:shape style="position:absolute;left:895;top:7238;width:1307;height:2" coordorigin="895,7238" coordsize="1307,0" path="m895,7238l2203,7238e" filled="f" stroked="t" strokeweight=".957683pt" strokecolor="#707070">
                <v:path arrowok="t"/>
              </v:shape>
            </v:group>
            <v:group style="position:absolute;left:2145;top:7242;width:1025;height:2" coordorigin="2145,7242" coordsize="1025,2">
              <v:shape style="position:absolute;left:2145;top:7242;width:1025;height:2" coordorigin="2145,7242" coordsize="1025,0" path="m2145,7242l3170,7242e" filled="f" stroked="t" strokeweight=".478842pt" strokecolor="#444444">
                <v:path arrowok="t"/>
              </v:shape>
            </v:group>
            <v:group style="position:absolute;left:3112;top:7242;width:378;height:2" coordorigin="3112,7242" coordsize="378,2">
              <v:shape style="position:absolute;left:3112;top:7242;width:378;height:2" coordorigin="3112,7242" coordsize="378,0" path="m3112,7242l3491,7242e" filled="f" stroked="t" strokeweight=".478842pt" strokecolor="#606060">
                <v:path arrowok="t"/>
              </v:shape>
            </v:group>
            <v:group style="position:absolute;left:3433;top:7242;width:2025;height:2" coordorigin="3433,7242" coordsize="2025,2">
              <v:shape style="position:absolute;left:3433;top:7242;width:2025;height:2" coordorigin="3433,7242" coordsize="2025,0" path="m3433,7242l5459,7242e" filled="f" stroked="t" strokeweight=".957683pt" strokecolor="#676767">
                <v:path arrowok="t"/>
              </v:shape>
            </v:group>
            <v:group style="position:absolute;left:5401;top:7245;width:1532;height:2" coordorigin="5401,7245" coordsize="1532,2">
              <v:shape style="position:absolute;left:5401;top:7245;width:1532;height:2" coordorigin="5401,7245" coordsize="1532,0" path="m5401,7245l6934,7245e" filled="f" stroked="t" strokeweight=".478842pt" strokecolor="#545454">
                <v:path arrowok="t"/>
              </v:shape>
            </v:group>
            <v:group style="position:absolute;left:6876;top:7245;width:2413;height:2" coordorigin="6876,7245" coordsize="2413,2">
              <v:shape style="position:absolute;left:6876;top:7245;width:2413;height:2" coordorigin="6876,7245" coordsize="2413,0" path="m6876,7245l9290,7245e" filled="f" stroked="t" strokeweight=".957683pt" strokecolor="#747474">
                <v:path arrowok="t"/>
              </v:shape>
            </v:group>
            <v:group style="position:absolute;left:8916;top:7242;width:2567;height:2" coordorigin="8916,7242" coordsize="2567,2">
              <v:shape style="position:absolute;left:8916;top:7242;width:2567;height:2" coordorigin="8916,7242" coordsize="2567,0" path="m8916,7242l11483,7242e" filled="f" stroked="t" strokeweight=".957683pt" strokecolor="#575757">
                <v:path arrowok="t"/>
              </v:shape>
            </v:group>
            <v:group style="position:absolute;left:9251;top:7247;width:2255;height:2" coordorigin="9251,7247" coordsize="2255,2">
              <v:shape style="position:absolute;left:9251;top:7247;width:2255;height:2" coordorigin="9251,7247" coordsize="2255,0" path="m9251,7247l11507,7247e" filled="f" stroked="t" strokeweight=".478842pt" strokecolor="#4F4F4F">
                <v:path arrowok="t"/>
              </v:shape>
            </v:group>
            <v:group style="position:absolute;left:407;top:7918;width:11100;height:2" coordorigin="407,7918" coordsize="11100,2">
              <v:shape style="position:absolute;left:407;top:7918;width:11100;height:2" coordorigin="407,7918" coordsize="11100,0" path="m407,7918l11507,7918e" filled="f" stroked="t" strokeweight=".718262pt" strokecolor="#676767">
                <v:path arrowok="t"/>
              </v:shape>
            </v:group>
            <v:group style="position:absolute;left:407;top:8774;width:1283;height:2" coordorigin="407,8774" coordsize="1283,2">
              <v:shape style="position:absolute;left:407;top:8774;width:1283;height:2" coordorigin="407,8774" coordsize="1283,0" path="m407,8774l1690,8774e" filled="f" stroked="t" strokeweight=".957683pt" strokecolor="#6B6B6B">
                <v:path arrowok="t"/>
              </v:shape>
            </v:group>
            <v:group style="position:absolute;left:1633;top:8776;width:862;height:2" coordorigin="1633,8776" coordsize="862,2">
              <v:shape style="position:absolute;left:1633;top:8776;width:862;height:2" coordorigin="1633,8776" coordsize="862,0" path="m1633,8776l2495,8776e" filled="f" stroked="t" strokeweight=".478842pt" strokecolor="#3F3F3F">
                <v:path arrowok="t"/>
              </v:shape>
            </v:group>
            <v:group style="position:absolute;left:2389;top:8781;width:6278;height:2" coordorigin="2389,8781" coordsize="6278,2">
              <v:shape style="position:absolute;left:2389;top:8781;width:6278;height:2" coordorigin="2389,8781" coordsize="6278,0" path="m2389,8781l8667,8781e" filled="f" stroked="t" strokeweight=".718262pt" strokecolor="#646464">
                <v:path arrowok="t"/>
              </v:shape>
            </v:group>
            <v:group style="position:absolute;left:8610;top:8781;width:977;height:2" coordorigin="8610,8781" coordsize="977,2">
              <v:shape style="position:absolute;left:8610;top:8781;width:977;height:2" coordorigin="8610,8781" coordsize="977,0" path="m8610,8781l9586,8781e" filled="f" stroked="t" strokeweight=".478842pt" strokecolor="#3F3F3F">
                <v:path arrowok="t"/>
              </v:shape>
            </v:group>
            <v:group style="position:absolute;left:9529;top:8781;width:1982;height:2" coordorigin="9529,8781" coordsize="1982,2">
              <v:shape style="position:absolute;left:9529;top:8781;width:1982;height:2" coordorigin="9529,8781" coordsize="1982,0" path="m9529,8781l11511,8781e" filled="f" stroked="t" strokeweight=".478842pt" strokecolor="#5B5B5B">
                <v:path arrowok="t"/>
              </v:shape>
            </v:group>
            <v:group style="position:absolute;left:412;top:9021;width:3572;height:2" coordorigin="412,9021" coordsize="3572,2">
              <v:shape style="position:absolute;left:412;top:9021;width:3572;height:2" coordorigin="412,9021" coordsize="3572,0" path="m412,9021l3984,9021e" filled="f" stroked="t" strokeweight=".718262pt" strokecolor="#575757">
                <v:path arrowok="t"/>
              </v:shape>
            </v:group>
            <v:group style="position:absolute;left:3927;top:9021;width:804;height:2" coordorigin="3927,9021" coordsize="804,2">
              <v:shape style="position:absolute;left:3927;top:9021;width:804;height:2" coordorigin="3927,9021" coordsize="804,0" path="m3927,9021l4731,9021e" filled="f" stroked="t" strokeweight=".478842pt" strokecolor="#3F3F3F">
                <v:path arrowok="t"/>
              </v:shape>
            </v:group>
            <v:group style="position:absolute;left:4673;top:9023;width:6838;height:2" coordorigin="4673,9023" coordsize="6838,2">
              <v:shape style="position:absolute;left:4673;top:9023;width:6838;height:2" coordorigin="4673,9023" coordsize="6838,0" path="m4673,9023l11511,9023e" filled="f" stroked="t" strokeweight=".718262pt" strokecolor="#676767">
                <v:path arrowok="t"/>
              </v:shape>
            </v:group>
            <v:group style="position:absolute;left:6876;top:9023;width:1791;height:2" coordorigin="6876,9023" coordsize="1791,2">
              <v:shape style="position:absolute;left:6876;top:9023;width:1791;height:2" coordorigin="6876,9023" coordsize="1791,0" path="m6876,9023l8667,9023e" filled="f" stroked="t" strokeweight=".478842pt" strokecolor="#444444">
                <v:path arrowok="t"/>
              </v:shape>
            </v:group>
            <v:group style="position:absolute;left:407;top:9263;width:1580;height:2" coordorigin="407,9263" coordsize="1580,2">
              <v:shape style="position:absolute;left:407;top:9263;width:1580;height:2" coordorigin="407,9263" coordsize="1580,0" path="m407,9263l1987,9263e" filled="f" stroked="t" strokeweight=".718262pt" strokecolor="#606060">
                <v:path arrowok="t"/>
              </v:shape>
            </v:group>
            <v:group style="position:absolute;left:1930;top:9265;width:1561;height:2" coordorigin="1930,9265" coordsize="1561,2">
              <v:shape style="position:absolute;left:1930;top:9265;width:1561;height:2" coordorigin="1930,9265" coordsize="1561,0" path="m1930,9265l3491,9265e" filled="f" stroked="t" strokeweight=".478842pt" strokecolor="#343434">
                <v:path arrowok="t"/>
              </v:shape>
            </v:group>
            <v:group style="position:absolute;left:3433;top:9265;width:2686;height:2" coordorigin="3433,9265" coordsize="2686,2">
              <v:shape style="position:absolute;left:3433;top:9265;width:2686;height:2" coordorigin="3433,9265" coordsize="2686,0" path="m3433,9265l6120,9265e" filled="f" stroked="t" strokeweight=".957683pt" strokecolor="#6B6B6B">
                <v:path arrowok="t"/>
              </v:shape>
            </v:group>
            <v:group style="position:absolute;left:6005;top:9265;width:2006;height:2" coordorigin="6005,9265" coordsize="2006,2">
              <v:shape style="position:absolute;left:6005;top:9265;width:2006;height:2" coordorigin="6005,9265" coordsize="2006,0" path="m6005,9265l8011,9265e" filled="f" stroked="t" strokeweight=".478842pt" strokecolor="#484848">
                <v:path arrowok="t"/>
              </v:shape>
            </v:group>
            <v:group style="position:absolute;left:7954;top:9268;width:3558;height:2" coordorigin="7954,9268" coordsize="3558,2">
              <v:shape style="position:absolute;left:7954;top:9268;width:3558;height:2" coordorigin="7954,9268" coordsize="3558,0" path="m7954,9268l11511,9268e" filled="f" stroked="t" strokeweight=".957683pt" strokecolor="#707070">
                <v:path arrowok="t"/>
              </v:shape>
            </v:group>
            <v:group style="position:absolute;left:417;top:9217;width:2;height:1553" coordorigin="417,9217" coordsize="2,1553">
              <v:shape style="position:absolute;left:417;top:9217;width:2;height:1553" coordorigin="417,9217" coordsize="0,1553" path="m417,10770l417,9217e" filled="f" stroked="t" strokeweight=".478842pt" strokecolor="#2B2B2B">
                <v:path arrowok="t"/>
              </v:shape>
            </v:group>
            <v:group style="position:absolute;left:2423;top:9754;width:3974;height:2" coordorigin="2423,9754" coordsize="3974,2">
              <v:shape style="position:absolute;left:2423;top:9754;width:3974;height:2" coordorigin="2423,9754" coordsize="3974,0" path="m2423,9754l6397,9754e" filled="f" stroked="t" strokeweight=".718262pt" strokecolor="#676767">
                <v:path arrowok="t"/>
              </v:shape>
            </v:group>
            <v:group style="position:absolute;left:412;top:9752;width:1279;height:2" coordorigin="412,9752" coordsize="1279,2">
              <v:shape style="position:absolute;left:412;top:9752;width:1279;height:2" coordorigin="412,9752" coordsize="1279,0" path="m412,9752l1690,9752e" filled="f" stroked="t" strokeweight=".957683pt" strokecolor="#6B6B6B">
                <v:path arrowok="t"/>
              </v:shape>
            </v:group>
            <v:group style="position:absolute;left:1633;top:9754;width:862;height:2" coordorigin="1633,9754" coordsize="862,2">
              <v:shape style="position:absolute;left:1633;top:9754;width:862;height:2" coordorigin="1633,9754" coordsize="862,0" path="m1633,9754l2495,9754e" filled="f" stroked="t" strokeweight=".478842pt" strokecolor="#3B3B3B">
                <v:path arrowok="t"/>
              </v:shape>
            </v:group>
            <v:group style="position:absolute;left:6005;top:9754;width:2519;height:2" coordorigin="6005,9754" coordsize="2519,2">
              <v:shape style="position:absolute;left:6005;top:9754;width:2519;height:2" coordorigin="6005,9754" coordsize="2519,0" path="m6005,9754l8523,9754e" filled="f" stroked="t" strokeweight=".478842pt" strokecolor="#4B4B4B">
                <v:path arrowok="t"/>
              </v:shape>
            </v:group>
            <v:group style="position:absolute;left:6407;top:9754;width:5104;height:2" coordorigin="6407,9754" coordsize="5104,2">
              <v:shape style="position:absolute;left:6407;top:9754;width:5104;height:2" coordorigin="6407,9754" coordsize="5104,0" path="m6407,9754l11511,9754e" filled="f" stroked="t" strokeweight=".718262pt" strokecolor="#606060">
                <v:path arrowok="t"/>
              </v:shape>
            </v:group>
            <v:group style="position:absolute;left:412;top:9970;width:1279;height:2" coordorigin="412,9970" coordsize="1279,2">
              <v:shape style="position:absolute;left:412;top:9970;width:1279;height:2" coordorigin="412,9970" coordsize="1279,0" path="m412,9970l1690,9970e" filled="f" stroked="t" strokeweight=".478842pt" strokecolor="#5B5B5B">
                <v:path arrowok="t"/>
              </v:shape>
            </v:group>
            <v:group style="position:absolute;left:1609;top:9970;width:2375;height:2" coordorigin="1609,9970" coordsize="2375,2">
              <v:shape style="position:absolute;left:1609;top:9970;width:2375;height:2" coordorigin="1609,9970" coordsize="2375,0" path="m1609,9970l3984,9970e" filled="f" stroked="t" strokeweight=".957683pt" strokecolor="#6B6B6B">
                <v:path arrowok="t"/>
              </v:shape>
            </v:group>
            <v:group style="position:absolute;left:3927;top:9970;width:1130;height:2" coordorigin="3927,9970" coordsize="1130,2">
              <v:shape style="position:absolute;left:3927;top:9970;width:1130;height:2" coordorigin="3927,9970" coordsize="1130,0" path="m3927,9970l5057,9970e" filled="f" stroked="t" strokeweight=".478842pt" strokecolor="#484848">
                <v:path arrowok="t"/>
              </v:shape>
            </v:group>
            <v:group style="position:absolute;left:4999;top:9972;width:3668;height:2" coordorigin="4999,9972" coordsize="3668,2">
              <v:shape style="position:absolute;left:4999;top:9972;width:3668;height:2" coordorigin="4999,9972" coordsize="3668,0" path="m4999,9972l8667,9972e" filled="f" stroked="t" strokeweight=".957683pt" strokecolor="#707070">
                <v:path arrowok="t"/>
              </v:shape>
            </v:group>
            <v:group style="position:absolute;left:8610;top:9970;width:977;height:2" coordorigin="8610,9970" coordsize="977,2">
              <v:shape style="position:absolute;left:8610;top:9970;width:977;height:2" coordorigin="8610,9970" coordsize="977,0" path="m8610,9970l9586,9970e" filled="f" stroked="t" strokeweight=".478842pt" strokecolor="#484848">
                <v:path arrowok="t"/>
              </v:shape>
            </v:group>
            <v:group style="position:absolute;left:9529;top:9970;width:1982;height:2" coordorigin="9529,9970" coordsize="1982,2">
              <v:shape style="position:absolute;left:9529;top:9970;width:1982;height:2" coordorigin="9529,9970" coordsize="1982,0" path="m9529,9970l11511,9970e" filled="f" stroked="t" strokeweight=".718262pt" strokecolor="#6B6B6B">
                <v:path arrowok="t"/>
              </v:shape>
            </v:group>
            <v:group style="position:absolute;left:1101;top:9951;width:2;height:345" coordorigin="1101,9951" coordsize="2,345">
              <v:shape style="position:absolute;left:1101;top:9951;width:2;height:345" coordorigin="1101,9951" coordsize="0,345" path="m1101,10296l1101,9951e" filled="f" stroked="t" strokeweight=".239421pt" strokecolor="#575757">
                <v:path arrowok="t"/>
              </v:shape>
            </v:group>
            <v:group style="position:absolute;left:412;top:10298;width:1283;height:2" coordorigin="412,10298" coordsize="1283,2">
              <v:shape style="position:absolute;left:412;top:10298;width:1283;height:2" coordorigin="412,10298" coordsize="1283,0" path="m412,10298l1695,10298e" filled="f" stroked="t" strokeweight=".957683pt" strokecolor="#707070">
                <v:path arrowok="t"/>
              </v:shape>
            </v:group>
            <v:group style="position:absolute;left:1662;top:9951;width:2;height:791" coordorigin="1662,9951" coordsize="2,791">
              <v:shape style="position:absolute;left:1662;top:9951;width:2;height:791" coordorigin="1662,9951" coordsize="0,791" path="m1662,10741l1662,9951e" filled="f" stroked="t" strokeweight=".239421pt" strokecolor="#747474">
                <v:path arrowok="t"/>
              </v:shape>
            </v:group>
            <v:group style="position:absolute;left:1633;top:10301;width:862;height:2" coordorigin="1633,10301" coordsize="862,2">
              <v:shape style="position:absolute;left:1633;top:10301;width:862;height:2" coordorigin="1633,10301" coordsize="862,0" path="m1633,10301l2495,10301e" filled="f" stroked="t" strokeweight=".478842pt" strokecolor="#3F3F3F">
                <v:path arrowok="t"/>
              </v:shape>
            </v:group>
            <v:group style="position:absolute;left:2423;top:10301;width:9088;height:2" coordorigin="2423,10301" coordsize="9088,2">
              <v:shape style="position:absolute;left:2423;top:10301;width:9088;height:2" coordorigin="2423,10301" coordsize="9088,0" path="m2423,10301l11511,10301e" filled="f" stroked="t" strokeweight=".718262pt" strokecolor="#646464">
                <v:path arrowok="t"/>
              </v:shape>
            </v:group>
            <v:group style="position:absolute;left:7513;top:9960;width:2;height:810" coordorigin="7513,9960" coordsize="2,810">
              <v:shape style="position:absolute;left:7513;top:9960;width:2;height:810" coordorigin="7513,9960" coordsize="0,810" path="m7513,10770l7513,9960e" filled="f" stroked="t" strokeweight=".478842pt" strokecolor="#3F3F3F">
                <v:path arrowok="t"/>
              </v:shape>
            </v:group>
            <v:group style="position:absolute;left:11507;top:9922;width:2;height:403" coordorigin="11507,9922" coordsize="2,403">
              <v:shape style="position:absolute;left:11507;top:9922;width:2;height:403" coordorigin="11507,9922" coordsize="0,403" path="m11507,10324l11507,9922e" filled="f" stroked="t" strokeweight=".478842pt" strokecolor="#545454">
                <v:path arrowok="t"/>
              </v:shape>
            </v:group>
            <v:group style="position:absolute;left:1101;top:10281;width:2;height:460" coordorigin="1101,10281" coordsize="2,460">
              <v:shape style="position:absolute;left:1101;top:10281;width:2;height:460" coordorigin="1101,10281" coordsize="0,460" path="m1101,10741l1101,10281e" filled="f" stroked="t" strokeweight=".239421pt" strokecolor="#707070">
                <v:path arrowok="t"/>
              </v:shape>
            </v:group>
            <v:group style="position:absolute;left:417;top:3547;width:2;height:11930" coordorigin="417,3547" coordsize="2,11930">
              <v:shape style="position:absolute;left:417;top:3547;width:2;height:11930" coordorigin="417,3547" coordsize="0,11930" path="m417,15477l417,3547e" filled="f" stroked="t" strokeweight=".718262pt" strokecolor="#545454">
                <v:path arrowok="t"/>
              </v:shape>
            </v:group>
            <v:group style="position:absolute;left:1101;top:10741;width:2;height:1539" coordorigin="1101,10741" coordsize="2,1539">
              <v:shape style="position:absolute;left:1101;top:10741;width:2;height:1539" coordorigin="1101,10741" coordsize="0,1539" path="m1101,12280l1101,10741e" filled="f" stroked="t" strokeweight=".239421pt" strokecolor="#000000">
                <v:path arrowok="t"/>
              </v:shape>
            </v:group>
            <v:group style="position:absolute;left:1662;top:10741;width:2;height:1217" coordorigin="1662,10741" coordsize="2,1217">
              <v:shape style="position:absolute;left:1662;top:10741;width:2;height:1217" coordorigin="1662,10741" coordsize="0,1217" path="m1662,11959l1662,10741e" filled="f" stroked="t" strokeweight=".239421pt" strokecolor="#000000">
                <v:path arrowok="t"/>
              </v:shape>
            </v:group>
            <v:group style="position:absolute;left:7515;top:10713;width:2;height:1184" coordorigin="7515,10713" coordsize="2,1184">
              <v:shape style="position:absolute;left:7515;top:10713;width:2;height:1184" coordorigin="7515,10713" coordsize="0,1184" path="m7515,11897l7515,10713e" filled="f" stroked="t" strokeweight=".718262pt" strokecolor="#5B5B5B">
                <v:path arrowok="t"/>
              </v:shape>
            </v:group>
            <v:group style="position:absolute;left:11507;top:10583;width:2;height:570" coordorigin="11507,10583" coordsize="2,570">
              <v:shape style="position:absolute;left:11507;top:10583;width:2;height:570" coordorigin="11507,10583" coordsize="0,570" path="m11507,11154l11507,10583e" filled="f" stroked="t" strokeweight=".957683pt" strokecolor="#808080">
                <v:path arrowok="t"/>
              </v:shape>
            </v:group>
            <v:group style="position:absolute;left:417;top:10914;width:2;height:1395" coordorigin="417,10914" coordsize="2,1395">
              <v:shape style="position:absolute;left:417;top:10914;width:2;height:1395" coordorigin="417,10914" coordsize="0,1395" path="m417,12309l417,10914e" filled="f" stroked="t" strokeweight=".957683pt" strokecolor="#676767">
                <v:path arrowok="t"/>
              </v:shape>
            </v:group>
            <v:group style="position:absolute;left:8681;top:11868;width:2835;height:2" coordorigin="8681,11868" coordsize="2835,2">
              <v:shape style="position:absolute;left:8681;top:11868;width:2835;height:2" coordorigin="8681,11868" coordsize="2835,0" path="m8681,11868l11516,11868e" filled="f" stroked="t" strokeweight="2.633628pt" strokecolor="#4B5787">
                <v:path arrowok="t"/>
              </v:shape>
            </v:group>
            <v:group style="position:absolute;left:7520;top:9960;width:2;height:5536" coordorigin="7520,9960" coordsize="2,5536">
              <v:shape style="position:absolute;left:7520;top:9960;width:2;height:5536" coordorigin="7520,9960" coordsize="0,5536" path="m7520,15496l7520,9960e" filled="f" stroked="t" strokeweight=".478842pt" strokecolor="#444444">
                <v:path arrowok="t"/>
              </v:shape>
            </v:group>
            <v:group style="position:absolute;left:9443;top:11830;width:2;height:129" coordorigin="9443,11830" coordsize="2,129">
              <v:shape style="position:absolute;left:9443;top:11830;width:2;height:129" coordorigin="9443,11830" coordsize="0,129" path="m9443,11959l9443,11830e" filled="f" stroked="t" strokeweight="2.394208pt" strokecolor="#545B6B">
                <v:path arrowok="t"/>
              </v:shape>
            </v:group>
            <v:group style="position:absolute;left:1662;top:11959;width:2;height:321" coordorigin="1662,11959" coordsize="2,321">
              <v:shape style="position:absolute;left:1662;top:11959;width:2;height:321" coordorigin="1662,11959" coordsize="0,321" path="m1662,12280l1662,11959e" filled="f" stroked="t" strokeweight=".239421pt" strokecolor="#D8D8D8">
                <v:path arrowok="t"/>
              </v:shape>
            </v:group>
            <v:group style="position:absolute;left:9443;top:11949;width:2;height:201" coordorigin="9443,11949" coordsize="2,201">
              <v:shape style="position:absolute;left:9443;top:11949;width:2;height:201" coordorigin="9443,11949" coordsize="0,201" path="m9443,12151l9443,11949e" filled="f" stroked="t" strokeweight="1.915366pt" strokecolor="#484B87">
                <v:path arrowok="t"/>
              </v:shape>
            </v:group>
            <v:group style="position:absolute;left:7518;top:12103;width:2;height:829" coordorigin="7518,12103" coordsize="2,829">
              <v:shape style="position:absolute;left:7518;top:12103;width:2;height:829" coordorigin="7518,12103" coordsize="0,829" path="m7518,12932l7518,12103e" filled="f" stroked="t" strokeweight=".478842pt" strokecolor="#2F2F2F">
                <v:path arrowok="t"/>
              </v:shape>
            </v:group>
            <v:group style="position:absolute;left:407;top:12462;width:517;height:2" coordorigin="407,12462" coordsize="517,2">
              <v:shape style="position:absolute;left:407;top:12462;width:517;height:2" coordorigin="407,12462" coordsize="517,0" path="m407,12462l924,12462e" filled="f" stroked="t" strokeweight=".239421pt" strokecolor="#606060">
                <v:path arrowok="t"/>
              </v:shape>
            </v:group>
            <v:group style="position:absolute;left:924;top:12462;width:182;height:2" coordorigin="924,12462" coordsize="182,2">
              <v:shape style="position:absolute;left:924;top:12462;width:182;height:2" coordorigin="924,12462" coordsize="182,0" path="m924,12462l1106,12462e" filled="f" stroked="t" strokeweight=".239421pt" strokecolor="#000000">
                <v:path arrowok="t"/>
              </v:shape>
            </v:group>
            <v:group style="position:absolute;left:1101;top:12280;width:2;height:187" coordorigin="1101,12280" coordsize="2,187">
              <v:shape style="position:absolute;left:1101;top:12280;width:2;height:187" coordorigin="1101,12280" coordsize="0,187" path="m1101,12467l1101,12280e" filled="f" stroked="t" strokeweight=".239421pt" strokecolor="#646464">
                <v:path arrowok="t"/>
              </v:shape>
            </v:group>
            <v:group style="position:absolute;left:1101;top:12462;width:565;height:2" coordorigin="1101,12462" coordsize="565,2">
              <v:shape style="position:absolute;left:1101;top:12462;width:565;height:2" coordorigin="1101,12462" coordsize="565,0" path="m1101,12462l1666,12462e" filled="f" stroked="t" strokeweight=".239421pt" strokecolor="#646464">
                <v:path arrowok="t"/>
              </v:shape>
            </v:group>
            <v:group style="position:absolute;left:1662;top:12280;width:2;height:364" coordorigin="1662,12280" coordsize="2,364">
              <v:shape style="position:absolute;left:1662;top:12280;width:2;height:364" coordorigin="1662,12280" coordsize="0,364" path="m1662,12644l1662,12280e" filled="f" stroked="t" strokeweight=".239421pt" strokecolor="#5B5B5B">
                <v:path arrowok="t"/>
              </v:shape>
            </v:group>
            <v:group style="position:absolute;left:1662;top:12462;width:804;height:2" coordorigin="1662,12462" coordsize="804,2">
              <v:shape style="position:absolute;left:1662;top:12462;width:804;height:2" coordorigin="1662,12462" coordsize="804,0" path="m1662,12462l2466,12462e" filled="f" stroked="t" strokeweight=".239421pt" strokecolor="#A0A0A0">
                <v:path arrowok="t"/>
              </v:shape>
            </v:group>
            <v:group style="position:absolute;left:1101;top:12462;width:2;height:2028" coordorigin="1101,12462" coordsize="2,2028">
              <v:shape style="position:absolute;left:1101;top:12462;width:2;height:2028" coordorigin="1101,12462" coordsize="0,2028" path="m1101,14490l1101,12462e" filled="f" stroked="t" strokeweight=".239421pt" strokecolor="#000000">
                <v:path arrowok="t"/>
              </v:shape>
            </v:group>
            <v:group style="position:absolute;left:1662;top:12644;width:2;height:1845" coordorigin="1662,12644" coordsize="2,1845">
              <v:shape style="position:absolute;left:1662;top:12644;width:2;height:1845" coordorigin="1662,12644" coordsize="0,1845" path="m1662,14490l1662,12644e" filled="f" stroked="t" strokeweight=".239421pt" strokecolor="#000000">
                <v:path arrowok="t"/>
              </v:shape>
            </v:group>
            <v:group style="position:absolute;left:11511;top:13196;width:2;height:2277" coordorigin="11511,13196" coordsize="2,2277">
              <v:shape style="position:absolute;left:11511;top:13196;width:2;height:2277" coordorigin="11511,13196" coordsize="0,2277" path="m11511,15472l11511,13196e" filled="f" stroked="t" strokeweight=".957683pt" strokecolor="#777777">
                <v:path arrowok="t"/>
              </v:shape>
            </v:group>
            <v:group style="position:absolute;left:2468;top:13363;width:2;height:522" coordorigin="2468,13363" coordsize="2,522">
              <v:shape style="position:absolute;left:2468;top:13363;width:2;height:522" coordorigin="2468,13363" coordsize="0,522" path="m2468,13886l2468,13363e" filled="f" stroked="t" strokeweight=".957683pt" strokecolor="#707070">
                <v:path arrowok="t"/>
              </v:shape>
            </v:group>
            <v:group style="position:absolute;left:7520;top:13363;width:2;height:522" coordorigin="7520,13363" coordsize="2,522">
              <v:shape style="position:absolute;left:7520;top:13363;width:2;height:522" coordorigin="7520,13363" coordsize="0,522" path="m7520,13886l7520,13363e" filled="f" stroked="t" strokeweight=".478842pt" strokecolor="#5B5B5B">
                <v:path arrowok="t"/>
              </v:shape>
            </v:group>
            <v:group style="position:absolute;left:417;top:13622;width:2;height:451" coordorigin="417,13622" coordsize="2,451">
              <v:shape style="position:absolute;left:417;top:13622;width:2;height:451" coordorigin="417,13622" coordsize="0,451" path="m417,14073l417,13622e" filled="f" stroked="t" strokeweight=".478842pt" strokecolor="#3F3F3F">
                <v:path arrowok="t"/>
              </v:shape>
            </v:group>
            <v:group style="position:absolute;left:7523;top:14284;width:2;height:235" coordorigin="7523,14284" coordsize="2,235">
              <v:shape style="position:absolute;left:7523;top:14284;width:2;height:235" coordorigin="7523,14284" coordsize="0,235" path="m7523,14518l7523,14284e" filled="f" stroked="t" strokeweight=".478842pt" strokecolor="#2B2B2B">
                <v:path arrowok="t"/>
              </v:shape>
            </v:group>
            <v:group style="position:absolute;left:412;top:15472;width:785;height:2" coordorigin="412,15472" coordsize="785,2">
              <v:shape style="position:absolute;left:412;top:15472;width:785;height:2" coordorigin="412,15472" coordsize="785,0" path="m412,15472l1197,15472e" filled="f" stroked="t" strokeweight=".478842pt" strokecolor="#5B5B5B">
                <v:path arrowok="t"/>
              </v:shape>
            </v:group>
            <v:group style="position:absolute;left:1101;top:14490;width:2;height:978" coordorigin="1101,14490" coordsize="2,978">
              <v:shape style="position:absolute;left:1101;top:14490;width:2;height:978" coordorigin="1101,14490" coordsize="0,978" path="m1101,15468l1101,14490e" filled="f" stroked="t" strokeweight=".239421pt" strokecolor="#4B4B4B">
                <v:path arrowok="t"/>
              </v:shape>
            </v:group>
            <v:group style="position:absolute;left:1662;top:14490;width:2;height:978" coordorigin="1662,14490" coordsize="2,978">
              <v:shape style="position:absolute;left:1662;top:14490;width:2;height:978" coordorigin="1662,14490" coordsize="0,978" path="m1662,15468l1662,14490e" filled="f" stroked="t" strokeweight=".239421pt" strokecolor="#808080">
                <v:path arrowok="t"/>
              </v:shape>
            </v:group>
            <v:group style="position:absolute;left:412;top:15470;width:11104;height:2" coordorigin="412,15470" coordsize="11104,2">
              <v:shape style="position:absolute;left:412;top:15470;width:11104;height:2" coordorigin="412,15470" coordsize="11104,0" path="m412,15470l11516,15470e" filled="f" stroked="t" strokeweight=".718262pt" strokecolor="#707074">
                <v:path arrowok="t"/>
              </v:shape>
            </v:group>
            <v:group style="position:absolute;left:4673;top:15472;width:220;height:2" coordorigin="4673,15472" coordsize="220,2">
              <v:shape style="position:absolute;left:4673;top:15472;width:220;height:2" coordorigin="4673,15472" coordsize="220,0" path="m4673,15472l4894,15472e" filled="f" stroked="t" strokeweight=".478842pt" strokecolor="#545454">
                <v:path arrowok="t"/>
              </v:shape>
            </v:group>
            <v:group style="position:absolute;left:4836;top:15472;width:220;height:2" coordorigin="4836,15472" coordsize="220,2">
              <v:shape style="position:absolute;left:4836;top:15472;width:220;height:2" coordorigin="4836,15472" coordsize="220,0" path="m4836,15472l5057,15472e" filled="f" stroked="t" strokeweight=".478842pt" strokecolor="#3B3B3B">
                <v:path arrowok="t"/>
              </v:shape>
            </v:group>
            <v:group style="position:absolute;left:4999;top:15472;width:819;height:2" coordorigin="4999,15472" coordsize="819,2">
              <v:shape style="position:absolute;left:4999;top:15472;width:819;height:2" coordorigin="4999,15472" coordsize="819,0" path="m4999,15472l5818,15472e" filled="f" stroked="t" strokeweight=".478842pt" strokecolor="#575757">
                <v:path arrowok="t"/>
              </v:shape>
            </v:group>
            <v:group style="position:absolute;left:6005;top:15468;width:2519;height:2" coordorigin="6005,15468" coordsize="2519,2">
              <v:shape style="position:absolute;left:6005;top:15468;width:2519;height:2" coordorigin="6005,15468" coordsize="2519,0" path="m6005,15468l8523,15468e" filled="f" stroked="t" strokeweight=".478842pt" strokecolor="#57575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2"/>
          <w:position w:val="7"/>
        </w:rPr>
        <w:t>::ı::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-3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78"/>
          <w:position w:val="-3"/>
        </w:rPr>
        <w:t>f.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5"/>
          <w:w w:val="78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78"/>
          <w:position w:val="-3"/>
        </w:rPr>
        <w:t>Şo-t: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7" w:lineRule="exact"/>
        <w:ind w:left="2620"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383838"/>
          <w:spacing w:val="0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2558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83838"/>
          <w:w w:val="96"/>
          <w:position w:val="1"/>
        </w:rPr>
        <w:t>!tfaiy</w:t>
      </w:r>
      <w:r>
        <w:rPr>
          <w:rFonts w:ascii="Arial" w:hAnsi="Arial" w:cs="Arial" w:eastAsia="Arial"/>
          <w:sz w:val="20"/>
          <w:szCs w:val="20"/>
          <w:color w:val="383838"/>
          <w:w w:val="97"/>
          <w:position w:val="1"/>
        </w:rPr>
        <w:t>e</w:t>
      </w:r>
      <w:r>
        <w:rPr>
          <w:rFonts w:ascii="Arial" w:hAnsi="Arial" w:cs="Arial" w:eastAsia="Arial"/>
          <w:sz w:val="20"/>
          <w:szCs w:val="20"/>
          <w:color w:val="383838"/>
          <w:spacing w:val="-25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0"/>
          <w:position w:val="1"/>
        </w:rPr>
        <w:t>Kuze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1"/>
          <w:position w:val="1"/>
        </w:rPr>
        <w:t>y</w:t>
      </w:r>
      <w:r>
        <w:rPr>
          <w:rFonts w:ascii="Arial" w:hAnsi="Arial" w:cs="Arial" w:eastAsia="Arial"/>
          <w:sz w:val="20"/>
          <w:szCs w:val="20"/>
          <w:color w:val="383838"/>
          <w:spacing w:val="-24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4"/>
          <w:position w:val="1"/>
        </w:rPr>
        <w:t>Bölg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4"/>
          <w:position w:val="1"/>
        </w:rPr>
        <w:t>e</w:t>
      </w:r>
      <w:r>
        <w:rPr>
          <w:rFonts w:ascii="Arial" w:hAnsi="Arial" w:cs="Arial" w:eastAsia="Arial"/>
          <w:sz w:val="20"/>
          <w:szCs w:val="20"/>
          <w:color w:val="383838"/>
          <w:spacing w:val="-11"/>
          <w:w w:val="94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1"/>
          <w:position w:val="1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00" w:right="200"/>
        </w:sectPr>
      </w:pPr>
      <w:rPr/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10" w:lineRule="auto"/>
        <w:ind w:left="586" w:right="-155" w:firstLine="-419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90"/>
          <w:szCs w:val="90"/>
          <w:color w:val="313131"/>
          <w:spacing w:val="-892"/>
          <w:w w:val="184"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313131"/>
          <w:spacing w:val="5"/>
          <w:w w:val="113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3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3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93"/>
          <w:position w:val="0"/>
        </w:rPr>
        <w:t>BÜYÜKŞEHIR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93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8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4" w:lineRule="exact"/>
        <w:ind w:left="475" w:right="4250" w:firstLine="-104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BÜYÜKŞEHjR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5E5E6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5E5E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E5E60"/>
          <w:spacing w:val="35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-16"/>
          <w:w w:val="24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</w:rPr>
        <w:t>BAŞKANLlCil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37" w:lineRule="exact"/>
        <w:ind w:left="1130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6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60" w:bottom="280" w:left="240" w:right="280"/>
          <w:cols w:num="2" w:equalWidth="0">
            <w:col w:w="1624" w:space="1677"/>
            <w:col w:w="8099"/>
          </w:cols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35" w:after="0" w:line="262" w:lineRule="auto"/>
        <w:ind w:left="121" w:right="3397" w:firstLine="-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07/05/2017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14:44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3"/>
        </w:rPr>
        <w:t>trel: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:07/05/2017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4"/>
        </w:rPr>
        <w:t>:2841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4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Aliağa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Ege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Üniversitesi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Mesle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Yükse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Okul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97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ALiAGA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21" w:right="549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Dog,ru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Sitele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istasyo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-10"/>
          <w:w w:val="115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ALiAÖA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6" w:right="169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8"/>
        </w:rPr>
        <w:t>A_g!lç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40" w:lineRule="auto"/>
        <w:ind w:left="121" w:right="329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4.710052pt;margin-top:12.66673pt;width:32.855225pt;height:26pt;mso-position-horizontal-relative:page;mso-position-vertical-relative:paragraph;z-index:-15828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94949"/>
                      <w:spacing w:val="0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0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0"/>
        </w:rPr>
        <w:t>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3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97"/>
        </w:rPr>
        <w:t>Yapını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97"/>
        </w:rPr>
        <w:t>n</w:t>
      </w:r>
      <w:r>
        <w:rPr>
          <w:rFonts w:ascii="Arial" w:hAnsi="Arial" w:cs="Arial" w:eastAsia="Arial"/>
          <w:sz w:val="17"/>
          <w:szCs w:val="17"/>
          <w:color w:val="313131"/>
          <w:spacing w:val="-11"/>
          <w:w w:val="97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>Şekli: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>                                          </w:t>
      </w:r>
      <w:r>
        <w:rPr>
          <w:rFonts w:ascii="Arial" w:hAnsi="Arial" w:cs="Arial" w:eastAsia="Arial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6" w:lineRule="exact"/>
        <w:ind w:left="3643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0"/>
          <w:w w:val="93"/>
        </w:rPr>
        <w:t>Betonarm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93"/>
        </w:rPr>
        <w:t>e</w:t>
      </w:r>
      <w:r>
        <w:rPr>
          <w:rFonts w:ascii="Arial" w:hAnsi="Arial" w:cs="Arial" w:eastAsia="Arial"/>
          <w:sz w:val="17"/>
          <w:szCs w:val="17"/>
          <w:color w:val="313131"/>
          <w:spacing w:val="35"/>
          <w:w w:val="93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>Kagi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>r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17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-4"/>
          <w:w w:val="100"/>
        </w:rPr>
        <w:t>A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>hşap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>Ç</w:t>
      </w:r>
      <w:r>
        <w:rPr>
          <w:rFonts w:ascii="Arial" w:hAnsi="Arial" w:cs="Arial" w:eastAsia="Arial"/>
          <w:sz w:val="17"/>
          <w:szCs w:val="17"/>
          <w:color w:val="313131"/>
          <w:spacing w:val="1"/>
          <w:w w:val="100"/>
        </w:rPr>
        <w:t>e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>lik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>  </w:t>
      </w:r>
      <w:r>
        <w:rPr>
          <w:rFonts w:ascii="Arial" w:hAnsi="Arial" w:cs="Arial" w:eastAsia="Arial"/>
          <w:sz w:val="17"/>
          <w:szCs w:val="17"/>
          <w:color w:val="313131"/>
          <w:spacing w:val="46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80"/>
        </w:rPr>
        <w:t>Diğ.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8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81"/>
        </w:rPr>
        <w:t>e</w:t>
      </w:r>
      <w:r>
        <w:rPr>
          <w:rFonts w:ascii="Arial" w:hAnsi="Arial" w:cs="Arial" w:eastAsia="Arial"/>
          <w:sz w:val="17"/>
          <w:szCs w:val="17"/>
          <w:color w:val="313131"/>
          <w:spacing w:val="-54"/>
          <w:w w:val="81"/>
        </w:rPr>
        <w:t>r</w:t>
      </w:r>
      <w:r>
        <w:rPr>
          <w:rFonts w:ascii="Arial" w:hAnsi="Arial" w:cs="Arial" w:eastAsia="Arial"/>
          <w:sz w:val="17"/>
          <w:szCs w:val="17"/>
          <w:color w:val="AEAEAF"/>
          <w:spacing w:val="0"/>
          <w:w w:val="191"/>
        </w:rPr>
        <w:t>'</w:t>
      </w:r>
      <w:r>
        <w:rPr>
          <w:rFonts w:ascii="Arial" w:hAnsi="Arial" w:cs="Arial" w:eastAsia="Arial"/>
          <w:sz w:val="17"/>
          <w:szCs w:val="17"/>
          <w:color w:val="AEAEAF"/>
          <w:spacing w:val="-2"/>
          <w:w w:val="193"/>
        </w:rPr>
        <w:t>-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234"/>
        </w:rPr>
        <w:t>J-</w:t>
      </w:r>
      <w:r>
        <w:rPr>
          <w:rFonts w:ascii="Arial" w:hAnsi="Arial" w:cs="Arial" w:eastAsia="Arial"/>
          <w:sz w:val="17"/>
          <w:szCs w:val="17"/>
          <w:color w:val="494949"/>
          <w:spacing w:val="-3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6E7070"/>
          <w:spacing w:val="0"/>
          <w:w w:val="437"/>
        </w:rPr>
        <w:t>--</w:t>
      </w:r>
      <w:r>
        <w:rPr>
          <w:rFonts w:ascii="Arial" w:hAnsi="Arial" w:cs="Arial" w:eastAsia="Arial"/>
          <w:sz w:val="17"/>
          <w:szCs w:val="17"/>
          <w:color w:val="6E7070"/>
          <w:spacing w:val="-75"/>
          <w:w w:val="437"/>
        </w:rPr>
        <w:t> 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437"/>
        </w:rPr>
        <w:t>--</w:t>
      </w:r>
      <w:r>
        <w:rPr>
          <w:rFonts w:ascii="Arial" w:hAnsi="Arial" w:cs="Arial" w:eastAsia="Arial"/>
          <w:sz w:val="17"/>
          <w:szCs w:val="17"/>
          <w:color w:val="494949"/>
          <w:spacing w:val="-75"/>
          <w:w w:val="437"/>
        </w:rPr>
        <w:t> </w:t>
      </w:r>
      <w:r>
        <w:rPr>
          <w:rFonts w:ascii="Arial" w:hAnsi="Arial" w:cs="Arial" w:eastAsia="Arial"/>
          <w:sz w:val="17"/>
          <w:szCs w:val="17"/>
          <w:color w:val="6E7070"/>
          <w:spacing w:val="0"/>
          <w:w w:val="437"/>
        </w:rPr>
        <w:t>--</w:t>
      </w:r>
      <w:r>
        <w:rPr>
          <w:rFonts w:ascii="Arial" w:hAnsi="Arial" w:cs="Arial" w:eastAsia="Arial"/>
          <w:sz w:val="17"/>
          <w:szCs w:val="17"/>
          <w:color w:val="6E7070"/>
          <w:spacing w:val="-75"/>
          <w:w w:val="437"/>
        </w:rPr>
        <w:t> 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437"/>
        </w:rPr>
        <w:t>---</w:t>
      </w:r>
      <w:r>
        <w:rPr>
          <w:rFonts w:ascii="Arial" w:hAnsi="Arial" w:cs="Arial" w:eastAsia="Arial"/>
          <w:sz w:val="17"/>
          <w:szCs w:val="17"/>
          <w:color w:val="494949"/>
          <w:spacing w:val="-103"/>
          <w:w w:val="437"/>
        </w:rPr>
        <w:t> </w:t>
      </w:r>
      <w:r>
        <w:rPr>
          <w:rFonts w:ascii="Arial" w:hAnsi="Arial" w:cs="Arial" w:eastAsia="Arial"/>
          <w:sz w:val="17"/>
          <w:szCs w:val="17"/>
          <w:color w:val="6E7070"/>
          <w:spacing w:val="0"/>
          <w:w w:val="437"/>
        </w:rPr>
        <w:t>---</w:t>
      </w:r>
      <w:r>
        <w:rPr>
          <w:rFonts w:ascii="Arial" w:hAnsi="Arial" w:cs="Arial" w:eastAsia="Arial"/>
          <w:sz w:val="17"/>
          <w:szCs w:val="17"/>
          <w:color w:val="6E7070"/>
          <w:spacing w:val="-103"/>
          <w:w w:val="437"/>
        </w:rPr>
        <w:t> 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493"/>
        </w:rPr>
        <w:t>-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</w:rPr>
        <w:t>  </w:t>
      </w:r>
      <w:r>
        <w:rPr>
          <w:rFonts w:ascii="Arial" w:hAnsi="Arial" w:cs="Arial" w:eastAsia="Arial"/>
          <w:sz w:val="17"/>
          <w:szCs w:val="17"/>
          <w:color w:val="494949"/>
          <w:spacing w:val="8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6E7070"/>
          <w:spacing w:val="0"/>
          <w:w w:val="429"/>
        </w:rPr>
        <w:t>---</w:t>
      </w:r>
      <w:r>
        <w:rPr>
          <w:rFonts w:ascii="Arial" w:hAnsi="Arial" w:cs="Arial" w:eastAsia="Arial"/>
          <w:sz w:val="17"/>
          <w:szCs w:val="17"/>
          <w:color w:val="6E7070"/>
          <w:spacing w:val="-85"/>
          <w:w w:val="429"/>
        </w:rPr>
        <w:t> 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252"/>
        </w:rPr>
        <w:t>----;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67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14:48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80"/>
        </w:sectPr>
      </w:pPr>
      <w:rPr/>
    </w:p>
    <w:p>
      <w:pPr>
        <w:spacing w:before="96" w:after="0" w:line="240" w:lineRule="auto"/>
        <w:ind w:left="12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8" w:after="0" w:line="257" w:lineRule="auto"/>
        <w:ind w:left="9" w:right="307" w:firstLine="-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209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</w:rPr>
        <w:t>ŞEN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368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6" w:after="0" w:line="240" w:lineRule="auto"/>
        <w:ind w:left="10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</w:rPr>
        <w:t>[Çıkı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14:45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14:47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80"/>
          <w:cols w:num="3" w:equalWidth="0">
            <w:col w:w="1180" w:space="963"/>
            <w:col w:w="1970" w:space="555"/>
            <w:col w:w="6732"/>
          </w:cols>
        </w:sectPr>
      </w:pPr>
      <w:rPr/>
    </w:p>
    <w:p>
      <w:pPr>
        <w:spacing w:before="8" w:after="0" w:line="240" w:lineRule="auto"/>
        <w:ind w:left="121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4679" w:right="448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14" w:lineRule="exact"/>
        <w:ind w:left="4662" w:right="411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9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240" w:right="280"/>
        </w:sectPr>
      </w:pPr>
      <w:rPr/>
    </w:p>
    <w:p>
      <w:pPr>
        <w:spacing w:before="33" w:after="0" w:line="240" w:lineRule="auto"/>
        <w:ind w:left="2162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4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7" w:lineRule="auto"/>
        <w:ind w:left="2157" w:right="1103" w:firstLine="-203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1"/>
        </w:rPr>
        <w:t>Yr-·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'·mcı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162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93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80"/>
          <w:cols w:num="3" w:equalWidth="0">
            <w:col w:w="4321" w:space="371"/>
            <w:col w:w="2146" w:space="754"/>
            <w:col w:w="3808"/>
          </w:cols>
        </w:sectPr>
      </w:pPr>
      <w:rPr/>
    </w:p>
    <w:p>
      <w:pPr>
        <w:spacing w:before="24" w:after="0" w:line="240" w:lineRule="auto"/>
        <w:ind w:left="11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ağacını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v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52"/>
        </w:rPr>
        <w:t>li</w:t>
      </w:r>
      <w:r>
        <w:rPr>
          <w:rFonts w:ascii="Arial" w:hAnsi="Arial" w:cs="Arial" w:eastAsia="Arial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[görüldü.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80"/>
          <w:cols w:num="2" w:equalWidth="0">
            <w:col w:w="1567" w:space="576"/>
            <w:col w:w="9257"/>
          </w:cols>
        </w:sectPr>
      </w:pPr>
      <w:rPr/>
    </w:p>
    <w:p>
      <w:pPr>
        <w:spacing w:before="24" w:after="0" w:line="240" w:lineRule="auto"/>
        <w:ind w:left="4662" w:right="387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1" w:right="-20"/>
        <w:jc w:val="left"/>
        <w:tabs>
          <w:tab w:pos="5400" w:val="left"/>
          <w:tab w:pos="6580" w:val="left"/>
          <w:tab w:pos="6940" w:val="left"/>
          <w:tab w:pos="8140" w:val="left"/>
          <w:tab w:pos="9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0.057434pt;margin-top:6.136566pt;width:3.009605pt;height:20.5pt;mso-position-horizontal-relative:page;mso-position-vertical-relative:paragraph;z-index:-15827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313131"/>
                      <w:spacing w:val="0"/>
                      <w:w w:val="52"/>
                    </w:rPr>
                    <w:t>ı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8"/>
        </w:rPr>
        <w:t>m:ı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494949"/>
          <w:spacing w:val="0"/>
          <w:w w:val="52"/>
        </w:rPr>
        <w:t>J</w:t>
      </w:r>
      <w:r>
        <w:rPr>
          <w:rFonts w:ascii="Times New Roman" w:hAnsi="Times New Roman" w:cs="Times New Roman" w:eastAsia="Times New Roman"/>
          <w:sz w:val="10"/>
          <w:szCs w:val="1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5E5E60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5E5E60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5E5E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9" w:lineRule="exact"/>
        <w:ind w:left="5487" w:right="4536"/>
        <w:jc w:val="center"/>
        <w:tabs>
          <w:tab w:pos="650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0,5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5E5E60"/>
          <w:spacing w:val="0"/>
          <w:w w:val="160"/>
        </w:rPr>
        <w:t>1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03" w:lineRule="exact"/>
        <w:ind w:left="121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80"/>
        </w:sectPr>
      </w:pPr>
      <w:rPr/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5" w:right="-4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5" w:right="67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67" w:lineRule="auto"/>
        <w:ind w:left="130" w:right="153" w:firstLine="-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Arial" w:hAnsi="Arial" w:cs="Arial" w:eastAsia="Arial"/>
          <w:sz w:val="16"/>
          <w:szCs w:val="16"/>
          <w:color w:val="494949"/>
          <w:spacing w:val="0"/>
          <w:w w:val="203"/>
        </w:rPr>
        <w:t>f:</w:t>
      </w:r>
      <w:r>
        <w:rPr>
          <w:rFonts w:ascii="Arial" w:hAnsi="Arial" w:cs="Arial" w:eastAsia="Arial"/>
          <w:sz w:val="16"/>
          <w:szCs w:val="16"/>
          <w:color w:val="494949"/>
          <w:spacing w:val="0"/>
          <w:w w:val="203"/>
        </w:rPr>
        <w:t> </w:t>
      </w:r>
      <w:r>
        <w:rPr>
          <w:rFonts w:ascii="Arial" w:hAnsi="Arial" w:cs="Arial" w:eastAsia="Arial"/>
          <w:sz w:val="16"/>
          <w:szCs w:val="16"/>
          <w:color w:val="494949"/>
          <w:spacing w:val="18"/>
          <w:w w:val="20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18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54" w:lineRule="auto"/>
        <w:ind w:right="63" w:firstLine="24"/>
        <w:jc w:val="left"/>
        <w:tabs>
          <w:tab w:pos="1600" w:val="left"/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Sitele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51"/>
        </w:rPr>
        <w:t>1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51"/>
        </w:rPr>
        <w:t>  </w:t>
      </w:r>
      <w:r>
        <w:rPr>
          <w:rFonts w:ascii="Arial" w:hAnsi="Arial" w:cs="Arial" w:eastAsia="Arial"/>
          <w:sz w:val="21"/>
          <w:szCs w:val="21"/>
          <w:color w:val="313131"/>
          <w:spacing w:val="4"/>
          <w:w w:val="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tasyo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ptlarda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başlamış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arafında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rüzgarında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etkisiyle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etrafında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uru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ağaçl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irayet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-1"/>
          <w:w w:val="198"/>
        </w:rPr>
        <w:t>]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Bedeli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80"/>
          <w:cols w:num="2" w:equalWidth="0">
            <w:col w:w="1800" w:space="342"/>
            <w:col w:w="9258"/>
          </w:cols>
        </w:sectPr>
      </w:pPr>
      <w:rPr/>
    </w:p>
    <w:p>
      <w:pPr>
        <w:spacing w:before="1" w:after="0" w:line="240" w:lineRule="auto"/>
        <w:ind w:left="130" w:right="-20"/>
        <w:jc w:val="left"/>
        <w:tabs>
          <w:tab w:pos="216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07/05/2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!Saati: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15:10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24" w:lineRule="exact"/>
        <w:ind w:left="220" w:right="-20"/>
        <w:jc w:val="left"/>
        <w:tabs>
          <w:tab w:pos="1020" w:val="left"/>
          <w:tab w:pos="1540" w:val="left"/>
          <w:tab w:pos="8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Aliağa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80"/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16.019138pt;margin-top:28.288786pt;width:561.900859pt;height:781.997956pt;mso-position-horizontal-relative:page;mso-position-vertical-relative:page;z-index:-15829" coordorigin="320,566" coordsize="11238,15640">
            <v:shape style="position:absolute;left:8160;top:12538;width:3398;height:2074" type="#_x0000_t75">
              <v:imagedata r:id="rId16" o:title=""/>
            </v:shape>
            <v:group style="position:absolute;left:328;top:602;width:11154;height:2" coordorigin="328,602" coordsize="11154,2">
              <v:shape style="position:absolute;left:328;top:602;width:11154;height:2" coordorigin="328,602" coordsize="11154,0" path="m328,602l11482,602e" filled="f" stroked="t" strokeweight=".711962pt" strokecolor="#707070">
                <v:path arrowok="t"/>
              </v:shape>
            </v:group>
            <v:group style="position:absolute;left:349;top:587;width:2;height:14542" coordorigin="349,587" coordsize="2,14542">
              <v:shape style="position:absolute;left:349;top:587;width:2;height:14542" coordorigin="349,587" coordsize="0,14542" path="m349,15129l349,587e" filled="f" stroked="t" strokeweight=".711962pt" strokecolor="#5B5B5B">
                <v:path arrowok="t"/>
              </v:shape>
            </v:group>
            <v:group style="position:absolute;left:11491;top:573;width:2;height:15621" coordorigin="11491,573" coordsize="2,15621">
              <v:shape style="position:absolute;left:11491;top:573;width:2;height:15621" coordorigin="11491,573" coordsize="0,15621" path="m11491,16194l11491,573e" filled="f" stroked="t" strokeweight=".711962pt" strokecolor="#676767">
                <v:path arrowok="t"/>
              </v:shape>
            </v:group>
            <v:group style="position:absolute;left:2371;top:592;width:2;height:1537" coordorigin="2371,592" coordsize="2,1537">
              <v:shape style="position:absolute;left:2371;top:592;width:2;height:1537" coordorigin="2371,592" coordsize="0,1537" path="m2371,2129l2371,592e" filled="f" stroked="t" strokeweight=".711962pt" strokecolor="#575757">
                <v:path arrowok="t"/>
              </v:shape>
            </v:group>
            <v:group style="position:absolute;left:9104;top:592;width:2;height:1532" coordorigin="9104,592" coordsize="2,1532">
              <v:shape style="position:absolute;left:9104;top:592;width:2;height:1532" coordorigin="9104,592" coordsize="0,1532" path="m9104,2124l9104,592e" filled="f" stroked="t" strokeweight=".711962pt" strokecolor="#646464">
                <v:path arrowok="t"/>
              </v:shape>
            </v:group>
            <v:group style="position:absolute;left:332;top:2117;width:11159;height:2" coordorigin="332,2117" coordsize="11159,2">
              <v:shape style="position:absolute;left:332;top:2117;width:11159;height:2" coordorigin="332,2117" coordsize="11159,0" path="m332,2117l11491,2117e" filled="f" stroked="t" strokeweight=".474641pt" strokecolor="#6B6B6B">
                <v:path arrowok="t"/>
              </v:shape>
            </v:group>
            <v:group style="position:absolute;left:332;top:2354;width:11159;height:2" coordorigin="332,2354" coordsize="11159,2">
              <v:shape style="position:absolute;left:332;top:2354;width:11159;height:2" coordorigin="332,2354" coordsize="11159,0" path="m332,2354l11491,2354e" filled="f" stroked="t" strokeweight=".711962pt" strokecolor="#6B6B6B">
                <v:path arrowok="t"/>
              </v:shape>
            </v:group>
            <v:group style="position:absolute;left:332;top:2592;width:11164;height:2" coordorigin="332,2592" coordsize="11164,2">
              <v:shape style="position:absolute;left:332;top:2592;width:11164;height:2" coordorigin="332,2592" coordsize="11164,0" path="m332,2592l11496,2592e" filled="f" stroked="t" strokeweight=".711962pt" strokecolor="#6B6B6B">
                <v:path arrowok="t"/>
              </v:shape>
            </v:group>
            <v:group style="position:absolute;left:328;top:2831;width:11168;height:2" coordorigin="328,2831" coordsize="11168,2">
              <v:shape style="position:absolute;left:328;top:2831;width:11168;height:2" coordorigin="328,2831" coordsize="11168,0" path="m328,2831l11496,2831e" filled="f" stroked="t" strokeweight=".711962pt" strokecolor="#6B6B6B">
                <v:path arrowok="t"/>
              </v:shape>
            </v:group>
            <v:group style="position:absolute;left:328;top:3070;width:11164;height:2" coordorigin="328,3070" coordsize="11164,2">
              <v:shape style="position:absolute;left:328;top:3070;width:11164;height:2" coordorigin="328,3070" coordsize="11164,0" path="m328,3070l11491,3070e" filled="f" stroked="t" strokeweight=".711962pt" strokecolor="#6B6B6B">
                <v:path arrowok="t"/>
              </v:shape>
            </v:group>
            <v:group style="position:absolute;left:332;top:3308;width:11164;height:2" coordorigin="332,3308" coordsize="11164,2">
              <v:shape style="position:absolute;left:332;top:3308;width:11164;height:2" coordorigin="332,3308" coordsize="11164,0" path="m332,3308l11496,3308e" filled="f" stroked="t" strokeweight=".711962pt" strokecolor="#6B6B6B">
                <v:path arrowok="t"/>
              </v:shape>
            </v:group>
            <v:group style="position:absolute;left:3859;top:3304;width:2;height:773" coordorigin="3859,3304" coordsize="2,773">
              <v:shape style="position:absolute;left:3859;top:3304;width:2;height:773" coordorigin="3859,3304" coordsize="0,773" path="m3859,4077l3859,3304e" filled="f" stroked="t" strokeweight=".949282pt" strokecolor="#484848">
                <v:path arrowok="t"/>
              </v:shape>
            </v:group>
            <v:group style="position:absolute;left:6958;top:3299;width:2;height:773" coordorigin="6958,3299" coordsize="2,773">
              <v:shape style="position:absolute;left:6958;top:3299;width:2;height:773" coordorigin="6958,3299" coordsize="0,773" path="m6958,4072l6958,3299e" filled="f" stroked="t" strokeweight=".711962pt" strokecolor="#606060">
                <v:path arrowok="t"/>
              </v:shape>
            </v:group>
            <v:group style="position:absolute;left:328;top:4065;width:11173;height:2" coordorigin="328,4065" coordsize="11173,2">
              <v:shape style="position:absolute;left:328;top:4065;width:11173;height:2" coordorigin="328,4065" coordsize="11173,0" path="m328,4065l11501,4065e" filled="f" stroked="t" strokeweight=".711962pt" strokecolor="#6B6B6B">
                <v:path arrowok="t"/>
              </v:shape>
            </v:group>
            <v:group style="position:absolute;left:2387;top:4058;width:2;height:12141" coordorigin="2387,4058" coordsize="2,12141">
              <v:shape style="position:absolute;left:2387;top:4058;width:2;height:12141" coordorigin="2387,4058" coordsize="0,12141" path="m2387,16199l2387,4058e" filled="f" stroked="t" strokeweight=".711962pt" strokecolor="#5B5B5B">
                <v:path arrowok="t"/>
              </v:shape>
            </v:group>
            <v:group style="position:absolute;left:332;top:4354;width:11168;height:2" coordorigin="332,4354" coordsize="11168,2">
              <v:shape style="position:absolute;left:332;top:4354;width:11168;height:2" coordorigin="332,4354" coordsize="11168,0" path="m332,4354l11501,4354e" filled="f" stroked="t" strokeweight=".711962pt" strokecolor="#6B6B6B">
                <v:path arrowok="t"/>
              </v:shape>
            </v:group>
            <v:group style="position:absolute;left:2364;top:4593;width:9137;height:2" coordorigin="2364,4593" coordsize="9137,2">
              <v:shape style="position:absolute;left:2364;top:4593;width:9137;height:2" coordorigin="2364,4593" coordsize="9137,0" path="m2364,4593l11501,4593e" filled="f" stroked="t" strokeweight=".711962pt" strokecolor="#6B6B6B">
                <v:path arrowok="t"/>
              </v:shape>
            </v:group>
            <v:group style="position:absolute;left:4913;top:4583;width:2;height:2196" coordorigin="4913,4583" coordsize="2,2196">
              <v:shape style="position:absolute;left:4913;top:4583;width:2;height:2196" coordorigin="4913,4583" coordsize="0,2196" path="m4913,6779l4913,4583e" filled="f" stroked="t" strokeweight=".711962pt" strokecolor="#5B5B5B">
                <v:path arrowok="t"/>
              </v:shape>
            </v:group>
            <v:group style="position:absolute;left:4908;top:5082;width:6598;height:2" coordorigin="4908,5082" coordsize="6598,2">
              <v:shape style="position:absolute;left:4908;top:5082;width:6598;height:2" coordorigin="4908,5082" coordsize="6598,0" path="m4908,5082l11505,5082e" filled="f" stroked="t" strokeweight=".711962pt" strokecolor="#777777">
                <v:path arrowok="t"/>
              </v:shape>
            </v:group>
            <v:group style="position:absolute;left:4903;top:5330;width:6602;height:2" coordorigin="4903,5330" coordsize="6602,2">
              <v:shape style="position:absolute;left:4903;top:5330;width:6602;height:2" coordorigin="4903,5330" coordsize="6602,0" path="m4903,5330l11505,5330e" filled="f" stroked="t" strokeweight=".711962pt" strokecolor="#707070">
                <v:path arrowok="t"/>
              </v:shape>
            </v:group>
            <v:group style="position:absolute;left:4903;top:5579;width:6598;height:2" coordorigin="4903,5579" coordsize="6598,2">
              <v:shape style="position:absolute;left:4903;top:5579;width:6598;height:2" coordorigin="4903,5579" coordsize="6598,0" path="m4903,5579l11501,5579e" filled="f" stroked="t" strokeweight=".711962pt" strokecolor="#707070">
                <v:path arrowok="t"/>
              </v:shape>
            </v:group>
            <v:group style="position:absolute;left:2364;top:5820;width:9146;height:2" coordorigin="2364,5820" coordsize="9146,2">
              <v:shape style="position:absolute;left:2364;top:5820;width:9146;height:2" coordorigin="2364,5820" coordsize="9146,0" path="m2364,5820l11510,5820e" filled="f" stroked="t" strokeweight=".711962pt" strokecolor="#707070">
                <v:path arrowok="t"/>
              </v:shape>
            </v:group>
            <v:group style="position:absolute;left:332;top:6063;width:11173;height:2" coordorigin="332,6063" coordsize="11173,2">
              <v:shape style="position:absolute;left:332;top:6063;width:11173;height:2" coordorigin="332,6063" coordsize="11173,0" path="m332,6063l11505,6063e" filled="f" stroked="t" strokeweight=".711962pt" strokecolor="#707070">
                <v:path arrowok="t"/>
              </v:shape>
            </v:group>
            <v:group style="position:absolute;left:7813;top:6054;width:2;height:721" coordorigin="7813,6054" coordsize="2,721">
              <v:shape style="position:absolute;left:7813;top:6054;width:2;height:721" coordorigin="7813,6054" coordsize="0,721" path="m7813,6774l7813,6054e" filled="f" stroked="t" strokeweight=".711962pt" strokecolor="#606060">
                <v:path arrowok="t"/>
              </v:shape>
            </v:group>
            <v:group style="position:absolute;left:2368;top:6531;width:9142;height:2" coordorigin="2368,6531" coordsize="9142,2">
              <v:shape style="position:absolute;left:2368;top:6531;width:9142;height:2" coordorigin="2368,6531" coordsize="9142,0" path="m2368,6531l11510,6531e" filled="f" stroked="t" strokeweight=".711962pt" strokecolor="#6B6B6B">
                <v:path arrowok="t"/>
              </v:shape>
            </v:group>
            <v:group style="position:absolute;left:2368;top:6770;width:9142;height:2" coordorigin="2368,6770" coordsize="9142,2">
              <v:shape style="position:absolute;left:2368;top:6770;width:9142;height:2" coordorigin="2368,6770" coordsize="9142,0" path="m2368,6770l11510,6770e" filled="f" stroked="t" strokeweight=".711962pt" strokecolor="#707070">
                <v:path arrowok="t"/>
              </v:shape>
            </v:group>
            <v:group style="position:absolute;left:332;top:7013;width:11178;height:2" coordorigin="332,7013" coordsize="11178,2">
              <v:shape style="position:absolute;left:332;top:7013;width:11178;height:2" coordorigin="332,7013" coordsize="11178,0" path="m332,7013l11510,7013e" filled="f" stroked="t" strokeweight=".711962pt" strokecolor="#707070">
                <v:path arrowok="t"/>
              </v:shape>
            </v:group>
            <v:group style="position:absolute;left:332;top:7481;width:11183;height:2" coordorigin="332,7481" coordsize="11183,2">
              <v:shape style="position:absolute;left:332;top:7481;width:11183;height:2" coordorigin="332,7481" coordsize="11183,0" path="m332,7481l11515,7481e" filled="f" stroked="t" strokeweight=".711962pt" strokecolor="#707070">
                <v:path arrowok="t"/>
              </v:shape>
            </v:group>
            <v:group style="position:absolute;left:4922;top:7476;width:2;height:735" coordorigin="4922,7476" coordsize="2,735">
              <v:shape style="position:absolute;left:4922;top:7476;width:2;height:735" coordorigin="4922,7476" coordsize="0,735" path="m4922,8211l4922,7476e" filled="f" stroked="t" strokeweight=".711962pt" strokecolor="#5B5B5B">
                <v:path arrowok="t"/>
              </v:shape>
            </v:group>
            <v:group style="position:absolute;left:4913;top:7720;width:6602;height:2" coordorigin="4913,7720" coordsize="6602,2">
              <v:shape style="position:absolute;left:4913;top:7720;width:6602;height:2" coordorigin="4913,7720" coordsize="6602,0" path="m4913,7720l11515,7720e" filled="f" stroked="t" strokeweight=".711962pt" strokecolor="#707070">
                <v:path arrowok="t"/>
              </v:shape>
            </v:group>
            <v:group style="position:absolute;left:337;top:8200;width:11173;height:2" coordorigin="337,8200" coordsize="11173,2">
              <v:shape style="position:absolute;left:337;top:8200;width:11173;height:2" coordorigin="337,8200" coordsize="11173,0" path="m337,8200l11510,8200e" filled="f" stroked="t" strokeweight=".474641pt" strokecolor="#6B6B6B">
                <v:path arrowok="t"/>
              </v:shape>
            </v:group>
            <v:group style="position:absolute;left:337;top:9014;width:11178;height:2" coordorigin="337,9014" coordsize="11178,2">
              <v:shape style="position:absolute;left:337;top:9014;width:11178;height:2" coordorigin="337,9014" coordsize="11178,0" path="m337,9014l11515,9014e" filled="f" stroked="t" strokeweight=".711962pt" strokecolor="#707070">
                <v:path arrowok="t"/>
              </v:shape>
            </v:group>
            <v:group style="position:absolute;left:342;top:9942;width:11173;height:2" coordorigin="342,9942" coordsize="11173,2">
              <v:shape style="position:absolute;left:342;top:9942;width:11173;height:2" coordorigin="342,9942" coordsize="11173,0" path="m342,9942l11515,9942e" filled="f" stroked="t" strokeweight=".474641pt" strokecolor="#6B6B6B">
                <v:path arrowok="t"/>
              </v:shape>
            </v:group>
            <v:group style="position:absolute;left:337;top:10188;width:11187;height:2" coordorigin="337,10188" coordsize="11187,2">
              <v:shape style="position:absolute;left:337;top:10188;width:11187;height:2" coordorigin="337,10188" coordsize="11187,0" path="m337,10188l11524,10188e" filled="f" stroked="t" strokeweight=".711962pt" strokecolor="#707070">
                <v:path arrowok="t"/>
              </v:shape>
            </v:group>
            <v:group style="position:absolute;left:337;top:10431;width:11183;height:2" coordorigin="337,10431" coordsize="11183,2">
              <v:shape style="position:absolute;left:337;top:10431;width:11183;height:2" coordorigin="337,10431" coordsize="11183,0" path="m337,10431l11520,10431e" filled="f" stroked="t" strokeweight=".711962pt" strokecolor="#6B6B6B">
                <v:path arrowok="t"/>
              </v:shape>
            </v:group>
            <v:group style="position:absolute;left:342;top:11157;width:11183;height:2" coordorigin="342,11157" coordsize="11183,2">
              <v:shape style="position:absolute;left:342;top:11157;width:11183;height:2" coordorigin="342,11157" coordsize="11183,0" path="m342,11157l11524,11157e" filled="f" stroked="t" strokeweight=".711962pt" strokecolor="#707070">
                <v:path arrowok="t"/>
              </v:shape>
            </v:group>
            <v:group style="position:absolute;left:7388;top:11152;width:2;height:5032" coordorigin="7388,11152" coordsize="2,5032">
              <v:shape style="position:absolute;left:7388;top:11152;width:2;height:5032" coordorigin="7388,11152" coordsize="0,5032" path="m7388,16184l7388,11152e" filled="f" stroked="t" strokeweight=".711962pt" strokecolor="#646464">
                <v:path arrowok="t"/>
              </v:shape>
            </v:group>
            <v:group style="position:absolute;left:1149;top:11152;width:2;height:5046" coordorigin="1149,11152" coordsize="2,5046">
              <v:shape style="position:absolute;left:1149;top:11152;width:2;height:5046" coordorigin="1149,11152" coordsize="0,5046" path="m1149,16199l1149,11152e" filled="f" stroked="t" strokeweight=".711962pt" strokecolor="#5B5B5B">
                <v:path arrowok="t"/>
              </v:shape>
            </v:group>
            <v:group style="position:absolute;left:1723;top:11157;width:2;height:5037" coordorigin="1723,11157" coordsize="2,5037">
              <v:shape style="position:absolute;left:1723;top:11157;width:2;height:5037" coordorigin="1723,11157" coordsize="0,5037" path="m1723,16194l1723,11157e" filled="f" stroked="t" strokeweight=".711962pt" strokecolor="#5B5B5B">
                <v:path arrowok="t"/>
              </v:shape>
            </v:group>
            <v:group style="position:absolute;left:337;top:11401;width:11187;height:2" coordorigin="337,11401" coordsize="11187,2">
              <v:shape style="position:absolute;left:337;top:11401;width:11187;height:2" coordorigin="337,11401" coordsize="11187,0" path="m337,11401l11524,11401e" filled="f" stroked="t" strokeweight=".711962pt" strokecolor="#707070">
                <v:path arrowok="t"/>
              </v:shape>
            </v:group>
            <v:group style="position:absolute;left:351;top:13496;width:2050;height:2" coordorigin="351,13496" coordsize="2050,2">
              <v:shape style="position:absolute;left:351;top:13496;width:2050;height:2" coordorigin="351,13496" coordsize="2050,0" path="m351,13496l2402,13496e" filled="f" stroked="t" strokeweight=".711962pt" strokecolor="#6B6B6B">
                <v:path arrowok="t"/>
              </v:shape>
            </v:group>
            <v:group style="position:absolute;left:356;top:16180;width:11178;height:2" coordorigin="356,16180" coordsize="11178,2">
              <v:shape style="position:absolute;left:356;top:16180;width:11178;height:2" coordorigin="356,16180" coordsize="11178,0" path="m356,16180l11534,16180e" filled="f" stroked="t" strokeweight=".711962pt" strokecolor="#777777">
                <v:path arrowok="t"/>
              </v:shape>
            </v:group>
            <v:group style="position:absolute;left:3351;top:11775;width:2;height:191" coordorigin="3351,11775" coordsize="2,191">
              <v:shape style="position:absolute;left:3351;top:11775;width:2;height:191" coordorigin="3351,11775" coordsize="0,191" path="m3351,11966l3351,11775e" filled="f" stroked="t" strokeweight="1.41852pt" strokecolor="#C6CDF2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40" w:lineRule="auto"/>
        <w:ind w:left="2314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31.68pt;margin-top:19.979691pt;width:13.44pt;height:39.360001pt;mso-position-horizontal-relative:page;mso-position-vertical-relative:paragraph;z-index:-15830" type="#_x0000_t75">
            <v:imagedata r:id="rId17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6.017227pt;margin-top:24.002171pt;width:71.006701pt;height:24pt;mso-position-horizontal-relative:page;mso-position-vertical-relative:paragraph;z-index:-15826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112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808283"/>
                      <w:spacing w:val="0"/>
                      <w:w w:val="114"/>
                    </w:rPr>
                    <w:t>Nur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808283"/>
                      <w:spacing w:val="-128"/>
                      <w:w w:val="114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808283"/>
                      <w:spacing w:val="0"/>
                      <w:w w:val="114"/>
                    </w:rPr>
                    <w:t>t'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808283"/>
                      <w:spacing w:val="-75"/>
                      <w:w w:val="11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808283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808283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808283"/>
                      <w:spacing w:val="0"/>
                      <w:w w:val="83"/>
                    </w:rPr>
                    <w:t>!'!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4"/>
        </w:rPr>
        <w:t>Gitmişs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4"/>
        </w:rPr>
        <w:t>e</w:t>
      </w:r>
      <w:r>
        <w:rPr>
          <w:rFonts w:ascii="Arial" w:hAnsi="Arial" w:cs="Arial" w:eastAsia="Arial"/>
          <w:sz w:val="14"/>
          <w:szCs w:val="14"/>
          <w:color w:val="313131"/>
          <w:spacing w:val="-82"/>
          <w:w w:val="181"/>
        </w:rPr>
        <w:t>U</w:t>
      </w:r>
      <w:r>
        <w:rPr>
          <w:rFonts w:ascii="Arial" w:hAnsi="Arial" w:cs="Arial" w:eastAsia="Arial"/>
          <w:sz w:val="14"/>
          <w:szCs w:val="14"/>
          <w:color w:val="ACB1F0"/>
          <w:spacing w:val="0"/>
          <w:w w:val="67"/>
        </w:rPr>
        <w:t>.</w:t>
      </w:r>
      <w:r>
        <w:rPr>
          <w:rFonts w:ascii="Arial" w:hAnsi="Arial" w:cs="Arial" w:eastAsia="Arial"/>
          <w:sz w:val="14"/>
          <w:szCs w:val="14"/>
          <w:color w:val="ACB1F0"/>
          <w:spacing w:val="0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ACB1F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89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89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2"/>
          <w:w w:val="8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19"/>
          <w:w w:val="89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82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6"/>
          <w:w w:val="8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383B67"/>
          <w:spacing w:val="0"/>
          <w:w w:val="537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color w:val="383B6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EAEAF"/>
          <w:spacing w:val="0"/>
          <w:w w:val="67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5" w:lineRule="exact"/>
        <w:ind w:left="2434" w:right="69"/>
        <w:jc w:val="center"/>
        <w:tabs>
          <w:tab w:pos="390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808283"/>
          <w:spacing w:val="0"/>
          <w:w w:val="100"/>
          <w:position w:val="-1"/>
        </w:rPr>
        <w:t>itfaiy</w:t>
      </w:r>
      <w:r>
        <w:rPr>
          <w:rFonts w:ascii="Arial" w:hAnsi="Arial" w:cs="Arial" w:eastAsia="Arial"/>
          <w:sz w:val="21"/>
          <w:szCs w:val="21"/>
          <w:color w:val="808283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21"/>
          <w:szCs w:val="21"/>
          <w:color w:val="808283"/>
          <w:spacing w:val="16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6E7070"/>
          <w:spacing w:val="0"/>
          <w:w w:val="100"/>
          <w:position w:val="-1"/>
        </w:rPr>
        <w:t>Ku</w:t>
      </w:r>
      <w:r>
        <w:rPr>
          <w:rFonts w:ascii="Arial" w:hAnsi="Arial" w:cs="Arial" w:eastAsia="Arial"/>
          <w:sz w:val="21"/>
          <w:szCs w:val="21"/>
          <w:color w:val="6E707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1"/>
          <w:szCs w:val="21"/>
          <w:color w:val="6E7070"/>
          <w:spacing w:val="0"/>
          <w:w w:val="100"/>
          <w:position w:val="-1"/>
        </w:rPr>
      </w:r>
      <w:r>
        <w:rPr>
          <w:rFonts w:ascii="Arial" w:hAnsi="Arial" w:cs="Arial" w:eastAsia="Arial"/>
          <w:sz w:val="21"/>
          <w:szCs w:val="21"/>
          <w:color w:val="808283"/>
          <w:spacing w:val="0"/>
          <w:w w:val="102"/>
          <w:position w:val="-1"/>
        </w:rPr>
        <w:t>ge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2366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-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808283"/>
          <w:spacing w:val="0"/>
          <w:w w:val="100"/>
        </w:rPr>
        <w:t>P</w:t>
      </w:r>
      <w:r>
        <w:rPr>
          <w:rFonts w:ascii="Arial" w:hAnsi="Arial" w:cs="Arial" w:eastAsia="Arial"/>
          <w:sz w:val="20"/>
          <w:szCs w:val="20"/>
          <w:color w:val="808283"/>
          <w:spacing w:val="0"/>
          <w:w w:val="100"/>
        </w:rPr>
        <w:t>o</w:t>
      </w:r>
      <w:r>
        <w:rPr>
          <w:rFonts w:ascii="Arial" w:hAnsi="Arial" w:cs="Arial" w:eastAsia="Arial"/>
          <w:sz w:val="20"/>
          <w:szCs w:val="20"/>
          <w:color w:val="808283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E5E60"/>
          <w:spacing w:val="8"/>
          <w:w w:val="100"/>
        </w:rPr>
        <w:t>·</w:t>
      </w:r>
      <w:r>
        <w:rPr>
          <w:rFonts w:ascii="Arial" w:hAnsi="Arial" w:cs="Arial" w:eastAsia="Arial"/>
          <w:sz w:val="20"/>
          <w:szCs w:val="20"/>
          <w:color w:val="808283"/>
          <w:spacing w:val="0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808283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808283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959C9E"/>
          <w:spacing w:val="-15"/>
          <w:w w:val="100"/>
        </w:rPr>
        <w:t>-</w:t>
      </w:r>
      <w:r>
        <w:rPr>
          <w:rFonts w:ascii="Arial" w:hAnsi="Arial" w:cs="Arial" w:eastAsia="Arial"/>
          <w:sz w:val="20"/>
          <w:szCs w:val="20"/>
          <w:color w:val="383B67"/>
          <w:spacing w:val="-30"/>
          <w:w w:val="100"/>
        </w:rPr>
        <w:t>J</w:t>
      </w:r>
      <w:r>
        <w:rPr>
          <w:rFonts w:ascii="Arial" w:hAnsi="Arial" w:cs="Arial" w:eastAsia="Arial"/>
          <w:sz w:val="20"/>
          <w:szCs w:val="20"/>
          <w:color w:val="808283"/>
          <w:spacing w:val="0"/>
          <w:w w:val="100"/>
        </w:rPr>
        <w:t>Am\</w:t>
      </w:r>
      <w:r>
        <w:rPr>
          <w:rFonts w:ascii="Arial" w:hAnsi="Arial" w:cs="Arial" w:eastAsia="Arial"/>
          <w:sz w:val="20"/>
          <w:szCs w:val="20"/>
          <w:color w:val="808283"/>
          <w:spacing w:val="0"/>
          <w:w w:val="100"/>
        </w:rPr>
        <w:t>rl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852"/>
        <w:jc w:val="right"/>
        <w:rPr>
          <w:rFonts w:ascii="Arial" w:hAnsi="Arial" w:cs="Arial" w:eastAsia="Arial"/>
          <w:sz w:val="88"/>
          <w:szCs w:val="88"/>
        </w:rPr>
      </w:pPr>
      <w:rPr/>
      <w:r>
        <w:rPr>
          <w:rFonts w:ascii="Arial" w:hAnsi="Arial" w:cs="Arial" w:eastAsia="Arial"/>
          <w:sz w:val="88"/>
          <w:szCs w:val="88"/>
          <w:color w:val="2B318A"/>
          <w:spacing w:val="0"/>
          <w:w w:val="123"/>
        </w:rPr>
        <w:t>'</w:t>
      </w:r>
      <w:r>
        <w:rPr>
          <w:rFonts w:ascii="Arial" w:hAnsi="Arial" w:cs="Arial" w:eastAsia="Arial"/>
          <w:sz w:val="88"/>
          <w:szCs w:val="88"/>
          <w:color w:val="000000"/>
          <w:spacing w:val="0"/>
          <w:w w:val="100"/>
        </w:rPr>
      </w:r>
    </w:p>
    <w:p>
      <w:pPr>
        <w:spacing w:before="24" w:after="0" w:line="240" w:lineRule="auto"/>
        <w:ind w:left="2244" w:right="1589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12"/>
        </w:rPr>
        <w:t>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25" w:lineRule="exact"/>
        <w:ind w:left="2314" w:right="-7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6E7070"/>
          <w:w w:val="43"/>
        </w:rPr>
        <w:t>:</w:t>
      </w:r>
      <w:r>
        <w:rPr>
          <w:rFonts w:ascii="Arial" w:hAnsi="Arial" w:cs="Arial" w:eastAsia="Arial"/>
          <w:sz w:val="20"/>
          <w:szCs w:val="20"/>
          <w:color w:val="6E7070"/>
          <w:spacing w:val="8"/>
          <w:w w:val="44"/>
        </w:rPr>
        <w:t>-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2"/>
        </w:rPr>
        <w:t>faiv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3"/>
        </w:rPr>
        <w:t>e</w:t>
      </w:r>
      <w:r>
        <w:rPr>
          <w:rFonts w:ascii="Arial" w:hAnsi="Arial" w:cs="Arial" w:eastAsia="Arial"/>
          <w:sz w:val="20"/>
          <w:szCs w:val="20"/>
          <w:color w:val="313131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8"/>
        </w:rPr>
        <w:t>Kuze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8"/>
        </w:rPr>
        <w:t>y</w:t>
      </w:r>
      <w:r>
        <w:rPr>
          <w:rFonts w:ascii="Arial" w:hAnsi="Arial" w:cs="Arial" w:eastAsia="Arial"/>
          <w:sz w:val="20"/>
          <w:szCs w:val="20"/>
          <w:color w:val="313131"/>
          <w:spacing w:val="-11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8"/>
        </w:rPr>
        <w:t>Bölg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color w:val="313131"/>
          <w:spacing w:val="17"/>
          <w:w w:val="88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3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-118" w:right="-13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4"/>
          <w:w w:val="104"/>
        </w:rPr>
        <w:t>n</w:t>
      </w:r>
      <w:r>
        <w:rPr>
          <w:rFonts w:ascii="Arial" w:hAnsi="Arial" w:cs="Arial" w:eastAsia="Arial"/>
          <w:sz w:val="71"/>
          <w:szCs w:val="71"/>
          <w:color w:val="313131"/>
          <w:spacing w:val="-81"/>
          <w:w w:val="27"/>
          <w:position w:val="-4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0"/>
          <w:w w:val="104"/>
          <w:position w:val="0"/>
        </w:rPr>
        <w:t>g</w:t>
      </w:r>
      <w:r>
        <w:rPr>
          <w:rFonts w:ascii="Arial" w:hAnsi="Arial" w:cs="Arial" w:eastAsia="Arial"/>
          <w:sz w:val="71"/>
          <w:szCs w:val="71"/>
          <w:color w:val="313131"/>
          <w:spacing w:val="-82"/>
          <w:w w:val="28"/>
          <w:position w:val="-4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3"/>
          <w:position w:val="0"/>
        </w:rPr>
        <w:t>ı</w:t>
      </w:r>
      <w:r>
        <w:rPr>
          <w:rFonts w:ascii="Arial" w:hAnsi="Arial" w:cs="Arial" w:eastAsia="Arial"/>
          <w:sz w:val="71"/>
          <w:szCs w:val="71"/>
          <w:color w:val="313131"/>
          <w:spacing w:val="-45"/>
          <w:w w:val="28"/>
          <w:position w:val="-4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0"/>
          <w:w w:val="104"/>
          <w:position w:val="0"/>
        </w:rPr>
        <w:t>n</w:t>
      </w:r>
      <w:r>
        <w:rPr>
          <w:rFonts w:ascii="Arial" w:hAnsi="Arial" w:cs="Arial" w:eastAsia="Arial"/>
          <w:sz w:val="71"/>
          <w:szCs w:val="71"/>
          <w:color w:val="313131"/>
          <w:spacing w:val="-84"/>
          <w:w w:val="28"/>
          <w:position w:val="-4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3"/>
          <w:position w:val="0"/>
        </w:rPr>
        <w:t>a</w:t>
      </w:r>
      <w:r>
        <w:rPr>
          <w:rFonts w:ascii="Arial" w:hAnsi="Arial" w:cs="Arial" w:eastAsia="Arial"/>
          <w:sz w:val="71"/>
          <w:szCs w:val="71"/>
          <w:color w:val="383B67"/>
          <w:spacing w:val="-340"/>
          <w:w w:val="111"/>
          <w:position w:val="-42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9"/>
          <w:w w:val="102"/>
          <w:position w:val="0"/>
        </w:rPr>
        <w:t>o</w:t>
      </w:r>
      <w:r>
        <w:rPr>
          <w:rFonts w:ascii="Arial" w:hAnsi="Arial" w:cs="Arial" w:eastAsia="Arial"/>
          <w:sz w:val="71"/>
          <w:szCs w:val="71"/>
          <w:color w:val="383B67"/>
          <w:spacing w:val="-84"/>
          <w:w w:val="111"/>
          <w:position w:val="-4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51" w:lineRule="exact"/>
        <w:ind w:left="77" w:right="283"/>
        <w:jc w:val="center"/>
        <w:rPr>
          <w:rFonts w:ascii="Times New Roman" w:hAnsi="Times New Roman" w:cs="Times New Roman" w:eastAsia="Times New Roman"/>
          <w:sz w:val="63"/>
          <w:szCs w:val="63"/>
        </w:rPr>
      </w:pPr>
      <w:rPr/>
      <w:r>
        <w:rPr>
          <w:rFonts w:ascii="Arial" w:hAnsi="Arial" w:cs="Arial" w:eastAsia="Arial"/>
          <w:sz w:val="87"/>
          <w:szCs w:val="87"/>
          <w:color w:val="383B67"/>
          <w:spacing w:val="-330"/>
          <w:w w:val="111"/>
          <w:position w:val="24"/>
        </w:rPr>
        <w:t>J</w:t>
      </w:r>
      <w:r>
        <w:rPr>
          <w:rFonts w:ascii="Times New Roman" w:hAnsi="Times New Roman" w:cs="Times New Roman" w:eastAsia="Times New Roman"/>
          <w:sz w:val="63"/>
          <w:szCs w:val="63"/>
          <w:color w:val="313131"/>
          <w:spacing w:val="0"/>
          <w:w w:val="31"/>
          <w:i/>
          <w:position w:val="-11"/>
        </w:rPr>
        <w:t>ıı</w:t>
      </w:r>
      <w:r>
        <w:rPr>
          <w:rFonts w:ascii="Times New Roman" w:hAnsi="Times New Roman" w:cs="Times New Roman" w:eastAsia="Times New Roman"/>
          <w:sz w:val="63"/>
          <w:szCs w:val="63"/>
          <w:color w:val="313131"/>
          <w:spacing w:val="-58"/>
          <w:w w:val="100"/>
          <w:i/>
          <w:position w:val="-11"/>
        </w:rPr>
        <w:t> </w:t>
      </w:r>
      <w:r>
        <w:rPr>
          <w:rFonts w:ascii="Arial" w:hAnsi="Arial" w:cs="Arial" w:eastAsia="Arial"/>
          <w:sz w:val="87"/>
          <w:szCs w:val="87"/>
          <w:color w:val="313131"/>
          <w:spacing w:val="-178"/>
          <w:w w:val="75"/>
          <w:position w:val="24"/>
        </w:rPr>
        <w:t>.</w:t>
      </w:r>
      <w:r>
        <w:rPr>
          <w:rFonts w:ascii="Times New Roman" w:hAnsi="Times New Roman" w:cs="Times New Roman" w:eastAsia="Times New Roman"/>
          <w:sz w:val="63"/>
          <w:szCs w:val="63"/>
          <w:color w:val="383B67"/>
          <w:spacing w:val="-23"/>
          <w:w w:val="74"/>
          <w:i/>
          <w:position w:val="-11"/>
        </w:rPr>
        <w:t>f</w:t>
      </w:r>
      <w:r>
        <w:rPr>
          <w:rFonts w:ascii="Times New Roman" w:hAnsi="Times New Roman" w:cs="Times New Roman" w:eastAsia="Times New Roman"/>
          <w:sz w:val="63"/>
          <w:szCs w:val="63"/>
          <w:color w:val="383B67"/>
          <w:spacing w:val="-68"/>
          <w:w w:val="75"/>
          <w:i/>
          <w:position w:val="-11"/>
        </w:rPr>
        <w:t>!</w:t>
      </w:r>
      <w:r>
        <w:rPr>
          <w:rFonts w:ascii="Arial" w:hAnsi="Arial" w:cs="Arial" w:eastAsia="Arial"/>
          <w:sz w:val="87"/>
          <w:szCs w:val="87"/>
          <w:color w:val="383B67"/>
          <w:spacing w:val="-412"/>
          <w:w w:val="80"/>
          <w:position w:val="24"/>
        </w:rPr>
        <w:t>d</w:t>
      </w:r>
      <w:r>
        <w:rPr>
          <w:rFonts w:ascii="Times New Roman" w:hAnsi="Times New Roman" w:cs="Times New Roman" w:eastAsia="Times New Roman"/>
          <w:sz w:val="63"/>
          <w:szCs w:val="63"/>
          <w:color w:val="383B67"/>
          <w:spacing w:val="0"/>
          <w:w w:val="74"/>
          <w:i/>
          <w:position w:val="-11"/>
        </w:rPr>
        <w:t>J</w:t>
      </w:r>
      <w:r>
        <w:rPr>
          <w:rFonts w:ascii="Times New Roman" w:hAnsi="Times New Roman" w:cs="Times New Roman" w:eastAsia="Times New Roman"/>
          <w:sz w:val="63"/>
          <w:szCs w:val="63"/>
          <w:color w:val="000000"/>
          <w:spacing w:val="0"/>
          <w:w w:val="100"/>
          <w:position w:val="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12" w:right="44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43"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29"/>
          <w:w w:val="4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57"/>
        </w:rPr>
        <w:t>9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57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26"/>
          <w:w w:val="57"/>
        </w:rPr>
        <w:t> 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57"/>
        </w:rPr>
        <w:t>MaYıs</w:t>
      </w:r>
      <w:r>
        <w:rPr>
          <w:rFonts w:ascii="Arial" w:hAnsi="Arial" w:cs="Arial" w:eastAsia="Arial"/>
          <w:sz w:val="24"/>
          <w:szCs w:val="24"/>
          <w:color w:val="313131"/>
          <w:spacing w:val="4"/>
          <w:w w:val="57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62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313131"/>
          <w:spacing w:val="32"/>
          <w:w w:val="83"/>
          <w:i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494949"/>
          <w:spacing w:val="2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80"/>
          <w:cols w:num="3" w:equalWidth="0">
            <w:col w:w="4305" w:space="520"/>
            <w:col w:w="1465" w:space="2560"/>
            <w:col w:w="2550"/>
          </w:cols>
        </w:sectPr>
      </w:pPr>
      <w:rPr/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1" w:lineRule="auto"/>
        <w:ind w:left="3371" w:right="4713" w:firstLine="-114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14"/>
        </w:rPr>
        <w:t>G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274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6" w:lineRule="exact"/>
        <w:ind w:left="832" w:right="4303"/>
        <w:jc w:val="center"/>
        <w:tabs>
          <w:tab w:pos="2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3"/>
        </w:rPr>
        <w:t>IZMIR</w:t>
      </w:r>
      <w:r>
        <w:rPr>
          <w:rFonts w:ascii="Arial" w:hAnsi="Arial" w:cs="Arial" w:eastAsia="Arial"/>
          <w:sz w:val="16"/>
          <w:szCs w:val="16"/>
          <w:color w:val="464646"/>
          <w:spacing w:val="-10"/>
          <w:w w:val="100"/>
          <w:position w:val="3"/>
        </w:rPr>
        <w:t> 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1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left="599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482296pt;margin-top:-45.625061pt;width:441.958455pt;height:48.989642pt;mso-position-horizontal-relative:page;mso-position-vertical-relative:paragraph;z-index:-15821" type="#_x0000_t202" filled="f" stroked="f">
            <v:textbox inset="0,0,0,0">
              <w:txbxContent>
                <w:p>
                  <w:pPr>
                    <w:spacing w:before="0" w:after="0" w:line="980" w:lineRule="exact"/>
                    <w:ind w:right="-187"/>
                    <w:jc w:val="left"/>
                    <w:tabs>
                      <w:tab w:pos="7840" w:val="left"/>
                    </w:tabs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9"/>
                      <w:szCs w:val="89"/>
                      <w:color w:val="343434"/>
                      <w:spacing w:val="0"/>
                      <w:w w:val="150"/>
                      <w:b/>
                      <w:bCs/>
                      <w:position w:val="6"/>
                    </w:rPr>
                    <w:t>1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343434"/>
                      <w:spacing w:val="-307"/>
                      <w:w w:val="150"/>
                      <w:b/>
                      <w:bCs/>
                      <w:position w:val="6"/>
                    </w:rPr>
                    <w:t> 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343434"/>
                      <w:spacing w:val="0"/>
                      <w:w w:val="100"/>
                      <w:b/>
                      <w:bCs/>
                      <w:position w:val="6"/>
                    </w:rPr>
                    <w:tab/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343434"/>
                      <w:spacing w:val="0"/>
                      <w:w w:val="100"/>
                      <w:b/>
                      <w:bCs/>
                      <w:position w:val="6"/>
                    </w:rPr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5B5D5D"/>
                      <w:spacing w:val="0"/>
                      <w:w w:val="150"/>
                      <w:b/>
                      <w:bCs/>
                      <w:position w:val="-3"/>
                    </w:rPr>
                    <w:t>M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5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80" w:lineRule="exact"/>
        <w:ind w:left="647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5B5D5D"/>
          <w:w w:val="99"/>
          <w:position w:val="1"/>
        </w:rPr>
        <w:t>BELE</w:t>
      </w:r>
      <w:r>
        <w:rPr>
          <w:rFonts w:ascii="Arial" w:hAnsi="Arial" w:cs="Arial" w:eastAsia="Arial"/>
          <w:sz w:val="16"/>
          <w:szCs w:val="16"/>
          <w:color w:val="5B5D5D"/>
          <w:spacing w:val="11"/>
          <w:w w:val="100"/>
          <w:position w:val="1"/>
        </w:rPr>
        <w:t>D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94"/>
          <w:position w:val="1"/>
        </w:rPr>
        <w:t>IY</w:t>
      </w:r>
      <w:r>
        <w:rPr>
          <w:rFonts w:ascii="Arial" w:hAnsi="Arial" w:cs="Arial" w:eastAsia="Arial"/>
          <w:sz w:val="16"/>
          <w:szCs w:val="16"/>
          <w:color w:val="343434"/>
          <w:spacing w:val="-29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5B5D5D"/>
          <w:spacing w:val="0"/>
          <w:w w:val="100"/>
          <w:position w:val="1"/>
        </w:rPr>
        <w:t>ESI</w:t>
      </w:r>
      <w:r>
        <w:rPr>
          <w:rFonts w:ascii="Arial" w:hAnsi="Arial" w:cs="Arial" w:eastAsia="Arial"/>
          <w:sz w:val="16"/>
          <w:szCs w:val="16"/>
          <w:color w:val="5B5D5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5B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22" w:lineRule="auto"/>
        <w:ind w:left="139" w:right="4315" w:firstLine="-9"/>
        <w:jc w:val="left"/>
        <w:tabs>
          <w:tab w:pos="1380" w:val="left"/>
          <w:tab w:pos="3880" w:val="left"/>
          <w:tab w:pos="466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1"/>
        </w:rPr>
        <w:t>07.05.2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5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8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7"/>
          <w:w w:val="4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1"/>
        </w:rPr>
        <w:t>Bildi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9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12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1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4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3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42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2"/>
          <w:szCs w:val="32"/>
          <w:color w:val="464646"/>
          <w:spacing w:val="0"/>
          <w:w w:val="68"/>
          <w:position w:val="0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464646"/>
          <w:spacing w:val="8"/>
          <w:w w:val="6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53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0"/>
        </w:rPr>
        <w:t>07.05.20171Kayıt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2840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ErcanQ_AM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5" w:lineRule="auto"/>
        <w:ind w:left="134" w:right="3587" w:firstLine="-5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Egcm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Denizcile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7122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5"/>
          <w:position w:val="0"/>
        </w:rPr>
        <w:t>.Ü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Gözde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Salon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0"/>
        </w:rPr>
        <w:t>Eg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1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Denizcile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7122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5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Gözde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Salon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34" w:right="-20"/>
        <w:jc w:val="left"/>
        <w:tabs>
          <w:tab w:pos="1740" w:val="left"/>
          <w:tab w:pos="4320" w:val="left"/>
          <w:tab w:pos="7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0.973511pt;margin-top:1.936032pt;width:8.83568pt;height:51.969949pt;mso-position-horizontal-relative:page;mso-position-vertical-relative:paragraph;z-index:-15825" type="#_x0000_t202" filled="f" stroked="f">
            <v:textbox inset="0,0,0,0">
              <w:txbxContent>
                <w:p>
                  <w:pPr>
                    <w:spacing w:before="0" w:after="0" w:line="194" w:lineRule="exact"/>
                    <w:ind w:left="70" w:right="-37"/>
                    <w:jc w:val="center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3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-34" w:right="-8"/>
                    <w:jc w:val="center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64646"/>
                      <w:spacing w:val="0"/>
                      <w:w w:val="93"/>
                    </w:rPr>
                    <w:t>ik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6.8134pt;margin-top:10.775168pt;width:38.032004pt;height:41.835294pt;mso-position-horizontal-relative:page;mso-position-vertical-relative:paragraph;z-index:-15820" type="#_x0000_t202" filled="f" stroked="f">
            <v:textbox inset="0,0,0,0">
              <w:txbxContent>
                <w:p>
                  <w:pPr>
                    <w:spacing w:before="0" w:after="0" w:line="837" w:lineRule="exact"/>
                    <w:ind w:right="-166"/>
                    <w:jc w:val="left"/>
                    <w:tabs>
                      <w:tab w:pos="360" w:val="left"/>
                    </w:tabs>
                    <w:rPr>
                      <w:rFonts w:ascii="Arial" w:hAnsi="Arial" w:cs="Arial" w:eastAsia="Arial"/>
                      <w:sz w:val="76"/>
                      <w:szCs w:val="76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B5B5B5"/>
                      <w:spacing w:val="0"/>
                      <w:w w:val="52"/>
                      <w:position w:val="-7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B5B5B5"/>
                      <w:spacing w:val="0"/>
                      <w:w w:val="100"/>
                      <w:position w:val="-7"/>
                    </w:rPr>
                    <w:tab/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B5B5B5"/>
                      <w:spacing w:val="0"/>
                      <w:w w:val="100"/>
                      <w:position w:val="-7"/>
                    </w:rPr>
                  </w:r>
                  <w:r>
                    <w:rPr>
                      <w:rFonts w:ascii="Arial" w:hAnsi="Arial" w:cs="Arial" w:eastAsia="Arial"/>
                      <w:sz w:val="76"/>
                      <w:szCs w:val="76"/>
                      <w:color w:val="B5B5B5"/>
                      <w:spacing w:val="-103"/>
                      <w:w w:val="41"/>
                      <w:position w:val="5"/>
                    </w:rPr>
                    <w:t>-</w:t>
                  </w:r>
                  <w:r>
                    <w:rPr>
                      <w:rFonts w:ascii="Arial" w:hAnsi="Arial" w:cs="Arial" w:eastAsia="Arial"/>
                      <w:sz w:val="76"/>
                      <w:szCs w:val="76"/>
                      <w:color w:val="464646"/>
                      <w:spacing w:val="0"/>
                      <w:w w:val="28"/>
                      <w:position w:val="5"/>
                    </w:rPr>
                    <w:t>,</w:t>
                  </w:r>
                  <w:r>
                    <w:rPr>
                      <w:rFonts w:ascii="Arial" w:hAnsi="Arial" w:cs="Arial" w:eastAsia="Arial"/>
                      <w:sz w:val="76"/>
                      <w:szCs w:val="76"/>
                      <w:color w:val="464646"/>
                      <w:spacing w:val="-152"/>
                      <w:w w:val="100"/>
                      <w:position w:val="5"/>
                    </w:rPr>
                    <w:t> </w:t>
                  </w:r>
                  <w:r>
                    <w:rPr>
                      <w:rFonts w:ascii="Arial" w:hAnsi="Arial" w:cs="Arial" w:eastAsia="Arial"/>
                      <w:sz w:val="76"/>
                      <w:szCs w:val="76"/>
                      <w:color w:val="B5B5B5"/>
                      <w:spacing w:val="0"/>
                      <w:w w:val="83"/>
                      <w:position w:val="5"/>
                    </w:rPr>
                    <w:t>-</w:t>
                  </w:r>
                  <w:r>
                    <w:rPr>
                      <w:rFonts w:ascii="Arial" w:hAnsi="Arial" w:cs="Arial" w:eastAsia="Arial"/>
                      <w:sz w:val="76"/>
                      <w:szCs w:val="7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Baca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0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57" w:lineRule="exact"/>
        <w:ind w:left="129" w:right="-20"/>
        <w:jc w:val="left"/>
        <w:tabs>
          <w:tab w:pos="2760" w:val="left"/>
          <w:tab w:pos="5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5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5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00"/>
          <w:position w:val="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-3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2768" w:right="-20"/>
        <w:jc w:val="left"/>
        <w:tabs>
          <w:tab w:pos="4820" w:val="left"/>
          <w:tab w:pos="52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501.458374pt;margin-top:5.498342pt;width:39.395217pt;height:.1pt;mso-position-horizontal-relative:page;mso-position-vertical-relative:paragraph;z-index:-15822" coordorigin="10029,110" coordsize="788,2">
            <v:shape style="position:absolute;left:10029;top:110;width:788;height:2" coordorigin="10029,110" coordsize="788,0" path="m10029,110l10817,110e" filled="f" stroked="t" strokeweight=".237321pt" strokecolor="#80808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-1"/>
        </w:rPr>
        <w:t>Betonann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464646"/>
          <w:spacing w:val="9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  <w:position w:val="-1"/>
        </w:rPr>
        <w:t>K</w:t>
      </w:r>
      <w:r>
        <w:rPr>
          <w:rFonts w:ascii="Arial" w:hAnsi="Arial" w:cs="Arial" w:eastAsia="Arial"/>
          <w:sz w:val="16"/>
          <w:szCs w:val="16"/>
          <w:color w:val="343434"/>
          <w:spacing w:val="-3"/>
          <w:w w:val="100"/>
          <w:position w:val="-1"/>
        </w:rPr>
        <w:t>a</w:t>
      </w:r>
      <w:r>
        <w:rPr>
          <w:rFonts w:ascii="Arial" w:hAnsi="Arial" w:cs="Arial" w:eastAsia="Arial"/>
          <w:sz w:val="16"/>
          <w:szCs w:val="16"/>
          <w:color w:val="5B5D5D"/>
          <w:spacing w:val="0"/>
          <w:w w:val="100"/>
          <w:position w:val="-1"/>
        </w:rPr>
        <w:t>f!,i</w:t>
      </w:r>
      <w:r>
        <w:rPr>
          <w:rFonts w:ascii="Arial" w:hAnsi="Arial" w:cs="Arial" w:eastAsia="Arial"/>
          <w:sz w:val="16"/>
          <w:szCs w:val="16"/>
          <w:color w:val="5B5D5D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6"/>
          <w:szCs w:val="16"/>
          <w:color w:val="5B5D5D"/>
          <w:spacing w:val="40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-1"/>
        </w:rPr>
        <w:t>Ahşap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77" w:lineRule="exact"/>
        <w:ind w:left="3575" w:right="-20"/>
        <w:jc w:val="left"/>
        <w:tabs>
          <w:tab w:pos="416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464646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100"/>
          <w:position w:val="-1"/>
        </w:rPr>
      </w:r>
      <w:r>
        <w:rPr>
          <w:rFonts w:ascii="Arial" w:hAnsi="Arial" w:cs="Arial" w:eastAsia="Arial"/>
          <w:sz w:val="21"/>
          <w:szCs w:val="21"/>
          <w:color w:val="D1D1D1"/>
          <w:spacing w:val="6"/>
          <w:w w:val="249"/>
          <w:position w:val="1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14:55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34" w:right="-20"/>
        <w:jc w:val="left"/>
        <w:tabs>
          <w:tab w:pos="1720" w:val="left"/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17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Erca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ÇAM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10" w:right="3180" w:firstLine="1614"/>
        <w:jc w:val="left"/>
        <w:tabs>
          <w:tab w:pos="1720" w:val="left"/>
          <w:tab w:pos="380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14:43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14:51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91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4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0"/>
          <w:w w:val="197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134" w:right="-20"/>
        <w:jc w:val="left"/>
        <w:tabs>
          <w:tab w:pos="1720" w:val="left"/>
          <w:tab w:pos="3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268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9"/>
          <w:w w:val="26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659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6"/>
          <w:position w:val="-1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6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0"/>
          <w:position w:val="-1"/>
        </w:rPr>
        <w:t>GelişSaati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3801" w:right="538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2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62" w:lineRule="auto"/>
        <w:ind w:left="1743" w:right="4990" w:firstLine="2069"/>
        <w:jc w:val="left"/>
        <w:tabs>
          <w:tab w:pos="3200" w:val="left"/>
          <w:tab w:pos="3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8" w:lineRule="exact"/>
        <w:ind w:left="129" w:right="-20"/>
        <w:jc w:val="left"/>
        <w:tabs>
          <w:tab w:pos="1800" w:val="left"/>
          <w:tab w:pos="380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83"/>
          <w:position w:val="-1"/>
        </w:rPr>
        <w:t>YP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0"/>
          <w:w w:val="151"/>
          <w:position w:val="-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-9"/>
          <w:w w:val="15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51"/>
          <w:position w:val="-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5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61"/>
          <w:position w:val="-3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61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8"/>
          <w:w w:val="16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f'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7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3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1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110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9"/>
          <w:szCs w:val="29"/>
          <w:color w:val="343434"/>
          <w:w w:val="89"/>
          <w:position w:val="1"/>
        </w:rPr>
        <w:t>p</w:t>
      </w:r>
      <w:r>
        <w:rPr>
          <w:rFonts w:ascii="Arial" w:hAnsi="Arial" w:cs="Arial" w:eastAsia="Arial"/>
          <w:sz w:val="29"/>
          <w:szCs w:val="29"/>
          <w:color w:val="343434"/>
          <w:spacing w:val="-34"/>
          <w:w w:val="89"/>
          <w:position w:val="1"/>
        </w:rPr>
        <w:t>n</w:t>
      </w:r>
      <w:r>
        <w:rPr>
          <w:rFonts w:ascii="Arial" w:hAnsi="Arial" w:cs="Arial" w:eastAsia="Arial"/>
          <w:sz w:val="29"/>
          <w:szCs w:val="29"/>
          <w:color w:val="464646"/>
          <w:spacing w:val="0"/>
          <w:w w:val="71"/>
          <w:position w:val="1"/>
        </w:rPr>
        <w:t>...</w:t>
      </w:r>
      <w:r>
        <w:rPr>
          <w:rFonts w:ascii="Arial" w:hAnsi="Arial" w:cs="Arial" w:eastAsia="Arial"/>
          <w:sz w:val="29"/>
          <w:szCs w:val="29"/>
          <w:color w:val="464646"/>
          <w:spacing w:val="-18"/>
          <w:w w:val="71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6"/>
          <w:position w:val="1"/>
        </w:rPr>
        <w:t>şse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7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8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7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9"/>
        </w:rPr>
        <w:t>Ekl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1" w:lineRule="auto"/>
        <w:ind w:left="129" w:right="1896" w:firstLine="-19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görüldü.Tarafımızca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3835" w:right="470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9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190" w:lineRule="exact"/>
        <w:ind w:left="169" w:right="-20"/>
        <w:jc w:val="left"/>
        <w:tabs>
          <w:tab w:pos="3880" w:val="left"/>
          <w:tab w:pos="572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3"/>
          <w:position w:val="-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2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59"/>
          <w:position w:val="-4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3"/>
        </w:rPr>
        <w:t>IK.K.T.K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4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0" w:lineRule="exact"/>
        <w:ind w:left="5677" w:right="3984"/>
        <w:jc w:val="center"/>
        <w:tabs>
          <w:tab w:pos="72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464646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5B5D5D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7" w:lineRule="auto"/>
        <w:ind w:left="169" w:right="5529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left="1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18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bacad2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4" w:right="-20"/>
        <w:jc w:val="left"/>
        <w:tabs>
          <w:tab w:pos="1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soruştuımada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salon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manga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yapıldığı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esnada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çıkatı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0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!Nedeni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</w:rPr>
        <w:t>ıvılcımları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temizlenmemi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kurumları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62" w:lineRule="auto"/>
        <w:ind w:left="124" w:right="4855" w:firstLine="46"/>
        <w:jc w:val="left"/>
        <w:tabs>
          <w:tab w:pos="1780" w:val="left"/>
          <w:tab w:pos="5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6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8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.511005pt;margin-top:5.564275pt;width:9.394pt;height:20pt;mso-position-horizontal-relative:page;mso-position-vertical-relative:paragraph;z-index:-15819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rPr>
                      <w:rFonts w:ascii="Arial" w:hAnsi="Arial" w:cs="Arial" w:eastAsia="Arial"/>
                      <w:sz w:val="40"/>
                      <w:szCs w:val="40"/>
                    </w:rPr>
                  </w:pPr>
                  <w:rPr/>
                  <w:r>
                    <w:rPr>
                      <w:rFonts w:ascii="Arial" w:hAnsi="Arial" w:cs="Arial" w:eastAsia="Arial"/>
                      <w:sz w:val="40"/>
                      <w:szCs w:val="40"/>
                      <w:color w:val="464646"/>
                      <w:spacing w:val="0"/>
                      <w:w w:val="76"/>
                    </w:rPr>
                    <w:t>ır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</w:rPr>
        <w:t>Ycı"""lll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513" w:right="998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9"/>
          <w:w w:val="4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15" w:lineRule="exact"/>
        <w:ind w:left="134" w:right="-20"/>
        <w:jc w:val="left"/>
        <w:tabs>
          <w:tab w:pos="1720" w:val="left"/>
          <w:tab w:pos="2520" w:val="left"/>
          <w:tab w:pos="5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lrarilı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07.05.2017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-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15:20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219" w:right="-20"/>
        <w:jc w:val="left"/>
        <w:tabs>
          <w:tab w:pos="900" w:val="left"/>
          <w:tab w:pos="3140" w:val="left"/>
          <w:tab w:pos="8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87"/>
        </w:rPr>
        <w:t>pı</w:t>
      </w:r>
      <w:r>
        <w:rPr>
          <w:rFonts w:ascii="Arial" w:hAnsi="Arial" w:cs="Arial" w:eastAsia="Arial"/>
          <w:sz w:val="26"/>
          <w:szCs w:val="26"/>
          <w:color w:val="464646"/>
          <w:spacing w:val="10"/>
          <w:w w:val="8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-1"/>
        </w:rPr>
        <w:t>KJiDE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7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620" w:bottom="280" w:left="260" w:right="240"/>
        </w:sectPr>
      </w:pPr>
      <w:rPr/>
    </w:p>
    <w:p>
      <w:pPr>
        <w:spacing w:before="35" w:after="0" w:line="240" w:lineRule="auto"/>
        <w:ind w:left="1885" w:right="-73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5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32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left="-43" w:right="1843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343434"/>
          <w:spacing w:val="0"/>
          <w:w w:val="69"/>
          <w:b/>
          <w:bCs/>
        </w:rPr>
        <w:t>1</w:t>
      </w:r>
      <w:r>
        <w:rPr>
          <w:rFonts w:ascii="Arial" w:hAnsi="Arial" w:cs="Arial" w:eastAsia="Arial"/>
          <w:sz w:val="27"/>
          <w:szCs w:val="27"/>
          <w:color w:val="343434"/>
          <w:spacing w:val="3"/>
          <w:w w:val="69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69"/>
          <w:i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9"/>
          <w:w w:val="69"/>
          <w:i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52"/>
        </w:rPr>
        <w:t>Ma11s</w:t>
      </w:r>
      <w:r>
        <w:rPr>
          <w:rFonts w:ascii="Arial" w:hAnsi="Arial" w:cs="Arial" w:eastAsia="Arial"/>
          <w:sz w:val="23"/>
          <w:szCs w:val="23"/>
          <w:color w:val="343434"/>
          <w:spacing w:val="31"/>
          <w:w w:val="52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60"/>
          <w:b/>
          <w:bCs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38" w:after="0" w:line="78" w:lineRule="exact"/>
        <w:ind w:left="80" w:right="207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8.763641pt;margin-top:5.796596pt;width:90.071312pt;height:54.5pt;mso-position-horizontal-relative:page;mso-position-vertical-relative:paragraph;z-index:-15818" type="#_x0000_t202" filled="f" stroked="f">
            <v:textbox inset="0,0,0,0">
              <w:txbxContent>
                <w:p>
                  <w:pPr>
                    <w:spacing w:before="0" w:after="0" w:line="1090" w:lineRule="exact"/>
                    <w:ind w:right="-204"/>
                    <w:jc w:val="left"/>
                    <w:rPr>
                      <w:rFonts w:ascii="Arial" w:hAnsi="Arial" w:cs="Arial" w:eastAsia="Arial"/>
                      <w:sz w:val="109"/>
                      <w:szCs w:val="109"/>
                    </w:rPr>
                  </w:pPr>
                  <w:rPr/>
                  <w:r>
                    <w:rPr>
                      <w:rFonts w:ascii="Arial" w:hAnsi="Arial" w:cs="Arial" w:eastAsia="Arial"/>
                      <w:sz w:val="109"/>
                      <w:szCs w:val="109"/>
                      <w:color w:val="4B4F7E"/>
                      <w:w w:val="126"/>
                      <w:position w:val="-1"/>
                    </w:rPr>
                    <w:t>oj</w:t>
                  </w:r>
                  <w:r>
                    <w:rPr>
                      <w:rFonts w:ascii="Arial" w:hAnsi="Arial" w:cs="Arial" w:eastAsia="Arial"/>
                      <w:sz w:val="109"/>
                      <w:szCs w:val="109"/>
                      <w:color w:val="4B4F7E"/>
                      <w:spacing w:val="-43"/>
                      <w:w w:val="126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109"/>
                      <w:szCs w:val="109"/>
                      <w:color w:val="343434"/>
                      <w:spacing w:val="0"/>
                      <w:w w:val="19"/>
                      <w:position w:val="-1"/>
                    </w:rPr>
                    <w:t>idm</w:t>
                  </w:r>
                  <w:r>
                    <w:rPr>
                      <w:rFonts w:ascii="Arial" w:hAnsi="Arial" w:cs="Arial" w:eastAsia="Arial"/>
                      <w:sz w:val="109"/>
                      <w:szCs w:val="10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83"/>
          <w:i/>
          <w:position w:val="-12"/>
        </w:rPr>
        <w:t>1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83"/>
          <w:i/>
          <w:position w:val="-12"/>
        </w:rPr>
        <w:t>  </w:t>
      </w:r>
      <w:r>
        <w:rPr>
          <w:rFonts w:ascii="Arial" w:hAnsi="Arial" w:cs="Arial" w:eastAsia="Arial"/>
          <w:sz w:val="19"/>
          <w:szCs w:val="19"/>
          <w:color w:val="464646"/>
          <w:spacing w:val="32"/>
          <w:w w:val="83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-12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260" w:right="240"/>
          <w:cols w:num="2" w:equalWidth="0">
            <w:col w:w="5864" w:space="2528"/>
            <w:col w:w="3028"/>
          </w:cols>
        </w:sectPr>
      </w:pPr>
      <w:rPr/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00" w:lineRule="exact"/>
        <w:ind w:right="2273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A1A1A1"/>
          <w:spacing w:val="0"/>
          <w:w w:val="140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A1A1A1"/>
          <w:spacing w:val="0"/>
          <w:w w:val="14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1A1A1"/>
          <w:spacing w:val="34"/>
          <w:w w:val="140"/>
          <w:i/>
          <w:position w:val="-2"/>
        </w:rPr>
        <w:t> </w:t>
      </w:r>
      <w:r>
        <w:rPr>
          <w:rFonts w:ascii="Arial" w:hAnsi="Arial" w:cs="Arial" w:eastAsia="Arial"/>
          <w:sz w:val="37"/>
          <w:szCs w:val="37"/>
          <w:color w:val="B5B5B5"/>
          <w:spacing w:val="0"/>
          <w:w w:val="37"/>
          <w:position w:val="-2"/>
        </w:rPr>
        <w:t>.</w:t>
      </w:r>
      <w:r>
        <w:rPr>
          <w:rFonts w:ascii="Arial" w:hAnsi="Arial" w:cs="Arial" w:eastAsia="Arial"/>
          <w:sz w:val="37"/>
          <w:szCs w:val="37"/>
          <w:color w:val="B5B5B5"/>
          <w:spacing w:val="-47"/>
          <w:w w:val="100"/>
          <w:position w:val="-2"/>
        </w:rPr>
        <w:t> </w:t>
      </w:r>
      <w:r>
        <w:rPr>
          <w:rFonts w:ascii="Arial" w:hAnsi="Arial" w:cs="Arial" w:eastAsia="Arial"/>
          <w:sz w:val="37"/>
          <w:szCs w:val="37"/>
          <w:color w:val="B5B5B5"/>
          <w:spacing w:val="-32"/>
          <w:w w:val="140"/>
          <w:position w:val="-2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B5B5B5"/>
          <w:spacing w:val="-26"/>
          <w:w w:val="77"/>
          <w:position w:val="-2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B5B5B5"/>
          <w:spacing w:val="-8"/>
          <w:w w:val="56"/>
          <w:position w:val="-2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B5B5B5"/>
          <w:spacing w:val="0"/>
          <w:w w:val="73"/>
          <w:position w:val="-2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421" w:lineRule="exact"/>
        <w:ind w:right="2511"/>
        <w:jc w:val="right"/>
        <w:rPr>
          <w:rFonts w:ascii="Arial" w:hAnsi="Arial" w:cs="Arial" w:eastAsia="Arial"/>
          <w:sz w:val="44"/>
          <w:szCs w:val="44"/>
        </w:rPr>
      </w:pPr>
      <w:rPr/>
      <w:r>
        <w:rPr>
          <w:rFonts w:ascii="Arial" w:hAnsi="Arial" w:cs="Arial" w:eastAsia="Arial"/>
          <w:sz w:val="44"/>
          <w:szCs w:val="44"/>
          <w:color w:val="A1A1A1"/>
          <w:spacing w:val="-31"/>
          <w:w w:val="56"/>
        </w:rPr>
        <w:t>-</w:t>
      </w:r>
      <w:r>
        <w:rPr>
          <w:rFonts w:ascii="Arial" w:hAnsi="Arial" w:cs="Arial" w:eastAsia="Arial"/>
          <w:sz w:val="44"/>
          <w:szCs w:val="44"/>
          <w:color w:val="5B5D5D"/>
          <w:spacing w:val="-234"/>
          <w:w w:val="71"/>
        </w:rPr>
        <w:t>T</w:t>
      </w:r>
      <w:r>
        <w:rPr>
          <w:rFonts w:ascii="Arial" w:hAnsi="Arial" w:cs="Arial" w:eastAsia="Arial"/>
          <w:sz w:val="44"/>
          <w:szCs w:val="44"/>
          <w:color w:val="B5B5B5"/>
          <w:spacing w:val="8"/>
          <w:w w:val="42"/>
        </w:rPr>
        <w:t>.</w:t>
      </w:r>
      <w:r>
        <w:rPr>
          <w:rFonts w:ascii="Arial" w:hAnsi="Arial" w:cs="Arial" w:eastAsia="Arial"/>
          <w:sz w:val="44"/>
          <w:szCs w:val="44"/>
          <w:color w:val="939393"/>
          <w:spacing w:val="1"/>
          <w:w w:val="42"/>
        </w:rPr>
        <w:t>.</w:t>
      </w:r>
      <w:r>
        <w:rPr>
          <w:rFonts w:ascii="Arial" w:hAnsi="Arial" w:cs="Arial" w:eastAsia="Arial"/>
          <w:sz w:val="44"/>
          <w:szCs w:val="44"/>
          <w:color w:val="1F2A69"/>
          <w:spacing w:val="0"/>
          <w:w w:val="30"/>
        </w:rPr>
        <w:t>T</w:t>
      </w:r>
      <w:r>
        <w:rPr>
          <w:rFonts w:ascii="Arial" w:hAnsi="Arial" w:cs="Arial" w:eastAsia="Arial"/>
          <w:sz w:val="44"/>
          <w:szCs w:val="44"/>
          <w:color w:val="1F2A69"/>
          <w:spacing w:val="-44"/>
          <w:w w:val="30"/>
        </w:rPr>
        <w:t>"</w:t>
      </w:r>
      <w:r>
        <w:rPr>
          <w:rFonts w:ascii="Arial" w:hAnsi="Arial" w:cs="Arial" w:eastAsia="Arial"/>
          <w:sz w:val="44"/>
          <w:szCs w:val="44"/>
          <w:color w:val="464646"/>
          <w:spacing w:val="0"/>
          <w:w w:val="63"/>
        </w:rPr>
        <w:t>M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760" w:bottom="280" w:left="260" w:right="240"/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05" w:lineRule="exact"/>
        <w:ind w:left="1961" w:right="-204"/>
        <w:jc w:val="left"/>
        <w:rPr>
          <w:rFonts w:ascii="Arial" w:hAnsi="Arial" w:cs="Arial" w:eastAsia="Arial"/>
          <w:sz w:val="109"/>
          <w:szCs w:val="109"/>
        </w:rPr>
      </w:pPr>
      <w:rPr/>
      <w:r>
        <w:rPr>
          <w:rFonts w:ascii="Arial" w:hAnsi="Arial" w:cs="Arial" w:eastAsia="Arial"/>
          <w:sz w:val="109"/>
          <w:szCs w:val="109"/>
          <w:color w:val="343434"/>
          <w:spacing w:val="-167"/>
          <w:w w:val="37"/>
          <w:position w:val="-78"/>
        </w:rPr>
        <w:t>A</w:t>
      </w:r>
      <w:r>
        <w:rPr>
          <w:rFonts w:ascii="Arial" w:hAnsi="Arial" w:cs="Arial" w:eastAsia="Arial"/>
          <w:sz w:val="109"/>
          <w:szCs w:val="109"/>
          <w:color w:val="4B4F7E"/>
          <w:spacing w:val="0"/>
          <w:w w:val="122"/>
          <w:position w:val="-78"/>
        </w:rPr>
        <w:t>ç4</w:t>
      </w:r>
      <w:r>
        <w:rPr>
          <w:rFonts w:ascii="Arial" w:hAnsi="Arial" w:cs="Arial" w:eastAsia="Arial"/>
          <w:sz w:val="109"/>
          <w:szCs w:val="109"/>
          <w:color w:val="343434"/>
          <w:spacing w:val="0"/>
          <w:w w:val="30"/>
          <w:position w:val="-78"/>
        </w:rPr>
        <w:t>E</w:t>
      </w:r>
      <w:r>
        <w:rPr>
          <w:rFonts w:ascii="Arial" w:hAnsi="Arial" w:cs="Arial" w:eastAsia="Arial"/>
          <w:sz w:val="109"/>
          <w:szCs w:val="109"/>
          <w:color w:val="000000"/>
          <w:spacing w:val="0"/>
          <w:w w:val="100"/>
          <w:position w:val="0"/>
        </w:rPr>
      </w:r>
    </w:p>
    <w:p>
      <w:pPr>
        <w:spacing w:before="0" w:after="0" w:line="660" w:lineRule="exact"/>
        <w:ind w:right="-247"/>
        <w:jc w:val="left"/>
        <w:rPr>
          <w:rFonts w:ascii="Courier New" w:hAnsi="Courier New" w:cs="Courier New" w:eastAsia="Courier New"/>
          <w:sz w:val="138"/>
          <w:szCs w:val="138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138"/>
          <w:szCs w:val="138"/>
          <w:color w:val="363D6B"/>
          <w:spacing w:val="0"/>
          <w:w w:val="51"/>
          <w:i/>
          <w:position w:val="-51"/>
        </w:rPr>
        <w:t>iAA</w:t>
      </w:r>
      <w:r>
        <w:rPr>
          <w:rFonts w:ascii="Courier New" w:hAnsi="Courier New" w:cs="Courier New" w:eastAsia="Courier New"/>
          <w:sz w:val="138"/>
          <w:szCs w:val="138"/>
          <w:color w:val="000000"/>
          <w:spacing w:val="0"/>
          <w:w w:val="100"/>
          <w:position w:val="0"/>
        </w:rPr>
      </w:r>
    </w:p>
    <w:p>
      <w:pPr>
        <w:spacing w:before="0" w:after="0" w:line="485" w:lineRule="exact"/>
        <w:ind w:left="-52" w:right="-72"/>
        <w:jc w:val="center"/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br w:type="column"/>
      </w:r>
      <w:r>
        <w:rPr>
          <w:rFonts w:ascii="Arial" w:hAnsi="Arial" w:cs="Arial" w:eastAsia="Arial"/>
          <w:sz w:val="43"/>
          <w:szCs w:val="43"/>
          <w:color w:val="7C7C7C"/>
          <w:spacing w:val="-110"/>
          <w:w w:val="82"/>
          <w:position w:val="-1"/>
        </w:rPr>
        <w:t>;</w:t>
      </w:r>
      <w:r>
        <w:rPr>
          <w:rFonts w:ascii="Arial" w:hAnsi="Arial" w:cs="Arial" w:eastAsia="Arial"/>
          <w:sz w:val="43"/>
          <w:szCs w:val="43"/>
          <w:color w:val="7C7C7C"/>
          <w:spacing w:val="-36"/>
          <w:w w:val="71"/>
          <w:position w:val="-1"/>
        </w:rPr>
        <w:t>?</w:t>
      </w:r>
      <w:r>
        <w:rPr>
          <w:rFonts w:ascii="Arial" w:hAnsi="Arial" w:cs="Arial" w:eastAsia="Arial"/>
          <w:sz w:val="43"/>
          <w:szCs w:val="43"/>
          <w:color w:val="464646"/>
          <w:spacing w:val="-97"/>
          <w:w w:val="62"/>
          <w:position w:val="-1"/>
        </w:rPr>
        <w:t>ı</w:t>
      </w:r>
      <w:r>
        <w:rPr>
          <w:rFonts w:ascii="Times New Roman" w:hAnsi="Times New Roman" w:cs="Times New Roman" w:eastAsia="Times New Roman"/>
          <w:sz w:val="42"/>
          <w:szCs w:val="42"/>
          <w:color w:val="5B5D5D"/>
          <w:spacing w:val="-70"/>
          <w:w w:val="60"/>
          <w:i/>
          <w:position w:val="-1"/>
        </w:rPr>
        <w:t>t</w:t>
      </w:r>
      <w:r>
        <w:rPr>
          <w:rFonts w:ascii="Arial" w:hAnsi="Arial" w:cs="Arial" w:eastAsia="Arial"/>
          <w:sz w:val="43"/>
          <w:szCs w:val="43"/>
          <w:color w:val="B5B5B5"/>
          <w:spacing w:val="-3"/>
          <w:w w:val="43"/>
          <w:position w:val="-1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5B5D5D"/>
          <w:spacing w:val="0"/>
          <w:w w:val="61"/>
          <w:i/>
          <w:position w:val="-1"/>
        </w:rPr>
        <w:t>u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63" w:after="0" w:line="240" w:lineRule="auto"/>
        <w:ind w:left="174" w:right="54"/>
        <w:jc w:val="center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5.376099pt;margin-top:-4.926827pt;width:2.63704pt;height:14pt;mso-position-horizontal-relative:page;mso-position-vertical-relative:paragraph;z-index:-15817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5B5D5D"/>
                      <w:spacing w:val="0"/>
                      <w:w w:val="67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7.986603pt;margin-top:-4.101008pt;width:7.88619pt;height:6.5pt;mso-position-horizontal-relative:page;mso-position-vertical-relative:paragraph;z-index:-15816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13"/>
                      <w:szCs w:val="13"/>
                      <w:color w:val="464646"/>
                      <w:spacing w:val="0"/>
                      <w:w w:val="145"/>
                    </w:rPr>
                    <w:t>ı;!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7"/>
          <w:szCs w:val="7"/>
          <w:color w:val="343434"/>
          <w:spacing w:val="0"/>
          <w:w w:val="294"/>
        </w:rPr>
        <w:t>\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5B5B5"/>
          <w:w w:val="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-27"/>
          <w:w w:val="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-47"/>
          <w:w w:val="12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0"/>
          <w:w w:val="38"/>
        </w:rPr>
        <w:t>.,.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00" w:lineRule="exact"/>
        <w:ind w:left="344" w:right="181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16"/>
          <w:position w:val="-4"/>
        </w:rPr>
        <w:t>r-ve"A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6"/>
          <w:w w:val="116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16"/>
          <w:position w:val="-4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477" w:right="2011"/>
        <w:jc w:val="center"/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2.914856pt;margin-top:-8.028728pt;width:4.74453pt;height:21pt;mso-position-horizontal-relative:page;mso-position-vertical-relative:paragraph;z-index:-15815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Times New Roman" w:hAnsi="Times New Roman" w:cs="Times New Roman" w:eastAsia="Times New Roman"/>
                      <w:sz w:val="42"/>
                      <w:szCs w:val="4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464646"/>
                      <w:spacing w:val="0"/>
                      <w:w w:val="50"/>
                      <w:i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5B5D5D"/>
          <w:spacing w:val="-15"/>
          <w:w w:val="111"/>
          <w:position w:val="-3"/>
        </w:rPr>
        <w:t>M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166"/>
          <w:position w:val="-3"/>
        </w:rPr>
        <w:t>ü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right="-20"/>
        <w:jc w:val="left"/>
        <w:rPr>
          <w:rFonts w:ascii="Times New Roman" w:hAnsi="Times New Roman" w:cs="Times New Roman" w:eastAsia="Times New Roman"/>
          <w:sz w:val="5"/>
          <w:szCs w:val="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4.494446pt;margin-top:12.862015pt;width:7.703286pt;height:12.716961pt;mso-position-horizontal-relative:page;mso-position-vertical-relative:paragraph;z-index:-15824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34" w:right="-63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7C7C7C"/>
                      <w:spacing w:val="-12"/>
                      <w:w w:val="118"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939393"/>
                      <w:spacing w:val="0"/>
                      <w:w w:val="211"/>
                      <w:i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B5B5B5"/>
          <w:spacing w:val="-32"/>
          <w:w w:val="104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B5B5B5"/>
          <w:spacing w:val="-4"/>
          <w:w w:val="182"/>
          <w:position w:val="10"/>
        </w:rPr>
        <w:t>'</w:t>
      </w:r>
      <w:r>
        <w:rPr>
          <w:rFonts w:ascii="Arial" w:hAnsi="Arial" w:cs="Arial" w:eastAsia="Arial"/>
          <w:sz w:val="13"/>
          <w:szCs w:val="13"/>
          <w:color w:val="7C7C7C"/>
          <w:spacing w:val="-11"/>
          <w:w w:val="182"/>
          <w:position w:val="10"/>
        </w:rPr>
        <w:t>'</w:t>
      </w:r>
      <w:r>
        <w:rPr>
          <w:rFonts w:ascii="Arial" w:hAnsi="Arial" w:cs="Arial" w:eastAsia="Arial"/>
          <w:sz w:val="13"/>
          <w:szCs w:val="13"/>
          <w:color w:val="A1A1A1"/>
          <w:spacing w:val="-75"/>
          <w:w w:val="141"/>
          <w:position w:val="10"/>
        </w:rPr>
        <w:t>"</w:t>
      </w:r>
      <w:r>
        <w:rPr>
          <w:rFonts w:ascii="Arial" w:hAnsi="Arial" w:cs="Arial" w:eastAsia="Arial"/>
          <w:sz w:val="32"/>
          <w:szCs w:val="32"/>
          <w:color w:val="464646"/>
          <w:spacing w:val="-25"/>
          <w:w w:val="56"/>
          <w:position w:val="-1"/>
        </w:rPr>
        <w:t>'</w:t>
      </w:r>
      <w:r>
        <w:rPr>
          <w:rFonts w:ascii="Arial" w:hAnsi="Arial" w:cs="Arial" w:eastAsia="Arial"/>
          <w:sz w:val="32"/>
          <w:szCs w:val="32"/>
          <w:color w:val="7C7C7C"/>
          <w:spacing w:val="-14"/>
          <w:w w:val="64"/>
          <w:position w:val="-1"/>
        </w:rPr>
        <w:t>·</w:t>
      </w:r>
      <w:r>
        <w:rPr>
          <w:rFonts w:ascii="Arial" w:hAnsi="Arial" w:cs="Arial" w:eastAsia="Arial"/>
          <w:sz w:val="13"/>
          <w:szCs w:val="13"/>
          <w:color w:val="A1A1A1"/>
          <w:spacing w:val="-21"/>
          <w:w w:val="141"/>
          <w:position w:val="10"/>
        </w:rPr>
        <w:t>'</w:t>
      </w:r>
      <w:r>
        <w:rPr>
          <w:rFonts w:ascii="Arial" w:hAnsi="Arial" w:cs="Arial" w:eastAsia="Arial"/>
          <w:sz w:val="32"/>
          <w:szCs w:val="32"/>
          <w:color w:val="5B5D5D"/>
          <w:spacing w:val="-64"/>
          <w:w w:val="74"/>
          <w:position w:val="-1"/>
        </w:rPr>
        <w:t>·</w:t>
      </w:r>
      <w:r>
        <w:rPr>
          <w:rFonts w:ascii="Arial" w:hAnsi="Arial" w:cs="Arial" w:eastAsia="Arial"/>
          <w:sz w:val="13"/>
          <w:szCs w:val="13"/>
          <w:color w:val="A1A1A1"/>
          <w:spacing w:val="0"/>
          <w:w w:val="141"/>
          <w:position w:val="10"/>
        </w:rPr>
        <w:t>'</w:t>
      </w:r>
      <w:r>
        <w:rPr>
          <w:rFonts w:ascii="Arial" w:hAnsi="Arial" w:cs="Arial" w:eastAsia="Arial"/>
          <w:sz w:val="13"/>
          <w:szCs w:val="13"/>
          <w:color w:val="A1A1A1"/>
          <w:spacing w:val="0"/>
          <w:w w:val="100"/>
          <w:position w:val="10"/>
        </w:rPr>
        <w:t>  </w:t>
      </w:r>
      <w:r>
        <w:rPr>
          <w:rFonts w:ascii="Arial" w:hAnsi="Arial" w:cs="Arial" w:eastAsia="Arial"/>
          <w:sz w:val="13"/>
          <w:szCs w:val="13"/>
          <w:color w:val="A1A1A1"/>
          <w:spacing w:val="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B5D5D"/>
          <w:spacing w:val="0"/>
          <w:w w:val="63"/>
          <w:position w:val="10"/>
        </w:rPr>
        <w:t>o</w:t>
      </w:r>
      <w:r>
        <w:rPr>
          <w:rFonts w:ascii="Times New Roman" w:hAnsi="Times New Roman" w:cs="Times New Roman" w:eastAsia="Times New Roman"/>
          <w:sz w:val="7"/>
          <w:szCs w:val="7"/>
          <w:color w:val="5B5D5D"/>
          <w:spacing w:val="5"/>
          <w:w w:val="63"/>
          <w:position w:val="1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0"/>
          <w:w w:val="245"/>
          <w:position w:val="10"/>
        </w:rPr>
        <w:t>)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0"/>
          <w:w w:val="245"/>
          <w:position w:val="10"/>
        </w:rPr>
        <w:t>\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31"/>
          <w:w w:val="245"/>
          <w:position w:val="1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39393"/>
          <w:spacing w:val="0"/>
          <w:w w:val="53"/>
          <w:position w:val="-1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939393"/>
          <w:spacing w:val="-12"/>
          <w:w w:val="53"/>
          <w:position w:val="-1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939393"/>
          <w:spacing w:val="-17"/>
          <w:w w:val="106"/>
          <w:i/>
          <w:position w:val="10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939393"/>
          <w:spacing w:val="-24"/>
          <w:w w:val="53"/>
          <w:position w:val="-1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939393"/>
          <w:spacing w:val="-30"/>
          <w:w w:val="107"/>
          <w:i/>
          <w:position w:val="10"/>
        </w:rPr>
        <w:t>o</w:t>
      </w:r>
      <w:r>
        <w:rPr>
          <w:rFonts w:ascii="Times New Roman" w:hAnsi="Times New Roman" w:cs="Times New Roman" w:eastAsia="Times New Roman"/>
          <w:sz w:val="26"/>
          <w:szCs w:val="26"/>
          <w:color w:val="939393"/>
          <w:spacing w:val="-4"/>
          <w:w w:val="53"/>
          <w:position w:val="-1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939393"/>
          <w:spacing w:val="0"/>
          <w:w w:val="106"/>
          <w:i/>
          <w:position w:val="10"/>
        </w:rPr>
        <w:t>t</w:t>
      </w:r>
      <w:r>
        <w:rPr>
          <w:rFonts w:ascii="Times New Roman" w:hAnsi="Times New Roman" w:cs="Times New Roman" w:eastAsia="Times New Roman"/>
          <w:sz w:val="9"/>
          <w:szCs w:val="9"/>
          <w:color w:val="939393"/>
          <w:spacing w:val="0"/>
          <w:w w:val="107"/>
          <w:i/>
          <w:position w:val="10"/>
        </w:rPr>
        <w:t>)</w:t>
      </w:r>
      <w:r>
        <w:rPr>
          <w:rFonts w:ascii="Times New Roman" w:hAnsi="Times New Roman" w:cs="Times New Roman" w:eastAsia="Times New Roman"/>
          <w:sz w:val="9"/>
          <w:szCs w:val="9"/>
          <w:color w:val="939393"/>
          <w:spacing w:val="0"/>
          <w:w w:val="100"/>
          <w:i/>
          <w:position w:val="10"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939393"/>
          <w:spacing w:val="-5"/>
          <w:w w:val="100"/>
          <w:i/>
          <w:position w:val="1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939393"/>
          <w:spacing w:val="0"/>
          <w:w w:val="162"/>
          <w:position w:val="10"/>
        </w:rPr>
        <w:t>A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240"/>
          <w:cols w:num="5" w:equalWidth="0">
            <w:col w:w="3793" w:space="922"/>
            <w:col w:w="1267" w:space="1566"/>
            <w:col w:w="356" w:space="80"/>
            <w:col w:w="91" w:space="256"/>
            <w:col w:w="3089"/>
          </w:cols>
        </w:sectPr>
      </w:pPr>
      <w:rPr/>
    </w:p>
    <w:p>
      <w:pPr>
        <w:spacing w:before="0" w:after="0" w:line="117" w:lineRule="exact"/>
        <w:ind w:right="2087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B5D5D"/>
          <w:spacing w:val="0"/>
          <w:w w:val="61"/>
          <w:position w:val="-3"/>
        </w:rPr>
        <w:t>Q.'l</w:t>
      </w:r>
      <w:r>
        <w:rPr>
          <w:rFonts w:ascii="Times New Roman" w:hAnsi="Times New Roman" w:cs="Times New Roman" w:eastAsia="Times New Roman"/>
          <w:sz w:val="15"/>
          <w:szCs w:val="15"/>
          <w:color w:val="5B5D5D"/>
          <w:spacing w:val="0"/>
          <w:w w:val="61"/>
          <w:position w:val="-3"/>
        </w:rPr>
        <w:t>     </w:t>
      </w:r>
      <w:r>
        <w:rPr>
          <w:rFonts w:ascii="Times New Roman" w:hAnsi="Times New Roman" w:cs="Times New Roman" w:eastAsia="Times New Roman"/>
          <w:sz w:val="15"/>
          <w:szCs w:val="15"/>
          <w:color w:val="5B5D5D"/>
          <w:spacing w:val="20"/>
          <w:w w:val="61"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5B5B5"/>
          <w:spacing w:val="-19"/>
          <w:w w:val="117"/>
          <w:position w:val="-3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7C7C7C"/>
          <w:spacing w:val="-2"/>
          <w:w w:val="77"/>
          <w:position w:val="-3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B5B5B5"/>
          <w:spacing w:val="0"/>
          <w:w w:val="77"/>
          <w:position w:val="-3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B5B5B5"/>
          <w:spacing w:val="0"/>
          <w:w w:val="100"/>
          <w:position w:val="-3"/>
        </w:rPr>
        <w:t>    </w:t>
      </w:r>
      <w:r>
        <w:rPr>
          <w:rFonts w:ascii="Times New Roman" w:hAnsi="Times New Roman" w:cs="Times New Roman" w:eastAsia="Times New Roman"/>
          <w:sz w:val="15"/>
          <w:szCs w:val="15"/>
          <w:color w:val="B5B5B5"/>
          <w:spacing w:val="-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39393"/>
          <w:spacing w:val="0"/>
          <w:w w:val="140"/>
          <w:i/>
          <w:position w:val="-3"/>
        </w:rPr>
        <w:t>:::</w:t>
      </w:r>
      <w:r>
        <w:rPr>
          <w:rFonts w:ascii="Times New Roman" w:hAnsi="Times New Roman" w:cs="Times New Roman" w:eastAsia="Times New Roman"/>
          <w:sz w:val="15"/>
          <w:szCs w:val="15"/>
          <w:color w:val="B5B5B5"/>
          <w:spacing w:val="0"/>
          <w:w w:val="140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B5B5B5"/>
          <w:spacing w:val="5"/>
          <w:w w:val="14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C7C7C"/>
          <w:spacing w:val="0"/>
          <w:w w:val="118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7C7C7C"/>
          <w:spacing w:val="-23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39393"/>
          <w:spacing w:val="-12"/>
          <w:w w:val="211"/>
          <w:i/>
          <w:position w:val="-3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464646"/>
          <w:spacing w:val="0"/>
          <w:w w:val="600"/>
          <w:i/>
          <w:position w:val="-3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7C7C7C"/>
          <w:spacing w:val="0"/>
          <w:w w:val="175"/>
          <w:i/>
          <w:position w:val="-3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03" w:lineRule="exact"/>
        <w:ind w:right="2024"/>
        <w:jc w:val="right"/>
        <w:tabs>
          <w:tab w:pos="400" w:val="left"/>
          <w:tab w:pos="10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6.734924pt;margin-top:4.029817pt;width:48.680002pt;height:3.5pt;mso-position-horizontal-relative:page;mso-position-vertical-relative:paragraph;z-index:-15814" type="#_x0000_t202" filled="f" stroked="f">
            <v:textbox inset="0,0,0,0">
              <w:txbxContent>
                <w:p>
                  <w:pPr>
                    <w:spacing w:before="0" w:after="0" w:line="70" w:lineRule="exact"/>
                    <w:ind w:right="-50"/>
                    <w:jc w:val="left"/>
                    <w:tabs>
                      <w:tab w:pos="800" w:val="left"/>
                    </w:tabs>
                    <w:rPr>
                      <w:rFonts w:ascii="Times New Roman" w:hAnsi="Times New Roman" w:cs="Times New Roman" w:eastAsia="Times New Roman"/>
                      <w:sz w:val="7"/>
                      <w:szCs w:val="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5B5D5D"/>
                      <w:spacing w:val="0"/>
                      <w:w w:val="147"/>
                      <w:b/>
                      <w:bCs/>
                    </w:rPr>
                    <w:t>,i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5B5D5D"/>
                      <w:spacing w:val="-19"/>
                      <w:w w:val="147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5B5D5D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5B5D5D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7C7C7C"/>
                      <w:spacing w:val="0"/>
                      <w:w w:val="147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7C7C7C"/>
                      <w:spacing w:val="0"/>
                      <w:w w:val="147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7C7C7C"/>
                      <w:spacing w:val="25"/>
                      <w:w w:val="14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464646"/>
                      <w:spacing w:val="0"/>
                      <w:w w:val="147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5B5D5D"/>
          <w:w w:val="68"/>
          <w:i/>
          <w:position w:val="-1"/>
        </w:rPr>
        <w:t>,,fot</w:t>
      </w:r>
      <w:r>
        <w:rPr>
          <w:rFonts w:ascii="Arial" w:hAnsi="Arial" w:cs="Arial" w:eastAsia="Arial"/>
          <w:sz w:val="16"/>
          <w:szCs w:val="16"/>
          <w:color w:val="5B5D5D"/>
          <w:w w:val="100"/>
          <w:i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5B5D5D"/>
          <w:w w:val="100"/>
          <w:i/>
          <w:position w:val="-1"/>
        </w:rPr>
      </w:r>
      <w:r>
        <w:rPr>
          <w:rFonts w:ascii="Arial" w:hAnsi="Arial" w:cs="Arial" w:eastAsia="Arial"/>
          <w:sz w:val="16"/>
          <w:szCs w:val="16"/>
          <w:color w:val="5B5D5D"/>
          <w:spacing w:val="-14"/>
          <w:w w:val="223"/>
          <w:position w:val="-1"/>
        </w:rPr>
        <w:t>,</w:t>
      </w:r>
      <w:r>
        <w:rPr>
          <w:rFonts w:ascii="Arial" w:hAnsi="Arial" w:cs="Arial" w:eastAsia="Arial"/>
          <w:sz w:val="16"/>
          <w:szCs w:val="16"/>
          <w:color w:val="7C7C7C"/>
          <w:spacing w:val="-10"/>
          <w:w w:val="251"/>
          <w:position w:val="-1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-41"/>
          <w:w w:val="104"/>
          <w:position w:val="-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7C7C7C"/>
          <w:spacing w:val="0"/>
          <w:w w:val="323"/>
          <w:position w:val="-1"/>
        </w:rPr>
        <w:t>;</w:t>
      </w:r>
      <w:r>
        <w:rPr>
          <w:rFonts w:ascii="Times New Roman" w:hAnsi="Times New Roman" w:cs="Times New Roman" w:eastAsia="Times New Roman"/>
          <w:sz w:val="14"/>
          <w:szCs w:val="14"/>
          <w:color w:val="7C7C7C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0"/>
          <w:w w:val="133"/>
          <w:position w:val="-1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0"/>
          <w:w w:val="134"/>
          <w:position w:val="-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939393"/>
          <w:spacing w:val="0"/>
          <w:w w:val="170"/>
          <w:position w:val="-1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939393"/>
          <w:spacing w:val="0"/>
          <w:w w:val="170"/>
          <w:position w:val="-1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939393"/>
          <w:spacing w:val="13"/>
          <w:w w:val="170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5B5B5"/>
          <w:spacing w:val="0"/>
          <w:w w:val="240"/>
          <w:position w:val="-1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760" w:bottom="280" w:left="260" w:right="2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7.680384pt;margin-top:36.882214pt;width:562.687093pt;height:771.733581pt;mso-position-horizontal-relative:page;mso-position-vertical-relative:page;z-index:-15823" coordorigin="354,738" coordsize="11254,15435">
            <v:group style="position:absolute;left:365;top:759;width:11211;height:2" coordorigin="365,759" coordsize="11211,2">
              <v:shape style="position:absolute;left:365;top:759;width:11211;height:2" coordorigin="365,759" coordsize="11211,0" path="m365,759l11576,759e" filled="f" stroked="t" strokeweight=".474641pt" strokecolor="#5B5B5B">
                <v:path arrowok="t"/>
              </v:shape>
            </v:group>
            <v:group style="position:absolute;left:377;top:745;width:2;height:477" coordorigin="377,745" coordsize="2,477">
              <v:shape style="position:absolute;left:377;top:745;width:2;height:477" coordorigin="377,745" coordsize="0,477" path="m377,1222l377,745e" filled="f" stroked="t" strokeweight=".474641pt" strokecolor="#707070">
                <v:path arrowok="t"/>
              </v:shape>
            </v:group>
            <v:group style="position:absolute;left:1989;top:750;width:2;height:1356" coordorigin="1989,750" coordsize="2,1356">
              <v:shape style="position:absolute;left:1989;top:750;width:2;height:1356" coordorigin="1989,750" coordsize="0,1356" path="m1989,2105l1989,750e" filled="f" stroked="t" strokeweight=".474641pt" strokecolor="#838383">
                <v:path arrowok="t"/>
              </v:shape>
            </v:group>
            <v:group style="position:absolute;left:1528;top:764;width:1410;height:2" coordorigin="1528,764" coordsize="1410,2">
              <v:shape style="position:absolute;left:1528;top:764;width:1410;height:2" coordorigin="1528,764" coordsize="1410,0" path="m1528,764l2938,764e" filled="f" stroked="t" strokeweight=".949282pt" strokecolor="#747474">
                <v:path arrowok="t"/>
              </v:shape>
            </v:group>
            <v:group style="position:absolute;left:2677;top:769;width:8900;height:2" coordorigin="2677,769" coordsize="8900,2">
              <v:shape style="position:absolute;left:2677;top:769;width:8900;height:2" coordorigin="2677,769" coordsize="8900,0" path="m2677,769l11576,769e" filled="f" stroked="t" strokeweight=".711962pt" strokecolor="#606060">
                <v:path arrowok="t"/>
              </v:shape>
            </v:group>
            <v:group style="position:absolute;left:8278;top:764;width:2;height:1003" coordorigin="8278,764" coordsize="2,1003">
              <v:shape style="position:absolute;left:8278;top:764;width:2;height:1003" coordorigin="8278,764" coordsize="0,1003" path="m8278,1766l8278,764e" filled="f" stroked="t" strokeweight=".711962pt" strokecolor="#646464">
                <v:path arrowok="t"/>
              </v:shape>
            </v:group>
            <v:group style="position:absolute;left:8230;top:769;width:422;height:2" coordorigin="8230,769" coordsize="422,2">
              <v:shape style="position:absolute;left:8230;top:769;width:422;height:2" coordorigin="8230,769" coordsize="422,0" path="m8230,769l8653,769e" filled="f" stroked="t" strokeweight=".474641pt" strokecolor="#484848">
                <v:path arrowok="t"/>
              </v:shape>
            </v:group>
            <v:group style="position:absolute;left:375;top:1165;width:2;height:315" coordorigin="375,1165" coordsize="2,315">
              <v:shape style="position:absolute;left:375;top:1165;width:2;height:315" coordorigin="375,1165" coordsize="0,315" path="m375,1480l375,1165e" filled="f" stroked="t" strokeweight=".474641pt" strokecolor="#444444">
                <v:path arrowok="t"/>
              </v:shape>
            </v:group>
            <v:group style="position:absolute;left:375;top:1423;width:2;height:707" coordorigin="375,1423" coordsize="2,707">
              <v:shape style="position:absolute;left:375;top:1423;width:2;height:707" coordorigin="375,1423" coordsize="0,707" path="m375,2129l375,1423e" filled="f" stroked="t" strokeweight=".711962pt" strokecolor="#747474">
                <v:path arrowok="t"/>
              </v:shape>
            </v:group>
            <v:group style="position:absolute;left:1991;top:778;width:2;height:1327" coordorigin="1991,778" coordsize="2,1327">
              <v:shape style="position:absolute;left:1991;top:778;width:2;height:1327" coordorigin="1991,778" coordsize="0,1327" path="m1991,2105l1991,778e" filled="f" stroked="t" strokeweight=".949282pt" strokecolor="#838383">
                <v:path arrowok="t"/>
              </v:shape>
            </v:group>
            <v:group style="position:absolute;left:1989;top:1466;width:2;height:301" coordorigin="1989,1466" coordsize="2,301">
              <v:shape style="position:absolute;left:1989;top:1466;width:2;height:301" coordorigin="1989,1466" coordsize="0,301" path="m1989,1766l1989,1466e" filled="f" stroked="t" strokeweight=".949282pt" strokecolor="#A0A0A0">
                <v:path arrowok="t"/>
              </v:shape>
            </v:group>
            <v:group style="position:absolute;left:370;top:2096;width:1756;height:2" coordorigin="370,2096" coordsize="1756,2">
              <v:shape style="position:absolute;left:370;top:2096;width:1756;height:2" coordorigin="370,2096" coordsize="1756,0" path="m370,2096l2126,2096e" filled="f" stroked="t" strokeweight=".711962pt" strokecolor="#4F4F4F">
                <v:path arrowok="t"/>
              </v:shape>
            </v:group>
            <v:group style="position:absolute;left:1528;top:2101;width:1267;height:2" coordorigin="1528,2101" coordsize="1267,2">
              <v:shape style="position:absolute;left:1528;top:2101;width:1267;height:2" coordorigin="1528,2101" coordsize="1267,0" path="m1528,2101l2796,2101e" filled="f" stroked="t" strokeweight=".949282pt" strokecolor="#646464">
                <v:path arrowok="t"/>
              </v:shape>
            </v:group>
            <v:group style="position:absolute;left:2677;top:2101;width:702;height:2" coordorigin="2677,2101" coordsize="702,2">
              <v:shape style="position:absolute;left:2677;top:2101;width:702;height:2" coordorigin="2677,2101" coordsize="702,0" path="m2677,2101l3379,2101e" filled="f" stroked="t" strokeweight=".474641pt" strokecolor="#4B4B4B">
                <v:path arrowok="t"/>
              </v:shape>
            </v:group>
            <v:group style="position:absolute;left:3322;top:2103;width:8254;height:2" coordorigin="3322,2103" coordsize="8254,2">
              <v:shape style="position:absolute;left:3322;top:2103;width:8254;height:2" coordorigin="3322,2103" coordsize="8254,0" path="m3322,2103l11576,2103e" filled="f" stroked="t" strokeweight=".711962pt" strokecolor="#606060">
                <v:path arrowok="t"/>
              </v:shape>
            </v:group>
            <v:group style="position:absolute;left:8278;top:1709;width:2;height:401" coordorigin="8278,1709" coordsize="2,401">
              <v:shape style="position:absolute;left:8278;top:1709;width:2;height:401" coordorigin="8278,1709" coordsize="0,401" path="m8278,2110l8278,1709e" filled="f" stroked="t" strokeweight=".474641pt" strokecolor="#444444">
                <v:path arrowok="t"/>
              </v:shape>
            </v:group>
            <v:group style="position:absolute;left:8230;top:2105;width:422;height:2" coordorigin="8230,2105" coordsize="422,2">
              <v:shape style="position:absolute;left:8230;top:2105;width:422;height:2" coordorigin="8230,2105" coordsize="422,0" path="m8230,2105l8653,2105e" filled="f" stroked="t" strokeweight=".474641pt" strokecolor="#383838">
                <v:path arrowok="t"/>
              </v:shape>
            </v:group>
            <v:group style="position:absolute;left:11574;top:769;width:2;height:7161" coordorigin="11574,769" coordsize="2,7161">
              <v:shape style="position:absolute;left:11574;top:769;width:2;height:7161" coordorigin="11574,769" coordsize="0,7161" path="m11574,7930l11574,769e" filled="f" stroked="t" strokeweight=".711962pt" strokecolor="#606060">
                <v:path arrowok="t"/>
              </v:shape>
            </v:group>
            <v:group style="position:absolute;left:370;top:2339;width:6541;height:2" coordorigin="370,2339" coordsize="6541,2">
              <v:shape style="position:absolute;left:370;top:2339;width:6541;height:2" coordorigin="370,2339" coordsize="6541,0" path="m370,2339l6911,2339e" filled="f" stroked="t" strokeweight=".711962pt" strokecolor="#606060">
                <v:path arrowok="t"/>
              </v:shape>
            </v:group>
            <v:group style="position:absolute;left:375;top:2058;width:2;height:310" coordorigin="375,2058" coordsize="2,310">
              <v:shape style="position:absolute;left:375;top:2058;width:2;height:310" coordorigin="375,2058" coordsize="0,310" path="m375,2368l375,2058e" filled="f" stroked="t" strokeweight=".474641pt" strokecolor="#3F3F3F">
                <v:path arrowok="t"/>
              </v:shape>
            </v:group>
            <v:group style="position:absolute;left:6854;top:2344;width:617;height:2" coordorigin="6854,2344" coordsize="617,2">
              <v:shape style="position:absolute;left:6854;top:2344;width:617;height:2" coordorigin="6854,2344" coordsize="617,0" path="m6854,2344l7471,2344e" filled="f" stroked="t" strokeweight=".474641pt" strokecolor="#545454">
                <v:path arrowok="t"/>
              </v:shape>
            </v:group>
            <v:group style="position:absolute;left:7414;top:2344;width:878;height:2" coordorigin="7414,2344" coordsize="878,2">
              <v:shape style="position:absolute;left:7414;top:2344;width:878;height:2" coordorigin="7414,2344" coordsize="878,0" path="m7414,2344l8292,2344e" filled="f" stroked="t" strokeweight=".949282pt" strokecolor="#6B6B6B">
                <v:path arrowok="t"/>
              </v:shape>
            </v:group>
            <v:group style="position:absolute;left:8235;top:2344;width:418;height:2" coordorigin="8235,2344" coordsize="418,2">
              <v:shape style="position:absolute;left:8235;top:2344;width:418;height:2" coordorigin="8235,2344" coordsize="418,0" path="m8235,2344l8653,2344e" filled="f" stroked="t" strokeweight=".474641pt" strokecolor="#484848">
                <v:path arrowok="t"/>
              </v:shape>
            </v:group>
            <v:group style="position:absolute;left:8596;top:2344;width:2985;height:2" coordorigin="8596,2344" coordsize="2985,2">
              <v:shape style="position:absolute;left:8596;top:2344;width:2985;height:2" coordorigin="8596,2344" coordsize="2985,0" path="m8596,2344l11581,2344e" filled="f" stroked="t" strokeweight=".711962pt" strokecolor="#646464">
                <v:path arrowok="t"/>
              </v:shape>
            </v:group>
            <v:group style="position:absolute;left:370;top:2578;width:3009;height:2" coordorigin="370,2578" coordsize="3009,2">
              <v:shape style="position:absolute;left:370;top:2578;width:3009;height:2" coordorigin="370,2578" coordsize="3009,0" path="m370,2578l3379,2578e" filled="f" stroked="t" strokeweight=".711962pt" strokecolor="#5B5B5B">
                <v:path arrowok="t"/>
              </v:shape>
            </v:group>
            <v:group style="position:absolute;left:375;top:2296;width:2;height:334" coordorigin="375,2296" coordsize="2,334">
              <v:shape style="position:absolute;left:375;top:2296;width:2;height:334" coordorigin="375,2296" coordsize="0,334" path="m375,2631l375,2296e" filled="f" stroked="t" strokeweight=".474641pt" strokecolor="#282828">
                <v:path arrowok="t"/>
              </v:shape>
            </v:group>
            <v:group style="position:absolute;left:3322;top:2583;width:769;height:2" coordorigin="3322,2583" coordsize="769,2">
              <v:shape style="position:absolute;left:3322;top:2583;width:769;height:2" coordorigin="3322,2583" coordsize="769,0" path="m3322,2583l4091,2583e" filled="f" stroked="t" strokeweight=".474641pt" strokecolor="#444444">
                <v:path arrowok="t"/>
              </v:shape>
            </v:group>
            <v:group style="position:absolute;left:3954;top:2585;width:7627;height:2" coordorigin="3954,2585" coordsize="7627,2">
              <v:shape style="position:absolute;left:3954;top:2585;width:7627;height:2" coordorigin="3954,2585" coordsize="7627,0" path="m3954,2585l11581,2585e" filled="f" stroked="t" strokeweight=".711962pt" strokecolor="#606060">
                <v:path arrowok="t"/>
              </v:shape>
            </v:group>
            <v:group style="position:absolute;left:365;top:2822;width:11216;height:2" coordorigin="365,2822" coordsize="11216,2">
              <v:shape style="position:absolute;left:365;top:2822;width:11216;height:2" coordorigin="365,2822" coordsize="11216,0" path="m365,2822l11581,2822e" filled="f" stroked="t" strokeweight=".711962pt" strokecolor="#5B5B5B">
                <v:path arrowok="t"/>
              </v:shape>
            </v:group>
            <v:group style="position:absolute;left:375;top:2559;width:2;height:291" coordorigin="375,2559" coordsize="2,291">
              <v:shape style="position:absolute;left:375;top:2559;width:2;height:291" coordorigin="375,2559" coordsize="0,291" path="m375,2850l375,2559e" filled="f" stroked="t" strokeweight=".474641pt" strokecolor="#3F3F3F">
                <v:path arrowok="t"/>
              </v:shape>
            </v:group>
            <v:group style="position:absolute;left:8596;top:2824;width:342;height:2" coordorigin="8596,2824" coordsize="342,2">
              <v:shape style="position:absolute;left:8596;top:2824;width:342;height:2" coordorigin="8596,2824" coordsize="342,0" path="m8596,2824l8937,2824e" filled="f" stroked="t" strokeweight=".474641pt" strokecolor="#545454">
                <v:path arrowok="t"/>
              </v:shape>
            </v:group>
            <v:group style="position:absolute;left:365;top:3063;width:11216;height:2" coordorigin="365,3063" coordsize="11216,2">
              <v:shape style="position:absolute;left:365;top:3063;width:11216;height:2" coordorigin="365,3063" coordsize="11216,0" path="m365,3063l11581,3063e" filled="f" stroked="t" strokeweight=".711962pt" strokecolor="#5B5B5B">
                <v:path arrowok="t"/>
              </v:shape>
            </v:group>
            <v:group style="position:absolute;left:5396;top:3299;width:1149;height:2" coordorigin="5396,3299" coordsize="1149,2">
              <v:shape style="position:absolute;left:5396;top:3299;width:1149;height:2" coordorigin="5396,3299" coordsize="1149,0" path="m5396,3299l6545,3299e" filled="f" stroked="t" strokeweight=".711962pt" strokecolor="#5B5B5B">
                <v:path arrowok="t"/>
              </v:shape>
            </v:group>
            <v:group style="position:absolute;left:6488;top:3304;width:422;height:2" coordorigin="6488,3304" coordsize="422,2">
              <v:shape style="position:absolute;left:6488;top:3304;width:422;height:2" coordorigin="6488,3304" coordsize="422,0" path="m6488,3304l6911,3304e" filled="f" stroked="t" strokeweight=".474641pt" strokecolor="#383838">
                <v:path arrowok="t"/>
              </v:shape>
            </v:group>
            <v:group style="position:absolute;left:6854;top:3304;width:4732;height:2" coordorigin="6854,3304" coordsize="4732,2">
              <v:shape style="position:absolute;left:6854;top:3304;width:4732;height:2" coordorigin="6854,3304" coordsize="4732,0" path="m6854,3304l11586,3304e" filled="f" stroked="t" strokeweight=".711962pt" strokecolor="#5B5B5B">
                <v:path arrowok="t"/>
              </v:shape>
            </v:group>
            <v:group style="position:absolute;left:11574;top:3017;width:2;height:310" coordorigin="11574,3017" coordsize="2,310">
              <v:shape style="position:absolute;left:11574;top:3017;width:2;height:310" coordorigin="11574,3017" coordsize="0,310" path="m11574,3328l11574,3017e" filled="f" stroked="t" strokeweight=".474641pt" strokecolor="#4B4B4B">
                <v:path arrowok="t"/>
              </v:shape>
            </v:group>
            <v:group style="position:absolute;left:365;top:3299;width:4927;height:2" coordorigin="365,3299" coordsize="4927,2">
              <v:shape style="position:absolute;left:365;top:3299;width:4927;height:2" coordorigin="365,3299" coordsize="4927,0" path="m365,3299l5292,3299e" filled="f" stroked="t" strokeweight=".711962pt" strokecolor="#5B5B5B">
                <v:path arrowok="t"/>
              </v:shape>
            </v:group>
            <v:group style="position:absolute;left:373;top:745;width:2;height:2817" coordorigin="373,745" coordsize="2,2817">
              <v:shape style="position:absolute;left:373;top:745;width:2;height:2817" coordorigin="373,745" coordsize="0,2817" path="m373,3561l373,745e" filled="f" stroked="t" strokeweight=".711962pt" strokecolor="#5B5B5B">
                <v:path arrowok="t"/>
              </v:shape>
            </v:group>
            <v:group style="position:absolute;left:3012;top:3289;width:2;height:272" coordorigin="3012,3289" coordsize="2,272">
              <v:shape style="position:absolute;left:3012;top:3289;width:2;height:272" coordorigin="3012,3289" coordsize="0,272" path="m3012,3561l3012,3289e" filled="f" stroked="t" strokeweight=".949282pt" strokecolor="#606060">
                <v:path arrowok="t"/>
              </v:shape>
            </v:group>
            <v:group style="position:absolute;left:6097;top:3294;width:2;height:444" coordorigin="6097,3294" coordsize="2,444">
              <v:shape style="position:absolute;left:6097;top:3294;width:2;height:444" coordorigin="6097,3294" coordsize="0,444" path="m6097,3738l6097,3294e" filled="f" stroked="t" strokeweight=".949282pt" strokecolor="#777777">
                <v:path arrowok="t"/>
              </v:shape>
            </v:group>
            <v:group style="position:absolute;left:6066;top:3709;width:2198;height:2" coordorigin="6066,3709" coordsize="2198,2">
              <v:shape style="position:absolute;left:6066;top:3709;width:2198;height:2" coordorigin="6066,3709" coordsize="2198,0" path="m6066,3709l8264,3709e" filled="f" stroked="t" strokeweight=".237321pt" strokecolor="#676767">
                <v:path arrowok="t"/>
              </v:shape>
            </v:group>
            <v:group style="position:absolute;left:3014;top:3289;width:2;height:754" coordorigin="3014,3289" coordsize="2,754">
              <v:shape style="position:absolute;left:3014;top:3289;width:2;height:754" coordorigin="3014,3289" coordsize="0,754" path="m3014,4044l3014,3289e" filled="f" stroked="t" strokeweight=".711962pt" strokecolor="#3F3F3F">
                <v:path arrowok="t"/>
              </v:shape>
            </v:group>
            <v:group style="position:absolute;left:3009;top:3726;width:2050;height:2" coordorigin="3009,3726" coordsize="2050,2">
              <v:shape style="position:absolute;left:3009;top:3726;width:2050;height:2" coordorigin="3009,3726" coordsize="2050,0" path="m3009,3726l5060,3726e" filled="f" stroked="t" strokeweight=".711962pt" strokecolor="#5B5B5B">
                <v:path arrowok="t"/>
              </v:shape>
            </v:group>
            <v:group style="position:absolute;left:8264;top:3709;width:646;height:2" coordorigin="8264,3709" coordsize="646,2">
              <v:shape style="position:absolute;left:8264;top:3709;width:646;height:2" coordorigin="8264,3709" coordsize="646,0" path="m8264,3709l8909,3709e" filled="f" stroked="t" strokeweight=".237321pt" strokecolor="#000000">
                <v:path arrowok="t"/>
              </v:shape>
            </v:group>
            <v:group style="position:absolute;left:365;top:4032;width:1130;height:2" coordorigin="365,4032" coordsize="1130,2">
              <v:shape style="position:absolute;left:365;top:4032;width:1130;height:2" coordorigin="365,4032" coordsize="1130,0" path="m365,4032l1495,4032e" filled="f" stroked="t" strokeweight=".474641pt" strokecolor="#484848">
                <v:path arrowok="t"/>
              </v:shape>
            </v:group>
            <v:group style="position:absolute;left:373;top:3504;width:2;height:835" coordorigin="373,3504" coordsize="2,835">
              <v:shape style="position:absolute;left:373;top:3504;width:2;height:835" coordorigin="373,3504" coordsize="0,835" path="m373,4340l373,3504e" filled="f" stroked="t" strokeweight=".474641pt" strokecolor="#383838">
                <v:path arrowok="t"/>
              </v:shape>
            </v:group>
            <v:group style="position:absolute;left:1395;top:4034;width:845;height:2" coordorigin="1395,4034" coordsize="845,2">
              <v:shape style="position:absolute;left:1395;top:4034;width:845;height:2" coordorigin="1395,4034" coordsize="845,0" path="m1395,4034l2240,4034e" filled="f" stroked="t" strokeweight=".949282pt" strokecolor="#676767">
                <v:path arrowok="t"/>
              </v:shape>
            </v:group>
            <v:group style="position:absolute;left:1951;top:4037;width:783;height:2" coordorigin="1951,4037" coordsize="783,2">
              <v:shape style="position:absolute;left:1951;top:4037;width:783;height:2" coordorigin="1951,4037" coordsize="783,0" path="m1951,4037l2734,4037e" filled="f" stroked="t" strokeweight=".474641pt" strokecolor="#545454">
                <v:path arrowok="t"/>
              </v:shape>
            </v:group>
            <v:group style="position:absolute;left:2677;top:4037;width:365;height:2" coordorigin="2677,4037" coordsize="365,2">
              <v:shape style="position:absolute;left:2677;top:4037;width:365;height:2" coordorigin="2677,4037" coordsize="365,0" path="m2677,4037l3042,4037e" filled="f" stroked="t" strokeweight=".474641pt" strokecolor="#3F3F3F">
                <v:path arrowok="t"/>
              </v:shape>
            </v:group>
            <v:group style="position:absolute;left:2971;top:4032;width:2088;height:2" coordorigin="2971,4032" coordsize="2088,2">
              <v:shape style="position:absolute;left:2971;top:4032;width:2088;height:2" coordorigin="2971,4032" coordsize="2088,0" path="m2971,4032l5060,4032e" filled="f" stroked="t" strokeweight="1.186603pt" strokecolor="#3F3F3F">
                <v:path arrowok="t"/>
              </v:shape>
            </v:group>
            <v:group style="position:absolute;left:5396;top:4041;width:6185;height:2" coordorigin="5396,4041" coordsize="6185,2">
              <v:shape style="position:absolute;left:5396;top:4041;width:6185;height:2" coordorigin="5396,4041" coordsize="6185,0" path="m5396,4041l11581,4041e" filled="f" stroked="t" strokeweight=".711962pt" strokecolor="#606060">
                <v:path arrowok="t"/>
              </v:shape>
            </v:group>
            <v:group style="position:absolute;left:5003;top:4041;width:290;height:2" coordorigin="5003,4041" coordsize="290,2">
              <v:shape style="position:absolute;left:5003;top:4041;width:290;height:2" coordorigin="5003,4041" coordsize="290,0" path="m5003,4041l5292,4041e" filled="f" stroked="t" strokeweight=".711962pt" strokecolor="#606060">
                <v:path arrowok="t"/>
              </v:shape>
            </v:group>
            <v:group style="position:absolute;left:6066;top:3709;width:2;height:325" coordorigin="6066,3709" coordsize="2,325">
              <v:shape style="position:absolute;left:6066;top:3709;width:2;height:325" coordorigin="6066,3709" coordsize="0,325" path="m6066,4034l6066,3709e" filled="f" stroked="t" strokeweight=".237321pt" strokecolor="#838383">
                <v:path arrowok="t"/>
              </v:shape>
            </v:group>
            <v:group style="position:absolute;left:365;top:4309;width:1130;height:2" coordorigin="365,4309" coordsize="1130,2">
              <v:shape style="position:absolute;left:365;top:4309;width:1130;height:2" coordorigin="365,4309" coordsize="1130,0" path="m365,4309l1495,4309e" filled="f" stroked="t" strokeweight=".474641pt" strokecolor="#444444">
                <v:path arrowok="t"/>
              </v:shape>
            </v:group>
            <v:group style="position:absolute;left:1395;top:4313;width:2696;height:2" coordorigin="1395,4313" coordsize="2696,2">
              <v:shape style="position:absolute;left:1395;top:4313;width:2696;height:2" coordorigin="1395,4313" coordsize="2696,0" path="m1395,4313l4091,4313e" filled="f" stroked="t" strokeweight=".711962pt" strokecolor="#606060">
                <v:path arrowok="t"/>
              </v:shape>
            </v:group>
            <v:group style="position:absolute;left:4034;top:4316;width:214;height:2" coordorigin="4034,4316" coordsize="214,2">
              <v:shape style="position:absolute;left:4034;top:4316;width:214;height:2" coordorigin="4034,4316" coordsize="214,0" path="m4034,4316l4248,4316e" filled="f" stroked="t" strokeweight=".474641pt" strokecolor="#3B3B3B">
                <v:path arrowok="t"/>
              </v:shape>
            </v:group>
            <v:group style="position:absolute;left:4191;top:4313;width:7395;height:2" coordorigin="4191,4313" coordsize="7395,2">
              <v:shape style="position:absolute;left:4191;top:4313;width:7395;height:2" coordorigin="4191,4313" coordsize="7395,0" path="m4191,4313l11586,4313e" filled="f" stroked="t" strokeweight=".711962pt" strokecolor="#5B5B5B">
                <v:path arrowok="t"/>
              </v:shape>
            </v:group>
            <v:group style="position:absolute;left:1975;top:4555;width:2117;height:2" coordorigin="1975,4555" coordsize="2117,2">
              <v:shape style="position:absolute;left:1975;top:4555;width:2117;height:2" coordorigin="1975,4555" coordsize="2117,0" path="m1975,4555l4091,4555e" filled="f" stroked="t" strokeweight=".711962pt" strokecolor="#606060">
                <v:path arrowok="t"/>
              </v:shape>
            </v:group>
            <v:group style="position:absolute;left:4034;top:4555;width:565;height:2" coordorigin="4034,4555" coordsize="565,2">
              <v:shape style="position:absolute;left:4034;top:4555;width:565;height:2" coordorigin="4034,4555" coordsize="565,0" path="m4034,4555l4599,4555e" filled="f" stroked="t" strokeweight=".474641pt" strokecolor="#3F3F3F">
                <v:path arrowok="t"/>
              </v:shape>
            </v:group>
            <v:group style="position:absolute;left:4542;top:4555;width:517;height:2" coordorigin="4542,4555" coordsize="517,2">
              <v:shape style="position:absolute;left:4542;top:4555;width:517;height:2" coordorigin="4542,4555" coordsize="517,0" path="m4542,4555l5060,4555e" filled="f" stroked="t" strokeweight=".949282pt" strokecolor="#646464">
                <v:path arrowok="t"/>
              </v:shape>
            </v:group>
            <v:group style="position:absolute;left:5003;top:4555;width:835;height:2" coordorigin="5003,4555" coordsize="835,2">
              <v:shape style="position:absolute;left:5003;top:4555;width:835;height:2" coordorigin="5003,4555" coordsize="835,0" path="m5003,4555l5838,4555e" filled="f" stroked="t" strokeweight=".474641pt" strokecolor="#545454">
                <v:path arrowok="t"/>
              </v:shape>
            </v:group>
            <v:group style="position:absolute;left:5781;top:4555;width:764;height:2" coordorigin="5781,4555" coordsize="764,2">
              <v:shape style="position:absolute;left:5781;top:4555;width:764;height:2" coordorigin="5781,4555" coordsize="764,0" path="m5781,4555l6545,4555e" filled="f" stroked="t" strokeweight=".949282pt" strokecolor="#676767">
                <v:path arrowok="t"/>
              </v:shape>
            </v:group>
            <v:group style="position:absolute;left:6488;top:4555;width:422;height:2" coordorigin="6488,4555" coordsize="422,2">
              <v:shape style="position:absolute;left:6488;top:4555;width:422;height:2" coordorigin="6488,4555" coordsize="422,0" path="m6488,4555l6911,4555e" filled="f" stroked="t" strokeweight=".474641pt" strokecolor="#3B3B3B">
                <v:path arrowok="t"/>
              </v:shape>
            </v:group>
            <v:group style="position:absolute;left:6854;top:4555;width:1225;height:2" coordorigin="6854,4555" coordsize="1225,2">
              <v:shape style="position:absolute;left:6854;top:4555;width:1225;height:2" coordorigin="6854,4555" coordsize="1225,0" path="m6854,4555l8078,4555e" filled="f" stroked="t" strokeweight=".711962pt" strokecolor="#5B5B5B">
                <v:path arrowok="t"/>
              </v:shape>
            </v:group>
            <v:group style="position:absolute;left:8021;top:4555;width:271;height:2" coordorigin="8021,4555" coordsize="271,2">
              <v:shape style="position:absolute;left:8021;top:4555;width:271;height:2" coordorigin="8021,4555" coordsize="271,0" path="m8021,4555l8292,4555e" filled="f" stroked="t" strokeweight=".474641pt" strokecolor="#4F4F4F">
                <v:path arrowok="t"/>
              </v:shape>
            </v:group>
            <v:group style="position:absolute;left:8207;top:4557;width:3379;height:2" coordorigin="8207,4557" coordsize="3379,2">
              <v:shape style="position:absolute;left:8207;top:4557;width:3379;height:2" coordorigin="8207,4557" coordsize="3379,0" path="m8207,4557l11586,4557e" filled="f" stroked="t" strokeweight=".711962pt" strokecolor="#606060">
                <v:path arrowok="t"/>
              </v:shape>
            </v:group>
            <v:group style="position:absolute;left:373;top:4268;width:2;height:921" coordorigin="373,4268" coordsize="2,921">
              <v:shape style="position:absolute;left:373;top:4268;width:2;height:921" coordorigin="373,4268" coordsize="0,921" path="m373,5189l373,4268e" filled="f" stroked="t" strokeweight=".949282pt" strokecolor="#575757">
                <v:path arrowok="t"/>
              </v:shape>
            </v:group>
            <v:group style="position:absolute;left:4068;top:4545;width:2;height:267" coordorigin="4068,4545" coordsize="2,267">
              <v:shape style="position:absolute;left:4068;top:4545;width:2;height:267" coordorigin="4068,4545" coordsize="0,267" path="m4068,4812l4068,4545e" filled="f" stroked="t" strokeweight=".474641pt" strokecolor="#484848">
                <v:path arrowok="t"/>
              </v:shape>
            </v:group>
            <v:group style="position:absolute;left:6882;top:4540;width:2;height:243" coordorigin="6882,4540" coordsize="2,243">
              <v:shape style="position:absolute;left:6882;top:4540;width:2;height:243" coordorigin="6882,4540" coordsize="0,243" path="m6882,4784l6882,4540e" filled="f" stroked="t" strokeweight=".237321pt" strokecolor="#444444">
                <v:path arrowok="t"/>
              </v:shape>
            </v:group>
            <v:group style="position:absolute;left:4063;top:5039;width:2031;height:2" coordorigin="4063,5039" coordsize="2031,2">
              <v:shape style="position:absolute;left:4063;top:5039;width:2031;height:2" coordorigin="4063,5039" coordsize="2031,0" path="m4063,5039l6094,5039e" filled="f" stroked="t" strokeweight=".711962pt" strokecolor="#676767">
                <v:path arrowok="t"/>
              </v:shape>
            </v:group>
            <v:group style="position:absolute;left:4068;top:4755;width:2;height:301" coordorigin="4068,4755" coordsize="2,301">
              <v:shape style="position:absolute;left:4068;top:4755;width:2;height:301" coordorigin="4068,4755" coordsize="0,301" path="m4068,5056l4068,4755e" filled="f" stroked="t" strokeweight=".474641pt" strokecolor="#282828">
                <v:path arrowok="t"/>
              </v:shape>
            </v:group>
            <v:group style="position:absolute;left:6037;top:5037;width:508;height:2" coordorigin="6037,5037" coordsize="508,2">
              <v:shape style="position:absolute;left:6037;top:5037;width:508;height:2" coordorigin="6037,5037" coordsize="508,0" path="m6037,5037l6545,5037e" filled="f" stroked="t" strokeweight=".474641pt" strokecolor="#4B4B4B">
                <v:path arrowok="t"/>
              </v:shape>
            </v:group>
            <v:group style="position:absolute;left:6474;top:5039;width:5107;height:2" coordorigin="6474,5039" coordsize="5107,2">
              <v:shape style="position:absolute;left:6474;top:5039;width:5107;height:2" coordorigin="6474,5039" coordsize="5107,0" path="m6474,5039l11581,5039e" filled="f" stroked="t" strokeweight=".711962pt" strokecolor="#606060">
                <v:path arrowok="t"/>
              </v:shape>
            </v:group>
            <v:group style="position:absolute;left:6882;top:4784;width:2;height:253" coordorigin="6882,4784" coordsize="2,253">
              <v:shape style="position:absolute;left:6882;top:4784;width:2;height:253" coordorigin="6882,4784" coordsize="0,253" path="m6882,5037l6882,4784e" filled="f" stroked="t" strokeweight=".237321pt" strokecolor="#707070">
                <v:path arrowok="t"/>
              </v:shape>
            </v:group>
            <v:group style="position:absolute;left:370;top:4999;width:2;height:325" coordorigin="370,4999" coordsize="2,325">
              <v:shape style="position:absolute;left:370;top:4999;width:2;height:325" coordorigin="370,4999" coordsize="0,325" path="m370,5323l370,4999e" filled="f" stroked="t" strokeweight=".711962pt" strokecolor="#4B4B4B">
                <v:path arrowok="t"/>
              </v:shape>
            </v:group>
            <v:group style="position:absolute;left:4058;top:5278;width:2036;height:2" coordorigin="4058,5278" coordsize="2036,2">
              <v:shape style="position:absolute;left:4058;top:5278;width:2036;height:2" coordorigin="4058,5278" coordsize="2036,0" path="m4058,5278l6094,5278e" filled="f" stroked="t" strokeweight=".711962pt" strokecolor="#5B5B5B">
                <v:path arrowok="t"/>
              </v:shape>
            </v:group>
            <v:group style="position:absolute;left:6037;top:5278;width:873;height:2" coordorigin="6037,5278" coordsize="873,2">
              <v:shape style="position:absolute;left:6037;top:5278;width:873;height:2" coordorigin="6037,5278" coordsize="873,0" path="m6037,5278l6911,5278e" filled="f" stroked="t" strokeweight=".474641pt" strokecolor="#484848">
                <v:path arrowok="t"/>
              </v:shape>
            </v:group>
            <v:group style="position:absolute;left:6835;top:5278;width:4746;height:2" coordorigin="6835,5278" coordsize="4746,2">
              <v:shape style="position:absolute;left:6835;top:5278;width:4746;height:2" coordorigin="6835,5278" coordsize="4746,0" path="m6835,5278l11581,5278e" filled="f" stroked="t" strokeweight=".711962pt" strokecolor="#606060">
                <v:path arrowok="t"/>
              </v:shape>
            </v:group>
            <v:group style="position:absolute;left:11576;top:4994;width:2;height:339" coordorigin="11576,4994" coordsize="2,339">
              <v:shape style="position:absolute;left:11576;top:4994;width:2;height:339" coordorigin="11576,4994" coordsize="0,339" path="m11576,5333l11576,4994e" filled="f" stroked="t" strokeweight=".474641pt" strokecolor="#4B4B4B">
                <v:path arrowok="t"/>
              </v:shape>
            </v:group>
            <v:group style="position:absolute;left:370;top:5266;width:2;height:272" coordorigin="370,5266" coordsize="2,272">
              <v:shape style="position:absolute;left:370;top:5266;width:2;height:272" coordorigin="370,5266" coordsize="0,272" path="m370,5538l370,5266e" filled="f" stroked="t" strokeweight=".474641pt" strokecolor="#282828">
                <v:path arrowok="t"/>
              </v:shape>
            </v:group>
            <v:group style="position:absolute;left:4068;top:4999;width:2;height:831" coordorigin="4068,4999" coordsize="2,831">
              <v:shape style="position:absolute;left:4068;top:4999;width:2;height:831" coordorigin="4068,4999" coordsize="0,831" path="m4068,5829l4068,4999e" filled="f" stroked="t" strokeweight=".949282pt" strokecolor="#5B5B5B">
                <v:path arrowok="t"/>
              </v:shape>
            </v:group>
            <v:group style="position:absolute;left:6488;top:5519;width:422;height:2" coordorigin="6488,5519" coordsize="422,2">
              <v:shape style="position:absolute;left:6488;top:5519;width:422;height:2" coordorigin="6488,5519" coordsize="422,0" path="m6488,5519l6911,5519e" filled="f" stroked="t" strokeweight=".474641pt" strokecolor="#444444">
                <v:path arrowok="t"/>
              </v:shape>
            </v:group>
            <v:group style="position:absolute;left:8235;top:5524;width:418;height:2" coordorigin="8235,5524" coordsize="418,2">
              <v:shape style="position:absolute;left:8235;top:5524;width:418;height:2" coordorigin="8235,5524" coordsize="418,0" path="m8235,5524l8653,5524e" filled="f" stroked="t" strokeweight=".474641pt" strokecolor="#3B3B3B">
                <v:path arrowok="t"/>
              </v:shape>
            </v:group>
            <v:group style="position:absolute;left:4058;top:5521;width:7528;height:2" coordorigin="4058,5521" coordsize="7528,2">
              <v:shape style="position:absolute;left:4058;top:5521;width:7528;height:2" coordorigin="4058,5521" coordsize="7528,0" path="m4058,5521l11586,5521e" filled="f" stroked="t" strokeweight=".711962pt" strokecolor="#5B5B5B">
                <v:path arrowok="t"/>
              </v:shape>
            </v:group>
            <v:group style="position:absolute;left:11576;top:5261;width:2;height:764" coordorigin="11576,5261" coordsize="2,764">
              <v:shape style="position:absolute;left:11576;top:5261;width:2;height:764" coordorigin="11576,5261" coordsize="0,764" path="m11576,6025l11576,5261e" filled="f" stroked="t" strokeweight=".949282pt" strokecolor="#646464">
                <v:path arrowok="t"/>
              </v:shape>
            </v:group>
            <v:group style="position:absolute;left:1979;top:5760;width:1054;height:2" coordorigin="1979,5760" coordsize="1054,2">
              <v:shape style="position:absolute;left:1979;top:5760;width:1054;height:2" coordorigin="1979,5760" coordsize="1054,0" path="m1979,5760l3033,5760e" filled="f" stroked="t" strokeweight=".711962pt" strokecolor="#606060">
                <v:path arrowok="t"/>
              </v:shape>
            </v:group>
            <v:group style="position:absolute;left:2976;top:5758;width:403;height:2" coordorigin="2976,5758" coordsize="403,2">
              <v:shape style="position:absolute;left:2976;top:5758;width:403;height:2" coordorigin="2976,5758" coordsize="403,0" path="m2976,5758l3379,5758e" filled="f" stroked="t" strokeweight=".474641pt" strokecolor="#4B4B4B">
                <v:path arrowok="t"/>
              </v:shape>
            </v:group>
            <v:group style="position:absolute;left:3322;top:5760;width:3603;height:2" coordorigin="3322,5760" coordsize="3603,2">
              <v:shape style="position:absolute;left:3322;top:5760;width:3603;height:2" coordorigin="3322,5760" coordsize="3603,0" path="m3322,5760l6925,5760e" filled="f" stroked="t" strokeweight=".711962pt" strokecolor="#606060">
                <v:path arrowok="t"/>
              </v:shape>
            </v:group>
            <v:group style="position:absolute;left:6854;top:5762;width:617;height:2" coordorigin="6854,5762" coordsize="617,2">
              <v:shape style="position:absolute;left:6854;top:5762;width:617;height:2" coordorigin="6854,5762" coordsize="617,0" path="m6854,5762l7471,5762e" filled="f" stroked="t" strokeweight=".474641pt" strokecolor="#484848">
                <v:path arrowok="t"/>
              </v:shape>
            </v:group>
            <v:group style="position:absolute;left:7414;top:5762;width:878;height:2" coordorigin="7414,5762" coordsize="878,2">
              <v:shape style="position:absolute;left:7414;top:5762;width:878;height:2" coordorigin="7414,5762" coordsize="878,0" path="m7414,5762l8292,5762e" filled="f" stroked="t" strokeweight=".711962pt" strokecolor="#606060">
                <v:path arrowok="t"/>
              </v:shape>
            </v:group>
            <v:group style="position:absolute;left:8235;top:5762;width:418;height:2" coordorigin="8235,5762" coordsize="418,2">
              <v:shape style="position:absolute;left:8235;top:5762;width:418;height:2" coordorigin="8235,5762" coordsize="418,0" path="m8235,5762l8653,5762e" filled="f" stroked="t" strokeweight=".474641pt" strokecolor="#383838">
                <v:path arrowok="t"/>
              </v:shape>
            </v:group>
            <v:group style="position:absolute;left:8596;top:5762;width:2990;height:2" coordorigin="8596,5762" coordsize="2990,2">
              <v:shape style="position:absolute;left:8596;top:5762;width:2990;height:2" coordorigin="8596,5762" coordsize="2990,0" path="m8596,5762l11586,5762e" filled="f" stroked="t" strokeweight=".711962pt" strokecolor="#5B5B5B">
                <v:path arrowok="t"/>
              </v:shape>
            </v:group>
            <v:group style="position:absolute;left:361;top:5999;width:769;height:2" coordorigin="361,5999" coordsize="769,2">
              <v:shape style="position:absolute;left:361;top:5999;width:769;height:2" coordorigin="361,5999" coordsize="769,0" path="m361,5999l1130,5999e" filled="f" stroked="t" strokeweight=".474641pt" strokecolor="#484848">
                <v:path arrowok="t"/>
              </v:shape>
            </v:group>
            <v:group style="position:absolute;left:373;top:5481;width:2;height:1046" coordorigin="373,5481" coordsize="2,1046">
              <v:shape style="position:absolute;left:373;top:5481;width:2;height:1046" coordorigin="373,5481" coordsize="0,1046" path="m373,6526l373,5481e" filled="f" stroked="t" strokeweight=".949282pt" strokecolor="#575757">
                <v:path arrowok="t"/>
              </v:shape>
            </v:group>
            <v:group style="position:absolute;left:389;top:5999;width:3712;height:2" coordorigin="389,5999" coordsize="3712,2">
              <v:shape style="position:absolute;left:389;top:5999;width:3712;height:2" coordorigin="389,5999" coordsize="3712,0" path="m389,5999l4101,5999e" filled="f" stroked="t" strokeweight=".711962pt" strokecolor="#5B5B5B">
                <v:path arrowok="t"/>
              </v:shape>
            </v:group>
            <v:group style="position:absolute;left:4068;top:5719;width:2;height:559" coordorigin="4068,5719" coordsize="2,559">
              <v:shape style="position:absolute;left:4068;top:5719;width:2;height:559" coordorigin="4068,5719" coordsize="0,559" path="m4068,6278l4068,5719e" filled="f" stroked="t" strokeweight=".474641pt" strokecolor="#383838">
                <v:path arrowok="t"/>
              </v:shape>
            </v:group>
            <v:group style="position:absolute;left:4030;top:6001;width:2516;height:2" coordorigin="4030,6001" coordsize="2516,2">
              <v:shape style="position:absolute;left:4030;top:6001;width:2516;height:2" coordorigin="4030,6001" coordsize="2516,0" path="m4030,6001l6545,6001e" filled="f" stroked="t" strokeweight=".474641pt" strokecolor="#575757">
                <v:path arrowok="t"/>
              </v:shape>
            </v:group>
            <v:group style="position:absolute;left:6379;top:6001;width:532;height:2" coordorigin="6379,6001" coordsize="532,2">
              <v:shape style="position:absolute;left:6379;top:6001;width:532;height:2" coordorigin="6379,6001" coordsize="532,0" path="m6379,6001l6911,6001e" filled="f" stroked="t" strokeweight=".949282pt" strokecolor="#676767">
                <v:path arrowok="t"/>
              </v:shape>
            </v:group>
            <v:group style="position:absolute;left:6854;top:6001;width:617;height:2" coordorigin="6854,6001" coordsize="617,2">
              <v:shape style="position:absolute;left:6854;top:6001;width:617;height:2" coordorigin="6854,6001" coordsize="617,0" path="m6854,6001l7471,6001e" filled="f" stroked="t" strokeweight=".474641pt" strokecolor="#4B4B4B">
                <v:path arrowok="t"/>
              </v:shape>
            </v:group>
            <v:group style="position:absolute;left:7414;top:6001;width:878;height:2" coordorigin="7414,6001" coordsize="878,2">
              <v:shape style="position:absolute;left:7414;top:6001;width:878;height:2" coordorigin="7414,6001" coordsize="878,0" path="m7414,6001l8292,6001e" filled="f" stroked="t" strokeweight=".949282pt" strokecolor="#676767">
                <v:path arrowok="t"/>
              </v:shape>
            </v:group>
            <v:group style="position:absolute;left:8235;top:6001;width:418;height:2" coordorigin="8235,6001" coordsize="418,2">
              <v:shape style="position:absolute;left:8235;top:6001;width:418;height:2" coordorigin="8235,6001" coordsize="418,0" path="m8235,6001l8653,6001e" filled="f" stroked="t" strokeweight=".474641pt" strokecolor="#3F3F3F">
                <v:path arrowok="t"/>
              </v:shape>
            </v:group>
            <v:group style="position:absolute;left:8596;top:6001;width:2990;height:2" coordorigin="8596,6001" coordsize="2990,2">
              <v:shape style="position:absolute;left:8596;top:6001;width:2990;height:2" coordorigin="8596,6001" coordsize="2990,0" path="m8596,6001l11586,6001e" filled="f" stroked="t" strokeweight=".711962pt" strokecolor="#5B5B5B">
                <v:path arrowok="t"/>
              </v:shape>
            </v:group>
            <v:group style="position:absolute;left:6882;top:5982;width:2;height:745" coordorigin="6882,5982" coordsize="2,745">
              <v:shape style="position:absolute;left:6882;top:5982;width:2;height:745" coordorigin="6882,5982" coordsize="0,745" path="m6882,6727l6882,5982e" filled="f" stroked="t" strokeweight=".237321pt" strokecolor="#707070">
                <v:path arrowok="t"/>
              </v:shape>
            </v:group>
            <v:group style="position:absolute;left:11576;top:5953;width:2;height:325" coordorigin="11576,5953" coordsize="2,325">
              <v:shape style="position:absolute;left:11576;top:5953;width:2;height:325" coordorigin="11576,5953" coordsize="0,325" path="m11576,6278l11576,5953e" filled="f" stroked="t" strokeweight=".474641pt" strokecolor="#444444">
                <v:path arrowok="t"/>
              </v:shape>
            </v:group>
            <v:group style="position:absolute;left:1970;top:6474;width:2131;height:2" coordorigin="1970,6474" coordsize="2131,2">
              <v:shape style="position:absolute;left:1970;top:6474;width:2131;height:2" coordorigin="1970,6474" coordsize="2131,0" path="m1970,6474l4101,6474e" filled="f" stroked="t" strokeweight=".711962pt" strokecolor="#5B5B5B">
                <v:path arrowok="t"/>
              </v:shape>
            </v:group>
            <v:group style="position:absolute;left:4030;top:6474;width:218;height:2" coordorigin="4030,6474" coordsize="218,2">
              <v:shape style="position:absolute;left:4030;top:6474;width:218;height:2" coordorigin="4030,6474" coordsize="218,0" path="m4030,6474l4248,6474e" filled="f" stroked="t" strokeweight=".474641pt" strokecolor="#3F3F3F">
                <v:path arrowok="t"/>
              </v:shape>
            </v:group>
            <v:group style="position:absolute;left:4191;top:6474;width:3337;height:2" coordorigin="4191,6474" coordsize="3337,2">
              <v:shape style="position:absolute;left:4191;top:6474;width:3337;height:2" coordorigin="4191,6474" coordsize="3337,0" path="m4191,6474l7528,6474e" filled="f" stroked="t" strokeweight=".711962pt" strokecolor="#606060">
                <v:path arrowok="t"/>
              </v:shape>
            </v:group>
            <v:group style="position:absolute;left:7414;top:6474;width:664;height:2" coordorigin="7414,6474" coordsize="664,2">
              <v:shape style="position:absolute;left:7414;top:6474;width:664;height:2" coordorigin="7414,6474" coordsize="664,0" path="m7414,6474l8078,6474e" filled="f" stroked="t" strokeweight=".474641pt" strokecolor="#4B4B4B">
                <v:path arrowok="t"/>
              </v:shape>
            </v:group>
            <v:group style="position:absolute;left:8021;top:6471;width:3569;height:2" coordorigin="8021,6471" coordsize="3569,2">
              <v:shape style="position:absolute;left:8021;top:6471;width:3569;height:2" coordorigin="8021,6471" coordsize="3569,0" path="m8021,6471l11591,6471e" filled="f" stroked="t" strokeweight=".711962pt" strokecolor="#646464">
                <v:path arrowok="t"/>
              </v:shape>
            </v:group>
            <v:group style="position:absolute;left:370;top:6469;width:2;height:506" coordorigin="370,6469" coordsize="2,506">
              <v:shape style="position:absolute;left:370;top:6469;width:2;height:506" coordorigin="370,6469" coordsize="0,506" path="m370,6975l370,6469e" filled="f" stroked="t" strokeweight=".474641pt" strokecolor="#282828">
                <v:path arrowok="t"/>
              </v:shape>
            </v:group>
            <v:group style="position:absolute;left:1984;top:5266;width:2;height:272" coordorigin="1984,5266" coordsize="2,272">
              <v:shape style="position:absolute;left:1984;top:5266;width:2;height:272" coordorigin="1984,5266" coordsize="0,272" path="m1984,5538l1984,5266e" filled="f" stroked="t" strokeweight=".474641pt" strokecolor="#282828">
                <v:path arrowok="t"/>
              </v:shape>
            </v:group>
            <v:group style="position:absolute;left:1984;top:4025;width:2;height:12141" coordorigin="1984,4025" coordsize="2,12141">
              <v:shape style="position:absolute;left:1984;top:4025;width:2;height:12141" coordorigin="1984,4025" coordsize="0,12141" path="m1984,16165l1984,4025e" filled="f" stroked="t" strokeweight=".711962pt" strokecolor="#4F4F4F">
                <v:path arrowok="t"/>
              </v:shape>
            </v:group>
            <v:group style="position:absolute;left:1979;top:6710;width:2126;height:2" coordorigin="1979,6710" coordsize="2126,2">
              <v:shape style="position:absolute;left:1979;top:6710;width:2126;height:2" coordorigin="1979,6710" coordsize="2126,0" path="m1979,6710l4106,6710e" filled="f" stroked="t" strokeweight=".474641pt" strokecolor="#5B5B5B">
                <v:path arrowok="t"/>
              </v:shape>
            </v:group>
            <v:group style="position:absolute;left:4070;top:6221;width:2;height:497" coordorigin="4070,6221" coordsize="2,497">
              <v:shape style="position:absolute;left:4070;top:6221;width:2;height:497" coordorigin="4070,6221" coordsize="0,497" path="m4070,6717l4070,6221e" filled="f" stroked="t" strokeweight=".949282pt" strokecolor="#5B5B5B">
                <v:path arrowok="t"/>
              </v:shape>
            </v:group>
            <v:group style="position:absolute;left:4025;top:6712;width:223;height:2" coordorigin="4025,6712" coordsize="223,2">
              <v:shape style="position:absolute;left:4025;top:6712;width:223;height:2" coordorigin="4025,6712" coordsize="223,0" path="m4025,6712l4248,6712e" filled="f" stroked="t" strokeweight=".474641pt" strokecolor="#444444">
                <v:path arrowok="t"/>
              </v:shape>
            </v:group>
            <v:group style="position:absolute;left:4191;top:6710;width:7395;height:2" coordorigin="4191,6710" coordsize="7395,2">
              <v:shape style="position:absolute;left:4191;top:6710;width:7395;height:2" coordorigin="4191,6710" coordsize="7395,0" path="m4191,6710l11586,6710e" filled="f" stroked="t" strokeweight=".711962pt" strokecolor="#646464">
                <v:path arrowok="t"/>
              </v:shape>
            </v:group>
            <v:group style="position:absolute;left:365;top:6949;width:1158;height:2" coordorigin="365,6949" coordsize="1158,2">
              <v:shape style="position:absolute;left:365;top:6949;width:1158;height:2" coordorigin="365,6949" coordsize="1158,0" path="m365,6949l1524,6949e" filled="f" stroked="t" strokeweight=".949282pt" strokecolor="#676767">
                <v:path arrowok="t"/>
              </v:shape>
            </v:group>
            <v:group style="position:absolute;left:1438;top:6951;width:579;height:2" coordorigin="1438,6951" coordsize="579,2">
              <v:shape style="position:absolute;left:1438;top:6951;width:579;height:2" coordorigin="1438,6951" coordsize="579,0" path="m1438,6951l2017,6951e" filled="f" stroked="t" strokeweight=".474641pt" strokecolor="#444444">
                <v:path arrowok="t"/>
              </v:shape>
            </v:group>
            <v:group style="position:absolute;left:1946;top:6951;width:2302;height:2" coordorigin="1946,6951" coordsize="2302,2">
              <v:shape style="position:absolute;left:1946;top:6951;width:2302;height:2" coordorigin="1946,6951" coordsize="2302,0" path="m1946,6951l4248,6951e" filled="f" stroked="t" strokeweight=".474641pt" strokecolor="#5B5B5B">
                <v:path arrowok="t"/>
              </v:shape>
            </v:group>
            <v:group style="position:absolute;left:4191;top:6951;width:408;height:2" coordorigin="4191,6951" coordsize="408,2">
              <v:shape style="position:absolute;left:4191;top:6951;width:408;height:2" coordorigin="4191,6951" coordsize="408,0" path="m4191,6951l4599,6951e" filled="f" stroked="t" strokeweight=".474641pt" strokecolor="#3F3F3F">
                <v:path arrowok="t"/>
              </v:shape>
            </v:group>
            <v:group style="position:absolute;left:4542;top:6951;width:517;height:2" coordorigin="4542,6951" coordsize="517,2">
              <v:shape style="position:absolute;left:4542;top:6951;width:517;height:2" coordorigin="4542,6951" coordsize="517,0" path="m4542,6951l5060,6951e" filled="f" stroked="t" strokeweight=".949282pt" strokecolor="#646464">
                <v:path arrowok="t"/>
              </v:shape>
            </v:group>
            <v:group style="position:absolute;left:5003;top:6951;width:835;height:2" coordorigin="5003,6951" coordsize="835,2">
              <v:shape style="position:absolute;left:5003;top:6951;width:835;height:2" coordorigin="5003,6951" coordsize="835,0" path="m5003,6951l5838,6951e" filled="f" stroked="t" strokeweight=".474641pt" strokecolor="#4F4F4F">
                <v:path arrowok="t"/>
              </v:shape>
            </v:group>
            <v:group style="position:absolute;left:5781;top:6951;width:764;height:2" coordorigin="5781,6951" coordsize="764,2">
              <v:shape style="position:absolute;left:5781;top:6951;width:764;height:2" coordorigin="5781,6951" coordsize="764,0" path="m5781,6951l6545,6951e" filled="f" stroked="t" strokeweight=".949282pt" strokecolor="#676767">
                <v:path arrowok="t"/>
              </v:shape>
            </v:group>
            <v:group style="position:absolute;left:6488;top:6951;width:422;height:2" coordorigin="6488,6951" coordsize="422,2">
              <v:shape style="position:absolute;left:6488;top:6951;width:422;height:2" coordorigin="6488,6951" coordsize="422,0" path="m6488,6951l6911,6951e" filled="f" stroked="t" strokeweight=".474641pt" strokecolor="#383838">
                <v:path arrowok="t"/>
              </v:shape>
            </v:group>
            <v:group style="position:absolute;left:6854;top:6951;width:1225;height:2" coordorigin="6854,6951" coordsize="1225,2">
              <v:shape style="position:absolute;left:6854;top:6951;width:1225;height:2" coordorigin="6854,6951" coordsize="1225,0" path="m6854,6951l8078,6951e" filled="f" stroked="t" strokeweight=".711962pt" strokecolor="#606060">
                <v:path arrowok="t"/>
              </v:shape>
            </v:group>
            <v:group style="position:absolute;left:8021;top:6951;width:271;height:2" coordorigin="8021,6951" coordsize="271,2">
              <v:shape style="position:absolute;left:8021;top:6951;width:271;height:2" coordorigin="8021,6951" coordsize="271,0" path="m8021,6951l8292,6951e" filled="f" stroked="t" strokeweight=".474641pt" strokecolor="#4B4B4B">
                <v:path arrowok="t"/>
              </v:shape>
            </v:group>
            <v:group style="position:absolute;left:8211;top:6951;width:3375;height:2" coordorigin="8211,6951" coordsize="3375,2">
              <v:shape style="position:absolute;left:8211;top:6951;width:3375;height:2" coordorigin="8211,6951" coordsize="3375,0" path="m8211,6951l11586,6951e" filled="f" stroked="t" strokeweight=".711962pt" strokecolor="#606060">
                <v:path arrowok="t"/>
              </v:shape>
            </v:group>
            <v:group style="position:absolute;left:370;top:6903;width:2;height:788" coordorigin="370,6903" coordsize="2,788">
              <v:shape style="position:absolute;left:370;top:6903;width:2;height:788" coordorigin="370,6903" coordsize="0,788" path="m370,7691l370,6903e" filled="f" stroked="t" strokeweight=".711962pt" strokecolor="#5B5B5B">
                <v:path arrowok="t"/>
              </v:shape>
            </v:group>
            <v:group style="position:absolute;left:1982;top:4025;width:2;height:12141" coordorigin="1982,4025" coordsize="2,12141">
              <v:shape style="position:absolute;left:1982;top:4025;width:2;height:12141" coordorigin="1982,4025" coordsize="0,12141" path="m1982,16165l1982,4025e" filled="f" stroked="t" strokeweight=".474641pt" strokecolor="#4B4B4B">
                <v:path arrowok="t"/>
              </v:shape>
            </v:group>
            <v:group style="position:absolute;left:361;top:7419;width:769;height:2" coordorigin="361,7419" coordsize="769,2">
              <v:shape style="position:absolute;left:361;top:7419;width:769;height:2" coordorigin="361,7419" coordsize="769,0" path="m361,7419l1130,7419e" filled="f" stroked="t" strokeweight=".474641pt" strokecolor="#484848">
                <v:path arrowok="t"/>
              </v:shape>
            </v:group>
            <v:group style="position:absolute;left:1073;top:7424;width:1058;height:2" coordorigin="1073,7424" coordsize="1058,2">
              <v:shape style="position:absolute;left:1073;top:7424;width:1058;height:2" coordorigin="1073,7424" coordsize="1058,0" path="m1073,7424l2131,7424e" filled="f" stroked="t" strokeweight=".711962pt" strokecolor="#646464">
                <v:path arrowok="t"/>
              </v:shape>
            </v:group>
            <v:group style="position:absolute;left:1946;top:7424;width:788;height:2" coordorigin="1946,7424" coordsize="788,2">
              <v:shape style="position:absolute;left:1946;top:7424;width:788;height:2" coordorigin="1946,7424" coordsize="788,0" path="m1946,7424l2734,7424e" filled="f" stroked="t" strokeweight=".474641pt" strokecolor="#4B4B4B">
                <v:path arrowok="t"/>
              </v:shape>
            </v:group>
            <v:group style="position:absolute;left:2677;top:7424;width:1951;height:2" coordorigin="2677,7424" coordsize="1951,2">
              <v:shape style="position:absolute;left:2677;top:7424;width:1951;height:2" coordorigin="2677,7424" coordsize="1951,0" path="m2677,7424l4628,7424e" filled="f" stroked="t" strokeweight=".711962pt" strokecolor="#646464">
                <v:path arrowok="t"/>
              </v:shape>
            </v:group>
            <v:group style="position:absolute;left:4542;top:7424;width:517;height:2" coordorigin="4542,7424" coordsize="517,2">
              <v:shape style="position:absolute;left:4542;top:7424;width:517;height:2" coordorigin="4542,7424" coordsize="517,0" path="m4542,7424l5060,7424e" filled="f" stroked="t" strokeweight=".474641pt" strokecolor="#484848">
                <v:path arrowok="t"/>
              </v:shape>
            </v:group>
            <v:group style="position:absolute;left:5003;top:7424;width:6583;height:2" coordorigin="5003,7424" coordsize="6583,2">
              <v:shape style="position:absolute;left:5003;top:7424;width:6583;height:2" coordorigin="5003,7424" coordsize="6583,0" path="m5003,7424l11586,7424e" filled="f" stroked="t" strokeweight=".711962pt" strokecolor="#606060">
                <v:path arrowok="t"/>
              </v:shape>
            </v:group>
            <v:group style="position:absolute;left:5781;top:7424;width:764;height:2" coordorigin="5781,7424" coordsize="764,2">
              <v:shape style="position:absolute;left:5781;top:7424;width:764;height:2" coordorigin="5781,7424" coordsize="764,0" path="m5781,7424l6545,7424e" filled="f" stroked="t" strokeweight=".474641pt" strokecolor="#484848">
                <v:path arrowok="t"/>
              </v:shape>
            </v:group>
            <v:group style="position:absolute;left:6854;top:7424;width:617;height:2" coordorigin="6854,7424" coordsize="617,2">
              <v:shape style="position:absolute;left:6854;top:7424;width:617;height:2" coordorigin="6854,7424" coordsize="617,0" path="m6854,7424l7471,7424e" filled="f" stroked="t" strokeweight=".474641pt" strokecolor="#4B4B4B">
                <v:path arrowok="t"/>
              </v:shape>
            </v:group>
            <v:group style="position:absolute;left:8235;top:7424;width:418;height:2" coordorigin="8235,7424" coordsize="418,2">
              <v:shape style="position:absolute;left:8235;top:7424;width:418;height:2" coordorigin="8235,7424" coordsize="418,0" path="m8235,7424l8653,7424e" filled="f" stroked="t" strokeweight=".474641pt" strokecolor="#3B3B3B">
                <v:path arrowok="t"/>
              </v:shape>
            </v:group>
            <v:group style="position:absolute;left:4063;top:7662;width:4015;height:2" coordorigin="4063,7662" coordsize="4015,2">
              <v:shape style="position:absolute;left:4063;top:7662;width:4015;height:2" coordorigin="4063,7662" coordsize="4015,0" path="m4063,7662l8078,7662e" filled="f" stroked="t" strokeweight=".711962pt" strokecolor="#5B5B5B">
                <v:path arrowok="t"/>
              </v:shape>
            </v:group>
            <v:group style="position:absolute;left:8021;top:7662;width:271;height:2" coordorigin="8021,7662" coordsize="271,2">
              <v:shape style="position:absolute;left:8021;top:7662;width:271;height:2" coordorigin="8021,7662" coordsize="271,0" path="m8021,7662l8292,7662e" filled="f" stroked="t" strokeweight=".949282pt" strokecolor="#707070">
                <v:path arrowok="t"/>
              </v:shape>
            </v:group>
            <v:group style="position:absolute;left:8235;top:7662;width:418;height:2" coordorigin="8235,7662" coordsize="418,2">
              <v:shape style="position:absolute;left:8235;top:7662;width:418;height:2" coordorigin="8235,7662" coordsize="418,0" path="m8235,7662l8653,7662e" filled="f" stroked="t" strokeweight=".474641pt" strokecolor="#3B3B3B">
                <v:path arrowok="t"/>
              </v:shape>
            </v:group>
            <v:group style="position:absolute;left:8596;top:7665;width:342;height:2" coordorigin="8596,7665" coordsize="342,2">
              <v:shape style="position:absolute;left:8596;top:7665;width:342;height:2" coordorigin="8596,7665" coordsize="342,0" path="m8596,7665l8937,7665e" filled="f" stroked="t" strokeweight=".474641pt" strokecolor="#4F4F4F">
                <v:path arrowok="t"/>
              </v:shape>
            </v:group>
            <v:group style="position:absolute;left:8881;top:7662;width:2710;height:2" coordorigin="8881,7662" coordsize="2710,2">
              <v:shape style="position:absolute;left:8881;top:7662;width:2710;height:2" coordorigin="8881,7662" coordsize="2710,0" path="m8881,7662l11591,7662e" filled="f" stroked="t" strokeweight=".711962pt" strokecolor="#646464">
                <v:path arrowok="t"/>
              </v:shape>
            </v:group>
            <v:group style="position:absolute;left:370;top:7634;width:2;height:539" coordorigin="370,7634" coordsize="2,539">
              <v:shape style="position:absolute;left:370;top:7634;width:2;height:539" coordorigin="370,7634" coordsize="0,539" path="m370,8173l370,7634e" filled="f" stroked="t" strokeweight=".474641pt" strokecolor="#383838">
                <v:path arrowok="t"/>
              </v:shape>
            </v:group>
            <v:group style="position:absolute;left:4070;top:7414;width:2;height:506" coordorigin="4070,7414" coordsize="2,506">
              <v:shape style="position:absolute;left:4070;top:7414;width:2;height:506" coordorigin="4070,7414" coordsize="0,506" path="m4070,7920l4070,7414e" filled="f" stroked="t" strokeweight=".949282pt" strokecolor="#606060">
                <v:path arrowok="t"/>
              </v:shape>
            </v:group>
            <v:group style="position:absolute;left:4058;top:7904;width:7528;height:2" coordorigin="4058,7904" coordsize="7528,2">
              <v:shape style="position:absolute;left:4058;top:7904;width:7528;height:2" coordorigin="4058,7904" coordsize="7528,0" path="m4058,7904l11586,7904e" filled="f" stroked="t" strokeweight=".711962pt" strokecolor="#606060">
                <v:path arrowok="t"/>
              </v:shape>
            </v:group>
            <v:group style="position:absolute;left:365;top:8145;width:437;height:2" coordorigin="365,8145" coordsize="437,2">
              <v:shape style="position:absolute;left:365;top:8145;width:437;height:2" coordorigin="365,8145" coordsize="437,0" path="m365,8145l802,8145e" filled="f" stroked="t" strokeweight=".474641pt" strokecolor="#3B3B3B">
                <v:path arrowok="t"/>
              </v:shape>
            </v:group>
            <v:group style="position:absolute;left:745;top:8147;width:10841;height:2" coordorigin="745,8147" coordsize="10841,2">
              <v:shape style="position:absolute;left:745;top:8147;width:10841;height:2" coordorigin="745,8147" coordsize="10841,0" path="m745,8147l11586,8147e" filled="f" stroked="t" strokeweight=".711962pt" strokecolor="#606060">
                <v:path arrowok="t"/>
              </v:shape>
            </v:group>
            <v:group style="position:absolute;left:4072;top:7414;width:2;height:745" coordorigin="4072,7414" coordsize="2,745">
              <v:shape style="position:absolute;left:4072;top:7414;width:2;height:745" coordorigin="4072,7414" coordsize="0,745" path="m4072,8159l4072,7414e" filled="f" stroked="t" strokeweight=".711962pt" strokecolor="#4B4B4B">
                <v:path arrowok="t"/>
              </v:shape>
            </v:group>
            <v:group style="position:absolute;left:11581;top:7858;width:2;height:315" coordorigin="11581,7858" coordsize="2,315">
              <v:shape style="position:absolute;left:11581;top:7858;width:2;height:315" coordorigin="11581,7858" coordsize="0,315" path="m11581,8173l11581,7858e" filled="f" stroked="t" strokeweight=".474641pt" strokecolor="#484848">
                <v:path arrowok="t"/>
              </v:shape>
            </v:group>
            <v:group style="position:absolute;left:370;top:8102;width:2;height:807" coordorigin="370,8102" coordsize="2,807">
              <v:shape style="position:absolute;left:370;top:8102;width:2;height:807" coordorigin="370,8102" coordsize="0,807" path="m370,8909l370,8102e" filled="f" stroked="t" strokeweight=".949282pt" strokecolor="#606060">
                <v:path arrowok="t"/>
              </v:shape>
            </v:group>
            <v:group style="position:absolute;left:11581;top:8102;width:2;height:1003" coordorigin="11581,8102" coordsize="2,1003">
              <v:shape style="position:absolute;left:11581;top:8102;width:2;height:1003" coordorigin="11581,8102" coordsize="0,1003" path="m11581,9104l11581,8102e" filled="f" stroked="t" strokeweight=".711962pt" strokecolor="#606060">
                <v:path arrowok="t"/>
              </v:shape>
            </v:group>
            <v:group style="position:absolute;left:365;top:9078;width:2368;height:2" coordorigin="365,9078" coordsize="2368,2">
              <v:shape style="position:absolute;left:365;top:9078;width:2368;height:2" coordorigin="365,9078" coordsize="2368,0" path="m365,9078l2734,9078e" filled="f" stroked="t" strokeweight=".949282pt" strokecolor="#646464">
                <v:path arrowok="t"/>
              </v:shape>
            </v:group>
            <v:group style="position:absolute;left:370;top:8837;width:2;height:267" coordorigin="370,8837" coordsize="2,267">
              <v:shape style="position:absolute;left:370;top:8837;width:2;height:267" coordorigin="370,8837" coordsize="0,267" path="m370,9104l370,8837e" filled="f" stroked="t" strokeweight=".474641pt" strokecolor="#444444">
                <v:path arrowok="t"/>
              </v:shape>
            </v:group>
            <v:group style="position:absolute;left:2677;top:9080;width:702;height:2" coordorigin="2677,9080" coordsize="702,2">
              <v:shape style="position:absolute;left:2677;top:9080;width:702;height:2" coordorigin="2677,9080" coordsize="702,0" path="m2677,9080l3379,9080e" filled="f" stroked="t" strokeweight=".474641pt" strokecolor="#3F3F3F">
                <v:path arrowok="t"/>
              </v:shape>
            </v:group>
            <v:group style="position:absolute;left:3322;top:9080;width:769;height:2" coordorigin="3322,9080" coordsize="769,2">
              <v:shape style="position:absolute;left:3322;top:9080;width:769;height:2" coordorigin="3322,9080" coordsize="769,0" path="m3322,9080l4091,9080e" filled="f" stroked="t" strokeweight=".711962pt" strokecolor="#606060">
                <v:path arrowok="t"/>
              </v:shape>
            </v:group>
            <v:group style="position:absolute;left:4034;top:9080;width:565;height:2" coordorigin="4034,9080" coordsize="565,2">
              <v:shape style="position:absolute;left:4034;top:9080;width:565;height:2" coordorigin="4034,9080" coordsize="565,0" path="m4034,9080l4599,9080e" filled="f" stroked="t" strokeweight=".474641pt" strokecolor="#3F3F3F">
                <v:path arrowok="t"/>
              </v:shape>
            </v:group>
            <v:group style="position:absolute;left:4538;top:9080;width:2008;height:2" coordorigin="4538,9080" coordsize="2008,2">
              <v:shape style="position:absolute;left:4538;top:9080;width:2008;height:2" coordorigin="4538,9080" coordsize="2008,0" path="m4538,9080l6545,9080e" filled="f" stroked="t" strokeweight=".711962pt" strokecolor="#606060">
                <v:path arrowok="t"/>
              </v:shape>
            </v:group>
            <v:group style="position:absolute;left:6488;top:9080;width:422;height:2" coordorigin="6488,9080" coordsize="422,2">
              <v:shape style="position:absolute;left:6488;top:9080;width:422;height:2" coordorigin="6488,9080" coordsize="422,0" path="m6488,9080l6911,9080e" filled="f" stroked="t" strokeweight=".474641pt" strokecolor="#3B3B3B">
                <v:path arrowok="t"/>
              </v:shape>
            </v:group>
            <v:group style="position:absolute;left:6854;top:9078;width:4737;height:2" coordorigin="6854,9078" coordsize="4737,2">
              <v:shape style="position:absolute;left:6854;top:9078;width:4737;height:2" coordorigin="6854,9078" coordsize="4737,0" path="m6854,9078l11591,9078e" filled="f" stroked="t" strokeweight=".711962pt" strokecolor="#5B5B5B">
                <v:path arrowok="t"/>
              </v:shape>
            </v:group>
            <v:group style="position:absolute;left:370;top:9033;width:2;height:334" coordorigin="370,9033" coordsize="2,334">
              <v:shape style="position:absolute;left:370;top:9033;width:2;height:334" coordorigin="370,9033" coordsize="0,334" path="m370,9367l370,9033e" filled="f" stroked="t" strokeweight=".474641pt" strokecolor="#2F2F2F">
                <v:path arrowok="t"/>
              </v:shape>
            </v:group>
            <v:group style="position:absolute;left:11581;top:9033;width:2;height:334" coordorigin="11581,9033" coordsize="2,334">
              <v:shape style="position:absolute;left:11581;top:9033;width:2;height:334" coordorigin="11581,9033" coordsize="0,334" path="m11581,9367l11581,9033e" filled="f" stroked="t" strokeweight=".474641pt" strokecolor="#4B4B4B">
                <v:path arrowok="t"/>
              </v:shape>
            </v:group>
            <v:group style="position:absolute;left:370;top:9310;width:2;height:969" coordorigin="370,9310" coordsize="2,969">
              <v:shape style="position:absolute;left:370;top:9310;width:2;height:969" coordorigin="370,9310" coordsize="0,969" path="m370,10279l370,9310e" filled="f" stroked="t" strokeweight=".711962pt" strokecolor="#5B5B5B">
                <v:path arrowok="t"/>
              </v:shape>
            </v:group>
            <v:group style="position:absolute;left:361;top:10009;width:11230;height:2" coordorigin="361,10009" coordsize="11230,2">
              <v:shape style="position:absolute;left:361;top:10009;width:11230;height:2" coordorigin="361,10009" coordsize="11230,0" path="m361,10009l11591,10009e" filled="f" stroked="t" strokeweight=".711962pt" strokecolor="#606060">
                <v:path arrowok="t"/>
              </v:shape>
            </v:group>
            <v:group style="position:absolute;left:11586;top:9310;width:2;height:6851" coordorigin="11586,9310" coordsize="2,6851">
              <v:shape style="position:absolute;left:11586;top:9310;width:2;height:6851" coordorigin="11586,9310" coordsize="0,6851" path="m11586,16160l11586,9310e" filled="f" stroked="t" strokeweight=".711962pt" strokecolor="#606060">
                <v:path arrowok="t"/>
              </v:shape>
            </v:group>
            <v:group style="position:absolute;left:365;top:10252;width:5473;height:2" coordorigin="365,10252" coordsize="5473,2">
              <v:shape style="position:absolute;left:365;top:10252;width:5473;height:2" coordorigin="365,10252" coordsize="5473,0" path="m365,10252l5838,10252e" filled="f" stroked="t" strokeweight=".711962pt" strokecolor="#606060">
                <v:path arrowok="t"/>
              </v:shape>
            </v:group>
            <v:group style="position:absolute;left:5781;top:10250;width:313;height:2" coordorigin="5781,10250" coordsize="313,2">
              <v:shape style="position:absolute;left:5781;top:10250;width:313;height:2" coordorigin="5781,10250" coordsize="313,0" path="m5781,10250l6094,10250e" filled="f" stroked="t" strokeweight=".474641pt" strokecolor="#444444">
                <v:path arrowok="t"/>
              </v:shape>
            </v:group>
            <v:group style="position:absolute;left:6037;top:10250;width:873;height:2" coordorigin="6037,10250" coordsize="873,2">
              <v:shape style="position:absolute;left:6037;top:10250;width:873;height:2" coordorigin="6037,10250" coordsize="873,0" path="m6037,10250l6911,10250e" filled="f" stroked="t" strokeweight=".711962pt" strokecolor="#5B5B5B">
                <v:path arrowok="t"/>
              </v:shape>
            </v:group>
            <v:group style="position:absolute;left:6854;top:10250;width:617;height:2" coordorigin="6854,10250" coordsize="617,2">
              <v:shape style="position:absolute;left:6854;top:10250;width:617;height:2" coordorigin="6854,10250" coordsize="617,0" path="m6854,10250l7471,10250e" filled="f" stroked="t" strokeweight=".474641pt" strokecolor="#484848">
                <v:path arrowok="t"/>
              </v:shape>
            </v:group>
            <v:group style="position:absolute;left:7414;top:10250;width:878;height:2" coordorigin="7414,10250" coordsize="878,2">
              <v:shape style="position:absolute;left:7414;top:10250;width:878;height:2" coordorigin="7414,10250" coordsize="878,0" path="m7414,10250l8292,10250e" filled="f" stroked="t" strokeweight=".711962pt" strokecolor="#5B5B5B">
                <v:path arrowok="t"/>
              </v:shape>
            </v:group>
            <v:group style="position:absolute;left:8235;top:10250;width:418;height:2" coordorigin="8235,10250" coordsize="418,2">
              <v:shape style="position:absolute;left:8235;top:10250;width:418;height:2" coordorigin="8235,10250" coordsize="418,0" path="m8235,10250l8653,10250e" filled="f" stroked="t" strokeweight=".474641pt" strokecolor="#3B3B3B">
                <v:path arrowok="t"/>
              </v:shape>
            </v:group>
            <v:group style="position:absolute;left:8596;top:10248;width:2995;height:2" coordorigin="8596,10248" coordsize="2995,2">
              <v:shape style="position:absolute;left:8596;top:10248;width:2995;height:2" coordorigin="8596,10248" coordsize="2995,0" path="m8596,10248l11591,10248e" filled="f" stroked="t" strokeweight=".711962pt" strokecolor="#606060">
                <v:path arrowok="t"/>
              </v:shape>
            </v:group>
            <v:group style="position:absolute;left:365;top:10489;width:4329;height:2" coordorigin="365,10489" coordsize="4329,2">
              <v:shape style="position:absolute;left:365;top:10489;width:4329;height:2" coordorigin="365,10489" coordsize="4329,0" path="m365,10489l4694,10489e" filled="f" stroked="t" strokeweight=".711962pt" strokecolor="#606060">
                <v:path arrowok="t"/>
              </v:shape>
            </v:group>
            <v:group style="position:absolute;left:370;top:10207;width:2;height:344" coordorigin="370,10207" coordsize="2,344">
              <v:shape style="position:absolute;left:370;top:10207;width:2;height:344" coordorigin="370,10207" coordsize="0,344" path="m370,10551l370,10207e" filled="f" stroked="t" strokeweight=".474641pt" strokecolor="#343434">
                <v:path arrowok="t"/>
              </v:shape>
            </v:group>
            <v:group style="position:absolute;left:4542;top:10489;width:517;height:2" coordorigin="4542,10489" coordsize="517,2">
              <v:shape style="position:absolute;left:4542;top:10489;width:517;height:2" coordorigin="4542,10489" coordsize="517,0" path="m4542,10489l5060,10489e" filled="f" stroked="t" strokeweight=".474641pt" strokecolor="#4B4B4B">
                <v:path arrowok="t"/>
              </v:shape>
            </v:group>
            <v:group style="position:absolute;left:5003;top:10489;width:835;height:2" coordorigin="5003,10489" coordsize="835,2">
              <v:shape style="position:absolute;left:5003;top:10489;width:835;height:2" coordorigin="5003,10489" coordsize="835,0" path="m5003,10489l5838,10489e" filled="f" stroked="t" strokeweight=".949282pt" strokecolor="#646464">
                <v:path arrowok="t"/>
              </v:shape>
            </v:group>
            <v:group style="position:absolute;left:5781;top:10489;width:313;height:2" coordorigin="5781,10489" coordsize="313,2">
              <v:shape style="position:absolute;left:5781;top:10489;width:313;height:2" coordorigin="5781,10489" coordsize="313,0" path="m5781,10489l6094,10489e" filled="f" stroked="t" strokeweight=".474641pt" strokecolor="#484848">
                <v:path arrowok="t"/>
              </v:shape>
            </v:group>
            <v:group style="position:absolute;left:6037;top:10489;width:508;height:2" coordorigin="6037,10489" coordsize="508,2">
              <v:shape style="position:absolute;left:6037;top:10489;width:508;height:2" coordorigin="6037,10489" coordsize="508,0" path="m6037,10489l6545,10489e" filled="f" stroked="t" strokeweight=".711962pt" strokecolor="#545454">
                <v:path arrowok="t"/>
              </v:shape>
            </v:group>
            <v:group style="position:absolute;left:6341;top:10489;width:646;height:2" coordorigin="6341,10489" coordsize="646,2">
              <v:shape style="position:absolute;left:6341;top:10489;width:646;height:2" coordorigin="6341,10489" coordsize="646,0" path="m6341,10489l6987,10489e" filled="f" stroked="t" strokeweight=".949282pt" strokecolor="#676767">
                <v:path arrowok="t"/>
              </v:shape>
            </v:group>
            <v:group style="position:absolute;left:6854;top:10489;width:617;height:2" coordorigin="6854,10489" coordsize="617,2">
              <v:shape style="position:absolute;left:6854;top:10489;width:617;height:2" coordorigin="6854,10489" coordsize="617,0" path="m6854,10489l7471,10489e" filled="f" stroked="t" strokeweight=".474641pt" strokecolor="#484848">
                <v:path arrowok="t"/>
              </v:shape>
            </v:group>
            <v:group style="position:absolute;left:7414;top:10489;width:878;height:2" coordorigin="7414,10489" coordsize="878,2">
              <v:shape style="position:absolute;left:7414;top:10489;width:878;height:2" coordorigin="7414,10489" coordsize="878,0" path="m7414,10489l8292,10489e" filled="f" stroked="t" strokeweight=".711962pt" strokecolor="#5B5B5B">
                <v:path arrowok="t"/>
              </v:shape>
            </v:group>
            <v:group style="position:absolute;left:8235;top:10489;width:418;height:2" coordorigin="8235,10489" coordsize="418,2">
              <v:shape style="position:absolute;left:8235;top:10489;width:418;height:2" coordorigin="8235,10489" coordsize="418,0" path="m8235,10489l8653,10489e" filled="f" stroked="t" strokeweight=".474641pt" strokecolor="#3B3B3B">
                <v:path arrowok="t"/>
              </v:shape>
            </v:group>
            <v:group style="position:absolute;left:8596;top:10489;width:2995;height:2" coordorigin="8596,10489" coordsize="2995,2">
              <v:shape style="position:absolute;left:8596;top:10489;width:2995;height:2" coordorigin="8596,10489" coordsize="2995,0" path="m8596,10489l11591,10489e" filled="f" stroked="t" strokeweight=".711962pt" strokecolor="#606060">
                <v:path arrowok="t"/>
              </v:shape>
            </v:group>
            <v:group style="position:absolute;left:11581;top:10207;width:2;height:344" coordorigin="11581,10207" coordsize="2,344">
              <v:shape style="position:absolute;left:11581;top:10207;width:2;height:344" coordorigin="11581,10207" coordsize="0,344" path="m11581,10551l11581,10207e" filled="f" stroked="t" strokeweight=".474641pt" strokecolor="#484848">
                <v:path arrowok="t"/>
              </v:shape>
            </v:group>
            <v:group style="position:absolute;left:361;top:10971;width:441;height:2" coordorigin="361,10971" coordsize="441,2">
              <v:shape style="position:absolute;left:361;top:10971;width:441;height:2" coordorigin="361,10971" coordsize="441,0" path="m361,10971l802,10971e" filled="f" stroked="t" strokeweight=".474641pt" strokecolor="#383838">
                <v:path arrowok="t"/>
              </v:shape>
            </v:group>
            <v:group style="position:absolute;left:373;top:10474;width:2;height:563" coordorigin="373,10474" coordsize="2,563">
              <v:shape style="position:absolute;left:373;top:10474;width:2;height:563" coordorigin="373,10474" coordsize="0,563" path="m373,11038l373,10474e" filled="f" stroked="t" strokeweight=".949282pt" strokecolor="#606060">
                <v:path arrowok="t"/>
              </v:shape>
            </v:group>
            <v:group style="position:absolute;left:389;top:10971;width:2345;height:2" coordorigin="389,10971" coordsize="2345,2">
              <v:shape style="position:absolute;left:389;top:10971;width:2345;height:2" coordorigin="389,10971" coordsize="2345,0" path="m389,10971l2734,10971e" filled="f" stroked="t" strokeweight=".711962pt" strokecolor="#575757">
                <v:path arrowok="t"/>
              </v:shape>
            </v:group>
            <v:group style="position:absolute;left:2677;top:10971;width:356;height:2" coordorigin="2677,10971" coordsize="356,2">
              <v:shape style="position:absolute;left:2677;top:10971;width:356;height:2" coordorigin="2677,10971" coordsize="356,0" path="m2677,10971l3033,10971e" filled="f" stroked="t" strokeweight=".474641pt" strokecolor="#4B4B4B">
                <v:path arrowok="t"/>
              </v:shape>
            </v:group>
            <v:group style="position:absolute;left:2976;top:10971;width:1115;height:2" coordorigin="2976,10971" coordsize="1115,2">
              <v:shape style="position:absolute;left:2976;top:10971;width:1115;height:2" coordorigin="2976,10971" coordsize="1115,0" path="m2976,10971l4091,10971e" filled="f" stroked="t" strokeweight=".711962pt" strokecolor="#606060">
                <v:path arrowok="t"/>
              </v:shape>
            </v:group>
            <v:group style="position:absolute;left:4034;top:10971;width:214;height:2" coordorigin="4034,10971" coordsize="214,2">
              <v:shape style="position:absolute;left:4034;top:10971;width:214;height:2" coordorigin="4034,10971" coordsize="214,0" path="m4034,10971l4248,10971e" filled="f" stroked="t" strokeweight=".474641pt" strokecolor="#3F3F3F">
                <v:path arrowok="t"/>
              </v:shape>
            </v:group>
            <v:group style="position:absolute;left:4191;top:10969;width:4163;height:2" coordorigin="4191,10969" coordsize="4163,2">
              <v:shape style="position:absolute;left:4191;top:10969;width:4163;height:2" coordorigin="4191,10969" coordsize="4163,0" path="m4191,10969l8354,10969e" filled="f" stroked="t" strokeweight=".711962pt" strokecolor="#646464">
                <v:path arrowok="t"/>
              </v:shape>
            </v:group>
            <v:group style="position:absolute;left:8235;top:10966;width:418;height:2" coordorigin="8235,10966" coordsize="418,2">
              <v:shape style="position:absolute;left:8235;top:10966;width:418;height:2" coordorigin="8235,10966" coordsize="418,0" path="m8235,10966l8653,10966e" filled="f" stroked="t" strokeweight=".474641pt" strokecolor="#4B4B4B">
                <v:path arrowok="t"/>
              </v:shape>
            </v:group>
            <v:group style="position:absolute;left:8596;top:10966;width:2995;height:2" coordorigin="8596,10966" coordsize="2995,2">
              <v:shape style="position:absolute;left:8596;top:10966;width:2995;height:2" coordorigin="8596,10966" coordsize="2995,0" path="m8596,10966l11591,10966e" filled="f" stroked="t" strokeweight=".711962pt" strokecolor="#5B5B5B">
                <v:path arrowok="t"/>
              </v:shape>
            </v:group>
            <v:group style="position:absolute;left:370;top:11210;width:1647;height:2" coordorigin="370,11210" coordsize="1647,2">
              <v:shape style="position:absolute;left:370;top:11210;width:1647;height:2" coordorigin="370,11210" coordsize="1647,0" path="m370,11210l2017,11210e" filled="f" stroked="t" strokeweight=".474641pt" strokecolor="#4F4F4F">
                <v:path arrowok="t"/>
              </v:shape>
            </v:group>
            <v:group style="position:absolute;left:375;top:10942;width:2;height:291" coordorigin="375,10942" coordsize="2,291">
              <v:shape style="position:absolute;left:375;top:10942;width:2;height:291" coordorigin="375,10942" coordsize="0,291" path="m375,11234l375,10942e" filled="f" stroked="t" strokeweight=".474641pt" strokecolor="#343434">
                <v:path arrowok="t"/>
              </v:shape>
            </v:group>
            <v:group style="position:absolute;left:1946;top:11210;width:2145;height:2" coordorigin="1946,11210" coordsize="2145,2">
              <v:shape style="position:absolute;left:1946;top:11210;width:2145;height:2" coordorigin="1946,11210" coordsize="2145,0" path="m1946,11210l4091,11210e" filled="f" stroked="t" strokeweight=".711962pt" strokecolor="#5B5B5B">
                <v:path arrowok="t"/>
              </v:shape>
            </v:group>
            <v:group style="position:absolute;left:4034;top:11210;width:214;height:2" coordorigin="4034,11210" coordsize="214,2">
              <v:shape style="position:absolute;left:4034;top:11210;width:214;height:2" coordorigin="4034,11210" coordsize="214,0" path="m4034,11210l4248,11210e" filled="f" stroked="t" strokeweight=".474641pt" strokecolor="#343434">
                <v:path arrowok="t"/>
              </v:shape>
            </v:group>
            <v:group style="position:absolute;left:4191;top:11210;width:408;height:2" coordorigin="4191,11210" coordsize="408,2">
              <v:shape style="position:absolute;left:4191;top:11210;width:408;height:2" coordorigin="4191,11210" coordsize="408,0" path="m4191,11210l4599,11210e" filled="f" stroked="t" strokeweight=".474641pt" strokecolor="#4B4B4B">
                <v:path arrowok="t"/>
              </v:shape>
            </v:group>
            <v:group style="position:absolute;left:4533;top:11210;width:2012;height:2" coordorigin="4533,11210" coordsize="2012,2">
              <v:shape style="position:absolute;left:4533;top:11210;width:2012;height:2" coordorigin="4533,11210" coordsize="2012,0" path="m4533,11210l6545,11210e" filled="f" stroked="t" strokeweight=".711962pt" strokecolor="#646464">
                <v:path arrowok="t"/>
              </v:shape>
            </v:group>
            <v:group style="position:absolute;left:6488;top:11210;width:422;height:2" coordorigin="6488,11210" coordsize="422,2">
              <v:shape style="position:absolute;left:6488;top:11210;width:422;height:2" coordorigin="6488,11210" coordsize="422,0" path="m6488,11210l6911,11210e" filled="f" stroked="t" strokeweight=".474641pt" strokecolor="#4F4F4F">
                <v:path arrowok="t"/>
              </v:shape>
            </v:group>
            <v:group style="position:absolute;left:6854;top:11207;width:4737;height:2" coordorigin="6854,11207" coordsize="4737,2">
              <v:shape style="position:absolute;left:6854;top:11207;width:4737;height:2" coordorigin="6854,11207" coordsize="4737,0" path="m6854,11207l11591,11207e" filled="f" stroked="t" strokeweight=".711962pt" strokecolor="#646464">
                <v:path arrowok="t"/>
              </v:shape>
            </v:group>
            <v:group style="position:absolute;left:11586;top:10942;width:2;height:535" coordorigin="11586,10942" coordsize="2,535">
              <v:shape style="position:absolute;left:11586;top:10942;width:2;height:535" coordorigin="11586,10942" coordsize="0,535" path="m11586,11477l11586,10942e" filled="f" stroked="t" strokeweight=".474641pt" strokecolor="#4B4B4B">
                <v:path arrowok="t"/>
              </v:shape>
            </v:group>
            <v:group style="position:absolute;left:373;top:11162;width:2;height:315" coordorigin="373,11162" coordsize="2,315">
              <v:shape style="position:absolute;left:373;top:11162;width:2;height:315" coordorigin="373,11162" coordsize="0,315" path="m373,11477l373,11162e" filled="f" stroked="t" strokeweight=".711962pt" strokecolor="#484848">
                <v:path arrowok="t"/>
              </v:shape>
            </v:group>
            <v:group style="position:absolute;left:1101;top:11191;width:2;height:745" coordorigin="1101,11191" coordsize="2,745">
              <v:shape style="position:absolute;left:1101;top:11191;width:2;height:745" coordorigin="1101,11191" coordsize="0,745" path="m1101,11935l1101,11191e" filled="f" stroked="t" strokeweight=".237321pt" strokecolor="#646464">
                <v:path arrowok="t"/>
              </v:shape>
            </v:group>
            <v:group style="position:absolute;left:365;top:11451;width:6189;height:2" coordorigin="365,11451" coordsize="6189,2">
              <v:shape style="position:absolute;left:365;top:11451;width:6189;height:2" coordorigin="365,11451" coordsize="6189,0" path="m365,11451l6555,11451e" filled="f" stroked="t" strokeweight=".711962pt" strokecolor="#606060">
                <v:path arrowok="t"/>
              </v:shape>
            </v:group>
            <v:group style="position:absolute;left:1467;top:11191;width:2;height:258" coordorigin="1467,11191" coordsize="2,258">
              <v:shape style="position:absolute;left:1467;top:11191;width:2;height:258" coordorigin="1467,11191" coordsize="0,258" path="m1467,11448l1467,11191e" filled="f" stroked="t" strokeweight=".711962pt" strokecolor="#646464">
                <v:path arrowok="t"/>
              </v:shape>
            </v:group>
            <v:group style="position:absolute;left:6526;top:11205;width:2;height:759" coordorigin="6526,11205" coordsize="2,759">
              <v:shape style="position:absolute;left:6526;top:11205;width:2;height:759" coordorigin="6526,11205" coordsize="0,759" path="m6526,11964l6526,11205e" filled="f" stroked="t" strokeweight=".711962pt" strokecolor="#575757">
                <v:path arrowok="t"/>
              </v:shape>
            </v:group>
            <v:group style="position:absolute;left:6484;top:11448;width:427;height:2" coordorigin="6484,11448" coordsize="427,2">
              <v:shape style="position:absolute;left:6484;top:11448;width:427;height:2" coordorigin="6484,11448" coordsize="427,0" path="m6484,11448l6911,11448e" filled="f" stroked="t" strokeweight=".474641pt" strokecolor="#3F3F3F">
                <v:path arrowok="t"/>
              </v:shape>
            </v:group>
            <v:group style="position:absolute;left:6854;top:11446;width:4737;height:2" coordorigin="6854,11446" coordsize="4737,2">
              <v:shape style="position:absolute;left:6854;top:11446;width:4737;height:2" coordorigin="6854,11446" coordsize="4737,0" path="m6854,11446l11591,11446e" filled="f" stroked="t" strokeweight=".711962pt" strokecolor="#646464">
                <v:path arrowok="t"/>
              </v:shape>
            </v:group>
            <v:group style="position:absolute;left:375;top:11382;width:2;height:621" coordorigin="375,11382" coordsize="2,621">
              <v:shape style="position:absolute;left:375;top:11382;width:2;height:621" coordorigin="375,11382" coordsize="0,621" path="m375,12002l375,11382e" filled="f" stroked="t" strokeweight=".949282pt" strokecolor="#5B5B5B">
                <v:path arrowok="t"/>
              </v:shape>
            </v:group>
            <v:group style="position:absolute;left:1481;top:11405;width:2;height:1566" coordorigin="1481,11405" coordsize="2,1566">
              <v:shape style="position:absolute;left:1481;top:11405;width:2;height:1566" coordorigin="1481,11405" coordsize="0,1566" path="m1481,12971l1481,11405e" filled="f" stroked="t" strokeweight=".711962pt" strokecolor="#4F4F4F">
                <v:path arrowok="t"/>
              </v:shape>
            </v:group>
            <v:group style="position:absolute;left:375;top:11907;width:2;height:291" coordorigin="375,11907" coordsize="2,291">
              <v:shape style="position:absolute;left:375;top:11907;width:2;height:291" coordorigin="375,11907" coordsize="0,291" path="m375,12198l375,11907e" filled="f" stroked="t" strokeweight=".474641pt" strokecolor="#3F3F3F">
                <v:path arrowok="t"/>
              </v:shape>
            </v:group>
            <v:group style="position:absolute;left:1101;top:11935;width:2;height:1370" coordorigin="1101,11935" coordsize="2,1370">
              <v:shape style="position:absolute;left:1101;top:11935;width:2;height:1370" coordorigin="1101,11935" coordsize="0,1370" path="m1101,13305l1101,11935e" filled="f" stroked="t" strokeweight=".237321pt" strokecolor="#000000">
                <v:path arrowok="t"/>
              </v:shape>
            </v:group>
            <v:group style="position:absolute;left:6526;top:11907;width:2;height:291" coordorigin="6526,11907" coordsize="2,291">
              <v:shape style="position:absolute;left:6526;top:11907;width:2;height:291" coordorigin="6526,11907" coordsize="0,291" path="m6526,12198l6526,11907e" filled="f" stroked="t" strokeweight=".474641pt" strokecolor="#484848">
                <v:path arrowok="t"/>
              </v:shape>
            </v:group>
            <v:group style="position:absolute;left:375;top:12141;width:2;height:320" coordorigin="375,12141" coordsize="2,320">
              <v:shape style="position:absolute;left:375;top:12141;width:2;height:320" coordorigin="375,12141" coordsize="0,320" path="m375,12460l375,12141e" filled="f" stroked="t" strokeweight=".474641pt" strokecolor="#2B2B2B">
                <v:path arrowok="t"/>
              </v:shape>
            </v:group>
            <v:group style="position:absolute;left:1989;top:12141;width:2;height:320" coordorigin="1989,12141" coordsize="2,320">
              <v:shape style="position:absolute;left:1989;top:12141;width:2;height:320" coordorigin="1989,12141" coordsize="0,320" path="m1989,12460l1989,12141e" filled="f" stroked="t" strokeweight=".474641pt" strokecolor="#2F2F2F">
                <v:path arrowok="t"/>
              </v:shape>
            </v:group>
            <v:group style="position:absolute;left:6526;top:12141;width:2;height:320" coordorigin="6526,12141" coordsize="2,320">
              <v:shape style="position:absolute;left:6526;top:12141;width:2;height:320" coordorigin="6526,12141" coordsize="0,320" path="m6526,12460l6526,12141e" filled="f" stroked="t" strokeweight=".474641pt" strokecolor="#2F2F2F">
                <v:path arrowok="t"/>
              </v:shape>
            </v:group>
            <v:group style="position:absolute;left:11586;top:12141;width:2;height:320" coordorigin="11586,12141" coordsize="2,320">
              <v:shape style="position:absolute;left:11586;top:12141;width:2;height:320" coordorigin="11586,12141" coordsize="0,320" path="m11586,12460l11586,12141e" filled="f" stroked="t" strokeweight=".474641pt" strokecolor="#444444">
                <v:path arrowok="t"/>
              </v:shape>
            </v:group>
            <v:group style="position:absolute;left:377;top:12403;width:2;height:3762" coordorigin="377,12403" coordsize="2,3762">
              <v:shape style="position:absolute;left:377;top:12403;width:2;height:3762" coordorigin="377,12403" coordsize="0,3762" path="m377,16165l377,12403e" filled="f" stroked="t" strokeweight=".711962pt" strokecolor="#575757">
                <v:path arrowok="t"/>
              </v:shape>
            </v:group>
            <v:group style="position:absolute;left:6526;top:12403;width:2;height:568" coordorigin="6526,12403" coordsize="2,568">
              <v:shape style="position:absolute;left:6526;top:12403;width:2;height:568" coordorigin="6526,12403" coordsize="0,568" path="m6526,12971l6526,12403e" filled="f" stroked="t" strokeweight=".711962pt" strokecolor="#5B5B5B">
                <v:path arrowok="t"/>
              </v:shape>
            </v:group>
            <v:group style="position:absolute;left:1481;top:12914;width:2;height:215" coordorigin="1481,12914" coordsize="2,215">
              <v:shape style="position:absolute;left:1481;top:12914;width:2;height:215" coordorigin="1481,12914" coordsize="0,215" path="m1481,13129l1481,12914e" filled="f" stroked="t" strokeweight=".474641pt" strokecolor="#2F2F2F">
                <v:path arrowok="t"/>
              </v:shape>
            </v:group>
            <v:group style="position:absolute;left:6531;top:12914;width:2;height:215" coordorigin="6531,12914" coordsize="2,215">
              <v:shape style="position:absolute;left:6531;top:12914;width:2;height:215" coordorigin="6531,12914" coordsize="0,215" path="m6531,13129l6531,12914e" filled="f" stroked="t" strokeweight=".474641pt" strokecolor="#383838">
                <v:path arrowok="t"/>
              </v:shape>
            </v:group>
            <v:group style="position:absolute;left:8885;top:12914;width:2;height:186" coordorigin="8885,12914" coordsize="2,186">
              <v:shape style="position:absolute;left:8885;top:12914;width:2;height:186" coordorigin="8885,12914" coordsize="0,186" path="m8885,13100l8885,12914e" filled="f" stroked="t" strokeweight=".474641pt" strokecolor="#B8B8B8">
                <v:path arrowok="t"/>
              </v:shape>
            </v:group>
            <v:group style="position:absolute;left:375;top:13072;width:2;height:263" coordorigin="375,13072" coordsize="2,263">
              <v:shape style="position:absolute;left:375;top:13072;width:2;height:263" coordorigin="375,13072" coordsize="0,263" path="m375,13334l375,13072e" filled="f" stroked="t" strokeweight=".474641pt" strokecolor="#444444">
                <v:path arrowok="t"/>
              </v:shape>
            </v:group>
            <v:group style="position:absolute;left:1481;top:13072;width:2;height:687" coordorigin="1481,13072" coordsize="2,687">
              <v:shape style="position:absolute;left:1481;top:13072;width:2;height:687" coordorigin="1481,13072" coordsize="0,687" path="m1481,13759l1481,13072e" filled="f" stroked="t" strokeweight=".949282pt" strokecolor="#575757">
                <v:path arrowok="t"/>
              </v:shape>
            </v:group>
            <v:group style="position:absolute;left:6533;top:13072;width:2;height:3089" coordorigin="6533,13072" coordsize="2,3089">
              <v:shape style="position:absolute;left:6533;top:13072;width:2;height:3089" coordorigin="6533,13072" coordsize="0,3089" path="m6533,16160l6533,13072e" filled="f" stroked="t" strokeweight=".711962pt" strokecolor="#575757">
                <v:path arrowok="t"/>
              </v:shape>
            </v:group>
            <v:group style="position:absolute;left:8605;top:13205;width:2;height:129" coordorigin="8605,13205" coordsize="2,129">
              <v:shape style="position:absolute;left:8605;top:13205;width:2;height:129" coordorigin="8605,13205" coordsize="0,129" path="m8605,13334l8605,13205e" filled="f" stroked="t" strokeweight="1.186603pt" strokecolor="#2B38A8">
                <v:path arrowok="t"/>
              </v:shape>
            </v:group>
            <v:group style="position:absolute;left:8619;top:13549;width:2957;height:2" coordorigin="8619,13549" coordsize="2957,2">
              <v:shape style="position:absolute;left:8619;top:13549;width:2957;height:2" coordorigin="8619,13549" coordsize="2957,0" path="m8619,13549l11576,13549e" filled="f" stroked="t" strokeweight="1.186603pt" strokecolor="#3B449C">
                <v:path arrowok="t"/>
              </v:shape>
            </v:group>
            <v:group style="position:absolute;left:375;top:13277;width:2;height:310" coordorigin="375,13277" coordsize="2,310">
              <v:shape style="position:absolute;left:375;top:13277;width:2;height:310" coordorigin="375,13277" coordsize="0,310" path="m375,13587l375,13277e" filled="f" stroked="t" strokeweight=".474641pt" strokecolor="#2F2F2F">
                <v:path arrowok="t"/>
              </v:shape>
            </v:group>
            <v:group style="position:absolute;left:1101;top:13305;width:2;height:253" coordorigin="1101,13305" coordsize="2,253">
              <v:shape style="position:absolute;left:1101;top:13305;width:2;height:253" coordorigin="1101,13305" coordsize="0,253" path="m1101,13559l1101,13305e" filled="f" stroked="t" strokeweight=".237321pt" strokecolor="#545454">
                <v:path arrowok="t"/>
              </v:shape>
            </v:group>
            <v:group style="position:absolute;left:370;top:13532;width:1623;height:2" coordorigin="370,13532" coordsize="1623,2">
              <v:shape style="position:absolute;left:370;top:13532;width:1623;height:2" coordorigin="370,13532" coordsize="1623,0" path="m370,13532l1993,13532e" filled="f" stroked="t" strokeweight=".711962pt" strokecolor="#606060">
                <v:path arrowok="t"/>
              </v:shape>
            </v:group>
            <v:group style="position:absolute;left:1989;top:13277;width:2;height:468" coordorigin="1989,13277" coordsize="2,468">
              <v:shape style="position:absolute;left:1989;top:13277;width:2;height:468" coordorigin="1989,13277" coordsize="0,468" path="m1989,13745l1989,13277e" filled="f" stroked="t" strokeweight=".474641pt" strokecolor="#343434">
                <v:path arrowok="t"/>
              </v:shape>
            </v:group>
            <v:group style="position:absolute;left:7442;top:13549;width:608;height:2" coordorigin="7442,13549" coordsize="608,2">
              <v:shape style="position:absolute;left:7442;top:13549;width:608;height:2" coordorigin="7442,13549" coordsize="608,0" path="m7442,13549l8050,13549e" filled="f" stroked="t" strokeweight=".711962pt" strokecolor="#4F5493">
                <v:path arrowok="t"/>
              </v:shape>
            </v:group>
            <v:group style="position:absolute;left:8050;top:13549;width:214;height:2" coordorigin="8050,13549" coordsize="214,2">
              <v:shape style="position:absolute;left:8050;top:13549;width:214;height:2" coordorigin="8050,13549" coordsize="214,0" path="m8050,13549l8264,13549e" filled="f" stroked="t" strokeweight=".237321pt" strokecolor="#000000">
                <v:path arrowok="t"/>
              </v:shape>
            </v:group>
            <v:group style="position:absolute;left:8268;top:13568;width:408;height:2" coordorigin="8268,13568" coordsize="408,2">
              <v:shape style="position:absolute;left:8268;top:13568;width:408;height:2" coordorigin="8268,13568" coordsize="408,0" path="m8268,13568l8676,13568e" filled="f" stroked="t" strokeweight="2.135885pt" strokecolor="#3F4867">
                <v:path arrowok="t"/>
              </v:shape>
            </v:group>
            <v:group style="position:absolute;left:8624;top:13310;width:2;height:353" coordorigin="8624,13310" coordsize="2,353">
              <v:shape style="position:absolute;left:8624;top:13310;width:2;height:353" coordorigin="8624,13310" coordsize="0,353" path="m8624,13664l8624,13310e" filled="f" stroked="t" strokeweight="1.898565pt" strokecolor="#4F5783">
                <v:path arrowok="t"/>
              </v:shape>
            </v:group>
            <v:group style="position:absolute;left:1101;top:13544;width:2;height:1623" coordorigin="1101,13544" coordsize="2,1623">
              <v:shape style="position:absolute;left:1101;top:13544;width:2;height:1623" coordorigin="1101,13544" coordsize="0,1623" path="m1101,15167l1101,13544e" filled="f" stroked="t" strokeweight=".237321pt" strokecolor="#000000">
                <v:path arrowok="t"/>
              </v:shape>
            </v:group>
            <v:group style="position:absolute;left:8909;top:13511;width:2;height:205" coordorigin="8909,13511" coordsize="2,205">
              <v:shape style="position:absolute;left:8909;top:13511;width:2;height:205" coordorigin="8909,13511" coordsize="0,205" path="m8909,13716l8909,13511e" filled="f" stroked="t" strokeweight="1.661244pt" strokecolor="#4F6074">
                <v:path arrowok="t"/>
              </v:shape>
            </v:group>
            <v:group style="position:absolute;left:1481;top:13687;width:2;height:301" coordorigin="1481,13687" coordsize="2,301">
              <v:shape style="position:absolute;left:1481;top:13687;width:2;height:301" coordorigin="1481,13687" coordsize="0,301" path="m1481,13988l1481,13687e" filled="f" stroked="t" strokeweight=".474641pt" strokecolor="#3F3F3F">
                <v:path arrowok="t"/>
              </v:shape>
            </v:group>
            <v:group style="position:absolute;left:1481;top:13931;width:2;height:167" coordorigin="1481,13931" coordsize="2,167">
              <v:shape style="position:absolute;left:1481;top:13931;width:2;height:167" coordorigin="1481,13931" coordsize="0,167" path="m1481,14098l1481,13931e" filled="f" stroked="t" strokeweight=".474641pt" strokecolor="#1C1C1C">
                <v:path arrowok="t"/>
              </v:shape>
            </v:group>
            <v:group style="position:absolute;left:380;top:14174;width:2;height:191" coordorigin="380,14174" coordsize="2,191">
              <v:shape style="position:absolute;left:380;top:14174;width:2;height:191" coordorigin="380,14174" coordsize="0,191" path="m380,14365l380,14174e" filled="f" stroked="t" strokeweight=".474641pt" strokecolor="#3F3F3F">
                <v:path arrowok="t"/>
              </v:shape>
            </v:group>
            <v:group style="position:absolute;left:1989;top:14404;width:2;height:535" coordorigin="1989,14404" coordsize="2,535">
              <v:shape style="position:absolute;left:1989;top:14404;width:2;height:535" coordorigin="1989,14404" coordsize="0,535" path="m1989,14938l1989,14404e" filled="f" stroked="t" strokeweight=".474641pt" strokecolor="#2F2F2F">
                <v:path arrowok="t"/>
              </v:shape>
            </v:group>
            <v:group style="position:absolute;left:375;top:14451;width:2;height:153" coordorigin="375,14451" coordsize="2,153">
              <v:shape style="position:absolute;left:375;top:14451;width:2;height:153" coordorigin="375,14451" coordsize="0,153" path="m375,14604l375,14451e" filled="f" stroked="t" strokeweight=".474641pt" strokecolor="#444444">
                <v:path arrowok="t"/>
              </v:shape>
            </v:group>
            <v:group style="position:absolute;left:1483;top:14041;width:2;height:941" coordorigin="1483,14041" coordsize="2,941">
              <v:shape style="position:absolute;left:1483;top:14041;width:2;height:941" coordorigin="1483,14041" coordsize="0,941" path="m1483,14981l1483,14041e" filled="f" stroked="t" strokeweight=".949282pt" strokecolor="#5B5B5B">
                <v:path arrowok="t"/>
              </v:shape>
            </v:group>
            <v:group style="position:absolute;left:1481;top:14881;width:2;height:315" coordorigin="1481,14881" coordsize="2,315">
              <v:shape style="position:absolute;left:1481;top:14881;width:2;height:315" coordorigin="1481,14881" coordsize="0,315" path="m1481,15196l1481,14881e" filled="f" stroked="t" strokeweight=".474641pt" strokecolor="#444444">
                <v:path arrowok="t"/>
              </v:shape>
            </v:group>
            <v:group style="position:absolute;left:375;top:16156;width:4224;height:2" coordorigin="375,16156" coordsize="4224,2">
              <v:shape style="position:absolute;left:375;top:16156;width:4224;height:2" coordorigin="375,16156" coordsize="4224,0" path="m375,16156l4599,16156e" filled="f" stroked="t" strokeweight=".949282pt" strokecolor="#6B6B6B">
                <v:path arrowok="t"/>
              </v:shape>
            </v:group>
            <v:group style="position:absolute;left:1101;top:15167;width:2;height:988" coordorigin="1101,15167" coordsize="2,988">
              <v:shape style="position:absolute;left:1101;top:15167;width:2;height:988" coordorigin="1101,15167" coordsize="0,988" path="m1101,16156l1101,15167e" filled="f" stroked="t" strokeweight=".237321pt" strokecolor="#646464">
                <v:path arrowok="t"/>
              </v:shape>
            </v:group>
            <v:group style="position:absolute;left:1481;top:15139;width:2;height:1026" coordorigin="1481,15139" coordsize="2,1026">
              <v:shape style="position:absolute;left:1481;top:15139;width:2;height:1026" coordorigin="1481,15139" coordsize="0,1026" path="m1481,16165l1481,15139e" filled="f" stroked="t" strokeweight=".711962pt" strokecolor="#545454">
                <v:path arrowok="t"/>
              </v:shape>
            </v:group>
            <v:group style="position:absolute;left:4542;top:16151;width:517;height:2" coordorigin="4542,16151" coordsize="517,2">
              <v:shape style="position:absolute;left:4542;top:16151;width:517;height:2" coordorigin="4542,16151" coordsize="517,0" path="m4542,16151l5060,16151e" filled="f" stroked="t" strokeweight=".474641pt" strokecolor="#4B4B4B">
                <v:path arrowok="t"/>
              </v:shape>
            </v:group>
            <v:group style="position:absolute;left:5003;top:16151;width:835;height:2" coordorigin="5003,16151" coordsize="835,2">
              <v:shape style="position:absolute;left:5003;top:16151;width:835;height:2" coordorigin="5003,16151" coordsize="835,0" path="m5003,16151l5838,16151e" filled="f" stroked="t" strokeweight=".949282pt" strokecolor="#6B6B6B">
                <v:path arrowok="t"/>
              </v:shape>
            </v:group>
            <v:group style="position:absolute;left:5781;top:16151;width:313;height:2" coordorigin="5781,16151" coordsize="313,2">
              <v:shape style="position:absolute;left:5781;top:16151;width:313;height:2" coordorigin="5781,16151" coordsize="313,0" path="m5781,16151l6094,16151e" filled="f" stroked="t" strokeweight=".474641pt" strokecolor="#444444">
                <v:path arrowok="t"/>
              </v:shape>
            </v:group>
            <v:group style="position:absolute;left:6037;top:16148;width:2041;height:2" coordorigin="6037,16148" coordsize="2041,2">
              <v:shape style="position:absolute;left:6037;top:16148;width:2041;height:2" coordorigin="6037,16148" coordsize="2041,0" path="m6037,16148l8078,16148e" filled="f" stroked="t" strokeweight=".711962pt" strokecolor="#606060">
                <v:path arrowok="t"/>
              </v:shape>
            </v:group>
            <v:group style="position:absolute;left:8021;top:16146;width:271;height:2" coordorigin="8021,16146" coordsize="271,2">
              <v:shape style="position:absolute;left:8021;top:16146;width:271;height:2" coordorigin="8021,16146" coordsize="271,0" path="m8021,16146l8292,16146e" filled="f" stroked="t" strokeweight=".474641pt" strokecolor="#4F4F4F">
                <v:path arrowok="t"/>
              </v:shape>
            </v:group>
            <v:group style="position:absolute;left:8207;top:16146;width:3394;height:2" coordorigin="8207,16146" coordsize="3394,2">
              <v:shape style="position:absolute;left:8207;top:16146;width:3394;height:2" coordorigin="8207,16146" coordsize="3394,0" path="m8207,16146l11600,16146e" filled="f" stroked="t" strokeweight=".711962pt" strokecolor="#646464">
                <v:path arrowok="t"/>
              </v:shape>
            </v:group>
            <v:group style="position:absolute;left:5292;top:3101;width:104;height:1037" coordorigin="5292,3101" coordsize="104,1037">
              <v:shape style="position:absolute;left:5292;top:3101;width:104;height:1037" coordorigin="5292,3101" coordsize="104,1037" path="m5292,3101l5396,3101,5396,4138,5292,4138,5292,3101e" filled="t" fillcolor="#EDEDED" stroked="f">
                <v:path arrowok="t"/>
                <v:fill/>
              </v:shape>
            </v:group>
            <v:group style="position:absolute;left:8883;top:12928;width:2;height:200" coordorigin="8883,12928" coordsize="2,200">
              <v:shape style="position:absolute;left:8883;top:12928;width:2;height:200" coordorigin="8883,12928" coordsize="0,200" path="m8883,13127l8883,12928e" filled="f" stroked="t" strokeweight="3.5965pt" strokecolor="#EDEDED">
                <v:path arrowok="t"/>
              </v:shape>
            </v:group>
            <v:group style="position:absolute;left:9089;top:12696;width:145;height:505" coordorigin="9089,12696" coordsize="145,505">
              <v:shape style="position:absolute;left:9089;top:12696;width:145;height:505" coordorigin="9089,12696" coordsize="145,505" path="m9089,12696l9233,12696,9233,13201,9089,13201,9089,12696e" filled="t" fillcolor="#EDEDED" stroked="f">
                <v:path arrowok="t"/>
                <v:fill/>
              </v:shape>
            </v:group>
            <v:group style="position:absolute;left:9217;top:12769;width:2;height:404" coordorigin="9217,12769" coordsize="2,404">
              <v:shape style="position:absolute;left:9217;top:12769;width:2;height:404" coordorigin="9217,12769" coordsize="0,404" path="m9217,13173l9217,12769e" filled="f" stroked="t" strokeweight="3.94615pt" strokecolor="#EDEDED">
                <v:path arrowok="t"/>
              </v:shape>
            </v:group>
            <v:group style="position:absolute;left:9309;top:12769;width:2;height:404" coordorigin="9309,12769" coordsize="2,404">
              <v:shape style="position:absolute;left:9309;top:12769;width:2;height:404" coordorigin="9309,12769" coordsize="0,404" path="m9309,13173l9309,12769e" filled="f" stroked="t" strokeweight="2.8375pt" strokecolor="#EDEDED">
                <v:path arrowok="t"/>
              </v:shape>
            </v:group>
            <v:group style="position:absolute;left:8614;top:13020;width:2;height:600" coordorigin="8614,13020" coordsize="2,600">
              <v:shape style="position:absolute;left:8614;top:13020;width:2;height:600" coordorigin="8614,13020" coordsize="0,600" path="m8614,13620l8614,13020e" filled="f" stroked="t" strokeweight="3.279874pt" strokecolor="#EDEDED">
                <v:path arrowok="t"/>
              </v:shape>
            </v:group>
            <v:group style="position:absolute;left:8824;top:13020;width:2;height:600" coordorigin="8824,13020" coordsize="2,600">
              <v:shape style="position:absolute;left:8824;top:13020;width:2;height:600" coordorigin="8824,13020" coordsize="0,600" path="m8824,13620l8824,13020e" filled="f" stroked="t" strokeweight="2.72042pt" strokecolor="#CDD1ED">
                <v:path arrowok="t"/>
              </v:shape>
            </v:group>
            <v:group style="position:absolute;left:8627;top:13934;width:2;height:177" coordorigin="8627,13934" coordsize="2,177">
              <v:shape style="position:absolute;left:8627;top:13934;width:2;height:177" coordorigin="8627,13934" coordsize="0,177" path="m8627,14112l8627,13934e" filled="f" stroked="t" strokeweight="2.360050pt" strokecolor="#EDEDED">
                <v:path arrowok="t"/>
              </v:shape>
            </v:group>
            <v:group style="position:absolute;left:8666;top:13934;width:149;height:177" coordorigin="8666,13934" coordsize="149,177">
              <v:shape style="position:absolute;left:8666;top:13934;width:149;height:177" coordorigin="8666,13934" coordsize="149,177" path="m8666,13934l8815,13934,8815,14112,8666,14112,8666,13934e" filled="t" fillcolor="#EDEDED" stroked="f">
                <v:path arrowok="t"/>
                <v:fill/>
              </v:shape>
            </v:group>
            <v:group style="position:absolute;left:8997;top:13997;width:2;height:94" coordorigin="8997,13997" coordsize="2,94">
              <v:shape style="position:absolute;left:8997;top:13997;width:2;height:94" coordorigin="8997,13997" coordsize="0,94" path="m8997,14091l8997,13997e" filled="f" stroked="t" strokeweight="4.278053pt" strokecolor="#EDEDED">
                <v:path arrowok="t"/>
              </v:shape>
            </v:group>
            <v:group style="position:absolute;left:8231;top:13977;width:90;height:256" coordorigin="8231,13977" coordsize="90,256">
              <v:shape style="position:absolute;left:8231;top:13977;width:90;height:256" coordorigin="8231,13977" coordsize="90,256" path="m8231,13977l8321,13977,8321,14233,8231,14233,8231,13977e" filled="t" fillcolor="#EDEDED" stroked="f">
                <v:path arrowok="t"/>
                <v:fill/>
              </v:shape>
            </v:group>
            <v:group style="position:absolute;left:8408;top:13977;width:2;height:256" coordorigin="8408,13977" coordsize="2,256">
              <v:shape style="position:absolute;left:8408;top:13977;width:2;height:256" coordorigin="8408,13977" coordsize="0,256" path="m8408,14233l8408,13977e" filled="f" stroked="t" strokeweight="3.927835pt" strokecolor="#EDEDED">
                <v:path arrowok="t"/>
              </v:shape>
            </v:group>
            <v:group style="position:absolute;left:8601;top:13987;width:2;height:246" coordorigin="8601,13987" coordsize="2,246">
              <v:shape style="position:absolute;left:8601;top:13987;width:2;height:246" coordorigin="8601,13987" coordsize="0,246" path="m8601,14233l8601,13987e" filled="f" stroked="t" strokeweight="2.71765pt" strokecolor="#EDEDED">
                <v:path arrowok="t"/>
              </v:shape>
            </v:group>
            <v:group style="position:absolute;left:8687;top:13842;width:2;height:437" coordorigin="8687,13842" coordsize="2,437">
              <v:shape style="position:absolute;left:8687;top:13842;width:2;height:437" coordorigin="8687,13842" coordsize="0,437" path="m8687,13842l8687,14278,8687,13842xe" filled="t" fillcolor="#EDEDED" stroked="f">
                <v:path arrowok="t"/>
                <v:fill/>
              </v:shape>
            </v:group>
            <v:group style="position:absolute;left:8379;top:14186;width:2;height:202" coordorigin="8379,14186" coordsize="2,202">
              <v:shape style="position:absolute;left:8379;top:14186;width:2;height:202" coordorigin="8379,14186" coordsize="0,202" path="m8379,14387l8379,14186e" filled="f" stroked="t" strokeweight="2.293750pt" strokecolor="#EDEDED">
                <v:path arrowok="t"/>
              </v:shape>
            </v:group>
            <v:group style="position:absolute;left:8437;top:14186;width:2;height:202" coordorigin="8437,14186" coordsize="2,202">
              <v:shape style="position:absolute;left:8437;top:14186;width:2;height:202" coordorigin="8437,14186" coordsize="0,202" path="m8437,14387l8437,14186e" filled="f" stroked="t" strokeweight="2.12125pt" strokecolor="#EDEDED">
                <v:path arrowok="t"/>
              </v:shape>
            </v:group>
            <v:group style="position:absolute;left:8956;top:14188;width:2;height:99" coordorigin="8956,14188" coordsize="2,99">
              <v:shape style="position:absolute;left:8956;top:14188;width:2;height:99" coordorigin="8956,14188" coordsize="0,99" path="m8956,14287l8956,14188e" filled="f" stroked="t" strokeweight="2.5pt" strokecolor="#EDEDED">
                <v:path arrowok="t"/>
              </v:shape>
            </v:group>
            <v:group style="position:absolute;left:8890;top:14287;width:99;height:188" coordorigin="8890,14287" coordsize="99,188">
              <v:shape style="position:absolute;left:8890;top:14287;width:99;height:188" coordorigin="8890,14287" coordsize="99,188" path="m8890,14287l8989,14287,8989,14475,8890,14475,8890,14287e" filled="t" fillcolor="#EDEDED" stroked="f">
                <v:path arrowok="t"/>
                <v:fill/>
              </v:shape>
            </v:group>
            <v:group style="position:absolute;left:9584;top:14287;width:2;height:188" coordorigin="9584,14287" coordsize="2,188">
              <v:shape style="position:absolute;left:9584;top:14287;width:2;height:188" coordorigin="9584,14287" coordsize="0,188" path="m9584,14475l9584,14287e" filled="f" stroked="t" strokeweight="3.124pt" strokecolor="#EDEDED">
                <v:path arrowok="t"/>
              </v:shape>
            </v:group>
            <v:group style="position:absolute;left:8197;top:14402;width:2;height:323" coordorigin="8197,14402" coordsize="2,323">
              <v:shape style="position:absolute;left:8197;top:14402;width:2;height:323" coordorigin="8197,14402" coordsize="0,323" path="m8197,14725l8197,14402e" filled="f" stroked="t" strokeweight="2.29pt" strokecolor="#D6D6D6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6" w:lineRule="exact"/>
        <w:ind w:left="134" w:right="-91"/>
        <w:jc w:val="left"/>
        <w:tabs>
          <w:tab w:pos="4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5"/>
        </w:rPr>
        <w:t>ARIKBOGA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1923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11"/>
        </w:rPr>
        <w:t>Itfaiy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11"/>
        </w:rPr>
        <w:t>e</w:t>
      </w:r>
      <w:r>
        <w:rPr>
          <w:rFonts w:ascii="Arial" w:hAnsi="Arial" w:cs="Arial" w:eastAsia="Arial"/>
          <w:sz w:val="19"/>
          <w:szCs w:val="19"/>
          <w:color w:val="343434"/>
          <w:spacing w:val="-7"/>
          <w:w w:val="100"/>
          <w:position w:val="11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3"/>
          <w:position w:val="11"/>
        </w:rPr>
        <w:t>Kuze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3"/>
          <w:position w:val="11"/>
        </w:rPr>
        <w:t>y</w:t>
      </w:r>
      <w:r>
        <w:rPr>
          <w:rFonts w:ascii="Arial" w:hAnsi="Arial" w:cs="Arial" w:eastAsia="Arial"/>
          <w:sz w:val="19"/>
          <w:szCs w:val="19"/>
          <w:color w:val="343434"/>
          <w:spacing w:val="-11"/>
          <w:w w:val="93"/>
          <w:position w:val="11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11"/>
        </w:rPr>
        <w:t>Bölg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11"/>
        </w:rPr>
        <w:t>e</w:t>
      </w:r>
      <w:r>
        <w:rPr>
          <w:rFonts w:ascii="Arial" w:hAnsi="Arial" w:cs="Arial" w:eastAsia="Arial"/>
          <w:sz w:val="18"/>
          <w:szCs w:val="18"/>
          <w:color w:val="343434"/>
          <w:spacing w:val="3"/>
          <w:w w:val="100"/>
          <w:position w:val="11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11"/>
        </w:rPr>
        <w:t>;</w:t>
      </w:r>
      <w:r>
        <w:rPr>
          <w:rFonts w:ascii="Arial" w:hAnsi="Arial" w:cs="Arial" w:eastAsia="Arial"/>
          <w:sz w:val="19"/>
          <w:szCs w:val="19"/>
          <w:color w:val="464646"/>
          <w:spacing w:val="3"/>
          <w:w w:val="100"/>
          <w:position w:val="11"/>
        </w:rPr>
        <w:t>m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11"/>
        </w:rPr>
        <w:t>iri</w:t>
      </w:r>
      <w:r>
        <w:rPr>
          <w:rFonts w:ascii="Arial" w:hAnsi="Arial" w:cs="Arial" w:eastAsia="Arial"/>
          <w:sz w:val="19"/>
          <w:szCs w:val="19"/>
          <w:color w:val="343434"/>
          <w:spacing w:val="-11"/>
          <w:w w:val="100"/>
          <w:position w:val="11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1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right="-7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A1A1A1"/>
          <w:spacing w:val="0"/>
          <w:w w:val="73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A1A1A1"/>
          <w:spacing w:val="24"/>
          <w:w w:val="7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0"/>
          <w:w w:val="68"/>
        </w:rPr>
        <w:t>-.</w:t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-51"/>
          <w:w w:val="6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42"/>
          <w:w w:val="76"/>
          <w:i/>
          <w:position w:val="6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-10"/>
          <w:w w:val="68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76"/>
          <w:i/>
          <w:position w:val="6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C7C7C"/>
          <w:spacing w:val="0"/>
          <w:w w:val="27"/>
          <w:position w:val="-1"/>
        </w:rPr>
        <w:t>ı"&gt;</w:t>
      </w:r>
      <w:r>
        <w:rPr>
          <w:rFonts w:ascii="Times New Roman" w:hAnsi="Times New Roman" w:cs="Times New Roman" w:eastAsia="Times New Roman"/>
          <w:sz w:val="22"/>
          <w:szCs w:val="22"/>
          <w:color w:val="7C7C7C"/>
          <w:spacing w:val="9"/>
          <w:w w:val="28"/>
          <w:position w:val="-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-22"/>
          <w:w w:val="76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7C7C7C"/>
          <w:spacing w:val="-9"/>
          <w:w w:val="66"/>
          <w:position w:val="5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-9"/>
          <w:w w:val="76"/>
          <w:position w:val="-1"/>
        </w:rPr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-11"/>
          <w:w w:val="76"/>
          <w:emboss/>
          <w:position w:val="-1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-11"/>
          <w:w w:val="76"/>
          <w:emboss/>
          <w:position w:val="-1"/>
        </w:rPr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-11"/>
          <w:w w:val="76"/>
          <w:position w:val="-1"/>
        </w:rPr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-11"/>
          <w:w w:val="76"/>
          <w:position w:val="-1"/>
        </w:rPr>
      </w:r>
      <w:r>
        <w:rPr>
          <w:rFonts w:ascii="Arial" w:hAnsi="Arial" w:cs="Arial" w:eastAsia="Arial"/>
          <w:sz w:val="13"/>
          <w:szCs w:val="13"/>
          <w:color w:val="7C7C7C"/>
          <w:spacing w:val="-17"/>
          <w:w w:val="66"/>
          <w:position w:val="5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-36"/>
          <w:w w:val="76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7C7C7C"/>
          <w:spacing w:val="5"/>
          <w:w w:val="66"/>
          <w:position w:val="5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0"/>
          <w:w w:val="76"/>
          <w:position w:val="-1"/>
        </w:rPr>
        <w:t>....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left="5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43434"/>
          <w:w w:val="54"/>
        </w:rPr>
        <w:t>.........</w:t>
      </w:r>
      <w:r>
        <w:rPr>
          <w:rFonts w:ascii="Arial" w:hAnsi="Arial" w:cs="Arial" w:eastAsia="Arial"/>
          <w:sz w:val="13"/>
          <w:szCs w:val="13"/>
          <w:color w:val="343434"/>
          <w:spacing w:val="-8"/>
          <w:w w:val="54"/>
        </w:rPr>
        <w:t>.</w:t>
      </w:r>
      <w:r>
        <w:rPr>
          <w:rFonts w:ascii="Arial" w:hAnsi="Arial" w:cs="Arial" w:eastAsia="Arial"/>
          <w:sz w:val="13"/>
          <w:szCs w:val="13"/>
          <w:color w:val="939393"/>
          <w:spacing w:val="0"/>
          <w:w w:val="54"/>
        </w:rPr>
        <w:t>..........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240"/>
          <w:cols w:num="3" w:equalWidth="0">
            <w:col w:w="5965" w:space="1967"/>
            <w:col w:w="330" w:space="159"/>
            <w:col w:w="2999"/>
          </w:cols>
        </w:sectPr>
      </w:pPr>
      <w:rPr/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tLeast"/>
        <w:ind w:left="3831" w:right="4279" w:firstLine="-11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16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9"/>
          <w:w w:val="115"/>
        </w:rPr>
        <w:t>G</w:t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326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78" w:lineRule="exact"/>
        <w:ind w:left="908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639999pt;margin-top:-38.732948pt;width:507.468011pt;height:85.311189pt;mso-position-horizontal-relative:page;mso-position-vertical-relative:paragraph;z-index:-15790" type="#_x0000_t202" filled="f" stroked="f">
            <v:textbox inset="0,0,0,0">
              <w:txbxContent>
                <w:p>
                  <w:pPr>
                    <w:spacing w:before="0" w:after="0" w:line="1706" w:lineRule="exact"/>
                    <w:ind w:right="-296"/>
                    <w:jc w:val="left"/>
                    <w:tabs>
                      <w:tab w:pos="878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32323"/>
                      <w:spacing w:val="0"/>
                      <w:w w:val="172"/>
                      <w:b/>
                      <w:bCs/>
                      <w:i/>
                      <w:position w:val="65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32323"/>
                      <w:spacing w:val="0"/>
                      <w:w w:val="100"/>
                      <w:b/>
                      <w:bCs/>
                      <w:i/>
                      <w:position w:val="65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32323"/>
                      <w:spacing w:val="0"/>
                      <w:w w:val="100"/>
                      <w:b/>
                      <w:bCs/>
                      <w:i/>
                      <w:position w:val="6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43434"/>
                      <w:spacing w:val="0"/>
                      <w:w w:val="269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22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634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b/>
          <w:bCs/>
          <w:position w:val="-1"/>
        </w:rPr>
        <w:t>BÜVÜKSEHIR</w:t>
      </w:r>
      <w:r>
        <w:rPr>
          <w:rFonts w:ascii="Arial" w:hAnsi="Arial" w:cs="Arial" w:eastAsia="Arial"/>
          <w:sz w:val="15"/>
          <w:szCs w:val="15"/>
          <w:color w:val="232323"/>
          <w:spacing w:val="-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8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8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2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682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32323"/>
          <w:spacing w:val="0"/>
          <w:w w:val="115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32323"/>
          <w:spacing w:val="-37"/>
          <w:w w:val="115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15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6" w:right="-20"/>
        <w:jc w:val="left"/>
        <w:tabs>
          <w:tab w:pos="1500" w:val="left"/>
          <w:tab w:pos="3180" w:val="left"/>
          <w:tab w:pos="56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:07.05.2017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13:39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Tel:63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28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0"/>
        </w:rPr>
        <w:t>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26" w:right="-20"/>
        <w:jc w:val="left"/>
        <w:tabs>
          <w:tab w:pos="1500" w:val="left"/>
          <w:tab w:pos="3180" w:val="left"/>
          <w:tab w:pos="458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:07.05.2017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:2839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Poyracı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Çöplüğü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26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Poyracı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Çöplüğ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Kınık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24" w:lineRule="exact"/>
        <w:ind w:left="126" w:right="-20"/>
        <w:jc w:val="left"/>
        <w:tabs>
          <w:tab w:pos="1500" w:val="left"/>
          <w:tab w:pos="4640" w:val="left"/>
          <w:tab w:pos="7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0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80" w:bottom="280" w:left="220" w:right="200"/>
        </w:sectPr>
      </w:pPr>
      <w:rPr/>
    </w:p>
    <w:p>
      <w:pPr>
        <w:spacing w:before="15" w:after="0" w:line="240" w:lineRule="auto"/>
        <w:ind w:left="126" w:right="-20"/>
        <w:jc w:val="left"/>
        <w:tabs>
          <w:tab w:pos="3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1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3687" w:right="-6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2.320007pt;margin-top:4.476923pt;width:4.53726pt;height:26pt;mso-position-horizontal-relative:page;mso-position-vertical-relative:paragraph;z-index:-15789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A3A3A5"/>
                      <w:spacing w:val="0"/>
                      <w:w w:val="6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Beıonarı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11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  <w:position w:val="-1"/>
        </w:rPr>
        <w:t>Çel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  <w:position w:val="-1"/>
        </w:rPr>
        <w:t>ik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3"/>
          <w:position w:val="-3"/>
        </w:rPr>
        <w:t>Di*-er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87" w:lineRule="exact"/>
        <w:ind w:right="458"/>
        <w:jc w:val="right"/>
        <w:tabs>
          <w:tab w:pos="600" w:val="left"/>
          <w:tab w:pos="15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5"/>
          <w:szCs w:val="45"/>
          <w:color w:val="343434"/>
          <w:w w:val="47"/>
          <w:position w:val="-2"/>
        </w:rPr>
        <w:t>ı</w:t>
      </w:r>
      <w:r>
        <w:rPr>
          <w:rFonts w:ascii="Arial" w:hAnsi="Arial" w:cs="Arial" w:eastAsia="Arial"/>
          <w:sz w:val="45"/>
          <w:szCs w:val="45"/>
          <w:color w:val="343434"/>
          <w:w w:val="100"/>
          <w:position w:val="-2"/>
        </w:rPr>
        <w:tab/>
      </w:r>
      <w:r>
        <w:rPr>
          <w:rFonts w:ascii="Arial" w:hAnsi="Arial" w:cs="Arial" w:eastAsia="Arial"/>
          <w:sz w:val="45"/>
          <w:szCs w:val="45"/>
          <w:color w:val="343434"/>
          <w:w w:val="100"/>
          <w:position w:val="-2"/>
        </w:rPr>
      </w:r>
      <w:r>
        <w:rPr>
          <w:rFonts w:ascii="Arial" w:hAnsi="Arial" w:cs="Arial" w:eastAsia="Arial"/>
          <w:sz w:val="45"/>
          <w:szCs w:val="45"/>
          <w:color w:val="232323"/>
          <w:w w:val="60"/>
          <w:position w:val="-2"/>
        </w:rPr>
        <w:t>ı</w:t>
      </w:r>
      <w:r>
        <w:rPr>
          <w:rFonts w:ascii="Arial" w:hAnsi="Arial" w:cs="Arial" w:eastAsia="Arial"/>
          <w:sz w:val="45"/>
          <w:szCs w:val="45"/>
          <w:color w:val="232323"/>
          <w:w w:val="100"/>
          <w:position w:val="-2"/>
        </w:rPr>
        <w:tab/>
      </w:r>
      <w:r>
        <w:rPr>
          <w:rFonts w:ascii="Arial" w:hAnsi="Arial" w:cs="Arial" w:eastAsia="Arial"/>
          <w:sz w:val="45"/>
          <w:szCs w:val="45"/>
          <w:color w:val="232323"/>
          <w:w w:val="100"/>
          <w:position w:val="-2"/>
        </w:rPr>
      </w:r>
      <w:r>
        <w:rPr>
          <w:rFonts w:ascii="Arial" w:hAnsi="Arial" w:cs="Arial" w:eastAsia="Arial"/>
          <w:sz w:val="41"/>
          <w:szCs w:val="41"/>
          <w:color w:val="232323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9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15.280029pt;margin-top:-3.250877pt;width:14.16pt;height:.1pt;mso-position-horizontal-relative:page;mso-position-vertical-relative:paragraph;z-index:-15810" coordorigin="10306,-65" coordsize="283,2">
            <v:shape style="position:absolute;left:10306;top:-65;width:283;height:2" coordorigin="10306,-65" coordsize="283,0" path="m10306,-65l10589,-65e" filled="f" stroked="t" strokeweight=".24pt" strokecolor="#B8B8B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14:15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200"/>
          <w:cols w:num="2" w:equalWidth="0">
            <w:col w:w="6636" w:space="172"/>
            <w:col w:w="4692"/>
          </w:cols>
        </w:sectPr>
      </w:pPr>
      <w:rPr/>
    </w:p>
    <w:p>
      <w:pPr>
        <w:spacing w:before="0" w:after="0" w:line="194" w:lineRule="exact"/>
        <w:ind w:left="1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tabs>
          <w:tab w:pos="3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4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Emi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KARACAOÖLU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0" w:right="-20"/>
        <w:jc w:val="left"/>
        <w:tabs>
          <w:tab w:pos="256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:40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</w:rPr>
        <w:t>13:43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-1"/>
        </w:rPr>
        <w:t>635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200"/>
          <w:cols w:num="2" w:equalWidth="0">
            <w:col w:w="1201" w:space="970"/>
            <w:col w:w="9329"/>
          </w:cols>
        </w:sectPr>
      </w:pPr>
      <w:rPr/>
    </w:p>
    <w:p>
      <w:pPr>
        <w:spacing w:before="0" w:after="0" w:line="268" w:lineRule="exact"/>
        <w:ind w:left="126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4736" w:right="449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4728" w:right="413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305" w:lineRule="exact"/>
        <w:ind w:left="116" w:right="-20"/>
        <w:jc w:val="left"/>
        <w:tabs>
          <w:tab w:pos="600" w:val="left"/>
          <w:tab w:pos="860" w:val="left"/>
          <w:tab w:pos="2180" w:val="left"/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4.074875pt;margin-top:12.283387pt;width:.1pt;height:12.788819pt;mso-position-horizontal-relative:page;mso-position-vertical-relative:paragraph;z-index:-15808" coordorigin="681,246" coordsize="2,256">
            <v:shape style="position:absolute;left:681;top:246;width:2;height:256" coordorigin="681,246" coordsize="0,256" path="m681,501l681,246e" filled="f" stroked="t" strokeweight="2.87875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5"/>
          <w:szCs w:val="25"/>
          <w:color w:val="5B5D5D"/>
          <w:spacing w:val="0"/>
          <w:w w:val="159"/>
          <w:position w:val="-4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5B5D5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B5D5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5"/>
          <w:szCs w:val="25"/>
          <w:color w:val="5B5D5D"/>
          <w:spacing w:val="0"/>
          <w:w w:val="100"/>
          <w:u w:val="single" w:color="000000"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B5D5D"/>
          <w:spacing w:val="0"/>
          <w:w w:val="100"/>
          <w:u w:val="single" w:color="000000"/>
          <w:position w:val="-4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B5D5D"/>
          <w:spacing w:val="0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25"/>
          <w:szCs w:val="25"/>
          <w:color w:val="5B5D5D"/>
          <w:spacing w:val="0"/>
          <w:w w:val="100"/>
          <w:u w:val="single" w:color="000000"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B5D5D"/>
          <w:spacing w:val="9"/>
          <w:w w:val="100"/>
          <w:u w:val="single" w:color="000000"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B5D5D"/>
          <w:spacing w:val="9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25"/>
          <w:szCs w:val="25"/>
          <w:color w:val="5B5D5D"/>
          <w:spacing w:val="9"/>
          <w:w w:val="100"/>
          <w:position w:val="-4"/>
        </w:rPr>
      </w:r>
      <w:r>
        <w:rPr>
          <w:rFonts w:ascii="Times New Roman" w:hAnsi="Times New Roman" w:cs="Times New Roman" w:eastAsia="Times New Roman"/>
          <w:sz w:val="25"/>
          <w:szCs w:val="25"/>
          <w:color w:val="5B5D5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B5D5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7"/>
        </w:rPr>
        <w:t>Sayısı:2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7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7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126" w:right="-20"/>
        <w:jc w:val="left"/>
        <w:tabs>
          <w:tab w:pos="440" w:val="left"/>
          <w:tab w:pos="47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32323"/>
          <w:spacing w:val="0"/>
          <w:w w:val="182"/>
          <w:position w:val="1"/>
        </w:rPr>
        <w:t>\</w:t>
      </w:r>
      <w:r>
        <w:rPr>
          <w:rFonts w:ascii="Arial" w:hAnsi="Arial" w:cs="Arial" w:eastAsia="Arial"/>
          <w:sz w:val="18"/>
          <w:szCs w:val="18"/>
          <w:color w:val="23232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-14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ıımcı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21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3" w:lineRule="auto"/>
        <w:ind w:left="135" w:right="1289" w:firstLine="-19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7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çöplükteki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alevli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728" w:right="387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81" w:lineRule="exact"/>
        <w:ind w:left="126" w:right="-20"/>
        <w:jc w:val="left"/>
        <w:tabs>
          <w:tab w:pos="2340" w:val="left"/>
          <w:tab w:pos="6680" w:val="left"/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-3"/>
        </w:rPr>
        <w:t>yapılmıştı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8"/>
          <w:w w:val="107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0"/>
          <w:w w:val="14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8"/>
          <w:w w:val="100"/>
          <w:position w:val="-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0" w:lineRule="exact"/>
        <w:ind w:left="5569" w:right="-20"/>
        <w:jc w:val="left"/>
        <w:tabs>
          <w:tab w:pos="6680" w:val="left"/>
          <w:tab w:pos="8260" w:val="left"/>
        </w:tabs>
        <w:rPr>
          <w:rFonts w:ascii="Arial" w:hAnsi="Arial" w:cs="Arial" w:eastAsia="Arial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</w:r>
      <w:r>
        <w:rPr>
          <w:rFonts w:ascii="Arial" w:hAnsi="Arial" w:cs="Arial" w:eastAsia="Arial"/>
          <w:sz w:val="41"/>
          <w:szCs w:val="41"/>
          <w:color w:val="464646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46464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464646"/>
          <w:spacing w:val="0"/>
          <w:w w:val="100"/>
          <w:position w:val="0"/>
        </w:rPr>
      </w:r>
      <w:r>
        <w:rPr>
          <w:rFonts w:ascii="Arial" w:hAnsi="Arial" w:cs="Arial" w:eastAsia="Arial"/>
          <w:sz w:val="37"/>
          <w:szCs w:val="37"/>
          <w:color w:val="343434"/>
          <w:spacing w:val="0"/>
          <w:w w:val="73"/>
          <w:position w:val="0"/>
        </w:rPr>
        <w:t>ı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135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tetki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1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14" w:lineRule="exact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2286" w:right="-20"/>
        <w:jc w:val="left"/>
        <w:tabs>
          <w:tab w:pos="7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çöplükteki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53" w:lineRule="auto"/>
        <w:ind w:left="2190" w:right="53" w:firstLine="-2054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araştırmada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68" w:lineRule="auto"/>
        <w:ind w:left="135" w:right="3952"/>
        <w:jc w:val="left"/>
        <w:tabs>
          <w:tab w:pos="2180" w:val="left"/>
          <w:tab w:pos="222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Şirk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11"/>
          <w:w w:val="9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lasti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çıkrı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hortum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patlamıştır.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w w:val="90"/>
        </w:rPr>
        <w:t>T{'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90"/>
        </w:rPr>
        <w:t>"</w:t>
      </w:r>
      <w:r>
        <w:rPr>
          <w:rFonts w:ascii="Times New Roman" w:hAnsi="Times New Roman" w:cs="Times New Roman" w:eastAsia="Times New Roman"/>
          <w:sz w:val="10"/>
          <w:szCs w:val="10"/>
          <w:color w:val="232323"/>
          <w:spacing w:val="0"/>
          <w:w w:val="92"/>
          <w:position w:val="6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232323"/>
          <w:spacing w:val="-1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;m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160" w:lineRule="exact"/>
        <w:ind w:left="116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5B5D5D"/>
          <w:spacing w:val="0"/>
          <w:w w:val="168"/>
          <w:position w:val="-2"/>
        </w:rPr>
        <w:t>r-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45" w:right="-20"/>
        <w:jc w:val="left"/>
        <w:tabs>
          <w:tab w:pos="218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Ekmi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T.arih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:07.05.2017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!Saati: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1"/>
        </w:rPr>
        <w:t>14:30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85" w:lineRule="exact"/>
        <w:ind w:left="236" w:right="-20"/>
        <w:jc w:val="left"/>
        <w:tabs>
          <w:tab w:pos="1040" w:val="left"/>
          <w:tab w:pos="1560" w:val="left"/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2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3A3A5"/>
          <w:spacing w:val="0"/>
          <w:w w:val="100"/>
          <w:position w:val="-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3A3A5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-4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4"/>
          <w:position w:val="-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-4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200"/>
        </w:sectPr>
      </w:pPr>
      <w:rPr/>
    </w:p>
    <w:p>
      <w:pPr>
        <w:spacing w:before="0" w:after="0" w:line="348" w:lineRule="exact"/>
        <w:ind w:right="-20"/>
        <w:jc w:val="right"/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6"/>
          <w:szCs w:val="6"/>
          <w:color w:val="B5B5B5"/>
          <w:spacing w:val="0"/>
          <w:w w:val="271"/>
        </w:rPr>
        <w:t>)</w:t>
      </w:r>
      <w:r>
        <w:rPr>
          <w:rFonts w:ascii="Arial" w:hAnsi="Arial" w:cs="Arial" w:eastAsia="Arial"/>
          <w:sz w:val="6"/>
          <w:szCs w:val="6"/>
          <w:color w:val="B5B5B5"/>
          <w:spacing w:val="16"/>
          <w:w w:val="271"/>
        </w:rPr>
        <w:t> </w:t>
      </w:r>
      <w:r>
        <w:rPr>
          <w:rFonts w:ascii="Arial" w:hAnsi="Arial" w:cs="Arial" w:eastAsia="Arial"/>
          <w:sz w:val="34"/>
          <w:szCs w:val="34"/>
          <w:color w:val="8C8C8C"/>
          <w:spacing w:val="17"/>
          <w:w w:val="55"/>
        </w:rPr>
        <w:t>.</w:t>
      </w:r>
      <w:r>
        <w:rPr>
          <w:rFonts w:ascii="Arial" w:hAnsi="Arial" w:cs="Arial" w:eastAsia="Arial"/>
          <w:sz w:val="34"/>
          <w:szCs w:val="34"/>
          <w:color w:val="C8C8C8"/>
          <w:spacing w:val="17"/>
          <w:w w:val="55"/>
        </w:rPr>
      </w:r>
      <w:r>
        <w:rPr>
          <w:rFonts w:ascii="Arial" w:hAnsi="Arial" w:cs="Arial" w:eastAsia="Arial"/>
          <w:sz w:val="34"/>
          <w:szCs w:val="34"/>
          <w:color w:val="C8C8C8"/>
          <w:spacing w:val="0"/>
          <w:w w:val="55"/>
          <w:shadow/>
        </w:rPr>
        <w:t>.</w:t>
      </w:r>
      <w:r>
        <w:rPr>
          <w:rFonts w:ascii="Arial" w:hAnsi="Arial" w:cs="Arial" w:eastAsia="Arial"/>
          <w:sz w:val="34"/>
          <w:szCs w:val="34"/>
          <w:color w:val="C8C8C8"/>
          <w:spacing w:val="0"/>
          <w:w w:val="55"/>
        </w:rPr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14" w:after="0" w:line="69" w:lineRule="atLeast"/>
        <w:ind w:right="41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559998pt;margin-top:.547617pt;width:9.817953pt;height:13.699015pt;mso-position-horizontal-relative:page;mso-position-vertical-relative:paragraph;z-index:-15813" type="#_x0000_t202" filled="f" stroked="f">
            <v:textbox inset="0,0,0,0">
              <w:txbxContent>
                <w:p>
                  <w:pPr>
                    <w:spacing w:before="0" w:after="0" w:line="274" w:lineRule="exact"/>
                    <w:ind w:right="-2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B5B5B5"/>
                      <w:spacing w:val="0"/>
                      <w:w w:val="79"/>
                    </w:rPr>
                    <w:t>..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1.210003pt;margin-top:2.927766pt;width:2.220pt;height:2.692383pt;mso-position-horizontal-relative:page;mso-position-vertical-relative:paragraph;z-index:-15806" coordorigin="824,59" coordsize="44,54">
            <v:shape style="position:absolute;left:824;top:59;width:44;height:54" coordorigin="824,59" coordsize="44,54" path="m824,85l869,85e" filled="f" stroked="t" strokeweight="2.792383pt" strokecolor="#EBEBEB">
              <v:path arrowok="t"/>
            </v:shape>
          </v:group>
          <w10:wrap type="none"/>
        </w:pict>
      </w:r>
      <w:r>
        <w:rPr/>
        <w:pict>
          <v:group style="position:absolute;margin-left:67.200005pt;margin-top:1.72091pt;width:7.250001pt;height:12.935723pt;mso-position-horizontal-relative:page;mso-position-vertical-relative:paragraph;z-index:-15805" coordorigin="1344,34" coordsize="145,259">
            <v:group style="position:absolute;left:1344;top:43;width:144;height:242" coordorigin="1344,43" coordsize="144,242">
              <v:shape style="position:absolute;left:1344;top:43;width:144;height:242" coordorigin="1344,43" coordsize="144,242" path="m1344,43l1488,43,1488,285,1344,285,1344,43e" filled="t" fillcolor="#EBEBEB" stroked="f">
                <v:path arrowok="t"/>
                <v:fill/>
              </v:shape>
            </v:group>
            <v:group style="position:absolute;left:1481;top:43;width:2;height:242" coordorigin="1481,43" coordsize="2,242">
              <v:shape style="position:absolute;left:1481;top:43;width:2;height:242" coordorigin="1481,43" coordsize="0,242" path="m1481,285l1481,43e" filled="f" stroked="t" strokeweight=".82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77.080505pt;margin-top:1.60139pt;width:3.95954pt;height:39.635789pt;mso-position-horizontal-relative:page;mso-position-vertical-relative:paragraph;z-index:-15804" coordorigin="1542,32" coordsize="79,793">
            <v:group style="position:absolute;left:1610;top:43;width:2;height:242" coordorigin="1610,43" coordsize="2,242">
              <v:shape style="position:absolute;left:1610;top:43;width:2;height:242" coordorigin="1610,43" coordsize="0,242" path="m1610,285l1610,43e" filled="f" stroked="t" strokeweight="1.05904pt" strokecolor="#EBEBEB">
                <v:path arrowok="t"/>
              </v:shape>
            </v:group>
            <v:group style="position:absolute;left:1576;top:218;width:2;height:363" coordorigin="1576,218" coordsize="2,363">
              <v:shape style="position:absolute;left:1576;top:218;width:2;height:363" coordorigin="1576,218" coordsize="0,363" path="m1576,581l1576,218e" filled="f" stroked="t" strokeweight="1.213750pt" strokecolor="#EBEBEB">
                <v:path arrowok="t"/>
              </v:shape>
            </v:group>
            <v:group style="position:absolute;left:1565;top:546;width:2;height:256" coordorigin="1565,546" coordsize="2,256">
              <v:shape style="position:absolute;left:1565;top:546;width:2;height:256" coordorigin="1565,546" coordsize="0,256" path="m1565,802l1565,546e" filled="f" stroked="t" strokeweight="2.31445pt" strokecolor="#EBEBE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4"/>
          <w:szCs w:val="4"/>
          <w:color w:val="A3A3A5"/>
          <w:spacing w:val="0"/>
          <w:w w:val="202"/>
          <w:position w:val="13"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A3A3A5"/>
          <w:spacing w:val="0"/>
          <w:w w:val="202"/>
          <w:position w:val="13"/>
        </w:rPr>
        <w:t>       </w:t>
      </w:r>
      <w:r>
        <w:rPr>
          <w:rFonts w:ascii="Times New Roman" w:hAnsi="Times New Roman" w:cs="Times New Roman" w:eastAsia="Times New Roman"/>
          <w:sz w:val="4"/>
          <w:szCs w:val="4"/>
          <w:color w:val="A3A3A5"/>
          <w:spacing w:val="2"/>
          <w:w w:val="202"/>
          <w:position w:val="13"/>
        </w:rPr>
        <w:t> </w:t>
      </w:r>
      <w:r>
        <w:rPr>
          <w:rFonts w:ascii="Arial" w:hAnsi="Arial" w:cs="Arial" w:eastAsia="Arial"/>
          <w:sz w:val="10"/>
          <w:szCs w:val="10"/>
          <w:color w:val="B5B5B5"/>
          <w:spacing w:val="0"/>
          <w:w w:val="202"/>
          <w:position w:val="10"/>
        </w:rPr>
        <w:t>-</w:t>
      </w:r>
      <w:r>
        <w:rPr>
          <w:rFonts w:ascii="Arial" w:hAnsi="Arial" w:cs="Arial" w:eastAsia="Arial"/>
          <w:sz w:val="10"/>
          <w:szCs w:val="10"/>
          <w:color w:val="B5B5B5"/>
          <w:spacing w:val="0"/>
          <w:w w:val="202"/>
          <w:position w:val="10"/>
        </w:rPr>
        <w:t>  </w:t>
      </w:r>
      <w:r>
        <w:rPr>
          <w:rFonts w:ascii="Arial" w:hAnsi="Arial" w:cs="Arial" w:eastAsia="Arial"/>
          <w:sz w:val="10"/>
          <w:szCs w:val="10"/>
          <w:color w:val="B5B5B5"/>
          <w:spacing w:val="11"/>
          <w:w w:val="202"/>
          <w:position w:val="10"/>
        </w:rPr>
        <w:t> 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83"/>
          <w:position w:val="0"/>
        </w:rPr>
        <w:t>·</w:t>
      </w:r>
      <w:r>
        <w:rPr>
          <w:rFonts w:ascii="Arial" w:hAnsi="Arial" w:cs="Arial" w:eastAsia="Arial"/>
          <w:sz w:val="23"/>
          <w:szCs w:val="23"/>
          <w:color w:val="5B5D5D"/>
          <w:spacing w:val="8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3A3A5"/>
          <w:spacing w:val="-12"/>
          <w:w w:val="229"/>
          <w:position w:val="0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-12"/>
          <w:w w:val="52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-12"/>
          <w:w w:val="52"/>
          <w:emboss/>
          <w:position w:val="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-12"/>
          <w:w w:val="52"/>
          <w:emboss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-12"/>
          <w:w w:val="52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-12"/>
          <w:w w:val="52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A3A3A5"/>
          <w:spacing w:val="-8"/>
          <w:w w:val="27"/>
          <w:position w:val="0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C8C8C8"/>
          <w:spacing w:val="-12"/>
          <w:w w:val="32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A3A3A5"/>
          <w:spacing w:val="0"/>
          <w:w w:val="27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0" w:after="0" w:line="224" w:lineRule="exact"/>
        <w:ind w:left="734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232323"/>
          <w:spacing w:val="0"/>
          <w:w w:val="100"/>
          <w:position w:val="-5"/>
        </w:rPr>
        <w:t>.•</w:t>
      </w:r>
      <w:r>
        <w:rPr>
          <w:rFonts w:ascii="Times New Roman" w:hAnsi="Times New Roman" w:cs="Times New Roman" w:eastAsia="Times New Roman"/>
          <w:sz w:val="12"/>
          <w:szCs w:val="12"/>
          <w:color w:val="232323"/>
          <w:spacing w:val="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232323"/>
          <w:spacing w:val="0"/>
          <w:w w:val="63"/>
          <w:position w:val="-5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232323"/>
          <w:spacing w:val="15"/>
          <w:w w:val="63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232323"/>
          <w:spacing w:val="-36"/>
          <w:w w:val="132"/>
          <w:position w:val="1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232323"/>
          <w:spacing w:val="0"/>
          <w:w w:val="107"/>
          <w:position w:val="-5"/>
        </w:rPr>
        <w:t>1'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1" w:lineRule="atLeast"/>
        <w:ind w:right="-20"/>
        <w:jc w:val="left"/>
        <w:tabs>
          <w:tab w:pos="720" w:val="left"/>
          <w:tab w:pos="3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05.966003pt;margin-top:.327553pt;width:5.45454pt;height:12.278321pt;mso-position-horizontal-relative:page;mso-position-vertical-relative:paragraph;z-index:-15807" coordorigin="2119,7" coordsize="109,246">
            <v:shape style="position:absolute;left:2119;top:7;width:109;height:246" coordorigin="2119,7" coordsize="109,246" path="m2119,7l2228,7,2228,252,2119,252,2119,7e" filled="t" fillcolor="#EBEB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125.921379pt;margin-top:1.487778pt;width:.1pt;height:12.788819pt;mso-position-horizontal-relative:page;mso-position-vertical-relative:paragraph;z-index:-15803" coordorigin="2518,30" coordsize="2,256">
            <v:shape style="position:absolute;left:2518;top:30;width:2;height:256" coordorigin="2518,30" coordsize="0,256" path="m2518,286l2518,30e" filled="f" stroked="t" strokeweight="1.68175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7"/>
          <w:szCs w:val="27"/>
          <w:color w:val="8C8C8C"/>
          <w:spacing w:val="-9"/>
          <w:w w:val="183"/>
          <w:position w:val="-2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8C8C8C"/>
          <w:spacing w:val="-123"/>
          <w:w w:val="56"/>
          <w:position w:val="-2"/>
        </w:rPr>
        <w:t>o</w:t>
      </w:r>
      <w:r>
        <w:rPr>
          <w:rFonts w:ascii="Times New Roman" w:hAnsi="Times New Roman" w:cs="Times New Roman" w:eastAsia="Times New Roman"/>
          <w:sz w:val="27"/>
          <w:szCs w:val="27"/>
          <w:color w:val="727475"/>
          <w:spacing w:val="0"/>
          <w:w w:val="60"/>
          <w:position w:val="-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727475"/>
          <w:spacing w:val="-5"/>
          <w:w w:val="60"/>
          <w:position w:val="-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8C8C8C"/>
          <w:spacing w:val="0"/>
          <w:w w:val="56"/>
          <w:position w:val="-2"/>
        </w:rPr>
        <w:t>...,.</w:t>
      </w:r>
      <w:r>
        <w:rPr>
          <w:rFonts w:ascii="Times New Roman" w:hAnsi="Times New Roman" w:cs="Times New Roman" w:eastAsia="Times New Roman"/>
          <w:sz w:val="27"/>
          <w:szCs w:val="27"/>
          <w:color w:val="8C8C8C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8C8C8C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-17"/>
          <w:w w:val="5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7"/>
          <w:position w:val="0"/>
        </w:rPr>
        <w:t>·oitmişse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Us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  <w:position w:val="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200"/>
          <w:cols w:num="2" w:equalWidth="0">
            <w:col w:w="1401" w:space="155"/>
            <w:col w:w="9944"/>
          </w:cols>
        </w:sectPr>
      </w:pPr>
      <w:rPr/>
    </w:p>
    <w:p>
      <w:pPr>
        <w:spacing w:before="0" w:after="0" w:line="150" w:lineRule="atLeast"/>
        <w:ind w:left="1839" w:right="-20"/>
        <w:jc w:val="left"/>
        <w:tabs>
          <w:tab w:pos="3140" w:val="left"/>
        </w:tabs>
        <w:rPr>
          <w:rFonts w:ascii="Times New Roman" w:hAnsi="Times New Roman" w:cs="Times New Roman" w:eastAsia="Times New Roman"/>
          <w:sz w:val="3"/>
          <w:szCs w:val="3"/>
        </w:rPr>
      </w:pPr>
      <w:rPr/>
      <w:r>
        <w:rPr>
          <w:rFonts w:ascii="Arial" w:hAnsi="Arial" w:cs="Arial" w:eastAsia="Arial"/>
          <w:sz w:val="18"/>
          <w:szCs w:val="18"/>
          <w:color w:val="8C8C8C"/>
          <w:spacing w:val="4"/>
          <w:w w:val="186"/>
          <w:position w:val="-12"/>
        </w:rPr>
        <w:t>'</w:t>
      </w:r>
      <w:r>
        <w:rPr>
          <w:rFonts w:ascii="Arial" w:hAnsi="Arial" w:cs="Arial" w:eastAsia="Arial"/>
          <w:sz w:val="18"/>
          <w:szCs w:val="18"/>
          <w:color w:val="B5B5B5"/>
          <w:spacing w:val="0"/>
          <w:w w:val="273"/>
          <w:position w:val="-12"/>
        </w:rPr>
        <w:t>i</w:t>
      </w:r>
      <w:r>
        <w:rPr>
          <w:rFonts w:ascii="Arial" w:hAnsi="Arial" w:cs="Arial" w:eastAsia="Arial"/>
          <w:sz w:val="18"/>
          <w:szCs w:val="18"/>
          <w:color w:val="B5B5B5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18"/>
          <w:szCs w:val="18"/>
          <w:color w:val="B5B5B5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3"/>
          <w:szCs w:val="3"/>
          <w:color w:val="232323"/>
          <w:spacing w:val="0"/>
          <w:w w:val="207"/>
          <w:position w:val="0"/>
        </w:rPr>
        <w:t>00</w:t>
      </w:r>
      <w:r>
        <w:rPr>
          <w:rFonts w:ascii="Times New Roman" w:hAnsi="Times New Roman" w:cs="Times New Roman" w:eastAsia="Times New Roman"/>
          <w:sz w:val="3"/>
          <w:szCs w:val="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200"/>
        </w:sectPr>
      </w:pPr>
      <w:rPr/>
    </w:p>
    <w:p>
      <w:pPr>
        <w:spacing w:before="0" w:after="0" w:line="215" w:lineRule="exact"/>
        <w:ind w:left="807" w:right="-100"/>
        <w:jc w:val="left"/>
        <w:tabs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1.279999pt;margin-top:1.099903pt;width:37.031361pt;height:24.061325pt;mso-position-horizontal-relative:page;mso-position-vertical-relative:paragraph;z-index:-15787" type="#_x0000_t202" filled="f" stroked="f">
            <v:textbox inset="0,0,0,0">
              <w:txbxContent>
                <w:p>
                  <w:pPr>
                    <w:spacing w:before="0" w:after="0" w:line="481" w:lineRule="exact"/>
                    <w:ind w:right="-112"/>
                    <w:jc w:val="left"/>
                    <w:rPr>
                      <w:rFonts w:ascii="Arial" w:hAnsi="Arial" w:cs="Arial" w:eastAsia="Arial"/>
                      <w:sz w:val="43"/>
                      <w:szCs w:val="43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464646"/>
                      <w:spacing w:val="-4"/>
                      <w:w w:val="78"/>
                      <w:position w:val="17"/>
                    </w:rPr>
                    <w:t>,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64646"/>
                      <w:spacing w:val="-5"/>
                      <w:w w:val="78"/>
                      <w:position w:val="17"/>
                    </w:rPr>
                    <w:t>.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64646"/>
                      <w:spacing w:val="-5"/>
                      <w:w w:val="78"/>
                      <w:position w:val="17"/>
                    </w:rPr>
                    <w:t>;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64646"/>
                      <w:spacing w:val="0"/>
                      <w:w w:val="78"/>
                      <w:position w:val="17"/>
                    </w:rPr>
                    <w:t>,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64646"/>
                      <w:spacing w:val="0"/>
                      <w:w w:val="78"/>
                      <w:position w:val="17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64646"/>
                      <w:spacing w:val="13"/>
                      <w:w w:val="78"/>
                      <w:position w:val="1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8C8C8C"/>
                      <w:spacing w:val="-39"/>
                      <w:w w:val="56"/>
                      <w:position w:val="17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727475"/>
                      <w:spacing w:val="15"/>
                      <w:w w:val="86"/>
                      <w:position w:val="17"/>
                    </w:rPr>
                    <w:t>·</w:t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5B5D5D"/>
                      <w:spacing w:val="0"/>
                      <w:w w:val="103"/>
                      <w:position w:val="-1"/>
                    </w:rPr>
                    <w:t>.i/</w:t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6.959999pt;margin-top:10.110288pt;width:52.327507pt;height:24.5pt;mso-position-horizontal-relative:page;mso-position-vertical-relative:paragraph;z-index:-15786" type="#_x0000_t202" filled="f" stroked="f">
            <v:textbox inset="0,0,0,0">
              <w:txbxContent>
                <w:p>
                  <w:pPr>
                    <w:spacing w:before="0" w:after="0" w:line="490" w:lineRule="exact"/>
                    <w:ind w:right="-113"/>
                    <w:jc w:val="left"/>
                    <w:tabs>
                      <w:tab w:pos="620" w:val="left"/>
                    </w:tabs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B5B5B5"/>
                      <w:spacing w:val="0"/>
                      <w:w w:val="132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B5B5B5"/>
                      <w:spacing w:val="0"/>
                      <w:w w:val="132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B5B5B5"/>
                      <w:spacing w:val="5"/>
                      <w:w w:val="132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343434"/>
                      <w:spacing w:val="0"/>
                      <w:w w:val="51"/>
                      <w:position w:val="-1"/>
                    </w:rPr>
                    <w:t>..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34343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34343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5B5D5D"/>
                      <w:spacing w:val="0"/>
                      <w:w w:val="149"/>
                      <w:position w:val="10"/>
                    </w:rPr>
                    <w:t>'!,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5B5D5D"/>
                      <w:spacing w:val="-10"/>
                      <w:w w:val="149"/>
                      <w:position w:val="10"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727475"/>
                      <w:spacing w:val="0"/>
                      <w:w w:val="100"/>
                      <w:position w:val="2"/>
                    </w:rPr>
                    <w:t>..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727475"/>
                      <w:spacing w:val="-14"/>
                      <w:w w:val="100"/>
                      <w:position w:val="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B5B5B5"/>
                      <w:spacing w:val="0"/>
                      <w:w w:val="25"/>
                      <w:position w:val="10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B5B5B5"/>
          <w:spacing w:val="0"/>
          <w:w w:val="242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B5B5B5"/>
          <w:spacing w:val="-51"/>
          <w:w w:val="242"/>
        </w:rPr>
        <w:t> </w:t>
      </w:r>
      <w:r>
        <w:rPr>
          <w:rFonts w:ascii="Arial" w:hAnsi="Arial" w:cs="Arial" w:eastAsia="Arial"/>
          <w:sz w:val="29"/>
          <w:szCs w:val="29"/>
          <w:color w:val="232323"/>
          <w:spacing w:val="-36"/>
          <w:w w:val="55"/>
          <w:position w:val="-5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8C8C8C"/>
          <w:spacing w:val="0"/>
          <w:w w:val="35"/>
          <w:position w:val="-5"/>
        </w:rPr>
        <w:t>o·</w:t>
      </w:r>
      <w:r>
        <w:rPr>
          <w:rFonts w:ascii="Times New Roman" w:hAnsi="Times New Roman" w:cs="Times New Roman" w:eastAsia="Times New Roman"/>
          <w:sz w:val="27"/>
          <w:szCs w:val="27"/>
          <w:color w:val="5B5D5D"/>
          <w:spacing w:val="0"/>
          <w:w w:val="48"/>
          <w:position w:val="-5"/>
        </w:rPr>
        <w:t>:;</w:t>
      </w:r>
      <w:r>
        <w:rPr>
          <w:rFonts w:ascii="Times New Roman" w:hAnsi="Times New Roman" w:cs="Times New Roman" w:eastAsia="Times New Roman"/>
          <w:sz w:val="27"/>
          <w:szCs w:val="27"/>
          <w:color w:val="5B5D5D"/>
          <w:spacing w:val="-18"/>
          <w:w w:val="49"/>
          <w:position w:val="-5"/>
        </w:rPr>
        <w:t>_</w:t>
      </w:r>
      <w:r>
        <w:rPr>
          <w:rFonts w:ascii="Times New Roman" w:hAnsi="Times New Roman" w:cs="Times New Roman" w:eastAsia="Times New Roman"/>
          <w:sz w:val="27"/>
          <w:szCs w:val="27"/>
          <w:color w:val="8C8C8C"/>
          <w:spacing w:val="-51"/>
          <w:w w:val="104"/>
          <w:position w:val="-5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B5B5B5"/>
          <w:spacing w:val="-20"/>
          <w:w w:val="33"/>
          <w:position w:val="-5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B5B5B5"/>
          <w:spacing w:val="-50"/>
          <w:w w:val="121"/>
          <w:position w:val="-5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8C8C8C"/>
          <w:spacing w:val="0"/>
          <w:w w:val="169"/>
          <w:position w:val="-5"/>
        </w:rPr>
        <w:t>;</w:t>
      </w:r>
      <w:r>
        <w:rPr>
          <w:rFonts w:ascii="Times New Roman" w:hAnsi="Times New Roman" w:cs="Times New Roman" w:eastAsia="Times New Roman"/>
          <w:sz w:val="27"/>
          <w:szCs w:val="27"/>
          <w:color w:val="8C8C8C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C8C8C"/>
          <w:spacing w:val="33"/>
          <w:w w:val="100"/>
          <w:position w:val="-5"/>
        </w:rPr>
        <w:t> </w:t>
      </w:r>
      <w:r>
        <w:rPr>
          <w:rFonts w:ascii="Arial" w:hAnsi="Arial" w:cs="Arial" w:eastAsia="Arial"/>
          <w:sz w:val="37"/>
          <w:szCs w:val="37"/>
          <w:color w:val="8C8C8C"/>
          <w:spacing w:val="0"/>
          <w:w w:val="65"/>
          <w:position w:val="0"/>
        </w:rPr>
        <w:t>\</w:t>
      </w:r>
      <w:r>
        <w:rPr>
          <w:rFonts w:ascii="Arial" w:hAnsi="Arial" w:cs="Arial" w:eastAsia="Arial"/>
          <w:sz w:val="37"/>
          <w:szCs w:val="37"/>
          <w:color w:val="8C8C8C"/>
          <w:spacing w:val="-29"/>
          <w:w w:val="65"/>
          <w:position w:val="0"/>
        </w:rPr>
        <w:t>f</w:t>
      </w:r>
      <w:r>
        <w:rPr>
          <w:rFonts w:ascii="Arial" w:hAnsi="Arial" w:cs="Arial" w:eastAsia="Arial"/>
          <w:sz w:val="37"/>
          <w:szCs w:val="37"/>
          <w:color w:val="343434"/>
          <w:spacing w:val="0"/>
          <w:w w:val="75"/>
          <w:position w:val="0"/>
        </w:rPr>
        <w:t>··</w:t>
      </w:r>
      <w:r>
        <w:rPr>
          <w:rFonts w:ascii="Arial" w:hAnsi="Arial" w:cs="Arial" w:eastAsia="Arial"/>
          <w:sz w:val="37"/>
          <w:szCs w:val="37"/>
          <w:color w:val="343434"/>
          <w:spacing w:val="-52"/>
          <w:w w:val="74"/>
          <w:position w:val="0"/>
        </w:rPr>
        <w:t>/</w:t>
      </w:r>
      <w:r>
        <w:rPr>
          <w:rFonts w:ascii="Arial" w:hAnsi="Arial" w:cs="Arial" w:eastAsia="Arial"/>
          <w:sz w:val="37"/>
          <w:szCs w:val="37"/>
          <w:color w:val="B5B5B5"/>
          <w:spacing w:val="-6"/>
          <w:w w:val="34"/>
          <w:position w:val="0"/>
        </w:rPr>
        <w:t>-</w:t>
      </w:r>
      <w:r>
        <w:rPr>
          <w:rFonts w:ascii="Arial" w:hAnsi="Arial" w:cs="Arial" w:eastAsia="Arial"/>
          <w:sz w:val="37"/>
          <w:szCs w:val="37"/>
          <w:color w:val="B5B5B5"/>
          <w:spacing w:val="-47"/>
          <w:w w:val="34"/>
          <w:position w:val="0"/>
        </w:rPr>
        <w:t>-</w:t>
      </w:r>
      <w:r>
        <w:rPr>
          <w:rFonts w:ascii="Arial" w:hAnsi="Arial" w:cs="Arial" w:eastAsia="Arial"/>
          <w:sz w:val="37"/>
          <w:szCs w:val="37"/>
          <w:color w:val="8C8C8C"/>
          <w:spacing w:val="0"/>
          <w:w w:val="78"/>
          <w:position w:val="0"/>
        </w:rPr>
        <w:t>·</w:t>
      </w:r>
      <w:r>
        <w:rPr>
          <w:rFonts w:ascii="Arial" w:hAnsi="Arial" w:cs="Arial" w:eastAsia="Arial"/>
          <w:sz w:val="37"/>
          <w:szCs w:val="37"/>
          <w:color w:val="8C8C8C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7"/>
          <w:szCs w:val="37"/>
          <w:color w:val="8C8C8C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9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8" w:lineRule="exact"/>
        <w:ind w:left="1580" w:right="-20"/>
        <w:jc w:val="left"/>
        <w:tabs>
          <w:tab w:pos="1940" w:val="left"/>
          <w:tab w:pos="388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pict>
          <v:group style="position:absolute;margin-left:66.504997pt;margin-top:1.427388pt;width:3.06378pt;height:21.88506pt;mso-position-horizontal-relative:page;mso-position-vertical-relative:paragraph;z-index:-15802" coordorigin="1330,29" coordsize="61,438">
            <v:group style="position:absolute;left:1365;top:55;width:2;height:253" coordorigin="1365,55" coordsize="2,253">
              <v:shape style="position:absolute;left:1365;top:55;width:2;height:253" coordorigin="1365,55" coordsize="0,253" path="m1365,308l1365,55e" filled="f" stroked="t" strokeweight="2.66578pt" strokecolor="#EBEBEB">
                <v:path arrowok="t"/>
              </v:shape>
            </v:group>
            <v:group style="position:absolute;left:1354;top:197;width:2;height:246" coordorigin="1354,197" coordsize="2,246">
              <v:shape style="position:absolute;left:1354;top:197;width:2;height:246" coordorigin="1354,197" coordsize="0,246" path="m1354,443l1354,197e" filled="f" stroked="t" strokeweight="2.3743pt" strokecolor="#EBEBE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7.200005pt;margin-top:4.83854pt;width:12.48351pt;height:9.5pt;mso-position-horizontal-relative:page;mso-position-vertical-relative:paragraph;z-index:-15788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B5B5B5"/>
                      <w:w w:val="42"/>
                      <w:i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B5B5B5"/>
                      <w:spacing w:val="-1"/>
                      <w:w w:val="42"/>
                      <w:i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B5D5D"/>
                      <w:spacing w:val="0"/>
                      <w:w w:val="74"/>
                      <w:i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B5D5D"/>
                      <w:spacing w:val="0"/>
                      <w:w w:val="75"/>
                      <w:i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B5D5D"/>
                      <w:spacing w:val="11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B5B5B5"/>
                      <w:spacing w:val="0"/>
                      <w:w w:val="7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1.360016pt;margin-top:17.417521pt;width:41.042322pt;height:49pt;mso-position-horizontal-relative:page;mso-position-vertical-relative:paragraph;z-index:-15785" type="#_x0000_t202" filled="f" stroked="f">
            <v:textbox inset="0,0,0,0">
              <w:txbxContent>
                <w:p>
                  <w:pPr>
                    <w:spacing w:before="0" w:after="0" w:line="980" w:lineRule="exact"/>
                    <w:ind w:right="-187"/>
                    <w:jc w:val="left"/>
                    <w:rPr>
                      <w:rFonts w:ascii="Arial" w:hAnsi="Arial" w:cs="Arial" w:eastAsia="Arial"/>
                      <w:sz w:val="98"/>
                      <w:szCs w:val="98"/>
                    </w:rPr>
                  </w:pPr>
                  <w:rPr/>
                  <w:r>
                    <w:rPr>
                      <w:rFonts w:ascii="Arial" w:hAnsi="Arial" w:cs="Arial" w:eastAsia="Arial"/>
                      <w:sz w:val="98"/>
                      <w:szCs w:val="98"/>
                      <w:color w:val="A3A3A5"/>
                      <w:w w:val="28"/>
                      <w:i/>
                      <w:position w:val="-1"/>
                    </w:rPr>
                    <w:t>-·</w:t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A3A3A5"/>
                      <w:spacing w:val="-19"/>
                      <w:w w:val="28"/>
                      <w:i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5B5D5D"/>
                      <w:spacing w:val="0"/>
                      <w:w w:val="48"/>
                      <w:i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5B5D5D"/>
                      <w:spacing w:val="-230"/>
                      <w:w w:val="48"/>
                      <w:i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464F7E"/>
                      <w:spacing w:val="0"/>
                      <w:w w:val="110"/>
                      <w:i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5B5D5D"/>
                      <w:spacing w:val="0"/>
                      <w:w w:val="55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B5B5B5"/>
          <w:spacing w:val="0"/>
          <w:w w:val="187"/>
          <w:position w:val="16"/>
        </w:rPr>
        <w:t>.</w:t>
      </w:r>
      <w:r>
        <w:rPr>
          <w:rFonts w:ascii="Arial" w:hAnsi="Arial" w:cs="Arial" w:eastAsia="Arial"/>
          <w:sz w:val="23"/>
          <w:szCs w:val="23"/>
          <w:color w:val="B5B5B5"/>
          <w:spacing w:val="0"/>
          <w:w w:val="100"/>
          <w:position w:val="16"/>
        </w:rPr>
        <w:tab/>
      </w:r>
      <w:r>
        <w:rPr>
          <w:rFonts w:ascii="Arial" w:hAnsi="Arial" w:cs="Arial" w:eastAsia="Arial"/>
          <w:sz w:val="23"/>
          <w:szCs w:val="23"/>
          <w:color w:val="B5B5B5"/>
          <w:spacing w:val="0"/>
          <w:w w:val="100"/>
          <w:position w:val="16"/>
        </w:rPr>
      </w:r>
      <w:r>
        <w:rPr>
          <w:rFonts w:ascii="Times New Roman" w:hAnsi="Times New Roman" w:cs="Times New Roman" w:eastAsia="Times New Roman"/>
          <w:sz w:val="20"/>
          <w:szCs w:val="20"/>
          <w:color w:val="8C8C8C"/>
          <w:spacing w:val="-5"/>
          <w:w w:val="77"/>
          <w:position w:val="1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7"/>
          <w:position w:val="16"/>
        </w:rPr>
        <w:t>._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6"/>
          <w:w w:val="77"/>
          <w:position w:val="1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27475"/>
          <w:spacing w:val="0"/>
          <w:w w:val="77"/>
          <w:position w:val="16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727475"/>
          <w:spacing w:val="7"/>
          <w:w w:val="77"/>
          <w:position w:val="16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5B5D5D"/>
          <w:spacing w:val="0"/>
          <w:w w:val="60"/>
          <w:b/>
          <w:bCs/>
          <w:position w:val="-2"/>
        </w:rPr>
        <w:t>4'</w:t>
      </w:r>
      <w:r>
        <w:rPr>
          <w:rFonts w:ascii="Times New Roman" w:hAnsi="Times New Roman" w:cs="Times New Roman" w:eastAsia="Times New Roman"/>
          <w:sz w:val="31"/>
          <w:szCs w:val="31"/>
          <w:color w:val="5B5D5D"/>
          <w:spacing w:val="-3"/>
          <w:w w:val="61"/>
          <w:b/>
          <w:bCs/>
          <w:position w:val="-2"/>
        </w:rPr>
        <w:t>N</w:t>
      </w:r>
      <w:r>
        <w:rPr>
          <w:rFonts w:ascii="Times New Roman" w:hAnsi="Times New Roman" w:cs="Times New Roman" w:eastAsia="Times New Roman"/>
          <w:sz w:val="31"/>
          <w:szCs w:val="31"/>
          <w:color w:val="8C8C8C"/>
          <w:spacing w:val="0"/>
          <w:w w:val="102"/>
          <w:b/>
          <w:bCs/>
          <w:position w:val="-2"/>
        </w:rPr>
        <w:t>ı</w:t>
      </w:r>
      <w:r>
        <w:rPr>
          <w:rFonts w:ascii="Times New Roman" w:hAnsi="Times New Roman" w:cs="Times New Roman" w:eastAsia="Times New Roman"/>
          <w:sz w:val="31"/>
          <w:szCs w:val="31"/>
          <w:color w:val="8C8C8C"/>
          <w:spacing w:val="-31"/>
          <w:w w:val="103"/>
          <w:b/>
          <w:bCs/>
          <w:position w:val="-2"/>
        </w:rPr>
        <w:t>u</w:t>
      </w:r>
      <w:r>
        <w:rPr>
          <w:rFonts w:ascii="Times New Roman" w:hAnsi="Times New Roman" w:cs="Times New Roman" w:eastAsia="Times New Roman"/>
          <w:sz w:val="31"/>
          <w:szCs w:val="31"/>
          <w:color w:val="727475"/>
          <w:spacing w:val="0"/>
          <w:w w:val="65"/>
          <w:b/>
          <w:bCs/>
          <w:position w:val="-2"/>
        </w:rPr>
        <w:t>-e</w:t>
      </w:r>
      <w:r>
        <w:rPr>
          <w:rFonts w:ascii="Times New Roman" w:hAnsi="Times New Roman" w:cs="Times New Roman" w:eastAsia="Times New Roman"/>
          <w:sz w:val="31"/>
          <w:szCs w:val="31"/>
          <w:color w:val="727475"/>
          <w:spacing w:val="-7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27475"/>
          <w:spacing w:val="0"/>
          <w:w w:val="88"/>
          <w:b/>
          <w:bCs/>
          <w:position w:val="-2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727475"/>
          <w:spacing w:val="14"/>
          <w:w w:val="88"/>
          <w:b/>
          <w:bCs/>
          <w:position w:val="-2"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8C8C8C"/>
          <w:spacing w:val="0"/>
          <w:w w:val="141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8C8C8C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8C8C8C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30"/>
          <w:szCs w:val="30"/>
          <w:color w:val="8C8C8C"/>
          <w:spacing w:val="0"/>
          <w:w w:val="100"/>
          <w:b/>
          <w:bCs/>
          <w:position w:val="-2"/>
        </w:rPr>
        <w:t>:AN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474.386017pt;margin-top:12.502465pt;width:13.33389pt;height:64.791019pt;mso-position-horizontal-relative:page;mso-position-vertical-relative:paragraph;z-index:-15800" coordorigin="9488,250" coordsize="267,1296">
            <v:shape style="position:absolute;left:9488;top:250;width:267;height:1296" coordorigin="9488,250" coordsize="267,1296" path="m9488,250l9754,250,9754,1546,9488,1546,9488,250e" filled="t" fillcolor="#EBEBEB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27"/>
          <w:szCs w:val="27"/>
          <w:color w:val="232323"/>
          <w:spacing w:val="0"/>
          <w:w w:val="79"/>
          <w:b/>
          <w:bCs/>
        </w:rPr>
        <w:t>1</w:t>
      </w:r>
      <w:r>
        <w:rPr>
          <w:rFonts w:ascii="Arial" w:hAnsi="Arial" w:cs="Arial" w:eastAsia="Arial"/>
          <w:sz w:val="27"/>
          <w:szCs w:val="27"/>
          <w:color w:val="232323"/>
          <w:spacing w:val="-10"/>
          <w:w w:val="79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232323"/>
          <w:spacing w:val="0"/>
          <w:w w:val="273"/>
        </w:rPr>
        <w:t>l</w:t>
      </w:r>
      <w:r>
        <w:rPr>
          <w:rFonts w:ascii="Arial" w:hAnsi="Arial" w:cs="Arial" w:eastAsia="Arial"/>
          <w:sz w:val="26"/>
          <w:szCs w:val="26"/>
          <w:color w:val="232323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32323"/>
          <w:spacing w:val="0"/>
          <w:w w:val="54"/>
        </w:rPr>
        <w:t>Mavısi2WIV7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200"/>
          <w:cols w:num="2" w:equalWidth="0">
            <w:col w:w="6026" w:space="2529"/>
            <w:col w:w="2945"/>
          </w:cols>
        </w:sectPr>
      </w:pPr>
      <w:rPr/>
    </w:p>
    <w:p>
      <w:pPr>
        <w:spacing w:before="50" w:after="0" w:line="251" w:lineRule="exact"/>
        <w:ind w:left="145" w:right="-20"/>
        <w:jc w:val="left"/>
        <w:tabs>
          <w:tab w:pos="2440" w:val="left"/>
          <w:tab w:pos="3780" w:val="left"/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59.452179pt;margin-top:6.565705pt;width:.1pt;height:49.113284pt;mso-position-horizontal-relative:page;mso-position-vertical-relative:paragraph;z-index:-15801" coordorigin="5189,131" coordsize="2,982">
            <v:shape style="position:absolute;left:5189;top:131;width:2;height:982" coordorigin="5189,131" coordsize="0,982" path="m5189,1114l5189,131e" filled="f" stroked="t" strokeweight="1.39636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-11"/>
          <w:w w:val="125"/>
          <w:position w:val="0"/>
        </w:rPr>
        <w:t>İ</w:t>
      </w:r>
      <w:r>
        <w:rPr>
          <w:rFonts w:ascii="Times New Roman" w:hAnsi="Times New Roman" w:cs="Times New Roman" w:eastAsia="Times New Roman"/>
          <w:sz w:val="22"/>
          <w:szCs w:val="22"/>
          <w:color w:val="8C8C8C"/>
          <w:spacing w:val="0"/>
          <w:w w:val="125"/>
          <w:position w:val="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8C8C8C"/>
          <w:spacing w:val="-35"/>
          <w:w w:val="125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C8C8C"/>
          <w:spacing w:val="0"/>
          <w:w w:val="125"/>
          <w:position w:val="0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8C8C8C"/>
          <w:spacing w:val="18"/>
          <w:w w:val="125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727475"/>
          <w:spacing w:val="0"/>
          <w:w w:val="52"/>
          <w:position w:val="0"/>
        </w:rPr>
        <w:t>Y.</w:t>
      </w:r>
      <w:r>
        <w:rPr>
          <w:rFonts w:ascii="Arial" w:hAnsi="Arial" w:cs="Arial" w:eastAsia="Arial"/>
          <w:sz w:val="19"/>
          <w:szCs w:val="19"/>
          <w:color w:val="727475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727475"/>
          <w:spacing w:val="0"/>
          <w:w w:val="100"/>
          <w:position w:val="0"/>
        </w:rPr>
      </w:r>
      <w:r>
        <w:rPr>
          <w:rFonts w:ascii="Arial" w:hAnsi="Arial" w:cs="Arial" w:eastAsia="Arial"/>
          <w:sz w:val="21"/>
          <w:szCs w:val="21"/>
          <w:color w:val="8C8C8C"/>
          <w:spacing w:val="-7"/>
          <w:w w:val="99"/>
          <w:position w:val="0"/>
        </w:rPr>
        <w:t>ö</w:t>
      </w:r>
      <w:r>
        <w:rPr>
          <w:rFonts w:ascii="Arial" w:hAnsi="Arial" w:cs="Arial" w:eastAsia="Arial"/>
          <w:sz w:val="21"/>
          <w:szCs w:val="21"/>
          <w:color w:val="727475"/>
          <w:spacing w:val="-15"/>
          <w:w w:val="130"/>
          <w:position w:val="0"/>
        </w:rPr>
        <w:t>l</w:t>
      </w:r>
      <w:r>
        <w:rPr>
          <w:rFonts w:ascii="Arial" w:hAnsi="Arial" w:cs="Arial" w:eastAsia="Arial"/>
          <w:sz w:val="21"/>
          <w:szCs w:val="21"/>
          <w:color w:val="8C8C8C"/>
          <w:spacing w:val="-3"/>
          <w:w w:val="100"/>
          <w:position w:val="0"/>
        </w:rPr>
        <w:t>g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96"/>
          <w:position w:val="0"/>
        </w:rPr>
        <w:t>e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89"/>
          <w:position w:val="-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3"/>
          <w:w w:val="101"/>
          <w:position w:val="-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6"/>
          <w:position w:val="-1"/>
        </w:rPr>
        <w:t>;y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10"/>
          <w:w w:val="86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9"/>
          <w:w w:val="5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0"/>
          <w:w w:val="98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30" w:lineRule="exact"/>
        <w:ind w:left="2334" w:right="-20"/>
        <w:jc w:val="left"/>
        <w:tabs>
          <w:tab w:pos="3120" w:val="left"/>
          <w:tab w:pos="5020" w:val="left"/>
        </w:tabs>
        <w:rPr>
          <w:rFonts w:ascii="Arial" w:hAnsi="Arial" w:cs="Arial" w:eastAsia="Arial"/>
          <w:sz w:val="72"/>
          <w:szCs w:val="7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3.221313pt;margin-top:26.495548pt;width:35.098698pt;height:72.0pt;mso-position-horizontal-relative:page;mso-position-vertical-relative:paragraph;z-index:-15782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43875"/>
                      <w:spacing w:val="-1496"/>
                      <w:w w:val="154"/>
                      <w:position w:val="-1"/>
                    </w:rPr>
                    <w:t>w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232323"/>
          <w:spacing w:val="0"/>
          <w:w w:val="100"/>
          <w:position w:val="23"/>
        </w:rPr>
        <w:t>3</w:t>
      </w:r>
      <w:r>
        <w:rPr>
          <w:rFonts w:ascii="Times New Roman" w:hAnsi="Times New Roman" w:cs="Times New Roman" w:eastAsia="Times New Roman"/>
          <w:sz w:val="23"/>
          <w:szCs w:val="23"/>
          <w:color w:val="232323"/>
          <w:spacing w:val="-45"/>
          <w:w w:val="100"/>
          <w:position w:val="2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32323"/>
          <w:spacing w:val="0"/>
          <w:w w:val="100"/>
          <w:position w:val="23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32323"/>
          <w:spacing w:val="0"/>
          <w:w w:val="100"/>
          <w:position w:val="23"/>
        </w:rPr>
      </w:r>
      <w:r>
        <w:rPr>
          <w:rFonts w:ascii="Arial" w:hAnsi="Arial" w:cs="Arial" w:eastAsia="Arial"/>
          <w:sz w:val="10"/>
          <w:szCs w:val="10"/>
          <w:color w:val="464F7E"/>
          <w:spacing w:val="0"/>
          <w:w w:val="198"/>
          <w:i/>
          <w:position w:val="21"/>
        </w:rPr>
        <w:t>'V</w:t>
      </w:r>
      <w:r>
        <w:rPr>
          <w:rFonts w:ascii="Arial" w:hAnsi="Arial" w:cs="Arial" w:eastAsia="Arial"/>
          <w:sz w:val="10"/>
          <w:szCs w:val="10"/>
          <w:color w:val="464F7E"/>
          <w:spacing w:val="0"/>
          <w:w w:val="198"/>
          <w:i/>
          <w:position w:val="21"/>
        </w:rPr>
        <w:t> </w:t>
      </w:r>
      <w:r>
        <w:rPr>
          <w:rFonts w:ascii="Arial" w:hAnsi="Arial" w:cs="Arial" w:eastAsia="Arial"/>
          <w:sz w:val="10"/>
          <w:szCs w:val="10"/>
          <w:color w:val="464F7E"/>
          <w:spacing w:val="46"/>
          <w:w w:val="198"/>
          <w:i/>
          <w:position w:val="21"/>
        </w:rPr>
        <w:t> </w:t>
      </w:r>
      <w:r>
        <w:rPr>
          <w:rFonts w:ascii="Arial" w:hAnsi="Arial" w:cs="Arial" w:eastAsia="Arial"/>
          <w:sz w:val="20"/>
          <w:szCs w:val="20"/>
          <w:color w:val="8C8C8C"/>
          <w:spacing w:val="0"/>
          <w:w w:val="100"/>
          <w:position w:val="25"/>
        </w:rPr>
        <w:t>p</w:t>
      </w:r>
      <w:r>
        <w:rPr>
          <w:rFonts w:ascii="Arial" w:hAnsi="Arial" w:cs="Arial" w:eastAsia="Arial"/>
          <w:sz w:val="20"/>
          <w:szCs w:val="20"/>
          <w:color w:val="8C8C8C"/>
          <w:spacing w:val="0"/>
          <w:w w:val="100"/>
          <w:position w:val="25"/>
        </w:rPr>
        <w:t> </w:t>
      </w:r>
      <w:r>
        <w:rPr>
          <w:rFonts w:ascii="Arial" w:hAnsi="Arial" w:cs="Arial" w:eastAsia="Arial"/>
          <w:sz w:val="20"/>
          <w:szCs w:val="20"/>
          <w:color w:val="8C8C8C"/>
          <w:spacing w:val="36"/>
          <w:w w:val="100"/>
          <w:position w:val="25"/>
        </w:rPr>
        <w:t> </w:t>
      </w:r>
      <w:r>
        <w:rPr>
          <w:rFonts w:ascii="Arial" w:hAnsi="Arial" w:cs="Arial" w:eastAsia="Arial"/>
          <w:sz w:val="21"/>
          <w:szCs w:val="21"/>
          <w:color w:val="727475"/>
          <w:spacing w:val="0"/>
          <w:w w:val="100"/>
          <w:position w:val="25"/>
        </w:rPr>
        <w:t>rAmiri</w:t>
      </w:r>
      <w:r>
        <w:rPr>
          <w:rFonts w:ascii="Arial" w:hAnsi="Arial" w:cs="Arial" w:eastAsia="Arial"/>
          <w:sz w:val="21"/>
          <w:szCs w:val="21"/>
          <w:color w:val="727475"/>
          <w:spacing w:val="-4"/>
          <w:w w:val="100"/>
          <w:position w:val="25"/>
        </w:rPr>
        <w:t> </w:t>
      </w:r>
      <w:r>
        <w:rPr>
          <w:rFonts w:ascii="Arial" w:hAnsi="Arial" w:cs="Arial" w:eastAsia="Arial"/>
          <w:sz w:val="21"/>
          <w:szCs w:val="21"/>
          <w:color w:val="727475"/>
          <w:spacing w:val="0"/>
          <w:w w:val="100"/>
          <w:position w:val="25"/>
        </w:rPr>
        <w:tab/>
      </w:r>
      <w:r>
        <w:rPr>
          <w:rFonts w:ascii="Arial" w:hAnsi="Arial" w:cs="Arial" w:eastAsia="Arial"/>
          <w:sz w:val="21"/>
          <w:szCs w:val="21"/>
          <w:color w:val="727475"/>
          <w:spacing w:val="0"/>
          <w:w w:val="100"/>
          <w:position w:val="25"/>
        </w:rPr>
      </w:r>
      <w:r>
        <w:rPr>
          <w:rFonts w:ascii="Arial" w:hAnsi="Arial" w:cs="Arial" w:eastAsia="Arial"/>
          <w:sz w:val="72"/>
          <w:szCs w:val="72"/>
          <w:color w:val="BAAAD1"/>
          <w:spacing w:val="-3"/>
          <w:w w:val="12"/>
          <w:position w:val="-15"/>
        </w:rPr>
        <w:t>.</w:t>
      </w:r>
      <w:r>
        <w:rPr>
          <w:rFonts w:ascii="Arial" w:hAnsi="Arial" w:cs="Arial" w:eastAsia="Arial"/>
          <w:sz w:val="72"/>
          <w:szCs w:val="72"/>
          <w:color w:val="4452A5"/>
          <w:spacing w:val="0"/>
          <w:w w:val="140"/>
          <w:position w:val="-15"/>
        </w:rPr>
        <w:t>h-</w:t>
      </w:r>
      <w:r>
        <w:rPr>
          <w:rFonts w:ascii="Arial" w:hAnsi="Arial" w:cs="Arial" w:eastAsia="Arial"/>
          <w:sz w:val="72"/>
          <w:szCs w:val="72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right="1293"/>
        <w:jc w:val="right"/>
        <w:tabs>
          <w:tab w:pos="15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B5D5D"/>
          <w:spacing w:val="-48"/>
          <w:w w:val="82"/>
          <w:i/>
        </w:rPr>
        <w:t>(</w:t>
      </w:r>
      <w:r>
        <w:rPr>
          <w:rFonts w:ascii="Times New Roman" w:hAnsi="Times New Roman" w:cs="Times New Roman" w:eastAsia="Times New Roman"/>
          <w:sz w:val="25"/>
          <w:szCs w:val="25"/>
          <w:color w:val="5B5D5D"/>
          <w:spacing w:val="0"/>
          <w:w w:val="68"/>
          <w:i/>
        </w:rPr>
        <w:t>iy</w:t>
      </w:r>
      <w:r>
        <w:rPr>
          <w:rFonts w:ascii="Times New Roman" w:hAnsi="Times New Roman" w:cs="Times New Roman" w:eastAsia="Times New Roman"/>
          <w:sz w:val="25"/>
          <w:szCs w:val="25"/>
          <w:color w:val="8C8C8C"/>
          <w:spacing w:val="-9"/>
          <w:w w:val="86"/>
          <w:i/>
        </w:rPr>
        <w:t>p</w:t>
      </w:r>
      <w:r>
        <w:rPr>
          <w:rFonts w:ascii="Times New Roman" w:hAnsi="Times New Roman" w:cs="Times New Roman" w:eastAsia="Times New Roman"/>
          <w:sz w:val="25"/>
          <w:szCs w:val="25"/>
          <w:color w:val="5B5D5D"/>
          <w:spacing w:val="0"/>
          <w:w w:val="65"/>
          <w:i/>
        </w:rPr>
        <w:t>..Yangı</w:t>
      </w:r>
      <w:r>
        <w:rPr>
          <w:rFonts w:ascii="Times New Roman" w:hAnsi="Times New Roman" w:cs="Times New Roman" w:eastAsia="Times New Roman"/>
          <w:sz w:val="25"/>
          <w:szCs w:val="25"/>
          <w:color w:val="5B5D5D"/>
          <w:spacing w:val="0"/>
          <w:w w:val="66"/>
          <w:i/>
        </w:rPr>
        <w:t>n</w:t>
      </w:r>
      <w:r>
        <w:rPr>
          <w:rFonts w:ascii="Times New Roman" w:hAnsi="Times New Roman" w:cs="Times New Roman" w:eastAsia="Times New Roman"/>
          <w:sz w:val="25"/>
          <w:szCs w:val="25"/>
          <w:color w:val="5B5D5D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B5D5D"/>
          <w:spacing w:val="0"/>
          <w:w w:val="103"/>
          <w:i/>
        </w:rPr>
        <w:t>v</w:t>
      </w:r>
      <w:r>
        <w:rPr>
          <w:rFonts w:ascii="Times New Roman" w:hAnsi="Times New Roman" w:cs="Times New Roman" w:eastAsia="Times New Roman"/>
          <w:sz w:val="25"/>
          <w:szCs w:val="25"/>
          <w:color w:val="5B5D5D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B5D5D"/>
          <w:spacing w:val="0"/>
          <w:w w:val="100"/>
          <w:i/>
        </w:rPr>
      </w:r>
      <w:r>
        <w:rPr>
          <w:rFonts w:ascii="Arial" w:hAnsi="Arial" w:cs="Arial" w:eastAsia="Arial"/>
          <w:sz w:val="20"/>
          <w:szCs w:val="20"/>
          <w:color w:val="5B5D5D"/>
          <w:spacing w:val="0"/>
          <w:w w:val="88"/>
        </w:rPr>
        <w:t>Acil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11" w:lineRule="atLeast"/>
        <w:ind w:right="1285"/>
        <w:jc w:val="right"/>
        <w:tabs>
          <w:tab w:pos="3040" w:val="left"/>
          <w:tab w:pos="38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450.007996pt;margin-top:11.238001pt;width:3.1968pt;height:2.728516pt;mso-position-horizontal-relative:page;mso-position-vertical-relative:paragraph;z-index:-15799" coordorigin="9000,225" coordsize="64,55">
            <v:shape style="position:absolute;left:9000;top:225;width:64;height:55" coordorigin="9000,225" coordsize="64,55" path="m9000,252l9064,252e" filled="f" stroked="t" strokeweight="2.828516pt" strokecolor="#EBEBEB">
              <v:path arrowok="t"/>
            </v:shape>
          </v:group>
          <w10:wrap type="none"/>
        </w:pict>
      </w:r>
      <w:r>
        <w:rPr/>
        <w:pict>
          <v:group style="position:absolute;margin-left:510.134003pt;margin-top:12.602259pt;width:4.31484pt;height:.1pt;mso-position-horizontal-relative:page;mso-position-vertical-relative:paragraph;z-index:-15798" coordorigin="10203,252" coordsize="86,2">
            <v:shape style="position:absolute;left:10203;top:252;width:86;height:2" coordorigin="10203,252" coordsize="86,0" path="m10203,252l10289,252e" filled="f" stroked="t" strokeweight="2.828516pt" strokecolor="#EBEBEB">
              <v:path arrowok="t"/>
            </v:shape>
          </v:group>
          <w10:wrap type="none"/>
        </w:pict>
      </w:r>
      <w:r>
        <w:rPr/>
        <w:pict>
          <v:group style="position:absolute;margin-left:484.237274pt;margin-top:13.222279pt;width:.1pt;height:4.841553pt;mso-position-horizontal-relative:page;mso-position-vertical-relative:paragraph;z-index:-15797" coordorigin="9685,264" coordsize="2,97">
            <v:shape style="position:absolute;left:9685;top:264;width:2;height:97" coordorigin="9685,264" coordsize="0,97" path="m9685,361l9685,264e" filled="f" stroked="t" strokeweight="1.202500pt" strokecolor="#EBEBEB">
              <v:path arrowok="t"/>
            </v:shape>
          </v:group>
          <w10:wrap type="none"/>
        </w:pict>
      </w:r>
      <w:r>
        <w:rPr/>
        <w:pict>
          <v:group style="position:absolute;margin-left:495.806274pt;margin-top:13.222279pt;width:.1pt;height:4.841553pt;mso-position-horizontal-relative:page;mso-position-vertical-relative:paragraph;z-index:-15796" coordorigin="9916,264" coordsize="2,97">
            <v:shape style="position:absolute;left:9916;top:264;width:2;height:97" coordorigin="9916,264" coordsize="0,97" path="m9916,361l9916,264e" filled="f" stroked="t" strokeweight="2.547550pt" strokecolor="#EBEBEB">
              <v:path arrowok="t"/>
            </v:shape>
          </v:group>
          <w10:wrap type="none"/>
        </w:pict>
      </w:r>
      <w:r>
        <w:rPr/>
        <w:pict>
          <v:group style="position:absolute;margin-left:431.130402pt;margin-top:16.160023pt;width:.1pt;height:8.750245pt;mso-position-horizontal-relative:page;mso-position-vertical-relative:paragraph;z-index:-15795" coordorigin="8623,323" coordsize="2,175">
            <v:shape style="position:absolute;left:8623;top:323;width:2;height:175" coordorigin="8623,323" coordsize="0,175" path="m8623,498l8623,323e" filled="f" stroked="t" strokeweight="2.7208pt" strokecolor="#EBEBEB">
              <v:path arrowok="t"/>
            </v:shape>
          </v:group>
          <w10:wrap type="none"/>
        </w:pict>
      </w:r>
      <w:r>
        <w:rPr/>
        <w:pict>
          <v:group style="position:absolute;margin-left:476.194519pt;margin-top:14.110129pt;width:7.6575pt;height:12.897637pt;mso-position-horizontal-relative:page;mso-position-vertical-relative:paragraph;z-index:-15794" coordorigin="9524,282" coordsize="153,258">
            <v:group style="position:absolute;left:9566;top:324;width:2;height:174" coordorigin="9566,324" coordsize="2,174">
              <v:shape style="position:absolute;left:9566;top:324;width:2;height:174" coordorigin="9566,324" coordsize="0,174" path="m9566,498l9566,324e" filled="f" stroked="t" strokeweight="4.195pt" strokecolor="#EBEBEB">
                <v:path arrowok="t"/>
              </v:shape>
            </v:group>
            <v:group style="position:absolute;left:9644;top:376;width:2;height:107" coordorigin="9644,376" coordsize="2,107">
              <v:shape style="position:absolute;left:9644;top:376;width:2;height:107" coordorigin="9644,376" coordsize="0,107" path="m9644,483l9644,376e" filled="f" stroked="t" strokeweight="3.31pt" strokecolor="#EBEBE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Arial" w:hAnsi="Arial" w:cs="Arial" w:eastAsia="Arial"/>
          <w:sz w:val="4"/>
          <w:szCs w:val="4"/>
          <w:color w:val="232323"/>
          <w:spacing w:val="0"/>
          <w:w w:val="387"/>
          <w:position w:val="1"/>
        </w:rPr>
        <w:t>•</w:t>
      </w:r>
      <w:r>
        <w:rPr>
          <w:rFonts w:ascii="Arial" w:hAnsi="Arial" w:cs="Arial" w:eastAsia="Arial"/>
          <w:sz w:val="4"/>
          <w:szCs w:val="4"/>
          <w:color w:val="232323"/>
          <w:spacing w:val="0"/>
          <w:w w:val="387"/>
          <w:position w:val="1"/>
        </w:rPr>
        <w:t>   </w:t>
      </w:r>
      <w:r>
        <w:rPr>
          <w:rFonts w:ascii="Arial" w:hAnsi="Arial" w:cs="Arial" w:eastAsia="Arial"/>
          <w:sz w:val="4"/>
          <w:szCs w:val="4"/>
          <w:color w:val="232323"/>
          <w:spacing w:val="6"/>
          <w:w w:val="387"/>
          <w:position w:val="1"/>
        </w:rPr>
        <w:t> </w:t>
      </w:r>
      <w:r>
        <w:rPr>
          <w:rFonts w:ascii="Arial" w:hAnsi="Arial" w:cs="Arial" w:eastAsia="Arial"/>
          <w:sz w:val="4"/>
          <w:szCs w:val="4"/>
          <w:color w:val="8C8C8C"/>
          <w:spacing w:val="-3"/>
          <w:w w:val="600"/>
          <w:position w:val="1"/>
        </w:rPr>
        <w:t>'</w:t>
      </w:r>
      <w:r>
        <w:rPr>
          <w:rFonts w:ascii="Arial" w:hAnsi="Arial" w:cs="Arial" w:eastAsia="Arial"/>
          <w:sz w:val="4"/>
          <w:szCs w:val="4"/>
          <w:color w:val="B5B5B5"/>
          <w:spacing w:val="0"/>
          <w:w w:val="480"/>
          <w:position w:val="1"/>
        </w:rPr>
        <w:t>·</w:t>
      </w:r>
      <w:r>
        <w:rPr>
          <w:rFonts w:ascii="Arial" w:hAnsi="Arial" w:cs="Arial" w:eastAsia="Arial"/>
          <w:sz w:val="4"/>
          <w:szCs w:val="4"/>
          <w:color w:val="B5B5B5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"/>
          <w:szCs w:val="4"/>
          <w:color w:val="B5B5B5"/>
          <w:spacing w:val="0"/>
          <w:w w:val="100"/>
          <w:position w:val="1"/>
        </w:rPr>
      </w:r>
      <w:r>
        <w:rPr>
          <w:rFonts w:ascii="Arial" w:hAnsi="Arial" w:cs="Arial" w:eastAsia="Arial"/>
          <w:sz w:val="4"/>
          <w:szCs w:val="4"/>
          <w:color w:val="8C8C8C"/>
          <w:spacing w:val="0"/>
          <w:w w:val="173"/>
          <w:position w:val="1"/>
        </w:rPr>
        <w:t>•</w:t>
      </w:r>
      <w:r>
        <w:rPr>
          <w:rFonts w:ascii="Arial" w:hAnsi="Arial" w:cs="Arial" w:eastAsia="Arial"/>
          <w:sz w:val="4"/>
          <w:szCs w:val="4"/>
          <w:color w:val="8C8C8C"/>
          <w:spacing w:val="0"/>
          <w:w w:val="173"/>
          <w:position w:val="1"/>
        </w:rPr>
        <w:t> </w:t>
      </w:r>
      <w:r>
        <w:rPr>
          <w:rFonts w:ascii="Arial" w:hAnsi="Arial" w:cs="Arial" w:eastAsia="Arial"/>
          <w:sz w:val="4"/>
          <w:szCs w:val="4"/>
          <w:color w:val="8C8C8C"/>
          <w:spacing w:val="5"/>
          <w:w w:val="173"/>
          <w:position w:val="1"/>
        </w:rPr>
        <w:t> </w:t>
      </w:r>
      <w:r>
        <w:rPr>
          <w:rFonts w:ascii="Arial" w:hAnsi="Arial" w:cs="Arial" w:eastAsia="Arial"/>
          <w:sz w:val="4"/>
          <w:szCs w:val="4"/>
          <w:color w:val="464646"/>
          <w:spacing w:val="0"/>
          <w:w w:val="173"/>
          <w:b/>
          <w:bCs/>
          <w:position w:val="1"/>
        </w:rPr>
        <w:t>1</w:t>
      </w:r>
      <w:r>
        <w:rPr>
          <w:rFonts w:ascii="Arial" w:hAnsi="Arial" w:cs="Arial" w:eastAsia="Arial"/>
          <w:sz w:val="4"/>
          <w:szCs w:val="4"/>
          <w:color w:val="464646"/>
          <w:spacing w:val="0"/>
          <w:w w:val="173"/>
          <w:b/>
          <w:bCs/>
          <w:position w:val="1"/>
        </w:rPr>
        <w:t>  </w:t>
      </w:r>
      <w:r>
        <w:rPr>
          <w:rFonts w:ascii="Arial" w:hAnsi="Arial" w:cs="Arial" w:eastAsia="Arial"/>
          <w:sz w:val="4"/>
          <w:szCs w:val="4"/>
          <w:color w:val="464646"/>
          <w:spacing w:val="10"/>
          <w:w w:val="173"/>
          <w:b/>
          <w:bCs/>
          <w:position w:val="1"/>
        </w:rPr>
        <w:t> </w:t>
      </w:r>
      <w:r>
        <w:rPr>
          <w:rFonts w:ascii="Arial" w:hAnsi="Arial" w:cs="Arial" w:eastAsia="Arial"/>
          <w:sz w:val="4"/>
          <w:szCs w:val="4"/>
          <w:color w:val="5B5D5D"/>
          <w:spacing w:val="0"/>
          <w:w w:val="238"/>
          <w:position w:val="1"/>
        </w:rPr>
        <w:t>...</w:t>
      </w:r>
      <w:r>
        <w:rPr>
          <w:rFonts w:ascii="Arial" w:hAnsi="Arial" w:cs="Arial" w:eastAsia="Arial"/>
          <w:sz w:val="4"/>
          <w:szCs w:val="4"/>
          <w:color w:val="5B5D5D"/>
          <w:spacing w:val="-19"/>
          <w:w w:val="238"/>
          <w:position w:val="1"/>
        </w:rPr>
        <w:t> </w:t>
      </w:r>
      <w:r>
        <w:rPr>
          <w:rFonts w:ascii="Arial" w:hAnsi="Arial" w:cs="Arial" w:eastAsia="Arial"/>
          <w:sz w:val="4"/>
          <w:szCs w:val="4"/>
          <w:color w:val="8C8C8C"/>
          <w:spacing w:val="0"/>
          <w:w w:val="256"/>
          <w:position w:val="1"/>
        </w:rPr>
        <w:t>..</w:t>
      </w:r>
      <w:r>
        <w:rPr>
          <w:rFonts w:ascii="Arial" w:hAnsi="Arial" w:cs="Arial" w:eastAsia="Arial"/>
          <w:sz w:val="4"/>
          <w:szCs w:val="4"/>
          <w:color w:val="8C8C8C"/>
          <w:spacing w:val="-11"/>
          <w:w w:val="256"/>
          <w:position w:val="1"/>
        </w:rPr>
        <w:t>.</w:t>
      </w:r>
      <w:r>
        <w:rPr>
          <w:rFonts w:ascii="Arial" w:hAnsi="Arial" w:cs="Arial" w:eastAsia="Arial"/>
          <w:sz w:val="4"/>
          <w:szCs w:val="4"/>
          <w:color w:val="B5B5B5"/>
          <w:spacing w:val="0"/>
          <w:w w:val="600"/>
          <w:position w:val="1"/>
        </w:rPr>
        <w:t>,</w:t>
      </w:r>
      <w:r>
        <w:rPr>
          <w:rFonts w:ascii="Arial" w:hAnsi="Arial" w:cs="Arial" w:eastAsia="Arial"/>
          <w:sz w:val="4"/>
          <w:szCs w:val="4"/>
          <w:color w:val="B5B5B5"/>
          <w:spacing w:val="0"/>
          <w:w w:val="100"/>
          <w:position w:val="1"/>
        </w:rPr>
        <w:t>     </w:t>
      </w:r>
      <w:r>
        <w:rPr>
          <w:rFonts w:ascii="Arial" w:hAnsi="Arial" w:cs="Arial" w:eastAsia="Arial"/>
          <w:sz w:val="4"/>
          <w:szCs w:val="4"/>
          <w:color w:val="B5B5B5"/>
          <w:spacing w:val="5"/>
          <w:w w:val="100"/>
          <w:position w:val="1"/>
        </w:rPr>
        <w:t> </w:t>
      </w:r>
      <w:r>
        <w:rPr>
          <w:rFonts w:ascii="Arial" w:hAnsi="Arial" w:cs="Arial" w:eastAsia="Arial"/>
          <w:sz w:val="4"/>
          <w:szCs w:val="4"/>
          <w:color w:val="8C8C8C"/>
          <w:spacing w:val="-7"/>
          <w:w w:val="290"/>
          <w:position w:val="1"/>
        </w:rPr>
        <w:t>•</w:t>
      </w:r>
      <w:r>
        <w:rPr>
          <w:rFonts w:ascii="Arial" w:hAnsi="Arial" w:cs="Arial" w:eastAsia="Arial"/>
          <w:sz w:val="4"/>
          <w:szCs w:val="4"/>
          <w:color w:val="B5B5B5"/>
          <w:spacing w:val="0"/>
          <w:w w:val="221"/>
          <w:position w:val="1"/>
        </w:rPr>
        <w:t>••</w:t>
      </w:r>
      <w:r>
        <w:rPr>
          <w:rFonts w:ascii="Arial" w:hAnsi="Arial" w:cs="Arial" w:eastAsia="Arial"/>
          <w:sz w:val="4"/>
          <w:szCs w:val="4"/>
          <w:color w:val="B5B5B5"/>
          <w:spacing w:val="0"/>
          <w:w w:val="100"/>
          <w:position w:val="1"/>
        </w:rPr>
        <w:t>                </w:t>
      </w:r>
      <w:r>
        <w:rPr>
          <w:rFonts w:ascii="Arial" w:hAnsi="Arial" w:cs="Arial" w:eastAsia="Arial"/>
          <w:sz w:val="4"/>
          <w:szCs w:val="4"/>
          <w:color w:val="B5B5B5"/>
          <w:spacing w:val="0"/>
          <w:w w:val="100"/>
          <w:position w:val="1"/>
        </w:rPr>
        <w:t>•</w:t>
      </w:r>
      <w:r>
        <w:rPr>
          <w:rFonts w:ascii="Arial" w:hAnsi="Arial" w:cs="Arial" w:eastAsia="Arial"/>
          <w:sz w:val="4"/>
          <w:szCs w:val="4"/>
          <w:color w:val="B5B5B5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4"/>
          <w:szCs w:val="4"/>
          <w:color w:val="B5B5B5"/>
          <w:spacing w:val="1"/>
          <w:w w:val="100"/>
          <w:position w:val="1"/>
        </w:rPr>
        <w:t> </w:t>
      </w:r>
      <w:r>
        <w:rPr>
          <w:rFonts w:ascii="Arial" w:hAnsi="Arial" w:cs="Arial" w:eastAsia="Arial"/>
          <w:sz w:val="4"/>
          <w:szCs w:val="4"/>
          <w:color w:val="B5B5B5"/>
          <w:spacing w:val="0"/>
          <w:w w:val="222"/>
          <w:position w:val="1"/>
        </w:rPr>
        <w:t>..</w:t>
      </w:r>
      <w:r>
        <w:rPr>
          <w:rFonts w:ascii="Arial" w:hAnsi="Arial" w:cs="Arial" w:eastAsia="Arial"/>
          <w:sz w:val="4"/>
          <w:szCs w:val="4"/>
          <w:color w:val="B5B5B5"/>
          <w:spacing w:val="0"/>
          <w:w w:val="222"/>
          <w:position w:val="1"/>
        </w:rPr>
        <w:t> </w:t>
      </w:r>
      <w:r>
        <w:rPr>
          <w:rFonts w:ascii="Arial" w:hAnsi="Arial" w:cs="Arial" w:eastAsia="Arial"/>
          <w:sz w:val="4"/>
          <w:szCs w:val="4"/>
          <w:color w:val="B5B5B5"/>
          <w:spacing w:val="18"/>
          <w:w w:val="222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0"/>
          <w:w w:val="50"/>
          <w:b/>
          <w:bCs/>
          <w:i/>
          <w:position w:val="1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760" w:bottom="280" w:left="220" w:right="200"/>
        </w:sectPr>
      </w:pPr>
      <w:rPr/>
    </w:p>
    <w:p>
      <w:pPr>
        <w:spacing w:before="0" w:after="0" w:line="237" w:lineRule="atLeast"/>
        <w:ind w:left="432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Emi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KARACAOGLU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54" w:lineRule="atLeast"/>
        <w:ind w:left="235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73"/>
        </w:rPr>
        <w:t>ıd,tıtfcl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16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-5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0"/>
          <w:w w:val="2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79"/>
        </w:rPr>
        <w:t>Sul.ı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14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0"/>
          <w:w w:val="55"/>
        </w:rPr>
        <w:t>MOdı:tC:ü</w:t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0"/>
          <w:w w:val="56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6"/>
          <w:w w:val="56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232323"/>
          <w:spacing w:val="0"/>
          <w:w w:val="53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65" w:after="0" w:line="112" w:lineRule="exact"/>
        <w:ind w:right="-20"/>
        <w:jc w:val="left"/>
        <w:tabs>
          <w:tab w:pos="40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color w:val="8C8C8C"/>
          <w:spacing w:val="0"/>
          <w:w w:val="127"/>
          <w:b/>
          <w:bCs/>
        </w:rPr>
        <w:t>1</w:t>
      </w:r>
      <w:r>
        <w:rPr>
          <w:rFonts w:ascii="Arial" w:hAnsi="Arial" w:cs="Arial" w:eastAsia="Arial"/>
          <w:sz w:val="6"/>
          <w:szCs w:val="6"/>
          <w:color w:val="8C8C8C"/>
          <w:spacing w:val="0"/>
          <w:w w:val="127"/>
          <w:b/>
          <w:bCs/>
        </w:rPr>
        <w:t>  </w:t>
      </w:r>
      <w:r>
        <w:rPr>
          <w:rFonts w:ascii="Arial" w:hAnsi="Arial" w:cs="Arial" w:eastAsia="Arial"/>
          <w:sz w:val="6"/>
          <w:szCs w:val="6"/>
          <w:color w:val="8C8C8C"/>
          <w:spacing w:val="14"/>
          <w:w w:val="127"/>
          <w:b/>
          <w:bCs/>
        </w:rPr>
        <w:t> </w:t>
      </w:r>
      <w:r>
        <w:rPr>
          <w:rFonts w:ascii="Arial" w:hAnsi="Arial" w:cs="Arial" w:eastAsia="Arial"/>
          <w:sz w:val="6"/>
          <w:szCs w:val="6"/>
          <w:color w:val="464646"/>
          <w:spacing w:val="0"/>
          <w:w w:val="289"/>
          <w:b/>
          <w:bCs/>
        </w:rPr>
        <w:t>(</w:t>
      </w:r>
      <w:r>
        <w:rPr>
          <w:rFonts w:ascii="Arial" w:hAnsi="Arial" w:cs="Arial" w:eastAsia="Arial"/>
          <w:sz w:val="6"/>
          <w:szCs w:val="6"/>
          <w:color w:val="46464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6"/>
          <w:szCs w:val="6"/>
          <w:color w:val="464646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0"/>
          <w:szCs w:val="10"/>
          <w:color w:val="343434"/>
          <w:spacing w:val="0"/>
          <w:w w:val="71"/>
          <w:b/>
          <w:bCs/>
          <w:i/>
        </w:rPr>
        <w:t>fJ,i</w:t>
      </w:r>
      <w:r>
        <w:rPr>
          <w:rFonts w:ascii="Times New Roman" w:hAnsi="Times New Roman" w:cs="Times New Roman" w:eastAsia="Times New Roman"/>
          <w:sz w:val="10"/>
          <w:szCs w:val="10"/>
          <w:color w:val="343434"/>
          <w:spacing w:val="0"/>
          <w:w w:val="71"/>
          <w:b/>
          <w:bCs/>
          <w:i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343434"/>
          <w:spacing w:val="10"/>
          <w:w w:val="71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5B5D5D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5B5D5D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10"/>
          <w:szCs w:val="10"/>
          <w:color w:val="5B5D5D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5B5D5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C8C8C"/>
          <w:spacing w:val="0"/>
          <w:w w:val="153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8C8C8C"/>
          <w:spacing w:val="2"/>
          <w:w w:val="15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64646"/>
          <w:spacing w:val="0"/>
          <w:w w:val="153"/>
        </w:rPr>
        <w:t>••</w:t>
      </w:r>
      <w:r>
        <w:rPr>
          <w:rFonts w:ascii="Times New Roman" w:hAnsi="Times New Roman" w:cs="Times New Roman" w:eastAsia="Times New Roman"/>
          <w:sz w:val="10"/>
          <w:szCs w:val="10"/>
          <w:color w:val="464646"/>
          <w:spacing w:val="-13"/>
          <w:w w:val="15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43434"/>
          <w:spacing w:val="0"/>
          <w:w w:val="100"/>
          <w:b/>
          <w:bCs/>
        </w:rPr>
        <w:t>}l</w:t>
      </w:r>
      <w:r>
        <w:rPr>
          <w:rFonts w:ascii="Times New Roman" w:hAnsi="Times New Roman" w:cs="Times New Roman" w:eastAsia="Times New Roman"/>
          <w:sz w:val="7"/>
          <w:szCs w:val="7"/>
          <w:color w:val="343434"/>
          <w:spacing w:val="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7"/>
          <w:szCs w:val="7"/>
          <w:color w:val="343434"/>
          <w:spacing w:val="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B5D5D"/>
          <w:spacing w:val="0"/>
          <w:w w:val="235"/>
          <w:b/>
          <w:bCs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5B5D5D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5B5B5"/>
          <w:spacing w:val="-3"/>
          <w:w w:val="126"/>
          <w:b/>
          <w:bCs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5B5D5D"/>
          <w:spacing w:val="0"/>
          <w:w w:val="252"/>
          <w:b/>
          <w:bCs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5B5D5D"/>
          <w:spacing w:val="0"/>
          <w:w w:val="100"/>
          <w:b/>
          <w:bCs/>
        </w:rPr>
        <w:t>         </w:t>
      </w:r>
      <w:r>
        <w:rPr>
          <w:rFonts w:ascii="Times New Roman" w:hAnsi="Times New Roman" w:cs="Times New Roman" w:eastAsia="Times New Roman"/>
          <w:sz w:val="7"/>
          <w:szCs w:val="7"/>
          <w:color w:val="A3A3A5"/>
          <w:spacing w:val="0"/>
          <w:w w:val="210"/>
          <w:b/>
          <w:bCs/>
        </w:rPr>
        <w:t>:</w:t>
      </w:r>
      <w:r>
        <w:rPr>
          <w:rFonts w:ascii="Times New Roman" w:hAnsi="Times New Roman" w:cs="Times New Roman" w:eastAsia="Times New Roman"/>
          <w:sz w:val="7"/>
          <w:szCs w:val="7"/>
          <w:color w:val="A3A3A5"/>
          <w:spacing w:val="-9"/>
          <w:w w:val="210"/>
          <w:b/>
          <w:bCs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3A3A5"/>
          <w:spacing w:val="0"/>
          <w:w w:val="74"/>
          <w:b/>
          <w:bCs/>
        </w:rPr>
        <w:t>,</w:t>
      </w:r>
      <w:r>
        <w:rPr>
          <w:rFonts w:ascii="Times New Roman" w:hAnsi="Times New Roman" w:cs="Times New Roman" w:eastAsia="Times New Roman"/>
          <w:sz w:val="7"/>
          <w:szCs w:val="7"/>
          <w:color w:val="A3A3A5"/>
          <w:spacing w:val="0"/>
          <w:w w:val="74"/>
          <w:b/>
          <w:bCs/>
        </w:rPr>
        <w:t>           </w:t>
      </w:r>
      <w:r>
        <w:rPr>
          <w:rFonts w:ascii="Times New Roman" w:hAnsi="Times New Roman" w:cs="Times New Roman" w:eastAsia="Times New Roman"/>
          <w:sz w:val="7"/>
          <w:szCs w:val="7"/>
          <w:color w:val="A3A3A5"/>
          <w:spacing w:val="4"/>
          <w:w w:val="74"/>
          <w:b/>
          <w:bCs/>
        </w:rPr>
        <w:t> </w:t>
      </w:r>
      <w:r>
        <w:rPr>
          <w:rFonts w:ascii="Arial" w:hAnsi="Arial" w:cs="Arial" w:eastAsia="Arial"/>
          <w:sz w:val="6"/>
          <w:szCs w:val="6"/>
          <w:color w:val="8C8C8C"/>
          <w:spacing w:val="0"/>
          <w:w w:val="167"/>
          <w:b/>
          <w:bCs/>
        </w:rPr>
        <w:t>V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spacing w:before="0" w:after="0" w:line="122" w:lineRule="exact"/>
        <w:ind w:left="34" w:right="-20"/>
        <w:jc w:val="left"/>
        <w:tabs>
          <w:tab w:pos="520" w:val="left"/>
          <w:tab w:pos="170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v:group style="position:absolute;margin-left:489.488586pt;margin-top:3.876941pt;width:.1pt;height:10.374756pt;mso-position-horizontal-relative:page;mso-position-vertical-relative:paragraph;z-index:-15793" coordorigin="9790,78" coordsize="2,207">
            <v:shape style="position:absolute;left:9790;top:78;width:2;height:207" coordorigin="9790,78" coordsize="0,207" path="m9790,285l9790,78e" filled="f" stroked="t" strokeweight="3.777175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3"/>
          <w:szCs w:val="13"/>
          <w:color w:val="A3A3A5"/>
          <w:spacing w:val="0"/>
          <w:w w:val="224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A3A3A5"/>
          <w:spacing w:val="29"/>
          <w:w w:val="224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0"/>
          <w:w w:val="100"/>
          <w:b/>
          <w:bCs/>
        </w:rPr>
        <w:t>(</w:t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0"/>
          <w:w w:val="100"/>
          <w:b/>
          <w:bCs/>
        </w:rPr>
        <w:t>ıl</w:t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-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3"/>
          <w:szCs w:val="13"/>
          <w:color w:val="5B5D5D"/>
          <w:spacing w:val="0"/>
          <w:w w:val="78"/>
        </w:rPr>
        <w:t>•.</w:t>
      </w:r>
      <w:r>
        <w:rPr>
          <w:rFonts w:ascii="Times New Roman" w:hAnsi="Times New Roman" w:cs="Times New Roman" w:eastAsia="Times New Roman"/>
          <w:sz w:val="13"/>
          <w:szCs w:val="13"/>
          <w:color w:val="5B5D5D"/>
          <w:spacing w:val="0"/>
          <w:w w:val="78"/>
        </w:rPr>
        <w:t>     </w:t>
      </w:r>
      <w:r>
        <w:rPr>
          <w:rFonts w:ascii="Times New Roman" w:hAnsi="Times New Roman" w:cs="Times New Roman" w:eastAsia="Times New Roman"/>
          <w:sz w:val="13"/>
          <w:szCs w:val="13"/>
          <w:color w:val="5B5D5D"/>
          <w:spacing w:val="7"/>
          <w:w w:val="78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B5D5D"/>
          <w:spacing w:val="0"/>
          <w:w w:val="73"/>
        </w:rPr>
        <w:t>.....</w:t>
      </w:r>
      <w:r>
        <w:rPr>
          <w:rFonts w:ascii="Times New Roman" w:hAnsi="Times New Roman" w:cs="Times New Roman" w:eastAsia="Times New Roman"/>
          <w:sz w:val="13"/>
          <w:szCs w:val="13"/>
          <w:color w:val="5B5D5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27475"/>
          <w:spacing w:val="0"/>
          <w:w w:val="17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727475"/>
          <w:spacing w:val="-19"/>
          <w:w w:val="17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3A3A5"/>
          <w:spacing w:val="0"/>
          <w:w w:val="100"/>
          <w:b/>
          <w:bCs/>
          <w:i/>
        </w:rPr>
        <w:t>..</w:t>
      </w:r>
      <w:r>
        <w:rPr>
          <w:rFonts w:ascii="Times New Roman" w:hAnsi="Times New Roman" w:cs="Times New Roman" w:eastAsia="Times New Roman"/>
          <w:sz w:val="13"/>
          <w:szCs w:val="13"/>
          <w:color w:val="A3A3A5"/>
          <w:spacing w:val="-6"/>
          <w:w w:val="100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A3A3A5"/>
          <w:spacing w:val="0"/>
          <w:w w:val="100"/>
          <w:b/>
          <w:bCs/>
          <w:i/>
        </w:rPr>
        <w:t>,1</w:t>
      </w:r>
      <w:r>
        <w:rPr>
          <w:rFonts w:ascii="Times New Roman" w:hAnsi="Times New Roman" w:cs="Times New Roman" w:eastAsia="Times New Roman"/>
          <w:sz w:val="8"/>
          <w:szCs w:val="8"/>
          <w:color w:val="A3A3A5"/>
          <w:spacing w:val="5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5B5D5D"/>
          <w:spacing w:val="-3"/>
          <w:w w:val="545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8C8C8C"/>
          <w:spacing w:val="0"/>
          <w:w w:val="184"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8C8C8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C8C8C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C8C8C"/>
          <w:spacing w:val="0"/>
          <w:w w:val="184"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8C8C8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8C8C8C"/>
          <w:spacing w:val="0"/>
          <w:w w:val="575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58" w:lineRule="exact"/>
        <w:ind w:left="778" w:right="-20"/>
        <w:jc w:val="left"/>
        <w:tabs>
          <w:tab w:pos="166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1.513855pt;margin-top:2.921812pt;width:10.140714pt;height:18.432402pt;mso-position-horizontal-relative:page;mso-position-vertical-relative:paragraph;z-index:-15812" type="#_x0000_t202" filled="f" stroked="f">
            <v:textbox inset="0,0,0,0">
              <w:txbxContent>
                <w:p>
                  <w:pPr>
                    <w:spacing w:before="0" w:after="0" w:line="143" w:lineRule="exact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8C8C8C"/>
                      <w:spacing w:val="0"/>
                      <w:w w:val="264"/>
                      <w:b/>
                      <w:bCs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166.080002pt;margin-top:1.834526pt;width:.1pt;height:4.32pt;mso-position-horizontal-relative:page;mso-position-vertical-relative:paragraph;z-index:-15809" coordorigin="3322,37" coordsize="2,86">
            <v:shape style="position:absolute;left:3322;top:37;width:2;height:86" coordorigin="3322,37" coordsize="0,86" path="m3322,123l3322,37e" filled="f" stroked="t" strokeweight="1.68pt" strokecolor="#342F5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5"/>
          <w:szCs w:val="15"/>
          <w:color w:val="8C8C8C"/>
          <w:spacing w:val="0"/>
          <w:w w:val="57"/>
          <w:b/>
          <w:bCs/>
          <w:position w:val="-7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8C8C8C"/>
          <w:spacing w:val="0"/>
          <w:w w:val="57"/>
          <w:b/>
          <w:bCs/>
          <w:position w:val="-7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8C8C8C"/>
          <w:spacing w:val="5"/>
          <w:w w:val="57"/>
          <w:b/>
          <w:bCs/>
          <w:position w:val="-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00"/>
          <w:b/>
          <w:bCs/>
          <w:position w:val="-7"/>
        </w:rPr>
        <w:t>t•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-11"/>
          <w:w w:val="100"/>
          <w:b/>
          <w:bCs/>
          <w:position w:val="-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27475"/>
          <w:spacing w:val="0"/>
          <w:w w:val="68"/>
          <w:b/>
          <w:bCs/>
          <w:position w:val="-7"/>
        </w:rPr>
        <w:t>l'!.</w:t>
      </w:r>
      <w:r>
        <w:rPr>
          <w:rFonts w:ascii="Times New Roman" w:hAnsi="Times New Roman" w:cs="Times New Roman" w:eastAsia="Times New Roman"/>
          <w:sz w:val="15"/>
          <w:szCs w:val="15"/>
          <w:color w:val="727475"/>
          <w:spacing w:val="5"/>
          <w:w w:val="69"/>
          <w:b/>
          <w:bCs/>
          <w:position w:val="-7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A3A3A5"/>
          <w:spacing w:val="0"/>
          <w:w w:val="176"/>
          <w:b/>
          <w:bCs/>
          <w:position w:val="-7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A3A3A5"/>
          <w:spacing w:val="0"/>
          <w:w w:val="100"/>
          <w:b/>
          <w:bCs/>
          <w:position w:val="-7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A3A3A5"/>
          <w:spacing w:val="0"/>
          <w:w w:val="100"/>
          <w:b/>
          <w:bCs/>
          <w:position w:val="-7"/>
        </w:rPr>
      </w:r>
      <w:r>
        <w:rPr>
          <w:rFonts w:ascii="Times New Roman" w:hAnsi="Times New Roman" w:cs="Times New Roman" w:eastAsia="Times New Roman"/>
          <w:sz w:val="7"/>
          <w:szCs w:val="7"/>
          <w:color w:val="8C8C8C"/>
          <w:spacing w:val="0"/>
          <w:w w:val="52"/>
          <w:b/>
          <w:bCs/>
          <w:position w:val="-7"/>
        </w:rPr>
        <w:t>0::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200"/>
          <w:cols w:num="2" w:equalWidth="0">
            <w:col w:w="6920" w:space="1428"/>
            <w:col w:w="3152"/>
          </w:cols>
        </w:sectPr>
      </w:pPr>
      <w:rPr/>
    </w:p>
    <w:p>
      <w:pPr>
        <w:spacing w:before="0" w:after="0" w:line="122" w:lineRule="exact"/>
        <w:ind w:right="1654"/>
        <w:jc w:val="right"/>
        <w:tabs>
          <w:tab w:pos="8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v:group style="position:absolute;margin-left:505.02002pt;margin-top:2.278104pt;width:6.63456pt;height:16.154298pt;mso-position-horizontal-relative:page;mso-position-vertical-relative:paragraph;z-index:-15792" coordorigin="10100,46" coordsize="133,323">
            <v:shape style="position:absolute;left:10100;top:46;width:133;height:323" coordorigin="10100,46" coordsize="133,323" path="m10100,46l10233,46,10233,369,10100,369,10100,46e" filled="t" fillcolor="#EBEBEB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2.400009pt;margin-top:2.959253pt;width:14.218161pt;height:11.0pt;mso-position-horizontal-relative:page;mso-position-vertical-relative:paragraph;z-index:-15784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8283A5"/>
                      <w:spacing w:val="0"/>
                      <w:w w:val="150"/>
                    </w:rPr>
                    <w:t>'--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5B5D5D"/>
          <w:spacing w:val="0"/>
          <w:w w:val="190"/>
          <w:position w:val="-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5B5D5D"/>
          <w:spacing w:val="0"/>
          <w:w w:val="190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B5D5D"/>
          <w:spacing w:val="7"/>
          <w:w w:val="190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27475"/>
          <w:spacing w:val="0"/>
          <w:w w:val="100"/>
          <w:b/>
          <w:bCs/>
          <w:position w:val="-1"/>
        </w:rPr>
        <w:t>ı</w:t>
      </w:r>
      <w:r>
        <w:rPr>
          <w:rFonts w:ascii="Times New Roman" w:hAnsi="Times New Roman" w:cs="Times New Roman" w:eastAsia="Times New Roman"/>
          <w:sz w:val="14"/>
          <w:szCs w:val="14"/>
          <w:color w:val="727475"/>
          <w:spacing w:val="0"/>
          <w:w w:val="100"/>
          <w:b/>
          <w:bCs/>
          <w:position w:val="-1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727475"/>
          <w:spacing w:val="33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B5D5D"/>
          <w:spacing w:val="0"/>
          <w:w w:val="274"/>
          <w:b/>
          <w:bCs/>
          <w:position w:val="-1"/>
        </w:rPr>
        <w:t>..</w:t>
      </w:r>
      <w:r>
        <w:rPr>
          <w:rFonts w:ascii="Times New Roman" w:hAnsi="Times New Roman" w:cs="Times New Roman" w:eastAsia="Times New Roman"/>
          <w:sz w:val="14"/>
          <w:szCs w:val="14"/>
          <w:color w:val="5B5D5D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5B5D5D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8C8C8C"/>
          <w:spacing w:val="0"/>
          <w:w w:val="264"/>
          <w:b/>
          <w:bCs/>
          <w:position w:val="-1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right="1482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488.055023pt;margin-top:7.435005pt;width:6.47352pt;height:12.278321pt;mso-position-horizontal-relative:page;mso-position-vertical-relative:paragraph;z-index:-15791" coordorigin="9761,149" coordsize="129,246">
            <v:shape style="position:absolute;left:9761;top:149;width:129;height:246" coordorigin="9761,149" coordsize="129,246" path="m9761,149l9891,149,9891,394,9761,394,9761,149e" filled="t" fillcolor="#EBEBEB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2"/>
          <w:szCs w:val="12"/>
          <w:color w:val="464646"/>
          <w:spacing w:val="0"/>
          <w:w w:val="229"/>
          <w:i/>
          <w:position w:val="-1"/>
        </w:rPr>
        <w:t>';J</w:t>
      </w:r>
      <w:r>
        <w:rPr>
          <w:rFonts w:ascii="Times New Roman" w:hAnsi="Times New Roman" w:cs="Times New Roman" w:eastAsia="Times New Roman"/>
          <w:sz w:val="12"/>
          <w:szCs w:val="12"/>
          <w:color w:val="464646"/>
          <w:spacing w:val="0"/>
          <w:w w:val="229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64646"/>
          <w:spacing w:val="36"/>
          <w:w w:val="229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B5D5D"/>
          <w:spacing w:val="0"/>
          <w:w w:val="72"/>
          <w:position w:val="-1"/>
        </w:rPr>
        <w:t>i;&amp;</w:t>
      </w:r>
      <w:r>
        <w:rPr>
          <w:rFonts w:ascii="Times New Roman" w:hAnsi="Times New Roman" w:cs="Times New Roman" w:eastAsia="Times New Roman"/>
          <w:sz w:val="24"/>
          <w:szCs w:val="24"/>
          <w:color w:val="5B5D5D"/>
          <w:spacing w:val="0"/>
          <w:w w:val="72"/>
          <w:position w:val="-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5B5D5D"/>
          <w:spacing w:val="13"/>
          <w:w w:val="72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32323"/>
          <w:spacing w:val="0"/>
          <w:w w:val="148"/>
          <w:position w:val="-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232323"/>
          <w:spacing w:val="-35"/>
          <w:w w:val="148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8C8C8C"/>
          <w:spacing w:val="0"/>
          <w:w w:val="76"/>
          <w:position w:val="-1"/>
        </w:rPr>
        <w:t>·...-</w:t>
      </w:r>
      <w:r>
        <w:rPr>
          <w:rFonts w:ascii="Times New Roman" w:hAnsi="Times New Roman" w:cs="Times New Roman" w:eastAsia="Times New Roman"/>
          <w:sz w:val="24"/>
          <w:szCs w:val="24"/>
          <w:color w:val="8C8C8C"/>
          <w:spacing w:val="3"/>
          <w:w w:val="76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5B5B5"/>
          <w:spacing w:val="0"/>
          <w:w w:val="55"/>
          <w:position w:val="-1"/>
        </w:rPr>
        <w:t>··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right="1965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B5D5D"/>
          <w:spacing w:val="-49"/>
          <w:w w:val="240"/>
        </w:rPr>
        <w:t>·</w:t>
      </w:r>
      <w:r>
        <w:rPr>
          <w:rFonts w:ascii="Arial" w:hAnsi="Arial" w:cs="Arial" w:eastAsia="Arial"/>
          <w:sz w:val="18"/>
          <w:szCs w:val="18"/>
          <w:color w:val="B5B5B5"/>
          <w:spacing w:val="0"/>
          <w:w w:val="108"/>
        </w:rPr>
        <w:t>rr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57" w:lineRule="exact"/>
        <w:ind w:left="159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6"/>
        </w:rPr>
        <w:t>Halk</w:t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5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-5"/>
        </w:rPr>
        <w:t>KUTLU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200"/>
        </w:sectPr>
      </w:pPr>
      <w:rPr/>
    </w:p>
    <w:p>
      <w:pPr>
        <w:spacing w:before="0" w:after="0" w:line="266" w:lineRule="exact"/>
        <w:ind w:left="2358" w:right="1449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group style="position:absolute;margin-left:15.36pt;margin-top:34.080002pt;width:564.960012pt;height:775.200002pt;mso-position-horizontal-relative:page;mso-position-vertical-relative:page;z-index:-15811" coordorigin="307,682" coordsize="11299,15504">
            <v:group style="position:absolute;left:317;top:701;width:11242;height:2" coordorigin="317,701" coordsize="11242,2">
              <v:shape style="position:absolute;left:317;top:701;width:11242;height:2" coordorigin="317,701" coordsize="11242,0" path="m317,701l11558,701e" filled="f" stroked="t" strokeweight=".96pt" strokecolor="#5B5B5B">
                <v:path arrowok="t"/>
              </v:shape>
            </v:group>
            <v:group style="position:absolute;left:326;top:691;width:2;height:11904" coordorigin="326,691" coordsize="2,11904">
              <v:shape style="position:absolute;left:326;top:691;width:2;height:11904" coordorigin="326,691" coordsize="0,11904" path="m326,12595l326,691e" filled="f" stroked="t" strokeweight=".96pt" strokecolor="#545454">
                <v:path arrowok="t"/>
              </v:shape>
            </v:group>
            <v:group style="position:absolute;left:1690;top:706;width:734;height:2" coordorigin="1690,706" coordsize="734,2">
              <v:shape style="position:absolute;left:1690;top:706;width:734;height:2" coordorigin="1690,706" coordsize="734,0" path="m1690,706l2424,706e" filled="f" stroked="t" strokeweight=".48pt" strokecolor="#2F2F2F">
                <v:path arrowok="t"/>
              </v:shape>
            </v:group>
            <v:group style="position:absolute;left:2381;top:701;width:2;height:859" coordorigin="2381,701" coordsize="2,859">
              <v:shape style="position:absolute;left:2381;top:701;width:2;height:859" coordorigin="2381,701" coordsize="0,859" path="m2381,1560l2381,701e" filled="f" stroked="t" strokeweight=".96pt" strokecolor="#484848">
                <v:path arrowok="t"/>
              </v:shape>
            </v:group>
            <v:group style="position:absolute;left:2376;top:696;width:941;height:2" coordorigin="2376,696" coordsize="941,2">
              <v:shape style="position:absolute;left:2376;top:696;width:941;height:2" coordorigin="2376,696" coordsize="941,0" path="m2376,696l3317,696e" filled="f" stroked="t" strokeweight=".48pt" strokecolor="#343434">
                <v:path arrowok="t"/>
              </v:shape>
            </v:group>
            <v:group style="position:absolute;left:3206;top:710;width:6394;height:2" coordorigin="3206,710" coordsize="6394,2">
              <v:shape style="position:absolute;left:3206;top:710;width:6394;height:2" coordorigin="3206,710" coordsize="6394,0" path="m3206,710l9600,710e" filled="f" stroked="t" strokeweight=".96pt" strokecolor="#606060">
                <v:path arrowok="t"/>
              </v:shape>
            </v:group>
            <v:group style="position:absolute;left:9197;top:701;width:2;height:547" coordorigin="9197,701" coordsize="2,547">
              <v:shape style="position:absolute;left:9197;top:701;width:2;height:547" coordorigin="9197,701" coordsize="0,547" path="m9197,1248l9197,701e" filled="f" stroked="t" strokeweight=".72pt" strokecolor="#3F3F3F">
                <v:path arrowok="t"/>
              </v:shape>
            </v:group>
            <v:group style="position:absolute;left:9149;top:715;width:2410;height:2" coordorigin="9149,715" coordsize="2410,2">
              <v:shape style="position:absolute;left:9149;top:715;width:2410;height:2" coordorigin="9149,715" coordsize="2410,0" path="m9149,715l11558,715e" filled="f" stroked="t" strokeweight=".48pt" strokecolor="#3F3F3F">
                <v:path arrowok="t"/>
              </v:shape>
            </v:group>
            <v:group style="position:absolute;left:9062;top:2237;width:2506;height:2" coordorigin="9062,2237" coordsize="2506,2">
              <v:shape style="position:absolute;left:9062;top:2237;width:2506;height:2" coordorigin="9062,2237" coordsize="2506,0" path="m9062,2237l11568,2237e" filled="f" stroked="t" strokeweight=".96pt" strokecolor="#646464">
                <v:path arrowok="t"/>
              </v:shape>
            </v:group>
            <v:group style="position:absolute;left:11558;top:701;width:2;height:2275" coordorigin="11558,701" coordsize="2,2275">
              <v:shape style="position:absolute;left:11558;top:701;width:2;height:2275" coordorigin="11558,701" coordsize="0,2275" path="m11558,2976l11558,701e" filled="f" stroked="t" strokeweight=".96pt" strokecolor="#5B5B5B">
                <v:path arrowok="t"/>
              </v:shape>
            </v:group>
            <v:group style="position:absolute;left:9197;top:1075;width:2;height:1171" coordorigin="9197,1075" coordsize="2,1171">
              <v:shape style="position:absolute;left:9197;top:1075;width:2;height:1171" coordorigin="9197,1075" coordsize="0,1171" path="m9197,2246l9197,1075e" filled="f" stroked="t" strokeweight=".96pt" strokecolor="#575757">
                <v:path arrowok="t"/>
              </v:shape>
            </v:group>
            <v:group style="position:absolute;left:2376;top:1502;width:2;height:269" coordorigin="2376,1502" coordsize="2,269">
              <v:shape style="position:absolute;left:2376;top:1502;width:2;height:269" coordorigin="2376,1502" coordsize="0,269" path="m2376,1771l2376,1502e" filled="f" stroked="t" strokeweight=".48pt" strokecolor="#1C1C1C">
                <v:path arrowok="t"/>
              </v:shape>
            </v:group>
            <v:group style="position:absolute;left:317;top:2227;width:1834;height:2" coordorigin="317,2227" coordsize="1834,2">
              <v:shape style="position:absolute;left:317;top:2227;width:1834;height:2" coordorigin="317,2227" coordsize="1834,0" path="m317,2227l2150,2227e" filled="f" stroked="t" strokeweight=".96pt" strokecolor="#606060">
                <v:path arrowok="t"/>
              </v:shape>
            </v:group>
            <v:group style="position:absolute;left:1997;top:2227;width:422;height:2" coordorigin="1997,2227" coordsize="422,2">
              <v:shape style="position:absolute;left:1997;top:2227;width:422;height:2" coordorigin="1997,2227" coordsize="422,0" path="m1997,2227l2419,2227e" filled="f" stroked="t" strokeweight=".72pt" strokecolor="#484848">
                <v:path arrowok="t"/>
              </v:shape>
            </v:group>
            <v:group style="position:absolute;left:2381;top:1714;width:2;height:523" coordorigin="2381,1714" coordsize="2,523">
              <v:shape style="position:absolute;left:2381;top:1714;width:2;height:523" coordorigin="2381,1714" coordsize="0,523" path="m2381,2237l2381,1714e" filled="f" stroked="t" strokeweight=".72pt" strokecolor="#383838">
                <v:path arrowok="t"/>
              </v:shape>
            </v:group>
            <v:group style="position:absolute;left:2352;top:2232;width:2213;height:2" coordorigin="2352,2232" coordsize="2213,2">
              <v:shape style="position:absolute;left:2352;top:2232;width:2213;height:2" coordorigin="2352,2232" coordsize="2213,0" path="m2352,2232l4565,2232e" filled="f" stroked="t" strokeweight=".48pt" strokecolor="#343434">
                <v:path arrowok="t"/>
              </v:shape>
            </v:group>
            <v:group style="position:absolute;left:4536;top:2222;width:4656;height:2" coordorigin="4536,2222" coordsize="4656,2">
              <v:shape style="position:absolute;left:4536;top:2222;width:4656;height:2" coordorigin="4536,2222" coordsize="4656,0" path="m4536,2222l9192,2222e" filled="f" stroked="t" strokeweight=".48pt" strokecolor="#383838">
                <v:path arrowok="t"/>
              </v:shape>
            </v:group>
            <v:group style="position:absolute;left:317;top:2467;width:2376;height:2" coordorigin="317,2467" coordsize="2376,2">
              <v:shape style="position:absolute;left:317;top:2467;width:2376;height:2" coordorigin="317,2467" coordsize="2376,0" path="m317,2467l2693,2467e" filled="f" stroked="t" strokeweight=".72pt" strokecolor="#545454">
                <v:path arrowok="t"/>
              </v:shape>
            </v:group>
            <v:group style="position:absolute;left:2635;top:2472;width:710;height:2" coordorigin="2635,2472" coordsize="710,2">
              <v:shape style="position:absolute;left:2635;top:2472;width:710;height:2" coordorigin="2635,2472" coordsize="710,0" path="m2635,2472l3346,2472e" filled="f" stroked="t" strokeweight=".48pt" strokecolor="#282828">
                <v:path arrowok="t"/>
              </v:shape>
            </v:group>
            <v:group style="position:absolute;left:3317;top:2462;width:5866;height:2" coordorigin="3317,2462" coordsize="5866,2">
              <v:shape style="position:absolute;left:3317;top:2462;width:5866;height:2" coordorigin="3317,2462" coordsize="5866,0" path="m3317,2462l9182,2462e" filled="f" stroked="t" strokeweight=".48pt" strokecolor="#383838">
                <v:path arrowok="t"/>
              </v:shape>
            </v:group>
            <v:group style="position:absolute;left:5818;top:2227;width:2;height:490" coordorigin="5818,2227" coordsize="2,490">
              <v:shape style="position:absolute;left:5818;top:2227;width:2;height:490" coordorigin="5818,2227" coordsize="0,490" path="m5818,2717l5818,2227e" filled="f" stroked="t" strokeweight=".96pt" strokecolor="#545454">
                <v:path arrowok="t"/>
              </v:shape>
            </v:group>
            <v:group style="position:absolute;left:8832;top:2477;width:2736;height:2" coordorigin="8832,2477" coordsize="2736,2">
              <v:shape style="position:absolute;left:8832;top:2477;width:2736;height:2" coordorigin="8832,2477" coordsize="2736,0" path="m8832,2477l11568,2477e" filled="f" stroked="t" strokeweight=".96pt" strokecolor="#646464">
                <v:path arrowok="t"/>
              </v:shape>
            </v:group>
            <v:group style="position:absolute;left:317;top:2707;width:3072;height:2" coordorigin="317,2707" coordsize="3072,2">
              <v:shape style="position:absolute;left:317;top:2707;width:3072;height:2" coordorigin="317,2707" coordsize="3072,0" path="m317,2707l3389,2707e" filled="f" stroked="t" strokeweight=".96pt" strokecolor="#575757">
                <v:path arrowok="t"/>
              </v:shape>
            </v:group>
            <v:group style="position:absolute;left:322;top:2390;width:2;height:605" coordorigin="322,2390" coordsize="2,605">
              <v:shape style="position:absolute;left:322;top:2390;width:2;height:605" coordorigin="322,2390" coordsize="0,605" path="m322,2995l322,2390e" filled="f" stroked="t" strokeweight=".72pt" strokecolor="#2F2F2F">
                <v:path arrowok="t"/>
              </v:shape>
            </v:group>
            <v:group style="position:absolute;left:3288;top:2712;width:5923;height:2" coordorigin="3288,2712" coordsize="5923,2">
              <v:shape style="position:absolute;left:3288;top:2712;width:5923;height:2" coordorigin="3288,2712" coordsize="5923,0" path="m3288,2712l9211,2712e" filled="f" stroked="t" strokeweight=".48pt" strokecolor="#282828">
                <v:path arrowok="t"/>
              </v:shape>
            </v:group>
            <v:group style="position:absolute;left:9154;top:2717;width:2414;height:2" coordorigin="9154,2717" coordsize="2414,2">
              <v:shape style="position:absolute;left:9154;top:2717;width:2414;height:2" coordorigin="9154,2717" coordsize="2414,0" path="m9154,2717l11568,2717e" filled="f" stroked="t" strokeweight=".96pt" strokecolor="#606060">
                <v:path arrowok="t"/>
              </v:shape>
            </v:group>
            <v:group style="position:absolute;left:317;top:2947;width:1709;height:2" coordorigin="317,2947" coordsize="1709,2">
              <v:shape style="position:absolute;left:317;top:2947;width:1709;height:2" coordorigin="317,2947" coordsize="1709,0" path="m317,2947l2026,2947e" filled="f" stroked="t" strokeweight=".96pt" strokecolor="#545454">
                <v:path arrowok="t"/>
              </v:shape>
            </v:group>
            <v:group style="position:absolute;left:1690;top:2952;width:6192;height:2" coordorigin="1690,2952" coordsize="6192,2">
              <v:shape style="position:absolute;left:1690;top:2952;width:6192;height:2" coordorigin="1690,2952" coordsize="6192,0" path="m1690,2952l7882,2952e" filled="f" stroked="t" strokeweight=".48pt" strokecolor="#2B2B2B">
                <v:path arrowok="t"/>
              </v:shape>
            </v:group>
            <v:group style="position:absolute;left:7853;top:2938;width:1330;height:2" coordorigin="7853,2938" coordsize="1330,2">
              <v:shape style="position:absolute;left:7853;top:2938;width:1330;height:2" coordorigin="7853,2938" coordsize="1330,0" path="m7853,2938l9182,2938e" filled="f" stroked="t" strokeweight=".48pt" strokecolor="#000000">
                <v:path arrowok="t"/>
              </v:shape>
            </v:group>
            <v:group style="position:absolute;left:9024;top:2957;width:2544;height:2" coordorigin="9024,2957" coordsize="2544,2">
              <v:shape style="position:absolute;left:9024;top:2957;width:2544;height:2" coordorigin="9024,2957" coordsize="2544,0" path="m9024,2957l11568,2957e" filled="f" stroked="t" strokeweight=".96pt" strokecolor="#606060">
                <v:path arrowok="t"/>
              </v:shape>
            </v:group>
            <v:group style="position:absolute;left:317;top:3187;width:1430;height:2" coordorigin="317,3187" coordsize="1430,2">
              <v:shape style="position:absolute;left:317;top:3187;width:1430;height:2" coordorigin="317,3187" coordsize="1430,0" path="m317,3187l1747,3187e" filled="f" stroked="t" strokeweight=".96pt" strokecolor="#5B5B5B">
                <v:path arrowok="t"/>
              </v:shape>
            </v:group>
            <v:group style="position:absolute;left:1690;top:3192;width:4493;height:2" coordorigin="1690,3192" coordsize="4493,2">
              <v:shape style="position:absolute;left:1690;top:3192;width:4493;height:2" coordorigin="1690,3192" coordsize="4493,0" path="m1690,3192l6182,3192e" filled="f" stroked="t" strokeweight=".48pt" strokecolor="#2F2F2F">
                <v:path arrowok="t"/>
              </v:shape>
            </v:group>
            <v:group style="position:absolute;left:6154;top:3202;width:3029;height:2" coordorigin="6154,3202" coordsize="3029,2">
              <v:shape style="position:absolute;left:6154;top:3202;width:3029;height:2" coordorigin="6154,3202" coordsize="3029,0" path="m6154,3202l9182,3202e" filled="f" stroked="t" strokeweight=".48pt" strokecolor="#646464">
                <v:path arrowok="t"/>
              </v:shape>
            </v:group>
            <v:group style="position:absolute;left:9043;top:3197;width:2525;height:2" coordorigin="9043,3197" coordsize="2525,2">
              <v:shape style="position:absolute;left:9043;top:3197;width:2525;height:2" coordorigin="9043,3197" coordsize="2525,0" path="m9043,3197l11568,3197e" filled="f" stroked="t" strokeweight=".96pt" strokecolor="#5B5B5B">
                <v:path arrowok="t"/>
              </v:shape>
            </v:group>
            <v:group style="position:absolute;left:11563;top:2899;width:2;height:341" coordorigin="11563,2899" coordsize="2,341">
              <v:shape style="position:absolute;left:11563;top:2899;width:2;height:341" coordorigin="11563,2899" coordsize="0,341" path="m11563,3240l11563,2899e" filled="f" stroked="t" strokeweight=".48pt" strokecolor="#383838">
                <v:path arrowok="t"/>
              </v:shape>
            </v:group>
            <v:group style="position:absolute;left:317;top:3427;width:1430;height:2" coordorigin="317,3427" coordsize="1430,2">
              <v:shape style="position:absolute;left:317;top:3427;width:1430;height:2" coordorigin="317,3427" coordsize="1430,0" path="m317,3427l1747,3427e" filled="f" stroked="t" strokeweight=".96pt" strokecolor="#575757">
                <v:path arrowok="t"/>
              </v:shape>
            </v:group>
            <v:group style="position:absolute;left:1690;top:3432;width:2213;height:2" coordorigin="1690,3432" coordsize="2213,2">
              <v:shape style="position:absolute;left:1690;top:3432;width:2213;height:2" coordorigin="1690,3432" coordsize="2213,0" path="m1690,3432l3902,3432e" filled="f" stroked="t" strokeweight=".48pt" strokecolor="#2F2F2F">
                <v:path arrowok="t"/>
              </v:shape>
            </v:group>
            <v:group style="position:absolute;left:3874;top:3422;width:2707;height:2" coordorigin="3874,3422" coordsize="2707,2">
              <v:shape style="position:absolute;left:3874;top:3422;width:2707;height:2" coordorigin="3874,3422" coordsize="2707,0" path="m3874,3422l6581,3422e" filled="f" stroked="t" strokeweight=".48pt" strokecolor="#343434">
                <v:path arrowok="t"/>
              </v:shape>
            </v:group>
            <v:group style="position:absolute;left:6538;top:3437;width:1066;height:2" coordorigin="6538,3437" coordsize="1066,2">
              <v:shape style="position:absolute;left:6538;top:3437;width:1066;height:2" coordorigin="6538,3437" coordsize="1066,0" path="m6538,3437l7603,3437e" filled="f" stroked="t" strokeweight=".96pt" strokecolor="#5B5B5B">
                <v:path arrowok="t"/>
              </v:shape>
            </v:group>
            <v:group style="position:absolute;left:7440;top:3422;width:413;height:2" coordorigin="7440,3422" coordsize="413,2">
              <v:shape style="position:absolute;left:7440;top:3422;width:413;height:2" coordorigin="7440,3422" coordsize="413,0" path="m7440,3422l7853,3422e" filled="f" stroked="t" strokeweight=".48pt" strokecolor="#2F2F2F">
                <v:path arrowok="t"/>
              </v:shape>
            </v:group>
            <v:group style="position:absolute;left:7824;top:3437;width:3754;height:2" coordorigin="7824,3437" coordsize="3754,2">
              <v:shape style="position:absolute;left:7824;top:3437;width:3754;height:2" coordorigin="7824,3437" coordsize="3754,0" path="m7824,3437l11578,3437e" filled="f" stroked="t" strokeweight=".96pt" strokecolor="#606060">
                <v:path arrowok="t"/>
              </v:shape>
            </v:group>
            <v:group style="position:absolute;left:11568;top:701;width:2;height:3830" coordorigin="11568,701" coordsize="2,3830">
              <v:shape style="position:absolute;left:11568;top:701;width:2;height:3830" coordorigin="11568,701" coordsize="0,3830" path="m11568,4531l11568,701e" filled="f" stroked="t" strokeweight=".72pt" strokecolor="#575757">
                <v:path arrowok="t"/>
              </v:shape>
            </v:group>
            <v:group style="position:absolute;left:3883;top:3427;width:2;height:259" coordorigin="3883,3427" coordsize="2,259">
              <v:shape style="position:absolute;left:3883;top:3427;width:2;height:259" coordorigin="3883,3427" coordsize="0,259" path="m3883,3686l3883,3427e" filled="f" stroked="t" strokeweight=".48pt" strokecolor="#282828">
                <v:path arrowok="t"/>
              </v:shape>
            </v:group>
            <v:group style="position:absolute;left:7142;top:3418;width:2;height:240" coordorigin="7142,3418" coordsize="2,240">
              <v:shape style="position:absolute;left:7142;top:3418;width:2;height:240" coordorigin="7142,3418" coordsize="0,240" path="m7142,3658l7142,3418e" filled="f" stroked="t" strokeweight=".48pt" strokecolor="#6B6B6B">
                <v:path arrowok="t"/>
              </v:shape>
            </v:group>
            <v:group style="position:absolute;left:3893;top:3629;width:2;height:566" coordorigin="3893,3629" coordsize="2,566">
              <v:shape style="position:absolute;left:3893;top:3629;width:2;height:566" coordorigin="3893,3629" coordsize="0,566" path="m3893,4195l3893,3629e" filled="f" stroked="t" strokeweight="1.2pt" strokecolor="#484848">
                <v:path arrowok="t"/>
              </v:shape>
            </v:group>
            <v:group style="position:absolute;left:3878;top:3859;width:2419;height:2" coordorigin="3878,3859" coordsize="2419,2">
              <v:shape style="position:absolute;left:3878;top:3859;width:2419;height:2" coordorigin="3878,3859" coordsize="2419,0" path="m3878,3859l6298,3859e" filled="f" stroked="t" strokeweight=".96pt" strokecolor="#6B6B6B">
                <v:path arrowok="t"/>
              </v:shape>
            </v:group>
            <v:group style="position:absolute;left:5966;top:3859;width:1051;height:2" coordorigin="5966,3859" coordsize="1051,2">
              <v:shape style="position:absolute;left:5966;top:3859;width:1051;height:2" coordorigin="5966,3859" coordsize="1051,0" path="m5966,3859l7018,3859e" filled="f" stroked="t" strokeweight=".72pt" strokecolor="#AFAFAF">
                <v:path arrowok="t"/>
              </v:shape>
            </v:group>
            <v:group style="position:absolute;left:7138;top:3854;width:2045;height:2" coordorigin="7138,3854" coordsize="2045,2">
              <v:shape style="position:absolute;left:7138;top:3854;width:2045;height:2" coordorigin="7138,3854" coordsize="2045,0" path="m7138,3854l9182,3854e" filled="f" stroked="t" strokeweight=".48pt" strokecolor="#000000">
                <v:path arrowok="t"/>
              </v:shape>
            </v:group>
            <v:group style="position:absolute;left:7142;top:3658;width:2;height:202" coordorigin="7142,3658" coordsize="2,202">
              <v:shape style="position:absolute;left:7142;top:3658;width:2;height:202" coordorigin="7142,3658" coordsize="0,202" path="m7142,3859l7142,3658e" filled="f" stroked="t" strokeweight=".48pt" strokecolor="#484848">
                <v:path arrowok="t"/>
              </v:shape>
            </v:group>
            <v:group style="position:absolute;left:317;top:4186;width:1738;height:2" coordorigin="317,4186" coordsize="1738,2">
              <v:shape style="position:absolute;left:317;top:4186;width:1738;height:2" coordorigin="317,4186" coordsize="1738,0" path="m317,4186l2054,4186e" filled="f" stroked="t" strokeweight=".96pt" strokecolor="#575757">
                <v:path arrowok="t"/>
              </v:shape>
            </v:group>
            <v:group style="position:absolute;left:1997;top:4190;width:1915;height:2" coordorigin="1997,4190" coordsize="1915,2">
              <v:shape style="position:absolute;left:1997;top:4190;width:1915;height:2" coordorigin="1997,4190" coordsize="1915,0" path="m1997,4190l3912,4190e" filled="f" stroked="t" strokeweight=".48pt" strokecolor="#282828">
                <v:path arrowok="t"/>
              </v:shape>
            </v:group>
            <v:group style="position:absolute;left:3878;top:4178;width:1949;height:2" coordorigin="3878,4178" coordsize="1949,2">
              <v:shape style="position:absolute;left:3878;top:4178;width:1949;height:2" coordorigin="3878,4178" coordsize="1949,0" path="m3878,4178l5827,4178e" filled="f" stroked="t" strokeweight="1.2pt" strokecolor="#4B4B4B">
                <v:path arrowok="t"/>
              </v:shape>
            </v:group>
            <v:group style="position:absolute;left:5798;top:4176;width:355;height:2" coordorigin="5798,4176" coordsize="355,2">
              <v:shape style="position:absolute;left:5798;top:4176;width:355;height:2" coordorigin="5798,4176" coordsize="355,0" path="m5798,4176l6154,4176e" filled="f" stroked="t" strokeweight=".48pt" strokecolor="#646464">
                <v:path arrowok="t"/>
              </v:shape>
            </v:group>
            <v:group style="position:absolute;left:6154;top:4176;width:427;height:2" coordorigin="6154,4176" coordsize="427,2">
              <v:shape style="position:absolute;left:6154;top:4176;width:427;height:2" coordorigin="6154,4176" coordsize="427,0" path="m6154,4176l6581,4176e" filled="f" stroked="t" strokeweight=".48pt" strokecolor="#000000">
                <v:path arrowok="t"/>
              </v:shape>
            </v:group>
            <v:group style="position:absolute;left:6581;top:4176;width:566;height:2" coordorigin="6581,4176" coordsize="566,2">
              <v:shape style="position:absolute;left:6581;top:4176;width:566;height:2" coordorigin="6581,4176" coordsize="566,0" path="m6581,4176l7147,4176e" filled="f" stroked="t" strokeweight=".48pt" strokecolor="#545454">
                <v:path arrowok="t"/>
              </v:shape>
            </v:group>
            <v:group style="position:absolute;left:7142;top:3850;width:2;height:331" coordorigin="7142,3850" coordsize="2,331">
              <v:shape style="position:absolute;left:7142;top:3850;width:2;height:331" coordorigin="7142,3850" coordsize="0,331" path="m7142,4181l7142,3850e" filled="f" stroked="t" strokeweight=".48pt" strokecolor="#606060">
                <v:path arrowok="t"/>
              </v:shape>
            </v:group>
            <v:group style="position:absolute;left:7138;top:4176;width:4435;height:2" coordorigin="7138,4176" coordsize="4435,2">
              <v:shape style="position:absolute;left:7138;top:4176;width:4435;height:2" coordorigin="7138,4176" coordsize="4435,0" path="m7138,4176l11573,4176e" filled="f" stroked="t" strokeweight=".48pt" strokecolor="#6B6B6B">
                <v:path arrowok="t"/>
              </v:shape>
            </v:group>
            <v:group style="position:absolute;left:317;top:4474;width:4248;height:2" coordorigin="317,4474" coordsize="4248,2">
              <v:shape style="position:absolute;left:317;top:4474;width:4248;height:2" coordorigin="317,4474" coordsize="4248,0" path="m317,4474l4565,4474e" filled="f" stroked="t" strokeweight=".96pt" strokecolor="#545454">
                <v:path arrowok="t"/>
              </v:shape>
            </v:group>
            <v:group style="position:absolute;left:2386;top:4186;width:2;height:3696" coordorigin="2386,4186" coordsize="2,3696">
              <v:shape style="position:absolute;left:2386;top:4186;width:2;height:3696" coordorigin="2386,4186" coordsize="0,3696" path="m2386,7882l2386,4186e" filled="f" stroked="t" strokeweight=".48pt" strokecolor="#232323">
                <v:path arrowok="t"/>
              </v:shape>
            </v:group>
            <v:group style="position:absolute;left:4507;top:4478;width:7070;height:2" coordorigin="4507,4478" coordsize="7070,2">
              <v:shape style="position:absolute;left:4507;top:4478;width:7070;height:2" coordorigin="4507,4478" coordsize="7070,0" path="m4507,4478l11578,4478e" filled="f" stroked="t" strokeweight=".48pt" strokecolor="#282828">
                <v:path arrowok="t"/>
              </v:shape>
            </v:group>
            <v:group style="position:absolute;left:2381;top:4718;width:6830;height:2" coordorigin="2381,4718" coordsize="6830,2">
              <v:shape style="position:absolute;left:2381;top:4718;width:6830;height:2" coordorigin="2381,4718" coordsize="6830,0" path="m2381,4718l9211,4718e" filled="f" stroked="t" strokeweight=".48pt" strokecolor="#282828">
                <v:path arrowok="t"/>
              </v:shape>
            </v:group>
            <v:group style="position:absolute;left:9072;top:4723;width:2506;height:2" coordorigin="9072,4723" coordsize="2506,2">
              <v:shape style="position:absolute;left:9072;top:4723;width:2506;height:2" coordorigin="9072,4723" coordsize="2506,0" path="m9072,4723l11578,4723e" filled="f" stroked="t" strokeweight=".72pt" strokecolor="#575757">
                <v:path arrowok="t"/>
              </v:shape>
            </v:group>
            <v:group style="position:absolute;left:11570;top:4450;width:2;height:782" coordorigin="11570,4450" coordsize="2,782">
              <v:shape style="position:absolute;left:11570;top:4450;width:2;height:782" coordorigin="11570,4450" coordsize="0,782" path="m11570,5232l11570,4450e" filled="f" stroked="t" strokeweight=".48pt" strokecolor="#343434">
                <v:path arrowok="t"/>
              </v:shape>
            </v:group>
            <v:group style="position:absolute;left:4958;top:4714;width:2;height:2208" coordorigin="4958,4714" coordsize="2,2208">
              <v:shape style="position:absolute;left:4958;top:4714;width:2;height:2208" coordorigin="4958,4714" coordsize="0,2208" path="m4958,6922l4958,4714e" filled="f" stroked="t" strokeweight=".48pt" strokecolor="#2B2B2B">
                <v:path arrowok="t"/>
              </v:shape>
            </v:group>
            <v:group style="position:absolute;left:4954;top:5213;width:4301;height:2" coordorigin="4954,5213" coordsize="4301,2">
              <v:shape style="position:absolute;left:4954;top:5213;width:4301;height:2" coordorigin="4954,5213" coordsize="4301,0" path="m4954,5213l9254,5213e" filled="f" stroked="t" strokeweight=".96pt" strokecolor="#5B5B5B">
                <v:path arrowok="t"/>
              </v:shape>
            </v:group>
            <v:group style="position:absolute;left:7872;top:4714;width:2;height:269" coordorigin="7872,4714" coordsize="2,269">
              <v:shape style="position:absolute;left:7872;top:4714;width:2;height:269" coordorigin="7872,4714" coordsize="0,269" path="m7872,4982l7872,4714e" filled="f" stroked="t" strokeweight=".72pt" strokecolor="#4B4B4B">
                <v:path arrowok="t"/>
              </v:shape>
            </v:group>
            <v:group style="position:absolute;left:7877;top:4925;width:2;height:298" coordorigin="7877,4925" coordsize="2,298">
              <v:shape style="position:absolute;left:7877;top:4925;width:2;height:298" coordorigin="7877,4925" coordsize="0,298" path="m7877,5222l7877,4925e" filled="f" stroked="t" strokeweight=".48pt" strokecolor="#2B2B2B">
                <v:path arrowok="t"/>
              </v:shape>
            </v:group>
            <v:group style="position:absolute;left:9154;top:5218;width:2424;height:2" coordorigin="9154,5218" coordsize="2424,2">
              <v:shape style="position:absolute;left:9154;top:5218;width:2424;height:2" coordorigin="9154,5218" coordsize="2424,0" path="m9154,5218l11578,5218e" filled="f" stroked="t" strokeweight=".48pt" strokecolor="#2F2F2F">
                <v:path arrowok="t"/>
              </v:shape>
            </v:group>
            <v:group style="position:absolute;left:4954;top:5462;width:6629;height:2" coordorigin="4954,5462" coordsize="6629,2">
              <v:shape style="position:absolute;left:4954;top:5462;width:6629;height:2" coordorigin="4954,5462" coordsize="6629,0" path="m4954,5462l11582,5462e" filled="f" stroked="t" strokeweight=".96pt" strokecolor="#5B5B5B">
                <v:path arrowok="t"/>
              </v:shape>
            </v:group>
            <v:group style="position:absolute;left:11578;top:1210;width:2;height:5064" coordorigin="11578,1210" coordsize="2,5064">
              <v:shape style="position:absolute;left:11578;top:1210;width:2;height:5064" coordorigin="11578,1210" coordsize="0,5064" path="m11578,6274l11578,1210e" filled="f" stroked="t" strokeweight=".72pt" strokecolor="#4F4F4F">
                <v:path arrowok="t"/>
              </v:shape>
            </v:group>
            <v:group style="position:absolute;left:4954;top:5712;width:6634;height:2" coordorigin="4954,5712" coordsize="6634,2">
              <v:shape style="position:absolute;left:4954;top:5712;width:6634;height:2" coordorigin="4954,5712" coordsize="6634,0" path="m4954,5712l11587,5712e" filled="f" stroked="t" strokeweight=".96pt" strokecolor="#606060">
                <v:path arrowok="t"/>
              </v:shape>
            </v:group>
            <v:group style="position:absolute;left:2381;top:5952;width:9206;height:2" coordorigin="2381,5952" coordsize="9206,2">
              <v:shape style="position:absolute;left:2381;top:5952;width:9206;height:2" coordorigin="2381,5952" coordsize="9206,0" path="m2381,5952l11587,5952e" filled="f" stroked="t" strokeweight=".96pt" strokecolor="#646464">
                <v:path arrowok="t"/>
              </v:shape>
            </v:group>
            <v:group style="position:absolute;left:1325;top:6240;width:2549;height:2" coordorigin="1325,6240" coordsize="2549,2">
              <v:shape style="position:absolute;left:1325;top:6240;width:2549;height:2" coordorigin="1325,6240" coordsize="2549,0" path="m1325,6240l3874,6240e" filled="f" stroked="t" strokeweight=".48pt" strokecolor="#232323">
                <v:path arrowok="t"/>
              </v:shape>
            </v:group>
            <v:group style="position:absolute;left:3874;top:6240;width:821;height:2" coordorigin="3874,6240" coordsize="821,2">
              <v:shape style="position:absolute;left:3874;top:6240;width:821;height:2" coordorigin="3874,6240" coordsize="821,0" path="m3874,6240l4694,6240e" filled="f" stroked="t" strokeweight=".48pt" strokecolor="#000000">
                <v:path arrowok="t"/>
              </v:shape>
            </v:group>
            <v:group style="position:absolute;left:4694;top:6240;width:2448;height:2" coordorigin="4694,6240" coordsize="2448,2">
              <v:shape style="position:absolute;left:4694;top:6240;width:2448;height:2" coordorigin="4694,6240" coordsize="2448,0" path="m4694,6240l7142,6240e" filled="f" stroked="t" strokeweight=".48pt" strokecolor="#2F2F2F">
                <v:path arrowok="t"/>
              </v:shape>
            </v:group>
            <v:group style="position:absolute;left:7142;top:6240;width:710;height:2" coordorigin="7142,6240" coordsize="710,2">
              <v:shape style="position:absolute;left:7142;top:6240;width:710;height:2" coordorigin="7142,6240" coordsize="710,0" path="m7142,6240l7853,6240e" filled="f" stroked="t" strokeweight=".48pt" strokecolor="#000000">
                <v:path arrowok="t"/>
              </v:shape>
            </v:group>
            <v:group style="position:absolute;left:7853;top:6240;width:216;height:2" coordorigin="7853,6240" coordsize="216,2">
              <v:shape style="position:absolute;left:7853;top:6240;width:216;height:2" coordorigin="7853,6240" coordsize="216,0" path="m7853,6240l8069,6240e" filled="f" stroked="t" strokeweight=".48pt" strokecolor="#3F3F3F">
                <v:path arrowok="t"/>
              </v:shape>
            </v:group>
            <v:group style="position:absolute;left:8069;top:6240;width:1114;height:2" coordorigin="8069,6240" coordsize="1114,2">
              <v:shape style="position:absolute;left:8069;top:6240;width:1114;height:2" coordorigin="8069,6240" coordsize="1114,0" path="m8069,6240l9182,6240e" filled="f" stroked="t" strokeweight=".48pt" strokecolor="#232323">
                <v:path arrowok="t"/>
              </v:shape>
            </v:group>
            <v:group style="position:absolute;left:9182;top:6240;width:2390;height:2" coordorigin="9182,6240" coordsize="2390,2">
              <v:shape style="position:absolute;left:9182;top:6240;width:2390;height:2" coordorigin="9182,6240" coordsize="2390,0" path="m9182,6240l11573,6240e" filled="f" stroked="t" strokeweight=".48pt" strokecolor="#484848">
                <v:path arrowok="t"/>
              </v:shape>
            </v:group>
            <v:group style="position:absolute;left:7877;top:6206;width:2;height:715" coordorigin="7877,6206" coordsize="2,715">
              <v:shape style="position:absolute;left:7877;top:6206;width:2;height:715" coordorigin="7877,6206" coordsize="0,715" path="m7877,6922l7877,6206e" filled="f" stroked="t" strokeweight=".48pt" strokecolor="#343434">
                <v:path arrowok="t"/>
              </v:shape>
            </v:group>
            <v:group style="position:absolute;left:11573;top:6206;width:2;height:518" coordorigin="11573,6206" coordsize="2,518">
              <v:shape style="position:absolute;left:11573;top:6206;width:2;height:518" coordorigin="11573,6206" coordsize="0,518" path="m11573,6725l11573,6206e" filled="f" stroked="t" strokeweight=".48pt" strokecolor="#444444">
                <v:path arrowok="t"/>
              </v:shape>
            </v:group>
            <v:group style="position:absolute;left:2381;top:6672;width:1181;height:2" coordorigin="2381,6672" coordsize="1181,2">
              <v:shape style="position:absolute;left:2381;top:6672;width:1181;height:2" coordorigin="2381,6672" coordsize="1181,0" path="m2381,6672l3562,6672e" filled="f" stroked="t" strokeweight=".72pt" strokecolor="#5B5B5B">
                <v:path arrowok="t"/>
              </v:shape>
            </v:group>
            <v:group style="position:absolute;left:3533;top:6686;width:341;height:2" coordorigin="3533,6686" coordsize="341,2">
              <v:shape style="position:absolute;left:3533;top:6686;width:341;height:2" coordorigin="3533,6686" coordsize="341,0" path="m3533,6686l3874,6686e" filled="f" stroked="t" strokeweight=".48pt" strokecolor="#A3A3A3">
                <v:path arrowok="t"/>
              </v:shape>
            </v:group>
            <v:group style="position:absolute;left:3821;top:6672;width:2006;height:2" coordorigin="3821,6672" coordsize="2006,2">
              <v:shape style="position:absolute;left:3821;top:6672;width:2006;height:2" coordorigin="3821,6672" coordsize="2006,0" path="m3821,6672l5827,6672e" filled="f" stroked="t" strokeweight=".96pt" strokecolor="#6B6B6B">
                <v:path arrowok="t"/>
              </v:shape>
            </v:group>
            <v:group style="position:absolute;left:5770;top:6667;width:3442;height:2" coordorigin="5770,6667" coordsize="3442,2">
              <v:shape style="position:absolute;left:5770;top:6667;width:3442;height:2" coordorigin="5770,6667" coordsize="3442,0" path="m5770,6667l9211,6667e" filled="f" stroked="t" strokeweight=".48pt" strokecolor="#383838">
                <v:path arrowok="t"/>
              </v:shape>
            </v:group>
            <v:group style="position:absolute;left:9154;top:6672;width:2429;height:2" coordorigin="9154,6672" coordsize="2429,2">
              <v:shape style="position:absolute;left:9154;top:6672;width:2429;height:2" coordorigin="9154,6672" coordsize="2429,0" path="m9154,6672l11582,6672e" filled="f" stroked="t" strokeweight=".96pt" strokecolor="#676767">
                <v:path arrowok="t"/>
              </v:shape>
            </v:group>
            <v:group style="position:absolute;left:2381;top:6912;width:5141;height:2" coordorigin="2381,6912" coordsize="5141,2">
              <v:shape style="position:absolute;left:2381;top:6912;width:5141;height:2" coordorigin="2381,6912" coordsize="5141,0" path="m2381,6912l7522,6912e" filled="f" stroked="t" strokeweight=".96pt" strokecolor="#6B6B6B">
                <v:path arrowok="t"/>
              </v:shape>
            </v:group>
            <v:group style="position:absolute;left:7440;top:6898;width:629;height:2" coordorigin="7440,6898" coordsize="629,2">
              <v:shape style="position:absolute;left:7440;top:6898;width:629;height:2" coordorigin="7440,6898" coordsize="629,0" path="m7440,6898l8069,6898e" filled="f" stroked="t" strokeweight=".48pt" strokecolor="#444444">
                <v:path arrowok="t"/>
              </v:shape>
            </v:group>
            <v:group style="position:absolute;left:7915;top:6912;width:3672;height:2" coordorigin="7915,6912" coordsize="3672,2">
              <v:shape style="position:absolute;left:7915;top:6912;width:3672;height:2" coordorigin="7915,6912" coordsize="3672,0" path="m7915,6912l11587,6912e" filled="f" stroked="t" strokeweight=".96pt" strokecolor="#676767">
                <v:path arrowok="t"/>
              </v:shape>
            </v:group>
            <v:group style="position:absolute;left:11578;top:6648;width:2;height:994" coordorigin="11578,6648" coordsize="2,994">
              <v:shape style="position:absolute;left:11578;top:6648;width:2;height:994" coordorigin="11578,6648" coordsize="0,994" path="m11578,7642l11578,6648e" filled="f" stroked="t" strokeweight=".96pt" strokecolor="#606060">
                <v:path arrowok="t"/>
              </v:shape>
            </v:group>
            <v:group style="position:absolute;left:317;top:7147;width:307;height:2" coordorigin="317,7147" coordsize="307,2">
              <v:shape style="position:absolute;left:317;top:7147;width:307;height:2" coordorigin="317,7147" coordsize="307,0" path="m317,7147l624,7147e" filled="f" stroked="t" strokeweight=".48pt" strokecolor="#343434">
                <v:path arrowok="t"/>
              </v:shape>
            </v:group>
            <v:group style="position:absolute;left:595;top:7157;width:499;height:2" coordorigin="595,7157" coordsize="499,2">
              <v:shape style="position:absolute;left:595;top:7157;width:499;height:2" coordorigin="595,7157" coordsize="499,0" path="m595,7157l1094,7157e" filled="f" stroked="t" strokeweight=".48pt" strokecolor="#676767">
                <v:path arrowok="t"/>
              </v:shape>
            </v:group>
            <v:group style="position:absolute;left:1066;top:7147;width:288;height:2" coordorigin="1066,7147" coordsize="288,2">
              <v:shape style="position:absolute;left:1066;top:7147;width:288;height:2" coordorigin="1066,7147" coordsize="288,0" path="m1066,7147l1354,7147e" filled="f" stroked="t" strokeweight=".48pt" strokecolor="#343434">
                <v:path arrowok="t"/>
              </v:shape>
            </v:group>
            <v:group style="position:absolute;left:1296;top:7152;width:10291;height:2" coordorigin="1296,7152" coordsize="10291,2">
              <v:shape style="position:absolute;left:1296;top:7152;width:10291;height:2" coordorigin="1296,7152" coordsize="10291,0" path="m1296,7152l11587,7152e" filled="f" stroked="t" strokeweight=".96pt" strokecolor="#646464">
                <v:path arrowok="t"/>
              </v:shape>
            </v:group>
            <v:group style="position:absolute;left:322;top:7608;width:1704;height:2" coordorigin="322,7608" coordsize="1704,2">
              <v:shape style="position:absolute;left:322;top:7608;width:1704;height:2" coordorigin="322,7608" coordsize="1704,0" path="m322,7608l2026,7608e" filled="f" stroked="t" strokeweight=".48pt" strokecolor="#343434">
                <v:path arrowok="t"/>
              </v:shape>
            </v:group>
            <v:group style="position:absolute;left:1618;top:7622;width:1603;height:2" coordorigin="1618,7622" coordsize="1603,2">
              <v:shape style="position:absolute;left:1618;top:7622;width:1603;height:2" coordorigin="1618,7622" coordsize="1603,0" path="m1618,7622l3221,7622e" filled="f" stroked="t" strokeweight=".72pt" strokecolor="#575757">
                <v:path arrowok="t"/>
              </v:shape>
            </v:group>
            <v:group style="position:absolute;left:2952;top:7608;width:6230;height:2" coordorigin="2952,7608" coordsize="6230,2">
              <v:shape style="position:absolute;left:2952;top:7608;width:6230;height:2" coordorigin="2952,7608" coordsize="6230,0" path="m2952,7608l9182,7608e" filled="f" stroked="t" strokeweight=".48pt" strokecolor="#343434">
                <v:path arrowok="t"/>
              </v:shape>
            </v:group>
            <v:group style="position:absolute;left:8606;top:7622;width:2981;height:2" coordorigin="8606,7622" coordsize="2981,2">
              <v:shape style="position:absolute;left:8606;top:7622;width:2981;height:2" coordorigin="8606,7622" coordsize="2981,0" path="m8606,7622l11587,7622e" filled="f" stroked="t" strokeweight=".96pt" strokecolor="#606060">
                <v:path arrowok="t"/>
              </v:shape>
            </v:group>
            <v:group style="position:absolute;left:331;top:7574;width:2;height:5021" coordorigin="331,7574" coordsize="2,5021">
              <v:shape style="position:absolute;left:331;top:7574;width:2;height:5021" coordorigin="331,7574" coordsize="0,5021" path="m331,12595l331,7574e" filled="f" stroked="t" strokeweight=".48pt" strokecolor="#4B4B4B">
                <v:path arrowok="t"/>
              </v:shape>
            </v:group>
            <v:group style="position:absolute;left:4963;top:7613;width:2;height:298" coordorigin="4963,7613" coordsize="2,298">
              <v:shape style="position:absolute;left:4963;top:7613;width:2;height:298" coordorigin="4963,7613" coordsize="0,298" path="m4963,7910l4963,7613e" filled="f" stroked="t" strokeweight=".96pt" strokecolor="#5B5B5B">
                <v:path arrowok="t"/>
              </v:shape>
            </v:group>
            <v:group style="position:absolute;left:4954;top:7858;width:2928;height:2" coordorigin="4954,7858" coordsize="2928,2">
              <v:shape style="position:absolute;left:4954;top:7858;width:2928;height:2" coordorigin="4954,7858" coordsize="2928,0" path="m4954,7858l7882,7858e" filled="f" stroked="t" strokeweight=".48pt" strokecolor="#3F3F3F">
                <v:path arrowok="t"/>
              </v:shape>
            </v:group>
            <v:group style="position:absolute;left:7824;top:7858;width:1387;height:2" coordorigin="7824,7858" coordsize="1387,2">
              <v:shape style="position:absolute;left:7824;top:7858;width:1387;height:2" coordorigin="7824,7858" coordsize="1387,0" path="m7824,7858l9211,7858e" filled="f" stroked="t" strokeweight=".48pt" strokecolor="#2B2B2B">
                <v:path arrowok="t"/>
              </v:shape>
            </v:group>
            <v:group style="position:absolute;left:9154;top:7862;width:2438;height:2" coordorigin="9154,7862" coordsize="2438,2">
              <v:shape style="position:absolute;left:9154;top:7862;width:2438;height:2" coordorigin="9154,7862" coordsize="2438,0" path="m9154,7862l11592,7862e" filled="f" stroked="t" strokeweight=".96pt" strokecolor="#6B6B6B">
                <v:path arrowok="t"/>
              </v:shape>
            </v:group>
            <v:group style="position:absolute;left:11582;top:3360;width:2;height:4762" coordorigin="11582,3360" coordsize="2,4762">
              <v:shape style="position:absolute;left:11582;top:3360;width:2;height:4762" coordorigin="11582,3360" coordsize="0,4762" path="m11582,8122l11582,3360e" filled="f" stroked="t" strokeweight=".48pt" strokecolor="#4B4B4B">
                <v:path arrowok="t"/>
              </v:shape>
            </v:group>
            <v:group style="position:absolute;left:331;top:7824;width:2;height:293" coordorigin="331,7824" coordsize="2,293">
              <v:shape style="position:absolute;left:331;top:7824;width:2;height:293" coordorigin="331,7824" coordsize="0,293" path="m331,8117l331,7824e" filled="f" stroked="t" strokeweight=".48pt" strokecolor="#1F1F1F">
                <v:path arrowok="t"/>
              </v:shape>
            </v:group>
            <v:group style="position:absolute;left:2390;top:7824;width:2;height:571" coordorigin="2390,7824" coordsize="2,571">
              <v:shape style="position:absolute;left:2390;top:7824;width:2;height:571" coordorigin="2390,7824" coordsize="0,571" path="m2390,8395l2390,7824e" filled="f" stroked="t" strokeweight=".96pt" strokecolor="#545454">
                <v:path arrowok="t"/>
              </v:shape>
            </v:group>
            <v:group style="position:absolute;left:4968;top:7613;width:2;height:739" coordorigin="4968,7613" coordsize="2,739">
              <v:shape style="position:absolute;left:4968;top:7613;width:2;height:739" coordorigin="4968,7613" coordsize="0,739" path="m4968,8352l4968,7613e" filled="f" stroked="t" strokeweight=".72pt" strokecolor="#3B3B3B">
                <v:path arrowok="t"/>
              </v:shape>
            </v:group>
            <v:group style="position:absolute;left:4963;top:8102;width:878;height:2" coordorigin="4963,8102" coordsize="878,2">
              <v:shape style="position:absolute;left:4963;top:8102;width:878;height:2" coordorigin="4963,8102" coordsize="878,0" path="m4963,8102l5842,8102e" filled="f" stroked="t" strokeweight=".96pt" strokecolor="#6B6B6B">
                <v:path arrowok="t"/>
              </v:shape>
            </v:group>
            <v:group style="position:absolute;left:5798;top:8088;width:782;height:2" coordorigin="5798,8088" coordsize="782,2">
              <v:shape style="position:absolute;left:5798;top:8088;width:782;height:2" coordorigin="5798,8088" coordsize="782,0" path="m5798,8088l6581,8088e" filled="f" stroked="t" strokeweight=".48pt" strokecolor="#3B3B3B">
                <v:path arrowok="t"/>
              </v:shape>
            </v:group>
            <v:group style="position:absolute;left:6552;top:8098;width:1330;height:2" coordorigin="6552,8098" coordsize="1330,2">
              <v:shape style="position:absolute;left:6552;top:8098;width:1330;height:2" coordorigin="6552,8098" coordsize="1330,0" path="m6552,8098l7882,8098e" filled="f" stroked="t" strokeweight=".48pt" strokecolor="#343434">
                <v:path arrowok="t"/>
              </v:shape>
            </v:group>
            <v:group style="position:absolute;left:7824;top:8102;width:3768;height:2" coordorigin="7824,8102" coordsize="3768,2">
              <v:shape style="position:absolute;left:7824;top:8102;width:3768;height:2" coordorigin="7824,8102" coordsize="3768,0" path="m7824,8102l11592,8102e" filled="f" stroked="t" strokeweight=".72pt" strokecolor="#606060">
                <v:path arrowok="t"/>
              </v:shape>
            </v:group>
            <v:group style="position:absolute;left:322;top:8357;width:1003;height:2" coordorigin="322,8357" coordsize="1003,2">
              <v:shape style="position:absolute;left:322;top:8357;width:1003;height:2" coordorigin="322,8357" coordsize="1003,0" path="m322,8357l1325,8357e" filled="f" stroked="t" strokeweight=".48pt" strokecolor="#909090">
                <v:path arrowok="t"/>
              </v:shape>
            </v:group>
            <v:group style="position:absolute;left:1234;top:8342;width:2218;height:2" coordorigin="1234,8342" coordsize="2218,2">
              <v:shape style="position:absolute;left:1234;top:8342;width:2218;height:2" coordorigin="1234,8342" coordsize="2218,0" path="m1234,8342l3451,8342e" filled="f" stroked="t" strokeweight=".96pt" strokecolor="#575757">
                <v:path arrowok="t"/>
              </v:shape>
            </v:group>
            <v:group style="position:absolute;left:3317;top:8357;width:557;height:2" coordorigin="3317,8357" coordsize="557,2">
              <v:shape style="position:absolute;left:3317;top:8357;width:557;height:2" coordorigin="3317,8357" coordsize="557,0" path="m3317,8357l3874,8357e" filled="f" stroked="t" strokeweight=".48pt" strokecolor="#979797">
                <v:path arrowok="t"/>
              </v:shape>
            </v:group>
            <v:group style="position:absolute;left:3538;top:8342;width:1142;height:2" coordorigin="3538,8342" coordsize="1142,2">
              <v:shape style="position:absolute;left:3538;top:8342;width:1142;height:2" coordorigin="3538,8342" coordsize="1142,0" path="m3538,8342l4680,8342e" filled="f" stroked="t" strokeweight=".96pt" strokecolor="#545454">
                <v:path arrowok="t"/>
              </v:shape>
            </v:group>
            <v:group style="position:absolute;left:4536;top:8357;width:7032;height:2" coordorigin="4536,8357" coordsize="7032,2">
              <v:shape style="position:absolute;left:4536;top:8357;width:7032;height:2" coordorigin="4536,8357" coordsize="7032,0" path="m4536,8357l11568,8357e" filled="f" stroked="t" strokeweight=".48pt" strokecolor="#A8A8A8">
                <v:path arrowok="t"/>
              </v:shape>
            </v:group>
            <v:group style="position:absolute;left:11587;top:3360;width:2;height:5266" coordorigin="11587,3360" coordsize="2,5266">
              <v:shape style="position:absolute;left:11587;top:3360;width:2;height:5266" coordorigin="11587,3360" coordsize="0,5266" path="m11587,8626l11587,3360e" filled="f" stroked="t" strokeweight=".72pt" strokecolor="#4F4F4F">
                <v:path arrowok="t"/>
              </v:shape>
            </v:group>
            <v:group style="position:absolute;left:336;top:8294;width:2;height:2294" coordorigin="336,8294" coordsize="2,2294">
              <v:shape style="position:absolute;left:336;top:8294;width:2;height:2294" coordorigin="336,8294" coordsize="0,2294" path="m336,10589l336,8294e" filled="f" stroked="t" strokeweight=".96pt" strokecolor="#575757">
                <v:path arrowok="t"/>
              </v:shape>
            </v:group>
            <v:group style="position:absolute;left:2395;top:4186;width:2;height:8947" coordorigin="2395,4186" coordsize="2,8947">
              <v:shape style="position:absolute;left:2395;top:4186;width:2;height:8947" coordorigin="2395,4186" coordsize="0,8947" path="m2395,13133l2395,4186e" filled="f" stroked="t" strokeweight=".48pt" strokecolor="#3B3B3B">
                <v:path arrowok="t"/>
              </v:shape>
            </v:group>
            <v:group style="position:absolute;left:326;top:8957;width:3125;height:2" coordorigin="326,8957" coordsize="3125,2">
              <v:shape style="position:absolute;left:326;top:8957;width:3125;height:2" coordorigin="326,8957" coordsize="3125,0" path="m326,8957l3451,8957e" filled="f" stroked="t" strokeweight=".96pt" strokecolor="#575757">
                <v:path arrowok="t"/>
              </v:shape>
            </v:group>
            <v:group style="position:absolute;left:3317;top:8947;width:8251;height:2" coordorigin="3317,8947" coordsize="8251,2">
              <v:shape style="position:absolute;left:3317;top:8947;width:8251;height:2" coordorigin="3317,8947" coordsize="8251,0" path="m3317,8947l11568,8947e" filled="f" stroked="t" strokeweight=".48pt" strokecolor="#2B2B2B">
                <v:path arrowok="t"/>
              </v:shape>
            </v:group>
            <v:group style="position:absolute;left:11587;top:8568;width:2;height:898" coordorigin="11587,8568" coordsize="2,898">
              <v:shape style="position:absolute;left:11587;top:8568;width:2;height:898" coordorigin="11587,8568" coordsize="0,898" path="m11587,9466l11587,8568e" filled="f" stroked="t" strokeweight=".96pt" strokecolor="#676767">
                <v:path arrowok="t"/>
              </v:shape>
            </v:group>
            <v:group style="position:absolute;left:2395;top:9178;width:2;height:288" coordorigin="2395,9178" coordsize="2,288">
              <v:shape style="position:absolute;left:2395;top:9178;width:2;height:288" coordorigin="2395,9178" coordsize="0,288" path="m2395,9466l2395,9178e" filled="f" stroked="t" strokeweight=".48pt" strokecolor="#181818">
                <v:path arrowok="t"/>
              </v:shape>
            </v:group>
            <v:group style="position:absolute;left:326;top:9811;width:4397;height:2" coordorigin="326,9811" coordsize="4397,2">
              <v:shape style="position:absolute;left:326;top:9811;width:4397;height:2" coordorigin="326,9811" coordsize="4397,0" path="m326,9811l4723,9811e" filled="f" stroked="t" strokeweight=".96pt" strokecolor="#5B5B5B">
                <v:path arrowok="t"/>
              </v:shape>
            </v:group>
            <v:group style="position:absolute;left:4694;top:9797;width:259;height:2" coordorigin="4694,9797" coordsize="259,2">
              <v:shape style="position:absolute;left:4694;top:9797;width:259;height:2" coordorigin="4694,9797" coordsize="259,0" path="m4694,9797l4954,9797e" filled="f" stroked="t" strokeweight=".48pt" strokecolor="#343434">
                <v:path arrowok="t"/>
              </v:shape>
            </v:group>
            <v:group style="position:absolute;left:4925;top:9806;width:4286;height:2" coordorigin="4925,9806" coordsize="4286,2">
              <v:shape style="position:absolute;left:4925;top:9806;width:4286;height:2" coordorigin="4925,9806" coordsize="4286,0" path="m4925,9806l9211,9806e" filled="f" stroked="t" strokeweight=".48pt" strokecolor="#343434">
                <v:path arrowok="t"/>
              </v:shape>
            </v:group>
            <v:group style="position:absolute;left:9182;top:9797;width:2386;height:2" coordorigin="9182,9797" coordsize="2386,2">
              <v:shape style="position:absolute;left:9182;top:9797;width:2386;height:2" coordorigin="9182,9797" coordsize="2386,0" path="m9182,9797l11568,9797e" filled="f" stroked="t" strokeweight=".48pt" strokecolor="#343434">
                <v:path arrowok="t"/>
              </v:shape>
            </v:group>
            <v:group style="position:absolute;left:11592;top:9408;width:2;height:1973" coordorigin="11592,9408" coordsize="2,1973">
              <v:shape style="position:absolute;left:11592;top:9408;width:2;height:1973" coordorigin="11592,9408" coordsize="0,1973" path="m11592,11381l11592,9408e" filled="f" stroked="t" strokeweight=".48pt" strokecolor="#484848">
                <v:path arrowok="t"/>
              </v:shape>
            </v:group>
            <v:group style="position:absolute;left:326;top:10056;width:3235;height:2" coordorigin="326,10056" coordsize="3235,2">
              <v:shape style="position:absolute;left:326;top:10056;width:3235;height:2" coordorigin="326,10056" coordsize="3235,0" path="m326,10056l3562,10056e" filled="f" stroked="t" strokeweight=".48pt" strokecolor="#2B2B2B">
                <v:path arrowok="t"/>
              </v:shape>
            </v:group>
            <v:group style="position:absolute;left:3504;top:10051;width:398;height:2" coordorigin="3504,10051" coordsize="398,2">
              <v:shape style="position:absolute;left:3504;top:10051;width:398;height:2" coordorigin="3504,10051" coordsize="398,0" path="m3504,10051l3902,10051e" filled="f" stroked="t" strokeweight=".72pt" strokecolor="#4F4F4F">
                <v:path arrowok="t"/>
              </v:shape>
            </v:group>
            <v:group style="position:absolute;left:3845;top:10051;width:7752;height:2" coordorigin="3845,10051" coordsize="7752,2">
              <v:shape style="position:absolute;left:3845;top:10051;width:7752;height:2" coordorigin="3845,10051" coordsize="7752,0" path="m3845,10051l11597,10051e" filled="f" stroked="t" strokeweight=".96pt" strokecolor="#646464">
                <v:path arrowok="t"/>
              </v:shape>
            </v:group>
            <v:group style="position:absolute;left:326;top:10301;width:5501;height:2" coordorigin="326,10301" coordsize="5501,2">
              <v:shape style="position:absolute;left:326;top:10301;width:5501;height:2" coordorigin="326,10301" coordsize="5501,0" path="m326,10301l5827,10301e" filled="f" stroked="t" strokeweight=".96pt" strokecolor="#606060">
                <v:path arrowok="t"/>
              </v:shape>
            </v:group>
            <v:group style="position:absolute;left:2400;top:10037;width:2;height:1867" coordorigin="2400,10037" coordsize="2,1867">
              <v:shape style="position:absolute;left:2400;top:10037;width:2;height:1867" coordorigin="2400,10037" coordsize="0,1867" path="m2400,11904l2400,10037e" filled="f" stroked="t" strokeweight=".96pt" strokecolor="#545454">
                <v:path arrowok="t"/>
              </v:shape>
            </v:group>
            <v:group style="position:absolute;left:5770;top:10296;width:5827;height:2" coordorigin="5770,10296" coordsize="5827,2">
              <v:shape style="position:absolute;left:5770;top:10296;width:5827;height:2" coordorigin="5770,10296" coordsize="5827,0" path="m5770,10296l11597,10296e" filled="f" stroked="t" strokeweight=".48pt" strokecolor="#383838">
                <v:path arrowok="t"/>
              </v:shape>
            </v:group>
            <v:group style="position:absolute;left:341;top:10526;width:2;height:1565" coordorigin="341,10526" coordsize="2,1565">
              <v:shape style="position:absolute;left:341;top:10526;width:2;height:1565" coordorigin="341,10526" coordsize="0,1565" path="m341,12091l341,10526e" filled="f" stroked="t" strokeweight=".48pt" strokecolor="#282828">
                <v:path arrowok="t"/>
              </v:shape>
            </v:group>
            <v:group style="position:absolute;left:821;top:10925;width:82;height:2" coordorigin="821,10925" coordsize="82,2">
              <v:shape style="position:absolute;left:821;top:10925;width:82;height:2" coordorigin="821,10925" coordsize="82,0" path="m821,10925l902,10925e" filled="f" stroked="t" strokeweight=".48pt" strokecolor="#000000">
                <v:path arrowok="t"/>
              </v:shape>
            </v:group>
            <v:group style="position:absolute;left:902;top:10925;width:192;height:2" coordorigin="902,10925" coordsize="192,2">
              <v:shape style="position:absolute;left:902;top:10925;width:192;height:2" coordorigin="902,10925" coordsize="192,0" path="m902,10925l1094,10925e" filled="f" stroked="t" strokeweight=".48pt" strokecolor="#232323">
                <v:path arrowok="t"/>
              </v:shape>
            </v:group>
            <v:group style="position:absolute;left:1094;top:10925;width:931;height:2" coordorigin="1094,10925" coordsize="931,2">
              <v:shape style="position:absolute;left:1094;top:10925;width:931;height:2" coordorigin="1094,10925" coordsize="931,0" path="m1094,10925l2026,10925e" filled="f" stroked="t" strokeweight=".48pt" strokecolor="#000000">
                <v:path arrowok="t"/>
              </v:shape>
            </v:group>
            <v:group style="position:absolute;left:2026;top:10925;width:638;height:2" coordorigin="2026,10925" coordsize="638,2">
              <v:shape style="position:absolute;left:2026;top:10925;width:638;height:2" coordorigin="2026,10925" coordsize="638,0" path="m2026,10925l2664,10925e" filled="f" stroked="t" strokeweight=".48pt" strokecolor="#4B4B4B">
                <v:path arrowok="t"/>
              </v:shape>
            </v:group>
            <v:group style="position:absolute;left:2664;top:10925;width:1872;height:2" coordorigin="2664,10925" coordsize="1872,2">
              <v:shape style="position:absolute;left:2664;top:10925;width:1872;height:2" coordorigin="2664,10925" coordsize="1872,0" path="m2664,10925l4536,10925e" filled="f" stroked="t" strokeweight=".48pt" strokecolor="#232323">
                <v:path arrowok="t"/>
              </v:shape>
            </v:group>
            <v:group style="position:absolute;left:4536;top:10925;width:1618;height:2" coordorigin="4536,10925" coordsize="1618,2">
              <v:shape style="position:absolute;left:4536;top:10925;width:1618;height:2" coordorigin="4536,10925" coordsize="1618,0" path="m4536,10925l6154,10925e" filled="f" stroked="t" strokeweight=".48pt" strokecolor="#000000">
                <v:path arrowok="t"/>
              </v:shape>
            </v:group>
            <v:group style="position:absolute;left:6154;top:10925;width:1286;height:2" coordorigin="6154,10925" coordsize="1286,2">
              <v:shape style="position:absolute;left:6154;top:10925;width:1286;height:2" coordorigin="6154,10925" coordsize="1286,0" path="m6154,10925l7440,10925e" filled="f" stroked="t" strokeweight=".48pt" strokecolor="#232323">
                <v:path arrowok="t"/>
              </v:shape>
            </v:group>
            <v:group style="position:absolute;left:7440;top:10925;width:4128;height:2" coordorigin="7440,10925" coordsize="4128,2">
              <v:shape style="position:absolute;left:7440;top:10925;width:4128;height:2" coordorigin="7440,10925" coordsize="4128,0" path="m7440,10925l11568,10925e" filled="f" stroked="t" strokeweight=".48pt" strokecolor="#000000">
                <v:path arrowok="t"/>
              </v:shape>
            </v:group>
            <v:group style="position:absolute;left:326;top:11117;width:5890;height:2" coordorigin="326,11117" coordsize="5890,2">
              <v:shape style="position:absolute;left:326;top:11117;width:5890;height:2" coordorigin="326,11117" coordsize="5890,0" path="m326,11117l6216,11117e" filled="f" stroked="t" strokeweight=".96pt" strokecolor="#676767">
                <v:path arrowok="t"/>
              </v:shape>
            </v:group>
            <v:group style="position:absolute;left:6154;top:11102;width:1286;height:2" coordorigin="6154,11102" coordsize="1286,2">
              <v:shape style="position:absolute;left:6154;top:11102;width:1286;height:2" coordorigin="6154,11102" coordsize="1286,0" path="m6154,11102l7440,11102e" filled="f" stroked="t" strokeweight=".48pt" strokecolor="#3B3B3B">
                <v:path arrowok="t"/>
              </v:shape>
            </v:group>
            <v:group style="position:absolute;left:7411;top:11112;width:470;height:2" coordorigin="7411,11112" coordsize="470,2">
              <v:shape style="position:absolute;left:7411;top:11112;width:470;height:2" coordorigin="7411,11112" coordsize="470,0" path="m7411,11112l7882,11112e" filled="f" stroked="t" strokeweight=".48pt" strokecolor="#3B3B3B">
                <v:path arrowok="t"/>
              </v:shape>
            </v:group>
            <v:group style="position:absolute;left:7853;top:11102;width:216;height:2" coordorigin="7853,11102" coordsize="216,2">
              <v:shape style="position:absolute;left:7853;top:11102;width:216;height:2" coordorigin="7853,11102" coordsize="216,0" path="m7853,11102l8069,11102e" filled="f" stroked="t" strokeweight=".48pt" strokecolor="#3B3B3B">
                <v:path arrowok="t"/>
              </v:shape>
            </v:group>
            <v:group style="position:absolute;left:8040;top:11112;width:1171;height:2" coordorigin="8040,11112" coordsize="1171,2">
              <v:shape style="position:absolute;left:8040;top:11112;width:1171;height:2" coordorigin="8040,11112" coordsize="1171,0" path="m8040,11112l9211,11112e" filled="f" stroked="t" strokeweight=".48pt" strokecolor="#3F3F3F">
                <v:path arrowok="t"/>
              </v:shape>
            </v:group>
            <v:group style="position:absolute;left:9182;top:11102;width:2386;height:2" coordorigin="9182,11102" coordsize="2386,2">
              <v:shape style="position:absolute;left:9182;top:11102;width:2386;height:2" coordorigin="9182,11102" coordsize="2386,0" path="m9182,11102l11568,11102e" filled="f" stroked="t" strokeweight=".48pt" strokecolor="#3B3B3B">
                <v:path arrowok="t"/>
              </v:shape>
            </v:group>
            <v:group style="position:absolute;left:326;top:11362;width:5856;height:2" coordorigin="326,11362" coordsize="5856,2">
              <v:shape style="position:absolute;left:326;top:11362;width:5856;height:2" coordorigin="326,11362" coordsize="5856,0" path="m326,11362l6182,11362e" filled="f" stroked="t" strokeweight=".48pt" strokecolor="#383838">
                <v:path arrowok="t"/>
              </v:shape>
            </v:group>
            <v:group style="position:absolute;left:1094;top:11093;width:2;height:403" coordorigin="1094,11093" coordsize="2,403">
              <v:shape style="position:absolute;left:1094;top:11093;width:2;height:403" coordorigin="1094,11093" coordsize="0,403" path="m1094,11496l1094,11093e" filled="f" stroked="t" strokeweight=".48pt" strokecolor="#575757">
                <v:path arrowok="t"/>
              </v:shape>
            </v:group>
            <v:group style="position:absolute;left:1723;top:11107;width:2;height:557" coordorigin="1723,11107" coordsize="2,557">
              <v:shape style="position:absolute;left:1723;top:11107;width:2;height:557" coordorigin="1723,11107" coordsize="0,557" path="m1723,11664l1723,11107e" filled="f" stroked="t" strokeweight=".48pt" strokecolor="#1F1F1F">
                <v:path arrowok="t"/>
              </v:shape>
            </v:group>
            <v:group style="position:absolute;left:6125;top:11357;width:5472;height:2" coordorigin="6125,11357" coordsize="5472,2">
              <v:shape style="position:absolute;left:6125;top:11357;width:5472;height:2" coordorigin="6125,11357" coordsize="5472,0" path="m6125,11357l11597,11357e" filled="f" stroked="t" strokeweight=".96pt" strokecolor="#676767">
                <v:path arrowok="t"/>
              </v:shape>
            </v:group>
            <v:group style="position:absolute;left:7440;top:11107;width:2;height:418" coordorigin="7440,11107" coordsize="2,418">
              <v:shape style="position:absolute;left:7440;top:11107;width:2;height:418" coordorigin="7440,11107" coordsize="0,418" path="m7440,11525l7440,11107e" filled="f" stroked="t" strokeweight=".96pt" strokecolor="#5B5B5B">
                <v:path arrowok="t"/>
              </v:shape>
            </v:group>
            <v:group style="position:absolute;left:11592;top:11314;width:2;height:538" coordorigin="11592,11314" coordsize="2,538">
              <v:shape style="position:absolute;left:11592;top:11314;width:2;height:538" coordorigin="11592,11314" coordsize="0,538" path="m11592,11851l11592,11314e" filled="f" stroked="t" strokeweight=".48pt" strokecolor="#6B6B6B">
                <v:path arrowok="t"/>
              </v:shape>
            </v:group>
            <v:group style="position:absolute;left:1094;top:11496;width:2;height:1925" coordorigin="1094,11496" coordsize="2,1925">
              <v:shape style="position:absolute;left:1094;top:11496;width:2;height:1925" coordorigin="1094,11496" coordsize="0,1925" path="m1094,13421l1094,11496e" filled="f" stroked="t" strokeweight=".48pt" strokecolor="#000000">
                <v:path arrowok="t"/>
              </v:shape>
            </v:group>
            <v:group style="position:absolute;left:7445;top:11467;width:2;height:624" coordorigin="7445,11467" coordsize="2,624">
              <v:shape style="position:absolute;left:7445;top:11467;width:2;height:624" coordorigin="7445,11467" coordsize="0,624" path="m7445,12091l7445,11467e" filled="f" stroked="t" strokeweight=".48pt" strokecolor="#2F2F2F">
                <v:path arrowok="t"/>
              </v:shape>
            </v:group>
            <v:group style="position:absolute;left:1728;top:11606;width:2;height:686" coordorigin="1728,11606" coordsize="2,686">
              <v:shape style="position:absolute;left:1728;top:11606;width:2;height:686" coordorigin="1728,11606" coordsize="0,686" path="m1728,12293l1728,11606e" filled="f" stroked="t" strokeweight=".96pt" strokecolor="#545454">
                <v:path arrowok="t"/>
              </v:shape>
            </v:group>
            <v:group style="position:absolute;left:2400;top:11794;width:2;height:298" coordorigin="2400,11794" coordsize="2,298">
              <v:shape style="position:absolute;left:2400;top:11794;width:2;height:298" coordorigin="2400,11794" coordsize="0,298" path="m2400,12091l2400,11794e" filled="f" stroked="t" strokeweight=".72pt" strokecolor="#383838">
                <v:path arrowok="t"/>
              </v:shape>
            </v:group>
            <v:group style="position:absolute;left:11563;top:11822;width:2;height:3552" coordorigin="11563,11822" coordsize="2,3552">
              <v:shape style="position:absolute;left:11563;top:11822;width:2;height:3552" coordorigin="11563,11822" coordsize="0,3552" path="m11563,15374l11563,11822e" filled="f" stroked="t" strokeweight=".48pt" strokecolor="#000000">
                <v:path arrowok="t"/>
              </v:shape>
            </v:group>
            <v:group style="position:absolute;left:346;top:12034;width:2;height:4142" coordorigin="346,12034" coordsize="2,4142">
              <v:shape style="position:absolute;left:346;top:12034;width:2;height:4142" coordorigin="346,12034" coordsize="0,4142" path="m346,16176l346,12034e" filled="f" stroked="t" strokeweight=".96pt" strokecolor="#484848">
                <v:path arrowok="t"/>
              </v:shape>
            </v:group>
            <v:group style="position:absolute;left:2405;top:12034;width:2;height:341" coordorigin="2405,12034" coordsize="2,341">
              <v:shape style="position:absolute;left:2405;top:12034;width:2;height:341" coordorigin="2405,12034" coordsize="0,341" path="m2405,12374l2405,12034e" filled="f" stroked="t" strokeweight=".48pt" strokecolor="#1F1F1F">
                <v:path arrowok="t"/>
              </v:shape>
            </v:group>
            <v:group style="position:absolute;left:7450;top:12034;width:2;height:802" coordorigin="7450,12034" coordsize="2,802">
              <v:shape style="position:absolute;left:7450;top:12034;width:2;height:802" coordorigin="7450,12034" coordsize="0,802" path="m7450,12835l7450,12034e" filled="f" stroked="t" strokeweight=".96pt" strokecolor="#606060">
                <v:path arrowok="t"/>
              </v:shape>
            </v:group>
            <v:group style="position:absolute;left:346;top:12038;width:2;height:557" coordorigin="346,12038" coordsize="2,557">
              <v:shape style="position:absolute;left:346;top:12038;width:2;height:557" coordorigin="346,12038" coordsize="0,557" path="m346,12595l346,12038e" filled="f" stroked="t" strokeweight=".96pt" strokecolor="#5B5B5B">
                <v:path arrowok="t"/>
              </v:shape>
            </v:group>
            <v:group style="position:absolute;left:1718;top:12216;width:2;height:130" coordorigin="1718,12216" coordsize="2,130">
              <v:shape style="position:absolute;left:1718;top:12216;width:2;height:130" coordorigin="1718,12216" coordsize="0,130" path="m1718,12346l1718,12216e" filled="f" stroked="t" strokeweight=".48pt" strokecolor="#707070">
                <v:path arrowok="t"/>
              </v:shape>
            </v:group>
            <v:group style="position:absolute;left:1733;top:12317;width:2;height:518" coordorigin="1733,12317" coordsize="2,518">
              <v:shape style="position:absolute;left:1733;top:12317;width:2;height:518" coordorigin="1733,12317" coordsize="0,518" path="m1733,12835l1733,12317e" filled="f" stroked="t" strokeweight=".48pt" strokecolor="#232323">
                <v:path arrowok="t"/>
              </v:shape>
            </v:group>
            <v:group style="position:absolute;left:2405;top:12317;width:2;height:816" coordorigin="2405,12317" coordsize="2,816">
              <v:shape style="position:absolute;left:2405;top:12317;width:2;height:816" coordorigin="2405,12317" coordsize="0,816" path="m2405,13133l2405,12317e" filled="f" stroked="t" strokeweight=".72pt" strokecolor="#4F4F4F">
                <v:path arrowok="t"/>
              </v:shape>
            </v:group>
            <v:group style="position:absolute;left:2410;top:12427;width:2;height:773" coordorigin="2410,12427" coordsize="2,773">
              <v:shape style="position:absolute;left:2410;top:12427;width:2;height:773" coordorigin="2410,12427" coordsize="0,773" path="m2410,13200l2410,12427e" filled="f" stroked="t" strokeweight=".96pt" strokecolor="#545454">
                <v:path arrowok="t"/>
              </v:shape>
            </v:group>
            <v:group style="position:absolute;left:350;top:12499;width:2;height:336" coordorigin="350,12499" coordsize="2,336">
              <v:shape style="position:absolute;left:350;top:12499;width:2;height:336" coordorigin="350,12499" coordsize="0,336" path="m350,12835l350,12499e" filled="f" stroked="t" strokeweight=".48pt" strokecolor="#383838">
                <v:path arrowok="t"/>
              </v:shape>
            </v:group>
            <v:group style="position:absolute;left:350;top:12778;width:2;height:1296" coordorigin="350,12778" coordsize="2,1296">
              <v:shape style="position:absolute;left:350;top:12778;width:2;height:1296" coordorigin="350,12778" coordsize="0,1296" path="m350,14074l350,12778e" filled="f" stroked="t" strokeweight=".48pt" strokecolor="#232323">
                <v:path arrowok="t"/>
              </v:shape>
            </v:group>
            <v:group style="position:absolute;left:1738;top:12778;width:2;height:422" coordorigin="1738,12778" coordsize="2,422">
              <v:shape style="position:absolute;left:1738;top:12778;width:2;height:422" coordorigin="1738,12778" coordsize="0,422" path="m1738,13200l1738,12778e" filled="f" stroked="t" strokeweight=".72pt" strokecolor="#383838">
                <v:path arrowok="t"/>
              </v:shape>
            </v:group>
            <v:group style="position:absolute;left:7454;top:12778;width:2;height:1104" coordorigin="7454,12778" coordsize="2,1104">
              <v:shape style="position:absolute;left:7454;top:12778;width:2;height:1104" coordorigin="7454,12778" coordsize="0,1104" path="m7454,13882l7454,12778e" filled="f" stroked="t" strokeweight=".48pt" strokecolor="#2F2F2F">
                <v:path arrowok="t"/>
              </v:shape>
            </v:group>
            <v:group style="position:absolute;left:322;top:13416;width:274;height:2" coordorigin="322,13416" coordsize="274,2">
              <v:shape style="position:absolute;left:322;top:13416;width:274;height:2" coordorigin="322,13416" coordsize="274,0" path="m322,13416l595,13416e" filled="f" stroked="t" strokeweight=".48pt" strokecolor="#282828">
                <v:path arrowok="t"/>
              </v:shape>
            </v:group>
            <v:group style="position:absolute;left:595;top:13416;width:504;height:2" coordorigin="595,13416" coordsize="504,2">
              <v:shape style="position:absolute;left:595;top:13416;width:504;height:2" coordorigin="595,13416" coordsize="504,0" path="m595,13416l1099,13416e" filled="f" stroked="t" strokeweight=".48pt" strokecolor="#000000">
                <v:path arrowok="t"/>
              </v:shape>
            </v:group>
            <v:group style="position:absolute;left:1090;top:13416;width:936;height:2" coordorigin="1090,13416" coordsize="936,2">
              <v:shape style="position:absolute;left:1090;top:13416;width:936;height:2" coordorigin="1090,13416" coordsize="936,0" path="m1090,13416l2026,13416e" filled="f" stroked="t" strokeweight=".48pt" strokecolor="#545454">
                <v:path arrowok="t"/>
              </v:shape>
            </v:group>
            <v:group style="position:absolute;left:1738;top:13037;width:2;height:2246" coordorigin="1738,13037" coordsize="2,2246">
              <v:shape style="position:absolute;left:1738;top:13037;width:2;height:2246" coordorigin="1738,13037" coordsize="0,2246" path="m1738,15283l1738,13037e" filled="f" stroked="t" strokeweight=".96pt" strokecolor="#545454">
                <v:path arrowok="t"/>
              </v:shape>
            </v:group>
            <v:group style="position:absolute;left:2026;top:13416;width:365;height:2" coordorigin="2026,13416" coordsize="365,2">
              <v:shape style="position:absolute;left:2026;top:13416;width:365;height:2" coordorigin="2026,13416" coordsize="365,0" path="m2026,13416l2390,13416e" filled="f" stroked="t" strokeweight=".48pt" strokecolor="#000000">
                <v:path arrowok="t"/>
              </v:shape>
            </v:group>
            <v:group style="position:absolute;left:2414;top:13142;width:2;height:307" coordorigin="2414,13142" coordsize="2,307">
              <v:shape style="position:absolute;left:2414;top:13142;width:2;height:307" coordorigin="2414,13142" coordsize="0,307" path="m2414,13450l2414,13142e" filled="f" stroked="t" strokeweight=".48pt" strokecolor="#2F2F2F">
                <v:path arrowok="t"/>
              </v:shape>
            </v:group>
            <v:group style="position:absolute;left:1094;top:13411;width:2;height:110" coordorigin="1094,13411" coordsize="2,110">
              <v:shape style="position:absolute;left:1094;top:13411;width:2;height:110" coordorigin="1094,13411" coordsize="0,110" path="m1094,13522l1094,13411e" filled="f" stroked="t" strokeweight=".48pt" strokecolor="#383838">
                <v:path arrowok="t"/>
              </v:shape>
            </v:group>
            <v:group style="position:absolute;left:2410;top:13382;width:2;height:168" coordorigin="2410,13382" coordsize="2,168">
              <v:shape style="position:absolute;left:2410;top:13382;width:2;height:168" coordorigin="2410,13382" coordsize="0,168" path="m2410,13550l2410,13382e" filled="f" stroked="t" strokeweight=".72pt" strokecolor="#3F3F3F">
                <v:path arrowok="t"/>
              </v:shape>
            </v:group>
            <v:group style="position:absolute;left:1094;top:13522;width:2;height:2635" coordorigin="1094,13522" coordsize="2,2635">
              <v:shape style="position:absolute;left:1094;top:13522;width:2;height:2635" coordorigin="1094,13522" coordsize="0,2635" path="m1094,16157l1094,13522e" filled="f" stroked="t" strokeweight=".48pt" strokecolor="#000000">
                <v:path arrowok="t"/>
              </v:shape>
            </v:group>
            <v:group style="position:absolute;left:2414;top:13493;width:2;height:1910" coordorigin="2414,13493" coordsize="2,1910">
              <v:shape style="position:absolute;left:2414;top:13493;width:2;height:1910" coordorigin="2414,13493" coordsize="0,1910" path="m2414,15403l2414,13493e" filled="f" stroked="t" strokeweight=".48pt" strokecolor="#232323">
                <v:path arrowok="t"/>
              </v:shape>
            </v:group>
            <v:group style="position:absolute;left:7459;top:13824;width:2;height:2342" coordorigin="7459,13824" coordsize="2,2342">
              <v:shape style="position:absolute;left:7459;top:13824;width:2;height:2342" coordorigin="7459,13824" coordsize="0,2342" path="m7459,16166l7459,13824e" filled="f" stroked="t" strokeweight=".72pt" strokecolor="#57575B">
                <v:path arrowok="t"/>
              </v:shape>
            </v:group>
            <v:group style="position:absolute;left:353;top:14016;width:2;height:2160" coordorigin="353,14016" coordsize="2,2160">
              <v:shape style="position:absolute;left:353;top:14016;width:2;height:2160" coordorigin="353,14016" coordsize="0,2160" path="m353,16176l353,14016e" filled="f" stroked="t" strokeweight=".72pt" strokecolor="#545454">
                <v:path arrowok="t"/>
              </v:shape>
            </v:group>
            <v:group style="position:absolute;left:1738;top:15182;width:2;height:221" coordorigin="1738,15182" coordsize="2,221">
              <v:shape style="position:absolute;left:1738;top:15182;width:2;height:221" coordorigin="1738,15182" coordsize="0,221" path="m1738,15403l1738,15182e" filled="f" stroked="t" strokeweight=".72pt" strokecolor="#3B3B3B">
                <v:path arrowok="t"/>
              </v:shape>
            </v:group>
            <v:group style="position:absolute;left:355;top:16171;width:2064;height:2" coordorigin="355,16171" coordsize="2064,2">
              <v:shape style="position:absolute;left:355;top:16171;width:2064;height:2" coordorigin="355,16171" coordsize="2064,0" path="m355,16171l2419,16171e" filled="f" stroked="t" strokeweight=".48pt" strokecolor="#2F2F2F">
                <v:path arrowok="t"/>
              </v:shape>
            </v:group>
            <v:group style="position:absolute;left:1742;top:11654;width:2;height:4522" coordorigin="1742,11654" coordsize="2,4522">
              <v:shape style="position:absolute;left:1742;top:11654;width:2;height:4522" coordorigin="1742,11654" coordsize="0,4522" path="m1742,16176l1742,11654e" filled="f" stroked="t" strokeweight=".48pt" strokecolor="#444444">
                <v:path arrowok="t"/>
              </v:shape>
            </v:group>
            <v:group style="position:absolute;left:2414;top:15346;width:2;height:830" coordorigin="2414,15346" coordsize="2,830">
              <v:shape style="position:absolute;left:2414;top:15346;width:2;height:830" coordorigin="2414,15346" coordsize="0,830" path="m2414,16176l2414,15346e" filled="f" stroked="t" strokeweight=".48pt" strokecolor="#383838">
                <v:path arrowok="t"/>
              </v:shape>
            </v:group>
            <v:group style="position:absolute;left:2352;top:16166;width:2909;height:2" coordorigin="2352,16166" coordsize="2909,2">
              <v:shape style="position:absolute;left:2352;top:16166;width:2909;height:2" coordorigin="2352,16166" coordsize="2909,0" path="m2352,16166l5261,16166e" filled="f" stroked="t" strokeweight=".96pt" strokecolor="#6B6B6B">
                <v:path arrowok="t"/>
              </v:shape>
            </v:group>
            <v:group style="position:absolute;left:5232;top:16152;width:566;height:2" coordorigin="5232,16152" coordsize="566,2">
              <v:shape style="position:absolute;left:5232;top:16152;width:566;height:2" coordorigin="5232,16152" coordsize="566,0" path="m5232,16152l5798,16152e" filled="f" stroked="t" strokeweight=".48pt" strokecolor="#3B3B3B">
                <v:path arrowok="t"/>
              </v:shape>
            </v:group>
            <v:group style="position:absolute;left:5770;top:16162;width:5827;height:2" coordorigin="5770,16162" coordsize="5827,2">
              <v:shape style="position:absolute;left:5770;top:16162;width:5827;height:2" coordorigin="5770,16162" coordsize="5827,0" path="m5770,16162l11597,16162e" filled="f" stroked="t" strokeweight=".48pt" strokecolor="#343434">
                <v:path arrowok="t"/>
              </v:shape>
            </v:group>
            <v:group style="position:absolute;left:11563;top:15374;width:2;height:782" coordorigin="11563,15374" coordsize="2,782">
              <v:shape style="position:absolute;left:11563;top:15374;width:2;height:782" coordorigin="11563,15374" coordsize="0,782" path="m11563,16157l11563,15374e" filled="f" stroked="t" strokeweight=".48pt" strokecolor="#282828">
                <v:path arrowok="t"/>
              </v:shape>
            </v:group>
            <v:group style="position:absolute;left:2323;top:11092;width:2;height:256" coordorigin="2323,11092" coordsize="2,256">
              <v:shape style="position:absolute;left:2323;top:11092;width:2;height:256" coordorigin="2323,11092" coordsize="0,256" path="m2323,11348l2323,11092e" filled="f" stroked="t" strokeweight="3.20023pt" strokecolor="#EBEBEB">
                <v:path arrowok="t"/>
              </v:shape>
            </v:group>
            <v:group style="position:absolute;left:963;top:11680;width:94;height:136" coordorigin="963,11680" coordsize="94,136">
              <v:shape style="position:absolute;left:963;top:11680;width:94;height:136" coordorigin="963,11680" coordsize="94,136" path="m963,11680l1057,11680,1057,11816,963,11816,963,11680e" filled="t" fillcolor="#EBEBEB" stroked="f">
                <v:path arrowok="t"/>
                <v:fill/>
              </v:shape>
            </v:group>
            <v:group style="position:absolute;left:1134;top:11847;width:2;height:396" coordorigin="1134,11847" coordsize="2,396">
              <v:shape style="position:absolute;left:1134;top:11847;width:2;height:396" coordorigin="1134,11847" coordsize="0,396" path="m1134,11847l1134,12243,1134,11847xe" filled="t" fillcolor="#EBEBEB" stroked="f">
                <v:path arrowok="t"/>
                <v:fill/>
              </v:shape>
            </v:group>
            <v:group style="position:absolute;left:1779;top:12025;width:120;height:314" coordorigin="1779,12025" coordsize="120,314">
              <v:shape style="position:absolute;left:1779;top:12025;width:120;height:314" coordorigin="1779,12025" coordsize="120,314" path="m1779,12025l1899,12025,1899,12339,1779,12339,1779,12025e" filled="t" fillcolor="#EBEBEB" stroked="f">
                <v:path arrowok="t"/>
                <v:fill/>
              </v:shape>
            </v:group>
            <v:group style="position:absolute;left:2359;top:12142;width:2;height:363" coordorigin="2359,12142" coordsize="2,363">
              <v:shape style="position:absolute;left:2359;top:12142;width:2;height:363" coordorigin="2359,12142" coordsize="0,363" path="m2359,12505l2359,12142e" filled="f" stroked="t" strokeweight="1.7875pt" strokecolor="#EBEBE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0"/>
          <w:szCs w:val="30"/>
          <w:color w:val="232323"/>
          <w:spacing w:val="0"/>
          <w:w w:val="106"/>
          <w:position w:val="-3"/>
        </w:rPr>
        <w:t>ÖSE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18" w:lineRule="exact"/>
        <w:ind w:right="64"/>
        <w:jc w:val="right"/>
        <w:tabs>
          <w:tab w:pos="19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7.919998pt;margin-top:1.36869pt;width:14.022023pt;height:10.699997pt;mso-position-horizontal-relative:page;mso-position-vertical-relative:paragraph;z-index:-15783" type="#_x0000_t202" filled="f" stroked="f">
            <v:textbox inset="0,0,0,0">
              <w:txbxContent>
                <w:p>
                  <w:pPr>
                    <w:spacing w:before="0" w:after="0" w:line="214" w:lineRule="exact"/>
                    <w:ind w:right="-72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232323"/>
                      <w:spacing w:val="0"/>
                      <w:w w:val="100"/>
                      <w:i/>
                      <w:position w:val="2"/>
                    </w:rPr>
                    <w:t>8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232323"/>
                      <w:spacing w:val="0"/>
                      <w:w w:val="100"/>
                      <w:i/>
                      <w:position w:val="2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232323"/>
                      <w:spacing w:val="5"/>
                      <w:w w:val="100"/>
                      <w:i/>
                      <w:position w:val="2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232323"/>
                      <w:spacing w:val="0"/>
                      <w:w w:val="61"/>
                      <w:i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  <w:i/>
          <w:position w:val="-2"/>
        </w:rPr>
        <w:t>Itfaiy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  <w:i/>
          <w:position w:val="-2"/>
        </w:rPr>
        <w:t>e</w:t>
      </w:r>
      <w:r>
        <w:rPr>
          <w:rFonts w:ascii="Arial" w:hAnsi="Arial" w:cs="Arial" w:eastAsia="Arial"/>
          <w:sz w:val="19"/>
          <w:szCs w:val="19"/>
          <w:color w:val="232323"/>
          <w:spacing w:val="-7"/>
          <w:w w:val="100"/>
          <w:i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  <w:position w:val="-2"/>
        </w:rPr>
        <w:t>Kuzey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232323"/>
          <w:spacing w:val="29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75"/>
          <w:i/>
          <w:position w:val="-2"/>
        </w:rPr>
        <w:t>..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51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232323"/>
          <w:spacing w:val="0"/>
          <w:w w:val="147"/>
          <w:position w:val="6"/>
        </w:rPr>
        <w:t>0</w:t>
      </w:r>
      <w:r>
        <w:rPr>
          <w:rFonts w:ascii="Arial" w:hAnsi="Arial" w:cs="Arial" w:eastAsia="Arial"/>
          <w:sz w:val="14"/>
          <w:szCs w:val="14"/>
          <w:color w:val="232323"/>
          <w:spacing w:val="-13"/>
          <w:w w:val="147"/>
          <w:position w:val="6"/>
        </w:rPr>
        <w:t> </w:t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103"/>
          <w:position w:val="1"/>
        </w:rPr>
        <w:t>geAmıri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Şof.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200"/>
          <w:cols w:num="2" w:equalWidth="0">
            <w:col w:w="4519" w:space="776"/>
            <w:col w:w="6205"/>
          </w:cols>
        </w:sectPr>
      </w:pPr>
      <w:rPr/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exact"/>
        <w:ind w:left="3360" w:right="4742" w:firstLine="-11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168755pt;margin-top:-10.198004pt;width:19.880101pt;height:45pt;mso-position-horizontal-relative:page;mso-position-vertical-relative:paragraph;z-index:-15767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343434"/>
                      <w:spacing w:val="0"/>
                      <w:w w:val="199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89"/>
        </w:rPr>
        <w:t>DAiRE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7"/>
          <w:w w:val="89"/>
        </w:rPr>
        <w:t> 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BAŞKANLlCil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5" w:lineRule="exact"/>
        <w:ind w:left="722" w:right="-20"/>
        <w:jc w:val="left"/>
        <w:tabs>
          <w:tab w:pos="2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5E5E5E"/>
          <w:spacing w:val="0"/>
          <w:w w:val="73"/>
          <w:position w:val="1"/>
        </w:rPr>
        <w:t>..</w:t>
      </w:r>
      <w:r>
        <w:rPr>
          <w:rFonts w:ascii="Arial" w:hAnsi="Arial" w:cs="Arial" w:eastAsia="Arial"/>
          <w:sz w:val="17"/>
          <w:szCs w:val="17"/>
          <w:color w:val="5E5E5E"/>
          <w:spacing w:val="17"/>
          <w:w w:val="73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  <w:position w:val="1"/>
        </w:rPr>
        <w:t>I</w:t>
      </w:r>
      <w:r>
        <w:rPr>
          <w:rFonts w:ascii="Arial" w:hAnsi="Arial" w:cs="Arial" w:eastAsia="Arial"/>
          <w:sz w:val="17"/>
          <w:szCs w:val="17"/>
          <w:color w:val="494949"/>
          <w:spacing w:val="16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  <w:position w:val="1"/>
        </w:rPr>
        <w:t>MIR</w:t>
      </w:r>
      <w:r>
        <w:rPr>
          <w:rFonts w:ascii="Arial" w:hAnsi="Arial" w:cs="Arial" w:eastAsia="Arial"/>
          <w:sz w:val="17"/>
          <w:szCs w:val="17"/>
          <w:color w:val="494949"/>
          <w:spacing w:val="3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1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left="58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BUVUKŞEHIR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627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494949"/>
          <w:spacing w:val="0"/>
          <w:w w:val="100"/>
          <w:position w:val="1"/>
        </w:rPr>
        <w:t>BELEDIYESI</w:t>
      </w:r>
      <w:r>
        <w:rPr>
          <w:rFonts w:ascii="Arial" w:hAnsi="Arial" w:cs="Arial" w:eastAsia="Arial"/>
          <w:sz w:val="16"/>
          <w:szCs w:val="16"/>
          <w:color w:val="494949"/>
          <w:spacing w:val="-35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49494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7" w:after="0" w:line="248" w:lineRule="auto"/>
        <w:ind w:left="127" w:right="4371" w:firstLine="-19"/>
        <w:jc w:val="left"/>
        <w:tabs>
          <w:tab w:pos="1880" w:val="left"/>
          <w:tab w:pos="3820" w:val="left"/>
          <w:tab w:pos="462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07.05.2017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12:29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70"/>
          <w:position w:val="0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6"/>
          <w:w w:val="7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07.05.2017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2838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Erca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ÇAM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Ulukent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8.Cadde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0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32" w:right="-20"/>
        <w:jc w:val="left"/>
        <w:tabs>
          <w:tab w:pos="1880" w:val="left"/>
          <w:tab w:pos="5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8.177887pt;margin-top:1.824741pt;width:16.630922pt;height:65.177488pt;mso-position-horizontal-relative:page;mso-position-vertical-relative:paragraph;z-index:-15781" type="#_x0000_t202" filled="f" stroked="f">
            <v:textbox inset="0,0,0,0">
              <w:txbxContent>
                <w:p>
                  <w:pPr>
                    <w:spacing w:before="0" w:after="0" w:line="194" w:lineRule="exact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94949"/>
                      <w:spacing w:val="0"/>
                      <w:w w:val="112"/>
                    </w:rPr>
                    <w:t>NE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13" w:after="0" w:line="240" w:lineRule="exact"/>
                    <w:jc w:val="left"/>
                    <w:rPr>
                      <w:sz w:val="24"/>
                      <w:szCs w:val="24"/>
                    </w:rPr>
                  </w:pPr>
                  <w:rPr/>
                  <w:r>
                    <w:rPr>
                      <w:sz w:val="24"/>
                      <w:szCs w:val="24"/>
                    </w:rPr>
                  </w:r>
                </w:p>
                <w:p>
                  <w:pPr>
                    <w:spacing w:before="0" w:after="0" w:line="240" w:lineRule="auto"/>
                    <w:ind w:left="154"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</w:rPr>
                    <w:t>Di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Ulukent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8.Cadde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7605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Sok.Üzeri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-ME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2"/>
        </w:rPr>
        <w:t>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27" w:right="-20"/>
        <w:jc w:val="left"/>
        <w:tabs>
          <w:tab w:pos="1720" w:val="left"/>
          <w:tab w:pos="408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1.162567pt;margin-top:4.942205pt;width:102.428163pt;height:48.131752pt;mso-position-horizontal-relative:page;mso-position-vertical-relative:paragraph;z-index:-15768" type="#_x0000_t202" filled="f" stroked="f">
            <v:textbox inset="0,0,0,0">
              <w:txbxContent>
                <w:p>
                  <w:pPr>
                    <w:spacing w:before="0" w:after="0" w:line="963" w:lineRule="exact"/>
                    <w:ind w:right="-184"/>
                    <w:jc w:val="left"/>
                    <w:tabs>
                      <w:tab w:pos="580" w:val="left"/>
                      <w:tab w:pos="1300" w:val="left"/>
                    </w:tabs>
                    <w:rPr>
                      <w:rFonts w:ascii="Arial" w:hAnsi="Arial" w:cs="Arial" w:eastAsia="Arial"/>
                      <w:sz w:val="89"/>
                      <w:szCs w:val="89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94949"/>
                      <w:spacing w:val="0"/>
                      <w:w w:val="51"/>
                      <w:position w:val="-9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94949"/>
                      <w:spacing w:val="0"/>
                      <w:w w:val="100"/>
                      <w:position w:val="-9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94949"/>
                      <w:spacing w:val="0"/>
                      <w:w w:val="100"/>
                      <w:position w:val="-9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43434"/>
                      <w:spacing w:val="0"/>
                      <w:w w:val="51"/>
                      <w:position w:val="-9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43434"/>
                      <w:spacing w:val="0"/>
                      <w:w w:val="100"/>
                      <w:position w:val="-9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43434"/>
                      <w:spacing w:val="0"/>
                      <w:w w:val="100"/>
                      <w:position w:val="-9"/>
                    </w:rPr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BCBDBC"/>
                      <w:spacing w:val="-4"/>
                      <w:w w:val="70"/>
                      <w:position w:val="5"/>
                    </w:rPr>
                    <w:t>-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232323"/>
                      <w:spacing w:val="0"/>
                      <w:w w:val="24"/>
                      <w:position w:val="5"/>
                    </w:rPr>
                    <w:t>,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232323"/>
                      <w:spacing w:val="-74"/>
                      <w:w w:val="100"/>
                      <w:position w:val="5"/>
                    </w:rPr>
                    <w:t> 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A8A8A8"/>
                      <w:spacing w:val="0"/>
                      <w:w w:val="39"/>
                      <w:position w:val="5"/>
                    </w:rPr>
                    <w:t>-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A8A8A8"/>
                      <w:spacing w:val="-157"/>
                      <w:w w:val="100"/>
                      <w:position w:val="5"/>
                    </w:rPr>
                    <w:t> 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A8A8A8"/>
                      <w:spacing w:val="0"/>
                      <w:w w:val="36"/>
                      <w:position w:val="5"/>
                    </w:rPr>
                    <w:t>.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1" w:after="0" w:line="166" w:lineRule="auto"/>
        <w:ind w:left="2766" w:right="4228" w:firstLine="-2639"/>
        <w:jc w:val="left"/>
        <w:tabs>
          <w:tab w:pos="2760" w:val="left"/>
          <w:tab w:pos="4800" w:val="left"/>
          <w:tab w:pos="5420" w:val="left"/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237"/>
        </w:rPr>
        <w:t>İ</w:t>
      </w:r>
      <w:r>
        <w:rPr>
          <w:rFonts w:ascii="Arial" w:hAnsi="Arial" w:cs="Arial" w:eastAsia="Arial"/>
          <w:sz w:val="20"/>
          <w:szCs w:val="20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52"/>
        </w:rPr>
        <w:t>e: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ab/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Kııllanım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3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3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0"/>
        </w:rPr>
        <w:t>Beıonnrme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5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89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5"/>
          <w:position w:val="0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4658" w:right="-20"/>
        <w:jc w:val="left"/>
        <w:tabs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BCBDBC"/>
          <w:spacing w:val="0"/>
          <w:w w:val="53"/>
          <w:position w:val="-9"/>
        </w:rPr>
        <w:t>1</w:t>
      </w:r>
      <w:r>
        <w:rPr>
          <w:rFonts w:ascii="Arial" w:hAnsi="Arial" w:cs="Arial" w:eastAsia="Arial"/>
          <w:sz w:val="17"/>
          <w:szCs w:val="17"/>
          <w:color w:val="BCBDBC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17"/>
          <w:szCs w:val="17"/>
          <w:color w:val="BCBDBC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0"/>
        </w:rPr>
        <w:t>13:00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27" w:right="-20"/>
        <w:jc w:val="left"/>
        <w:tabs>
          <w:tab w:pos="1720" w:val="left"/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218" w:lineRule="exact"/>
        <w:ind w:left="17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ARJKBOGA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5" w:lineRule="exact"/>
        <w:ind w:left="1732" w:right="-20"/>
        <w:jc w:val="left"/>
        <w:tabs>
          <w:tab w:pos="380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2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214"/>
          <w:position w:val="0"/>
        </w:rPr>
        <w:t>ı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12:30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12:38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108" w:right="-20"/>
        <w:jc w:val="left"/>
        <w:tabs>
          <w:tab w:pos="1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Pidcn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ECB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90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8" w:lineRule="exact"/>
        <w:ind w:left="132" w:right="-20"/>
        <w:jc w:val="left"/>
        <w:tabs>
          <w:tab w:pos="3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-1"/>
        </w:rPr>
        <w:t>Elekn·i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3801" w:right="540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71" w:lineRule="auto"/>
        <w:ind w:left="1741" w:right="5045" w:firstLine="2077"/>
        <w:jc w:val="left"/>
        <w:tabs>
          <w:tab w:pos="3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6" w:lineRule="exact"/>
        <w:ind w:left="108" w:right="-20"/>
        <w:jc w:val="left"/>
        <w:tabs>
          <w:tab w:pos="560" w:val="left"/>
          <w:tab w:pos="1720" w:val="left"/>
          <w:tab w:pos="380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51"/>
          <w:position w:val="1"/>
        </w:rPr>
        <w:t>!Ya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3"/>
        </w:rPr>
        <w:t>·ucı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3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3"/>
        </w:rPr>
        <w:t>f.raç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108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2"/>
        </w:rPr>
        <w:t>pit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1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1"/>
          <w:w w:val="11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2"/>
        </w:rPr>
        <w:t>şsc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9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7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7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1" w:lineRule="auto"/>
        <w:ind w:left="132" w:right="4376" w:firstLine="-24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3774" w:right="48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$öndi.irmedc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183" w:lineRule="exact"/>
        <w:ind w:left="108" w:right="-20"/>
        <w:jc w:val="left"/>
        <w:tabs>
          <w:tab w:pos="2560" w:val="left"/>
          <w:tab w:pos="3880" w:val="left"/>
          <w:tab w:pos="570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  <w:position w:val="-3"/>
        </w:rPr>
        <w:t>ISöndi.irme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Su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57"/>
          <w:position w:val="-4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9"/>
          <w:position w:val="-4"/>
        </w:rPr>
        <w:t>IK..öpil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9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79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-4"/>
        </w:rPr>
        <w:t>g.</w:t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4"/>
        </w:rPr>
        <w:t>!K.K.T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8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5" w:lineRule="exact"/>
        <w:ind w:left="3784" w:right="4032"/>
        <w:jc w:val="center"/>
        <w:tabs>
          <w:tab w:pos="5600" w:val="left"/>
          <w:tab w:pos="72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5"/>
          <w:szCs w:val="25"/>
          <w:color w:val="343434"/>
          <w:spacing w:val="0"/>
          <w:w w:val="146"/>
          <w:position w:val="4"/>
        </w:rPr>
        <w:t>ı</w:t>
      </w:r>
      <w:r>
        <w:rPr>
          <w:rFonts w:ascii="Arial" w:hAnsi="Arial" w:cs="Arial" w:eastAsia="Arial"/>
          <w:sz w:val="25"/>
          <w:szCs w:val="25"/>
          <w:color w:val="343434"/>
          <w:spacing w:val="-99"/>
          <w:w w:val="146"/>
          <w:position w:val="4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4"/>
        </w:rPr>
      </w:r>
      <w:r>
        <w:rPr>
          <w:rFonts w:ascii="Arial" w:hAnsi="Arial" w:cs="Arial" w:eastAsia="Arial"/>
          <w:sz w:val="30"/>
          <w:szCs w:val="30"/>
          <w:color w:val="5E5E5E"/>
          <w:spacing w:val="0"/>
          <w:w w:val="146"/>
          <w:position w:val="-1"/>
        </w:rPr>
        <w:t>1</w:t>
      </w:r>
      <w:r>
        <w:rPr>
          <w:rFonts w:ascii="Arial" w:hAnsi="Arial" w:cs="Arial" w:eastAsia="Arial"/>
          <w:sz w:val="30"/>
          <w:szCs w:val="30"/>
          <w:color w:val="5E5E5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0"/>
          <w:szCs w:val="30"/>
          <w:color w:val="5E5E5E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232323"/>
          <w:spacing w:val="0"/>
          <w:w w:val="55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1" w:lineRule="auto"/>
        <w:ind w:left="167" w:right="5451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2"/>
        </w:rPr>
        <w:t>öndürıne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2"/>
        </w:rPr>
        <w:t>onunda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51" w:lineRule="auto"/>
        <w:ind w:left="127" w:right="67" w:firstLine="177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19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6"/>
        </w:rPr>
        <w:t>apıla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7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sönmemiş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38585"/>
          <w:spacing w:val="-18"/>
          <w:w w:val="12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1"/>
        </w:rPr>
        <w:t>gara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</w:rPr>
        <w:t>zınaritiııi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5" w:lineRule="auto"/>
        <w:ind w:left="127" w:right="4906"/>
        <w:jc w:val="left"/>
        <w:tabs>
          <w:tab w:pos="1780" w:val="left"/>
          <w:tab w:pos="5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98"/>
          <w:position w:val="1"/>
        </w:rPr>
        <w:t>fugoıta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99"/>
          <w:position w:val="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6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6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6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7"/>
          <w:position w:val="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0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76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4"/>
          <w:w w:val="76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0"/>
          <w:w w:val="76"/>
        </w:rPr>
        <w:t>··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-29"/>
          <w:w w:val="76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76"/>
        </w:rPr>
        <w:t>··ı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5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Tt: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CBDBC"/>
          <w:spacing w:val="-18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9"/>
          <w:w w:val="71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</w:rPr>
        <w:t>Edi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ld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127" w:right="-20"/>
        <w:jc w:val="left"/>
        <w:tabs>
          <w:tab w:pos="1720" w:val="left"/>
          <w:tab w:pos="2560" w:val="left"/>
          <w:tab w:pos="5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"/>
        </w:rPr>
        <w:t>Ek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5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lrarih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07.05.2017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67"/>
          <w:position w:val="0"/>
        </w:rPr>
        <w:t>aati: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13:15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221" w:right="-20"/>
        <w:jc w:val="left"/>
        <w:tabs>
          <w:tab w:pos="880" w:val="left"/>
          <w:tab w:pos="314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QlDE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EKfP:</w:t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888" w:right="-20"/>
        <w:jc w:val="left"/>
        <w:tabs>
          <w:tab w:pos="4380" w:val="left"/>
          <w:tab w:pos="83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63"/>
          <w:position w:val="-15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38"/>
          <w:w w:val="63"/>
          <w:position w:val="-1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63"/>
          <w:position w:val="-15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5"/>
          <w:w w:val="63"/>
          <w:position w:val="-15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63"/>
          <w:position w:val="-15"/>
        </w:rPr>
        <w:t>MaYIS</w:t>
      </w:r>
      <w:r>
        <w:rPr>
          <w:rFonts w:ascii="Arial" w:hAnsi="Arial" w:cs="Arial" w:eastAsia="Arial"/>
          <w:sz w:val="19"/>
          <w:szCs w:val="19"/>
          <w:color w:val="343434"/>
          <w:spacing w:val="27"/>
          <w:w w:val="63"/>
          <w:position w:val="-1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63"/>
          <w:position w:val="-15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78" w:after="0" w:line="240" w:lineRule="auto"/>
        <w:ind w:right="2162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i/>
        </w:rPr>
        <w:t>1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50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1"/>
          <w:i/>
        </w:rPr>
        <w:t>12017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58" w:lineRule="exact"/>
        <w:ind w:right="2102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98"/>
          <w:szCs w:val="98"/>
          <w:color w:val="3D446B"/>
          <w:w w:val="88"/>
          <w:position w:val="-76"/>
        </w:rPr>
        <w:t>c</w:t>
      </w:r>
      <w:r>
        <w:rPr>
          <w:rFonts w:ascii="Arial" w:hAnsi="Arial" w:cs="Arial" w:eastAsia="Arial"/>
          <w:sz w:val="98"/>
          <w:szCs w:val="98"/>
          <w:color w:val="3D446B"/>
          <w:spacing w:val="-519"/>
          <w:w w:val="88"/>
          <w:position w:val="-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43"/>
        </w:rPr>
        <w:t>ftfai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115"/>
          <w:position w:val="-43"/>
        </w:rPr>
        <w:t>y</w:t>
      </w:r>
      <w:r>
        <w:rPr>
          <w:rFonts w:ascii="Arial" w:hAnsi="Arial" w:cs="Arial" w:eastAsia="Arial"/>
          <w:sz w:val="98"/>
          <w:szCs w:val="98"/>
          <w:color w:val="3D446B"/>
          <w:spacing w:val="-195"/>
          <w:w w:val="88"/>
          <w:position w:val="-7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6"/>
          <w:position w:val="-4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30"/>
          <w:position w:val="-4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0"/>
          <w:w w:val="130"/>
          <w:position w:val="-43"/>
        </w:rPr>
        <w:t>&lt;</w:t>
      </w:r>
      <w:r>
        <w:rPr>
          <w:rFonts w:ascii="Arial" w:hAnsi="Arial" w:cs="Arial" w:eastAsia="Arial"/>
          <w:sz w:val="98"/>
          <w:szCs w:val="98"/>
          <w:color w:val="494949"/>
          <w:spacing w:val="0"/>
          <w:w w:val="40"/>
          <w:position w:val="-76"/>
        </w:rPr>
        <w:t>j</w:t>
      </w:r>
      <w:r>
        <w:rPr>
          <w:rFonts w:ascii="Arial" w:hAnsi="Arial" w:cs="Arial" w:eastAsia="Arial"/>
          <w:sz w:val="98"/>
          <w:szCs w:val="98"/>
          <w:color w:val="494949"/>
          <w:spacing w:val="-237"/>
          <w:w w:val="40"/>
          <w:position w:val="-7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0"/>
          <w:position w:val="-43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43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5"/>
          <w:position w:val="-43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pgSz w:w="11920" w:h="16840"/>
          <w:pgMar w:top="620" w:bottom="280" w:left="260" w:right="220"/>
        </w:sectPr>
      </w:pPr>
      <w:rPr/>
    </w:p>
    <w:p>
      <w:pPr>
        <w:spacing w:before="88" w:after="0" w:line="240" w:lineRule="auto"/>
        <w:ind w:left="14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2.511047pt;margin-top:16.404284pt;width:22.657321pt;height:54pt;mso-position-horizontal-relative:page;mso-position-vertical-relative:paragraph;z-index:-15765" type="#_x0000_t202" filled="f" stroked="f">
            <v:textbox inset="0,0,0,0">
              <w:txbxContent>
                <w:p>
                  <w:pPr>
                    <w:spacing w:before="0" w:after="0" w:line="1080" w:lineRule="exact"/>
                    <w:ind w:right="-202"/>
                    <w:jc w:val="left"/>
                    <w:rPr>
                      <w:rFonts w:ascii="Arial" w:hAnsi="Arial" w:cs="Arial" w:eastAsia="Arial"/>
                      <w:sz w:val="108"/>
                      <w:szCs w:val="108"/>
                    </w:rPr>
                  </w:pPr>
                  <w:rPr/>
                  <w:r>
                    <w:rPr>
                      <w:rFonts w:ascii="Arial" w:hAnsi="Arial" w:cs="Arial" w:eastAsia="Arial"/>
                      <w:sz w:val="108"/>
                      <w:szCs w:val="108"/>
                      <w:color w:val="1C38BF"/>
                      <w:spacing w:val="0"/>
                      <w:w w:val="63"/>
                      <w:position w:val="-1"/>
                    </w:rPr>
                    <w:t>--</w:t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32323"/>
          <w:w w:val="6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6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9"/>
        </w:rPr>
        <w:t>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39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665" w:lineRule="exact"/>
        <w:ind w:right="-130"/>
        <w:jc w:val="left"/>
        <w:tabs>
          <w:tab w:pos="4260" w:val="left"/>
        </w:tabs>
        <w:rPr>
          <w:rFonts w:ascii="Arial" w:hAnsi="Arial" w:cs="Arial" w:eastAsia="Arial"/>
          <w:sz w:val="60"/>
          <w:szCs w:val="60"/>
        </w:rPr>
      </w:pPr>
      <w:rPr/>
      <w:r>
        <w:rPr/>
        <w:pict>
          <v:group style="position:absolute;margin-left:410.763519pt;margin-top:10.557723pt;width:144.197942pt;height:42.528456pt;mso-position-horizontal-relative:page;mso-position-vertical-relative:paragraph;z-index:-15778" coordorigin="8215,211" coordsize="2884,851">
            <v:group style="position:absolute;left:8222;top:657;width:2870;height:2" coordorigin="8222,657" coordsize="2870,2">
              <v:shape style="position:absolute;left:8222;top:657;width:2870;height:2" coordorigin="8222,657" coordsize="2870,0" path="m8222,657l11092,657e" filled="f" stroked="t" strokeweight=".70801pt" strokecolor="#5B6490">
                <v:path arrowok="t"/>
              </v:shape>
            </v:group>
            <v:group style="position:absolute;left:9660;top:323;width:293;height:314" coordorigin="9660,323" coordsize="293,314">
              <v:shape style="position:absolute;left:9660;top:323;width:293;height:314" coordorigin="9660,323" coordsize="293,314" path="m9660,323l9953,323,9953,637,9660,637,9660,323e" filled="t" fillcolor="#EDEDED" stroked="f">
                <v:path arrowok="t"/>
                <v:fill/>
              </v:shape>
            </v:group>
            <v:group style="position:absolute;left:10107;top:240;width:2;height:417" coordorigin="10107,240" coordsize="2,417">
              <v:shape style="position:absolute;left:10107;top:240;width:2;height:417" coordorigin="10107,240" coordsize="0,417" path="m10107,657l10107,240e" filled="f" stroked="t" strokeweight="2.88721pt" strokecolor="#EDEDED">
                <v:path arrowok="t"/>
              </v:shape>
            </v:group>
            <v:group style="position:absolute;left:10238;top:344;width:91;height:286" coordorigin="10238,344" coordsize="91,286">
              <v:shape style="position:absolute;left:10238;top:344;width:91;height:286" coordorigin="10238,344" coordsize="91,286" path="m10238,344l10329,344,10329,630,10238,630,10238,344e" filled="t" fillcolor="#EDEDED" stroked="f">
                <v:path arrowok="t"/>
                <v:fill/>
              </v:shape>
            </v:group>
            <v:group style="position:absolute;left:8889;top:614;width:2;height:300" coordorigin="8889,614" coordsize="2,300">
              <v:shape style="position:absolute;left:8889;top:614;width:2;height:300" coordorigin="8889,614" coordsize="0,300" path="m8889,915l8889,614e" filled="f" stroked="t" strokeweight="2.72042pt" strokecolor="#EDEDED">
                <v:path arrowok="t"/>
              </v:shape>
            </v:group>
            <v:group style="position:absolute;left:9980;top:649;width:2;height:253" coordorigin="9980,649" coordsize="2,253">
              <v:shape style="position:absolute;left:9980;top:649;width:2;height:253" coordorigin="9980,649" coordsize="0,253" path="m9980,649l9980,901,9980,649xe" filled="t" fillcolor="#EDEDED" stroked="f">
                <v:path arrowok="t"/>
                <v:fill/>
              </v:shape>
            </v:group>
            <v:group style="position:absolute;left:10229;top:649;width:2;height:253" coordorigin="10229,649" coordsize="2,253">
              <v:shape style="position:absolute;left:10229;top:649;width:2;height:253" coordorigin="10229,649" coordsize="0,253" path="m10229,901l10229,649e" filled="f" stroked="t" strokeweight="3.01042pt" strokecolor="#EDEDED">
                <v:path arrowok="t"/>
              </v:shape>
            </v:group>
            <v:group style="position:absolute;left:10037;top:861;width:2;height:162" coordorigin="10037,861" coordsize="2,162">
              <v:shape style="position:absolute;left:10037;top:861;width:2;height:162" coordorigin="10037,861" coordsize="0,162" path="m10037,1023l10037,861e" filled="f" stroked="t" strokeweight="3.8944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ARIKBOGA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</w:r>
      <w:r>
        <w:rPr>
          <w:rFonts w:ascii="Arial" w:hAnsi="Arial" w:cs="Arial" w:eastAsia="Arial"/>
          <w:sz w:val="60"/>
          <w:szCs w:val="60"/>
          <w:color w:val="232323"/>
          <w:spacing w:val="-15"/>
          <w:w w:val="38"/>
          <w:position w:val="-3"/>
        </w:rPr>
        <w:t>.</w:t>
      </w:r>
      <w:r>
        <w:rPr>
          <w:rFonts w:ascii="Arial" w:hAnsi="Arial" w:cs="Arial" w:eastAsia="Arial"/>
          <w:sz w:val="60"/>
          <w:szCs w:val="60"/>
          <w:color w:val="5E5E5E"/>
          <w:spacing w:val="0"/>
          <w:w w:val="21"/>
          <w:position w:val="-3"/>
        </w:rPr>
        <w:t>--</w:t>
      </w:r>
      <w:r>
        <w:rPr>
          <w:rFonts w:ascii="Arial" w:hAnsi="Arial" w:cs="Arial" w:eastAsia="Arial"/>
          <w:sz w:val="60"/>
          <w:szCs w:val="60"/>
          <w:color w:val="5E5E5E"/>
          <w:spacing w:val="-6"/>
          <w:w w:val="20"/>
          <w:position w:val="-3"/>
        </w:rPr>
        <w:t>.</w:t>
      </w:r>
      <w:r>
        <w:rPr>
          <w:rFonts w:ascii="Arial" w:hAnsi="Arial" w:cs="Arial" w:eastAsia="Arial"/>
          <w:sz w:val="60"/>
          <w:szCs w:val="60"/>
          <w:color w:val="838585"/>
          <w:spacing w:val="-50"/>
          <w:w w:val="47"/>
          <w:position w:val="-3"/>
        </w:rPr>
        <w:t>\</w:t>
      </w:r>
      <w:r>
        <w:rPr>
          <w:rFonts w:ascii="Arial" w:hAnsi="Arial" w:cs="Arial" w:eastAsia="Arial"/>
          <w:sz w:val="60"/>
          <w:szCs w:val="60"/>
          <w:color w:val="838585"/>
          <w:spacing w:val="0"/>
          <w:w w:val="48"/>
          <w:position w:val="-3"/>
        </w:rPr>
        <w:t>·</w:t>
      </w:r>
      <w:r>
        <w:rPr>
          <w:rFonts w:ascii="Arial" w:hAnsi="Arial" w:cs="Arial" w:eastAsia="Arial"/>
          <w:sz w:val="60"/>
          <w:szCs w:val="60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8" w:lineRule="exact"/>
        <w:ind w:left="246" w:right="1473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88.270996pt;margin-top:-.964838pt;width:.1pt;height:12.96045pt;mso-position-horizontal-relative:page;mso-position-vertical-relative:paragraph;z-index:-15777" coordorigin="9765,-19" coordsize="2,259">
            <v:shape style="position:absolute;left:9765;top:-19;width:2;height:259" coordorigin="9765,-19" coordsize="0,259" path="m9765,240l9765,-19e" filled="f" stroked="t" strokeweight="3.29485pt" strokecolor="#EDEDED">
              <v:path arrowok="t"/>
            </v:shape>
          </v:group>
          <w10:wrap type="none"/>
        </w:pict>
      </w:r>
      <w:r>
        <w:rPr/>
        <w:pict>
          <v:group style="position:absolute;margin-left:500.168762pt;margin-top:-.964838pt;width:7.313564pt;height:12.96045pt;mso-position-horizontal-relative:page;mso-position-vertical-relative:paragraph;z-index:-15776" coordorigin="10003,-19" coordsize="146,259">
            <v:shape style="position:absolute;left:10003;top:-19;width:146;height:259" coordorigin="10003,-19" coordsize="146,259" path="m10003,-19l10150,-19,10150,240,10003,240,10003,-19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959595"/>
          <w:spacing w:val="0"/>
          <w:w w:val="59"/>
        </w:rPr>
        <w:t>·</w:t>
      </w:r>
      <w:r>
        <w:rPr>
          <w:rFonts w:ascii="Arial" w:hAnsi="Arial" w:cs="Arial" w:eastAsia="Arial"/>
          <w:sz w:val="19"/>
          <w:szCs w:val="19"/>
          <w:color w:val="959595"/>
          <w:spacing w:val="0"/>
          <w:w w:val="59"/>
        </w:rPr>
        <w:t>&lt;</w:t>
      </w:r>
      <w:r>
        <w:rPr>
          <w:rFonts w:ascii="Arial" w:hAnsi="Arial" w:cs="Arial" w:eastAsia="Arial"/>
          <w:sz w:val="19"/>
          <w:szCs w:val="19"/>
          <w:color w:val="959595"/>
          <w:spacing w:val="0"/>
          <w:w w:val="59"/>
        </w:rPr>
        <w:t> </w:t>
      </w:r>
      <w:r>
        <w:rPr>
          <w:rFonts w:ascii="Arial" w:hAnsi="Arial" w:cs="Arial" w:eastAsia="Arial"/>
          <w:sz w:val="19"/>
          <w:szCs w:val="19"/>
          <w:color w:val="959595"/>
          <w:spacing w:val="5"/>
          <w:w w:val="59"/>
        </w:rPr>
        <w:t> </w:t>
      </w:r>
      <w:r>
        <w:rPr>
          <w:rFonts w:ascii="Arial" w:hAnsi="Arial" w:cs="Arial" w:eastAsia="Arial"/>
          <w:sz w:val="19"/>
          <w:szCs w:val="19"/>
          <w:color w:val="A8A8A8"/>
          <w:spacing w:val="0"/>
          <w:w w:val="100"/>
        </w:rPr>
        <w:t>"</w:t>
      </w:r>
      <w:r>
        <w:rPr>
          <w:rFonts w:ascii="Arial" w:hAnsi="Arial" w:cs="Arial" w:eastAsia="Arial"/>
          <w:sz w:val="19"/>
          <w:szCs w:val="19"/>
          <w:color w:val="A8A8A8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A8A8A8"/>
          <w:spacing w:val="0"/>
          <w:w w:val="100"/>
        </w:rPr>
        <w:t>"</w:t>
      </w:r>
      <w:r>
        <w:rPr>
          <w:rFonts w:ascii="Arial" w:hAnsi="Arial" w:cs="Arial" w:eastAsia="Arial"/>
          <w:sz w:val="19"/>
          <w:szCs w:val="19"/>
          <w:color w:val="A8A8A8"/>
          <w:spacing w:val="-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A8A8A8"/>
          <w:spacing w:val="-16"/>
          <w:w w:val="149"/>
        </w:rPr>
        <w:t>·</w:t>
      </w:r>
      <w:r>
        <w:rPr>
          <w:rFonts w:ascii="Arial" w:hAnsi="Arial" w:cs="Arial" w:eastAsia="Arial"/>
          <w:sz w:val="19"/>
          <w:szCs w:val="19"/>
          <w:color w:val="A8A8A8"/>
          <w:spacing w:val="0"/>
          <w:w w:val="50"/>
        </w:rPr>
        <w:t>••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-39" w:right="1298"/>
        <w:jc w:val="center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E5E5E"/>
          <w:spacing w:val="0"/>
          <w:w w:val="100"/>
          <w:position w:val="-4"/>
        </w:rPr>
        <w:t>OS,U</w:t>
      </w:r>
      <w:r>
        <w:rPr>
          <w:rFonts w:ascii="Times New Roman" w:hAnsi="Times New Roman" w:cs="Times New Roman" w:eastAsia="Times New Roman"/>
          <w:sz w:val="26"/>
          <w:szCs w:val="26"/>
          <w:color w:val="5E5E5E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5E5E5E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BCBDBC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BCBDBC"/>
          <w:spacing w:val="-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38585"/>
          <w:spacing w:val="0"/>
          <w:w w:val="199"/>
          <w:position w:val="-4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406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3"/>
          <w:szCs w:val="23"/>
          <w:color w:val="A8A8A8"/>
          <w:spacing w:val="0"/>
          <w:w w:val="172"/>
          <w:position w:val="1"/>
        </w:rPr>
        <w:t>...</w:t>
      </w:r>
      <w:r>
        <w:rPr>
          <w:rFonts w:ascii="Arial" w:hAnsi="Arial" w:cs="Arial" w:eastAsia="Arial"/>
          <w:sz w:val="23"/>
          <w:szCs w:val="23"/>
          <w:color w:val="A8A8A8"/>
          <w:spacing w:val="-63"/>
          <w:w w:val="172"/>
          <w:position w:val="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BCBDBC"/>
          <w:spacing w:val="-49"/>
          <w:w w:val="103"/>
          <w:position w:val="1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BCBDBC"/>
          <w:spacing w:val="0"/>
          <w:w w:val="54"/>
          <w:position w:val="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BCBDBC"/>
          <w:spacing w:val="9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A8A8A8"/>
          <w:spacing w:val="0"/>
          <w:w w:val="156"/>
          <w:position w:val="1"/>
        </w:rPr>
        <w:t>: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220"/>
          <w:cols w:num="3" w:equalWidth="0">
            <w:col w:w="775" w:space="3440"/>
            <w:col w:w="4615" w:space="185"/>
            <w:col w:w="2425"/>
          </w:cols>
        </w:sectPr>
      </w:pPr>
      <w:rPr/>
    </w:p>
    <w:p>
      <w:pPr>
        <w:spacing w:before="0" w:after="0" w:line="209" w:lineRule="exact"/>
        <w:ind w:right="2320"/>
        <w:jc w:val="right"/>
        <w:tabs>
          <w:tab w:pos="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57.890045pt;margin-top:7.737988pt;width:.1pt;height:10.769532pt;mso-position-horizontal-relative:page;mso-position-vertical-relative:paragraph;z-index:-15775" coordorigin="9158,155" coordsize="2,215">
            <v:shape style="position:absolute;left:9158;top:155;width:2;height:215" coordorigin="9158,155" coordsize="0,215" path="m9158,370l9158,155e" filled="f" stroked="t" strokeweight="3.89176pt" strokecolor="#EDEDED">
              <v:path arrowok="t"/>
            </v:shape>
          </v:group>
          <w10:wrap type="none"/>
        </w:pict>
      </w:r>
      <w:r>
        <w:rPr/>
        <w:pict>
          <v:group style="position:absolute;margin-left:464.134247pt;margin-top:7.737988pt;width:11.440118pt;height:10.769532pt;mso-position-horizontal-relative:page;mso-position-vertical-relative:paragraph;z-index:-15774" coordorigin="9283,155" coordsize="229,215">
            <v:shape style="position:absolute;left:9283;top:155;width:229;height:215" coordorigin="9283,155" coordsize="229,215" path="m9283,155l9511,155,9511,370,9283,370,9283,155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88.734985pt;margin-top:9.817088pt;width:.1pt;height:8.077149pt;mso-position-horizontal-relative:page;mso-position-vertical-relative:paragraph;z-index:-15773" coordorigin="9775,196" coordsize="2,162">
            <v:shape style="position:absolute;left:9775;top:196;width:2;height:162" coordorigin="9775,196" coordsize="0,162" path="m9775,358l9775,196e" filled="f" stroked="t" strokeweight="3.12886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2"/>
          <w:szCs w:val="22"/>
          <w:color w:val="494949"/>
          <w:w w:val="41"/>
          <w:position w:val="-1"/>
        </w:rPr>
        <w:t>IY</w:t>
      </w:r>
      <w:r>
        <w:rPr>
          <w:rFonts w:ascii="Arial" w:hAnsi="Arial" w:cs="Arial" w:eastAsia="Arial"/>
          <w:sz w:val="22"/>
          <w:szCs w:val="22"/>
          <w:color w:val="494949"/>
          <w:spacing w:val="-86"/>
          <w:w w:val="42"/>
          <w:position w:val="-1"/>
        </w:rPr>
        <w:t>J</w:t>
      </w:r>
      <w:r>
        <w:rPr>
          <w:rFonts w:ascii="Arial" w:hAnsi="Arial" w:cs="Arial" w:eastAsia="Arial"/>
          <w:sz w:val="22"/>
          <w:szCs w:val="22"/>
          <w:color w:val="A8A8A8"/>
          <w:spacing w:val="-38"/>
          <w:w w:val="85"/>
          <w:position w:val="-1"/>
        </w:rPr>
        <w:t>.</w:t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91"/>
          <w:position w:val="-1"/>
        </w:rPr>
        <w:t>Ş</w:t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91"/>
          <w:position w:val="-1"/>
        </w:rPr>
        <w:t>NOAil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9"/>
          <w:w w:val="86"/>
          <w:i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0"/>
          <w:w w:val="115"/>
          <w:i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-12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0"/>
          <w:w w:val="92"/>
          <w:i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right="1427"/>
        <w:jc w:val="right"/>
        <w:tabs>
          <w:tab w:pos="76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838585"/>
          <w:w w:val="80"/>
          <w:i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838585"/>
          <w:w w:val="79"/>
          <w:i/>
        </w:rPr>
        <w:t>ı</w:t>
      </w:r>
      <w:r>
        <w:rPr>
          <w:rFonts w:ascii="Times New Roman" w:hAnsi="Times New Roman" w:cs="Times New Roman" w:eastAsia="Times New Roman"/>
          <w:sz w:val="12"/>
          <w:szCs w:val="12"/>
          <w:color w:val="838585"/>
          <w:spacing w:val="-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94949"/>
          <w:spacing w:val="0"/>
          <w:w w:val="79"/>
          <w:i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494949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494949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6"/>
          <w:szCs w:val="16"/>
          <w:color w:val="BCBDBC"/>
          <w:spacing w:val="0"/>
          <w:w w:val="60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BCBDBC"/>
          <w:spacing w:val="0"/>
          <w:w w:val="6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CBDBC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CBDBC"/>
          <w:spacing w:val="0"/>
          <w:w w:val="63"/>
        </w:rPr>
        <w:t>,;</w:t>
      </w:r>
      <w:r>
        <w:rPr>
          <w:rFonts w:ascii="Times New Roman" w:hAnsi="Times New Roman" w:cs="Times New Roman" w:eastAsia="Times New Roman"/>
          <w:sz w:val="16"/>
          <w:szCs w:val="16"/>
          <w:color w:val="BCBDBC"/>
          <w:spacing w:val="-9"/>
          <w:w w:val="63"/>
        </w:rPr>
        <w:t>;</w:t>
      </w:r>
      <w:r>
        <w:rPr>
          <w:rFonts w:ascii="Times New Roman" w:hAnsi="Times New Roman" w:cs="Times New Roman" w:eastAsia="Times New Roman"/>
          <w:sz w:val="16"/>
          <w:szCs w:val="16"/>
          <w:color w:val="BCBDBC"/>
          <w:spacing w:val="0"/>
          <w:w w:val="179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BCBDB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CBDBC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8A8A8"/>
          <w:spacing w:val="0"/>
          <w:w w:val="155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A8A8A8"/>
          <w:spacing w:val="-14"/>
          <w:w w:val="155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A8A8A8"/>
          <w:spacing w:val="0"/>
          <w:w w:val="49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A8A8A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8A8A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CBDBC"/>
          <w:spacing w:val="-18"/>
          <w:w w:val="358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BCBDBC"/>
          <w:spacing w:val="0"/>
          <w:w w:val="79"/>
        </w:rPr>
        <w:t>J.</w:t>
      </w:r>
      <w:r>
        <w:rPr>
          <w:rFonts w:ascii="Times New Roman" w:hAnsi="Times New Roman" w:cs="Times New Roman" w:eastAsia="Times New Roman"/>
          <w:sz w:val="12"/>
          <w:szCs w:val="12"/>
          <w:color w:val="BCBDBC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2"/>
          <w:szCs w:val="12"/>
          <w:color w:val="BCBDBC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38585"/>
          <w:spacing w:val="-15"/>
          <w:w w:val="164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0"/>
          <w:w w:val="164"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0"/>
          <w:w w:val="16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4"/>
          <w:w w:val="164"/>
        </w:rPr>
        <w:t> </w:t>
      </w:r>
      <w:r>
        <w:rPr>
          <w:rFonts w:ascii="Arial" w:hAnsi="Arial" w:cs="Arial" w:eastAsia="Arial"/>
          <w:sz w:val="9"/>
          <w:szCs w:val="9"/>
          <w:color w:val="838585"/>
          <w:spacing w:val="0"/>
          <w:w w:val="111"/>
          <w:i/>
        </w:rPr>
        <w:t>1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spacing w:before="0" w:after="0" w:line="162" w:lineRule="exact"/>
        <w:ind w:right="1749"/>
        <w:jc w:val="right"/>
        <w:tabs>
          <w:tab w:pos="580" w:val="left"/>
          <w:tab w:pos="13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2.552002pt;margin-top:6.953159pt;width:10.389429pt;height:15.554057pt;mso-position-horizontal-relative:page;mso-position-vertical-relative:paragraph;z-index:-15780" type="#_x0000_t202" filled="f" stroked="f">
            <v:textbox inset="0,0,0,0">
              <w:txbxContent>
                <w:p>
                  <w:pPr>
                    <w:spacing w:before="0" w:after="0" w:line="102" w:lineRule="exact"/>
                    <w:ind w:left="134" w:right="-55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Pr/>
                  <w:r>
                    <w:rPr>
                      <w:rFonts w:ascii="Arial" w:hAnsi="Arial" w:cs="Arial" w:eastAsia="Arial"/>
                      <w:sz w:val="10"/>
                      <w:szCs w:val="10"/>
                      <w:color w:val="959595"/>
                      <w:spacing w:val="0"/>
                      <w:w w:val="100"/>
                      <w:i/>
                    </w:rPr>
                    <w:t>«: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82.552002pt;margin-top:8.182508pt;width:8.642223pt;height:14.324708pt;mso-position-horizontal-relative:page;mso-position-vertical-relative:paragraph;z-index:-15771" coordorigin="9651,164" coordsize="173,286">
            <v:shape style="position:absolute;left:9651;top:164;width:173;height:286" coordorigin="9651,164" coordsize="173,286" path="m9651,164l9824,164,9824,450,9651,450,9651,164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6"/>
          <w:szCs w:val="16"/>
          <w:color w:val="959595"/>
          <w:spacing w:val="0"/>
          <w:w w:val="143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959595"/>
          <w:spacing w:val="-7"/>
          <w:w w:val="14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E5E5E"/>
          <w:spacing w:val="0"/>
          <w:w w:val="30"/>
        </w:rPr>
        <w:t>""</w:t>
      </w:r>
      <w:r>
        <w:rPr>
          <w:rFonts w:ascii="Times New Roman" w:hAnsi="Times New Roman" w:cs="Times New Roman" w:eastAsia="Times New Roman"/>
          <w:sz w:val="16"/>
          <w:szCs w:val="16"/>
          <w:color w:val="5E5E5E"/>
          <w:spacing w:val="0"/>
          <w:w w:val="30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5E5E5E"/>
          <w:spacing w:val="9"/>
          <w:w w:val="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-17"/>
          <w:w w:val="200"/>
          <w:i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707070"/>
          <w:spacing w:val="0"/>
          <w:w w:val="85"/>
          <w:i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707070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707070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7"/>
          <w:szCs w:val="17"/>
          <w:color w:val="838585"/>
          <w:spacing w:val="-8"/>
          <w:w w:val="118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77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0"/>
          <w:w w:val="79"/>
        </w:rPr>
        <w:t>t?</w:t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24"/>
          <w:w w:val="79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59595"/>
          <w:spacing w:val="-22"/>
          <w:w w:val="92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707070"/>
          <w:spacing w:val="0"/>
          <w:w w:val="58"/>
        </w:rPr>
        <w:t>(</w:t>
      </w:r>
      <w:r>
        <w:rPr>
          <w:rFonts w:ascii="Times New Roman" w:hAnsi="Times New Roman" w:cs="Times New Roman" w:eastAsia="Times New Roman"/>
          <w:sz w:val="15"/>
          <w:szCs w:val="15"/>
          <w:color w:val="70707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E5E5E"/>
          <w:spacing w:val="0"/>
          <w:w w:val="69"/>
        </w:rPr>
        <w:t>.':</w:t>
      </w:r>
      <w:r>
        <w:rPr>
          <w:rFonts w:ascii="Times New Roman" w:hAnsi="Times New Roman" w:cs="Times New Roman" w:eastAsia="Times New Roman"/>
          <w:sz w:val="15"/>
          <w:szCs w:val="15"/>
          <w:color w:val="5E5E5E"/>
          <w:spacing w:val="0"/>
          <w:w w:val="69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5E5E5E"/>
          <w:spacing w:val="3"/>
          <w:w w:val="69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E5E5E"/>
          <w:spacing w:val="0"/>
          <w:w w:val="90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838585"/>
          <w:spacing w:val="0"/>
          <w:w w:val="62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760" w:bottom="280" w:left="260" w:right="220"/>
        </w:sectPr>
      </w:pPr>
      <w:rPr/>
    </w:p>
    <w:p>
      <w:pPr>
        <w:spacing w:before="21" w:after="0" w:line="240" w:lineRule="auto"/>
        <w:ind w:right="200"/>
        <w:jc w:val="right"/>
        <w:tabs>
          <w:tab w:pos="800" w:val="left"/>
        </w:tabs>
        <w:rPr>
          <w:rFonts w:ascii="Times New Roman" w:hAnsi="Times New Roman" w:cs="Times New Roman" w:eastAsia="Times New Roman"/>
          <w:sz w:val="4"/>
          <w:szCs w:val="4"/>
        </w:rPr>
      </w:pPr>
      <w:rPr/>
      <w:r>
        <w:rPr/>
        <w:pict>
          <v:group style="position:absolute;margin-left:442.129944pt;margin-top:.870314pt;width:.1pt;height:2.660157pt;mso-position-horizontal-relative:page;mso-position-vertical-relative:paragraph;z-index:-15772" coordorigin="8843,17" coordsize="2,53">
            <v:shape style="position:absolute;left:8843;top:17;width:2;height:53" coordorigin="8843,17" coordsize="0,53" path="m8843,17l8843,71,8843,17xe" filled="t" fillcolor="#EDEDED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7.145439pt;margin-top:-17.386171pt;width:88.694104pt;height:46.5pt;mso-position-horizontal-relative:page;mso-position-vertical-relative:paragraph;z-index:-15766" type="#_x0000_t202" filled="f" stroked="f">
            <v:textbox inset="0,0,0,0">
              <w:txbxContent>
                <w:p>
                  <w:pPr>
                    <w:spacing w:before="0" w:after="0" w:line="930" w:lineRule="exact"/>
                    <w:ind w:right="-179"/>
                    <w:jc w:val="left"/>
                    <w:rPr>
                      <w:rFonts w:ascii="Arial" w:hAnsi="Arial" w:cs="Arial" w:eastAsia="Arial"/>
                      <w:sz w:val="93"/>
                      <w:szCs w:val="93"/>
                    </w:rPr>
                  </w:pPr>
                  <w:rPr/>
                  <w:r>
                    <w:rPr>
                      <w:rFonts w:ascii="Arial" w:hAnsi="Arial" w:cs="Arial" w:eastAsia="Arial"/>
                      <w:sz w:val="93"/>
                      <w:szCs w:val="93"/>
                      <w:color w:val="524DAE"/>
                      <w:spacing w:val="0"/>
                      <w:w w:val="132"/>
                      <w:i/>
                      <w:position w:val="-1"/>
                    </w:rPr>
                    <w:t>eL(</w:t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"/>
          <w:szCs w:val="4"/>
          <w:color w:val="A8A8A8"/>
          <w:spacing w:val="0"/>
          <w:w w:val="371"/>
          <w:i/>
        </w:rPr>
        <w:t>i</w:t>
      </w:r>
      <w:r>
        <w:rPr>
          <w:rFonts w:ascii="Times New Roman" w:hAnsi="Times New Roman" w:cs="Times New Roman" w:eastAsia="Times New Roman"/>
          <w:sz w:val="4"/>
          <w:szCs w:val="4"/>
          <w:color w:val="A8A8A8"/>
          <w:spacing w:val="16"/>
          <w:w w:val="371"/>
          <w:i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343434"/>
          <w:spacing w:val="0"/>
          <w:w w:val="158"/>
          <w:i/>
        </w:rPr>
        <w:t>...</w:t>
      </w:r>
      <w:r>
        <w:rPr>
          <w:rFonts w:ascii="Times New Roman" w:hAnsi="Times New Roman" w:cs="Times New Roman" w:eastAsia="Times New Roman"/>
          <w:sz w:val="4"/>
          <w:szCs w:val="4"/>
          <w:color w:val="343434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4"/>
          <w:szCs w:val="4"/>
          <w:color w:val="343434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4"/>
          <w:szCs w:val="4"/>
          <w:color w:val="707070"/>
          <w:spacing w:val="0"/>
          <w:w w:val="600"/>
        </w:rPr>
        <w:t>''</w:t>
      </w:r>
      <w:r>
        <w:rPr>
          <w:rFonts w:ascii="Times New Roman" w:hAnsi="Times New Roman" w:cs="Times New Roman" w:eastAsia="Times New Roman"/>
          <w:sz w:val="4"/>
          <w:szCs w:val="4"/>
          <w:color w:val="000000"/>
          <w:spacing w:val="0"/>
          <w:w w:val="100"/>
        </w:rPr>
      </w:r>
    </w:p>
    <w:p>
      <w:pPr>
        <w:spacing w:before="4" w:after="0" w:line="240" w:lineRule="auto"/>
        <w:ind w:right="-20"/>
        <w:jc w:val="right"/>
        <w:tabs>
          <w:tab w:pos="7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838585"/>
          <w:spacing w:val="0"/>
          <w:w w:val="66"/>
        </w:rPr>
        <w:t>\-ı-.,...</w:t>
      </w:r>
      <w:r>
        <w:rPr>
          <w:rFonts w:ascii="Times New Roman" w:hAnsi="Times New Roman" w:cs="Times New Roman" w:eastAsia="Times New Roman"/>
          <w:sz w:val="12"/>
          <w:szCs w:val="12"/>
          <w:color w:val="838585"/>
          <w:spacing w:val="0"/>
          <w:w w:val="66"/>
        </w:rPr>
        <w:t>_</w:t>
      </w:r>
      <w:r>
        <w:rPr>
          <w:rFonts w:ascii="Times New Roman" w:hAnsi="Times New Roman" w:cs="Times New Roman" w:eastAsia="Times New Roman"/>
          <w:sz w:val="12"/>
          <w:szCs w:val="12"/>
          <w:color w:val="838585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38585"/>
          <w:spacing w:val="10"/>
          <w:w w:val="6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94949"/>
          <w:spacing w:val="-35"/>
          <w:w w:val="140"/>
        </w:rPr>
        <w:t>/</w:t>
      </w:r>
      <w:r>
        <w:rPr>
          <w:rFonts w:ascii="Times New Roman" w:hAnsi="Times New Roman" w:cs="Times New Roman" w:eastAsia="Times New Roman"/>
          <w:sz w:val="12"/>
          <w:szCs w:val="12"/>
          <w:color w:val="707070"/>
          <w:spacing w:val="0"/>
          <w:w w:val="58"/>
          <w:i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707070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07070"/>
          <w:spacing w:val="0"/>
          <w:w w:val="66"/>
        </w:rPr>
        <w:t>;</w:t>
      </w:r>
      <w:r>
        <w:rPr>
          <w:rFonts w:ascii="Times New Roman" w:hAnsi="Times New Roman" w:cs="Times New Roman" w:eastAsia="Times New Roman"/>
          <w:sz w:val="12"/>
          <w:szCs w:val="12"/>
          <w:color w:val="707070"/>
          <w:spacing w:val="0"/>
          <w:w w:val="66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707070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07070"/>
          <w:spacing w:val="16"/>
          <w:w w:val="66"/>
        </w:rPr>
        <w:t> </w:t>
      </w:r>
      <w:r>
        <w:rPr>
          <w:rFonts w:ascii="Arial" w:hAnsi="Arial" w:cs="Arial" w:eastAsia="Arial"/>
          <w:sz w:val="15"/>
          <w:szCs w:val="15"/>
          <w:color w:val="5E5E5E"/>
          <w:spacing w:val="0"/>
          <w:w w:val="53"/>
        </w:rPr>
        <w:t>Q</w:t>
      </w:r>
      <w:r>
        <w:rPr>
          <w:rFonts w:ascii="Arial" w:hAnsi="Arial" w:cs="Arial" w:eastAsia="Arial"/>
          <w:sz w:val="15"/>
          <w:szCs w:val="15"/>
          <w:color w:val="5E5E5E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5E5E5E"/>
          <w:spacing w:val="-8"/>
          <w:w w:val="74"/>
          <w:i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0"/>
          <w:w w:val="68"/>
          <w:i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1" w:after="0" w:line="48" w:lineRule="exact"/>
        <w:ind w:left="378" w:right="-20"/>
        <w:jc w:val="left"/>
        <w:rPr>
          <w:rFonts w:ascii="Arial" w:hAnsi="Arial" w:cs="Arial" w:eastAsia="Arial"/>
          <w:sz w:val="5"/>
          <w:szCs w:val="5"/>
        </w:rPr>
      </w:pPr>
      <w:rPr/>
      <w:r>
        <w:rPr/>
        <w:br w:type="column"/>
      </w:r>
      <w:r>
        <w:rPr>
          <w:rFonts w:ascii="Arial" w:hAnsi="Arial" w:cs="Arial" w:eastAsia="Arial"/>
          <w:sz w:val="5"/>
          <w:szCs w:val="5"/>
          <w:color w:val="707070"/>
          <w:spacing w:val="0"/>
          <w:w w:val="179"/>
          <w:position w:val="-1"/>
        </w:rPr>
        <w:t>1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464.578125pt;margin-top:12.014359pt;width:.1pt;height:4.774903pt;mso-position-horizontal-relative:page;mso-position-vertical-relative:paragraph;z-index:-15770" coordorigin="9292,240" coordsize="2,95">
            <v:shape style="position:absolute;left:9292;top:240;width:2;height:95" coordorigin="9292,240" coordsize="0,95" path="m9292,336l9292,240e" filled="f" stroked="t" strokeweight="2.87277pt" strokecolor="#EDEDED">
              <v:path arrowok="t"/>
            </v:shape>
          </v:group>
          <w10:wrap type="none"/>
        </w:pict>
      </w:r>
      <w:r>
        <w:rPr/>
        <w:pict>
          <v:group style="position:absolute;margin-left:471.569397pt;margin-top:12.014359pt;width:.1pt;height:4.774903pt;mso-position-horizontal-relative:page;mso-position-vertical-relative:paragraph;z-index:-15769" coordorigin="9431,240" coordsize="2,95">
            <v:shape style="position:absolute;left:9431;top:240;width:2;height:95" coordorigin="9431,240" coordsize="0,95" path="m9431,336l9431,240e" filled="f" stroked="t" strokeweight="3.63913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1"/>
          <w:szCs w:val="21"/>
          <w:color w:val="A8A8A8"/>
          <w:w w:val="59"/>
        </w:rPr>
        <w:t>ı</w:t>
      </w:r>
      <w:r>
        <w:rPr>
          <w:rFonts w:ascii="Arial" w:hAnsi="Arial" w:cs="Arial" w:eastAsia="Arial"/>
          <w:sz w:val="21"/>
          <w:szCs w:val="21"/>
          <w:color w:val="A8A8A8"/>
          <w:w w:val="60"/>
        </w:rPr>
        <w:t>r</w:t>
      </w:r>
      <w:r>
        <w:rPr>
          <w:rFonts w:ascii="Arial" w:hAnsi="Arial" w:cs="Arial" w:eastAsia="Arial"/>
          <w:sz w:val="21"/>
          <w:szCs w:val="21"/>
          <w:color w:val="A8A8A8"/>
          <w:spacing w:val="-3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BCBDBC"/>
          <w:spacing w:val="0"/>
          <w:w w:val="37"/>
        </w:rPr>
        <w:t>...</w:t>
      </w:r>
      <w:r>
        <w:rPr>
          <w:rFonts w:ascii="Arial" w:hAnsi="Arial" w:cs="Arial" w:eastAsia="Arial"/>
          <w:sz w:val="21"/>
          <w:szCs w:val="21"/>
          <w:color w:val="BCBDBC"/>
          <w:spacing w:val="15"/>
          <w:w w:val="37"/>
        </w:rPr>
        <w:t> </w:t>
      </w:r>
      <w:r>
        <w:rPr>
          <w:rFonts w:ascii="Arial" w:hAnsi="Arial" w:cs="Arial" w:eastAsia="Arial"/>
          <w:sz w:val="21"/>
          <w:szCs w:val="21"/>
          <w:color w:val="959595"/>
          <w:spacing w:val="0"/>
          <w:w w:val="280"/>
        </w:rPr>
        <w:t>/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220"/>
          <w:cols w:num="2" w:equalWidth="0">
            <w:col w:w="9376" w:space="35"/>
            <w:col w:w="2029"/>
          </w:cols>
        </w:sectPr>
      </w:pPr>
      <w:rPr/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/>
        <w:pict>
          <v:group style="position:absolute;margin-left:17.464235pt;margin-top:37.730976pt;width:561.569561pt;height:772.404895pt;mso-position-horizontal-relative:page;mso-position-vertical-relative:page;z-index:-15779" coordorigin="349,755" coordsize="11231,15448">
            <v:group style="position:absolute;left:359;top:774;width:10776;height:2" coordorigin="359,774" coordsize="10776,2">
              <v:shape style="position:absolute;left:359;top:774;width:10776;height:2" coordorigin="359,774" coordsize="10776,0" path="m359,774l11135,774e" filled="f" stroked="t" strokeweight=".70801pt" strokecolor="#606060">
                <v:path arrowok="t"/>
              </v:shape>
            </v:group>
            <v:group style="position:absolute;left:363;top:766;width:2;height:1143" coordorigin="363,766" coordsize="2,1143">
              <v:shape style="position:absolute;left:363;top:766;width:2;height:1143" coordorigin="363,766" coordsize="0,1143" path="m363,1909l363,766e" filled="f" stroked="t" strokeweight=".70801pt" strokecolor="#909090">
                <v:path arrowok="t"/>
              </v:shape>
            </v:group>
            <v:group style="position:absolute;left:1980;top:766;width:2;height:1352" coordorigin="1980,766" coordsize="2,1352">
              <v:shape style="position:absolute;left:1980;top:766;width:2;height:1352" coordorigin="1980,766" coordsize="0,1352" path="m1980,2118l1980,766e" filled="f" stroked="t" strokeweight=".70801pt" strokecolor="#838383">
                <v:path arrowok="t"/>
              </v:shape>
            </v:group>
            <v:group style="position:absolute;left:8239;top:762;width:2;height:1033" coordorigin="8239,762" coordsize="2,1033">
              <v:shape style="position:absolute;left:8239;top:762;width:2;height:1033" coordorigin="8239,762" coordsize="0,1033" path="m8239,1795l8239,762e" filled="f" stroked="t" strokeweight=".70801pt" strokecolor="#4F4F4F">
                <v:path arrowok="t"/>
              </v:shape>
            </v:group>
            <v:group style="position:absolute;left:11064;top:771;width:486;height:2" coordorigin="11064,771" coordsize="486,2">
              <v:shape style="position:absolute;left:11064;top:771;width:486;height:2" coordorigin="11064,771" coordsize="486,0" path="m11064,771l11550,771e" filled="f" stroked="t" strokeweight=".944013pt" strokecolor="#838383">
                <v:path arrowok="t"/>
              </v:shape>
            </v:group>
            <v:group style="position:absolute;left:11541;top:762;width:2;height:890" coordorigin="11541,762" coordsize="2,890">
              <v:shape style="position:absolute;left:11541;top:762;width:2;height:890" coordorigin="11541,762" coordsize="0,890" path="m11541,1652l11541,762e" filled="f" stroked="t" strokeweight=".70801pt" strokecolor="#676767">
                <v:path arrowok="t"/>
              </v:shape>
            </v:group>
            <v:group style="position:absolute;left:363;top:1433;width:2;height:476" coordorigin="363,1433" coordsize="2,476">
              <v:shape style="position:absolute;left:363;top:1433;width:2;height:476" coordorigin="363,1433" coordsize="0,476" path="m363,1909l363,1433e" filled="f" stroked="t" strokeweight=".472006pt" strokecolor="#838383">
                <v:path arrowok="t"/>
              </v:shape>
            </v:group>
            <v:group style="position:absolute;left:1978;top:1433;width:2;height:209" coordorigin="1978,1433" coordsize="2,209">
              <v:shape style="position:absolute;left:1978;top:1433;width:2;height:209" coordorigin="1978,1433" coordsize="0,209" path="m1978,1642l1978,1433e" filled="f" stroked="t" strokeweight=".472006pt" strokecolor="#7C7C7C">
                <v:path arrowok="t"/>
              </v:shape>
            </v:group>
            <v:group style="position:absolute;left:11541;top:1585;width:2;height:209" coordorigin="11541,1585" coordsize="2,209">
              <v:shape style="position:absolute;left:11541;top:1585;width:2;height:209" coordorigin="11541,1585" coordsize="0,209" path="m11541,1795l11541,1585e" filled="f" stroked="t" strokeweight=".472006pt" strokecolor="#606060">
                <v:path arrowok="t"/>
              </v:shape>
            </v:group>
            <v:group style="position:absolute;left:363;top:2109;width:5895;height:2" coordorigin="363,2109" coordsize="5895,2">
              <v:shape style="position:absolute;left:363;top:2109;width:5895;height:2" coordorigin="363,2109" coordsize="5895,0" path="m363,2109l6259,2109e" filled="f" stroked="t" strokeweight=".70801pt" strokecolor="#575757">
                <v:path arrowok="t"/>
              </v:shape>
            </v:group>
            <v:group style="position:absolute;left:368;top:766;width:2;height:8117" coordorigin="368,766" coordsize="2,8117">
              <v:shape style="position:absolute;left:368;top:766;width:2;height:8117" coordorigin="368,766" coordsize="0,8117" path="m368,8883l368,766e" filled="f" stroked="t" strokeweight=".70801pt" strokecolor="#5B5B5B">
                <v:path arrowok="t"/>
              </v:shape>
            </v:group>
            <v:group style="position:absolute;left:6202;top:2109;width:330;height:2" coordorigin="6202,2109" coordsize="330,2">
              <v:shape style="position:absolute;left:6202;top:2109;width:330;height:2" coordorigin="6202,2109" coordsize="330,0" path="m6202,2109l6533,2109e" filled="f" stroked="t" strokeweight=".472006pt" strokecolor="#3F3F3F">
                <v:path arrowok="t"/>
              </v:shape>
            </v:group>
            <v:group style="position:absolute;left:6476;top:2107;width:477;height:2" coordorigin="6476,2107" coordsize="477,2">
              <v:shape style="position:absolute;left:6476;top:2107;width:477;height:2" coordorigin="6476,2107" coordsize="477,0" path="m6476,2107l6953,2107e" filled="f" stroked="t" strokeweight=".944013pt" strokecolor="#646464">
                <v:path arrowok="t"/>
              </v:shape>
            </v:group>
            <v:group style="position:absolute;left:6896;top:2109;width:538;height:2" coordorigin="6896,2109" coordsize="538,2">
              <v:shape style="position:absolute;left:6896;top:2109;width:538;height:2" coordorigin="6896,2109" coordsize="538,0" path="m6896,2109l7434,2109e" filled="f" stroked="t" strokeweight=".472006pt" strokecolor="#484848">
                <v:path arrowok="t"/>
              </v:shape>
            </v:group>
            <v:group style="position:absolute;left:8239;top:1700;width:2;height:414" coordorigin="8239,1700" coordsize="2,414">
              <v:shape style="position:absolute;left:8239;top:1700;width:2;height:414" coordorigin="8239,1700" coordsize="0,414" path="m8239,2114l8239,1700e" filled="f" stroked="t" strokeweight=".944013pt" strokecolor="#646464">
                <v:path arrowok="t"/>
              </v:shape>
            </v:group>
            <v:group style="position:absolute;left:7377;top:2107;width:4173;height:2" coordorigin="7377,2107" coordsize="4173,2">
              <v:shape style="position:absolute;left:7377;top:2107;width:4173;height:2" coordorigin="7377,2107" coordsize="4173,0" path="m7377,2107l11550,2107e" filled="f" stroked="t" strokeweight=".70801pt" strokecolor="#606060">
                <v:path arrowok="t"/>
              </v:shape>
            </v:group>
            <v:group style="position:absolute;left:368;top:1914;width:2;height:457" coordorigin="368,1914" coordsize="2,457">
              <v:shape style="position:absolute;left:368;top:1914;width:2;height:457" coordorigin="368,1914" coordsize="0,457" path="m368,2371l368,1914e" filled="f" stroked="t" strokeweight=".472006pt" strokecolor="#444444">
                <v:path arrowok="t"/>
              </v:shape>
            </v:group>
            <v:group style="position:absolute;left:359;top:2345;width:11191;height:2" coordorigin="359,2345" coordsize="11191,2">
              <v:shape style="position:absolute;left:359;top:2345;width:11191;height:2" coordorigin="359,2345" coordsize="11191,0" path="m359,2345l11550,2345e" filled="f" stroked="t" strokeweight=".70801pt" strokecolor="#5B5B5B">
                <v:path arrowok="t"/>
              </v:shape>
            </v:group>
            <v:group style="position:absolute;left:11550;top:1661;width:2;height:7431" coordorigin="11550,1661" coordsize="2,7431">
              <v:shape style="position:absolute;left:11550;top:1661;width:2;height:7431" coordorigin="11550,1661" coordsize="0,7431" path="m11550,9093l11550,1661e" filled="f" stroked="t" strokeweight=".70801pt" strokecolor="#646464">
                <v:path arrowok="t"/>
              </v:shape>
            </v:group>
            <v:group style="position:absolute;left:359;top:2583;width:11196;height:2" coordorigin="359,2583" coordsize="11196,2">
              <v:shape style="position:absolute;left:359;top:2583;width:11196;height:2" coordorigin="359,2583" coordsize="11196,0" path="m359,2583l11555,2583e" filled="f" stroked="t" strokeweight=".70801pt" strokecolor="#5B5B5B">
                <v:path arrowok="t"/>
              </v:shape>
            </v:group>
            <v:group style="position:absolute;left:363;top:2823;width:3719;height:2" coordorigin="363,2823" coordsize="3719,2">
              <v:shape style="position:absolute;left:363;top:2823;width:3719;height:2" coordorigin="363,2823" coordsize="3719,0" path="m363,2823l4083,2823e" filled="f" stroked="t" strokeweight=".472006pt" strokecolor="#545454">
                <v:path arrowok="t"/>
              </v:shape>
            </v:group>
            <v:group style="position:absolute;left:4026;top:2821;width:7529;height:2" coordorigin="4026,2821" coordsize="7529,2">
              <v:shape style="position:absolute;left:4026;top:2821;width:7529;height:2" coordorigin="4026,2821" coordsize="7529,0" path="m4026,2821l11555,2821e" filled="f" stroked="t" strokeweight=".70801pt" strokecolor="#5B5B5B">
                <v:path arrowok="t"/>
              </v:shape>
            </v:group>
            <v:group style="position:absolute;left:368;top:2775;width:2;height:314" coordorigin="368,2775" coordsize="2,314">
              <v:shape style="position:absolute;left:368;top:2775;width:2;height:314" coordorigin="368,2775" coordsize="0,314" path="m368,3090l368,2775e" filled="f" stroked="t" strokeweight=".472006pt" strokecolor="#383838">
                <v:path arrowok="t"/>
              </v:shape>
            </v:group>
            <v:group style="position:absolute;left:5662;top:3059;width:5892;height:2" coordorigin="5662,3059" coordsize="5892,2">
              <v:shape style="position:absolute;left:5662;top:3059;width:5892;height:2" coordorigin="5662,3059" coordsize="5892,0" path="m5662,3059l11555,3059e" filled="f" stroked="t" strokeweight=".70801pt" strokecolor="#5B5B5B">
                <v:path arrowok="t"/>
              </v:shape>
            </v:group>
            <v:group style="position:absolute;left:359;top:3059;width:5188;height:2" coordorigin="359,3059" coordsize="5188,2">
              <v:shape style="position:absolute;left:359;top:3059;width:5188;height:2" coordorigin="359,3059" coordsize="5188,0" path="m359,3059l5547,3059e" filled="f" stroked="t" strokeweight=".70801pt" strokecolor="#5B5B5B">
                <v:path arrowok="t"/>
              </v:shape>
            </v:group>
            <v:group style="position:absolute;left:359;top:3304;width:5188;height:2" coordorigin="359,3304" coordsize="5188,2">
              <v:shape style="position:absolute;left:359;top:3304;width:5188;height:2" coordorigin="359,3304" coordsize="5188,0" path="m359,3304l5547,3304e" filled="f" stroked="t" strokeweight=".70801pt" strokecolor="#575757">
                <v:path arrowok="t"/>
              </v:shape>
            </v:group>
            <v:group style="position:absolute;left:5662;top:3304;width:280;height:2" coordorigin="5662,3304" coordsize="280,2">
              <v:shape style="position:absolute;left:5662;top:3304;width:280;height:2" coordorigin="5662,3304" coordsize="280,0" path="m5662,3304l5943,3304e" filled="f" stroked="t" strokeweight=".70801pt" strokecolor="#575757">
                <v:path arrowok="t"/>
              </v:shape>
            </v:group>
            <v:group style="position:absolute;left:5886;top:3304;width:217;height:2" coordorigin="5886,3304" coordsize="217,2">
              <v:shape style="position:absolute;left:5886;top:3304;width:217;height:2" coordorigin="5886,3304" coordsize="217,0" path="m5886,3304l6103,3304e" filled="f" stroked="t" strokeweight=".472006pt" strokecolor="#2F2F2F">
                <v:path arrowok="t"/>
              </v:shape>
            </v:group>
            <v:group style="position:absolute;left:6046;top:3301;width:5074;height:2" coordorigin="6046,3301" coordsize="5074,2">
              <v:shape style="position:absolute;left:6046;top:3301;width:5074;height:2" coordorigin="6046,3301" coordsize="5074,0" path="m6046,3301l11120,3301e" filled="f" stroked="t" strokeweight=".70801pt" strokecolor="#606060">
                <v:path arrowok="t"/>
              </v:shape>
            </v:group>
            <v:group style="position:absolute;left:11064;top:3299;width:491;height:2" coordorigin="11064,3299" coordsize="491,2">
              <v:shape style="position:absolute;left:11064;top:3299;width:491;height:2" coordorigin="11064,3299" coordsize="491,0" path="m11064,3299l11555,3299e" filled="f" stroked="t" strokeweight=".472006pt" strokecolor="#4B4B4B">
                <v:path arrowok="t"/>
              </v:shape>
            </v:group>
            <v:group style="position:absolute;left:3007;top:3299;width:2;height:743" coordorigin="3007,3299" coordsize="2,743">
              <v:shape style="position:absolute;left:3007;top:3299;width:2;height:743" coordorigin="3007,3299" coordsize="0,743" path="m3007,4042l3007,3299e" filled="f" stroked="t" strokeweight=".944013pt" strokecolor="#575757">
                <v:path arrowok="t"/>
              </v:shape>
            </v:group>
            <v:group style="position:absolute;left:6084;top:3299;width:2;height:271" coordorigin="6084,3299" coordsize="2,271">
              <v:shape style="position:absolute;left:6084;top:3299;width:2;height:271" coordorigin="6084,3299" coordsize="0,271" path="m6084,3570l6084,3299e" filled="f" stroked="t" strokeweight=".472006pt" strokecolor="#4B4B4B">
                <v:path arrowok="t"/>
              </v:shape>
            </v:group>
            <v:group style="position:absolute;left:368;top:3513;width:2;height:229" coordorigin="368,3513" coordsize="2,229">
              <v:shape style="position:absolute;left:368;top:3513;width:2;height:229" coordorigin="368,3513" coordsize="0,229" path="m368,3742l368,3513e" filled="f" stroked="t" strokeweight=".472006pt" strokecolor="#1F1F1F">
                <v:path arrowok="t"/>
              </v:shape>
            </v:group>
            <v:group style="position:absolute;left:2997;top:3725;width:1874;height:2" coordorigin="2997,3725" coordsize="1874,2">
              <v:shape style="position:absolute;left:2997;top:3725;width:1874;height:2" coordorigin="2997,3725" coordsize="1874,0" path="m2997,3725l4871,3725e" filled="f" stroked="t" strokeweight=".70801pt" strokecolor="#575757">
                <v:path arrowok="t"/>
              </v:shape>
            </v:group>
            <v:group style="position:absolute;left:4814;top:3723;width:212;height:2" coordorigin="4814,3723" coordsize="212,2">
              <v:shape style="position:absolute;left:4814;top:3723;width:212;height:2" coordorigin="4814,3723" coordsize="212,0" path="m4814,3723l5027,3723e" filled="f" stroked="t" strokeweight=".70801pt" strokecolor="#777777">
                <v:path arrowok="t"/>
              </v:shape>
            </v:group>
            <v:group style="position:absolute;left:6070;top:3713;width:1336;height:2" coordorigin="6070,3713" coordsize="1336,2">
              <v:shape style="position:absolute;left:6070;top:3713;width:1336;height:2" coordorigin="6070,3713" coordsize="1336,0" path="m6070,3713l7406,3713e" filled="f" stroked="t" strokeweight=".236003pt" strokecolor="#545454">
                <v:path arrowok="t"/>
              </v:shape>
            </v:group>
            <v:group style="position:absolute;left:6084;top:3428;width:2;height:614" coordorigin="6084,3428" coordsize="2,614">
              <v:shape style="position:absolute;left:6084;top:3428;width:2;height:614" coordorigin="6084,3428" coordsize="0,614" path="m6084,4042l6084,3428e" filled="f" stroked="t" strokeweight=".70801pt" strokecolor="#575757">
                <v:path arrowok="t"/>
              </v:shape>
            </v:group>
            <v:group style="position:absolute;left:7406;top:3713;width:3686;height:2" coordorigin="7406,3713" coordsize="3686,2">
              <v:shape style="position:absolute;left:7406;top:3713;width:3686;height:2" coordorigin="7406,3713" coordsize="3686,0" path="m7406,3713l11092,3713e" filled="f" stroked="t" strokeweight=".236003pt" strokecolor="#000000">
                <v:path arrowok="t"/>
              </v:shape>
            </v:group>
            <v:group style="position:absolute;left:11092;top:3713;width:458;height:2" coordorigin="11092,3713" coordsize="458,2">
              <v:shape style="position:absolute;left:11092;top:3713;width:458;height:2" coordorigin="11092,3713" coordsize="458,0" path="m11092,3713l11550,3713e" filled="f" stroked="t" strokeweight=".236003pt" strokecolor="#484848">
                <v:path arrowok="t"/>
              </v:shape>
            </v:group>
            <v:group style="position:absolute;left:11548;top:3513;width:2;height:233" coordorigin="11548,3513" coordsize="2,233">
              <v:shape style="position:absolute;left:11548;top:3513;width:2;height:233" coordorigin="11548,3513" coordsize="0,233" path="m11548,3747l11548,3513e" filled="f" stroked="t" strokeweight=".70801pt" strokecolor="#575757">
                <v:path arrowok="t"/>
              </v:shape>
            </v:group>
            <v:group style="position:absolute;left:359;top:4035;width:467;height:2" coordorigin="359,4035" coordsize="467,2">
              <v:shape style="position:absolute;left:359;top:4035;width:467;height:2" coordorigin="359,4035" coordsize="467,0" path="m359,4035l826,4035e" filled="f" stroked="t" strokeweight=".944013pt" strokecolor="#6B6B6B">
                <v:path arrowok="t"/>
              </v:shape>
            </v:group>
            <v:group style="position:absolute;left:769;top:4035;width:694;height:2" coordorigin="769,4035" coordsize="694,2">
              <v:shape style="position:absolute;left:769;top:4035;width:694;height:2" coordorigin="769,4035" coordsize="694,0" path="m769,4035l1463,4035e" filled="f" stroked="t" strokeweight=".472006pt" strokecolor="#4B4B4B">
                <v:path arrowok="t"/>
              </v:shape>
            </v:group>
            <v:group style="position:absolute;left:1407;top:4037;width:1312;height:2" coordorigin="1407,4037" coordsize="1312,2">
              <v:shape style="position:absolute;left:1407;top:4037;width:1312;height:2" coordorigin="1407,4037" coordsize="1312,0" path="m1407,4037l2719,4037e" filled="f" stroked="t" strokeweight=".70801pt" strokecolor="#606060">
                <v:path arrowok="t"/>
              </v:shape>
            </v:group>
            <v:group style="position:absolute;left:2662;top:4037;width:396;height:2" coordorigin="2662,4037" coordsize="396,2">
              <v:shape style="position:absolute;left:2662;top:4037;width:396;height:2" coordorigin="2662,4037" coordsize="396,0" path="m2662,4037l3059,4037e" filled="f" stroked="t" strokeweight=".472006pt" strokecolor="#383838">
                <v:path arrowok="t"/>
              </v:shape>
            </v:group>
            <v:group style="position:absolute;left:3002;top:4032;width:2044;height:2" coordorigin="3002,4032" coordsize="2044,2">
              <v:shape style="position:absolute;left:3002;top:4032;width:2044;height:2" coordorigin="3002,4032" coordsize="2044,0" path="m3002,4032l5046,4032e" filled="f" stroked="t" strokeweight=".944013pt" strokecolor="#3B3B3B">
                <v:path arrowok="t"/>
              </v:shape>
            </v:group>
            <v:group style="position:absolute;left:5662;top:4032;width:5897;height:2" coordorigin="5662,4032" coordsize="5897,2">
              <v:shape style="position:absolute;left:5662;top:4032;width:5897;height:2" coordorigin="5662,4032" coordsize="5897,0" path="m5662,4032l11559,4032e" filled="f" stroked="t" strokeweight=".70801pt" strokecolor="#606060">
                <v:path arrowok="t"/>
              </v:shape>
            </v:group>
            <v:group style="position:absolute;left:4989;top:4032;width:558;height:2" coordorigin="4989,4032" coordsize="558,2">
              <v:shape style="position:absolute;left:4989;top:4032;width:558;height:2" coordorigin="4989,4032" coordsize="558,0" path="m4989,4032l5547,4032e" filled="f" stroked="t" strokeweight=".70801pt" strokecolor="#606060">
                <v:path arrowok="t"/>
              </v:shape>
            </v:group>
            <v:group style="position:absolute;left:1982;top:4032;width:2;height:1990" coordorigin="1982,4032" coordsize="2,1990">
              <v:shape style="position:absolute;left:1982;top:4032;width:2;height:1990" coordorigin="1982,4032" coordsize="0,1990" path="m1982,6022l1982,4032e" filled="f" stroked="t" strokeweight=".70801pt" strokecolor="#606060">
                <v:path arrowok="t"/>
              </v:shape>
            </v:group>
            <v:group style="position:absolute;left:363;top:4311;width:4508;height:2" coordorigin="363,4311" coordsize="4508,2">
              <v:shape style="position:absolute;left:363;top:4311;width:4508;height:2" coordorigin="363,4311" coordsize="4508,0" path="m363,4311l4871,4311e" filled="f" stroked="t" strokeweight=".70801pt" strokecolor="#606060">
                <v:path arrowok="t"/>
              </v:shape>
            </v:group>
            <v:group style="position:absolute;left:4814;top:4308;width:231;height:2" coordorigin="4814,4308" coordsize="231,2">
              <v:shape style="position:absolute;left:4814;top:4308;width:231;height:2" coordorigin="4814,4308" coordsize="231,0" path="m4814,4308l5046,4308e" filled="f" stroked="t" strokeweight=".472006pt" strokecolor="#444444">
                <v:path arrowok="t"/>
              </v:shape>
            </v:group>
            <v:group style="position:absolute;left:4989;top:4308;width:6566;height:2" coordorigin="4989,4308" coordsize="6566,2">
              <v:shape style="position:absolute;left:4989;top:4308;width:6566;height:2" coordorigin="4989,4308" coordsize="6566,0" path="m4989,4308l11555,4308e" filled="f" stroked="t" strokeweight=".70801pt" strokecolor="#606060">
                <v:path arrowok="t"/>
              </v:shape>
            </v:group>
            <v:group style="position:absolute;left:368;top:4280;width:2;height:290" coordorigin="368,4280" coordsize="2,290">
              <v:shape style="position:absolute;left:368;top:4280;width:2;height:290" coordorigin="368,4280" coordsize="0,290" path="m368,4570l368,4280e" filled="f" stroked="t" strokeweight=".472006pt" strokecolor="#383838">
                <v:path arrowok="t"/>
              </v:shape>
            </v:group>
            <v:group style="position:absolute;left:1978;top:4551;width:9582;height:2" coordorigin="1978,4551" coordsize="9582,2">
              <v:shape style="position:absolute;left:1978;top:4551;width:9582;height:2" coordorigin="1978,4551" coordsize="9582,0" path="m1978,4551l11559,4551e" filled="f" stroked="t" strokeweight=".70801pt" strokecolor="#747474">
                <v:path arrowok="t"/>
              </v:shape>
            </v:group>
            <v:group style="position:absolute;left:5886;top:4551;width:217;height:2" coordorigin="5886,4551" coordsize="217,2">
              <v:shape style="position:absolute;left:5886;top:4551;width:217;height:2" coordorigin="5886,4551" coordsize="217,0" path="m5886,4551l6103,4551e" filled="f" stroked="t" strokeweight=".472006pt" strokecolor="#4F4F4F">
                <v:path arrowok="t"/>
              </v:shape>
            </v:group>
            <v:group style="position:absolute;left:6046;top:4551;width:212;height:2" coordorigin="6046,4551" coordsize="212,2">
              <v:shape style="position:absolute;left:6046;top:4551;width:212;height:2" coordorigin="6046,4551" coordsize="212,0" path="m6046,4551l6259,4551e" filled="f" stroked="t" strokeweight=".472006pt" strokecolor="#707070">
                <v:path arrowok="t"/>
              </v:shape>
            </v:group>
            <v:group style="position:absolute;left:6684;top:4551;width:269;height:2" coordorigin="6684,4551" coordsize="269,2">
              <v:shape style="position:absolute;left:6684;top:4551;width:269;height:2" coordorigin="6684,4551" coordsize="269,0" path="m6684,4551l6953,4551e" filled="f" stroked="t" strokeweight=".472006pt" strokecolor="#4F4F4F">
                <v:path arrowok="t"/>
              </v:shape>
            </v:group>
            <v:group style="position:absolute;left:8194;top:4551;width:255;height:2" coordorigin="8194,4551" coordsize="255,2">
              <v:shape style="position:absolute;left:8194;top:4551;width:255;height:2" coordorigin="8194,4551" coordsize="255,0" path="m8194,4551l8449,4551e" filled="f" stroked="t" strokeweight=".472006pt" strokecolor="#5B5B5B">
                <v:path arrowok="t"/>
              </v:shape>
            </v:group>
            <v:group style="position:absolute;left:6934;top:4537;width:2;height:276" coordorigin="6934,4537" coordsize="2,276">
              <v:shape style="position:absolute;left:6934;top:4537;width:2;height:276" coordorigin="6934,4537" coordsize="0,276" path="m6934,4813l6934,4537e" filled="f" stroked="t" strokeweight=".70801pt" strokecolor="#545454">
                <v:path arrowok="t"/>
              </v:shape>
            </v:group>
            <v:group style="position:absolute;left:371;top:4756;width:2;height:309" coordorigin="371,4756" coordsize="2,309">
              <v:shape style="position:absolute;left:371;top:4756;width:2;height:309" coordorigin="371,4756" coordsize="0,309" path="m371,5065l371,4756e" filled="f" stroked="t" strokeweight=".70801pt" strokecolor="#575757">
                <v:path arrowok="t"/>
              </v:shape>
            </v:group>
            <v:group style="position:absolute;left:4062;top:4542;width:2;height:524" coordorigin="4062,4542" coordsize="2,524">
              <v:shape style="position:absolute;left:4062;top:4542;width:2;height:524" coordorigin="4062,4542" coordsize="0,524" path="m4062,5065l4062,4542e" filled="f" stroked="t" strokeweight=".944013pt" strokecolor="#646464">
                <v:path arrowok="t"/>
              </v:shape>
            </v:group>
            <v:group style="position:absolute;left:4059;top:5034;width:7495;height:2" coordorigin="4059,5034" coordsize="7495,2">
              <v:shape style="position:absolute;left:4059;top:5034;width:7495;height:2" coordorigin="4059,5034" coordsize="7495,0" path="m4059,5034l11555,5034e" filled="f" stroked="t" strokeweight=".70801pt" strokecolor="#606060">
                <v:path arrowok="t"/>
              </v:shape>
            </v:group>
            <v:group style="position:absolute;left:6934;top:4756;width:2;height:286" coordorigin="6934,4756" coordsize="2,286">
              <v:shape style="position:absolute;left:6934;top:4756;width:2;height:286" coordorigin="6934,4756" coordsize="0,286" path="m6934,5041l6934,4756e" filled="f" stroked="t" strokeweight=".472006pt" strokecolor="#3B3B3B">
                <v:path arrowok="t"/>
              </v:shape>
            </v:group>
            <v:group style="position:absolute;left:368;top:5008;width:2;height:281" coordorigin="368,5008" coordsize="2,281">
              <v:shape style="position:absolute;left:368;top:5008;width:2;height:281" coordorigin="368,5008" coordsize="0,281" path="m368,5289l368,5008e" filled="f" stroked="t" strokeweight=".472006pt" strokecolor="#444444">
                <v:path arrowok="t"/>
              </v:shape>
            </v:group>
            <v:group style="position:absolute;left:4062;top:5008;width:2;height:281" coordorigin="4062,5008" coordsize="2,281">
              <v:shape style="position:absolute;left:4062;top:5008;width:2;height:281" coordorigin="4062,5008" coordsize="0,281" path="m4062,5289l4062,5008e" filled="f" stroked="t" strokeweight=".472006pt" strokecolor="#4F4F4F">
                <v:path arrowok="t"/>
              </v:shape>
            </v:group>
            <v:group style="position:absolute;left:4055;top:5275;width:2686;height:2" coordorigin="4055,5275" coordsize="2686,2">
              <v:shape style="position:absolute;left:4055;top:5275;width:2686;height:2" coordorigin="4055,5275" coordsize="2686,0" path="m4055,5275l6740,5275e" filled="f" stroked="t" strokeweight=".70801pt" strokecolor="#575757">
                <v:path arrowok="t"/>
              </v:shape>
            </v:group>
            <v:group style="position:absolute;left:6684;top:5275;width:269;height:2" coordorigin="6684,5275" coordsize="269,2">
              <v:shape style="position:absolute;left:6684;top:5275;width:269;height:2" coordorigin="6684,5275" coordsize="269,0" path="m6684,5275l6953,5275e" filled="f" stroked="t" strokeweight=".472006pt" strokecolor="#444444">
                <v:path arrowok="t"/>
              </v:shape>
            </v:group>
            <v:group style="position:absolute;left:6858;top:5275;width:1392;height:2" coordorigin="6858,5275" coordsize="1392,2">
              <v:shape style="position:absolute;left:6858;top:5275;width:1392;height:2" coordorigin="6858,5275" coordsize="1392,0" path="m6858,5275l8251,5275e" filled="f" stroked="t" strokeweight=".70801pt" strokecolor="#646464">
                <v:path arrowok="t"/>
              </v:shape>
            </v:group>
            <v:group style="position:absolute;left:8194;top:5272;width:255;height:2" coordorigin="8194,5272" coordsize="255,2">
              <v:shape style="position:absolute;left:8194;top:5272;width:255;height:2" coordorigin="8194,5272" coordsize="255,0" path="m8194,5272l8449,5272e" filled="f" stroked="t" strokeweight=".472006pt" strokecolor="#4B4B4B">
                <v:path arrowok="t"/>
              </v:shape>
            </v:group>
            <v:group style="position:absolute;left:8392;top:5272;width:3167;height:2" coordorigin="8392,5272" coordsize="3167,2">
              <v:shape style="position:absolute;left:8392;top:5272;width:3167;height:2" coordorigin="8392,5272" coordsize="3167,0" path="m8392,5272l11559,5272e" filled="f" stroked="t" strokeweight=".70801pt" strokecolor="#606060">
                <v:path arrowok="t"/>
              </v:shape>
            </v:group>
            <v:group style="position:absolute;left:1982;top:5232;width:2;height:328" coordorigin="1982,5232" coordsize="2,328">
              <v:shape style="position:absolute;left:1982;top:5232;width:2;height:328" coordorigin="1982,5232" coordsize="0,328" path="m1982,5560l1982,5232e" filled="f" stroked="t" strokeweight=".472006pt" strokecolor="#484848">
                <v:path arrowok="t"/>
              </v:shape>
            </v:group>
            <v:group style="position:absolute;left:4064;top:5232;width:2;height:690" coordorigin="4064,5232" coordsize="2,690">
              <v:shape style="position:absolute;left:4064;top:5232;width:2;height:690" coordorigin="4064,5232" coordsize="0,690" path="m4064,5922l4064,5232e" filled="f" stroked="t" strokeweight=".70801pt" strokecolor="#606060">
                <v:path arrowok="t"/>
              </v:shape>
            </v:group>
            <v:group style="position:absolute;left:4055;top:5513;width:7505;height:2" coordorigin="4055,5513" coordsize="7505,2">
              <v:shape style="position:absolute;left:4055;top:5513;width:7505;height:2" coordorigin="4055,5513" coordsize="7505,0" path="m4055,5513l11559,5513e" filled="f" stroked="t" strokeweight=".70801pt" strokecolor="#606060">
                <v:path arrowok="t"/>
              </v:shape>
            </v:group>
            <v:group style="position:absolute;left:6684;top:5513;width:269;height:2" coordorigin="6684,5513" coordsize="269,2">
              <v:shape style="position:absolute;left:6684;top:5513;width:269;height:2" coordorigin="6684,5513" coordsize="269,0" path="m6684,5513l6953,5513e" filled="f" stroked="t" strokeweight=".472006pt" strokecolor="#343434">
                <v:path arrowok="t"/>
              </v:shape>
            </v:group>
            <v:group style="position:absolute;left:8194;top:5513;width:255;height:2" coordorigin="8194,5513" coordsize="255,2">
              <v:shape style="position:absolute;left:8194;top:5513;width:255;height:2" coordorigin="8194,5513" coordsize="255,0" path="m8194,5513l8449,5513e" filled="f" stroked="t" strokeweight=".472006pt" strokecolor="#4F4F4F">
                <v:path arrowok="t"/>
              </v:shape>
            </v:group>
            <v:group style="position:absolute;left:1973;top:5756;width:1076;height:2" coordorigin="1973,5756" coordsize="1076,2">
              <v:shape style="position:absolute;left:1973;top:5756;width:1076;height:2" coordorigin="1973,5756" coordsize="1076,0" path="m1973,5756l3049,5756e" filled="f" stroked="t" strokeweight=".70801pt" strokecolor="#575757">
                <v:path arrowok="t"/>
              </v:shape>
            </v:group>
            <v:group style="position:absolute;left:2993;top:5756;width:382;height:2" coordorigin="2993,5756" coordsize="382,2">
              <v:shape style="position:absolute;left:2993;top:5756;width:382;height:2" coordorigin="2993,5756" coordsize="382,0" path="m2993,5756l3375,5756e" filled="f" stroked="t" strokeweight=".472006pt" strokecolor="#3F3F3F">
                <v:path arrowok="t"/>
              </v:shape>
            </v:group>
            <v:group style="position:absolute;left:3318;top:5753;width:8241;height:2" coordorigin="3318,5753" coordsize="8241,2">
              <v:shape style="position:absolute;left:3318;top:5753;width:8241;height:2" coordorigin="3318,5753" coordsize="8241,0" path="m3318,5753l11559,5753e" filled="f" stroked="t" strokeweight=".70801pt" strokecolor="#606060">
                <v:path arrowok="t"/>
              </v:shape>
            </v:group>
            <v:group style="position:absolute;left:363;top:5994;width:807;height:2" coordorigin="363,5994" coordsize="807,2">
              <v:shape style="position:absolute;left:363;top:5994;width:807;height:2" coordorigin="363,5994" coordsize="807,0" path="m363,5994l1171,5994e" filled="f" stroked="t" strokeweight=".70801pt" strokecolor="#4F4F4F">
                <v:path arrowok="t"/>
              </v:shape>
            </v:group>
            <v:group style="position:absolute;left:371;top:5708;width:2;height:314" coordorigin="371,5708" coordsize="2,314">
              <v:shape style="position:absolute;left:371;top:5708;width:2;height:314" coordorigin="371,5708" coordsize="0,314" path="m371,6022l371,5708e" filled="f" stroked="t" strokeweight=".70801pt" strokecolor="#484848">
                <v:path arrowok="t"/>
              </v:shape>
            </v:group>
            <v:group style="position:absolute;left:1114;top:5994;width:349;height:2" coordorigin="1114,5994" coordsize="349,2">
              <v:shape style="position:absolute;left:1114;top:5994;width:349;height:2" coordorigin="1114,5994" coordsize="349,0" path="m1114,5994l1463,5994e" filled="f" stroked="t" strokeweight=".944013pt" strokecolor="#646464">
                <v:path arrowok="t"/>
              </v:shape>
            </v:group>
            <v:group style="position:absolute;left:1407;top:5994;width:599;height:2" coordorigin="1407,5994" coordsize="599,2">
              <v:shape style="position:absolute;left:1407;top:5994;width:599;height:2" coordorigin="1407,5994" coordsize="599,0" path="m1407,5994l2006,5994e" filled="f" stroked="t" strokeweight=".472006pt" strokecolor="#4B4B4B">
                <v:path arrowok="t"/>
              </v:shape>
            </v:group>
            <v:group style="position:absolute;left:4064;top:5703;width:2;height:319" coordorigin="4064,5703" coordsize="2,319">
              <v:shape style="position:absolute;left:4064;top:5703;width:2;height:319" coordorigin="4064,5703" coordsize="0,319" path="m4064,6022l4064,5703e" filled="f" stroked="t" strokeweight=".472006pt" strokecolor="#444444">
                <v:path arrowok="t"/>
              </v:shape>
            </v:group>
            <v:group style="position:absolute;left:1935;top:5991;width:9629;height:2" coordorigin="1935,5991" coordsize="9629,2">
              <v:shape style="position:absolute;left:1935;top:5991;width:9629;height:2" coordorigin="1935,5991" coordsize="9629,0" path="m1935,5991l11564,5991e" filled="f" stroked="t" strokeweight=".70801pt" strokecolor="#606060">
                <v:path arrowok="t"/>
              </v:shape>
            </v:group>
            <v:group style="position:absolute;left:1982;top:5951;width:2;height:309" coordorigin="1982,5951" coordsize="2,309">
              <v:shape style="position:absolute;left:1982;top:5951;width:2;height:309" coordorigin="1982,5951" coordsize="0,309" path="m1982,6260l1982,5951e" filled="f" stroked="t" strokeweight=".70801pt" strokecolor="#3F3F3F">
                <v:path arrowok="t"/>
              </v:shape>
            </v:group>
            <v:group style="position:absolute;left:6936;top:5984;width:2;height:724" coordorigin="6936,5984" coordsize="2,724">
              <v:shape style="position:absolute;left:6936;top:5984;width:2;height:724" coordorigin="6936,5984" coordsize="0,724" path="m6936,6708l6936,5984e" filled="f" stroked="t" strokeweight=".70801pt" strokecolor="#545454">
                <v:path arrowok="t"/>
              </v:shape>
            </v:group>
            <v:group style="position:absolute;left:371;top:6079;width:2;height:476" coordorigin="371,6079" coordsize="2,476">
              <v:shape style="position:absolute;left:371;top:6079;width:2;height:476" coordorigin="371,6079" coordsize="0,476" path="m371,6555l371,6079e" filled="f" stroked="t" strokeweight=".70801pt" strokecolor="#5B5B5B">
                <v:path arrowok="t"/>
              </v:shape>
            </v:group>
            <v:group style="position:absolute;left:1982;top:6203;width:2;height:552" coordorigin="1982,6203" coordsize="2,552">
              <v:shape style="position:absolute;left:1982;top:6203;width:2;height:552" coordorigin="1982,6203" coordsize="0,552" path="m1982,6755l1982,6203e" filled="f" stroked="t" strokeweight=".944013pt" strokecolor="#606060">
                <v:path arrowok="t"/>
              </v:shape>
            </v:group>
            <v:group style="position:absolute;left:1973;top:6465;width:3970;height:2" coordorigin="1973,6465" coordsize="3970,2">
              <v:shape style="position:absolute;left:1973;top:6465;width:3970;height:2" coordorigin="1973,6465" coordsize="3970,0" path="m1973,6465l5943,6465e" filled="f" stroked="t" strokeweight=".70801pt" strokecolor="#5B5B5B">
                <v:path arrowok="t"/>
              </v:shape>
            </v:group>
            <v:group style="position:absolute;left:4062;top:5936;width:2;height:581" coordorigin="4062,5936" coordsize="2,581">
              <v:shape style="position:absolute;left:4062;top:5936;width:2;height:581" coordorigin="4062,5936" coordsize="0,581" path="m4062,6517l4062,5936e" filled="f" stroked="t" strokeweight=".944013pt" strokecolor="#646464">
                <v:path arrowok="t"/>
              </v:shape>
            </v:group>
            <v:group style="position:absolute;left:5886;top:6465;width:217;height:2" coordorigin="5886,6465" coordsize="217,2">
              <v:shape style="position:absolute;left:5886;top:6465;width:217;height:2" coordorigin="5886,6465" coordsize="217,0" path="m5886,6465l6103,6465e" filled="f" stroked="t" strokeweight=".472006pt" strokecolor="#383838">
                <v:path arrowok="t"/>
              </v:shape>
            </v:group>
            <v:group style="position:absolute;left:6046;top:6463;width:5513;height:2" coordorigin="6046,6463" coordsize="5513,2">
              <v:shape style="position:absolute;left:6046;top:6463;width:5513;height:2" coordorigin="6046,6463" coordsize="5513,0" path="m6046,6463l11559,6463e" filled="f" stroked="t" strokeweight=".70801pt" strokecolor="#606060">
                <v:path arrowok="t"/>
              </v:shape>
            </v:group>
            <v:group style="position:absolute;left:11559;top:1942;width:2;height:8926" coordorigin="11559,1942" coordsize="2,8926">
              <v:shape style="position:absolute;left:11559;top:1942;width:2;height:8926" coordorigin="11559,1942" coordsize="0,8926" path="m11559,10869l11559,1942e" filled="f" stroked="t" strokeweight=".70801pt" strokecolor="#606060">
                <v:path arrowok="t"/>
              </v:shape>
            </v:group>
            <v:group style="position:absolute;left:4064;top:6446;width:2;height:267" coordorigin="4064,6446" coordsize="2,267">
              <v:shape style="position:absolute;left:4064;top:6446;width:2;height:267" coordorigin="4064,6446" coordsize="0,267" path="m4064,6712l4064,6446e" filled="f" stroked="t" strokeweight=".472006pt" strokecolor="#383838">
                <v:path arrowok="t"/>
              </v:shape>
            </v:group>
            <v:group style="position:absolute;left:1973;top:6705;width:3970;height:2" coordorigin="1973,6705" coordsize="3970,2">
              <v:shape style="position:absolute;left:1973;top:6705;width:3970;height:2" coordorigin="1973,6705" coordsize="3970,0" path="m1973,6705l5943,6705e" filled="f" stroked="t" strokeweight=".70801pt" strokecolor="#5B5B5B">
                <v:path arrowok="t"/>
              </v:shape>
            </v:group>
            <v:group style="position:absolute;left:5886;top:6703;width:373;height:2" coordorigin="5886,6703" coordsize="373,2">
              <v:shape style="position:absolute;left:5886;top:6703;width:373;height:2" coordorigin="5886,6703" coordsize="373,0" path="m5886,6703l6259,6703e" filled="f" stroked="t" strokeweight=".472006pt" strokecolor="#484848">
                <v:path arrowok="t"/>
              </v:shape>
            </v:group>
            <v:group style="position:absolute;left:6202;top:6705;width:566;height:2" coordorigin="6202,6705" coordsize="566,2">
              <v:shape style="position:absolute;left:6202;top:6705;width:566;height:2" coordorigin="6202,6705" coordsize="566,0" path="m6202,6705l6769,6705e" filled="f" stroked="t" strokeweight=".944013pt" strokecolor="#6B6B6B">
                <v:path arrowok="t"/>
              </v:shape>
            </v:group>
            <v:group style="position:absolute;left:6684;top:6703;width:278;height:2" coordorigin="6684,6703" coordsize="278,2">
              <v:shape style="position:absolute;left:6684;top:6703;width:278;height:2" coordorigin="6684,6703" coordsize="278,0" path="m6684,6703l6962,6703e" filled="f" stroked="t" strokeweight=".472006pt" strokecolor="#4B4B4B">
                <v:path arrowok="t"/>
              </v:shape>
            </v:group>
            <v:group style="position:absolute;left:6891;top:6703;width:1388;height:2" coordorigin="6891,6703" coordsize="1388,2">
              <v:shape style="position:absolute;left:6891;top:6703;width:1388;height:2" coordorigin="6891,6703" coordsize="1388,0" path="m6891,6703l8279,6703e" filled="f" stroked="t" strokeweight=".70801pt" strokecolor="#606060">
                <v:path arrowok="t"/>
              </v:shape>
            </v:group>
            <v:group style="position:absolute;left:8194;top:6703;width:255;height:2" coordorigin="8194,6703" coordsize="255,2">
              <v:shape style="position:absolute;left:8194;top:6703;width:255;height:2" coordorigin="8194,6703" coordsize="255,0" path="m8194,6703l8449,6703e" filled="f" stroked="t" strokeweight=".472006pt" strokecolor="#545454">
                <v:path arrowok="t"/>
              </v:shape>
            </v:group>
            <v:group style="position:absolute;left:8392;top:6703;width:2728;height:2" coordorigin="8392,6703" coordsize="2728,2">
              <v:shape style="position:absolute;left:8392;top:6703;width:2728;height:2" coordorigin="8392,6703" coordsize="2728,0" path="m8392,6703l11120,6703e" filled="f" stroked="t" strokeweight=".70801pt" strokecolor="#5B5B5B">
                <v:path arrowok="t"/>
              </v:shape>
            </v:group>
            <v:group style="position:absolute;left:11064;top:6703;width:500;height:2" coordorigin="11064,6703" coordsize="500,2">
              <v:shape style="position:absolute;left:11064;top:6703;width:500;height:2" coordorigin="11064,6703" coordsize="500,0" path="m11064,6703l11564,6703e" filled="f" stroked="t" strokeweight=".944013pt" strokecolor="#777777">
                <v:path arrowok="t"/>
              </v:shape>
            </v:group>
            <v:group style="position:absolute;left:363;top:6946;width:463;height:2" coordorigin="363,6946" coordsize="463,2">
              <v:shape style="position:absolute;left:363;top:6946;width:463;height:2" coordorigin="363,6946" coordsize="463,0" path="m363,6946l826,6946e" filled="f" stroked="t" strokeweight=".70801pt" strokecolor="#646464">
                <v:path arrowok="t"/>
              </v:shape>
            </v:group>
            <v:group style="position:absolute;left:769;top:6948;width:401;height:2" coordorigin="769,6948" coordsize="401,2">
              <v:shape style="position:absolute;left:769;top:6948;width:401;height:2" coordorigin="769,6948" coordsize="401,0" path="m769,6948l1171,6948e" filled="f" stroked="t" strokeweight=".472006pt" strokecolor="#444444">
                <v:path arrowok="t"/>
              </v:shape>
            </v:group>
            <v:group style="position:absolute;left:1114;top:6948;width:10431;height:2" coordorigin="1114,6948" coordsize="10431,2">
              <v:shape style="position:absolute;left:1114;top:6948;width:10431;height:2" coordorigin="1114,6948" coordsize="10431,0" path="m1114,6948l11545,6948e" filled="f" stroked="t" strokeweight=".70801pt" strokecolor="#5B5B5B">
                <v:path arrowok="t"/>
              </v:shape>
            </v:group>
            <v:group style="position:absolute;left:1982;top:6698;width:2;height:276" coordorigin="1982,6698" coordsize="2,276">
              <v:shape style="position:absolute;left:1982;top:6698;width:2;height:276" coordorigin="1982,6698" coordsize="0,276" path="m1982,6974l1982,6698e" filled="f" stroked="t" strokeweight=".472006pt" strokecolor="#3F3F3F">
                <v:path arrowok="t"/>
              </v:shape>
            </v:group>
            <v:group style="position:absolute;left:4814;top:6946;width:231;height:2" coordorigin="4814,6946" coordsize="231,2">
              <v:shape style="position:absolute;left:4814;top:6946;width:231;height:2" coordorigin="4814,6946" coordsize="231,0" path="m4814,6946l5046,6946e" filled="f" stroked="t" strokeweight=".472006pt" strokecolor="#3B3B3B">
                <v:path arrowok="t"/>
              </v:shape>
            </v:group>
            <v:group style="position:absolute;left:11064;top:6946;width:496;height:2" coordorigin="11064,6946" coordsize="496,2">
              <v:shape style="position:absolute;left:11064;top:6946;width:496;height:2" coordorigin="11064,6946" coordsize="496,0" path="m11064,6946l11559,6946e" filled="f" stroked="t" strokeweight=".472006pt" strokecolor="#4F4F4F">
                <v:path arrowok="t"/>
              </v:shape>
            </v:group>
            <v:group style="position:absolute;left:371;top:6836;width:2;height:838" coordorigin="371,6836" coordsize="2,838">
              <v:shape style="position:absolute;left:371;top:6836;width:2;height:838" coordorigin="371,6836" coordsize="0,838" path="m371,7674l371,6836e" filled="f" stroked="t" strokeweight=".70801pt" strokecolor="#545454">
                <v:path arrowok="t"/>
              </v:shape>
            </v:group>
            <v:group style="position:absolute;left:1985;top:6903;width:2;height:1980" coordorigin="1985,6903" coordsize="2,1980">
              <v:shape style="position:absolute;left:1985;top:6903;width:2;height:1980" coordorigin="1985,6903" coordsize="0,1980" path="m1985,8883l1985,6903e" filled="f" stroked="t" strokeweight=".70801pt" strokecolor="#606060">
                <v:path arrowok="t"/>
              </v:shape>
            </v:group>
            <v:group style="position:absolute;left:11555;top:6903;width:2;height:338" coordorigin="11555,6903" coordsize="2,338">
              <v:shape style="position:absolute;left:11555;top:6903;width:2;height:338" coordorigin="11555,6903" coordsize="0,338" path="m11555,7241l11555,6903e" filled="f" stroked="t" strokeweight=".472006pt" strokecolor="#606060">
                <v:path arrowok="t"/>
              </v:shape>
            </v:group>
            <v:group style="position:absolute;left:368;top:7417;width:2351;height:2" coordorigin="368,7417" coordsize="2351,2">
              <v:shape style="position:absolute;left:368;top:7417;width:2351;height:2" coordorigin="368,7417" coordsize="2351,0" path="m368,7417l2719,7417e" filled="f" stroked="t" strokeweight=".70801pt" strokecolor="#606060">
                <v:path arrowok="t"/>
              </v:shape>
            </v:group>
            <v:group style="position:absolute;left:2662;top:7417;width:387;height:2" coordorigin="2662,7417" coordsize="387,2">
              <v:shape style="position:absolute;left:2662;top:7417;width:387;height:2" coordorigin="2662,7417" coordsize="387,0" path="m2662,7417l3049,7417e" filled="f" stroked="t" strokeweight=".472006pt" strokecolor="#4B4B4B">
                <v:path arrowok="t"/>
              </v:shape>
            </v:group>
            <v:group style="position:absolute;left:5886;top:7417;width:217;height:2" coordorigin="5886,7417" coordsize="217,2">
              <v:shape style="position:absolute;left:5886;top:7417;width:217;height:2" coordorigin="5886,7417" coordsize="217,0" path="m5886,7417l6103,7417e" filled="f" stroked="t" strokeweight=".472006pt" strokecolor="#444444">
                <v:path arrowok="t"/>
              </v:shape>
            </v:group>
            <v:group style="position:absolute;left:2964;top:7415;width:8506;height:2" coordorigin="2964,7415" coordsize="8506,2">
              <v:shape style="position:absolute;left:2964;top:7415;width:8506;height:2" coordorigin="2964,7415" coordsize="8506,0" path="m2964,7415l11470,7415e" filled="f" stroked="t" strokeweight=".70801pt" strokecolor="#606060">
                <v:path arrowok="t"/>
              </v:shape>
            </v:group>
            <v:group style="position:absolute;left:6476;top:7415;width:264;height:2" coordorigin="6476,7415" coordsize="264,2">
              <v:shape style="position:absolute;left:6476;top:7415;width:264;height:2" coordorigin="6476,7415" coordsize="264,0" path="m6476,7415l6740,7415e" filled="f" stroked="t" strokeweight=".472006pt" strokecolor="#484848">
                <v:path arrowok="t"/>
              </v:shape>
            </v:group>
            <v:group style="position:absolute;left:11064;top:7412;width:500;height:2" coordorigin="11064,7412" coordsize="500,2">
              <v:shape style="position:absolute;left:11064;top:7412;width:500;height:2" coordorigin="11064,7412" coordsize="500,0" path="m11064,7412l11564,7412e" filled="f" stroked="t" strokeweight=".472006pt" strokecolor="#4F4F4F">
                <v:path arrowok="t"/>
              </v:shape>
            </v:group>
            <v:group style="position:absolute;left:4073;top:7408;width:2;height:467" coordorigin="4073,7408" coordsize="2,467">
              <v:shape style="position:absolute;left:4073;top:7408;width:2;height:467" coordorigin="4073,7408" coordsize="0,467" path="m4073,7874l4073,7408e" filled="f" stroked="t" strokeweight="1.180016pt" strokecolor="#676767">
                <v:path arrowok="t"/>
              </v:shape>
            </v:group>
            <v:group style="position:absolute;left:4055;top:7655;width:4196;height:2" coordorigin="4055,7655" coordsize="4196,2">
              <v:shape style="position:absolute;left:4055;top:7655;width:4196;height:2" coordorigin="4055,7655" coordsize="4196,0" path="m4055,7655l8251,7655e" filled="f" stroked="t" strokeweight=".70801pt" strokecolor="#5B5B5B">
                <v:path arrowok="t"/>
              </v:shape>
            </v:group>
            <v:group style="position:absolute;left:8194;top:7655;width:255;height:2" coordorigin="8194,7655" coordsize="255,2">
              <v:shape style="position:absolute;left:8194;top:7655;width:255;height:2" coordorigin="8194,7655" coordsize="255,0" path="m8194,7655l8449,7655e" filled="f" stroked="t" strokeweight=".472006pt" strokecolor="#4F4F4F">
                <v:path arrowok="t"/>
              </v:shape>
            </v:group>
            <v:group style="position:absolute;left:8392;top:7655;width:3172;height:2" coordorigin="8392,7655" coordsize="3172,2">
              <v:shape style="position:absolute;left:8392;top:7655;width:3172;height:2" coordorigin="8392,7655" coordsize="3172,0" path="m8392,7655l11564,7655e" filled="f" stroked="t" strokeweight=".70801pt" strokecolor="#606060">
                <v:path arrowok="t"/>
              </v:shape>
            </v:group>
            <v:group style="position:absolute;left:4064;top:7617;width:2;height:295" coordorigin="4064,7617" coordsize="2,295">
              <v:shape style="position:absolute;left:4064;top:7617;width:2;height:295" coordorigin="4064,7617" coordsize="0,295" path="m4064,7912l4064,7617e" filled="f" stroked="t" strokeweight=".944013pt" strokecolor="#6B6B6B">
                <v:path arrowok="t"/>
              </v:shape>
            </v:group>
            <v:group style="position:absolute;left:4059;top:7895;width:7481;height:2" coordorigin="4059,7895" coordsize="7481,2">
              <v:shape style="position:absolute;left:4059;top:7895;width:7481;height:2" coordorigin="4059,7895" coordsize="7481,0" path="m4059,7895l11541,7895e" filled="f" stroked="t" strokeweight=".70801pt" strokecolor="#646464">
                <v:path arrowok="t"/>
              </v:shape>
            </v:group>
            <v:group style="position:absolute;left:11064;top:7893;width:496;height:2" coordorigin="11064,7893" coordsize="496,2">
              <v:shape style="position:absolute;left:11064;top:7893;width:496;height:2" coordorigin="11064,7893" coordsize="496,0" path="m11064,7893l11559,7893e" filled="f" stroked="t" strokeweight=".944013pt" strokecolor="#777777">
                <v:path arrowok="t"/>
              </v:shape>
            </v:group>
            <v:group style="position:absolute;left:11557;top:7612;width:2;height:309" coordorigin="11557,7612" coordsize="2,309">
              <v:shape style="position:absolute;left:11557;top:7612;width:2;height:309" coordorigin="11557,7612" coordsize="0,309" path="m11557,7922l11557,7612e" filled="f" stroked="t" strokeweight=".472006pt" strokecolor="#4F4F4F">
                <v:path arrowok="t"/>
              </v:shape>
            </v:group>
            <v:group style="position:absolute;left:368;top:8250;width:430;height:2" coordorigin="368,8250" coordsize="430,2">
              <v:shape style="position:absolute;left:368;top:8250;width:430;height:2" coordorigin="368,8250" coordsize="430,0" path="m368,8250l798,8250e" filled="f" stroked="t" strokeweight=".236003pt" strokecolor="#343434">
                <v:path arrowok="t"/>
              </v:shape>
            </v:group>
            <v:group style="position:absolute;left:373;top:7855;width:2;height:428" coordorigin="373,7855" coordsize="2,428">
              <v:shape style="position:absolute;left:373;top:7855;width:2;height:428" coordorigin="373,7855" coordsize="0,428" path="m373,8283l373,7855e" filled="f" stroked="t" strokeweight=".472006pt" strokecolor="#444444">
                <v:path arrowok="t"/>
              </v:shape>
            </v:group>
            <v:group style="position:absolute;left:798;top:8250;width:1180;height:2" coordorigin="798,8250" coordsize="1180,2">
              <v:shape style="position:absolute;left:798;top:8250;width:1180;height:2" coordorigin="798,8250" coordsize="1180,0" path="m798,8250l1978,8250e" filled="f" stroked="t" strokeweight=".236003pt" strokecolor="#000000">
                <v:path arrowok="t"/>
              </v:shape>
            </v:group>
            <v:group style="position:absolute;left:1964;top:8250;width:727;height:2" coordorigin="1964,8250" coordsize="727,2">
              <v:shape style="position:absolute;left:1964;top:8250;width:727;height:2" coordorigin="1964,8250" coordsize="727,0" path="m1964,8250l2690,8250e" filled="f" stroked="t" strokeweight=".236003pt" strokecolor="#484848">
                <v:path arrowok="t"/>
              </v:shape>
            </v:group>
            <v:group style="position:absolute;left:2690;top:8250;width:8402;height:2" coordorigin="2690,8250" coordsize="8402,2">
              <v:shape style="position:absolute;left:2690;top:8250;width:8402;height:2" coordorigin="2690,8250" coordsize="8402,0" path="m2690,8250l11092,8250e" filled="f" stroked="t" strokeweight=".236003pt" strokecolor="#000000">
                <v:path arrowok="t"/>
              </v:shape>
            </v:group>
            <v:group style="position:absolute;left:4066;top:7855;width:2;height:286" coordorigin="4066,7855" coordsize="2,286">
              <v:shape style="position:absolute;left:4066;top:7855;width:2;height:286" coordorigin="4066,7855" coordsize="0,286" path="m4066,8141l4066,7855e" filled="f" stroked="t" strokeweight=".70801pt" strokecolor="#575757">
                <v:path arrowok="t"/>
              </v:shape>
            </v:group>
            <v:group style="position:absolute;left:11092;top:8250;width:458;height:2" coordorigin="11092,8250" coordsize="458,2">
              <v:shape style="position:absolute;left:11092;top:8250;width:458;height:2" coordorigin="11092,8250" coordsize="458,0" path="m11092,8250l11550,8250e" filled="f" stroked="t" strokeweight=".236003pt" strokecolor="#878787">
                <v:path arrowok="t"/>
              </v:shape>
            </v:group>
            <v:group style="position:absolute;left:368;top:9064;width:802;height:2" coordorigin="368,9064" coordsize="802,2">
              <v:shape style="position:absolute;left:368;top:9064;width:802;height:2" coordorigin="368,9064" coordsize="802,0" path="m368,9064l1171,9064e" filled="f" stroked="t" strokeweight=".70801pt" strokecolor="#606060">
                <v:path arrowok="t"/>
              </v:shape>
            </v:group>
            <v:group style="position:absolute;left:373;top:8717;width:2;height:376" coordorigin="373,8717" coordsize="2,376">
              <v:shape style="position:absolute;left:373;top:8717;width:2;height:376" coordorigin="373,8717" coordsize="0,376" path="m373,9093l373,8717e" filled="f" stroked="t" strokeweight=".472006pt" strokecolor="#383838">
                <v:path arrowok="t"/>
              </v:shape>
            </v:group>
            <v:group style="position:absolute;left:1114;top:9064;width:349;height:2" coordorigin="1114,9064" coordsize="349,2">
              <v:shape style="position:absolute;left:1114;top:9064;width:349;height:2" coordorigin="1114,9064" coordsize="349,0" path="m1114,9064l1463,9064e" filled="f" stroked="t" strokeweight=".472006pt" strokecolor="#444444">
                <v:path arrowok="t"/>
              </v:shape>
            </v:group>
            <v:group style="position:absolute;left:1407;top:9064;width:10158;height:2" coordorigin="1407,9064" coordsize="10158,2">
              <v:shape style="position:absolute;left:1407;top:9064;width:10158;height:2" coordorigin="1407,9064" coordsize="10158,0" path="m1407,9064l11564,9064e" filled="f" stroked="t" strokeweight=".70801pt" strokecolor="#606060">
                <v:path arrowok="t"/>
              </v:shape>
            </v:group>
            <v:group style="position:absolute;left:1987;top:8826;width:2;height:267" coordorigin="1987,8826" coordsize="2,267">
              <v:shape style="position:absolute;left:1987;top:8826;width:2;height:267" coordorigin="1987,8826" coordsize="0,267" path="m1987,9093l1987,8826e" filled="f" stroked="t" strokeweight=".472006pt" strokecolor="#3F3F3F">
                <v:path arrowok="t"/>
              </v:shape>
            </v:group>
            <v:group style="position:absolute;left:2662;top:9064;width:387;height:2" coordorigin="2662,9064" coordsize="387,2">
              <v:shape style="position:absolute;left:2662;top:9064;width:387;height:2" coordorigin="2662,9064" coordsize="387,0" path="m2662,9064l3049,9064e" filled="f" stroked="t" strokeweight=".472006pt" strokecolor="#444444">
                <v:path arrowok="t"/>
              </v:shape>
            </v:group>
            <v:group style="position:absolute;left:5886;top:9064;width:217;height:2" coordorigin="5886,9064" coordsize="217,2">
              <v:shape style="position:absolute;left:5886;top:9064;width:217;height:2" coordorigin="5886,9064" coordsize="217,0" path="m5886,9064l6103,9064e" filled="f" stroked="t" strokeweight=".472006pt" strokecolor="#3B3B3B">
                <v:path arrowok="t"/>
              </v:shape>
            </v:group>
            <v:group style="position:absolute;left:6046;top:9064;width:212;height:2" coordorigin="6046,9064" coordsize="212,2">
              <v:shape style="position:absolute;left:6046;top:9064;width:212;height:2" coordorigin="6046,9064" coordsize="212,0" path="m6046,9064l6259,9064e" filled="f" stroked="t" strokeweight=".472006pt" strokecolor="#4F4F4F">
                <v:path arrowok="t"/>
              </v:shape>
            </v:group>
            <v:group style="position:absolute;left:6684;top:9064;width:269;height:2" coordorigin="6684,9064" coordsize="269,2">
              <v:shape style="position:absolute;left:6684;top:9064;width:269;height:2" coordorigin="6684,9064" coordsize="269,0" path="m6684,9064l6953,9064e" filled="f" stroked="t" strokeweight=".472006pt" strokecolor="#3F3F3F">
                <v:path arrowok="t"/>
              </v:shape>
            </v:group>
            <v:group style="position:absolute;left:8194;top:9064;width:255;height:2" coordorigin="8194,9064" coordsize="255,2">
              <v:shape style="position:absolute;left:8194;top:9064;width:255;height:2" coordorigin="8194,9064" coordsize="255,0" path="m8194,9064l8449,9064e" filled="f" stroked="t" strokeweight=".472006pt" strokecolor="#484848">
                <v:path arrowok="t"/>
              </v:shape>
            </v:group>
            <v:group style="position:absolute;left:375;top:8993;width:2;height:1114" coordorigin="375,8993" coordsize="2,1114">
              <v:shape style="position:absolute;left:375;top:8993;width:2;height:1114" coordorigin="375,8993" coordsize="0,1114" path="m375,10107l375,8993e" filled="f" stroked="t" strokeweight=".944013pt" strokecolor="#5B5B5B">
                <v:path arrowok="t"/>
              </v:shape>
            </v:group>
            <v:group style="position:absolute;left:1990;top:9021;width:2;height:1257" coordorigin="1990,9021" coordsize="2,1257">
              <v:shape style="position:absolute;left:1990;top:9021;width:2;height:1257" coordorigin="1990,9021" coordsize="0,1257" path="m1990,10278l1990,9021e" filled="f" stroked="t" strokeweight=".70801pt" strokecolor="#606060">
                <v:path arrowok="t"/>
              </v:shape>
            </v:group>
            <v:group style="position:absolute;left:11562;top:9021;width:2;height:1000" coordorigin="11562,9021" coordsize="2,1000">
              <v:shape style="position:absolute;left:11562;top:9021;width:2;height:1000" coordorigin="11562,9021" coordsize="0,1000" path="m11562,10021l11562,9021e" filled="f" stroked="t" strokeweight=".70801pt" strokecolor="#5B5B5B">
                <v:path arrowok="t"/>
              </v:shape>
            </v:group>
            <v:group style="position:absolute;left:363;top:9993;width:11210;height:2" coordorigin="363,9993" coordsize="11210,2">
              <v:shape style="position:absolute;left:363;top:9993;width:11210;height:2" coordorigin="363,9993" coordsize="11210,0" path="m363,9993l11574,9993e" filled="f" stroked="t" strokeweight=".70801pt" strokecolor="#606060">
                <v:path arrowok="t"/>
              </v:shape>
            </v:group>
            <v:group style="position:absolute;left:373;top:10233;width:5570;height:2" coordorigin="373,10233" coordsize="5570,2">
              <v:shape style="position:absolute;left:373;top:10233;width:5570;height:2" coordorigin="373,10233" coordsize="5570,0" path="m373,10233l5943,10233e" filled="f" stroked="t" strokeweight=".70801pt" strokecolor="#5B5B5B">
                <v:path arrowok="t"/>
              </v:shape>
            </v:group>
            <v:group style="position:absolute;left:378;top:9950;width:2;height:547" coordorigin="378,9950" coordsize="2,547">
              <v:shape style="position:absolute;left:378;top:9950;width:2;height:547" coordorigin="378,9950" coordsize="0,547" path="m378,10497l378,9950e" filled="f" stroked="t" strokeweight=".472006pt" strokecolor="#484848">
                <v:path arrowok="t"/>
              </v:shape>
            </v:group>
            <v:group style="position:absolute;left:5886;top:10235;width:217;height:2" coordorigin="5886,10235" coordsize="217,2">
              <v:shape style="position:absolute;left:5886;top:10235;width:217;height:2" coordorigin="5886,10235" coordsize="217,0" path="m5886,10235l6103,10235e" filled="f" stroked="t" strokeweight=".472006pt" strokecolor="#343434">
                <v:path arrowok="t"/>
              </v:shape>
            </v:group>
            <v:group style="position:absolute;left:6046;top:10233;width:5074;height:2" coordorigin="6046,10233" coordsize="5074,2">
              <v:shape style="position:absolute;left:6046;top:10233;width:5074;height:2" coordorigin="6046,10233" coordsize="5074,0" path="m6046,10233l11120,10233e" filled="f" stroked="t" strokeweight=".70801pt" strokecolor="#606060">
                <v:path arrowok="t"/>
              </v:shape>
            </v:group>
            <v:group style="position:absolute;left:11064;top:10231;width:505;height:2" coordorigin="11064,10231" coordsize="505,2">
              <v:shape style="position:absolute;left:11064;top:10231;width:505;height:2" coordorigin="11064,10231" coordsize="505,0" path="m11064,10231l11569,10231e" filled="f" stroked="t" strokeweight=".472006pt" strokecolor="#575757">
                <v:path arrowok="t"/>
              </v:shape>
            </v:group>
            <v:group style="position:absolute;left:1990;top:10207;width:2;height:290" coordorigin="1990,10207" coordsize="2,290">
              <v:shape style="position:absolute;left:1990;top:10207;width:2;height:290" coordorigin="1990,10207" coordsize="0,290" path="m1990,10497l1990,10207e" filled="f" stroked="t" strokeweight=".472006pt" strokecolor="#4B4B4B">
                <v:path arrowok="t"/>
              </v:shape>
            </v:group>
            <v:group style="position:absolute;left:368;top:10476;width:5735;height:2" coordorigin="368,10476" coordsize="5735,2">
              <v:shape style="position:absolute;left:368;top:10476;width:5735;height:2" coordorigin="368,10476" coordsize="5735,0" path="m368,10476l6103,10476e" filled="f" stroked="t" strokeweight=".70801pt" strokecolor="#606060">
                <v:path arrowok="t"/>
              </v:shape>
            </v:group>
            <v:group style="position:absolute;left:6046;top:10473;width:212;height:2" coordorigin="6046,10473" coordsize="212,2">
              <v:shape style="position:absolute;left:6046;top:10473;width:212;height:2" coordorigin="6046,10473" coordsize="212,0" path="m6046,10473l6259,10473e" filled="f" stroked="t" strokeweight=".472006pt" strokecolor="#444444">
                <v:path arrowok="t"/>
              </v:shape>
            </v:group>
            <v:group style="position:absolute;left:6202;top:10473;width:330;height:2" coordorigin="6202,10473" coordsize="330,2">
              <v:shape style="position:absolute;left:6202;top:10473;width:330;height:2" coordorigin="6202,10473" coordsize="330,0" path="m6202,10473l6533,10473e" filled="f" stroked="t" strokeweight=".70801pt" strokecolor="#575757">
                <v:path arrowok="t"/>
              </v:shape>
            </v:group>
            <v:group style="position:absolute;left:6476;top:10473;width:264;height:2" coordorigin="6476,10473" coordsize="264,2">
              <v:shape style="position:absolute;left:6476;top:10473;width:264;height:2" coordorigin="6476,10473" coordsize="264,0" path="m6476,10473l6740,10473e" filled="f" stroked="t" strokeweight=".944013pt" strokecolor="#6B6B6B">
                <v:path arrowok="t"/>
              </v:shape>
            </v:group>
            <v:group style="position:absolute;left:6684;top:10473;width:269;height:2" coordorigin="6684,10473" coordsize="269,2">
              <v:shape style="position:absolute;left:6684;top:10473;width:269;height:2" coordorigin="6684,10473" coordsize="269,0" path="m6684,10473l6953,10473e" filled="f" stroked="t" strokeweight=".472006pt" strokecolor="#3F3F3F">
                <v:path arrowok="t"/>
              </v:shape>
            </v:group>
            <v:group style="position:absolute;left:6896;top:10473;width:4224;height:2" coordorigin="6896,10473" coordsize="4224,2">
              <v:shape style="position:absolute;left:6896;top:10473;width:4224;height:2" coordorigin="6896,10473" coordsize="4224,0" path="m6896,10473l11120,10473e" filled="f" stroked="t" strokeweight=".70801pt" strokecolor="#606060">
                <v:path arrowok="t"/>
              </v:shape>
            </v:group>
            <v:group style="position:absolute;left:11036;top:10473;width:533;height:2" coordorigin="11036,10473" coordsize="533,2">
              <v:shape style="position:absolute;left:11036;top:10473;width:533;height:2" coordorigin="11036,10473" coordsize="533,0" path="m11036,10473l11569,10473e" filled="f" stroked="t" strokeweight=".944013pt" strokecolor="#808080">
                <v:path arrowok="t"/>
              </v:shape>
            </v:group>
            <v:group style="position:absolute;left:11564;top:10207;width:2;height:290" coordorigin="11564,10207" coordsize="2,290">
              <v:shape style="position:absolute;left:11564;top:10207;width:2;height:290" coordorigin="11564,10207" coordsize="0,290" path="m11564,10497l11564,10207e" filled="f" stroked="t" strokeweight=".472006pt" strokecolor="#4F4F4F">
                <v:path arrowok="t"/>
              </v:shape>
            </v:group>
            <v:group style="position:absolute;left:378;top:10426;width:2;height:547" coordorigin="378,10426" coordsize="2,547">
              <v:shape style="position:absolute;left:378;top:10426;width:2;height:547" coordorigin="378,10426" coordsize="0,547" path="m378,10973l378,10426e" filled="f" stroked="t" strokeweight=".70801pt" strokecolor="#545454">
                <v:path arrowok="t"/>
              </v:shape>
            </v:group>
            <v:group style="position:absolute;left:373;top:10949;width:11201;height:2" coordorigin="373,10949" coordsize="11201,2">
              <v:shape style="position:absolute;left:373;top:10949;width:11201;height:2" coordorigin="373,10949" coordsize="11201,0" path="m373,10949l11574,10949e" filled="f" stroked="t" strokeweight=".70801pt" strokecolor="#606060">
                <v:path arrowok="t"/>
              </v:shape>
            </v:group>
            <v:group style="position:absolute;left:1990;top:10397;width:2;height:576" coordorigin="1990,10397" coordsize="2,576">
              <v:shape style="position:absolute;left:1990;top:10397;width:2;height:576" coordorigin="1990,10397" coordsize="0,576" path="m1990,10973l1990,10397e" filled="f" stroked="t" strokeweight=".944013pt" strokecolor="#676767">
                <v:path arrowok="t"/>
              </v:shape>
            </v:group>
            <v:group style="position:absolute;left:5886;top:10949;width:217;height:2" coordorigin="5886,10949" coordsize="217,2">
              <v:shape style="position:absolute;left:5886;top:10949;width:217;height:2" coordorigin="5886,10949" coordsize="217,0" path="m5886,10949l6103,10949e" filled="f" stroked="t" strokeweight=".472006pt" strokecolor="#343434">
                <v:path arrowok="t"/>
              </v:shape>
            </v:group>
            <v:group style="position:absolute;left:6046;top:10949;width:212;height:2" coordorigin="6046,10949" coordsize="212,2">
              <v:shape style="position:absolute;left:6046;top:10949;width:212;height:2" coordorigin="6046,10949" coordsize="212,0" path="m6046,10949l6259,10949e" filled="f" stroked="t" strokeweight=".472006pt" strokecolor="#4F4F4F">
                <v:path arrowok="t"/>
              </v:shape>
            </v:group>
            <v:group style="position:absolute;left:6684;top:10949;width:269;height:2" coordorigin="6684,10949" coordsize="269,2">
              <v:shape style="position:absolute;left:6684;top:10949;width:269;height:2" coordorigin="6684,10949" coordsize="269,0" path="m6684,10949l6953,10949e" filled="f" stroked="t" strokeweight=".472006pt" strokecolor="#383838">
                <v:path arrowok="t"/>
              </v:shape>
            </v:group>
            <v:group style="position:absolute;left:8194;top:10949;width:255;height:2" coordorigin="8194,10949" coordsize="255,2">
              <v:shape style="position:absolute;left:8194;top:10949;width:255;height:2" coordorigin="8194,10949" coordsize="255,0" path="m8194,10949l8449,10949e" filled="f" stroked="t" strokeweight=".472006pt" strokecolor="#4B4B4B">
                <v:path arrowok="t"/>
              </v:shape>
            </v:group>
            <v:group style="position:absolute;left:11564;top:10578;width:2;height:395" coordorigin="11564,10578" coordsize="2,395">
              <v:shape style="position:absolute;left:11564;top:10578;width:2;height:395" coordorigin="11564,10578" coordsize="0,395" path="m11564,10973l11564,10578e" filled="f" stroked="t" strokeweight=".944013pt" strokecolor="#747474">
                <v:path arrowok="t"/>
              </v:shape>
            </v:group>
            <v:group style="position:absolute;left:368;top:11192;width:4503;height:2" coordorigin="368,11192" coordsize="4503,2">
              <v:shape style="position:absolute;left:368;top:11192;width:4503;height:2" coordorigin="368,11192" coordsize="4503,0" path="m368,11192l4871,11192e" filled="f" stroked="t" strokeweight=".70801pt" strokecolor="#606060">
                <v:path arrowok="t"/>
              </v:shape>
            </v:group>
            <v:group style="position:absolute;left:378;top:10902;width:2;height:314" coordorigin="378,10902" coordsize="2,314">
              <v:shape style="position:absolute;left:378;top:10902;width:2;height:314" coordorigin="378,10902" coordsize="0,314" path="m378,11216l378,10902e" filled="f" stroked="t" strokeweight=".472006pt" strokecolor="#3B3B3B">
                <v:path arrowok="t"/>
              </v:shape>
            </v:group>
            <v:group style="position:absolute;left:1992;top:10902;width:2;height:314" coordorigin="1992,10902" coordsize="2,314">
              <v:shape style="position:absolute;left:1992;top:10902;width:2;height:314" coordorigin="1992,10902" coordsize="0,314" path="m1992,11216l1992,10902e" filled="f" stroked="t" strokeweight=".472006pt" strokecolor="#3F3F3F">
                <v:path arrowok="t"/>
              </v:shape>
            </v:group>
            <v:group style="position:absolute;left:4814;top:11192;width:231;height:2" coordorigin="4814,11192" coordsize="231,2">
              <v:shape style="position:absolute;left:4814;top:11192;width:231;height:2" coordorigin="4814,11192" coordsize="231,0" path="m4814,11192l5046,11192e" filled="f" stroked="t" strokeweight=".472006pt" strokecolor="#4F4F4F">
                <v:path arrowok="t"/>
              </v:shape>
            </v:group>
            <v:group style="position:absolute;left:4970;top:11190;width:6603;height:2" coordorigin="4970,11190" coordsize="6603,2">
              <v:shape style="position:absolute;left:4970;top:11190;width:6603;height:2" coordorigin="4970,11190" coordsize="6603,0" path="m4970,11190l11574,11190e" filled="f" stroked="t" strokeweight=".70801pt" strokecolor="#676767">
                <v:path arrowok="t"/>
              </v:shape>
            </v:group>
            <v:group style="position:absolute;left:11564;top:10878;width:2;height:381" coordorigin="11564,10878" coordsize="2,381">
              <v:shape style="position:absolute;left:11564;top:10878;width:2;height:381" coordorigin="11564,10878" coordsize="0,381" path="m11564,11259l11564,10878e" filled="f" stroked="t" strokeweight=".472006pt" strokecolor="#6B6B6B">
                <v:path arrowok="t"/>
              </v:shape>
            </v:group>
            <v:group style="position:absolute;left:368;top:11430;width:1104;height:2" coordorigin="368,11430" coordsize="1104,2">
              <v:shape style="position:absolute;left:368;top:11430;width:1104;height:2" coordorigin="368,11430" coordsize="1104,0" path="m368,11430l1473,11430e" filled="f" stroked="t" strokeweight=".70801pt" strokecolor="#606060">
                <v:path arrowok="t"/>
              </v:shape>
            </v:group>
            <v:group style="position:absolute;left:382;top:11145;width:2;height:5041" coordorigin="382,11145" coordsize="2,5041">
              <v:shape style="position:absolute;left:382;top:11145;width:2;height:5041" coordorigin="382,11145" coordsize="0,5041" path="m382,16186l382,11145e" filled="f" stroked="t" strokeweight=".70801pt" strokecolor="#545454">
                <v:path arrowok="t"/>
              </v:shape>
            </v:group>
            <v:group style="position:absolute;left:1147;top:11183;width:2;height:257" coordorigin="1147,11183" coordsize="2,257">
              <v:shape style="position:absolute;left:1147;top:11183;width:2;height:257" coordorigin="1147,11183" coordsize="0,257" path="m1147,11440l1147,11183e" filled="f" stroked="t" strokeweight=".944013pt" strokecolor="#3B3B3B">
                <v:path arrowok="t"/>
              </v:shape>
            </v:group>
            <v:group style="position:absolute;left:1418;top:11116;width:2;height:328" coordorigin="1418,11116" coordsize="2,328">
              <v:shape style="position:absolute;left:1418;top:11116;width:2;height:328" coordorigin="1418,11116" coordsize="0,328" path="m1418,11445l1418,11116e" filled="f" stroked="t" strokeweight=".70801pt" strokecolor="#5B5B5B">
                <v:path arrowok="t"/>
              </v:shape>
            </v:group>
            <v:group style="position:absolute;left:1402;top:11430;width:4215;height:2" coordorigin="1402,11430" coordsize="4215,2">
              <v:shape style="position:absolute;left:1402;top:11430;width:4215;height:2" coordorigin="1402,11430" coordsize="4215,0" path="m1402,11430l5617,11430e" filled="f" stroked="t" strokeweight=".472006pt" strokecolor="#5B5B5B">
                <v:path arrowok="t"/>
              </v:shape>
            </v:group>
            <v:group style="position:absolute;left:1992;top:11145;width:2;height:2485" coordorigin="1992,11145" coordsize="2,2485">
              <v:shape style="position:absolute;left:1992;top:11145;width:2;height:2485" coordorigin="1992,11145" coordsize="0,2485" path="m1992,13630l1992,11145e" filled="f" stroked="t" strokeweight=".70801pt" strokecolor="#606060">
                <v:path arrowok="t"/>
              </v:shape>
            </v:group>
            <v:group style="position:absolute;left:5560;top:11430;width:699;height:2" coordorigin="5560,11430" coordsize="699,2">
              <v:shape style="position:absolute;left:5560;top:11430;width:699;height:2" coordorigin="5560,11430" coordsize="699,0" path="m5560,11430l6259,11430e" filled="f" stroked="t" strokeweight=".70801pt" strokecolor="#606060">
                <v:path arrowok="t"/>
              </v:shape>
            </v:group>
            <v:group style="position:absolute;left:6202;top:11430;width:340;height:2" coordorigin="6202,11430" coordsize="340,2">
              <v:shape style="position:absolute;left:6202;top:11430;width:340;height:2" coordorigin="6202,11430" coordsize="340,0" path="m6202,11430l6542,11430e" filled="f" stroked="t" strokeweight=".472006pt" strokecolor="#444444">
                <v:path arrowok="t"/>
              </v:shape>
            </v:group>
            <v:group style="position:absolute;left:6509;top:11187;width:2;height:5003" coordorigin="6509,11187" coordsize="2,5003">
              <v:shape style="position:absolute;left:6509;top:11187;width:2;height:5003" coordorigin="6509,11187" coordsize="0,5003" path="m6509,16191l6509,11187e" filled="f" stroked="t" strokeweight=".70801pt" strokecolor="#545454">
                <v:path arrowok="t"/>
              </v:shape>
            </v:group>
            <v:group style="position:absolute;left:6471;top:11428;width:5102;height:2" coordorigin="6471,11428" coordsize="5102,2">
              <v:shape style="position:absolute;left:6471;top:11428;width:5102;height:2" coordorigin="6471,11428" coordsize="5102,0" path="m6471,11428l11574,11428e" filled="f" stroked="t" strokeweight=".70801pt" strokecolor="#606060">
                <v:path arrowok="t"/>
              </v:shape>
            </v:group>
            <v:group style="position:absolute;left:11564;top:11145;width:2;height:4875" coordorigin="11564,11145" coordsize="2,4875">
              <v:shape style="position:absolute;left:11564;top:11145;width:2;height:4875" coordorigin="11564,11145" coordsize="0,4875" path="m11564,16019l11564,11145e" filled="f" stroked="t" strokeweight=".70801pt" strokecolor="#646464">
                <v:path arrowok="t"/>
              </v:shape>
            </v:group>
            <v:group style="position:absolute;left:1152;top:11183;width:2;height:5013" coordorigin="1152,11183" coordsize="2,5013">
              <v:shape style="position:absolute;left:1152;top:11183;width:2;height:5013" coordorigin="1152,11183" coordsize="0,5013" path="m1152,16196l1152,11183e" filled="f" stroked="t" strokeweight=".70801pt" strokecolor="#545454">
                <v:path arrowok="t"/>
              </v:shape>
            </v:group>
            <v:group style="position:absolute;left:1435;top:11411;width:2;height:505" coordorigin="1435,11411" coordsize="2,505">
              <v:shape style="position:absolute;left:1435;top:11411;width:2;height:505" coordorigin="1435,11411" coordsize="0,505" path="m1435,11916l1435,11411e" filled="f" stroked="t" strokeweight=".236003pt" strokecolor="#7C7C7C">
                <v:path arrowok="t"/>
              </v:shape>
            </v:group>
            <v:group style="position:absolute;left:1435;top:11916;width:2;height:1371" coordorigin="1435,11916" coordsize="2,1371">
              <v:shape style="position:absolute;left:1435;top:11916;width:2;height:1371" coordorigin="1435,11916" coordsize="0,1371" path="m1435,13287l1435,11916e" filled="f" stroked="t" strokeweight=".236003pt" strokecolor="#000000">
                <v:path arrowok="t"/>
              </v:shape>
            </v:group>
            <v:group style="position:absolute;left:382;top:12792;width:2;height:428" coordorigin="382,12792" coordsize="2,428">
              <v:shape style="position:absolute;left:382;top:12792;width:2;height:428" coordorigin="382,12792" coordsize="0,428" path="m382,13220l382,12792e" filled="f" stroked="t" strokeweight=".472006pt" strokecolor="#383838">
                <v:path arrowok="t"/>
              </v:shape>
            </v:group>
            <v:group style="position:absolute;left:11569;top:12301;width:2;height:3889" coordorigin="11569,12301" coordsize="2,3889">
              <v:shape style="position:absolute;left:11569;top:12301;width:2;height:3889" coordorigin="11569,12301" coordsize="0,3889" path="m11569,16191l11569,12301e" filled="f" stroked="t" strokeweight=".70801pt" strokecolor="#606060">
                <v:path arrowok="t"/>
              </v:shape>
            </v:group>
            <v:group style="position:absolute;left:11569;top:13163;width:2;height:152" coordorigin="11569,13163" coordsize="2,152">
              <v:shape style="position:absolute;left:11569;top:13163;width:2;height:152" coordorigin="11569,13163" coordsize="0,152" path="m11569,13315l11569,13163e" filled="f" stroked="t" strokeweight=".472006pt" strokecolor="#4B4B4B">
                <v:path arrowok="t"/>
              </v:shape>
            </v:group>
            <v:group style="position:absolute;left:373;top:13511;width:1628;height:2" coordorigin="373,13511" coordsize="1628,2">
              <v:shape style="position:absolute;left:373;top:13511;width:1628;height:2" coordorigin="373,13511" coordsize="1628,0" path="m373,13511l2001,13511e" filled="f" stroked="t" strokeweight=".472006pt" strokecolor="#606060">
                <v:path arrowok="t"/>
              </v:shape>
            </v:group>
            <v:group style="position:absolute;left:1152;top:13258;width:2;height:314" coordorigin="1152,13258" coordsize="2,314">
              <v:shape style="position:absolute;left:1152;top:13258;width:2;height:314" coordorigin="1152,13258" coordsize="0,314" path="m1152,13573l1152,13258e" filled="f" stroked="t" strokeweight=".472006pt" strokecolor="#2B2B2B">
                <v:path arrowok="t"/>
              </v:shape>
            </v:group>
            <v:group style="position:absolute;left:1435;top:13287;width:2;height:257" coordorigin="1435,13287" coordsize="2,257">
              <v:shape style="position:absolute;left:1435;top:13287;width:2;height:257" coordorigin="1435,13287" coordsize="0,257" path="m1435,13544l1435,13287e" filled="f" stroked="t" strokeweight=".236003pt" strokecolor="#4F4F4F">
                <v:path arrowok="t"/>
              </v:shape>
            </v:group>
            <v:group style="position:absolute;left:6514;top:12873;width:2;height:1066" coordorigin="6514,12873" coordsize="2,1066">
              <v:shape style="position:absolute;left:6514;top:12873;width:2;height:1066" coordorigin="6514,12873" coordsize="0,1066" path="m6514,13939l6514,12873e" filled="f" stroked="t" strokeweight=".472006pt" strokecolor="#575757">
                <v:path arrowok="t"/>
              </v:shape>
            </v:group>
            <v:group style="position:absolute;left:385;top:9755;width:2;height:6432" coordorigin="385,9755" coordsize="2,6432">
              <v:shape style="position:absolute;left:385;top:9755;width:2;height:6432" coordorigin="385,9755" coordsize="0,6432" path="m385,16186l385,9755e" filled="f" stroked="t" strokeweight=".472006pt" strokecolor="#4F4F4F">
                <v:path arrowok="t"/>
              </v:shape>
            </v:group>
            <v:group style="position:absolute;left:1435;top:13539;width:2;height:1542" coordorigin="1435,13539" coordsize="2,1542">
              <v:shape style="position:absolute;left:1435;top:13539;width:2;height:1542" coordorigin="1435,13539" coordsize="0,1542" path="m1435,15082l1435,13539e" filled="f" stroked="t" strokeweight=".236003pt" strokecolor="#000000">
                <v:path arrowok="t"/>
              </v:shape>
            </v:group>
            <v:group style="position:absolute;left:1997;top:13511;width:2;height:229" coordorigin="1997,13511" coordsize="2,229">
              <v:shape style="position:absolute;left:1997;top:13511;width:2;height:229" coordorigin="1997,13511" coordsize="0,229" path="m1997,13739l1997,13511e" filled="f" stroked="t" strokeweight=".472006pt" strokecolor="#606060">
                <v:path arrowok="t"/>
              </v:shape>
            </v:group>
            <v:group style="position:absolute;left:6521;top:13511;width:2;height:2680" coordorigin="6521,13511" coordsize="2,2680">
              <v:shape style="position:absolute;left:6521;top:13511;width:2;height:2680" coordorigin="6521,13511" coordsize="0,2680" path="m6521,16191l6521,13511e" filled="f" stroked="t" strokeweight=".70801pt" strokecolor="#575757">
                <v:path arrowok="t"/>
              </v:shape>
            </v:group>
            <v:group style="position:absolute;left:1997;top:13682;width:2;height:276" coordorigin="1997,13682" coordsize="2,276">
              <v:shape style="position:absolute;left:1997;top:13682;width:2;height:276" coordorigin="1997,13682" coordsize="0,276" path="m1997,13958l1997,13682e" filled="f" stroked="t" strokeweight=".472006pt" strokecolor="#484848">
                <v:path arrowok="t"/>
              </v:shape>
            </v:group>
            <v:group style="position:absolute;left:1994;top:13901;width:2;height:2285" coordorigin="1994,13901" coordsize="2,2285">
              <v:shape style="position:absolute;left:1994;top:13901;width:2;height:2285" coordorigin="1994,13901" coordsize="0,2285" path="m1994,16186l1994,13901e" filled="f" stroked="t" strokeweight=".472006pt" strokecolor="#5B5B5B">
                <v:path arrowok="t"/>
              </v:shape>
            </v:group>
            <v:group style="position:absolute;left:1152;top:14058;width:2;height:181" coordorigin="1152,14058" coordsize="2,181">
              <v:shape style="position:absolute;left:1152;top:14058;width:2;height:181" coordorigin="1152,14058" coordsize="0,181" path="m1152,14239l1152,14058e" filled="f" stroked="t" strokeweight=".472006pt" strokecolor="#282828">
                <v:path arrowok="t"/>
              </v:shape>
            </v:group>
            <v:group style="position:absolute;left:387;top:14182;width:2;height:157" coordorigin="387,14182" coordsize="2,157">
              <v:shape style="position:absolute;left:387;top:14182;width:2;height:157" coordorigin="387,14182" coordsize="0,157" path="m387,14339l387,14182e" filled="f" stroked="t" strokeweight=".472006pt" strokecolor="#1C1C1C">
                <v:path arrowok="t"/>
              </v:shape>
            </v:group>
            <v:group style="position:absolute;left:1154;top:14791;width:2;height:319" coordorigin="1154,14791" coordsize="2,319">
              <v:shape style="position:absolute;left:1154;top:14791;width:2;height:319" coordorigin="1154,14791" coordsize="0,319" path="m1154,15110l1154,14791e" filled="f" stroked="t" strokeweight=".70801pt" strokecolor="#4F4F4F">
                <v:path arrowok="t"/>
              </v:shape>
            </v:group>
            <v:group style="position:absolute;left:378;top:16184;width:5725;height:2" coordorigin="378,16184" coordsize="5725,2">
              <v:shape style="position:absolute;left:378;top:16184;width:5725;height:2" coordorigin="378,16184" coordsize="5725,0" path="m378,16184l6103,16184e" filled="f" stroked="t" strokeweight=".70801pt" strokecolor="#6B6B6B">
                <v:path arrowok="t"/>
              </v:shape>
            </v:group>
            <v:group style="position:absolute;left:1109;top:16181;width:359;height:2" coordorigin="1109,16181" coordsize="359,2">
              <v:shape style="position:absolute;left:1109;top:16181;width:359;height:2" coordorigin="1109,16181" coordsize="359,0" path="m1109,16181l1468,16181e" filled="f" stroked="t" strokeweight=".472006pt" strokecolor="#4F4F4F">
                <v:path arrowok="t"/>
              </v:shape>
            </v:group>
            <v:group style="position:absolute;left:1435;top:15082;width:2;height:1100" coordorigin="1435,15082" coordsize="2,1100">
              <v:shape style="position:absolute;left:1435;top:15082;width:2;height:1100" coordorigin="1435,15082" coordsize="0,1100" path="m1435,16181l1435,15082e" filled="f" stroked="t" strokeweight=".236003pt" strokecolor="#4B4B4B">
                <v:path arrowok="t"/>
              </v:shape>
            </v:group>
            <v:group style="position:absolute;left:6046;top:16181;width:212;height:2" coordorigin="6046,16181" coordsize="212,2">
              <v:shape style="position:absolute;left:6046;top:16181;width:212;height:2" coordorigin="6046,16181" coordsize="212,0" path="m6046,16181l6259,16181e" filled="f" stroked="t" strokeweight=".472006pt" strokecolor="#545454">
                <v:path arrowok="t"/>
              </v:shape>
            </v:group>
            <v:group style="position:absolute;left:6230;top:16179;width:5343;height:2" coordorigin="6230,16179" coordsize="5343,2">
              <v:shape style="position:absolute;left:6230;top:16179;width:5343;height:2" coordorigin="6230,16179" coordsize="5343,0" path="m6230,16179l11574,16179e" filled="f" stroked="t" strokeweight=".70801pt" strokecolor="#6B6B6B">
                <v:path arrowok="t"/>
              </v:shape>
            </v:group>
            <v:group style="position:absolute;left:5547;top:2950;width:116;height:1214" coordorigin="5547,2950" coordsize="116,1214">
              <v:shape style="position:absolute;left:5547;top:2950;width:116;height:1214" coordorigin="5547,2950" coordsize="116,1214" path="m5547,2950l5662,2950,5662,4164,5547,4164,5547,2950e" filled="t" fillcolor="#EDEDED" stroked="f">
                <v:path arrowok="t"/>
                <v:fill/>
              </v:shape>
            </v:group>
            <v:group style="position:absolute;left:765;top:10700;width:2;height:256" coordorigin="765,10700" coordsize="2,256">
              <v:shape style="position:absolute;left:765;top:10700;width:2;height:256" coordorigin="765,10700" coordsize="0,256" path="m765,10955l765,10700e" filled="f" stroked="t" strokeweight="3.3775pt" strokecolor="#EDEDED">
                <v:path arrowok="t"/>
              </v:shape>
            </v:group>
            <w10:wrap type="none"/>
          </v:group>
        </w:pict>
      </w:r>
      <w:r>
        <w:rPr>
          <w:sz w:val="26"/>
          <w:szCs w:val="26"/>
        </w:rPr>
      </w:r>
    </w:p>
    <w:p>
      <w:pPr>
        <w:spacing w:before="0" w:after="0" w:line="378" w:lineRule="exact"/>
        <w:ind w:left="146" w:right="-91"/>
        <w:jc w:val="left"/>
        <w:tabs>
          <w:tab w:pos="2020" w:val="left"/>
          <w:tab w:pos="4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position w:val="3"/>
        </w:rPr>
        <w:t>A.Kerim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5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  <w:position w:val="3"/>
        </w:rPr>
        <w:t>KOSE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-5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-4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4"/>
        </w:rPr>
        <w:t>denı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4"/>
        </w:rPr>
        <w:t>KIZILKAYA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2010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3"/>
        </w:rPr>
        <w:t>ltfa</w:t>
      </w:r>
      <w:r>
        <w:rPr>
          <w:rFonts w:ascii="Arial" w:hAnsi="Arial" w:cs="Arial" w:eastAsia="Arial"/>
          <w:sz w:val="18"/>
          <w:szCs w:val="18"/>
          <w:color w:val="343434"/>
          <w:spacing w:val="-7"/>
          <w:w w:val="100"/>
          <w:position w:val="3"/>
        </w:rPr>
        <w:t>i</w:t>
      </w:r>
      <w:r>
        <w:rPr>
          <w:rFonts w:ascii="Arial" w:hAnsi="Arial" w:cs="Arial" w:eastAsia="Arial"/>
          <w:sz w:val="18"/>
          <w:szCs w:val="18"/>
          <w:color w:val="5E5E5E"/>
          <w:spacing w:val="0"/>
          <w:w w:val="100"/>
          <w:position w:val="3"/>
        </w:rPr>
        <w:t>v"'</w:t>
      </w:r>
      <w:r>
        <w:rPr>
          <w:rFonts w:ascii="Arial" w:hAnsi="Arial" w:cs="Arial" w:eastAsia="Arial"/>
          <w:sz w:val="18"/>
          <w:szCs w:val="18"/>
          <w:color w:val="5E5E5E"/>
          <w:spacing w:val="23"/>
          <w:w w:val="100"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98"/>
          <w:position w:val="3"/>
        </w:rPr>
        <w:t>Kuze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98"/>
          <w:position w:val="3"/>
        </w:rPr>
        <w:t>y</w:t>
      </w:r>
      <w:r>
        <w:rPr>
          <w:rFonts w:ascii="Arial" w:hAnsi="Arial" w:cs="Arial" w:eastAsia="Arial"/>
          <w:sz w:val="18"/>
          <w:szCs w:val="18"/>
          <w:color w:val="494949"/>
          <w:spacing w:val="-16"/>
          <w:w w:val="98"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3"/>
        </w:rPr>
        <w:t>Bölg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3"/>
        </w:rPr>
        <w:t>e</w:t>
      </w:r>
      <w:r>
        <w:rPr>
          <w:rFonts w:ascii="Arial" w:hAnsi="Arial" w:cs="Arial" w:eastAsia="Arial"/>
          <w:sz w:val="18"/>
          <w:szCs w:val="18"/>
          <w:color w:val="343434"/>
          <w:spacing w:val="12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3"/>
        </w:rPr>
        <w:t>Amir'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right="-20"/>
        <w:jc w:val="left"/>
        <w:rPr>
          <w:rFonts w:ascii="Arial" w:hAnsi="Arial" w:cs="Arial" w:eastAsia="Arial"/>
          <w:sz w:val="7"/>
          <w:szCs w:val="7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color w:val="959595"/>
          <w:spacing w:val="0"/>
          <w:w w:val="136"/>
        </w:rPr>
        <w:t>•</w:t>
      </w:r>
      <w:r>
        <w:rPr>
          <w:rFonts w:ascii="Arial" w:hAnsi="Arial" w:cs="Arial" w:eastAsia="Arial"/>
          <w:sz w:val="7"/>
          <w:szCs w:val="7"/>
          <w:color w:val="959595"/>
          <w:spacing w:val="0"/>
          <w:w w:val="136"/>
        </w:rPr>
        <w:t>  </w:t>
      </w:r>
      <w:r>
        <w:rPr>
          <w:rFonts w:ascii="Arial" w:hAnsi="Arial" w:cs="Arial" w:eastAsia="Arial"/>
          <w:sz w:val="7"/>
          <w:szCs w:val="7"/>
          <w:color w:val="959595"/>
          <w:spacing w:val="10"/>
          <w:w w:val="136"/>
        </w:rPr>
        <w:t> </w:t>
      </w:r>
      <w:r>
        <w:rPr>
          <w:rFonts w:ascii="Arial" w:hAnsi="Arial" w:cs="Arial" w:eastAsia="Arial"/>
          <w:sz w:val="7"/>
          <w:szCs w:val="7"/>
          <w:color w:val="959595"/>
          <w:spacing w:val="0"/>
          <w:w w:val="160"/>
        </w:rPr>
        <w:t>"':'.·</w:t>
      </w:r>
      <w:r>
        <w:rPr>
          <w:rFonts w:ascii="Arial" w:hAnsi="Arial" w:cs="Arial" w:eastAsia="Arial"/>
          <w:sz w:val="7"/>
          <w:szCs w:val="7"/>
          <w:color w:val="A8A8A8"/>
          <w:spacing w:val="0"/>
          <w:w w:val="142"/>
        </w:rPr>
        <w:t>.</w:t>
      </w:r>
      <w:r>
        <w:rPr>
          <w:rFonts w:ascii="Arial" w:hAnsi="Arial" w:cs="Arial" w:eastAsia="Arial"/>
          <w:sz w:val="7"/>
          <w:szCs w:val="7"/>
          <w:color w:val="A8A8A8"/>
          <w:spacing w:val="-13"/>
          <w:w w:val="142"/>
        </w:rPr>
        <w:t>.</w:t>
      </w:r>
      <w:r>
        <w:rPr>
          <w:rFonts w:ascii="Arial" w:hAnsi="Arial" w:cs="Arial" w:eastAsia="Arial"/>
          <w:sz w:val="7"/>
          <w:szCs w:val="7"/>
          <w:color w:val="5E5E5E"/>
          <w:spacing w:val="-14"/>
          <w:w w:val="134"/>
        </w:rPr>
        <w:t>.</w:t>
      </w:r>
      <w:r>
        <w:rPr>
          <w:rFonts w:ascii="Arial" w:hAnsi="Arial" w:cs="Arial" w:eastAsia="Arial"/>
          <w:sz w:val="7"/>
          <w:szCs w:val="7"/>
          <w:color w:val="5E5E5E"/>
          <w:spacing w:val="0"/>
          <w:w w:val="161"/>
        </w:rPr>
        <w:t>?</w:t>
      </w:r>
      <w:r>
        <w:rPr>
          <w:rFonts w:ascii="Arial" w:hAnsi="Arial" w:cs="Arial" w:eastAsia="Arial"/>
          <w:sz w:val="7"/>
          <w:szCs w:val="7"/>
          <w:color w:val="5E5E5E"/>
          <w:spacing w:val="-5"/>
          <w:w w:val="100"/>
        </w:rPr>
        <w:t> </w:t>
      </w:r>
      <w:r>
        <w:rPr>
          <w:rFonts w:ascii="Arial" w:hAnsi="Arial" w:cs="Arial" w:eastAsia="Arial"/>
          <w:sz w:val="7"/>
          <w:szCs w:val="7"/>
          <w:color w:val="A8A8A8"/>
          <w:spacing w:val="0"/>
          <w:w w:val="100"/>
        </w:rPr>
        <w:t>.-.</w:t>
      </w:r>
      <w:r>
        <w:rPr>
          <w:rFonts w:ascii="Arial" w:hAnsi="Arial" w:cs="Arial" w:eastAsia="Arial"/>
          <w:sz w:val="7"/>
          <w:szCs w:val="7"/>
          <w:color w:val="A8A8A8"/>
          <w:spacing w:val="0"/>
          <w:w w:val="100"/>
        </w:rPr>
        <w:t>       </w:t>
      </w:r>
      <w:r>
        <w:rPr>
          <w:rFonts w:ascii="Arial" w:hAnsi="Arial" w:cs="Arial" w:eastAsia="Arial"/>
          <w:sz w:val="7"/>
          <w:szCs w:val="7"/>
          <w:color w:val="A8A8A8"/>
          <w:spacing w:val="5"/>
          <w:w w:val="100"/>
        </w:rPr>
        <w:t> </w:t>
      </w:r>
      <w:r>
        <w:rPr>
          <w:rFonts w:ascii="Arial" w:hAnsi="Arial" w:cs="Arial" w:eastAsia="Arial"/>
          <w:sz w:val="7"/>
          <w:szCs w:val="7"/>
          <w:color w:val="959595"/>
          <w:spacing w:val="0"/>
          <w:w w:val="222"/>
        </w:rPr>
        <w:t>-··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220"/>
          <w:cols w:num="2" w:equalWidth="0">
            <w:col w:w="5891" w:space="2741"/>
            <w:col w:w="2808"/>
          </w:cols>
        </w:sectPr>
      </w:pPr>
      <w:rPr/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exact"/>
        <w:ind w:left="3654" w:right="4434" w:firstLine="-108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1"/>
        </w:rPr>
        <w:t>BAŞKANL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4"/>
          <w:w w:val="101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80"/>
        </w:rPr>
        <w:t>Gl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220" w:bottom="280" w:left="300" w:right="200"/>
        </w:sectPr>
      </w:pPr>
      <w:rPr/>
    </w:p>
    <w:p>
      <w:pPr>
        <w:spacing w:before="0" w:after="0" w:line="85" w:lineRule="exact"/>
        <w:ind w:left="848" w:right="178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167812pt;margin-top:-30.091431pt;width:485.905492pt;height:47.5pt;mso-position-horizontal-relative:page;mso-position-vertical-relative:paragraph;z-index:-15763" type="#_x0000_t202" filled="f" stroked="f">
            <v:textbox inset="0,0,0,0">
              <w:txbxContent>
                <w:p>
                  <w:pPr>
                    <w:spacing w:before="0" w:after="0" w:line="950" w:lineRule="exact"/>
                    <w:ind w:right="-183"/>
                    <w:jc w:val="left"/>
                    <w:tabs>
                      <w:tab w:pos="8820" w:val="left"/>
                    </w:tabs>
                    <w:rPr>
                      <w:rFonts w:ascii="Arial" w:hAnsi="Arial" w:cs="Arial" w:eastAsia="Arial"/>
                      <w:sz w:val="95"/>
                      <w:szCs w:val="95"/>
                    </w:rPr>
                  </w:pPr>
                  <w:rPr/>
                  <w:r>
                    <w:rPr>
                      <w:rFonts w:ascii="Arial" w:hAnsi="Arial" w:cs="Arial" w:eastAsia="Arial"/>
                      <w:sz w:val="62"/>
                      <w:szCs w:val="62"/>
                      <w:color w:val="3D3D3D"/>
                      <w:spacing w:val="0"/>
                      <w:w w:val="477"/>
                      <w:position w:val="22"/>
                    </w:rPr>
                    <w:t>!</w:t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3D3D3D"/>
                      <w:spacing w:val="0"/>
                      <w:w w:val="100"/>
                      <w:position w:val="22"/>
                    </w:rPr>
                    <w:tab/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3D3D3D"/>
                      <w:spacing w:val="0"/>
                      <w:w w:val="100"/>
                      <w:position w:val="22"/>
                    </w:rPr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909191"/>
                      <w:spacing w:val="0"/>
                      <w:w w:val="112"/>
                      <w:position w:val="-1"/>
                    </w:rPr>
                    <w:t>M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88"/>
          <w:position w:val="1"/>
        </w:rPr>
        <w:t>/ZMIR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645" w:right="-52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D3D3D"/>
          <w:spacing w:val="0"/>
          <w:w w:val="73"/>
        </w:rPr>
        <w:t>BÜYÜKŞEHIR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200"/>
          <w:cols w:num="2" w:equalWidth="0">
            <w:col w:w="1446" w:space="1705"/>
            <w:col w:w="8269"/>
          </w:cols>
        </w:sectPr>
      </w:pPr>
      <w:rPr/>
    </w:p>
    <w:p>
      <w:pPr>
        <w:spacing w:before="0" w:after="0" w:line="244" w:lineRule="exact"/>
        <w:ind w:left="676" w:right="5268"/>
        <w:jc w:val="center"/>
        <w:tabs>
          <w:tab w:pos="42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0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1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04" w:right="-20"/>
        <w:jc w:val="left"/>
        <w:tabs>
          <w:tab w:pos="1460" w:val="left"/>
          <w:tab w:pos="3020" w:val="left"/>
          <w:tab w:pos="538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81"/>
        </w:rPr>
        <w:t>IO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8"/>
          <w:w w:val="8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07.05.20ı7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12:06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0"/>
          <w:w w:val="71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-14"/>
          <w:w w:val="71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565757"/>
          <w:spacing w:val="6"/>
          <w:w w:val="76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2"/>
          <w:w w:val="35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565757"/>
          <w:spacing w:val="0"/>
          <w:w w:val="88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565757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left="127" w:right="-20"/>
        <w:jc w:val="left"/>
        <w:tabs>
          <w:tab w:pos="1460" w:val="left"/>
          <w:tab w:pos="3020" w:val="left"/>
          <w:tab w:pos="4360" w:val="left"/>
          <w:tab w:pos="5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9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07.05.20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Kayıl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2837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19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32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97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5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9012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12"/>
          <w:i/>
        </w:rPr>
        <w:t>DA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32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9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5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9012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16"/>
        </w:rPr>
        <w:t>0.4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240" w:lineRule="auto"/>
        <w:ind w:left="127" w:right="-20"/>
        <w:jc w:val="left"/>
        <w:tabs>
          <w:tab w:pos="1460" w:val="left"/>
          <w:tab w:pos="44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3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59" w:lineRule="exact"/>
        <w:ind w:left="132" w:right="-20"/>
        <w:jc w:val="left"/>
        <w:tabs>
          <w:tab w:pos="3500" w:val="left"/>
          <w:tab w:pos="6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7.802612pt;margin-top:12.701801pt;width:63.821899pt;height:20pt;mso-position-horizontal-relative:page;mso-position-vertical-relative:paragraph;z-index:-15762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tabs>
                      <w:tab w:pos="680" w:val="left"/>
                    </w:tabs>
                    <w:rPr>
                      <w:rFonts w:ascii="Times New Roman" w:hAnsi="Times New Roman" w:cs="Times New Roman" w:eastAsia="Times New Roman"/>
                      <w:sz w:val="40"/>
                      <w:szCs w:val="4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3D3D3D"/>
                      <w:spacing w:val="0"/>
                      <w:w w:val="71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3D3D3D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3D3D3D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BCBCBC"/>
                      <w:spacing w:val="0"/>
                      <w:w w:val="14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BCBCBC"/>
                      <w:spacing w:val="-6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BCBCBC"/>
                      <w:spacing w:val="0"/>
                      <w:w w:val="274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74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4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3"/>
        </w:rPr>
        <w:t>pını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-4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left="3518" w:right="-20"/>
        <w:jc w:val="left"/>
        <w:tabs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w w:val="87"/>
          <w:position w:val="-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"/>
          <w:w w:val="87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87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97"/>
          <w:position w:val="-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8"/>
          <w:position w:val="-3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4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83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3"/>
          <w:position w:val="-3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6"/>
          <w:w w:val="84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4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5"/>
          <w:w w:val="74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565757"/>
          <w:spacing w:val="0"/>
          <w:w w:val="86"/>
          <w:position w:val="-3"/>
        </w:rPr>
        <w:t>A</w:t>
      </w:r>
      <w:r>
        <w:rPr>
          <w:rFonts w:ascii="Arial" w:hAnsi="Arial" w:cs="Arial" w:eastAsia="Arial"/>
          <w:sz w:val="17"/>
          <w:szCs w:val="17"/>
          <w:color w:val="565757"/>
          <w:spacing w:val="-35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-2"/>
          <w:w w:val="88"/>
          <w:position w:val="-3"/>
        </w:rPr>
        <w:t>h</w:t>
      </w:r>
      <w:r>
        <w:rPr>
          <w:rFonts w:ascii="Arial" w:hAnsi="Arial" w:cs="Arial" w:eastAsia="Arial"/>
          <w:sz w:val="17"/>
          <w:szCs w:val="17"/>
          <w:color w:val="565757"/>
          <w:spacing w:val="0"/>
          <w:w w:val="88"/>
          <w:position w:val="-3"/>
        </w:rPr>
        <w:t>ş</w:t>
      </w:r>
      <w:r>
        <w:rPr>
          <w:rFonts w:ascii="Arial" w:hAnsi="Arial" w:cs="Arial" w:eastAsia="Arial"/>
          <w:sz w:val="17"/>
          <w:szCs w:val="17"/>
          <w:color w:val="565757"/>
          <w:spacing w:val="3"/>
          <w:w w:val="88"/>
          <w:position w:val="-3"/>
        </w:rPr>
        <w:t>a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88"/>
          <w:position w:val="-3"/>
        </w:rPr>
        <w:t>p</w:t>
      </w:r>
      <w:r>
        <w:rPr>
          <w:rFonts w:ascii="Arial" w:hAnsi="Arial" w:cs="Arial" w:eastAsia="Arial"/>
          <w:sz w:val="17"/>
          <w:szCs w:val="17"/>
          <w:color w:val="3D3D3D"/>
          <w:spacing w:val="-41"/>
          <w:w w:val="88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9"/>
          <w:w w:val="117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3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8"/>
          <w:position w:val="-3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8"/>
          <w:position w:val="-3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2"/>
          <w:w w:val="7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0"/>
          <w:w w:val="85"/>
          <w:position w:val="-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36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3851" w:right="-20"/>
        <w:jc w:val="left"/>
        <w:tabs>
          <w:tab w:pos="426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2"/>
        </w:rPr>
        <w:t>X</w:t>
      </w:r>
      <w:r>
        <w:rPr>
          <w:rFonts w:ascii="Arial" w:hAnsi="Arial" w:cs="Arial" w:eastAsia="Arial"/>
          <w:sz w:val="19"/>
          <w:szCs w:val="19"/>
          <w:color w:val="3D3D3D"/>
          <w:spacing w:val="-48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2"/>
        </w:rPr>
      </w:r>
      <w:r>
        <w:rPr>
          <w:rFonts w:ascii="Arial" w:hAnsi="Arial" w:cs="Arial" w:eastAsia="Arial"/>
          <w:sz w:val="29"/>
          <w:szCs w:val="29"/>
          <w:color w:val="3D3D3D"/>
          <w:spacing w:val="0"/>
          <w:w w:val="100"/>
          <w:position w:val="2"/>
        </w:rPr>
        <w:t>j</w:t>
      </w:r>
      <w:r>
        <w:rPr>
          <w:rFonts w:ascii="Arial" w:hAnsi="Arial" w:cs="Arial" w:eastAsia="Arial"/>
          <w:sz w:val="29"/>
          <w:szCs w:val="29"/>
          <w:color w:val="3D3D3D"/>
          <w:spacing w:val="-72"/>
          <w:w w:val="100"/>
          <w:position w:val="2"/>
        </w:rPr>
        <w:t> </w:t>
      </w:r>
      <w:r>
        <w:rPr>
          <w:rFonts w:ascii="Arial" w:hAnsi="Arial" w:cs="Arial" w:eastAsia="Arial"/>
          <w:sz w:val="29"/>
          <w:szCs w:val="29"/>
          <w:color w:val="3D3D3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9"/>
          <w:szCs w:val="29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8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4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12:20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5" w:after="0" w:line="240" w:lineRule="auto"/>
        <w:ind w:left="127" w:right="-20"/>
        <w:jc w:val="left"/>
        <w:tabs>
          <w:tab w:pos="2000" w:val="left"/>
          <w:tab w:pos="262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Serda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GÜR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Serda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7"/>
          <w:position w:val="0"/>
        </w:rPr>
        <w:t>GÜ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2" w:after="0" w:line="240" w:lineRule="auto"/>
        <w:ind w:left="20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50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15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5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avu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Haldu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ENG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37" w:lineRule="exact"/>
        <w:ind w:left="2020" w:right="-20"/>
        <w:jc w:val="left"/>
        <w:tabs>
          <w:tab w:pos="462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3"/>
          <w:w w:val="357"/>
          <w:position w:val="-1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0"/>
          <w:w w:val="97"/>
          <w:position w:val="-1"/>
        </w:rPr>
        <w:t>aç</w:t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76"/>
          <w:position w:val="-1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7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13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6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ı2:07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6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2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24"/>
          <w:position w:val="0"/>
        </w:rPr>
        <w:t>ı2:l3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200"/>
        </w:sectPr>
      </w:pPr>
      <w:rPr/>
    </w:p>
    <w:p>
      <w:pPr>
        <w:spacing w:before="0" w:after="0" w:line="214" w:lineRule="exact"/>
        <w:ind w:left="12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98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9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1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76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8"/>
          <w:w w:val="17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-1"/>
        </w:rPr>
        <w:t>5288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200"/>
          <w:cols w:num="2" w:equalWidth="0">
            <w:col w:w="590" w:space="1513"/>
            <w:col w:w="9317"/>
          </w:cols>
        </w:sectPr>
      </w:pPr>
      <w:rPr/>
    </w:p>
    <w:p>
      <w:pPr>
        <w:spacing w:before="7" w:after="0" w:line="240" w:lineRule="auto"/>
        <w:ind w:left="132" w:right="-20"/>
        <w:jc w:val="left"/>
        <w:tabs>
          <w:tab w:pos="3160" w:val="left"/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B6B6B"/>
          <w:w w:val="95"/>
          <w:position w:val="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974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7"/>
          <w:szCs w:val="7"/>
          <w:color w:val="3D3D3D"/>
          <w:spacing w:val="0"/>
          <w:w w:val="51"/>
          <w:position w:val="7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3D3D3D"/>
          <w:spacing w:val="-1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"/>
          <w:w w:val="7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4"/>
          <w:w w:val="112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1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  <w:position w:val="0"/>
        </w:rPr>
        <w:t>ktTi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3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"/>
          <w:w w:val="11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9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78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1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540" w:right="466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521" w:right="381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nııı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-Jandarma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15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5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</w:rPr>
        <w:t>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14" w:lineRule="exact"/>
        <w:ind w:left="20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88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82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4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6"/>
          <w:w w:val="104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6"/>
          <w:w w:val="11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3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1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1"/>
          <w:w w:val="105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6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12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-1"/>
        </w:rPr>
        <w:t>Şof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1"/>
          <w:w w:val="100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95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8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7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200"/>
        </w:sectPr>
      </w:pPr>
      <w:rPr/>
    </w:p>
    <w:p>
      <w:pPr>
        <w:spacing w:before="17" w:after="0" w:line="240" w:lineRule="auto"/>
        <w:ind w:left="123" w:right="-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Gitm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5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0"/>
        </w:rPr>
        <w:t>12:07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14" w:lineRule="exact"/>
        <w:ind w:left="20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79"/>
          <w:position w:val="-1"/>
        </w:rPr>
        <w:t>DöııL\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80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79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-7"/>
          <w:w w:val="61"/>
        </w:rPr>
        <w:t>!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1"/>
        </w:rPr>
        <w:t>Araç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Sayı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200"/>
          <w:cols w:num="2" w:equalWidth="0">
            <w:col w:w="3306" w:space="1231"/>
            <w:col w:w="6883"/>
          </w:cols>
        </w:sectPr>
      </w:pPr>
      <w:rPr/>
    </w:p>
    <w:p>
      <w:pPr>
        <w:spacing w:before="23" w:after="0" w:line="240" w:lineRule="auto"/>
        <w:ind w:left="2039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100"/>
          <w:position w:val="-4"/>
        </w:rPr>
        <w:t>35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100"/>
          <w:position w:val="-4"/>
        </w:rPr>
        <w:t>EC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104"/>
          <w:position w:val="-4"/>
        </w:rPr>
        <w:t>713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20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w w:val="8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0"/>
          <w:w w:val="11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ş.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5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9" w:lineRule="auto"/>
        <w:ind w:left="132" w:right="3397" w:firstLine="-9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layı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Görüldüğü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74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4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2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2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2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9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2"/>
        </w:rPr>
        <w:t>levii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90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2"/>
        </w:rPr>
        <w:t>dumanit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2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"/>
          <w:w w:val="9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2"/>
        </w:rPr>
        <w:t>ekilde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"/>
          <w:w w:val="9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2"/>
        </w:rPr>
        <w:t>anmakta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2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200"/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7" w:right="-69"/>
        <w:jc w:val="left"/>
        <w:tabs>
          <w:tab w:pos="2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w w:val="99"/>
        </w:rPr>
        <w:t>Söndil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Sulu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180" w:lineRule="exact"/>
        <w:ind w:right="-20"/>
        <w:jc w:val="left"/>
        <w:tabs>
          <w:tab w:pos="1900" w:val="left"/>
          <w:tab w:pos="3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w w:val="67"/>
          <w:position w:val="-4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9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79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-3"/>
        </w:rPr>
        <w:t>IKö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9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4"/>
          <w:position w:val="-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4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IK.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4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1" w:lineRule="exact"/>
        <w:ind w:right="-20"/>
        <w:jc w:val="left"/>
        <w:tabs>
          <w:tab w:pos="1880" w:val="left"/>
          <w:tab w:pos="34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6"/>
          <w:szCs w:val="26"/>
          <w:color w:val="565757"/>
          <w:spacing w:val="0"/>
          <w:w w:val="70"/>
          <w:i/>
        </w:rPr>
        <w:t>Q,oı</w:t>
      </w:r>
      <w:r>
        <w:rPr>
          <w:rFonts w:ascii="Arial" w:hAnsi="Arial" w:cs="Arial" w:eastAsia="Arial"/>
          <w:sz w:val="26"/>
          <w:szCs w:val="26"/>
          <w:color w:val="565757"/>
          <w:spacing w:val="-41"/>
          <w:w w:val="70"/>
          <w:i/>
        </w:rPr>
        <w:t> </w:t>
      </w:r>
      <w:r>
        <w:rPr>
          <w:rFonts w:ascii="Arial" w:hAnsi="Arial" w:cs="Arial" w:eastAsia="Arial"/>
          <w:sz w:val="26"/>
          <w:szCs w:val="26"/>
          <w:color w:val="565757"/>
          <w:spacing w:val="0"/>
          <w:w w:val="100"/>
          <w:i/>
        </w:rPr>
        <w:tab/>
      </w:r>
      <w:r>
        <w:rPr>
          <w:rFonts w:ascii="Arial" w:hAnsi="Arial" w:cs="Arial" w:eastAsia="Arial"/>
          <w:sz w:val="26"/>
          <w:szCs w:val="26"/>
          <w:color w:val="565757"/>
          <w:spacing w:val="0"/>
          <w:w w:val="100"/>
          <w:i/>
        </w:rPr>
      </w:r>
      <w:r>
        <w:rPr>
          <w:rFonts w:ascii="Arial" w:hAnsi="Arial" w:cs="Arial" w:eastAsia="Arial"/>
          <w:sz w:val="38"/>
          <w:szCs w:val="38"/>
          <w:color w:val="565757"/>
          <w:spacing w:val="0"/>
          <w:w w:val="70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565757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565757"/>
          <w:spacing w:val="0"/>
          <w:w w:val="70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200"/>
          <w:cols w:num="2" w:equalWidth="0">
            <w:col w:w="3103" w:space="1433"/>
            <w:col w:w="6884"/>
          </w:cols>
        </w:sectPr>
      </w:pPr>
      <w:rPr/>
    </w:p>
    <w:p>
      <w:pPr>
        <w:spacing w:before="0" w:after="0" w:line="194" w:lineRule="exact"/>
        <w:ind w:left="20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ngında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mu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8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rkası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öğ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9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nıeye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4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47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4"/>
          <w:w w:val="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bulaşı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8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"/>
          <w:w w:val="8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86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4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buz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8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9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kullanıl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mayaca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9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kil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"/>
          <w:w w:val="9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8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6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7" w:lineRule="exact"/>
        <w:ind w:left="123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"/>
          <w:w w:val="100"/>
          <w:position w:val="-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ndürı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3"/>
          <w:position w:val="3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6"/>
          <w:w w:val="94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3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7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87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position w:val="3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position w:val="3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position w:val="3"/>
        </w:rPr>
        <w:t>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87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5"/>
          <w:w w:val="87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position w:val="3"/>
        </w:rPr>
        <w:t>piarı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3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89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3"/>
        </w:rPr>
        <w:t>pen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89"/>
          <w:position w:val="3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"/>
          <w:w w:val="89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3"/>
        </w:rPr>
        <w:t>resi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89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89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3"/>
        </w:rPr>
        <w:t>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89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3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k,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3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9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3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9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3"/>
        </w:rPr>
        <w:t>eşyası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9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90"/>
          <w:position w:val="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3"/>
        </w:rPr>
        <w:t>ararette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9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4"/>
          <w:w w:val="90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3"/>
        </w:rPr>
        <w:t>vrulma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9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0"/>
          <w:position w:val="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2"/>
          <w:w w:val="9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7"/>
          <w:position w:val="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7"/>
          <w:position w:val="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47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"/>
          <w:w w:val="76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6"/>
          <w:position w:val="3"/>
        </w:rPr>
        <w:t>det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6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76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6"/>
          <w:position w:val="3"/>
        </w:rPr>
        <w:t>tab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76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76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6"/>
          <w:position w:val="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6"/>
          <w:position w:val="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6"/>
          <w:position w:val="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76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6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76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3"/>
        </w:rPr>
        <w:t>ade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137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2"/>
        </w:rPr>
        <w:t>l-</w:t>
      </w:r>
      <w:r>
        <w:rPr>
          <w:rFonts w:ascii="Arial" w:hAnsi="Arial" w:cs="Arial" w:eastAsia="Arial"/>
          <w:sz w:val="19"/>
          <w:szCs w:val="19"/>
          <w:color w:val="3D3D3D"/>
          <w:spacing w:val="12"/>
          <w:w w:val="100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5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7"/>
          <w:position w:val="4"/>
        </w:rPr>
        <w:t>rıı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8"/>
          <w:position w:val="4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68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4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92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4"/>
        </w:rPr>
        <w:t>içerisi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92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4"/>
        </w:rPr>
        <w:t>ıslanmak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92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4"/>
        </w:rPr>
        <w:t>mut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94"/>
          <w:position w:val="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8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81"/>
          <w:position w:val="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4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4"/>
        </w:rPr>
        <w:t>va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4"/>
        </w:rPr>
        <w:t>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89"/>
          <w:position w:val="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4"/>
          <w:w w:val="89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4"/>
        </w:rPr>
        <w:t>ları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4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4"/>
        </w:rPr>
        <w:t>dökülmek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89"/>
          <w:position w:val="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4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  <w:position w:val="4"/>
        </w:rPr>
        <w:t>ire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86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4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>çi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72"/>
          <w:position w:val="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90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4"/>
        </w:rPr>
        <w:t>mame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89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"/>
          <w:w w:val="89"/>
          <w:position w:val="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4"/>
        </w:rPr>
        <w:t>lenme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89"/>
          <w:position w:val="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89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89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4"/>
        </w:rPr>
        <w:t>tiy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89"/>
          <w:position w:val="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9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5"/>
          <w:w w:val="84"/>
          <w:position w:val="4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93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8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82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"/>
          <w:w w:val="92"/>
          <w:position w:val="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4"/>
        </w:rPr>
        <w:t>rmüşt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4"/>
        </w:rPr>
        <w:t>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20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w w:val="9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"/>
          <w:w w:val="9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3"/>
          <w:position w:val="1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6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1"/>
        </w:rPr>
        <w:t>12.000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20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w w:val="62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ina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8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3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3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808282"/>
          <w:spacing w:val="-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20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8"/>
        </w:rPr>
        <w:t>!'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8"/>
        </w:rPr>
        <w:t>am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za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15.000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left="20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tet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9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kte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9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9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ngıcını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9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79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0"/>
          <w:w w:val="7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numa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8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9" w:lineRule="exact"/>
        <w:ind w:left="141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Nedeni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232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3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6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86"/>
          <w:position w:val="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  <w:position w:val="2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93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65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1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1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"/>
          <w:w w:val="91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"/>
          <w:w w:val="91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2"/>
        </w:rPr>
        <w:t>ör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2"/>
        </w:rPr>
        <w:t>taraf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89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9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4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2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2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89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5"/>
          <w:w w:val="89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2"/>
        </w:rPr>
        <w:t>mında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6"/>
          <w:w w:val="89"/>
          <w:position w:val="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2"/>
        </w:rPr>
        <w:t>lduğ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89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6"/>
          <w:w w:val="89"/>
          <w:position w:val="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2"/>
        </w:rPr>
        <w:t>rülmü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"/>
          <w:w w:val="89"/>
          <w:position w:val="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2"/>
        </w:rPr>
        <w:t>lu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9"/>
          <w:position w:val="2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2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2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2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89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6"/>
          <w:w w:val="89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2"/>
        </w:rPr>
        <w:t>tır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89"/>
          <w:position w:val="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9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2"/>
        </w:rPr>
        <w:t>soruşturınada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ktrik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20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46"/>
          <w:position w:val="1"/>
        </w:rPr>
        <w:t>&gt;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82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1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"/>
          <w:w w:val="91"/>
          <w:position w:val="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9"/>
          <w:position w:val="1"/>
        </w:rPr>
        <w:t>ııe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6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1"/>
        </w:rPr>
        <w:t>takılı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1"/>
        </w:rPr>
        <w:t>çalışı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89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4"/>
          <w:w w:val="89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89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89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1"/>
        </w:rPr>
        <w:t>buz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6"/>
          <w:w w:val="88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1"/>
        </w:rPr>
        <w:t>labını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1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1"/>
        </w:rPr>
        <w:t>benzeri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89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"/>
          <w:w w:val="89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1"/>
        </w:rPr>
        <w:t>amlarında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81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"/>
          <w:w w:val="97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87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4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88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4"/>
          <w:w w:val="88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1"/>
        </w:rPr>
        <w:t>beple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88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88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"/>
          <w:w w:val="88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1"/>
        </w:rPr>
        <w:t>dev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88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8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1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87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"/>
          <w:w w:val="8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1"/>
        </w:rPr>
        <w:t>dana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20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9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89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9"/>
        </w:rPr>
        <w:t>esi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etrafın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8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ko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nıcı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mal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4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8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8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1"/>
        </w:rPr>
        <w:t>tLı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6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9"/>
        </w:rPr>
        <w:t>uş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urn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8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1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"/>
          <w:w w:val="8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onuc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5"/>
          <w:w w:val="10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7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1"/>
        </w:rPr>
        <w:t>çıkm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4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2"/>
        </w:rPr>
        <w:t>olabilccej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3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87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rılmı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8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8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"/>
          <w:w w:val="7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808282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60" w:lineRule="auto"/>
        <w:ind w:left="123" w:right="4145"/>
        <w:jc w:val="left"/>
        <w:tabs>
          <w:tab w:pos="2000" w:val="left"/>
          <w:tab w:pos="6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5"/>
          <w:w w:val="11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7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1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8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8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9"/>
        </w:rPr>
        <w:t>!Ş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65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64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9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6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9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7"/>
        </w:rPr>
        <w:t>eç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8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37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7"/>
          <w:w w:val="143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6"/>
        </w:rPr>
        <w:t>la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7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Serda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GÜR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Y'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9" w:after="0" w:line="113" w:lineRule="auto"/>
        <w:ind w:left="123" w:right="10139" w:firstLine="28"/>
        <w:jc w:val="left"/>
        <w:tabs>
          <w:tab w:pos="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w w:val="11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1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9"/>
          <w:w w:val="74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3"/>
        </w:rPr>
        <w:t>•·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4"/>
        </w:rPr>
        <w:t>"'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6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</w:rPr>
        <w:t>dil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iği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36"/>
        </w:rPr>
        <w:t>r-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5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0"/>
          <w:w w:val="13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200"/>
        </w:sectPr>
      </w:pPr>
      <w:rPr/>
    </w:p>
    <w:p>
      <w:pPr>
        <w:spacing w:before="0" w:after="0" w:line="178" w:lineRule="exact"/>
        <w:ind w:left="14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5"/>
          <w:w w:val="9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1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65757"/>
          <w:spacing w:val="0"/>
          <w:w w:val="149"/>
          <w:position w:val="1"/>
        </w:rPr>
        <w:t>c</w:t>
      </w:r>
      <w:r>
        <w:rPr>
          <w:rFonts w:ascii="Times New Roman" w:hAnsi="Times New Roman" w:cs="Times New Roman" w:eastAsia="Times New Roman"/>
          <w:sz w:val="9"/>
          <w:szCs w:val="9"/>
          <w:color w:val="565757"/>
          <w:spacing w:val="5"/>
          <w:w w:val="149"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49"/>
          <w:position w:val="1"/>
        </w:rPr>
        <w:t>.ü</w:t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28"/>
          <w:w w:val="14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  <w:position w:val="1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95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5"/>
          <w:w w:val="113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7"/>
          <w:position w:val="1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65757"/>
          <w:w w:val="5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12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12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8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5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5"/>
          <w:w w:val="114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5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92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7"/>
          <w:position w:val="1"/>
        </w:rPr>
        <w:t>20ı7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37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8"/>
          <w:position w:val="1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1"/>
        </w:rPr>
        <w:t>13:00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200"/>
          <w:cols w:num="4" w:equalWidth="0">
            <w:col w:w="1296" w:space="724"/>
            <w:col w:w="421" w:space="175"/>
            <w:col w:w="1005" w:space="2268"/>
            <w:col w:w="5531"/>
          </w:cols>
        </w:sectPr>
      </w:pPr>
      <w:rPr/>
    </w:p>
    <w:p>
      <w:pPr>
        <w:spacing w:before="8" w:after="0" w:line="240" w:lineRule="auto"/>
        <w:ind w:left="191" w:right="1591"/>
        <w:jc w:val="center"/>
        <w:tabs>
          <w:tab w:pos="880" w:val="left"/>
          <w:tab w:pos="1380" w:val="left"/>
          <w:tab w:pos="8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9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0"/>
          <w:w w:val="4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8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7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y3.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Pos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184" w:right="-20"/>
        <w:jc w:val="left"/>
        <w:tabs>
          <w:tab w:pos="4660" w:val="left"/>
          <w:tab w:pos="868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52"/>
          <w:b/>
          <w:bCs/>
          <w:i/>
        </w:rPr>
        <w:t>1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52"/>
          <w:b/>
          <w:bCs/>
          <w:i/>
        </w:rPr>
        <w:t> </w:t>
      </w:r>
      <w:r>
        <w:rPr>
          <w:rFonts w:ascii="Arial" w:hAnsi="Arial" w:cs="Arial" w:eastAsia="Arial"/>
          <w:sz w:val="26"/>
          <w:szCs w:val="26"/>
          <w:color w:val="3D3D3D"/>
          <w:spacing w:val="1"/>
          <w:w w:val="52"/>
          <w:b/>
          <w:bCs/>
          <w:i/>
        </w:rPr>
        <w:t> 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52"/>
          <w:b/>
          <w:bCs/>
        </w:rPr>
        <w:t>O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52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3D3D3D"/>
          <w:spacing w:val="3"/>
          <w:w w:val="52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52"/>
          <w:b/>
          <w:bCs/>
        </w:rPr>
        <w:t>Marı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52"/>
          <w:b/>
          <w:bCs/>
        </w:rPr>
        <w:t>s</w:t>
      </w:r>
      <w:r>
        <w:rPr>
          <w:rFonts w:ascii="Arial" w:hAnsi="Arial" w:cs="Arial" w:eastAsia="Arial"/>
          <w:sz w:val="26"/>
          <w:szCs w:val="26"/>
          <w:color w:val="3D3D3D"/>
          <w:spacing w:val="37"/>
          <w:w w:val="52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60"/>
          <w:b/>
          <w:bCs/>
        </w:rPr>
        <w:t>2017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67" w:lineRule="exact"/>
        <w:ind w:left="437" w:right="-20"/>
        <w:jc w:val="left"/>
        <w:tabs>
          <w:tab w:pos="4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D3D3D"/>
          <w:spacing w:val="0"/>
          <w:w w:val="70"/>
          <w:position w:val="-4"/>
        </w:rPr>
        <w:t>·;:ı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5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5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" w:lineRule="exact"/>
        <w:ind w:left="480" w:right="-20"/>
        <w:jc w:val="left"/>
        <w:tabs>
          <w:tab w:pos="8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9.936569pt;margin-top:.114403pt;width:181.448365pt;height:70.5pt;mso-position-horizontal-relative:page;mso-position-vertical-relative:paragraph;z-index:-15761" type="#_x0000_t202" filled="f" stroked="f">
            <v:textbox inset="0,0,0,0">
              <w:txbxContent>
                <w:p>
                  <w:pPr>
                    <w:spacing w:before="0" w:after="0" w:line="1410" w:lineRule="exact"/>
                    <w:ind w:right="-251"/>
                    <w:jc w:val="left"/>
                    <w:tabs>
                      <w:tab w:pos="800" w:val="left"/>
                      <w:tab w:pos="1140" w:val="left"/>
                      <w:tab w:pos="1500" w:val="left"/>
                      <w:tab w:pos="2300" w:val="left"/>
                    </w:tabs>
                    <w:rPr>
                      <w:rFonts w:ascii="Arial" w:hAnsi="Arial" w:cs="Arial" w:eastAsia="Arial"/>
                      <w:sz w:val="141"/>
                      <w:szCs w:val="14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565757"/>
                      <w:spacing w:val="-157"/>
                      <w:w w:val="67"/>
                      <w:position w:val="44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12"/>
                      <w:w w:val="240"/>
                      <w:position w:val="34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384956"/>
                      <w:spacing w:val="-3"/>
                      <w:w w:val="65"/>
                      <w:position w:val="44"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313A7E"/>
                      <w:spacing w:val="0"/>
                      <w:w w:val="93"/>
                      <w:position w:val="44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313A7E"/>
                      <w:spacing w:val="0"/>
                      <w:w w:val="94"/>
                      <w:position w:val="44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313A7E"/>
                      <w:spacing w:val="0"/>
                      <w:w w:val="100"/>
                      <w:position w:val="4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313A7E"/>
                      <w:spacing w:val="0"/>
                      <w:w w:val="100"/>
                      <w:position w:val="44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100"/>
                      <w:position w:val="34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100"/>
                      <w:position w:val="3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100"/>
                      <w:position w:val="34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46"/>
                      <w:spacing w:val="0"/>
                      <w:w w:val="43"/>
                      <w:position w:val="34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46"/>
                      <w:spacing w:val="0"/>
                      <w:w w:val="100"/>
                      <w:position w:val="3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46"/>
                      <w:spacing w:val="0"/>
                      <w:w w:val="100"/>
                      <w:position w:val="34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D3D3D"/>
                      <w:spacing w:val="0"/>
                      <w:w w:val="72"/>
                      <w:position w:val="34"/>
                    </w:rPr>
                    <w:t>ır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D3D3D"/>
                      <w:spacing w:val="0"/>
                      <w:w w:val="100"/>
                      <w:position w:val="3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D3D3D"/>
                      <w:spacing w:val="0"/>
                      <w:w w:val="100"/>
                      <w:position w:val="34"/>
                    </w:rPr>
                  </w:r>
                  <w:r>
                    <w:rPr>
                      <w:rFonts w:ascii="Arial" w:hAnsi="Arial" w:cs="Arial" w:eastAsia="Arial"/>
                      <w:sz w:val="141"/>
                      <w:szCs w:val="141"/>
                      <w:color w:val="1C1F8E"/>
                      <w:spacing w:val="0"/>
                      <w:w w:val="167"/>
                      <w:i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141"/>
                      <w:szCs w:val="14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3D3D3D"/>
          <w:spacing w:val="0"/>
          <w:w w:val="100"/>
          <w:i/>
          <w:position w:val="-10"/>
        </w:rPr>
        <w:t>&lt;!</w:t>
      </w:r>
      <w:r>
        <w:rPr>
          <w:rFonts w:ascii="Times New Roman" w:hAnsi="Times New Roman" w:cs="Times New Roman" w:eastAsia="Times New Roman"/>
          <w:sz w:val="8"/>
          <w:szCs w:val="8"/>
          <w:color w:val="3D3D3D"/>
          <w:spacing w:val="0"/>
          <w:w w:val="100"/>
          <w:i/>
          <w:position w:val="-10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3D3D3D"/>
          <w:spacing w:val="0"/>
          <w:w w:val="100"/>
          <w:i/>
          <w:position w:val="-1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3D3D3D"/>
          <w:spacing w:val="0"/>
          <w:w w:val="100"/>
          <w:i/>
          <w:position w:val="-10"/>
        </w:rPr>
      </w:r>
      <w:r>
        <w:rPr>
          <w:rFonts w:ascii="Arial" w:hAnsi="Arial" w:cs="Arial" w:eastAsia="Arial"/>
          <w:sz w:val="19"/>
          <w:szCs w:val="19"/>
          <w:color w:val="565757"/>
          <w:spacing w:val="0"/>
          <w:w w:val="75"/>
          <w:i/>
          <w:position w:val="-12"/>
        </w:rPr>
        <w:t>1</w:t>
      </w:r>
      <w:r>
        <w:rPr>
          <w:rFonts w:ascii="Arial" w:hAnsi="Arial" w:cs="Arial" w:eastAsia="Arial"/>
          <w:sz w:val="19"/>
          <w:szCs w:val="19"/>
          <w:color w:val="565757"/>
          <w:spacing w:val="0"/>
          <w:w w:val="75"/>
          <w:i/>
          <w:position w:val="-12"/>
        </w:rPr>
        <w:t>   </w:t>
      </w:r>
      <w:r>
        <w:rPr>
          <w:rFonts w:ascii="Arial" w:hAnsi="Arial" w:cs="Arial" w:eastAsia="Arial"/>
          <w:sz w:val="19"/>
          <w:szCs w:val="19"/>
          <w:color w:val="565757"/>
          <w:spacing w:val="11"/>
          <w:w w:val="75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8"/>
          <w:position w:val="-12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200"/>
        </w:sectPr>
      </w:pPr>
      <w:rPr/>
    </w:p>
    <w:p>
      <w:pPr>
        <w:spacing w:before="82" w:after="0" w:line="156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58"/>
          <w:position w:val="-3"/>
        </w:rPr>
        <w:t>.2:;&gt;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548" w:lineRule="exact"/>
        <w:ind w:right="14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56"/>
          <w:szCs w:val="56"/>
          <w:color w:val="565757"/>
          <w:spacing w:val="-94"/>
          <w:w w:val="34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-11"/>
          <w:w w:val="51"/>
          <w:position w:val="26"/>
        </w:rPr>
        <w:t>.</w:t>
      </w:r>
      <w:r>
        <w:rPr>
          <w:rFonts w:ascii="Arial" w:hAnsi="Arial" w:cs="Arial" w:eastAsia="Arial"/>
          <w:sz w:val="19"/>
          <w:szCs w:val="19"/>
          <w:color w:val="3D3D3D"/>
          <w:spacing w:val="-24"/>
          <w:w w:val="50"/>
          <w:position w:val="20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-30"/>
          <w:w w:val="51"/>
          <w:position w:val="26"/>
        </w:rPr>
        <w:t>.</w:t>
      </w:r>
      <w:r>
        <w:rPr>
          <w:rFonts w:ascii="Arial" w:hAnsi="Arial" w:cs="Arial" w:eastAsia="Arial"/>
          <w:sz w:val="19"/>
          <w:szCs w:val="19"/>
          <w:color w:val="3D3D3D"/>
          <w:spacing w:val="-30"/>
          <w:w w:val="50"/>
          <w:position w:val="20"/>
        </w:rPr>
        <w:t>.</w:t>
      </w:r>
      <w:r>
        <w:rPr>
          <w:rFonts w:ascii="Arial" w:hAnsi="Arial" w:cs="Arial" w:eastAsia="Arial"/>
          <w:sz w:val="56"/>
          <w:szCs w:val="56"/>
          <w:color w:val="3D3D3D"/>
          <w:spacing w:val="-172"/>
          <w:w w:val="89"/>
          <w:position w:val="0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-44"/>
          <w:w w:val="50"/>
          <w:position w:val="26"/>
        </w:rPr>
        <w:t>ı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50"/>
          <w:position w:val="20"/>
        </w:rPr>
        <w:t>.</w:t>
      </w:r>
      <w:r>
        <w:rPr>
          <w:rFonts w:ascii="Arial" w:hAnsi="Arial" w:cs="Arial" w:eastAsia="Arial"/>
          <w:sz w:val="19"/>
          <w:szCs w:val="19"/>
          <w:color w:val="3D3D3D"/>
          <w:spacing w:val="-36"/>
          <w:w w:val="50"/>
          <w:position w:val="20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-44"/>
          <w:w w:val="51"/>
          <w:position w:val="26"/>
        </w:rPr>
        <w:t>s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50"/>
          <w:position w:val="20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9" w:right="-20"/>
        <w:jc w:val="left"/>
        <w:tabs>
          <w:tab w:pos="13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909191"/>
          <w:spacing w:val="0"/>
          <w:w w:val="147"/>
        </w:rPr>
        <w:t>.</w:t>
      </w:r>
      <w:r>
        <w:rPr>
          <w:rFonts w:ascii="Arial" w:hAnsi="Arial" w:cs="Arial" w:eastAsia="Arial"/>
          <w:sz w:val="19"/>
          <w:szCs w:val="19"/>
          <w:color w:val="909191"/>
          <w:spacing w:val="23"/>
          <w:w w:val="147"/>
        </w:rPr>
        <w:t> </w:t>
      </w:r>
      <w:r>
        <w:rPr>
          <w:rFonts w:ascii="Arial" w:hAnsi="Arial" w:cs="Arial" w:eastAsia="Arial"/>
          <w:sz w:val="19"/>
          <w:szCs w:val="19"/>
          <w:color w:val="565757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565757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65757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58"/>
          <w:szCs w:val="58"/>
          <w:color w:val="565757"/>
          <w:spacing w:val="-12"/>
          <w:w w:val="41"/>
          <w:i/>
        </w:rPr>
        <w:t>ı</w:t>
      </w:r>
      <w:r>
        <w:rPr>
          <w:rFonts w:ascii="Times New Roman" w:hAnsi="Times New Roman" w:cs="Times New Roman" w:eastAsia="Times New Roman"/>
          <w:sz w:val="58"/>
          <w:szCs w:val="58"/>
          <w:color w:val="313A7E"/>
          <w:spacing w:val="0"/>
          <w:w w:val="55"/>
          <w:i/>
        </w:rPr>
        <w:t>rJ!4</w:t>
      </w:r>
      <w:r>
        <w:rPr>
          <w:rFonts w:ascii="Times New Roman" w:hAnsi="Times New Roman" w:cs="Times New Roman" w:eastAsia="Times New Roman"/>
          <w:sz w:val="58"/>
          <w:szCs w:val="58"/>
          <w:color w:val="313A7E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58"/>
          <w:szCs w:val="58"/>
          <w:color w:val="313A7E"/>
          <w:spacing w:val="0"/>
          <w:w w:val="100"/>
          <w:i/>
        </w:rPr>
      </w:r>
      <w:r>
        <w:rPr>
          <w:rFonts w:ascii="Arial" w:hAnsi="Arial" w:cs="Arial" w:eastAsia="Arial"/>
          <w:sz w:val="19"/>
          <w:szCs w:val="19"/>
          <w:color w:val="384956"/>
          <w:spacing w:val="0"/>
          <w:w w:val="100"/>
        </w:rPr>
        <w:t>Am;c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6" w:lineRule="exact"/>
        <w:ind w:right="-20"/>
        <w:jc w:val="left"/>
        <w:rPr>
          <w:rFonts w:ascii="Arial" w:hAnsi="Arial" w:cs="Arial" w:eastAsia="Arial"/>
          <w:sz w:val="54"/>
          <w:szCs w:val="54"/>
        </w:rPr>
      </w:pPr>
      <w:rPr/>
      <w:r>
        <w:rPr>
          <w:rFonts w:ascii="Arial" w:hAnsi="Arial" w:cs="Arial" w:eastAsia="Arial"/>
          <w:sz w:val="54"/>
          <w:szCs w:val="54"/>
          <w:color w:val="313A7E"/>
          <w:w w:val="146"/>
          <w:i/>
          <w:position w:val="-33"/>
        </w:rPr>
        <w:t>Ç2</w:t>
      </w:r>
      <w:r>
        <w:rPr>
          <w:rFonts w:ascii="Arial" w:hAnsi="Arial" w:cs="Arial" w:eastAsia="Arial"/>
          <w:sz w:val="54"/>
          <w:szCs w:val="54"/>
          <w:color w:val="313A7E"/>
          <w:w w:val="145"/>
          <w:i/>
          <w:position w:val="-33"/>
        </w:rPr>
        <w:t>.</w:t>
      </w:r>
      <w:r>
        <w:rPr>
          <w:rFonts w:ascii="Arial" w:hAnsi="Arial" w:cs="Arial" w:eastAsia="Arial"/>
          <w:sz w:val="54"/>
          <w:szCs w:val="54"/>
          <w:color w:val="313A7E"/>
          <w:spacing w:val="-107"/>
          <w:w w:val="100"/>
          <w:i/>
          <w:position w:val="-33"/>
        </w:rPr>
        <w:t> </w:t>
      </w:r>
      <w:r>
        <w:rPr>
          <w:rFonts w:ascii="Arial" w:hAnsi="Arial" w:cs="Arial" w:eastAsia="Arial"/>
          <w:sz w:val="54"/>
          <w:szCs w:val="54"/>
          <w:color w:val="808282"/>
          <w:spacing w:val="-54"/>
          <w:w w:val="48"/>
          <w:i/>
          <w:position w:val="-33"/>
        </w:rPr>
        <w:t>-</w:t>
      </w:r>
      <w:r>
        <w:rPr>
          <w:rFonts w:ascii="Arial" w:hAnsi="Arial" w:cs="Arial" w:eastAsia="Arial"/>
          <w:sz w:val="54"/>
          <w:szCs w:val="54"/>
          <w:color w:val="1C1F8E"/>
          <w:spacing w:val="0"/>
          <w:w w:val="346"/>
          <w:i/>
          <w:position w:val="-33"/>
        </w:rPr>
        <w:t>Q</w:t>
      </w:r>
      <w:r>
        <w:rPr>
          <w:rFonts w:ascii="Arial" w:hAnsi="Arial" w:cs="Arial" w:eastAsia="Arial"/>
          <w:sz w:val="54"/>
          <w:szCs w:val="5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200"/>
          <w:cols w:num="3" w:equalWidth="0">
            <w:col w:w="625" w:space="1874"/>
            <w:col w:w="3629" w:space="1930"/>
            <w:col w:w="3362"/>
          </w:cols>
        </w:sectPr>
      </w:pPr>
      <w:rPr/>
    </w:p>
    <w:p>
      <w:pPr>
        <w:spacing w:before="0" w:after="0" w:line="194" w:lineRule="exact"/>
        <w:ind w:right="23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Haldu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ENGİN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186" w:lineRule="exact"/>
        <w:ind w:right="43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  <w:position w:val="-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-3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3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2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5" w:lineRule="exact"/>
        <w:ind w:right="-20"/>
        <w:jc w:val="right"/>
        <w:rPr>
          <w:rFonts w:ascii="Arial" w:hAnsi="Arial" w:cs="Arial" w:eastAsia="Arial"/>
          <w:sz w:val="37"/>
          <w:szCs w:val="37"/>
        </w:rPr>
      </w:pPr>
      <w:rPr/>
      <w:r>
        <w:rPr>
          <w:rFonts w:ascii="Arial" w:hAnsi="Arial" w:cs="Arial" w:eastAsia="Arial"/>
          <w:sz w:val="37"/>
          <w:szCs w:val="37"/>
          <w:color w:val="CFCFCF"/>
          <w:spacing w:val="0"/>
          <w:w w:val="113"/>
          <w:position w:val="1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3" w:right="-20"/>
        <w:jc w:val="left"/>
        <w:tabs>
          <w:tab w:pos="7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56"/>
        </w:rPr>
        <w:t>ıl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565757"/>
          <w:spacing w:val="0"/>
          <w:w w:val="121"/>
          <w:b/>
          <w:bCs/>
        </w:rPr>
        <w:t>IU.r</w:t>
      </w:r>
      <w:r>
        <w:rPr>
          <w:rFonts w:ascii="Arial" w:hAnsi="Arial" w:cs="Arial" w:eastAsia="Arial"/>
          <w:sz w:val="19"/>
          <w:szCs w:val="19"/>
          <w:color w:val="565757"/>
          <w:spacing w:val="-28"/>
          <w:w w:val="122"/>
          <w:b/>
          <w:bCs/>
        </w:rPr>
        <w:t>&amp;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51"/>
          <w:b/>
          <w:bCs/>
        </w:rPr>
        <w:t>J!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left="221" w:right="-20"/>
        <w:jc w:val="left"/>
        <w:tabs>
          <w:tab w:pos="2080" w:val="left"/>
          <w:tab w:pos="24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65757"/>
          <w:spacing w:val="2"/>
          <w:w w:val="88"/>
          <w:b/>
          <w:bCs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3D3D3D"/>
          <w:spacing w:val="5"/>
          <w:w w:val="88"/>
          <w:b/>
          <w:bCs/>
          <w:position w:val="-1"/>
        </w:rPr>
        <w:t>y</w:t>
      </w:r>
      <w:r>
        <w:rPr>
          <w:rFonts w:ascii="Arial" w:hAnsi="Arial" w:cs="Arial" w:eastAsia="Arial"/>
          <w:sz w:val="19"/>
          <w:szCs w:val="19"/>
          <w:color w:val="565757"/>
          <w:spacing w:val="0"/>
          <w:w w:val="88"/>
          <w:b/>
          <w:bCs/>
          <w:position w:val="-1"/>
        </w:rPr>
        <w:t>$</w:t>
      </w:r>
      <w:r>
        <w:rPr>
          <w:rFonts w:ascii="Arial" w:hAnsi="Arial" w:cs="Arial" w:eastAsia="Arial"/>
          <w:sz w:val="19"/>
          <w:szCs w:val="19"/>
          <w:color w:val="565757"/>
          <w:spacing w:val="0"/>
          <w:w w:val="88"/>
          <w:b/>
          <w:bCs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565757"/>
          <w:spacing w:val="35"/>
          <w:w w:val="88"/>
          <w:b/>
          <w:bCs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565757"/>
          <w:spacing w:val="0"/>
          <w:w w:val="261"/>
          <w:position w:val="-1"/>
        </w:rPr>
        <w:t>Ü</w:t>
      </w:r>
      <w:r>
        <w:rPr>
          <w:rFonts w:ascii="Arial" w:hAnsi="Arial" w:cs="Arial" w:eastAsia="Arial"/>
          <w:sz w:val="19"/>
          <w:szCs w:val="19"/>
          <w:color w:val="3D3D3D"/>
          <w:spacing w:val="-26"/>
          <w:w w:val="93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565757"/>
          <w:spacing w:val="-10"/>
          <w:w w:val="172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3D3D3D"/>
          <w:spacing w:val="2"/>
          <w:w w:val="8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565757"/>
          <w:spacing w:val="0"/>
          <w:w w:val="98"/>
          <w:position w:val="-1"/>
        </w:rPr>
        <w:t>çil</w:t>
      </w:r>
      <w:r>
        <w:rPr>
          <w:rFonts w:ascii="Arial" w:hAnsi="Arial" w:cs="Arial" w:eastAsia="Arial"/>
          <w:sz w:val="19"/>
          <w:szCs w:val="19"/>
          <w:color w:val="56575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565757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909191"/>
          <w:spacing w:val="0"/>
          <w:w w:val="61"/>
          <w:position w:val="-1"/>
        </w:rPr>
        <w:t>'·</w:t>
      </w:r>
      <w:r>
        <w:rPr>
          <w:rFonts w:ascii="Arial" w:hAnsi="Arial" w:cs="Arial" w:eastAsia="Arial"/>
          <w:sz w:val="19"/>
          <w:szCs w:val="19"/>
          <w:color w:val="90919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909191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A8A8A8"/>
          <w:spacing w:val="0"/>
          <w:w w:val="148"/>
          <w:position w:val="-1"/>
        </w:rPr>
        <w:t>·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-40" w:right="1361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19"/>
          <w:szCs w:val="19"/>
          <w:color w:val="3D3D3D"/>
          <w:w w:val="82"/>
          <w:b/>
          <w:bCs/>
        </w:rPr>
        <w:t>üdaha</w:t>
      </w:r>
      <w:r>
        <w:rPr>
          <w:rFonts w:ascii="Arial" w:hAnsi="Arial" w:cs="Arial" w:eastAsia="Arial"/>
          <w:sz w:val="19"/>
          <w:szCs w:val="19"/>
          <w:color w:val="3D3D3D"/>
          <w:spacing w:val="-2"/>
          <w:w w:val="82"/>
          <w:b/>
          <w:bCs/>
        </w:rPr>
        <w:t>l</w:t>
      </w:r>
      <w:r>
        <w:rPr>
          <w:rFonts w:ascii="Arial" w:hAnsi="Arial" w:cs="Arial" w:eastAsia="Arial"/>
          <w:sz w:val="19"/>
          <w:szCs w:val="19"/>
          <w:color w:val="384956"/>
          <w:spacing w:val="0"/>
          <w:w w:val="81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384956"/>
          <w:spacing w:val="-38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808282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19"/>
          <w:szCs w:val="19"/>
          <w:color w:val="808282"/>
          <w:spacing w:val="30"/>
          <w:w w:val="100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D3D3D"/>
          <w:spacing w:val="-5"/>
          <w:w w:val="66"/>
        </w:rPr>
        <w:t>u</w:t>
      </w:r>
      <w:r>
        <w:rPr>
          <w:rFonts w:ascii="Arial" w:hAnsi="Arial" w:cs="Arial" w:eastAsia="Arial"/>
          <w:sz w:val="27"/>
          <w:szCs w:val="27"/>
          <w:color w:val="565757"/>
          <w:spacing w:val="0"/>
          <w:w w:val="92"/>
        </w:rPr>
        <w:t>br·f</w:t>
      </w:r>
      <w:r>
        <w:rPr>
          <w:rFonts w:ascii="Arial" w:hAnsi="Arial" w:cs="Arial" w:eastAsia="Arial"/>
          <w:sz w:val="27"/>
          <w:szCs w:val="27"/>
          <w:color w:val="565757"/>
          <w:spacing w:val="-4"/>
          <w:w w:val="93"/>
        </w:rPr>
        <w:t>o</w:t>
      </w:r>
      <w:r>
        <w:rPr>
          <w:rFonts w:ascii="Arial" w:hAnsi="Arial" w:cs="Arial" w:eastAsia="Arial"/>
          <w:sz w:val="27"/>
          <w:szCs w:val="27"/>
          <w:color w:val="565757"/>
          <w:spacing w:val="0"/>
          <w:w w:val="92"/>
        </w:rPr>
        <w:t>t</w:t>
      </w:r>
      <w:r>
        <w:rPr>
          <w:rFonts w:ascii="Arial" w:hAnsi="Arial" w:cs="Arial" w:eastAsia="Arial"/>
          <w:sz w:val="27"/>
          <w:szCs w:val="27"/>
          <w:color w:val="565757"/>
          <w:spacing w:val="0"/>
          <w:w w:val="93"/>
        </w:rPr>
        <w:t>i</w:t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51"/>
        </w:rPr>
        <w:t>f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48" w:after="0" w:line="125" w:lineRule="exact"/>
        <w:ind w:left="347" w:right="-20"/>
        <w:jc w:val="left"/>
        <w:tabs>
          <w:tab w:pos="900" w:val="left"/>
          <w:tab w:pos="146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9.59668pt;margin-top:8.485712pt;width:34.991417pt;height:13pt;mso-position-horizontal-relative:page;mso-position-vertical-relative:paragraph;z-index:-15760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79"/>
                    <w:jc w:val="left"/>
                    <w:tabs>
                      <w:tab w:pos="520" w:val="left"/>
                    </w:tabs>
                    <w:rPr>
                      <w:rFonts w:ascii="Times New Roman" w:hAnsi="Times New Roman" w:cs="Times New Roman" w:eastAsia="Times New Roman"/>
                      <w:sz w:val="26"/>
                      <w:szCs w:val="2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BCBCBC"/>
                      <w:spacing w:val="-15"/>
                      <w:w w:val="89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909191"/>
                      <w:spacing w:val="0"/>
                      <w:w w:val="47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909191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909191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808282"/>
                      <w:spacing w:val="0"/>
                      <w:w w:val="121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808282"/>
                      <w:spacing w:val="-28"/>
                      <w:w w:val="12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BCBCBC"/>
                      <w:spacing w:val="0"/>
                      <w:w w:val="6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2"/>
          <w:szCs w:val="12"/>
          <w:color w:val="909191"/>
          <w:spacing w:val="0"/>
          <w:w w:val="137"/>
          <w:position w:val="-1"/>
        </w:rPr>
        <w:t>}</w:t>
      </w:r>
      <w:r>
        <w:rPr>
          <w:rFonts w:ascii="Arial" w:hAnsi="Arial" w:cs="Arial" w:eastAsia="Arial"/>
          <w:sz w:val="12"/>
          <w:szCs w:val="12"/>
          <w:color w:val="909191"/>
          <w:spacing w:val="-12"/>
          <w:w w:val="137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565757"/>
          <w:spacing w:val="-12"/>
          <w:w w:val="137"/>
          <w:position w:val="-1"/>
        </w:rPr>
      </w:r>
      <w:r>
        <w:rPr>
          <w:rFonts w:ascii="Arial" w:hAnsi="Arial" w:cs="Arial" w:eastAsia="Arial"/>
          <w:sz w:val="12"/>
          <w:szCs w:val="12"/>
          <w:color w:val="565757"/>
          <w:spacing w:val="0"/>
          <w:w w:val="202"/>
          <w:emboss/>
          <w:position w:val="-1"/>
        </w:rPr>
        <w:t>,</w:t>
      </w:r>
      <w:r>
        <w:rPr>
          <w:rFonts w:ascii="Arial" w:hAnsi="Arial" w:cs="Arial" w:eastAsia="Arial"/>
          <w:sz w:val="12"/>
          <w:szCs w:val="12"/>
          <w:color w:val="565757"/>
          <w:spacing w:val="1"/>
          <w:w w:val="202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808282"/>
          <w:spacing w:val="0"/>
          <w:w w:val="202"/>
          <w:position w:val="-1"/>
        </w:rPr>
        <w:t>,</w:t>
      </w:r>
      <w:r>
        <w:rPr>
          <w:rFonts w:ascii="Arial" w:hAnsi="Arial" w:cs="Arial" w:eastAsia="Arial"/>
          <w:sz w:val="12"/>
          <w:szCs w:val="12"/>
          <w:color w:val="80828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2"/>
          <w:szCs w:val="12"/>
          <w:color w:val="808282"/>
          <w:spacing w:val="0"/>
          <w:w w:val="100"/>
          <w:position w:val="-1"/>
        </w:rPr>
      </w:r>
      <w:r>
        <w:rPr>
          <w:rFonts w:ascii="Arial" w:hAnsi="Arial" w:cs="Arial" w:eastAsia="Arial"/>
          <w:sz w:val="12"/>
          <w:szCs w:val="12"/>
          <w:color w:val="909191"/>
          <w:spacing w:val="0"/>
          <w:w w:val="154"/>
          <w:position w:val="-1"/>
        </w:rPr>
        <w:t>\</w:t>
      </w:r>
      <w:r>
        <w:rPr>
          <w:rFonts w:ascii="Arial" w:hAnsi="Arial" w:cs="Arial" w:eastAsia="Arial"/>
          <w:sz w:val="12"/>
          <w:szCs w:val="12"/>
          <w:color w:val="909191"/>
          <w:spacing w:val="-20"/>
          <w:w w:val="100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909191"/>
          <w:spacing w:val="0"/>
          <w:w w:val="127"/>
          <w:position w:val="-1"/>
        </w:rPr>
        <w:t>··-</w:t>
      </w:r>
      <w:r>
        <w:rPr>
          <w:rFonts w:ascii="Arial" w:hAnsi="Arial" w:cs="Arial" w:eastAsia="Arial"/>
          <w:sz w:val="12"/>
          <w:szCs w:val="12"/>
          <w:color w:val="909191"/>
          <w:spacing w:val="0"/>
          <w:w w:val="127"/>
          <w:position w:val="-1"/>
        </w:rPr>
        <w:t>.</w:t>
      </w:r>
      <w:r>
        <w:rPr>
          <w:rFonts w:ascii="Arial" w:hAnsi="Arial" w:cs="Arial" w:eastAsia="Arial"/>
          <w:sz w:val="12"/>
          <w:szCs w:val="12"/>
          <w:color w:val="909191"/>
          <w:spacing w:val="8"/>
          <w:w w:val="127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BCBCBC"/>
          <w:spacing w:val="0"/>
          <w:w w:val="100"/>
          <w:position w:val="-1"/>
        </w:rPr>
        <w:t>•</w:t>
      </w:r>
      <w:r>
        <w:rPr>
          <w:rFonts w:ascii="Arial" w:hAnsi="Arial" w:cs="Arial" w:eastAsia="Arial"/>
          <w:sz w:val="12"/>
          <w:szCs w:val="12"/>
          <w:color w:val="BCBCB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2"/>
          <w:szCs w:val="12"/>
          <w:color w:val="BCBCBC"/>
          <w:spacing w:val="0"/>
          <w:w w:val="100"/>
          <w:position w:val="-1"/>
        </w:rPr>
      </w:r>
      <w:r>
        <w:rPr>
          <w:rFonts w:ascii="Arial" w:hAnsi="Arial" w:cs="Arial" w:eastAsia="Arial"/>
          <w:sz w:val="12"/>
          <w:szCs w:val="12"/>
          <w:color w:val="909191"/>
          <w:spacing w:val="0"/>
          <w:w w:val="183"/>
          <w:i/>
          <w:position w:val="-1"/>
        </w:rPr>
        <w:t>-j</w:t>
      </w:r>
      <w:r>
        <w:rPr>
          <w:rFonts w:ascii="Arial" w:hAnsi="Arial" w:cs="Arial" w:eastAsia="Arial"/>
          <w:sz w:val="12"/>
          <w:szCs w:val="12"/>
          <w:color w:val="909191"/>
          <w:spacing w:val="-9"/>
          <w:w w:val="183"/>
          <w:i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6B6B6B"/>
          <w:spacing w:val="0"/>
          <w:w w:val="72"/>
          <w:position w:val="-1"/>
        </w:rPr>
        <w:t>.,.,.,,</w:t>
      </w:r>
      <w:r>
        <w:rPr>
          <w:rFonts w:ascii="Arial" w:hAnsi="Arial" w:cs="Arial" w:eastAsia="Arial"/>
          <w:sz w:val="12"/>
          <w:szCs w:val="12"/>
          <w:color w:val="6B6B6B"/>
          <w:spacing w:val="0"/>
          <w:w w:val="72"/>
          <w:position w:val="-1"/>
        </w:rPr>
        <w:t>     </w:t>
      </w:r>
      <w:r>
        <w:rPr>
          <w:rFonts w:ascii="Arial" w:hAnsi="Arial" w:cs="Arial" w:eastAsia="Arial"/>
          <w:sz w:val="12"/>
          <w:szCs w:val="12"/>
          <w:color w:val="6B6B6B"/>
          <w:spacing w:val="15"/>
          <w:w w:val="72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3D3D3D"/>
          <w:spacing w:val="0"/>
          <w:w w:val="278"/>
          <w:position w:val="-1"/>
        </w:rPr>
        <w:t>.</w:t>
      </w:r>
      <w:r>
        <w:rPr>
          <w:rFonts w:ascii="Arial" w:hAnsi="Arial" w:cs="Arial" w:eastAsia="Arial"/>
          <w:sz w:val="12"/>
          <w:szCs w:val="12"/>
          <w:color w:val="3D3D3D"/>
          <w:spacing w:val="-17"/>
          <w:w w:val="278"/>
          <w:position w:val="-1"/>
        </w:rPr>
        <w:t>.</w:t>
      </w:r>
      <w:r>
        <w:rPr>
          <w:rFonts w:ascii="Arial" w:hAnsi="Arial" w:cs="Arial" w:eastAsia="Arial"/>
          <w:sz w:val="12"/>
          <w:szCs w:val="12"/>
          <w:color w:val="909191"/>
          <w:spacing w:val="0"/>
          <w:w w:val="156"/>
          <w:position w:val="-1"/>
        </w:rPr>
        <w:t>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14" w:lineRule="exact"/>
        <w:ind w:left="362" w:right="-20"/>
        <w:jc w:val="left"/>
        <w:tabs>
          <w:tab w:pos="116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0"/>
          <w:szCs w:val="10"/>
          <w:color w:val="A8A8A8"/>
          <w:spacing w:val="0"/>
          <w:w w:val="100"/>
          <w:position w:val="-2"/>
        </w:rPr>
        <w:t>"'</w:t>
      </w:r>
      <w:r>
        <w:rPr>
          <w:rFonts w:ascii="Arial" w:hAnsi="Arial" w:cs="Arial" w:eastAsia="Arial"/>
          <w:sz w:val="10"/>
          <w:szCs w:val="10"/>
          <w:color w:val="A8A8A8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A8A8A8"/>
          <w:spacing w:val="12"/>
          <w:w w:val="100"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808282"/>
          <w:spacing w:val="0"/>
          <w:w w:val="100"/>
          <w:b/>
          <w:bCs/>
          <w:i/>
          <w:position w:val="-2"/>
        </w:rPr>
        <w:t>".4</w:t>
      </w:r>
      <w:r>
        <w:rPr>
          <w:rFonts w:ascii="Arial" w:hAnsi="Arial" w:cs="Arial" w:eastAsia="Arial"/>
          <w:sz w:val="10"/>
          <w:szCs w:val="10"/>
          <w:color w:val="808282"/>
          <w:spacing w:val="0"/>
          <w:w w:val="100"/>
          <w:b/>
          <w:bCs/>
          <w:i/>
          <w:position w:val="-2"/>
        </w:rPr>
        <w:t>)</w:t>
      </w:r>
      <w:r>
        <w:rPr>
          <w:rFonts w:ascii="Arial" w:hAnsi="Arial" w:cs="Arial" w:eastAsia="Arial"/>
          <w:sz w:val="10"/>
          <w:szCs w:val="10"/>
          <w:color w:val="808282"/>
          <w:spacing w:val="0"/>
          <w:w w:val="100"/>
          <w:b/>
          <w:bCs/>
          <w:i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808282"/>
          <w:spacing w:val="28"/>
          <w:w w:val="100"/>
          <w:b/>
          <w:bCs/>
          <w:i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6B6B6B"/>
          <w:spacing w:val="0"/>
          <w:w w:val="78"/>
          <w:position w:val="-2"/>
        </w:rPr>
        <w:t>...</w:t>
      </w:r>
      <w:r>
        <w:rPr>
          <w:rFonts w:ascii="Arial" w:hAnsi="Arial" w:cs="Arial" w:eastAsia="Arial"/>
          <w:sz w:val="10"/>
          <w:szCs w:val="10"/>
          <w:color w:val="6B6B6B"/>
          <w:spacing w:val="0"/>
          <w:w w:val="78"/>
          <w:position w:val="-2"/>
        </w:rPr>
        <w:t>     </w:t>
      </w:r>
      <w:r>
        <w:rPr>
          <w:rFonts w:ascii="Arial" w:hAnsi="Arial" w:cs="Arial" w:eastAsia="Arial"/>
          <w:sz w:val="10"/>
          <w:szCs w:val="10"/>
          <w:color w:val="6B6B6B"/>
          <w:spacing w:val="20"/>
          <w:w w:val="78"/>
          <w:position w:val="-2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909191"/>
          <w:spacing w:val="0"/>
          <w:w w:val="100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909191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909191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5"/>
          <w:szCs w:val="5"/>
          <w:color w:val="A8A8A8"/>
          <w:spacing w:val="0"/>
          <w:w w:val="245"/>
          <w:position w:val="-2"/>
        </w:rPr>
        <w:t>'</w:t>
      </w:r>
      <w:r>
        <w:rPr>
          <w:rFonts w:ascii="Times New Roman" w:hAnsi="Times New Roman" w:cs="Times New Roman" w:eastAsia="Times New Roman"/>
          <w:sz w:val="5"/>
          <w:szCs w:val="5"/>
          <w:color w:val="A8A8A8"/>
          <w:spacing w:val="-12"/>
          <w:w w:val="245"/>
          <w:position w:val="-2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BCBCBC"/>
          <w:spacing w:val="0"/>
          <w:w w:val="115"/>
          <w:position w:val="-2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BCBCBC"/>
          <w:spacing w:val="0"/>
          <w:w w:val="100"/>
          <w:position w:val="-2"/>
        </w:rPr>
        <w:t>      </w:t>
      </w:r>
      <w:r>
        <w:rPr>
          <w:rFonts w:ascii="Times New Roman" w:hAnsi="Times New Roman" w:cs="Times New Roman" w:eastAsia="Times New Roman"/>
          <w:sz w:val="5"/>
          <w:szCs w:val="5"/>
          <w:color w:val="BCBCBC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6B6B6B"/>
          <w:spacing w:val="0"/>
          <w:w w:val="192"/>
          <w:position w:val="-2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6B6B6B"/>
          <w:spacing w:val="0"/>
          <w:w w:val="192"/>
          <w:position w:val="-2"/>
        </w:rPr>
        <w:t>  </w:t>
      </w:r>
      <w:r>
        <w:rPr>
          <w:rFonts w:ascii="Times New Roman" w:hAnsi="Times New Roman" w:cs="Times New Roman" w:eastAsia="Times New Roman"/>
          <w:sz w:val="5"/>
          <w:szCs w:val="5"/>
          <w:color w:val="6B6B6B"/>
          <w:spacing w:val="12"/>
          <w:w w:val="192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65757"/>
          <w:spacing w:val="-27"/>
          <w:w w:val="74"/>
          <w:b/>
          <w:bCs/>
          <w:position w:val="-2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A8A8A8"/>
          <w:spacing w:val="0"/>
          <w:w w:val="74"/>
          <w:b/>
          <w:bCs/>
          <w:position w:val="-2"/>
        </w:rPr>
        <w:t>.ı</w:t>
      </w:r>
      <w:r>
        <w:rPr>
          <w:rFonts w:ascii="Times New Roman" w:hAnsi="Times New Roman" w:cs="Times New Roman" w:eastAsia="Times New Roman"/>
          <w:sz w:val="16"/>
          <w:szCs w:val="16"/>
          <w:color w:val="A8A8A8"/>
          <w:spacing w:val="0"/>
          <w:w w:val="74"/>
          <w:b/>
          <w:bCs/>
          <w:position w:val="-2"/>
        </w:rPr>
        <w:t>     </w:t>
      </w:r>
      <w:r>
        <w:rPr>
          <w:rFonts w:ascii="Times New Roman" w:hAnsi="Times New Roman" w:cs="Times New Roman" w:eastAsia="Times New Roman"/>
          <w:sz w:val="16"/>
          <w:szCs w:val="16"/>
          <w:color w:val="A8A8A8"/>
          <w:spacing w:val="21"/>
          <w:w w:val="74"/>
          <w:b/>
          <w:bCs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BCBCBC"/>
          <w:spacing w:val="0"/>
          <w:w w:val="74"/>
          <w:b/>
          <w:bCs/>
          <w:position w:val="-2"/>
        </w:rPr>
        <w:t>ı,ı.•</w:t>
      </w:r>
      <w:r>
        <w:rPr>
          <w:rFonts w:ascii="Arial" w:hAnsi="Arial" w:cs="Arial" w:eastAsia="Arial"/>
          <w:sz w:val="12"/>
          <w:szCs w:val="12"/>
          <w:color w:val="BCBCBC"/>
          <w:spacing w:val="0"/>
          <w:w w:val="74"/>
          <w:b/>
          <w:bCs/>
          <w:position w:val="-2"/>
        </w:rPr>
        <w:t>  </w:t>
      </w:r>
      <w:r>
        <w:rPr>
          <w:rFonts w:ascii="Arial" w:hAnsi="Arial" w:cs="Arial" w:eastAsia="Arial"/>
          <w:sz w:val="12"/>
          <w:szCs w:val="12"/>
          <w:color w:val="BCBCBC"/>
          <w:spacing w:val="24"/>
          <w:w w:val="74"/>
          <w:b/>
          <w:bCs/>
          <w:position w:val="-2"/>
        </w:rPr>
        <w:t> </w:t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74"/>
          <w:b/>
          <w:bCs/>
          <w:position w:val="-2"/>
        </w:rPr>
        <w:t>li.!'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4" w:lineRule="exact"/>
        <w:ind w:left="89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A8A8A8"/>
          <w:spacing w:val="0"/>
          <w:w w:val="51"/>
          <w:position w:val="-9"/>
        </w:rPr>
        <w:t>....</w:t>
      </w:r>
      <w:r>
        <w:rPr>
          <w:rFonts w:ascii="Times New Roman" w:hAnsi="Times New Roman" w:cs="Times New Roman" w:eastAsia="Times New Roman"/>
          <w:sz w:val="15"/>
          <w:szCs w:val="15"/>
          <w:color w:val="A8A8A8"/>
          <w:spacing w:val="9"/>
          <w:w w:val="51"/>
          <w:position w:val="-9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B6B6B"/>
          <w:spacing w:val="0"/>
          <w:w w:val="51"/>
          <w:position w:val="-9"/>
        </w:rPr>
        <w:t>...</w:t>
      </w:r>
      <w:r>
        <w:rPr>
          <w:rFonts w:ascii="Times New Roman" w:hAnsi="Times New Roman" w:cs="Times New Roman" w:eastAsia="Times New Roman"/>
          <w:sz w:val="15"/>
          <w:szCs w:val="15"/>
          <w:color w:val="6B6B6B"/>
          <w:spacing w:val="-11"/>
          <w:w w:val="51"/>
          <w:position w:val="-9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A8A8A8"/>
          <w:spacing w:val="-15"/>
          <w:w w:val="57"/>
          <w:position w:val="-9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6B6B6B"/>
          <w:spacing w:val="-13"/>
          <w:w w:val="51"/>
          <w:position w:val="-9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A8A8A8"/>
          <w:spacing w:val="0"/>
          <w:w w:val="57"/>
          <w:position w:val="-9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A8A8A8"/>
          <w:spacing w:val="-4"/>
          <w:w w:val="57"/>
          <w:position w:val="-9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A8A8A8"/>
          <w:spacing w:val="0"/>
          <w:w w:val="57"/>
          <w:position w:val="-9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A8A8A8"/>
          <w:spacing w:val="-16"/>
          <w:w w:val="57"/>
          <w:position w:val="-9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565757"/>
          <w:spacing w:val="0"/>
          <w:w w:val="87"/>
          <w:position w:val="-9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565757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65757"/>
          <w:spacing w:val="-1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8A8A8"/>
          <w:spacing w:val="0"/>
          <w:w w:val="115"/>
          <w:i/>
          <w:position w:val="-9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200"/>
          <w:cols w:num="2" w:equalWidth="0">
            <w:col w:w="6100" w:space="2367"/>
            <w:col w:w="2953"/>
          </w:cols>
        </w:sectPr>
      </w:pPr>
      <w:rPr/>
    </w:p>
    <w:p>
      <w:pPr>
        <w:spacing w:before="0" w:after="0" w:line="63" w:lineRule="exact"/>
        <w:ind w:right="945"/>
        <w:jc w:val="right"/>
        <w:tabs>
          <w:tab w:pos="58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BCBCBC"/>
          <w:w w:val="89"/>
          <w:position w:val="-4"/>
        </w:rPr>
        <w:t>.,.-.--./</w:t>
      </w:r>
      <w:r>
        <w:rPr>
          <w:rFonts w:ascii="Times New Roman" w:hAnsi="Times New Roman" w:cs="Times New Roman" w:eastAsia="Times New Roman"/>
          <w:sz w:val="11"/>
          <w:szCs w:val="11"/>
          <w:color w:val="BCBCBC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BCBCBC"/>
          <w:w w:val="100"/>
          <w:position w:val="-4"/>
        </w:rPr>
      </w:r>
      <w:r>
        <w:rPr>
          <w:rFonts w:ascii="Arial" w:hAnsi="Arial" w:cs="Arial" w:eastAsia="Arial"/>
          <w:sz w:val="8"/>
          <w:szCs w:val="8"/>
          <w:color w:val="909191"/>
          <w:spacing w:val="3"/>
          <w:w w:val="116"/>
          <w:position w:val="-4"/>
        </w:rPr>
        <w:t>.</w:t>
      </w:r>
      <w:r>
        <w:rPr>
          <w:rFonts w:ascii="Arial" w:hAnsi="Arial" w:cs="Arial" w:eastAsia="Arial"/>
          <w:sz w:val="8"/>
          <w:szCs w:val="8"/>
          <w:color w:val="6B6B6B"/>
          <w:spacing w:val="0"/>
          <w:w w:val="165"/>
          <w:position w:val="-4"/>
        </w:rPr>
        <w:t>,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760" w:bottom="280" w:left="300" w:right="200"/>
        </w:sectPr>
      </w:pPr>
      <w:rPr/>
    </w:p>
    <w:p>
      <w:pPr>
        <w:spacing w:before="92" w:after="0" w:line="193" w:lineRule="exact"/>
        <w:ind w:right="-20"/>
        <w:jc w:val="righ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-2"/>
          <w:w w:val="51"/>
          <w:position w:val="-1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2"/>
          <w:w w:val="69"/>
          <w:position w:val="-1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51"/>
          <w:position w:val="-15"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-78"/>
          <w:w w:val="52"/>
          <w:position w:val="-1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2"/>
          <w:w w:val="69"/>
          <w:position w:val="-1"/>
        </w:rPr>
        <w:t>o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51"/>
          <w:position w:val="-15"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right="-105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43"/>
          <w:szCs w:val="43"/>
          <w:color w:val="1C1F8E"/>
          <w:spacing w:val="0"/>
          <w:w w:val="100"/>
          <w:i/>
          <w:position w:val="-12"/>
        </w:rPr>
        <w:t>f</w:t>
      </w:r>
      <w:r>
        <w:rPr>
          <w:rFonts w:ascii="Arial" w:hAnsi="Arial" w:cs="Arial" w:eastAsia="Arial"/>
          <w:sz w:val="43"/>
          <w:szCs w:val="43"/>
          <w:color w:val="1C1F8E"/>
          <w:spacing w:val="0"/>
          <w:w w:val="100"/>
          <w:i/>
          <w:position w:val="-12"/>
        </w:rPr>
        <w:tab/>
      </w:r>
      <w:r>
        <w:rPr>
          <w:rFonts w:ascii="Arial" w:hAnsi="Arial" w:cs="Arial" w:eastAsia="Arial"/>
          <w:sz w:val="43"/>
          <w:szCs w:val="43"/>
          <w:color w:val="1C1F8E"/>
          <w:spacing w:val="0"/>
          <w:w w:val="100"/>
          <w:i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17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81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A7E"/>
          <w:spacing w:val="0"/>
          <w:w w:val="128"/>
          <w:position w:val="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A7E"/>
          <w:spacing w:val="-31"/>
          <w:w w:val="128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17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2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7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909191"/>
          <w:spacing w:val="0"/>
          <w:w w:val="200"/>
        </w:rPr>
        <w:t>;,</w:t>
      </w:r>
      <w:r>
        <w:rPr>
          <w:rFonts w:ascii="Arial" w:hAnsi="Arial" w:cs="Arial" w:eastAsia="Arial"/>
          <w:sz w:val="11"/>
          <w:szCs w:val="11"/>
          <w:color w:val="909191"/>
          <w:spacing w:val="-26"/>
          <w:w w:val="200"/>
        </w:rPr>
        <w:t> </w:t>
      </w:r>
      <w:r>
        <w:rPr>
          <w:rFonts w:ascii="Arial" w:hAnsi="Arial" w:cs="Arial" w:eastAsia="Arial"/>
          <w:sz w:val="11"/>
          <w:szCs w:val="11"/>
          <w:color w:val="BCBCBC"/>
          <w:spacing w:val="0"/>
          <w:w w:val="360"/>
        </w:rPr>
        <w:t>,</w:t>
      </w:r>
      <w:r>
        <w:rPr>
          <w:rFonts w:ascii="Arial" w:hAnsi="Arial" w:cs="Arial" w:eastAsia="Arial"/>
          <w:sz w:val="11"/>
          <w:szCs w:val="11"/>
          <w:color w:val="BCBCBC"/>
          <w:spacing w:val="-89"/>
          <w:w w:val="360"/>
        </w:rPr>
        <w:t> </w:t>
      </w:r>
      <w:r>
        <w:rPr>
          <w:rFonts w:ascii="Arial" w:hAnsi="Arial" w:cs="Arial" w:eastAsia="Arial"/>
          <w:sz w:val="11"/>
          <w:szCs w:val="11"/>
          <w:color w:val="909191"/>
          <w:spacing w:val="0"/>
          <w:w w:val="138"/>
        </w:rPr>
        <w:t>··.</w:t>
      </w:r>
      <w:r>
        <w:rPr>
          <w:rFonts w:ascii="Arial" w:hAnsi="Arial" w:cs="Arial" w:eastAsia="Arial"/>
          <w:sz w:val="11"/>
          <w:szCs w:val="11"/>
          <w:color w:val="909191"/>
          <w:spacing w:val="4"/>
          <w:w w:val="138"/>
        </w:rPr>
        <w:t>,</w:t>
      </w:r>
      <w:r>
        <w:rPr>
          <w:rFonts w:ascii="Arial" w:hAnsi="Arial" w:cs="Arial" w:eastAsia="Arial"/>
          <w:sz w:val="11"/>
          <w:szCs w:val="11"/>
          <w:color w:val="909191"/>
          <w:spacing w:val="0"/>
          <w:w w:val="138"/>
        </w:rPr>
        <w:t>••</w:t>
      </w:r>
      <w:r>
        <w:rPr>
          <w:rFonts w:ascii="Arial" w:hAnsi="Arial" w:cs="Arial" w:eastAsia="Arial"/>
          <w:sz w:val="11"/>
          <w:szCs w:val="11"/>
          <w:color w:val="909191"/>
          <w:spacing w:val="-40"/>
          <w:w w:val="138"/>
        </w:rPr>
        <w:t> </w:t>
      </w:r>
      <w:r>
        <w:rPr>
          <w:rFonts w:ascii="Arial" w:hAnsi="Arial" w:cs="Arial" w:eastAsia="Arial"/>
          <w:sz w:val="11"/>
          <w:szCs w:val="11"/>
          <w:color w:val="909191"/>
          <w:spacing w:val="0"/>
          <w:w w:val="100"/>
        </w:rPr>
        <w:tab/>
      </w:r>
      <w:r>
        <w:rPr>
          <w:rFonts w:ascii="Arial" w:hAnsi="Arial" w:cs="Arial" w:eastAsia="Arial"/>
          <w:sz w:val="11"/>
          <w:szCs w:val="11"/>
          <w:color w:val="909191"/>
          <w:spacing w:val="0"/>
          <w:w w:val="52"/>
        </w:rPr>
        <w:t>•</w:t>
      </w:r>
      <w:r>
        <w:rPr>
          <w:rFonts w:ascii="Arial" w:hAnsi="Arial" w:cs="Arial" w:eastAsia="Arial"/>
          <w:sz w:val="11"/>
          <w:szCs w:val="11"/>
          <w:color w:val="909191"/>
          <w:spacing w:val="0"/>
          <w:w w:val="52"/>
        </w:rPr>
        <w:t> </w:t>
      </w:r>
      <w:r>
        <w:rPr>
          <w:rFonts w:ascii="Arial" w:hAnsi="Arial" w:cs="Arial" w:eastAsia="Arial"/>
          <w:sz w:val="11"/>
          <w:szCs w:val="11"/>
          <w:color w:val="909191"/>
          <w:spacing w:val="3"/>
          <w:w w:val="52"/>
        </w:rPr>
        <w:t> </w:t>
      </w:r>
      <w:r>
        <w:rPr>
          <w:rFonts w:ascii="Arial" w:hAnsi="Arial" w:cs="Arial" w:eastAsia="Arial"/>
          <w:sz w:val="11"/>
          <w:szCs w:val="11"/>
          <w:color w:val="BCBCBC"/>
          <w:spacing w:val="0"/>
          <w:w w:val="144"/>
        </w:rPr>
        <w:t>i:·'</w:t>
      </w:r>
      <w:r>
        <w:rPr>
          <w:rFonts w:ascii="Arial" w:hAnsi="Arial" w:cs="Arial" w:eastAsia="Arial"/>
          <w:sz w:val="11"/>
          <w:szCs w:val="11"/>
          <w:color w:val="BCBCBC"/>
          <w:spacing w:val="-10"/>
          <w:w w:val="144"/>
        </w:rPr>
        <w:t> </w:t>
      </w:r>
      <w:r>
        <w:rPr>
          <w:rFonts w:ascii="Arial" w:hAnsi="Arial" w:cs="Arial" w:eastAsia="Arial"/>
          <w:sz w:val="11"/>
          <w:szCs w:val="11"/>
          <w:color w:val="A8A8A8"/>
          <w:spacing w:val="0"/>
          <w:w w:val="144"/>
        </w:rPr>
        <w:t>'1</w:t>
      </w:r>
      <w:r>
        <w:rPr>
          <w:rFonts w:ascii="Arial" w:hAnsi="Arial" w:cs="Arial" w:eastAsia="Arial"/>
          <w:sz w:val="11"/>
          <w:szCs w:val="11"/>
          <w:color w:val="A8A8A8"/>
          <w:spacing w:val="2"/>
          <w:w w:val="14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8A8A8"/>
          <w:spacing w:val="0"/>
          <w:w w:val="32"/>
        </w:rPr>
        <w:t>.._</w:t>
      </w:r>
      <w:r>
        <w:rPr>
          <w:rFonts w:ascii="Times New Roman" w:hAnsi="Times New Roman" w:cs="Times New Roman" w:eastAsia="Times New Roman"/>
          <w:sz w:val="22"/>
          <w:szCs w:val="22"/>
          <w:color w:val="A8A8A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B6B6B"/>
          <w:spacing w:val="0"/>
          <w:w w:val="47"/>
        </w:rPr>
        <w:t>_-ı</w:t>
      </w:r>
      <w:r>
        <w:rPr>
          <w:rFonts w:ascii="Times New Roman" w:hAnsi="Times New Roman" w:cs="Times New Roman" w:eastAsia="Times New Roman"/>
          <w:sz w:val="22"/>
          <w:szCs w:val="22"/>
          <w:color w:val="6B6B6B"/>
          <w:spacing w:val="-7"/>
          <w:w w:val="47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A8A8A8"/>
          <w:spacing w:val="-48"/>
          <w:w w:val="99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6B6B6B"/>
          <w:spacing w:val="-17"/>
          <w:w w:val="48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6B6B6B"/>
          <w:spacing w:val="-29"/>
          <w:w w:val="136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909191"/>
          <w:spacing w:val="0"/>
          <w:w w:val="109"/>
        </w:rPr>
        <w:t>&gt;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200"/>
          <w:cols w:num="3" w:equalWidth="0">
            <w:col w:w="690" w:space="2193"/>
            <w:col w:w="2816" w:space="3199"/>
            <w:col w:w="2522"/>
          </w:cols>
        </w:sectPr>
      </w:pPr>
      <w:rPr/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pict>
          <v:group style="position:absolute;margin-left:19.605207pt;margin-top:19.348663pt;width:560.920248pt;height:802.980037pt;mso-position-horizontal-relative:page;mso-position-vertical-relative:page;z-index:-15764" coordorigin="392,387" coordsize="11218,16060">
            <v:group style="position:absolute;left:409;top:394;width:2;height:318" coordorigin="409,394" coordsize="2,318">
              <v:shape style="position:absolute;left:409;top:394;width:2;height:318" coordorigin="409,394" coordsize="0,318" path="m409,712l409,394e" filled="f" stroked="t" strokeweight=".704379pt" strokecolor="#5B5B5B">
                <v:path arrowok="t"/>
              </v:shape>
            </v:group>
            <v:group style="position:absolute;left:411;top:655;width:2;height:309" coordorigin="411,655" coordsize="2,309">
              <v:shape style="position:absolute;left:411;top:655;width:2;height:309" coordorigin="411,655" coordsize="0,309" path="m411,964l411,655e" filled="f" stroked="t" strokeweight=".469586pt" strokecolor="#484848">
                <v:path arrowok="t"/>
              </v:shape>
            </v:group>
            <v:group style="position:absolute;left:411;top:892;width:2;height:1087" coordorigin="411,892" coordsize="2,1087">
              <v:shape style="position:absolute;left:411;top:892;width:2;height:1087" coordorigin="411,892" coordsize="0,1087" path="m411,1980l411,892e" filled="f" stroked="t" strokeweight=".939172pt" strokecolor="#5B5B5B">
                <v:path arrowok="t"/>
              </v:shape>
            </v:group>
            <v:group style="position:absolute;left:2315;top:418;width:2;height:1253" coordorigin="2315,418" coordsize="2,1253">
              <v:shape style="position:absolute;left:2315;top:418;width:2;height:1253" coordorigin="2315,418" coordsize="0,1253" path="m2315,1671l2315,418e" filled="f" stroked="t" strokeweight=".704379pt" strokecolor="#646464">
                <v:path arrowok="t"/>
              </v:shape>
            </v:group>
            <v:group style="position:absolute;left:2315;top:907;width:2;height:123" coordorigin="2315,907" coordsize="2,123">
              <v:shape style="position:absolute;left:2315;top:907;width:2;height:123" coordorigin="2315,907" coordsize="0,123" path="m2315,1030l2315,907e" filled="f" stroked="t" strokeweight=".469586pt" strokecolor="#3B3B3B">
                <v:path arrowok="t"/>
              </v:shape>
            </v:group>
            <v:group style="position:absolute;left:9007;top:418;width:2;height:294" coordorigin="9007,418" coordsize="2,294">
              <v:shape style="position:absolute;left:9007;top:418;width:2;height:294" coordorigin="9007,418" coordsize="0,294" path="m9007,712l9007,418e" filled="f" stroked="t" strokeweight=".939172pt" strokecolor="#6B6B6B">
                <v:path arrowok="t"/>
              </v:shape>
            </v:group>
            <v:group style="position:absolute;left:9007;top:655;width:2;height:579" coordorigin="9007,655" coordsize="2,579">
              <v:shape style="position:absolute;left:9007;top:655;width:2;height:579" coordorigin="9007,655" coordsize="0,579" path="m9007,1234l9007,655e" filled="f" stroked="t" strokeweight=".469586pt" strokecolor="#575757">
                <v:path arrowok="t"/>
              </v:shape>
            </v:group>
            <v:group style="position:absolute;left:9007;top:907;width:2;height:764" coordorigin="9007,907" coordsize="2,764">
              <v:shape style="position:absolute;left:9007;top:907;width:2;height:764" coordorigin="9007,907" coordsize="0,764" path="m9007,1671l9007,907e" filled="f" stroked="t" strokeweight=".704379pt" strokecolor="#606060">
                <v:path arrowok="t"/>
              </v:shape>
            </v:group>
            <v:group style="position:absolute;left:11575;top:408;width:2;height:9020" coordorigin="11575,408" coordsize="2,9020">
              <v:shape style="position:absolute;left:11575;top:408;width:2;height:9020" coordorigin="11575,408" coordsize="0,9020" path="m11575,9428l11575,408e" filled="f" stroked="t" strokeweight=".704379pt" strokecolor="#6B6B6B">
                <v:path arrowok="t"/>
              </v:shape>
            </v:group>
            <v:group style="position:absolute;left:399;top:1662;width:11181;height:2" coordorigin="399,1662" coordsize="11181,2">
              <v:shape style="position:absolute;left:399;top:1662;width:11181;height:2" coordorigin="399,1662" coordsize="11181,0" path="m399,1662l11580,1662e" filled="f" stroked="t" strokeweight=".704379pt" strokecolor="#646464">
                <v:path arrowok="t"/>
              </v:shape>
            </v:group>
            <v:group style="position:absolute;left:399;top:1897;width:11181;height:2" coordorigin="399,1897" coordsize="11181,2">
              <v:shape style="position:absolute;left:399;top:1897;width:11181;height:2" coordorigin="399,1897" coordsize="11181,0" path="m399,1897l11580,1897e" filled="f" stroked="t" strokeweight=".704379pt" strokecolor="#646464">
                <v:path arrowok="t"/>
              </v:shape>
            </v:group>
            <v:group style="position:absolute;left:404;top:2139;width:2456;height:2" coordorigin="404,2139" coordsize="2456,2">
              <v:shape style="position:absolute;left:404;top:2139;width:2456;height:2" coordorigin="404,2139" coordsize="2456,0" path="m404,2139l2860,2139e" filled="f" stroked="t" strokeweight=".704379pt" strokecolor="#646464">
                <v:path arrowok="t"/>
              </v:shape>
            </v:group>
            <v:group style="position:absolute;left:409;top:1851;width:2;height:318" coordorigin="409,1851" coordsize="2,318">
              <v:shape style="position:absolute;left:409;top:1851;width:2;height:318" coordorigin="409,1851" coordsize="0,318" path="m409,2169l409,1851e" filled="f" stroked="t" strokeweight=".469586pt" strokecolor="#4B4B4B">
                <v:path arrowok="t"/>
              </v:shape>
            </v:group>
            <v:group style="position:absolute;left:2780;top:2141;width:324;height:2" coordorigin="2780,2141" coordsize="324,2">
              <v:shape style="position:absolute;left:2780;top:2141;width:324;height:2" coordorigin="2780,2141" coordsize="324,0" path="m2780,2141l3104,2141e" filled="f" stroked="t" strokeweight=".469586pt" strokecolor="#444444">
                <v:path arrowok="t"/>
              </v:shape>
            </v:group>
            <v:group style="position:absolute;left:3048;top:2141;width:5762;height:2" coordorigin="3048,2141" coordsize="5762,2">
              <v:shape style="position:absolute;left:3048;top:2141;width:5762;height:2" coordorigin="3048,2141" coordsize="5762,0" path="m3048,2141l8809,2141e" filled="f" stroked="t" strokeweight=".704379pt" strokecolor="#606060">
                <v:path arrowok="t"/>
              </v:shape>
            </v:group>
            <v:group style="position:absolute;left:8678;top:2139;width:2907;height:2" coordorigin="8678,2139" coordsize="2907,2">
              <v:shape style="position:absolute;left:8678;top:2139;width:2907;height:2" coordorigin="8678,2139" coordsize="2907,0" path="m8678,2139l11585,2139e" filled="f" stroked="t" strokeweight=".704379pt" strokecolor="#747474">
                <v:path arrowok="t"/>
              </v:shape>
            </v:group>
            <v:group style="position:absolute;left:399;top:2378;width:11157;height:2" coordorigin="399,2378" coordsize="11157,2">
              <v:shape style="position:absolute;left:399;top:2378;width:11157;height:2" coordorigin="399,2378" coordsize="11157,0" path="m399,2378l11557,2378e" filled="f" stroked="t" strokeweight=".704379pt" strokecolor="#6B6B6B">
                <v:path arrowok="t"/>
              </v:shape>
            </v:group>
            <v:group style="position:absolute;left:8964;top:2378;width:249;height:2" coordorigin="8964,2378" coordsize="249,2">
              <v:shape style="position:absolute;left:8964;top:2378;width:249;height:2" coordorigin="8964,2378" coordsize="249,0" path="m8964,2378l9213,2378e" filled="f" stroked="t" strokeweight=".469586pt" strokecolor="#4F4F4F">
                <v:path arrowok="t"/>
              </v:shape>
            </v:group>
            <v:group style="position:absolute;left:10819;top:2376;width:761;height:2" coordorigin="10819,2376" coordsize="761,2">
              <v:shape style="position:absolute;left:10819;top:2376;width:761;height:2" coordorigin="10819,2376" coordsize="761,0" path="m10819,2376l11580,2376e" filled="f" stroked="t" strokeweight=".469586pt" strokecolor="#808080">
                <v:path arrowok="t"/>
              </v:shape>
            </v:group>
            <v:group style="position:absolute;left:404;top:2618;width:10857;height:2" coordorigin="404,2618" coordsize="10857,2">
              <v:shape style="position:absolute;left:404;top:2618;width:10857;height:2" coordorigin="404,2618" coordsize="10857,0" path="m404,2618l11261,2618e" filled="f" stroked="t" strokeweight=".704379pt" strokecolor="#676767">
                <v:path arrowok="t"/>
              </v:shape>
            </v:group>
            <v:group style="position:absolute;left:409;top:2098;width:2;height:546" coordorigin="409,2098" coordsize="2,546">
              <v:shape style="position:absolute;left:409;top:2098;width:2;height:546" coordorigin="409,2098" coordsize="0,546" path="m409,2644l409,2098e" filled="f" stroked="t" strokeweight=".704379pt" strokecolor="#606060">
                <v:path arrowok="t"/>
              </v:shape>
            </v:group>
            <v:group style="position:absolute;left:8964;top:2616;width:249;height:2" coordorigin="8964,2616" coordsize="249,2">
              <v:shape style="position:absolute;left:8964;top:2616;width:249;height:2" coordorigin="8964,2616" coordsize="249,0" path="m8964,2616l9213,2616e" filled="f" stroked="t" strokeweight=".469586pt" strokecolor="#484848">
                <v:path arrowok="t"/>
              </v:shape>
            </v:group>
            <v:group style="position:absolute;left:10885;top:2616;width:700;height:2" coordorigin="10885,2616" coordsize="700,2">
              <v:shape style="position:absolute;left:10885;top:2616;width:700;height:2" coordorigin="10885,2616" coordsize="700,0" path="m10885,2616l11585,2616e" filled="f" stroked="t" strokeweight=".704379pt" strokecolor="#808080">
                <v:path arrowok="t"/>
              </v:shape>
            </v:group>
            <v:group style="position:absolute;left:11575;top:1918;width:2;height:5108" coordorigin="11575,1918" coordsize="2,5108">
              <v:shape style="position:absolute;left:11575;top:1918;width:2;height:5108" coordorigin="11575,1918" coordsize="0,5108" path="m11575,7026l11575,1918e" filled="f" stroked="t" strokeweight=".704379pt" strokecolor="#676767">
                <v:path arrowok="t"/>
              </v:shape>
            </v:group>
            <v:group style="position:absolute;left:404;top:2855;width:11181;height:2" coordorigin="404,2855" coordsize="11181,2">
              <v:shape style="position:absolute;left:404;top:2855;width:11181;height:2" coordorigin="404,2855" coordsize="11181,0" path="m404,2855l11585,2855e" filled="f" stroked="t" strokeweight=".704379pt" strokecolor="#7C7C7C">
                <v:path arrowok="t"/>
              </v:shape>
            </v:group>
            <v:group style="position:absolute;left:409;top:2573;width:2;height:328" coordorigin="409,2573" coordsize="2,328">
              <v:shape style="position:absolute;left:409;top:2573;width:2;height:328" coordorigin="409,2573" coordsize="0,328" path="m409,2901l409,2573e" filled="f" stroked="t" strokeweight=".469586pt" strokecolor="#444444">
                <v:path arrowok="t"/>
              </v:shape>
            </v:group>
            <v:group style="position:absolute;left:420;top:2829;width:2;height:13610" coordorigin="420,2829" coordsize="2,13610">
              <v:shape style="position:absolute;left:420;top:2829;width:2;height:13610" coordorigin="420,2829" coordsize="0,13610" path="m420,16440l420,2829e" filled="f" stroked="t" strokeweight=".704379pt" strokecolor="#5B5B5B">
                <v:path arrowok="t"/>
              </v:shape>
            </v:group>
            <v:group style="position:absolute;left:6861;top:2844;width:2;height:750" coordorigin="6861,2844" coordsize="2,750">
              <v:shape style="position:absolute;left:6861;top:2844;width:2;height:750" coordorigin="6861,2844" coordsize="0,750" path="m6861,3594l6861,2844e" filled="f" stroked="t" strokeweight=".704379pt" strokecolor="#575757">
                <v:path arrowok="t"/>
              </v:shape>
            </v:group>
            <v:group style="position:absolute;left:6847;top:3261;width:2146;height:2" coordorigin="6847,3261" coordsize="2146,2">
              <v:shape style="position:absolute;left:6847;top:3261;width:2146;height:2" coordorigin="6847,3261" coordsize="2146,0" path="m6847,3261l8993,3261e" filled="f" stroked="t" strokeweight=".234793pt" strokecolor="#646464">
                <v:path arrowok="t"/>
              </v:shape>
            </v:group>
            <v:group style="position:absolute;left:11575;top:2829;width:2;height:294" coordorigin="11575,2829" coordsize="2,294">
              <v:shape style="position:absolute;left:11575;top:2829;width:2;height:294" coordorigin="11575,2829" coordsize="0,294" path="m11575,3124l11575,2829e" filled="f" stroked="t" strokeweight=".469586pt" strokecolor="#4F4F4F">
                <v:path arrowok="t"/>
              </v:shape>
            </v:group>
            <v:group style="position:absolute;left:8993;top:3261;width:1949;height:2" coordorigin="8993,3261" coordsize="1949,2">
              <v:shape style="position:absolute;left:8993;top:3261;width:1949;height:2" coordorigin="8993,3261" coordsize="1949,0" path="m8993,3261l10941,3261e" filled="f" stroked="t" strokeweight=".234793pt" strokecolor="#000000">
                <v:path arrowok="t"/>
              </v:shape>
            </v:group>
            <v:group style="position:absolute;left:10941;top:3261;width:634;height:2" coordorigin="10941,3261" coordsize="634,2">
              <v:shape style="position:absolute;left:10941;top:3261;width:634;height:2" coordorigin="10941,3261" coordsize="634,0" path="m10941,3261l11575,3261e" filled="f" stroked="t" strokeweight=".234793pt" strokecolor="#6B6B6B">
                <v:path arrowok="t"/>
              </v:shape>
            </v:group>
            <v:group style="position:absolute;left:399;top:3582;width:2822;height:2" coordorigin="399,3582" coordsize="2822,2">
              <v:shape style="position:absolute;left:399;top:3582;width:2822;height:2" coordorigin="399,3582" coordsize="2822,0" path="m399,3582l3221,3582e" filled="f" stroked="t" strokeweight=".704379pt" strokecolor="#646464">
                <v:path arrowok="t"/>
              </v:shape>
            </v:group>
            <v:group style="position:absolute;left:2780;top:3584;width:324;height:2" coordorigin="2780,3584" coordsize="324,2">
              <v:shape style="position:absolute;left:2780;top:3584;width:324;height:2" coordorigin="2780,3584" coordsize="324,0" path="m2780,3584l3104,3584e" filled="f" stroked="t" strokeweight=".469586pt" strokecolor="#444444">
                <v:path arrowok="t"/>
              </v:shape>
            </v:group>
            <v:group style="position:absolute;left:3794;top:3067;width:2;height:223" coordorigin="3794,3067" coordsize="2,223">
              <v:shape style="position:absolute;left:3794;top:3067;width:2;height:223" coordorigin="3794,3067" coordsize="0,223" path="m3794,3290l3794,3067e" filled="f" stroked="t" strokeweight=".469586pt" strokecolor="#5B5B5B">
                <v:path arrowok="t"/>
              </v:shape>
            </v:group>
            <v:group style="position:absolute;left:3785;top:3273;width:2742;height:2" coordorigin="3785,3273" coordsize="2742,2">
              <v:shape style="position:absolute;left:3785;top:3273;width:2742;height:2" coordorigin="3785,3273" coordsize="2742,0" path="m3785,3273l6527,3273e" filled="f" stroked="t" strokeweight=".469586pt" strokecolor="#7C7C7C">
                <v:path arrowok="t"/>
              </v:shape>
            </v:group>
            <v:group style="position:absolute;left:3794;top:2853;width:2;height:741" coordorigin="3794,2853" coordsize="2,741">
              <v:shape style="position:absolute;left:3794;top:2853;width:2;height:741" coordorigin="3794,2853" coordsize="0,741" path="m3794,3594l3794,2853e" filled="f" stroked="t" strokeweight=".704379pt" strokecolor="#575757">
                <v:path arrowok="t"/>
              </v:shape>
            </v:group>
            <v:group style="position:absolute;left:3132;top:3579;width:3475;height:2" coordorigin="3132,3579" coordsize="3475,2">
              <v:shape style="position:absolute;left:3132;top:3579;width:3475;height:2" coordorigin="3132,3579" coordsize="3475,0" path="m3132,3579l6607,3579e" filled="f" stroked="t" strokeweight=".939172pt" strokecolor="#4F4F4F">
                <v:path arrowok="t"/>
              </v:shape>
            </v:group>
            <v:group style="position:absolute;left:5992;top:3582;width:5588;height:2" coordorigin="5992,3582" coordsize="5588,2">
              <v:shape style="position:absolute;left:5992;top:3582;width:5588;height:2" coordorigin="5992,3582" coordsize="5588,0" path="m5992,3582l11580,3582e" filled="f" stroked="t" strokeweight=".704379pt" strokecolor="#707070">
                <v:path arrowok="t"/>
              </v:shape>
            </v:group>
            <v:group style="position:absolute;left:404;top:3857;width:11143;height:2" coordorigin="404,3857" coordsize="11143,2">
              <v:shape style="position:absolute;left:404;top:3857;width:11143;height:2" coordorigin="404,3857" coordsize="11143,0" path="m404,3857l11547,3857e" filled="f" stroked="t" strokeweight=".704379pt" strokecolor="#646464">
                <v:path arrowok="t"/>
              </v:shape>
            </v:group>
            <v:group style="position:absolute;left:10913;top:3852;width:672;height:2" coordorigin="10913,3852" coordsize="672,2">
              <v:shape style="position:absolute;left:10913;top:3852;width:672;height:2" coordorigin="10913,3852" coordsize="672,0" path="m10913,3852l11585,3852e" filled="f" stroked="t" strokeweight=".704379pt" strokecolor="#808080">
                <v:path arrowok="t"/>
              </v:shape>
            </v:group>
            <v:group style="position:absolute;left:2310;top:4094;width:9274;height:2" coordorigin="2310,4094" coordsize="9274,2">
              <v:shape style="position:absolute;left:2310;top:4094;width:9274;height:2" coordorigin="2310,4094" coordsize="9274,0" path="m2310,4094l11585,4094e" filled="f" stroked="t" strokeweight=".704379pt" strokecolor="#646464">
                <v:path arrowok="t"/>
              </v:shape>
            </v:group>
            <v:group style="position:absolute;left:2317;top:3579;width:2;height:1258" coordorigin="2317,3579" coordsize="2,1258">
              <v:shape style="position:absolute;left:2317;top:3579;width:2;height:1258" coordorigin="2317,3579" coordsize="0,1258" path="m2317,4837l2317,3579e" filled="f" stroked="t" strokeweight=".704379pt" strokecolor="#676767">
                <v:path arrowok="t"/>
              </v:shape>
            </v:group>
            <v:group style="position:absolute;left:4841;top:4092;width:2;height:508" coordorigin="4841,4092" coordsize="2,508">
              <v:shape style="position:absolute;left:4841;top:4092;width:2;height:508" coordorigin="4841,4092" coordsize="0,508" path="m4841,4600l4841,4092e" filled="f" stroked="t" strokeweight=".704379pt" strokecolor="#575757">
                <v:path arrowok="t"/>
              </v:shape>
            </v:group>
            <v:group style="position:absolute;left:7621;top:4083;width:2;height:261" coordorigin="7621,4083" coordsize="2,261">
              <v:shape style="position:absolute;left:7621;top:4083;width:2;height:261" coordorigin="7621,4083" coordsize="0,261" path="m7621,4344l7621,4083e" filled="f" stroked="t" strokeweight=".234793pt" strokecolor="#747474">
                <v:path arrowok="t"/>
              </v:shape>
            </v:group>
            <v:group style="position:absolute;left:4837;top:4583;width:4184;height:2" coordorigin="4837,4583" coordsize="4184,2">
              <v:shape style="position:absolute;left:4837;top:4583;width:4184;height:2" coordorigin="4837,4583" coordsize="4184,0" path="m4837,4583l9021,4583e" filled="f" stroked="t" strokeweight=".704379pt" strokecolor="#676767">
                <v:path arrowok="t"/>
              </v:shape>
            </v:group>
            <v:group style="position:absolute;left:7621;top:4344;width:2;height:237" coordorigin="7621,4344" coordsize="2,237">
              <v:shape style="position:absolute;left:7621;top:4344;width:2;height:237" coordorigin="7621,4344" coordsize="0,237" path="m7621,4581l7621,4344e" filled="f" stroked="t" strokeweight=".234793pt" strokecolor="#8C8C8C">
                <v:path arrowok="t"/>
              </v:shape>
            </v:group>
            <v:group style="position:absolute;left:8964;top:4581;width:249;height:2" coordorigin="8964,4581" coordsize="249,2">
              <v:shape style="position:absolute;left:8964;top:4581;width:249;height:2" coordorigin="8964,4581" coordsize="249,0" path="m8964,4581l9213,4581e" filled="f" stroked="t" strokeweight=".469586pt" strokecolor="#575757">
                <v:path arrowok="t"/>
              </v:shape>
            </v:group>
            <v:group style="position:absolute;left:9157;top:4581;width:2428;height:2" coordorigin="9157,4581" coordsize="2428,2">
              <v:shape style="position:absolute;left:9157;top:4581;width:2428;height:2" coordorigin="9157,4581" coordsize="2428,0" path="m9157,4581l11585,4581e" filled="f" stroked="t" strokeweight=".704379pt" strokecolor="#747474">
                <v:path arrowok="t"/>
              </v:shape>
            </v:group>
            <v:group style="position:absolute;left:4841;top:4543;width:2;height:294" coordorigin="4841,4543" coordsize="2,294">
              <v:shape style="position:absolute;left:4841;top:4543;width:2;height:294" coordorigin="4841,4543" coordsize="0,294" path="m4841,4837l4841,4543e" filled="f" stroked="t" strokeweight=".469586pt" strokecolor="#484848">
                <v:path arrowok="t"/>
              </v:shape>
            </v:group>
            <v:group style="position:absolute;left:4832;top:4823;width:6137;height:2" coordorigin="4832,4823" coordsize="6137,2">
              <v:shape style="position:absolute;left:4832;top:4823;width:6137;height:2" coordorigin="4832,4823" coordsize="6137,0" path="m4832,4823l10970,4823e" filled="f" stroked="t" strokeweight=".704379pt" strokecolor="#676767">
                <v:path arrowok="t"/>
              </v:shape>
            </v:group>
            <v:group style="position:absolute;left:10636;top:4821;width:953;height:2" coordorigin="10636,4821" coordsize="953,2">
              <v:shape style="position:absolute;left:10636;top:4821;width:953;height:2" coordorigin="10636,4821" coordsize="953,0" path="m10636,4821l11589,4821e" filled="f" stroked="t" strokeweight=".704379pt" strokecolor="#808080">
                <v:path arrowok="t"/>
              </v:shape>
            </v:group>
            <v:group style="position:absolute;left:413;top:4780;width:2;height:299" coordorigin="413,4780" coordsize="2,299">
              <v:shape style="position:absolute;left:413;top:4780;width:2;height:299" coordorigin="413,4780" coordsize="0,299" path="m413,5079l413,4780e" filled="f" stroked="t" strokeweight=".469586pt" strokecolor="#484848">
                <v:path arrowok="t"/>
              </v:shape>
            </v:group>
            <v:group style="position:absolute;left:2320;top:4780;width:2;height:299" coordorigin="2320,4780" coordsize="2,299">
              <v:shape style="position:absolute;left:2320;top:4780;width:2;height:299" coordorigin="2320,4780" coordsize="0,299" path="m2320,5079l2320,4780e" filled="f" stroked="t" strokeweight=".469586pt" strokecolor="#4F4F4F">
                <v:path arrowok="t"/>
              </v:shape>
            </v:group>
            <v:group style="position:absolute;left:4832;top:5063;width:6753;height:2" coordorigin="4832,5063" coordsize="6753,2">
              <v:shape style="position:absolute;left:4832;top:5063;width:6753;height:2" coordorigin="4832,5063" coordsize="6753,0" path="m4832,5063l11585,5063e" filled="f" stroked="t" strokeweight=".704379pt" strokecolor="#6B6B6B">
                <v:path arrowok="t"/>
              </v:shape>
            </v:group>
            <v:group style="position:absolute;left:2320;top:5023;width:2;height:318" coordorigin="2320,5023" coordsize="2,318">
              <v:shape style="position:absolute;left:2320;top:5023;width:2;height:318" coordorigin="2320,5023" coordsize="0,318" path="m2320,5341l2320,5023e" filled="f" stroked="t" strokeweight=".939172pt" strokecolor="#707070">
                <v:path arrowok="t"/>
              </v:shape>
            </v:group>
            <v:group style="position:absolute;left:2780;top:5303;width:324;height:2" coordorigin="2780,5303" coordsize="324,2">
              <v:shape style="position:absolute;left:2780;top:5303;width:324;height:2" coordorigin="2780,5303" coordsize="324,0" path="m2780,5303l3104,5303e" filled="f" stroked="t" strokeweight=".469586pt" strokecolor="#5B5B5B">
                <v:path arrowok="t"/>
              </v:shape>
            </v:group>
            <v:group style="position:absolute;left:2310;top:5300;width:9279;height:2" coordorigin="2310,5300" coordsize="9279,2">
              <v:shape style="position:absolute;left:2310;top:5300;width:9279;height:2" coordorigin="2310,5300" coordsize="9279,0" path="m2310,5300l11589,5300e" filled="f" stroked="t" strokeweight=".704379pt" strokecolor="#676767">
                <v:path arrowok="t"/>
              </v:shape>
            </v:group>
            <v:group style="position:absolute;left:2320;top:5284;width:2;height:560" coordorigin="2320,5284" coordsize="2,560">
              <v:shape style="position:absolute;left:2320;top:5284;width:2;height:560" coordorigin="2320,5284" coordsize="0,560" path="m2320,5844l2320,5284e" filled="f" stroked="t" strokeweight=".469586pt" strokecolor="#646464">
                <v:path arrowok="t"/>
              </v:shape>
            </v:group>
            <v:group style="position:absolute;left:4837;top:5279;width:2;height:299" coordorigin="4837,5279" coordsize="2,299">
              <v:shape style="position:absolute;left:4837;top:5279;width:2;height:299" coordorigin="4837,5279" coordsize="0,299" path="m4837,5578l4837,5279e" filled="f" stroked="t" strokeweight=".469586pt" strokecolor="#3F3F3F">
                <v:path arrowok="t"/>
              </v:shape>
            </v:group>
            <v:group style="position:absolute;left:409;top:5533;width:11181;height:2" coordorigin="409,5533" coordsize="11181,2">
              <v:shape style="position:absolute;left:409;top:5533;width:11181;height:2" coordorigin="409,5533" coordsize="11181,0" path="m409,5533l11589,5533e" filled="f" stroked="t" strokeweight=".704379pt" strokecolor="#6B6B6B">
                <v:path arrowok="t"/>
              </v:shape>
            </v:group>
            <v:group style="position:absolute;left:4839;top:4780;width:2;height:1514" coordorigin="4839,4780" coordsize="2,1514">
              <v:shape style="position:absolute;left:4839;top:4780;width:2;height:1514" coordorigin="4839,4780" coordsize="0,1514" path="m4839,6295l4839,4780e" filled="f" stroked="t" strokeweight=".704379pt" strokecolor="#5B5B5B">
                <v:path arrowok="t"/>
              </v:shape>
            </v:group>
            <v:group style="position:absolute;left:7621;top:5535;width:2;height:498" coordorigin="7621,5535" coordsize="2,498">
              <v:shape style="position:absolute;left:7621;top:5535;width:2;height:498" coordorigin="7621,5535" coordsize="0,498" path="m7621,6034l7621,5535e" filled="f" stroked="t" strokeweight=".234793pt" strokecolor="#4B4B4B">
                <v:path arrowok="t"/>
              </v:shape>
            </v:group>
            <v:group style="position:absolute;left:2320;top:5787;width:2;height:266" coordorigin="2320,5787" coordsize="2,266">
              <v:shape style="position:absolute;left:2320;top:5787;width:2;height:266" coordorigin="2320,5787" coordsize="0,266" path="m2320,6053l2320,5787e" filled="f" stroked="t" strokeweight=".939172pt" strokecolor="#6B6B6B">
                <v:path arrowok="t"/>
              </v:shape>
            </v:group>
            <v:group style="position:absolute;left:2306;top:6003;width:9284;height:2" coordorigin="2306,6003" coordsize="9284,2">
              <v:shape style="position:absolute;left:2306;top:6003;width:9284;height:2" coordorigin="2306,6003" coordsize="9284,0" path="m2306,6003l11589,6003e" filled="f" stroked="t" strokeweight=".704379pt" strokecolor="#676767">
                <v:path arrowok="t"/>
              </v:shape>
            </v:group>
            <v:group style="position:absolute;left:2320;top:5996;width:2;height:309" coordorigin="2320,5996" coordsize="2,309">
              <v:shape style="position:absolute;left:2320;top:5996;width:2;height:309" coordorigin="2320,5996" coordsize="0,309" path="m2320,6304l2320,5996e" filled="f" stroked="t" strokeweight=".469586pt" strokecolor="#4B4B4B">
                <v:path arrowok="t"/>
              </v:shape>
            </v:group>
            <v:group style="position:absolute;left:7621;top:6019;width:2;height:266" coordorigin="7621,6019" coordsize="2,266">
              <v:shape style="position:absolute;left:7621;top:6019;width:2;height:266" coordorigin="7621,6019" coordsize="0,266" path="m7621,6285l7621,6019e" filled="f" stroked="t" strokeweight=".234793pt" strokecolor="#606060">
                <v:path arrowok="t"/>
              </v:shape>
            </v:group>
            <v:group style="position:absolute;left:2310;top:6288;width:9274;height:2" coordorigin="2310,6288" coordsize="9274,2">
              <v:shape style="position:absolute;left:2310;top:6288;width:9274;height:2" coordorigin="2310,6288" coordsize="9274,0" path="m2310,6288l11585,6288e" filled="f" stroked="t" strokeweight=".704379pt" strokecolor="#646464">
                <v:path arrowok="t"/>
              </v:shape>
            </v:group>
            <v:group style="position:absolute;left:404;top:6530;width:11186;height:2" coordorigin="404,6530" coordsize="11186,2">
              <v:shape style="position:absolute;left:404;top:6530;width:11186;height:2" coordorigin="404,6530" coordsize="11186,0" path="m404,6530l11589,6530e" filled="f" stroked="t" strokeweight=".704379pt" strokecolor="#646464">
                <v:path arrowok="t"/>
              </v:shape>
            </v:group>
            <v:group style="position:absolute;left:8964;top:6527;width:249;height:2" coordorigin="8964,6527" coordsize="249,2">
              <v:shape style="position:absolute;left:8964;top:6527;width:249;height:2" coordorigin="8964,6527" coordsize="249,0" path="m8964,6527l9213,6527e" filled="f" stroked="t" strokeweight=".469586pt" strokecolor="#5B5B5B">
                <v:path arrowok="t"/>
              </v:shape>
            </v:group>
            <v:group style="position:absolute;left:413;top:6485;width:2;height:337" coordorigin="413,6485" coordsize="2,337">
              <v:shape style="position:absolute;left:413;top:6485;width:2;height:337" coordorigin="413,6485" coordsize="0,337" path="m413,6822l413,6485e" filled="f" stroked="t" strokeweight=".469586pt" strokecolor="#4B4B4B">
                <v:path arrowok="t"/>
              </v:shape>
            </v:group>
            <v:group style="position:absolute;left:2317;top:6247;width:2;height:1021" coordorigin="2317,6247" coordsize="2,1021">
              <v:shape style="position:absolute;left:2317;top:6247;width:2;height:1021" coordorigin="2317,6247" coordsize="0,1021" path="m2317,7268l2317,6247e" filled="f" stroked="t" strokeweight=".704379pt" strokecolor="#6B6B6B">
                <v:path arrowok="t"/>
              </v:shape>
            </v:group>
            <v:group style="position:absolute;left:404;top:7000;width:2432;height:2" coordorigin="404,7000" coordsize="2432,2">
              <v:shape style="position:absolute;left:404;top:7000;width:2432;height:2" coordorigin="404,7000" coordsize="2432,0" path="m404,7000l2836,7000e" filled="f" stroked="t" strokeweight=".704379pt" strokecolor="#6B6B6B">
                <v:path arrowok="t"/>
              </v:shape>
            </v:group>
            <v:group style="position:absolute;left:2780;top:7002;width:324;height:2" coordorigin="2780,7002" coordsize="324,2">
              <v:shape style="position:absolute;left:2780;top:7002;width:324;height:2" coordorigin="2780,7002" coordsize="324,0" path="m2780,7002l3104,7002e" filled="f" stroked="t" strokeweight=".469586pt" strokecolor="#4F4F4F">
                <v:path arrowok="t"/>
              </v:shape>
            </v:group>
            <v:group style="position:absolute;left:3048;top:6997;width:8542;height:2" coordorigin="3048,6997" coordsize="8542,2">
              <v:shape style="position:absolute;left:3048;top:6997;width:8542;height:2" coordorigin="3048,6997" coordsize="8542,0" path="m3048,6997l11589,6997e" filled="f" stroked="t" strokeweight=".704379pt" strokecolor="#6B6B6B">
                <v:path arrowok="t"/>
              </v:shape>
            </v:group>
            <v:group style="position:absolute;left:4841;top:6997;width:2;height:271" coordorigin="4841,6997" coordsize="2,271">
              <v:shape style="position:absolute;left:4841;top:6997;width:2;height:271" coordorigin="4841,6997" coordsize="0,271" path="m4841,7268l4841,6997e" filled="f" stroked="t" strokeweight=".469586pt" strokecolor="#4B4B4B">
                <v:path arrowok="t"/>
              </v:shape>
            </v:group>
            <v:group style="position:absolute;left:4832;top:7239;width:3902;height:2" coordorigin="4832,7239" coordsize="3902,2">
              <v:shape style="position:absolute;left:4832;top:7239;width:3902;height:2" coordorigin="4832,7239" coordsize="3902,0" path="m4832,7239l8734,7239e" filled="f" stroked="t" strokeweight=".704379pt" strokecolor="#747474">
                <v:path arrowok="t"/>
              </v:shape>
            </v:group>
            <v:group style="position:absolute;left:8678;top:7237;width:343;height:2" coordorigin="8678,7237" coordsize="343,2">
              <v:shape style="position:absolute;left:8678;top:7237;width:343;height:2" coordorigin="8678,7237" coordsize="343,0" path="m8678,7237l9021,7237e" filled="f" stroked="t" strokeweight=".469586pt" strokecolor="#606060">
                <v:path arrowok="t"/>
              </v:shape>
            </v:group>
            <v:group style="position:absolute;left:8964;top:7237;width:2625;height:2" coordorigin="8964,7237" coordsize="2625,2">
              <v:shape style="position:absolute;left:8964;top:7237;width:2625;height:2" coordorigin="8964,7237" coordsize="2625,0" path="m8964,7237l11589,7237e" filled="f" stroked="t" strokeweight=".704379pt" strokecolor="#747474">
                <v:path arrowok="t"/>
              </v:shape>
            </v:group>
            <v:group style="position:absolute;left:413;top:7211;width:2;height:280" coordorigin="413,7211" coordsize="2,280">
              <v:shape style="position:absolute;left:413;top:7211;width:2;height:280" coordorigin="413,7211" coordsize="0,280" path="m413,7491l413,7211e" filled="f" stroked="t" strokeweight=".469586pt" strokecolor="#484848">
                <v:path arrowok="t"/>
              </v:shape>
            </v:group>
            <v:group style="position:absolute;left:2320;top:7211;width:2;height:280" coordorigin="2320,7211" coordsize="2,280">
              <v:shape style="position:absolute;left:2320;top:7211;width:2;height:280" coordorigin="2320,7211" coordsize="0,280" path="m2320,7491l2320,7211e" filled="f" stroked="t" strokeweight=".469586pt" strokecolor="#575757">
                <v:path arrowok="t"/>
              </v:shape>
            </v:group>
            <v:group style="position:absolute;left:4841;top:7211;width:2;height:441" coordorigin="4841,7211" coordsize="2,441">
              <v:shape style="position:absolute;left:4841;top:7211;width:2;height:441" coordorigin="4841,7211" coordsize="0,441" path="m4841,7652l4841,7211e" filled="f" stroked="t" strokeweight=".939172pt" strokecolor="#5B5B5B">
                <v:path arrowok="t"/>
              </v:shape>
            </v:group>
            <v:group style="position:absolute;left:4832;top:7474;width:6753;height:2" coordorigin="4832,7474" coordsize="6753,2">
              <v:shape style="position:absolute;left:4832;top:7474;width:6753;height:2" coordorigin="4832,7474" coordsize="6753,0" path="m4832,7474l11585,7474e" filled="f" stroked="t" strokeweight=".704379pt" strokecolor="#707070">
                <v:path arrowok="t"/>
              </v:shape>
            </v:group>
            <v:group style="position:absolute;left:11589;top:2070;width:2;height:14356" coordorigin="11589,2070" coordsize="2,14356">
              <v:shape style="position:absolute;left:11589;top:2070;width:2;height:14356" coordorigin="11589,2070" coordsize="0,14356" path="m11589,16425l11589,2070e" filled="f" stroked="t" strokeweight=".704379pt" strokecolor="#676767">
                <v:path arrowok="t"/>
              </v:shape>
            </v:group>
            <v:group style="position:absolute;left:2320;top:7434;width:2;height:332" coordorigin="2320,7434" coordsize="2,332">
              <v:shape style="position:absolute;left:2320;top:7434;width:2;height:332" coordorigin="2320,7434" coordsize="0,332" path="m2320,7766l2320,7434e" filled="f" stroked="t" strokeweight=".939172pt" strokecolor="#6B6B6B">
                <v:path arrowok="t"/>
              </v:shape>
            </v:group>
            <v:group style="position:absolute;left:4841;top:7434;width:2;height:285" coordorigin="4841,7434" coordsize="2,285">
              <v:shape style="position:absolute;left:4841;top:7434;width:2;height:285" coordorigin="4841,7434" coordsize="0,285" path="m4841,7719l4841,7434e" filled="f" stroked="t" strokeweight=".469586pt" strokecolor="#545454">
                <v:path arrowok="t"/>
              </v:shape>
            </v:group>
            <v:group style="position:absolute;left:404;top:7712;width:11186;height:2" coordorigin="404,7712" coordsize="11186,2">
              <v:shape style="position:absolute;left:404;top:7712;width:11186;height:2" coordorigin="404,7712" coordsize="11186,0" path="m404,7712l11589,7712e" filled="f" stroked="t" strokeweight=".704379pt" strokecolor="#707070">
                <v:path arrowok="t"/>
              </v:shape>
            </v:group>
            <v:group style="position:absolute;left:413;top:7695;width:2;height:275" coordorigin="413,7695" coordsize="2,275">
              <v:shape style="position:absolute;left:413;top:7695;width:2;height:275" coordorigin="413,7695" coordsize="0,275" path="m413,7971l413,7695e" filled="f" stroked="t" strokeweight=".469586pt" strokecolor="#484848">
                <v:path arrowok="t"/>
              </v:shape>
            </v:group>
            <v:group style="position:absolute;left:2320;top:7695;width:2;height:536" coordorigin="2320,7695" coordsize="2,536">
              <v:shape style="position:absolute;left:2320;top:7695;width:2;height:536" coordorigin="2320,7695" coordsize="0,536" path="m2320,8232l2320,7695e" filled="f" stroked="t" strokeweight=".469586pt" strokecolor="#646464">
                <v:path arrowok="t"/>
              </v:shape>
            </v:group>
            <v:group style="position:absolute;left:11582;top:7501;width:2;height:1704" coordorigin="11582,7501" coordsize="2,1704">
              <v:shape style="position:absolute;left:11582;top:7501;width:2;height:1704" coordorigin="11582,7501" coordsize="0,1704" path="m11582,9205l11582,7501e" filled="f" stroked="t" strokeweight=".704379pt" strokecolor="#707070">
                <v:path arrowok="t"/>
              </v:shape>
            </v:group>
            <v:group style="position:absolute;left:2310;top:8203;width:2;height:171" coordorigin="2310,8203" coordsize="2,171">
              <v:shape style="position:absolute;left:2310;top:8203;width:2;height:171" coordorigin="2310,8203" coordsize="0,171" path="m2310,8374l2310,8203e" filled="f" stroked="t" strokeweight=".704379pt" strokecolor="#646464">
                <v:path arrowok="t"/>
              </v:shape>
            </v:group>
            <v:group style="position:absolute;left:2320;top:8346;width:2;height:252" coordorigin="2320,8346" coordsize="2,252">
              <v:shape style="position:absolute;left:2320;top:8346;width:2;height:252" coordorigin="2320,8346" coordsize="0,252" path="m2320,8597l2320,8346e" filled="f" stroked="t" strokeweight=".469586pt" strokecolor="#575757">
                <v:path arrowok="t"/>
              </v:shape>
            </v:group>
            <v:group style="position:absolute;left:2322;top:8540;width:2;height:247" coordorigin="2322,8540" coordsize="2,247">
              <v:shape style="position:absolute;left:2322;top:8540;width:2;height:247" coordorigin="2322,8540" coordsize="0,247" path="m2322,8787l2322,8540e" filled="f" stroked="t" strokeweight=".704379pt" strokecolor="#6B6B6B">
                <v:path arrowok="t"/>
              </v:shape>
            </v:group>
            <v:group style="position:absolute;left:409;top:8965;width:9739;height:2" coordorigin="409,8965" coordsize="9739,2">
              <v:shape style="position:absolute;left:409;top:8965;width:9739;height:2" coordorigin="409,8965" coordsize="9739,0" path="m409,8965l10148,8965e" filled="f" stroked="t" strokeweight=".704379pt" strokecolor="#676767">
                <v:path arrowok="t"/>
              </v:shape>
            </v:group>
            <v:group style="position:absolute;left:418;top:8730;width:2;height:290" coordorigin="418,8730" coordsize="2,290">
              <v:shape style="position:absolute;left:418;top:8730;width:2;height:290" coordorigin="418,8730" coordsize="0,290" path="m418,9020l418,8730e" filled="f" stroked="t" strokeweight=".469586pt" strokecolor="#484848">
                <v:path arrowok="t"/>
              </v:shape>
            </v:group>
            <v:group style="position:absolute;left:2324;top:8730;width:2;height:290" coordorigin="2324,8730" coordsize="2,290">
              <v:shape style="position:absolute;left:2324;top:8730;width:2;height:290" coordorigin="2324,8730" coordsize="0,290" path="m2324,9020l2324,8730e" filled="f" stroked="t" strokeweight=".469586pt" strokecolor="#4B4B4B">
                <v:path arrowok="t"/>
              </v:shape>
            </v:group>
            <v:group style="position:absolute;left:9875;top:8958;width:1714;height:2" coordorigin="9875,8958" coordsize="1714,2">
              <v:shape style="position:absolute;left:9875;top:8958;width:1714;height:2" coordorigin="9875,8958" coordsize="1714,0" path="m9875,8958l11589,8958e" filled="f" stroked="t" strokeweight=".704379pt" strokecolor="#838383">
                <v:path arrowok="t"/>
              </v:shape>
            </v:group>
            <v:group style="position:absolute;left:2324;top:8948;width:2;height:256" coordorigin="2324,8948" coordsize="2,256">
              <v:shape style="position:absolute;left:2324;top:8948;width:2;height:256" coordorigin="2324,8948" coordsize="0,256" path="m2324,9205l2324,8948e" filled="f" stroked="t" strokeweight=".939172pt" strokecolor="#707070">
                <v:path arrowok="t"/>
              </v:shape>
            </v:group>
            <v:group style="position:absolute;left:2324;top:9148;width:2;height:460" coordorigin="2324,9148" coordsize="2,460">
              <v:shape style="position:absolute;left:2324;top:9148;width:2;height:460" coordorigin="2324,9148" coordsize="0,460" path="m2324,9608l2324,9148e" filled="f" stroked="t" strokeweight=".469586pt" strokecolor="#5B5B5B">
                <v:path arrowok="t"/>
              </v:shape>
            </v:group>
            <v:group style="position:absolute;left:2324;top:9551;width:2;height:271" coordorigin="2324,9551" coordsize="2,271">
              <v:shape style="position:absolute;left:2324;top:9551;width:2;height:271" coordorigin="2324,9551" coordsize="0,271" path="m2324,9822l2324,9551e" filled="f" stroked="t" strokeweight=".939172pt" strokecolor="#707070">
                <v:path arrowok="t"/>
              </v:shape>
            </v:group>
            <v:group style="position:absolute;left:409;top:9796;width:11186;height:2" coordorigin="409,9796" coordsize="11186,2">
              <v:shape style="position:absolute;left:409;top:9796;width:11186;height:2" coordorigin="409,9796" coordsize="11186,0" path="m409,9796l11594,9796e" filled="f" stroked="t" strokeweight=".704379pt" strokecolor="#707070">
                <v:path arrowok="t"/>
              </v:shape>
            </v:group>
            <v:group style="position:absolute;left:2324;top:9751;width:2;height:328" coordorigin="2324,9751" coordsize="2,328">
              <v:shape style="position:absolute;left:2324;top:9751;width:2;height:328" coordorigin="2324,9751" coordsize="0,328" path="m2324,10078l2324,9751e" filled="f" stroked="t" strokeweight=".469586pt" strokecolor="#606060">
                <v:path arrowok="t"/>
              </v:shape>
            </v:group>
            <v:group style="position:absolute;left:413;top:10036;width:10256;height:2" coordorigin="413,10036" coordsize="10256,2">
              <v:shape style="position:absolute;left:413;top:10036;width:10256;height:2" coordorigin="413,10036" coordsize="10256,0" path="m413,10036l10669,10036e" filled="f" stroked="t" strokeweight=".704379pt" strokecolor="#6B6B6B">
                <v:path arrowok="t"/>
              </v:shape>
            </v:group>
            <v:group style="position:absolute;left:9730;top:10026;width:1864;height:2" coordorigin="9730,10026" coordsize="1864,2">
              <v:shape style="position:absolute;left:9730;top:10026;width:1864;height:2" coordorigin="9730,10026" coordsize="1864,0" path="m9730,10026l11594,10026e" filled="f" stroked="t" strokeweight=".704379pt" strokecolor="#777777">
                <v:path arrowok="t"/>
              </v:shape>
            </v:group>
            <v:group style="position:absolute;left:409;top:10275;width:1939;height:2" coordorigin="409,10275" coordsize="1939,2">
              <v:shape style="position:absolute;left:409;top:10275;width:1939;height:2" coordorigin="409,10275" coordsize="1939,0" path="m409,10275l2348,10275e" filled="f" stroked="t" strokeweight=".704379pt" strokecolor="#676767">
                <v:path arrowok="t"/>
              </v:shape>
            </v:group>
            <v:group style="position:absolute;left:3165;top:10275;width:930;height:2" coordorigin="3165,10275" coordsize="930,2">
              <v:shape style="position:absolute;left:3165;top:10275;width:930;height:2" coordorigin="3165,10275" coordsize="930,0" path="m3165,10275l4095,10275e" filled="f" stroked="t" strokeweight=".469586pt" strokecolor="#575757">
                <v:path arrowok="t"/>
              </v:shape>
            </v:group>
            <v:group style="position:absolute;left:6400;top:10271;width:850;height:2" coordorigin="6400,10271" coordsize="850,2">
              <v:shape style="position:absolute;left:6400;top:10271;width:850;height:2" coordorigin="6400,10271" coordsize="850,0" path="m6400,10271l7250,10271e" filled="f" stroked="t" strokeweight=".704379pt" strokecolor="#707070">
                <v:path arrowok="t"/>
              </v:shape>
            </v:group>
            <v:group style="position:absolute;left:7964;top:10271;width:770;height:2" coordorigin="7964,10271" coordsize="770,2">
              <v:shape style="position:absolute;left:7964;top:10271;width:770;height:2" coordorigin="7964,10271" coordsize="770,0" path="m7964,10271l8734,10271e" filled="f" stroked="t" strokeweight=".469586pt" strokecolor="#6B6B6B">
                <v:path arrowok="t"/>
              </v:shape>
            </v:group>
            <v:group style="position:absolute;left:8964;top:10268;width:249;height:2" coordorigin="8964,10268" coordsize="249,2">
              <v:shape style="position:absolute;left:8964;top:10268;width:249;height:2" coordorigin="8964,10268" coordsize="249,0" path="m8964,10268l9213,10268e" filled="f" stroked="t" strokeweight=".469586pt" strokecolor="#646464">
                <v:path arrowok="t"/>
              </v:shape>
            </v:group>
            <v:group style="position:absolute;left:9655;top:10266;width:1315;height:2" coordorigin="9655,10266" coordsize="1315,2">
              <v:shape style="position:absolute;left:9655;top:10266;width:1315;height:2" coordorigin="9655,10266" coordsize="1315,0" path="m9655,10266l10970,10266e" filled="f" stroked="t" strokeweight=".704379pt" strokecolor="#777777">
                <v:path arrowok="t"/>
              </v:shape>
            </v:group>
            <v:group style="position:absolute;left:2277;top:10268;width:9312;height:2" coordorigin="2277,10268" coordsize="9312,2">
              <v:shape style="position:absolute;left:2277;top:10268;width:9312;height:2" coordorigin="2277,10268" coordsize="9312,0" path="m2277,10268l11589,10268e" filled="f" stroked="t" strokeweight=".704379pt" strokecolor="#6B6B6B">
                <v:path arrowok="t"/>
              </v:shape>
            </v:group>
            <v:group style="position:absolute;left:11585;top:10007;width:2;height:707" coordorigin="11585,10007" coordsize="2,707">
              <v:shape style="position:absolute;left:11585;top:10007;width:2;height:707" coordorigin="11585,10007" coordsize="0,707" path="m11585,10714l11585,10007e" filled="f" stroked="t" strokeweight=".469586pt" strokecolor="#676767">
                <v:path arrowok="t"/>
              </v:shape>
            </v:group>
            <v:group style="position:absolute;left:2324;top:10007;width:2;height:546" coordorigin="2324,10007" coordsize="2,546">
              <v:shape style="position:absolute;left:2324;top:10007;width:2;height:546" coordorigin="2324,10007" coordsize="0,546" path="m2324,10553l2324,10007e" filled="f" stroked="t" strokeweight=".704379pt" strokecolor="#5B5B5B">
                <v:path arrowok="t"/>
              </v:shape>
            </v:group>
            <v:group style="position:absolute;left:967;top:10752;width:1869;height:2" coordorigin="967,10752" coordsize="1869,2">
              <v:shape style="position:absolute;left:967;top:10752;width:1869;height:2" coordorigin="967,10752" coordsize="1869,0" path="m967,10752l2836,10752e" filled="f" stroked="t" strokeweight=".704379pt" strokecolor="#676767">
                <v:path arrowok="t"/>
              </v:shape>
            </v:group>
            <v:group style="position:absolute;left:418;top:10496;width:2;height:280" coordorigin="418,10496" coordsize="2,280">
              <v:shape style="position:absolute;left:418;top:10496;width:2;height:280" coordorigin="418,10496" coordsize="0,280" path="m418,10776l418,10496e" filled="f" stroked="t" strokeweight=".469586pt" strokecolor="#444444">
                <v:path arrowok="t"/>
              </v:shape>
            </v:group>
            <v:group style="position:absolute;left:2324;top:10496;width:2;height:280" coordorigin="2324,10496" coordsize="2,280">
              <v:shape style="position:absolute;left:2324;top:10496;width:2;height:280" coordorigin="2324,10496" coordsize="0,280" path="m2324,10776l2324,10496e" filled="f" stroked="t" strokeweight=".469586pt" strokecolor="#484848">
                <v:path arrowok="t"/>
              </v:shape>
            </v:group>
            <v:group style="position:absolute;left:2780;top:10752;width:324;height:2" coordorigin="2780,10752" coordsize="324,2">
              <v:shape style="position:absolute;left:2780;top:10752;width:324;height:2" coordorigin="2780,10752" coordsize="324,0" path="m2780,10752l3104,10752e" filled="f" stroked="t" strokeweight=".469586pt" strokecolor="#5B5B5B">
                <v:path arrowok="t"/>
              </v:shape>
            </v:group>
            <v:group style="position:absolute;left:3048;top:10748;width:6166;height:2" coordorigin="3048,10748" coordsize="6166,2">
              <v:shape style="position:absolute;left:3048;top:10748;width:6166;height:2" coordorigin="3048,10748" coordsize="6166,0" path="m3048,10748l9213,10748e" filled="f" stroked="t" strokeweight=".704379pt" strokecolor="#646464">
                <v:path arrowok="t"/>
              </v:shape>
            </v:group>
            <v:group style="position:absolute;left:9157;top:10743;width:2437;height:2" coordorigin="9157,10743" coordsize="2437,2">
              <v:shape style="position:absolute;left:9157;top:10743;width:2437;height:2" coordorigin="9157,10743" coordsize="2437,0" path="m9157,10743l11594,10743e" filled="f" stroked="t" strokeweight=".704379pt" strokecolor="#7C7C7C">
                <v:path arrowok="t"/>
              </v:shape>
            </v:group>
            <v:group style="position:absolute;left:2327;top:10705;width:2;height:1481" coordorigin="2327,10705" coordsize="2,1481">
              <v:shape style="position:absolute;left:2327;top:10705;width:2;height:1481" coordorigin="2327,10705" coordsize="0,1481" path="m2327,12186l2327,10705e" filled="f" stroked="t" strokeweight=".704379pt" strokecolor="#6B6B6B">
                <v:path arrowok="t"/>
              </v:shape>
            </v:group>
            <v:group style="position:absolute;left:418;top:10987;width:11176;height:2" coordorigin="418,10987" coordsize="11176,2">
              <v:shape style="position:absolute;left:418;top:10987;width:11176;height:2" coordorigin="418,10987" coordsize="11176,0" path="m418,10987l11594,10987e" filled="f" stroked="t" strokeweight=".704379pt" strokecolor="#6B6B6B">
                <v:path arrowok="t"/>
              </v:shape>
            </v:group>
            <v:group style="position:absolute;left:409;top:11336;width:4423;height:2" coordorigin="409,11336" coordsize="4423,2">
              <v:shape style="position:absolute;left:409;top:11336;width:4423;height:2" coordorigin="409,11336" coordsize="4423,0" path="m409,11336l4832,11336e" filled="f" stroked="t" strokeweight=".234793pt" strokecolor="#747474">
                <v:path arrowok="t"/>
              </v:shape>
            </v:group>
            <v:group style="position:absolute;left:1108;top:10985;width:2;height:1016" coordorigin="1108,10985" coordsize="2,1016">
              <v:shape style="position:absolute;left:1108;top:10985;width:2;height:1016" coordorigin="1108,10985" coordsize="0,1016" path="m1108,12001l1108,10985e" filled="f" stroked="t" strokeweight=".704379pt" strokecolor="#6B6B6B">
                <v:path arrowok="t"/>
              </v:shape>
            </v:group>
            <v:group style="position:absolute;left:4832;top:11336;width:2019;height:2" coordorigin="4832,11336" coordsize="2019,2">
              <v:shape style="position:absolute;left:4832;top:11336;width:2019;height:2" coordorigin="4832,11336" coordsize="2019,0" path="m4832,11336l6851,11336e" filled="f" stroked="t" strokeweight=".234793pt" strokecolor="#000000">
                <v:path arrowok="t"/>
              </v:shape>
            </v:group>
            <v:group style="position:absolute;left:6851;top:11336;width:770;height:2" coordorigin="6851,11336" coordsize="770,2">
              <v:shape style="position:absolute;left:6851;top:11336;width:770;height:2" coordorigin="6851,11336" coordsize="770,0" path="m6851,11336l7621,11336e" filled="f" stroked="t" strokeweight=".234793pt" strokecolor="#1F1F1F">
                <v:path arrowok="t"/>
              </v:shape>
            </v:group>
            <v:group style="position:absolute;left:7279;top:10976;width:2;height:5455" coordorigin="7279,10976" coordsize="2,5455">
              <v:shape style="position:absolute;left:7279;top:10976;width:2;height:5455" coordorigin="7279,10976" coordsize="0,5455" path="m7279,16430l7279,10976e" filled="f" stroked="t" strokeweight=".704379pt" strokecolor="#606060">
                <v:path arrowok="t"/>
              </v:shape>
            </v:group>
            <v:group style="position:absolute;left:7621;top:11336;width:3954;height:2" coordorigin="7621,11336" coordsize="3954,2">
              <v:shape style="position:absolute;left:7621;top:11336;width:3954;height:2" coordorigin="7621,11336" coordsize="3954,0" path="m7621,11336l11575,11336e" filled="f" stroked="t" strokeweight=".234793pt" strokecolor="#000000">
                <v:path arrowok="t"/>
              </v:shape>
            </v:group>
            <v:group style="position:absolute;left:1669;top:10985;width:2;height:1201" coordorigin="1669,10985" coordsize="2,1201">
              <v:shape style="position:absolute;left:1669;top:10985;width:2;height:1201" coordorigin="1669,10985" coordsize="0,1201" path="m1669,12186l1669,10985e" filled="f" stroked="t" strokeweight=".704379pt" strokecolor="#6B6B6B">
                <v:path arrowok="t"/>
              </v:shape>
            </v:group>
            <v:group style="position:absolute;left:1113;top:11683;width:2;height:4757" coordorigin="1113,11683" coordsize="2,4757">
              <v:shape style="position:absolute;left:1113;top:11683;width:2;height:4757" coordorigin="1113,11683" coordsize="0,4757" path="m1113,16440l1113,11683e" filled="f" stroked="t" strokeweight=".704379pt" strokecolor="#6B6B6B">
                <v:path arrowok="t"/>
              </v:shape>
            </v:group>
            <v:group style="position:absolute;left:1672;top:12129;width:2;height:147" coordorigin="1672,12129" coordsize="2,147">
              <v:shape style="position:absolute;left:1672;top:12129;width:2;height:147" coordorigin="1672,12129" coordsize="0,147" path="m1672,12276l1672,12129e" filled="f" stroked="t" strokeweight=".469586pt" strokecolor="#484848">
                <v:path arrowok="t"/>
              </v:shape>
            </v:group>
            <v:group style="position:absolute;left:2329;top:12129;width:2;height:147" coordorigin="2329,12129" coordsize="2,147">
              <v:shape style="position:absolute;left:2329;top:12129;width:2;height:147" coordorigin="2329,12129" coordsize="0,147" path="m2329,12276l2329,12129e" filled="f" stroked="t" strokeweight=".469586pt" strokecolor="#444444">
                <v:path arrowok="t"/>
              </v:shape>
            </v:group>
            <v:group style="position:absolute;left:1674;top:12219;width:2;height:4220" coordorigin="1674,12219" coordsize="2,4220">
              <v:shape style="position:absolute;left:1674;top:12219;width:2;height:4220" coordorigin="1674,12219" coordsize="0,4220" path="m1674,16440l1674,12219e" filled="f" stroked="t" strokeweight=".704379pt" strokecolor="#6B6B6B">
                <v:path arrowok="t"/>
              </v:shape>
            </v:group>
            <v:group style="position:absolute;left:2331;top:12219;width:2;height:1448" coordorigin="2331,12219" coordsize="2,1448">
              <v:shape style="position:absolute;left:2331;top:12219;width:2;height:1448" coordorigin="2331,12219" coordsize="0,1448" path="m2331,13667l2331,12219e" filled="f" stroked="t" strokeweight=".704379pt" strokecolor="#676767">
                <v:path arrowok="t"/>
              </v:shape>
            </v:group>
            <v:group style="position:absolute;left:11589;top:12219;width:2;height:266" coordorigin="11589,12219" coordsize="2,266">
              <v:shape style="position:absolute;left:11589;top:12219;width:2;height:266" coordorigin="11589,12219" coordsize="0,266" path="m11589,12485l11589,12219e" filled="f" stroked="t" strokeweight=".469586pt" strokecolor="#4F4F4F">
                <v:path arrowok="t"/>
              </v:shape>
            </v:group>
            <v:group style="position:absolute;left:1113;top:12015;width:2;height:655" coordorigin="1113,12015" coordsize="2,655">
              <v:shape style="position:absolute;left:1113;top:12015;width:2;height:655" coordorigin="1113,12015" coordsize="0,655" path="m1113,12670l1113,12015e" filled="f" stroked="t" strokeweight=".469586pt" strokecolor="#646464">
                <v:path arrowok="t"/>
              </v:shape>
            </v:group>
            <v:group style="position:absolute;left:7621;top:13439;width:3954;height:2" coordorigin="7621,13439" coordsize="3954,2">
              <v:shape style="position:absolute;left:7621;top:13439;width:3954;height:2" coordorigin="7621,13439" coordsize="3954,0" path="m7621,13439l11575,13439e" filled="f" stroked="t" strokeweight="2.113136pt" strokecolor="#444F8C">
                <v:path arrowok="t"/>
              </v:shape>
            </v:group>
            <v:group style="position:absolute;left:418;top:13306;width:1925;height:2" coordorigin="418,13306" coordsize="1925,2">
              <v:shape style="position:absolute;left:418;top:13306;width:1925;height:2" coordorigin="418,13306" coordsize="1925,0" path="m418,13306l2343,13306e" filled="f" stroked="t" strokeweight=".704379pt" strokecolor="#6B6B6B">
                <v:path arrowok="t"/>
              </v:shape>
            </v:group>
            <v:group style="position:absolute;left:3076;top:13306;width:2;height:161" coordorigin="3076,13306" coordsize="2,161">
              <v:shape style="position:absolute;left:3076;top:13306;width:2;height:161" coordorigin="3076,13306" coordsize="0,161" path="m3076,13468l3076,13306e" filled="f" stroked="t" strokeweight=".939172pt" strokecolor="#2B2B9C">
                <v:path arrowok="t"/>
              </v:shape>
            </v:group>
            <v:group style="position:absolute;left:4083;top:13306;width:2;height:100" coordorigin="4083,13306" coordsize="2,100">
              <v:shape style="position:absolute;left:4083;top:13306;width:2;height:100" coordorigin="4083,13306" coordsize="0,100" path="m4083,13406l4083,13306e" filled="f" stroked="t" strokeweight=".939172pt" strokecolor="#2B28AC">
                <v:path arrowok="t"/>
              </v:shape>
            </v:group>
            <v:group style="position:absolute;left:3059;top:13264;width:2;height:456" coordorigin="3059,13264" coordsize="2,456">
              <v:shape style="position:absolute;left:3059;top:13264;width:2;height:456" coordorigin="3059,13264" coordsize="0,456" path="m3059,13719l3059,13264e" filled="f" stroked="t" strokeweight=".939172pt" strokecolor="#383BA0">
                <v:path arrowok="t"/>
              </v:shape>
            </v:group>
            <v:group style="position:absolute;left:11592;top:13397;width:2;height:1524" coordorigin="11592,13397" coordsize="2,1524">
              <v:shape style="position:absolute;left:11592;top:13397;width:2;height:1524" coordorigin="11592,13397" coordsize="0,1524" path="m11592,14920l11592,13397e" filled="f" stroked="t" strokeweight=".704379pt" strokecolor="#6B6B6B">
                <v:path arrowok="t"/>
              </v:shape>
            </v:group>
            <v:group style="position:absolute;left:2334;top:13610;width:2;height:328" coordorigin="2334,13610" coordsize="2,328">
              <v:shape style="position:absolute;left:2334;top:13610;width:2;height:328" coordorigin="2334,13610" coordsize="0,328" path="m2334,13938l2334,13610e" filled="f" stroked="t" strokeweight=".469586pt" strokecolor="#575757">
                <v:path arrowok="t"/>
              </v:shape>
            </v:group>
            <v:group style="position:absolute;left:2334;top:13881;width:2;height:351" coordorigin="2334,13881" coordsize="2,351">
              <v:shape style="position:absolute;left:2334;top:13881;width:2;height:351" coordorigin="2334,13881" coordsize="0,351" path="m2334,14232l2334,13881e" filled="f" stroked="t" strokeweight=".939172pt" strokecolor="#6B6B6B">
                <v:path arrowok="t"/>
              </v:shape>
            </v:group>
            <v:group style="position:absolute;left:4832;top:14474;width:1747;height:2" coordorigin="4832,14474" coordsize="1747,2">
              <v:shape style="position:absolute;left:4832;top:14474;width:1747;height:2" coordorigin="4832,14474" coordsize="1747,0" path="m4832,14474l6579,14474e" filled="f" stroked="t" strokeweight=".704379pt" strokecolor="#3F4FA0">
                <v:path arrowok="t"/>
              </v:shape>
            </v:group>
            <v:group style="position:absolute;left:10958;top:13924;width:2;height:456" coordorigin="10958,13924" coordsize="2,456">
              <v:shape style="position:absolute;left:10958;top:13924;width:2;height:456" coordorigin="10958,13924" coordsize="0,456" path="m10958,14379l10958,13924e" filled="f" stroked="t" strokeweight="2.817515pt" strokecolor="#3F3F3F">
                <v:path arrowok="t"/>
              </v:shape>
            </v:group>
            <v:group style="position:absolute;left:1115;top:13534;width:2;height:1875" coordorigin="1115,13534" coordsize="2,1875">
              <v:shape style="position:absolute;left:1115;top:13534;width:2;height:1875" coordorigin="1115,13534" coordsize="0,1875" path="m1115,15409l1115,13534e" filled="f" stroked="t" strokeweight=".704379pt" strokecolor="#676767">
                <v:path arrowok="t"/>
              </v:shape>
            </v:group>
            <v:group style="position:absolute;left:2334;top:14175;width:2;height:185" coordorigin="2334,14175" coordsize="2,185">
              <v:shape style="position:absolute;left:2334;top:14175;width:2;height:185" coordorigin="2334,14175" coordsize="0,185" path="m2334,14360l2334,14175e" filled="f" stroked="t" strokeweight=".469586pt" strokecolor="#3F3F3F">
                <v:path arrowok="t"/>
              </v:shape>
            </v:group>
            <v:group style="position:absolute;left:1676;top:14303;width:2;height:199" coordorigin="1676,14303" coordsize="2,199">
              <v:shape style="position:absolute;left:1676;top:14303;width:2;height:199" coordorigin="1676,14303" coordsize="0,199" path="m1676,14503l1676,14303e" filled="f" stroked="t" strokeweight=".469586pt" strokecolor="#4F4F4F">
                <v:path arrowok="t"/>
              </v:shape>
            </v:group>
            <v:group style="position:absolute;left:2334;top:14303;width:2;height:199" coordorigin="2334,14303" coordsize="2,199">
              <v:shape style="position:absolute;left:2334;top:14303;width:2;height:199" coordorigin="2334,14303" coordsize="0,199" path="m2334,14503l2334,14303e" filled="f" stroked="t" strokeweight=".469586pt" strokecolor="#545454">
                <v:path arrowok="t"/>
              </v:shape>
            </v:group>
            <v:group style="position:absolute;left:10941;top:14313;width:2;height:180" coordorigin="10941,14313" coordsize="2,180">
              <v:shape style="position:absolute;left:10941;top:14313;width:2;height:180" coordorigin="10941,14313" coordsize="0,180" path="m10941,14493l10941,14313e" filled="f" stroked="t" strokeweight="2.113136pt" strokecolor="#5B5B5B">
                <v:path arrowok="t"/>
              </v:shape>
            </v:group>
            <v:group style="position:absolute;left:2334;top:14446;width:2;height:1994" coordorigin="2334,14446" coordsize="2,1994">
              <v:shape style="position:absolute;left:2334;top:14446;width:2;height:1994" coordorigin="2334,14446" coordsize="0,1994" path="m2334,16440l2334,14446e" filled="f" stroked="t" strokeweight=".704379pt" strokecolor="#6B6B6B">
                <v:path arrowok="t"/>
              </v:shape>
            </v:group>
            <v:group style="position:absolute;left:2808;top:15053;width:2;height:328" coordorigin="2808,15053" coordsize="2,328">
              <v:shape style="position:absolute;left:2808;top:15053;width:2;height:328" coordorigin="2808,15053" coordsize="0,328" path="m2808,15381l2808,15053e" filled="f" stroked="t" strokeweight=".234793pt" strokecolor="#838383">
                <v:path arrowok="t"/>
              </v:shape>
            </v:group>
            <v:group style="position:absolute;left:427;top:16421;width:11176;height:2" coordorigin="427,16421" coordsize="11176,2">
              <v:shape style="position:absolute;left:427;top:16421;width:11176;height:2" coordorigin="427,16421" coordsize="11176,0" path="m427,16421l11603,16421e" filled="f" stroked="t" strokeweight=".704379pt" strokecolor="#777777">
                <v:path arrowok="t"/>
              </v:shape>
            </v:group>
            <w10:wrap type="none"/>
          </v:group>
        </w:pict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2" w:lineRule="exact"/>
        <w:ind w:left="2508" w:right="-20"/>
        <w:jc w:val="left"/>
        <w:tabs>
          <w:tab w:pos="310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6B6B6B"/>
          <w:spacing w:val="0"/>
          <w:w w:val="79"/>
          <w:position w:val="-2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6B6B6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6B6B6B"/>
          <w:spacing w:val="0"/>
          <w:w w:val="100"/>
          <w:position w:val="-2"/>
        </w:rPr>
      </w:r>
      <w:r>
        <w:rPr>
          <w:rFonts w:ascii="Arial" w:hAnsi="Arial" w:cs="Arial" w:eastAsia="Arial"/>
          <w:sz w:val="26"/>
          <w:szCs w:val="26"/>
          <w:color w:val="6B6B6B"/>
          <w:spacing w:val="0"/>
          <w:w w:val="128"/>
          <w:position w:val="-2"/>
        </w:rPr>
        <w:t>r</w:t>
      </w:r>
      <w:r>
        <w:rPr>
          <w:rFonts w:ascii="Arial" w:hAnsi="Arial" w:cs="Arial" w:eastAsia="Arial"/>
          <w:sz w:val="26"/>
          <w:szCs w:val="26"/>
          <w:color w:val="6B6B6B"/>
          <w:spacing w:val="9"/>
          <w:w w:val="128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B6B6B"/>
          <w:spacing w:val="0"/>
          <w:w w:val="69"/>
          <w:position w:val="-2"/>
        </w:rPr>
        <w:t>n&lt;</w:t>
      </w:r>
      <w:r>
        <w:rPr>
          <w:rFonts w:ascii="Times New Roman" w:hAnsi="Times New Roman" w:cs="Times New Roman" w:eastAsia="Times New Roman"/>
          <w:sz w:val="27"/>
          <w:szCs w:val="27"/>
          <w:color w:val="6B6B6B"/>
          <w:spacing w:val="-39"/>
          <w:w w:val="69"/>
          <w:position w:val="-2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565757"/>
          <w:spacing w:val="-107"/>
          <w:w w:val="73"/>
          <w:position w:val="-2"/>
        </w:rPr>
        <w:t>P</w:t>
      </w:r>
      <w:r>
        <w:rPr>
          <w:rFonts w:ascii="Times New Roman" w:hAnsi="Times New Roman" w:cs="Times New Roman" w:eastAsia="Times New Roman"/>
          <w:sz w:val="27"/>
          <w:szCs w:val="27"/>
          <w:color w:val="6B6B6B"/>
          <w:spacing w:val="0"/>
          <w:w w:val="69"/>
          <w:position w:val="-2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6B6B6B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65757"/>
          <w:spacing w:val="0"/>
          <w:w w:val="72"/>
          <w:position w:val="-2"/>
        </w:rPr>
        <w:t>ÇU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2508" w:right="-76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2"/>
          <w:szCs w:val="22"/>
          <w:color w:val="3D3D3D"/>
          <w:spacing w:val="0"/>
          <w:w w:val="72"/>
          <w:b/>
          <w:bCs/>
          <w:position w:val="1"/>
        </w:rPr>
        <w:t>lt</w:t>
      </w:r>
      <w:r>
        <w:rPr>
          <w:rFonts w:ascii="Arial" w:hAnsi="Arial" w:cs="Arial" w:eastAsia="Arial"/>
          <w:sz w:val="22"/>
          <w:szCs w:val="22"/>
          <w:color w:val="3D3D3D"/>
          <w:spacing w:val="9"/>
          <w:w w:val="72"/>
          <w:b/>
          <w:bCs/>
          <w:position w:val="1"/>
        </w:rPr>
        <w:t>f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72"/>
          <w:b/>
          <w:bCs/>
          <w:position w:val="1"/>
        </w:rPr>
        <w:t>i</w:t>
      </w:r>
      <w:r>
        <w:rPr>
          <w:rFonts w:ascii="Arial" w:hAnsi="Arial" w:cs="Arial" w:eastAsia="Arial"/>
          <w:sz w:val="22"/>
          <w:szCs w:val="22"/>
          <w:color w:val="3D3D3D"/>
          <w:spacing w:val="7"/>
          <w:w w:val="72"/>
          <w:b/>
          <w:bCs/>
          <w:position w:val="1"/>
        </w:rPr>
        <w:t>y</w:t>
      </w:r>
      <w:r>
        <w:rPr>
          <w:rFonts w:ascii="Arial" w:hAnsi="Arial" w:cs="Arial" w:eastAsia="Arial"/>
          <w:sz w:val="22"/>
          <w:szCs w:val="22"/>
          <w:color w:val="384956"/>
          <w:spacing w:val="0"/>
          <w:w w:val="72"/>
          <w:b/>
          <w:bCs/>
          <w:position w:val="1"/>
        </w:rPr>
        <w:t>e</w:t>
      </w:r>
      <w:r>
        <w:rPr>
          <w:rFonts w:ascii="Arial" w:hAnsi="Arial" w:cs="Arial" w:eastAsia="Arial"/>
          <w:sz w:val="22"/>
          <w:szCs w:val="22"/>
          <w:color w:val="384956"/>
          <w:spacing w:val="5"/>
          <w:w w:val="72"/>
          <w:b/>
          <w:bCs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84956"/>
          <w:spacing w:val="0"/>
          <w:w w:val="72"/>
          <w:b/>
          <w:bCs/>
          <w:position w:val="1"/>
        </w:rPr>
        <w:t>Merkez</w:t>
      </w:r>
      <w:r>
        <w:rPr>
          <w:rFonts w:ascii="Arial" w:hAnsi="Arial" w:cs="Arial" w:eastAsia="Arial"/>
          <w:sz w:val="23"/>
          <w:szCs w:val="23"/>
          <w:color w:val="384956"/>
          <w:spacing w:val="31"/>
          <w:w w:val="72"/>
          <w:b/>
          <w:bCs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72"/>
          <w:b/>
          <w:bCs/>
          <w:position w:val="1"/>
        </w:rPr>
        <w:t>B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72"/>
          <w:b/>
          <w:bCs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40"/>
          <w:w w:val="72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4"/>
          <w:w w:val="79"/>
          <w:b/>
          <w:bCs/>
          <w:position w:val="1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color w:val="565757"/>
          <w:spacing w:val="0"/>
          <w:w w:val="148"/>
          <w:b/>
          <w:bCs/>
          <w:position w:val="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565757"/>
          <w:spacing w:val="-14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84956"/>
          <w:spacing w:val="0"/>
          <w:w w:val="69"/>
          <w:b/>
          <w:bCs/>
          <w:position w:val="1"/>
        </w:rPr>
        <w:t>Ami</w:t>
      </w:r>
      <w:r>
        <w:rPr>
          <w:rFonts w:ascii="Arial" w:hAnsi="Arial" w:cs="Arial" w:eastAsia="Arial"/>
          <w:sz w:val="23"/>
          <w:szCs w:val="23"/>
          <w:color w:val="384956"/>
          <w:spacing w:val="0"/>
          <w:w w:val="70"/>
          <w:b/>
          <w:bCs/>
          <w:position w:val="1"/>
        </w:rPr>
        <w:t>r</w:t>
      </w:r>
      <w:r>
        <w:rPr>
          <w:rFonts w:ascii="Arial" w:hAnsi="Arial" w:cs="Arial" w:eastAsia="Arial"/>
          <w:sz w:val="23"/>
          <w:szCs w:val="23"/>
          <w:color w:val="565757"/>
          <w:spacing w:val="0"/>
          <w:w w:val="59"/>
          <w:b/>
          <w:bCs/>
          <w:position w:val="1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right="-20"/>
        <w:jc w:val="left"/>
        <w:tabs>
          <w:tab w:pos="410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Eri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</w:r>
      <w:r>
        <w:rPr>
          <w:rFonts w:ascii="Arial" w:hAnsi="Arial" w:cs="Arial" w:eastAsia="Arial"/>
          <w:sz w:val="19"/>
          <w:szCs w:val="19"/>
          <w:color w:val="BCBCBC"/>
          <w:spacing w:val="-14"/>
          <w:w w:val="123"/>
          <w:position w:val="0"/>
        </w:rPr>
        <w:t>.</w:t>
      </w:r>
      <w:r>
        <w:rPr>
          <w:rFonts w:ascii="Arial" w:hAnsi="Arial" w:cs="Arial" w:eastAsia="Arial"/>
          <w:sz w:val="19"/>
          <w:szCs w:val="19"/>
          <w:color w:val="909191"/>
          <w:spacing w:val="0"/>
          <w:w w:val="111"/>
          <w:position w:val="0"/>
        </w:rPr>
        <w:t>·</w:t>
      </w:r>
      <w:r>
        <w:rPr>
          <w:rFonts w:ascii="Arial" w:hAnsi="Arial" w:cs="Arial" w:eastAsia="Arial"/>
          <w:sz w:val="19"/>
          <w:szCs w:val="19"/>
          <w:color w:val="A8A8A8"/>
          <w:spacing w:val="-8"/>
          <w:w w:val="278"/>
          <w:position w:val="0"/>
        </w:rPr>
        <w:t>,</w:t>
      </w:r>
      <w:r>
        <w:rPr>
          <w:rFonts w:ascii="Arial" w:hAnsi="Arial" w:cs="Arial" w:eastAsia="Arial"/>
          <w:sz w:val="19"/>
          <w:szCs w:val="19"/>
          <w:color w:val="A8A8A8"/>
          <w:spacing w:val="0"/>
          <w:w w:val="96"/>
          <w:b/>
          <w:bCs/>
          <w:position w:val="0"/>
        </w:rPr>
        <w:t>r</w:t>
      </w:r>
      <w:r>
        <w:rPr>
          <w:rFonts w:ascii="Arial" w:hAnsi="Arial" w:cs="Arial" w:eastAsia="Arial"/>
          <w:sz w:val="19"/>
          <w:szCs w:val="19"/>
          <w:color w:val="A8A8A8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A8A8A8"/>
          <w:spacing w:val="22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909191"/>
          <w:spacing w:val="-15"/>
          <w:w w:val="46"/>
          <w:b/>
          <w:bCs/>
          <w:position w:val="0"/>
        </w:rPr>
        <w:t>·</w:t>
      </w:r>
      <w:r>
        <w:rPr>
          <w:rFonts w:ascii="Arial" w:hAnsi="Arial" w:cs="Arial" w:eastAsia="Arial"/>
          <w:sz w:val="15"/>
          <w:szCs w:val="15"/>
          <w:color w:val="565757"/>
          <w:spacing w:val="0"/>
          <w:w w:val="140"/>
          <w:b/>
          <w:bCs/>
          <w:position w:val="0"/>
        </w:rPr>
        <w:t>1</w:t>
      </w:r>
      <w:r>
        <w:rPr>
          <w:rFonts w:ascii="Arial" w:hAnsi="Arial" w:cs="Arial" w:eastAsia="Arial"/>
          <w:sz w:val="15"/>
          <w:szCs w:val="15"/>
          <w:color w:val="565757"/>
          <w:spacing w:val="0"/>
          <w:w w:val="100"/>
          <w:b/>
          <w:bCs/>
          <w:position w:val="0"/>
        </w:rPr>
        <w:t>   </w:t>
      </w:r>
      <w:r>
        <w:rPr>
          <w:rFonts w:ascii="Arial" w:hAnsi="Arial" w:cs="Arial" w:eastAsia="Arial"/>
          <w:sz w:val="15"/>
          <w:szCs w:val="15"/>
          <w:color w:val="565757"/>
          <w:spacing w:val="-9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A8A8A8"/>
          <w:spacing w:val="-15"/>
          <w:w w:val="159"/>
          <w:b/>
          <w:bCs/>
          <w:position w:val="0"/>
        </w:rPr>
        <w:t>ı</w:t>
      </w:r>
      <w:r>
        <w:rPr>
          <w:rFonts w:ascii="Arial" w:hAnsi="Arial" w:cs="Arial" w:eastAsia="Arial"/>
          <w:sz w:val="15"/>
          <w:szCs w:val="15"/>
          <w:color w:val="808282"/>
          <w:spacing w:val="0"/>
          <w:w w:val="59"/>
          <w:b/>
          <w:bCs/>
          <w:position w:val="0"/>
        </w:rPr>
        <w:t>..</w:t>
      </w:r>
      <w:r>
        <w:rPr>
          <w:rFonts w:ascii="Arial" w:hAnsi="Arial" w:cs="Arial" w:eastAsia="Arial"/>
          <w:sz w:val="15"/>
          <w:szCs w:val="15"/>
          <w:color w:val="808282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808282"/>
          <w:spacing w:val="1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A8A8A8"/>
          <w:spacing w:val="0"/>
          <w:w w:val="61"/>
          <w:b/>
          <w:bCs/>
          <w:position w:val="0"/>
        </w:rPr>
        <w:t>,.,.r·"'I'O.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right="1350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A8A8A8"/>
          <w:w w:val="198"/>
          <w:b/>
          <w:bCs/>
        </w:rPr>
        <w:t>#</w:t>
      </w:r>
      <w:r>
        <w:rPr>
          <w:rFonts w:ascii="Times New Roman" w:hAnsi="Times New Roman" w:cs="Times New Roman" w:eastAsia="Times New Roman"/>
          <w:sz w:val="8"/>
          <w:szCs w:val="8"/>
          <w:color w:val="A8A8A8"/>
          <w:spacing w:val="-10"/>
          <w:w w:val="198"/>
          <w:b/>
          <w:bCs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6B6B6B"/>
          <w:spacing w:val="0"/>
          <w:w w:val="148"/>
          <w:b/>
          <w:bCs/>
        </w:rPr>
        <w:t>·-.l'</w:t>
      </w:r>
      <w:r>
        <w:rPr>
          <w:rFonts w:ascii="Times New Roman" w:hAnsi="Times New Roman" w:cs="Times New Roman" w:eastAsia="Times New Roman"/>
          <w:sz w:val="8"/>
          <w:szCs w:val="8"/>
          <w:color w:val="6B6B6B"/>
          <w:spacing w:val="-2"/>
          <w:w w:val="149"/>
          <w:b/>
          <w:bCs/>
        </w:rPr>
        <w:t>o</w:t>
      </w:r>
      <w:r>
        <w:rPr>
          <w:rFonts w:ascii="Times New Roman" w:hAnsi="Times New Roman" w:cs="Times New Roman" w:eastAsia="Times New Roman"/>
          <w:sz w:val="8"/>
          <w:szCs w:val="8"/>
          <w:color w:val="909191"/>
          <w:spacing w:val="0"/>
          <w:w w:val="158"/>
          <w:b/>
          <w:bCs/>
        </w:rPr>
        <w:t>'J.'.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760" w:bottom="280" w:left="300" w:right="200"/>
          <w:cols w:num="2" w:equalWidth="0">
            <w:col w:w="4485" w:space="578"/>
            <w:col w:w="6357"/>
          </w:cols>
        </w:sectPr>
      </w:pPr>
      <w:rPr/>
    </w:p>
    <w:p>
      <w:pPr>
        <w:spacing w:before="0" w:after="0" w:line="90" w:lineRule="exact"/>
        <w:jc w:val="left"/>
        <w:rPr>
          <w:sz w:val="9"/>
          <w:szCs w:val="9"/>
        </w:rPr>
      </w:pPr>
      <w:rPr/>
      <w:r>
        <w:rPr/>
        <w:pict>
          <v:shape style="position:absolute;margin-left:146.880005pt;margin-top:713.279968pt;width:173.759991pt;height:94.08pt;mso-position-horizontal-relative:page;mso-position-vertical-relative:page;z-index:-15759" type="#_x0000_t75">
            <v:imagedata r:id="rId18" o:title=""/>
          </v:shape>
        </w:pict>
      </w:r>
      <w:r>
        <w:rPr>
          <w:sz w:val="9"/>
          <w:szCs w:val="9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4.06436" w:type="dxa"/>
      </w:tblPr>
      <w:tblGrid/>
      <w:tr>
        <w:trPr>
          <w:trHeight w:val="1491" w:hRule="exact"/>
        </w:trPr>
        <w:tc>
          <w:tcPr>
            <w:tcW w:w="2047" w:type="dxa"/>
            <w:gridSpan w:val="3"/>
            <w:tcBorders>
              <w:top w:val="single" w:sz="5.746096" w:space="0" w:color="6B6B6B"/>
              <w:bottom w:val="single" w:sz="5.746096" w:space="0" w:color="646464"/>
              <w:left w:val="single" w:sz="5.746096" w:space="0" w:color="575757"/>
              <w:right w:val="single" w:sz="3.830736" w:space="0" w:color="484848"/>
            </w:tcBorders>
          </w:tcPr>
          <w:p>
            <w:pPr>
              <w:spacing w:before="0" w:after="0" w:line="844" w:lineRule="exact"/>
              <w:ind w:left="527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85"/>
                <w:szCs w:val="85"/>
                <w:color w:val="3F3F3F"/>
                <w:spacing w:val="-383"/>
                <w:w w:val="174"/>
                <w:b/>
                <w:bCs/>
                <w:i/>
              </w:rPr>
              <w:t>l</w:t>
            </w:r>
            <w:r>
              <w:rPr>
                <w:rFonts w:ascii="Arial" w:hAnsi="Arial" w:cs="Arial" w:eastAsia="Arial"/>
                <w:sz w:val="14"/>
                <w:szCs w:val="14"/>
                <w:color w:val="3F3F3F"/>
                <w:spacing w:val="9"/>
                <w:w w:val="123"/>
                <w:position w:val="-13"/>
              </w:rPr>
              <w:t>I</w:t>
            </w:r>
            <w:r>
              <w:rPr>
                <w:rFonts w:ascii="Arial" w:hAnsi="Arial" w:cs="Arial" w:eastAsia="Arial"/>
                <w:sz w:val="14"/>
                <w:szCs w:val="14"/>
                <w:color w:val="3F3F3F"/>
                <w:spacing w:val="0"/>
                <w:w w:val="123"/>
                <w:position w:val="-13"/>
              </w:rPr>
              <w:t>ZMIR</w:t>
            </w:r>
            <w:r>
              <w:rPr>
                <w:rFonts w:ascii="Arial" w:hAnsi="Arial" w:cs="Arial" w:eastAsia="Arial"/>
                <w:sz w:val="14"/>
                <w:szCs w:val="14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43" w:lineRule="exact"/>
              <w:ind w:left="491" w:right="-2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  <w:rPr/>
            <w:r>
              <w:rPr>
                <w:rFonts w:ascii="Arial" w:hAnsi="Arial" w:cs="Arial" w:eastAsia="Arial"/>
                <w:sz w:val="15"/>
                <w:szCs w:val="15"/>
                <w:color w:val="3F3F3F"/>
                <w:spacing w:val="0"/>
                <w:w w:val="105"/>
              </w:rPr>
              <w:t>BÜYÜKSEHIR</w:t>
            </w:r>
            <w:r>
              <w:rPr>
                <w:rFonts w:ascii="Arial" w:hAnsi="Arial" w:cs="Arial" w:eastAsia="Arial"/>
                <w:sz w:val="15"/>
                <w:szCs w:val="15"/>
                <w:color w:val="000000"/>
                <w:spacing w:val="0"/>
                <w:w w:val="100"/>
              </w:rPr>
            </w:r>
          </w:p>
          <w:p>
            <w:pPr>
              <w:spacing w:before="0" w:after="0" w:line="142" w:lineRule="exact"/>
              <w:ind w:left="53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color w:val="3F3F3F"/>
                <w:spacing w:val="0"/>
                <w:w w:val="115"/>
              </w:rPr>
              <w:t>BELEDIYESI</w:t>
            </w:r>
            <w:r>
              <w:rPr>
                <w:rFonts w:ascii="Arial" w:hAnsi="Arial" w:cs="Arial" w:eastAsia="Arial"/>
                <w:sz w:val="14"/>
                <w:szCs w:val="14"/>
                <w:color w:val="000000"/>
                <w:spacing w:val="0"/>
                <w:w w:val="100"/>
              </w:rPr>
            </w:r>
          </w:p>
        </w:tc>
        <w:tc>
          <w:tcPr>
            <w:tcW w:w="6823" w:type="dxa"/>
            <w:gridSpan w:val="6"/>
            <w:tcBorders>
              <w:top w:val="single" w:sz="5.746096" w:space="0" w:color="6B6B6B"/>
              <w:bottom w:val="single" w:sz="5.746096" w:space="0" w:color="646464"/>
              <w:left w:val="single" w:sz="3.830736" w:space="0" w:color="484848"/>
              <w:right w:val="single" w:sz="7.661464" w:space="0" w:color="70707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198" w:lineRule="exact"/>
              <w:ind w:left="1231" w:right="2673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>İZMİR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>BÜYÜKŞEHİR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8"/>
                <w:position w:val="-1"/>
              </w:rPr>
              <w:t>BELEDİYESİ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226" w:lineRule="exact"/>
              <w:ind w:left="1330" w:right="2799"/>
              <w:jc w:val="center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iTFAiYE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DAİRESi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7"/>
              </w:rPr>
              <w:t>BAŞKANLI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3"/>
                <w:szCs w:val="23"/>
                <w:color w:val="3F3F3F"/>
                <w:spacing w:val="0"/>
                <w:w w:val="78"/>
              </w:rPr>
              <w:t>Gl</w:t>
            </w:r>
            <w:r>
              <w:rPr>
                <w:rFonts w:ascii="Times New Roman" w:hAnsi="Times New Roman" w:cs="Times New Roman" w:eastAsia="Times New Roman"/>
                <w:sz w:val="23"/>
                <w:szCs w:val="23"/>
                <w:color w:val="000000"/>
                <w:spacing w:val="0"/>
                <w:w w:val="100"/>
              </w:rPr>
            </w:r>
          </w:p>
          <w:p>
            <w:pPr>
              <w:spacing w:before="0" w:after="0" w:line="195" w:lineRule="exact"/>
              <w:ind w:left="159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itfaiye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4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4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4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Acil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Müdahale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Şub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Müdürlüğü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0" w:after="0" w:line="206" w:lineRule="exact"/>
              <w:ind w:left="1870" w:right="339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8"/>
              </w:rPr>
              <w:t>YANGIN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6"/>
                <w:w w:val="98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8"/>
              </w:rPr>
              <w:t>RAPORU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425" w:type="dxa"/>
            <w:tcBorders>
              <w:top w:val="single" w:sz="5.746096" w:space="0" w:color="6B6B6B"/>
              <w:bottom w:val="single" w:sz="5.746096" w:space="0" w:color="646464"/>
              <w:left w:val="single" w:sz="7.661464" w:space="0" w:color="707070"/>
              <w:right w:val="single" w:sz="7.661464" w:space="0" w:color="707070"/>
            </w:tcBorders>
          </w:tcPr>
          <w:p>
            <w:pPr>
              <w:spacing w:before="3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240" w:lineRule="auto"/>
              <w:ind w:left="69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/>
              <w:pict>
                <v:shape style="width:47.040002pt;height:48.96pt;mso-position-horizontal-relative:char;mso-position-vertical-relative:line" type="#_x0000_t75">
                  <v:imagedata r:id="rId19" o:title=""/>
                </v:shape>
              </w:pic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</w:r>
          </w:p>
          <w:p>
            <w:pPr>
              <w:spacing w:before="4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</w:tc>
      </w:tr>
      <w:tr>
        <w:trPr>
          <w:trHeight w:val="216" w:hRule="exact"/>
        </w:trPr>
        <w:tc>
          <w:tcPr>
            <w:tcW w:w="11296" w:type="dxa"/>
            <w:gridSpan w:val="10"/>
            <w:tcBorders>
              <w:top w:val="single" w:sz="5.746096" w:space="0" w:color="646464"/>
              <w:bottom w:val="single" w:sz="5.746096" w:space="0" w:color="646464"/>
              <w:left w:val="single" w:sz="5.746096" w:space="0" w:color="575757"/>
              <w:right w:val="single" w:sz="7.661464" w:space="0" w:color="707070"/>
            </w:tcBorders>
          </w:tcPr>
          <w:p>
            <w:pPr>
              <w:spacing w:before="0" w:after="0" w:line="201" w:lineRule="exact"/>
              <w:ind w:left="2" w:right="-20"/>
              <w:jc w:val="left"/>
              <w:tabs>
                <w:tab w:pos="1220" w:val="left"/>
                <w:tab w:pos="3100" w:val="left"/>
                <w:tab w:pos="5460" w:val="left"/>
                <w:tab w:pos="75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w w:val="93"/>
              </w:rPr>
              <w:t>Q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w w:val="92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68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"/>
                <w:w w:val="68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9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07.05.2017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14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8"/>
                <w:position w:val="-1"/>
              </w:rPr>
              <w:t>ıBilclirinı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3"/>
                <w:w w:val="8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5"/>
                <w:w w:val="100"/>
                <w:position w:val="-1"/>
              </w:rPr>
              <w:t> </w:t>
            </w:r>
            <w:r>
              <w:rPr>
                <w:rFonts w:ascii="Arial" w:hAnsi="Arial" w:cs="Arial" w:eastAsia="Arial"/>
                <w:sz w:val="17"/>
                <w:szCs w:val="17"/>
                <w:color w:val="3F3F3F"/>
                <w:spacing w:val="0"/>
                <w:w w:val="236"/>
                <w:position w:val="-1"/>
              </w:rPr>
              <w:t>l</w:t>
            </w:r>
            <w:r>
              <w:rPr>
                <w:rFonts w:ascii="Arial" w:hAnsi="Arial" w:cs="Arial" w:eastAsia="Arial"/>
                <w:sz w:val="17"/>
                <w:szCs w:val="17"/>
                <w:color w:val="3F3F3F"/>
                <w:spacing w:val="-10"/>
                <w:w w:val="236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8"/>
                <w:position w:val="-1"/>
              </w:rPr>
              <w:t>:40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26"/>
                <w:szCs w:val="26"/>
                <w:color w:val="3F3F3F"/>
                <w:spacing w:val="0"/>
                <w:w w:val="61"/>
                <w:position w:val="-1"/>
              </w:rPr>
              <w:t>rreı:</w:t>
            </w:r>
            <w:r>
              <w:rPr>
                <w:rFonts w:ascii="Times New Roman" w:hAnsi="Times New Roman" w:cs="Times New Roman" w:eastAsia="Times New Roman"/>
                <w:sz w:val="26"/>
                <w:szCs w:val="26"/>
                <w:color w:val="3F3F3F"/>
                <w:spacing w:val="0"/>
                <w:w w:val="61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6"/>
                <w:szCs w:val="26"/>
                <w:color w:val="3F3F3F"/>
                <w:spacing w:val="9"/>
                <w:w w:val="61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6"/>
                <w:szCs w:val="26"/>
                <w:color w:val="3F3F3F"/>
                <w:spacing w:val="0"/>
                <w:w w:val="61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26"/>
                <w:szCs w:val="26"/>
                <w:color w:val="3F3F3F"/>
                <w:spacing w:val="-1"/>
                <w:w w:val="61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83"/>
                <w:position w:val="-1"/>
              </w:rPr>
              <w:t>lO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8" w:hRule="exact"/>
        </w:trPr>
        <w:tc>
          <w:tcPr>
            <w:tcW w:w="11296" w:type="dxa"/>
            <w:gridSpan w:val="10"/>
            <w:tcBorders>
              <w:top w:val="single" w:sz="5.746096" w:space="0" w:color="646464"/>
              <w:bottom w:val="single" w:sz="5.746096" w:space="0" w:color="646464"/>
              <w:left w:val="single" w:sz="5.746096" w:space="0" w:color="575757"/>
              <w:right w:val="single" w:sz="7.661464" w:space="0" w:color="707070"/>
            </w:tcBorders>
          </w:tcPr>
          <w:p>
            <w:pPr>
              <w:spacing w:before="2" w:after="0" w:line="202" w:lineRule="exact"/>
              <w:ind w:left="17" w:right="-20"/>
              <w:jc w:val="left"/>
              <w:tabs>
                <w:tab w:pos="1240" w:val="left"/>
                <w:tab w:pos="3100" w:val="left"/>
                <w:tab w:pos="4300" w:val="left"/>
                <w:tab w:pos="546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4"/>
                <w:w w:val="92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7"/>
                <w:w w:val="92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2"/>
              </w:rPr>
              <w:t>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4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:07.05.2017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0"/>
                <w:w w:val="78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6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"/>
                <w:w w:val="100"/>
              </w:rPr>
              <w:t>2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4"/>
                <w:w w:val="100"/>
              </w:rPr>
              <w:t>8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36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4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8"/>
                <w:w w:val="9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45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8" w:hRule="exact"/>
        </w:trPr>
        <w:tc>
          <w:tcPr>
            <w:tcW w:w="11296" w:type="dxa"/>
            <w:gridSpan w:val="10"/>
            <w:tcBorders>
              <w:top w:val="single" w:sz="5.746096" w:space="0" w:color="646464"/>
              <w:bottom w:val="single" w:sz="5.746096" w:space="0" w:color="676767"/>
              <w:left w:val="single" w:sz="5.746096" w:space="0" w:color="575757"/>
              <w:right w:val="single" w:sz="7.661464" w:space="0" w:color="707070"/>
            </w:tcBorders>
          </w:tcPr>
          <w:p>
            <w:pPr>
              <w:spacing w:before="0" w:after="0" w:line="204" w:lineRule="exact"/>
              <w:ind w:left="1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7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7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"/>
                <w:w w:val="97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4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4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45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9"/>
                <w:w w:val="145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7"/>
              </w:rPr>
              <w:t>Pınarb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0"/>
                <w:w w:val="97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1"/>
                <w:w w:val="113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70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7081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No:25/B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78"/>
                <w:i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3"/>
                <w:w w:val="78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Bornova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16" w:hRule="exact"/>
        </w:trPr>
        <w:tc>
          <w:tcPr>
            <w:tcW w:w="11296" w:type="dxa"/>
            <w:gridSpan w:val="10"/>
            <w:tcBorders>
              <w:top w:val="single" w:sz="5.746096" w:space="0" w:color="676767"/>
              <w:bottom w:val="single" w:sz="5.746096" w:space="0" w:color="676767"/>
              <w:left w:val="single" w:sz="5.746096" w:space="0" w:color="575757"/>
              <w:right w:val="single" w:sz="7.661464" w:space="0" w:color="707070"/>
            </w:tcBorders>
          </w:tcPr>
          <w:p>
            <w:pPr>
              <w:spacing w:before="0" w:after="0" w:line="201" w:lineRule="exact"/>
              <w:ind w:left="12" w:right="-20"/>
              <w:jc w:val="left"/>
              <w:tabs>
                <w:tab w:pos="124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6"/>
                <w:w w:val="100"/>
              </w:rPr>
              <w:t>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ru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8"/>
              </w:rPr>
              <w:t>Pı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9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84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1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8"/>
                <w:w w:val="91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7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7"/>
                <w:w w:val="98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58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7081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0"/>
              </w:rPr>
              <w:t>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1"/>
                <w:w w:val="100"/>
              </w:rPr>
              <w:t>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eri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9"/>
              </w:rPr>
              <w:t>No:2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3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4"/>
                <w:w w:val="94"/>
              </w:rPr>
              <w:t>/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39"/>
              </w:rPr>
              <w:t>8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3"/>
                <w:w w:val="100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595959"/>
                <w:spacing w:val="0"/>
                <w:w w:val="88"/>
                <w:i/>
              </w:rPr>
              <w:t>1</w:t>
            </w:r>
            <w:r>
              <w:rPr>
                <w:rFonts w:ascii="Arial" w:hAnsi="Arial" w:cs="Arial" w:eastAsia="Arial"/>
                <w:sz w:val="18"/>
                <w:szCs w:val="18"/>
                <w:color w:val="595959"/>
                <w:spacing w:val="-3"/>
                <w:w w:val="88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Bornova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11" w:hRule="exact"/>
        </w:trPr>
        <w:tc>
          <w:tcPr>
            <w:tcW w:w="11296" w:type="dxa"/>
            <w:gridSpan w:val="10"/>
            <w:tcBorders>
              <w:top w:val="single" w:sz="5.746096" w:space="0" w:color="676767"/>
              <w:bottom w:val="nil" w:sz="6" w:space="0" w:color="auto"/>
              <w:left w:val="single" w:sz="5.746096" w:space="0" w:color="575757"/>
              <w:right w:val="single" w:sz="7.661464" w:space="0" w:color="707070"/>
            </w:tcBorders>
          </w:tcPr>
          <w:p>
            <w:pPr>
              <w:spacing w:before="2" w:after="0" w:line="202" w:lineRule="exact"/>
              <w:ind w:left="7" w:right="-20"/>
              <w:jc w:val="left"/>
              <w:tabs>
                <w:tab w:pos="1220" w:val="left"/>
                <w:tab w:pos="3880" w:val="left"/>
                <w:tab w:pos="626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8"/>
                <w:w w:val="84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7"/>
                <w:w w:val="89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10"/>
                <w:w w:val="89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9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9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2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0707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07070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"/>
                <w:w w:val="88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8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0"/>
              </w:rPr>
              <w:t>Yıı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7"/>
                <w:w w:val="9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0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0"/>
              </w:rPr>
              <w:t>ını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8"/>
                <w:w w:val="8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7"/>
                <w:w w:val="9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10"/>
                <w:w w:val="90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0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3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9"/>
                <w:w w:val="92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1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8"/>
                <w:w w:val="89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10"/>
                <w:w w:val="89"/>
                <w:position w:val="-1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9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9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1"/>
                <w:w w:val="89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4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45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2"/>
                <w:w w:val="14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58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  <w:position w:val="-1"/>
              </w:rPr>
              <w:t>h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7"/>
                <w:w w:val="100"/>
                <w:position w:val="-1"/>
              </w:rPr>
              <w:t>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>al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5"/>
                <w:w w:val="96"/>
                <w:position w:val="-1"/>
              </w:rPr>
              <w:t>(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6"/>
                <w:position w:val="-1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"/>
                <w:w w:val="96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6"/>
                <w:position w:val="-1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8"/>
                <w:w w:val="96"/>
                <w:position w:val="-1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6"/>
                <w:position w:val="-1"/>
              </w:rPr>
              <w:t>irsizl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1"/>
                <w:w w:val="96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58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6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  <w:position w:val="-1"/>
              </w:rPr>
              <w:t>)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748" w:hRule="exact"/>
        </w:trPr>
        <w:tc>
          <w:tcPr>
            <w:tcW w:w="3548" w:type="dxa"/>
            <w:gridSpan w:val="4"/>
            <w:tcBorders>
              <w:top w:val="nil" w:sz="6" w:space="0" w:color="auto"/>
              <w:bottom w:val="single" w:sz="5.746096" w:space="0" w:color="575757"/>
              <w:left w:val="single" w:sz="5.746096" w:space="0" w:color="575757"/>
              <w:right w:val="single" w:sz="5.746096" w:space="0" w:color="545454"/>
            </w:tcBorders>
          </w:tcPr>
          <w:p>
            <w:pPr>
              <w:spacing w:before="14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1"/>
              </w:rPr>
              <w:t>Bi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7"/>
                <w:w w:val="92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8"/>
                <w:w w:val="9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5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7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4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828282"/>
                <w:spacing w:val="0"/>
                <w:w w:val="12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3129" w:type="dxa"/>
            <w:gridSpan w:val="2"/>
            <w:tcBorders>
              <w:top w:val="nil" w:sz="6" w:space="0" w:color="auto"/>
              <w:bottom w:val="single" w:sz="5.746096" w:space="0" w:color="575757"/>
              <w:left w:val="single" w:sz="5.746096" w:space="0" w:color="545454"/>
              <w:right w:val="single" w:sz="5.746096" w:space="0" w:color="4F4F4F"/>
            </w:tcBorders>
          </w:tcPr>
          <w:p>
            <w:pPr>
              <w:spacing w:before="14" w:after="0" w:line="240" w:lineRule="auto"/>
              <w:ind w:left="1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8"/>
                <w:w w:val="84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7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pını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Şekli: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4" w:after="0" w:line="165" w:lineRule="exact"/>
              <w:ind w:left="14" w:right="-20"/>
              <w:jc w:val="left"/>
              <w:tabs>
                <w:tab w:pos="254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w w:val="78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w w:val="78"/>
                <w:u w:val="single" w:color="000000"/>
                <w:position w:val="-4"/>
              </w:rPr>
              <w:t>13c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w w:val="78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6"/>
                <w:w w:val="78"/>
                <w:u w:val="single" w:color="000000"/>
                <w:position w:val="-4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6"/>
                <w:w w:val="78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6"/>
                <w:w w:val="78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6"/>
                <w:w w:val="105"/>
                <w:u w:val="single" w:color="000000"/>
                <w:position w:val="-4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6"/>
                <w:w w:val="105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6"/>
                <w:w w:val="105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7"/>
                <w:w w:val="82"/>
                <w:u w:val="single" w:color="000000"/>
                <w:position w:val="-4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7"/>
                <w:w w:val="82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7"/>
                <w:w w:val="82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1"/>
                <w:u w:val="single" w:color="000000"/>
                <w:position w:val="-4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1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7"/>
                <w:w w:val="100"/>
                <w:u w:val="single" w:color="000000"/>
                <w:position w:val="-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7"/>
                <w:w w:val="100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7"/>
                <w:w w:val="100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u w:val="single" w:color="000000"/>
                <w:position w:val="-4"/>
              </w:rPr>
              <w:t>nı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"/>
                <w:w w:val="100"/>
                <w:u w:val="single" w:color="000000"/>
                <w:position w:val="-4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"/>
                <w:w w:val="100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"/>
                <w:w w:val="100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  <w:u w:val="single" w:color="000000"/>
                <w:position w:val="-4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  <w:u w:val="single" w:color="000000"/>
                <w:position w:val="-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11"/>
                <w:w w:val="100"/>
                <w:u w:val="single" w:color="000000"/>
                <w:position w:val="-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u w:val="single" w:color="000000"/>
                <w:position w:val="-4"/>
              </w:rPr>
              <w:t>Kııgi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u w:val="single" w:color="000000"/>
                <w:position w:val="-4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3"/>
                <w:w w:val="100"/>
                <w:u w:val="single" w:color="000000"/>
                <w:position w:val="-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6"/>
                <w:w w:val="95"/>
                <w:u w:val="single" w:color="000000"/>
                <w:position w:val="-4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6"/>
                <w:w w:val="95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6"/>
                <w:w w:val="95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3262A"/>
                <w:spacing w:val="0"/>
                <w:w w:val="79"/>
                <w:u w:val="single" w:color="000000"/>
                <w:position w:val="-4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3262A"/>
                <w:spacing w:val="0"/>
                <w:w w:val="79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3262A"/>
                <w:spacing w:val="3"/>
                <w:w w:val="79"/>
                <w:u w:val="single" w:color="000000"/>
                <w:position w:val="-4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3262A"/>
                <w:spacing w:val="3"/>
                <w:w w:val="79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3262A"/>
                <w:spacing w:val="3"/>
                <w:w w:val="79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13"/>
                <w:u w:val="single" w:color="000000"/>
                <w:position w:val="-4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13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13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9"/>
                <w:u w:val="single" w:color="000000"/>
                <w:position w:val="-4"/>
              </w:rPr>
              <w:t>ap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9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u w:val="single" w:color="000000"/>
                <w:position w:val="-4"/>
              </w:rPr>
              <w:t> 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1"/>
                <w:w w:val="100"/>
                <w:u w:val="single" w:color="000000"/>
                <w:position w:val="-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1"/>
                <w:w w:val="100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1"/>
                <w:w w:val="100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83"/>
                <w:u w:val="single" w:color="000000"/>
                <w:position w:val="-4"/>
              </w:rPr>
              <w:t>&lt;;: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83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83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3"/>
                <w:u w:val="single" w:color="000000"/>
                <w:position w:val="-4"/>
              </w:rPr>
              <w:t>lik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8"/>
                <w:w w:val="83"/>
                <w:u w:val="single" w:color="000000"/>
                <w:position w:val="-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3"/>
                <w:u w:val="single" w:color="000000"/>
                <w:position w:val="-4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3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u w:val="single" w:color="000000"/>
                <w:position w:val="-4"/>
              </w:rPr>
              <w:t>Di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2"/>
                <w:w w:val="100"/>
                <w:u w:val="single" w:color="000000"/>
                <w:position w:val="-4"/>
              </w:rPr>
              <w:t>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2"/>
                <w:w w:val="100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2"/>
                <w:w w:val="100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6"/>
                <w:w w:val="100"/>
                <w:u w:val="single" w:color="000000"/>
                <w:position w:val="-4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6"/>
                <w:w w:val="100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6"/>
                <w:w w:val="100"/>
                <w:u w:val="single" w:color="0000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u w:val="single" w:color="000000"/>
                <w:position w:val="-4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351" w:lineRule="exact"/>
              <w:ind w:left="824" w:right="-20"/>
              <w:jc w:val="left"/>
              <w:tabs>
                <w:tab w:pos="1420" w:val="left"/>
                <w:tab w:pos="1940" w:val="left"/>
                <w:tab w:pos="2200" w:val="left"/>
                <w:tab w:pos="2560" w:val="left"/>
              </w:tabs>
              <w:rPr>
                <w:rFonts w:ascii="Arial" w:hAnsi="Arial" w:cs="Arial" w:eastAsia="Arial"/>
                <w:sz w:val="42"/>
                <w:szCs w:val="42"/>
              </w:rPr>
            </w:pPr>
            <w:rPr/>
            <w:r>
              <w:rPr>
                <w:rFonts w:ascii="Arial" w:hAnsi="Arial" w:cs="Arial" w:eastAsia="Arial"/>
                <w:sz w:val="44"/>
                <w:szCs w:val="44"/>
                <w:color w:val="595959"/>
                <w:spacing w:val="0"/>
                <w:w w:val="46"/>
                <w:b/>
                <w:bCs/>
                <w:position w:val="-3"/>
              </w:rPr>
              <w:t>ı</w:t>
            </w:r>
            <w:r>
              <w:rPr>
                <w:rFonts w:ascii="Arial" w:hAnsi="Arial" w:cs="Arial" w:eastAsia="Arial"/>
                <w:sz w:val="44"/>
                <w:szCs w:val="44"/>
                <w:color w:val="595959"/>
                <w:spacing w:val="-55"/>
                <w:w w:val="46"/>
                <w:b/>
                <w:bCs/>
                <w:position w:val="-3"/>
              </w:rPr>
              <w:t> </w:t>
            </w:r>
            <w:r>
              <w:rPr>
                <w:rFonts w:ascii="Arial" w:hAnsi="Arial" w:cs="Arial" w:eastAsia="Arial"/>
                <w:sz w:val="44"/>
                <w:szCs w:val="44"/>
                <w:color w:val="595959"/>
                <w:spacing w:val="0"/>
                <w:w w:val="100"/>
                <w:b/>
                <w:bCs/>
                <w:position w:val="-3"/>
              </w:rPr>
              <w:tab/>
            </w:r>
            <w:r>
              <w:rPr>
                <w:rFonts w:ascii="Arial" w:hAnsi="Arial" w:cs="Arial" w:eastAsia="Arial"/>
                <w:sz w:val="44"/>
                <w:szCs w:val="44"/>
                <w:color w:val="595959"/>
                <w:spacing w:val="0"/>
                <w:w w:val="46"/>
                <w:b/>
                <w:bCs/>
                <w:position w:val="-3"/>
              </w:rPr>
              <w:t>ı</w:t>
            </w:r>
            <w:r>
              <w:rPr>
                <w:rFonts w:ascii="Arial" w:hAnsi="Arial" w:cs="Arial" w:eastAsia="Arial"/>
                <w:sz w:val="44"/>
                <w:szCs w:val="44"/>
                <w:color w:val="595959"/>
                <w:spacing w:val="0"/>
                <w:w w:val="100"/>
                <w:b/>
                <w:bCs/>
                <w:position w:val="-3"/>
              </w:rPr>
              <w:tab/>
            </w:r>
            <w:r>
              <w:rPr>
                <w:rFonts w:ascii="Arial" w:hAnsi="Arial" w:cs="Arial" w:eastAsia="Arial"/>
                <w:sz w:val="44"/>
                <w:szCs w:val="44"/>
                <w:color w:val="595959"/>
                <w:spacing w:val="0"/>
                <w:w w:val="100"/>
                <w:b/>
                <w:bCs/>
                <w:position w:val="-3"/>
              </w:rPr>
            </w:r>
            <w:r>
              <w:rPr>
                <w:rFonts w:ascii="Arial" w:hAnsi="Arial" w:cs="Arial" w:eastAsia="Arial"/>
                <w:sz w:val="13"/>
                <w:szCs w:val="13"/>
                <w:color w:val="A3A3A3"/>
                <w:spacing w:val="0"/>
                <w:w w:val="46"/>
                <w:position w:val="-3"/>
              </w:rPr>
              <w:t>1</w:t>
            </w:r>
            <w:r>
              <w:rPr>
                <w:rFonts w:ascii="Arial" w:hAnsi="Arial" w:cs="Arial" w:eastAsia="Arial"/>
                <w:sz w:val="13"/>
                <w:szCs w:val="13"/>
                <w:color w:val="A3A3A3"/>
                <w:spacing w:val="-9"/>
                <w:w w:val="46"/>
                <w:position w:val="-3"/>
              </w:rPr>
              <w:t> </w:t>
            </w:r>
            <w:r>
              <w:rPr>
                <w:rFonts w:ascii="Arial" w:hAnsi="Arial" w:cs="Arial" w:eastAsia="Arial"/>
                <w:sz w:val="13"/>
                <w:szCs w:val="13"/>
                <w:color w:val="A3A3A3"/>
                <w:spacing w:val="0"/>
                <w:w w:val="100"/>
                <w:position w:val="-3"/>
              </w:rPr>
              <w:tab/>
            </w:r>
            <w:r>
              <w:rPr>
                <w:rFonts w:ascii="Arial" w:hAnsi="Arial" w:cs="Arial" w:eastAsia="Arial"/>
                <w:sz w:val="13"/>
                <w:szCs w:val="13"/>
                <w:color w:val="A3A3A3"/>
                <w:spacing w:val="0"/>
                <w:w w:val="100"/>
                <w:position w:val="-3"/>
              </w:rPr>
            </w:r>
            <w:r>
              <w:rPr>
                <w:rFonts w:ascii="Arial" w:hAnsi="Arial" w:cs="Arial" w:eastAsia="Arial"/>
                <w:sz w:val="18"/>
                <w:szCs w:val="18"/>
                <w:color w:val="3F3F3F"/>
                <w:spacing w:val="0"/>
                <w:w w:val="100"/>
                <w:position w:val="-3"/>
              </w:rPr>
              <w:t>X</w:t>
              <w:tab/>
            </w:r>
            <w:r>
              <w:rPr>
                <w:rFonts w:ascii="Arial" w:hAnsi="Arial" w:cs="Arial" w:eastAsia="Arial"/>
                <w:sz w:val="18"/>
                <w:szCs w:val="18"/>
                <w:color w:val="3F3F3F"/>
                <w:spacing w:val="0"/>
                <w:w w:val="100"/>
                <w:position w:val="-3"/>
              </w:rPr>
            </w:r>
            <w:r>
              <w:rPr>
                <w:rFonts w:ascii="Arial" w:hAnsi="Arial" w:cs="Arial" w:eastAsia="Arial"/>
                <w:sz w:val="42"/>
                <w:szCs w:val="42"/>
                <w:color w:val="A3A3A3"/>
                <w:spacing w:val="0"/>
                <w:w w:val="51"/>
                <w:position w:val="-3"/>
              </w:rPr>
              <w:t>ı</w:t>
            </w:r>
            <w:r>
              <w:rPr>
                <w:rFonts w:ascii="Arial" w:hAnsi="Arial" w:cs="Arial" w:eastAsia="Arial"/>
                <w:sz w:val="42"/>
                <w:szCs w:val="42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618" w:type="dxa"/>
            <w:gridSpan w:val="4"/>
            <w:tcBorders>
              <w:top w:val="nil" w:sz="6" w:space="0" w:color="auto"/>
              <w:bottom w:val="single" w:sz="5.746096" w:space="0" w:color="575757"/>
              <w:left w:val="single" w:sz="5.746096" w:space="0" w:color="4F4F4F"/>
              <w:right w:val="single" w:sz="7.661464" w:space="0" w:color="707070"/>
            </w:tcBorders>
          </w:tcPr>
          <w:p>
            <w:pPr>
              <w:spacing w:before="19" w:after="0" w:line="240" w:lineRule="auto"/>
              <w:ind w:left="1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6"/>
              </w:rPr>
              <w:t>Kullanım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3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Şekli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Depo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5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9"/>
                <w:w w:val="88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8"/>
                <w:w w:val="87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6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9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58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58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2"/>
                <w:w w:val="58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Kontrol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Altına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Alma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12:00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78" w:hRule="exact"/>
        </w:trPr>
        <w:tc>
          <w:tcPr>
            <w:tcW w:w="2047" w:type="dxa"/>
            <w:gridSpan w:val="3"/>
            <w:tcBorders>
              <w:top w:val="single" w:sz="5.746096" w:space="0" w:color="575757"/>
              <w:bottom w:val="single" w:sz="5.746096" w:space="0" w:color="646464"/>
              <w:left w:val="single" w:sz="5.746096" w:space="0" w:color="575757"/>
              <w:right w:val="single" w:sz="7.661464" w:space="0" w:color="5B5B5B"/>
            </w:tcBorders>
          </w:tcPr>
          <w:p>
            <w:pPr>
              <w:spacing w:before="0" w:after="0" w:line="200" w:lineRule="exact"/>
              <w:ind w:left="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w w:val="89"/>
              </w:rPr>
              <w:t>Ya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7"/>
                <w:w w:val="9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84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Şeyi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3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9249" w:type="dxa"/>
            <w:gridSpan w:val="7"/>
            <w:tcBorders>
              <w:top w:val="single" w:sz="5.746096" w:space="0" w:color="575757"/>
              <w:bottom w:val="single" w:sz="5.746096" w:space="0" w:color="646464"/>
              <w:left w:val="single" w:sz="7.661464" w:space="0" w:color="5B5B5B"/>
              <w:right w:val="nil" w:sz="6" w:space="0" w:color="auto"/>
            </w:tcBorders>
          </w:tcPr>
          <w:p>
            <w:pPr>
              <w:spacing w:before="2" w:after="0" w:line="240" w:lineRule="auto"/>
              <w:ind w:left="-5" w:right="-20"/>
              <w:jc w:val="left"/>
              <w:tabs>
                <w:tab w:pos="360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w w:val="94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w w:val="93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hibi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Raşit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YILDIZ</w:t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68"/>
              </w:rPr>
              <w:t>IK.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67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r:ıcı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veya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Kullana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Raşit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YILDIZ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18" w:hRule="exact"/>
        </w:trPr>
        <w:tc>
          <w:tcPr>
            <w:tcW w:w="2047" w:type="dxa"/>
            <w:vMerge w:val="restart"/>
            <w:gridSpan w:val="3"/>
            <w:tcBorders>
              <w:top w:val="single" w:sz="5.746096" w:space="0" w:color="646464"/>
              <w:left w:val="single" w:sz="5.746096" w:space="0" w:color="575757"/>
              <w:right w:val="single" w:sz="7.661464" w:space="0" w:color="5B5B5B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1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Giden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0" w:after="0" w:line="206" w:lineRule="exact"/>
              <w:ind w:left="1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Ekibin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9249" w:type="dxa"/>
            <w:gridSpan w:val="7"/>
            <w:tcBorders>
              <w:top w:val="single" w:sz="5.746096" w:space="0" w:color="646464"/>
              <w:bottom w:val="single" w:sz="5.746096" w:space="0" w:color="606060"/>
              <w:left w:val="single" w:sz="7.661464" w:space="0" w:color="5B5B5B"/>
              <w:right w:val="single" w:sz="5.746096" w:space="0" w:color="747474"/>
            </w:tcBorders>
          </w:tcPr>
          <w:p>
            <w:pPr>
              <w:spacing w:before="0" w:after="0" w:line="200" w:lineRule="exact"/>
              <w:ind w:left="-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Amiri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Çvş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Fevzi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SAVRAN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482" w:hRule="exact"/>
        </w:trPr>
        <w:tc>
          <w:tcPr>
            <w:tcW w:w="2047" w:type="dxa"/>
            <w:vMerge/>
            <w:gridSpan w:val="3"/>
            <w:tcBorders>
              <w:left w:val="single" w:sz="5.746096" w:space="0" w:color="575757"/>
              <w:right w:val="single" w:sz="7.661464" w:space="0" w:color="5B5B5B"/>
            </w:tcBorders>
          </w:tcPr>
          <w:p>
            <w:pPr/>
            <w:rPr/>
          </w:p>
        </w:tc>
        <w:tc>
          <w:tcPr>
            <w:tcW w:w="2569" w:type="dxa"/>
            <w:vMerge w:val="restart"/>
            <w:gridSpan w:val="2"/>
            <w:tcBorders>
              <w:top w:val="single" w:sz="5.746096" w:space="0" w:color="606060"/>
              <w:left w:val="single" w:sz="7.661464" w:space="0" w:color="5B5B5B"/>
              <w:right w:val="single" w:sz="3.830736" w:space="0" w:color="444444"/>
            </w:tcBorders>
          </w:tcPr>
          <w:p>
            <w:pPr>
              <w:spacing w:before="0" w:after="0" w:line="202" w:lineRule="exact"/>
              <w:ind w:left="-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Sayısı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45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3"/>
                <w:w w:val="145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71"/>
              </w:rPr>
              <w:t>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4" w:after="0" w:line="240" w:lineRule="auto"/>
              <w:ind w:left="-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Plakası: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35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FN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1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6"/>
                <w:w w:val="8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1"/>
              </w:rPr>
              <w:t>06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6680" w:type="dxa"/>
            <w:gridSpan w:val="5"/>
            <w:tcBorders>
              <w:top w:val="single" w:sz="5.746096" w:space="0" w:color="606060"/>
              <w:bottom w:val="single" w:sz="5.746096" w:space="0" w:color="777777"/>
              <w:left w:val="single" w:sz="3.830736" w:space="0" w:color="444444"/>
              <w:right w:val="single" w:sz="5.746096" w:space="0" w:color="747474"/>
            </w:tcBorders>
          </w:tcPr>
          <w:p>
            <w:pPr>
              <w:spacing w:before="4" w:after="0" w:line="240" w:lineRule="auto"/>
              <w:ind w:left="-2" w:right="-20"/>
              <w:jc w:val="left"/>
              <w:tabs>
                <w:tab w:pos="292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2"/>
              </w:rPr>
              <w:t>rvıkı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2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3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26"/>
              </w:rPr>
              <w:t>ll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6"/>
                <w:w w:val="126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:41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1"/>
              </w:rPr>
              <w:t>Varı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1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5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1"/>
              </w:rPr>
              <w:t>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4"/>
                <w:w w:val="100"/>
              </w:rPr>
              <w:t> </w:t>
            </w:r>
            <w:r>
              <w:rPr>
                <w:rFonts w:ascii="Arial" w:hAnsi="Arial" w:cs="Arial" w:eastAsia="Arial"/>
                <w:sz w:val="17"/>
                <w:szCs w:val="17"/>
                <w:color w:val="3F3F3F"/>
                <w:spacing w:val="0"/>
                <w:w w:val="53"/>
              </w:rPr>
              <w:t>1</w:t>
            </w:r>
            <w:r>
              <w:rPr>
                <w:rFonts w:ascii="Arial" w:hAnsi="Arial" w:cs="Arial" w:eastAsia="Arial"/>
                <w:sz w:val="17"/>
                <w:szCs w:val="17"/>
                <w:color w:val="3F3F3F"/>
                <w:spacing w:val="-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:45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2047" w:type="dxa"/>
            <w:vMerge/>
            <w:gridSpan w:val="3"/>
            <w:tcBorders>
              <w:left w:val="single" w:sz="5.746096" w:space="0" w:color="575757"/>
              <w:right w:val="single" w:sz="7.661464" w:space="0" w:color="5B5B5B"/>
            </w:tcBorders>
          </w:tcPr>
          <w:p>
            <w:pPr/>
            <w:rPr/>
          </w:p>
        </w:tc>
        <w:tc>
          <w:tcPr>
            <w:tcW w:w="2569" w:type="dxa"/>
            <w:vMerge/>
            <w:gridSpan w:val="2"/>
            <w:tcBorders>
              <w:left w:val="single" w:sz="7.661464" w:space="0" w:color="5B5B5B"/>
              <w:right w:val="single" w:sz="3.830736" w:space="0" w:color="444444"/>
            </w:tcBorders>
          </w:tcPr>
          <w:p>
            <w:pPr/>
            <w:rPr/>
          </w:p>
        </w:tc>
        <w:tc>
          <w:tcPr>
            <w:tcW w:w="6680" w:type="dxa"/>
            <w:gridSpan w:val="5"/>
            <w:tcBorders>
              <w:top w:val="single" w:sz="5.746096" w:space="0" w:color="777777"/>
              <w:bottom w:val="single" w:sz="5.746096" w:space="0" w:color="7C7C7C"/>
              <w:left w:val="single" w:sz="3.830736" w:space="0" w:color="444444"/>
              <w:right w:val="single" w:sz="5.746096" w:space="0" w:color="747474"/>
            </w:tcBorders>
          </w:tcPr>
          <w:p>
            <w:pPr>
              <w:spacing w:before="2" w:after="0" w:line="240" w:lineRule="auto"/>
              <w:ind w:left="1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5"/>
              </w:rPr>
              <w:t>Elektri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5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0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Arıza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2047" w:type="dxa"/>
            <w:vMerge/>
            <w:gridSpan w:val="3"/>
            <w:tcBorders>
              <w:left w:val="single" w:sz="5.746096" w:space="0" w:color="575757"/>
              <w:right w:val="single" w:sz="7.661464" w:space="0" w:color="5B5B5B"/>
            </w:tcBorders>
          </w:tcPr>
          <w:p>
            <w:pPr/>
            <w:rPr/>
          </w:p>
        </w:tc>
        <w:tc>
          <w:tcPr>
            <w:tcW w:w="2569" w:type="dxa"/>
            <w:vMerge/>
            <w:gridSpan w:val="2"/>
            <w:tcBorders>
              <w:left w:val="single" w:sz="7.661464" w:space="0" w:color="5B5B5B"/>
              <w:right w:val="single" w:sz="3.830736" w:space="0" w:color="444444"/>
            </w:tcBorders>
          </w:tcPr>
          <w:p>
            <w:pPr/>
            <w:rPr/>
          </w:p>
        </w:tc>
        <w:tc>
          <w:tcPr>
            <w:tcW w:w="6680" w:type="dxa"/>
            <w:gridSpan w:val="5"/>
            <w:tcBorders>
              <w:top w:val="single" w:sz="5.746096" w:space="0" w:color="7C7C7C"/>
              <w:bottom w:val="single" w:sz="5.746096" w:space="0" w:color="646464"/>
              <w:left w:val="single" w:sz="3.830736" w:space="0" w:color="444444"/>
              <w:right w:val="single" w:sz="5.746096" w:space="0" w:color="747474"/>
            </w:tcBorders>
          </w:tcPr>
          <w:p>
            <w:pPr>
              <w:spacing w:before="4" w:after="0" w:line="240" w:lineRule="auto"/>
              <w:ind w:left="3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1"/>
              </w:rPr>
              <w:t>112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Acil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Servi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20" w:hRule="exact"/>
        </w:trPr>
        <w:tc>
          <w:tcPr>
            <w:tcW w:w="2047" w:type="dxa"/>
            <w:vMerge/>
            <w:gridSpan w:val="3"/>
            <w:tcBorders>
              <w:left w:val="single" w:sz="5.746096" w:space="0" w:color="575757"/>
              <w:right w:val="single" w:sz="7.661464" w:space="0" w:color="5B5B5B"/>
            </w:tcBorders>
          </w:tcPr>
          <w:p>
            <w:pPr/>
            <w:rPr/>
          </w:p>
        </w:tc>
        <w:tc>
          <w:tcPr>
            <w:tcW w:w="2569" w:type="dxa"/>
            <w:vMerge/>
            <w:gridSpan w:val="2"/>
            <w:tcBorders>
              <w:bottom w:val="single" w:sz="5.746096" w:space="0" w:color="646464"/>
              <w:left w:val="single" w:sz="7.661464" w:space="0" w:color="5B5B5B"/>
              <w:right w:val="single" w:sz="3.830736" w:space="0" w:color="444444"/>
            </w:tcBorders>
          </w:tcPr>
          <w:p>
            <w:pPr/>
            <w:rPr/>
          </w:p>
        </w:tc>
        <w:tc>
          <w:tcPr>
            <w:tcW w:w="6680" w:type="dxa"/>
            <w:gridSpan w:val="5"/>
            <w:tcBorders>
              <w:top w:val="single" w:sz="5.746096" w:space="0" w:color="646464"/>
              <w:bottom w:val="single" w:sz="5.746096" w:space="0" w:color="646464"/>
              <w:left w:val="single" w:sz="3.830736" w:space="0" w:color="444444"/>
              <w:right w:val="single" w:sz="5.746096" w:space="0" w:color="747474"/>
            </w:tcBorders>
          </w:tcPr>
          <w:p>
            <w:pPr>
              <w:spacing w:before="0" w:after="0" w:line="204" w:lineRule="exact"/>
              <w:ind w:left="1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8"/>
              </w:rPr>
              <w:t>Emniyet-Jandarma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2"/>
                <w:w w:val="98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07070"/>
                <w:spacing w:val="0"/>
                <w:w w:val="145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28" w:hRule="exact"/>
        </w:trPr>
        <w:tc>
          <w:tcPr>
            <w:tcW w:w="2047" w:type="dxa"/>
            <w:vMerge/>
            <w:gridSpan w:val="3"/>
            <w:tcBorders>
              <w:bottom w:val="single" w:sz="5.746096" w:space="0" w:color="676767"/>
              <w:left w:val="single" w:sz="5.746096" w:space="0" w:color="575757"/>
              <w:right w:val="single" w:sz="7.661464" w:space="0" w:color="5B5B5B"/>
            </w:tcBorders>
          </w:tcPr>
          <w:p>
            <w:pPr/>
            <w:rPr/>
          </w:p>
        </w:tc>
        <w:tc>
          <w:tcPr>
            <w:tcW w:w="2569" w:type="dxa"/>
            <w:gridSpan w:val="2"/>
            <w:tcBorders>
              <w:top w:val="single" w:sz="5.746096" w:space="0" w:color="646464"/>
              <w:bottom w:val="single" w:sz="5.746096" w:space="0" w:color="676767"/>
              <w:left w:val="single" w:sz="7.661464" w:space="0" w:color="5B5B5B"/>
              <w:right w:val="single" w:sz="3.830736" w:space="0" w:color="444444"/>
            </w:tcBorders>
          </w:tcPr>
          <w:p>
            <w:pPr>
              <w:spacing w:before="0" w:after="0" w:line="204" w:lineRule="exact"/>
              <w:ind w:left="-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Personel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Sayısı: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1"/>
              </w:rPr>
              <w:t>4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6680" w:type="dxa"/>
            <w:gridSpan w:val="5"/>
            <w:tcBorders>
              <w:top w:val="single" w:sz="5.746096" w:space="0" w:color="646464"/>
              <w:bottom w:val="single" w:sz="5.746096" w:space="0" w:color="676767"/>
              <w:left w:val="single" w:sz="3.830736" w:space="0" w:color="444444"/>
              <w:right w:val="single" w:sz="5.746096" w:space="0" w:color="747474"/>
            </w:tcBorders>
          </w:tcPr>
          <w:p>
            <w:pPr>
              <w:spacing w:before="0" w:after="0" w:line="204" w:lineRule="exact"/>
              <w:ind w:left="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Doğalgaz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Ekibi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427" w:hRule="exact"/>
        </w:trPr>
        <w:tc>
          <w:tcPr>
            <w:tcW w:w="2047" w:type="dxa"/>
            <w:vMerge w:val="restart"/>
            <w:gridSpan w:val="3"/>
            <w:tcBorders>
              <w:top w:val="single" w:sz="5.746096" w:space="0" w:color="676767"/>
              <w:left w:val="single" w:sz="5.746096" w:space="0" w:color="575757"/>
              <w:right w:val="single" w:sz="7.661464" w:space="0" w:color="5B5B5B"/>
            </w:tcBorders>
          </w:tcPr>
          <w:p>
            <w:pPr>
              <w:spacing w:before="0" w:after="0" w:line="202" w:lineRule="exact"/>
              <w:ind w:left="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4"/>
              </w:rPr>
              <w:t>Yardımcı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20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Eki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Gitıııi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6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569" w:type="dxa"/>
            <w:gridSpan w:val="2"/>
            <w:tcBorders>
              <w:top w:val="single" w:sz="5.746096" w:space="0" w:color="676767"/>
              <w:bottom w:val="single" w:sz="5.746096" w:space="0" w:color="606060"/>
              <w:left w:val="single" w:sz="7.661464" w:space="0" w:color="5B5B5B"/>
              <w:right w:val="single" w:sz="3.830736" w:space="0" w:color="444444"/>
            </w:tcBorders>
          </w:tcPr>
          <w:p>
            <w:pPr>
              <w:spacing w:before="0" w:after="0" w:line="207" w:lineRule="exact"/>
              <w:ind w:left="-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Çıkı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26"/>
              </w:rPr>
              <w:t>ll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6"/>
                <w:w w:val="126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"/>
                <w:w w:val="97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1"/>
              </w:rPr>
              <w:t>45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0" w:after="0" w:line="206" w:lineRule="exact"/>
              <w:ind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Dönüş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Saat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7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2"/>
                <w:w w:val="100"/>
              </w:rPr>
              <w:t>2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3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30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928" w:type="dxa"/>
            <w:gridSpan w:val="3"/>
            <w:tcBorders>
              <w:top w:val="single" w:sz="5.746096" w:space="0" w:color="676767"/>
              <w:bottom w:val="single" w:sz="5.746096" w:space="0" w:color="606060"/>
              <w:left w:val="single" w:sz="3.830736" w:space="0" w:color="444444"/>
              <w:right w:val="single" w:sz="3.830736" w:space="0" w:color="5B5B5B"/>
            </w:tcBorders>
          </w:tcPr>
          <w:p>
            <w:pPr>
              <w:spacing w:before="4" w:after="0" w:line="240" w:lineRule="auto"/>
              <w:ind w:left="-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9"/>
              </w:rPr>
              <w:t>!Araç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5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Sayısı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7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3752" w:type="dxa"/>
            <w:gridSpan w:val="2"/>
            <w:tcBorders>
              <w:top w:val="single" w:sz="5.746096" w:space="0" w:color="676767"/>
              <w:bottom w:val="single" w:sz="5.746096" w:space="0" w:color="606060"/>
              <w:left w:val="single" w:sz="3.830736" w:space="0" w:color="5B5B5B"/>
              <w:right w:val="single" w:sz="5.746096" w:space="0" w:color="747474"/>
            </w:tcBorders>
          </w:tcPr>
          <w:p>
            <w:pPr>
              <w:spacing w:before="0" w:after="0" w:line="207" w:lineRule="exact"/>
              <w:ind w:left="1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Pe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4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onel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4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9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yısı: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1"/>
              </w:rPr>
              <w:t>4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16" w:hRule="exact"/>
        </w:trPr>
        <w:tc>
          <w:tcPr>
            <w:tcW w:w="2047" w:type="dxa"/>
            <w:vMerge/>
            <w:gridSpan w:val="3"/>
            <w:tcBorders>
              <w:left w:val="single" w:sz="5.746096" w:space="0" w:color="575757"/>
              <w:right w:val="single" w:sz="7.661464" w:space="0" w:color="5B5B5B"/>
            </w:tcBorders>
          </w:tcPr>
          <w:p>
            <w:pPr/>
            <w:rPr/>
          </w:p>
        </w:tc>
        <w:tc>
          <w:tcPr>
            <w:tcW w:w="2569" w:type="dxa"/>
            <w:gridSpan w:val="2"/>
            <w:tcBorders>
              <w:top w:val="single" w:sz="5.746096" w:space="0" w:color="606060"/>
              <w:bottom w:val="single" w:sz="5.746096" w:space="0" w:color="646464"/>
              <w:left w:val="single" w:sz="7.661464" w:space="0" w:color="5B5B5B"/>
              <w:right w:val="single" w:sz="3.830736" w:space="0" w:color="444444"/>
            </w:tcBorders>
          </w:tcPr>
          <w:p>
            <w:pPr>
              <w:spacing w:before="0" w:after="0" w:line="201" w:lineRule="exact"/>
              <w:ind w:left="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6"/>
                <w:w w:val="88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84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>rdı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8"/>
                <w:w w:val="100"/>
                <w:position w:val="-1"/>
              </w:rPr>
              <w:t>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1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5"/>
                <w:position w:val="-1"/>
              </w:rPr>
              <w:t>Gel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2"/>
                <w:w w:val="92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2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0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4"/>
                <w:w w:val="100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07070"/>
                <w:spacing w:val="0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07070"/>
                <w:spacing w:val="-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>Plakası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928" w:type="dxa"/>
            <w:gridSpan w:val="3"/>
            <w:tcBorders>
              <w:top w:val="single" w:sz="5.746096" w:space="0" w:color="606060"/>
              <w:bottom w:val="single" w:sz="5.746096" w:space="0" w:color="646464"/>
              <w:left w:val="single" w:sz="3.830736" w:space="0" w:color="444444"/>
              <w:right w:val="single" w:sz="3.830736" w:space="0" w:color="5B5B5B"/>
            </w:tcBorders>
          </w:tcPr>
          <w:p>
            <w:pPr>
              <w:spacing w:before="0" w:after="0" w:line="201" w:lineRule="exact"/>
              <w:ind w:left="-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263"/>
                <w:position w:val="-1"/>
              </w:rPr>
              <w:t>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70"/>
                <w:w w:val="263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>EC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0"/>
                <w:w w:val="100"/>
                <w:position w:val="-1"/>
              </w:rPr>
              <w:t>6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F3F3F"/>
                <w:spacing w:val="-5"/>
                <w:w w:val="100"/>
                <w:position w:val="-1"/>
              </w:rPr>
              <w:t>6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0"/>
                <w:w w:val="100"/>
                <w:position w:val="-1"/>
              </w:rPr>
              <w:t>8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752" w:type="dxa"/>
            <w:gridSpan w:val="2"/>
            <w:tcBorders>
              <w:top w:val="single" w:sz="5.746096" w:space="0" w:color="606060"/>
              <w:bottom w:val="single" w:sz="5.746096" w:space="0" w:color="646464"/>
              <w:left w:val="single" w:sz="3.830736" w:space="0" w:color="5B5B5B"/>
              <w:right w:val="single" w:sz="5.746096" w:space="0" w:color="747474"/>
            </w:tcBorders>
          </w:tcPr>
          <w:p>
            <w:pPr/>
            <w:rPr/>
          </w:p>
        </w:tc>
      </w:tr>
      <w:tr>
        <w:trPr>
          <w:trHeight w:val="218" w:hRule="exact"/>
        </w:trPr>
        <w:tc>
          <w:tcPr>
            <w:tcW w:w="2047" w:type="dxa"/>
            <w:vMerge/>
            <w:gridSpan w:val="3"/>
            <w:tcBorders>
              <w:bottom w:val="single" w:sz="5.746096" w:space="0" w:color="676767"/>
              <w:left w:val="single" w:sz="5.746096" w:space="0" w:color="575757"/>
              <w:right w:val="single" w:sz="7.661464" w:space="0" w:color="5B5B5B"/>
            </w:tcBorders>
          </w:tcPr>
          <w:p>
            <w:pPr/>
            <w:rPr/>
          </w:p>
        </w:tc>
        <w:tc>
          <w:tcPr>
            <w:tcW w:w="9249" w:type="dxa"/>
            <w:gridSpan w:val="7"/>
            <w:tcBorders>
              <w:top w:val="single" w:sz="5.746096" w:space="0" w:color="646464"/>
              <w:bottom w:val="single" w:sz="5.746096" w:space="0" w:color="676767"/>
              <w:left w:val="single" w:sz="7.661464" w:space="0" w:color="5B5B5B"/>
              <w:right w:val="single" w:sz="5.746096" w:space="0" w:color="747474"/>
            </w:tcBorders>
          </w:tcPr>
          <w:p>
            <w:pPr>
              <w:spacing w:before="0" w:after="0" w:line="204" w:lineRule="exact"/>
              <w:ind w:left="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w w:val="79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ki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Amirini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2"/>
              </w:rPr>
              <w:t>Ad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58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4"/>
                <w:w w:val="105"/>
              </w:rPr>
              <w:t>-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2"/>
              </w:rPr>
              <w:t>Soy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4"/>
                <w:w w:val="10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4"/>
                <w:w w:val="99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07070"/>
                <w:spacing w:val="0"/>
                <w:w w:val="145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07070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07070"/>
                <w:spacing w:val="1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8"/>
              </w:rPr>
              <w:t>Üzc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9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EMRE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427" w:hRule="exact"/>
        </w:trPr>
        <w:tc>
          <w:tcPr>
            <w:tcW w:w="2047" w:type="dxa"/>
            <w:gridSpan w:val="3"/>
            <w:tcBorders>
              <w:top w:val="single" w:sz="5.746096" w:space="0" w:color="676767"/>
              <w:bottom w:val="single" w:sz="5.746096" w:space="0" w:color="6B6B6B"/>
              <w:left w:val="single" w:sz="5.746096" w:space="0" w:color="575757"/>
              <w:right w:val="single" w:sz="7.661464" w:space="0" w:color="5B5B5B"/>
            </w:tcBorders>
          </w:tcPr>
          <w:p>
            <w:pPr>
              <w:spacing w:before="0" w:after="0" w:line="204" w:lineRule="exact"/>
              <w:ind w:left="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Olayı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Görüldüğ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Durum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9249" w:type="dxa"/>
            <w:gridSpan w:val="7"/>
            <w:tcBorders>
              <w:top w:val="single" w:sz="5.746096" w:space="0" w:color="676767"/>
              <w:bottom w:val="single" w:sz="5.746096" w:space="0" w:color="6B6B6B"/>
              <w:left w:val="single" w:sz="7.661464" w:space="0" w:color="5B5B5B"/>
              <w:right w:val="single" w:sz="5.746096" w:space="0" w:color="747474"/>
            </w:tcBorders>
          </w:tcPr>
          <w:p>
            <w:pPr>
              <w:spacing w:before="0" w:after="0" w:line="204" w:lineRule="exact"/>
              <w:ind w:left="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1"/>
              </w:rPr>
              <w:t>Yangm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20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yeri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7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varıldığında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alevii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dumanlı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bi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şekilde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yanmakta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olduğ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görüld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1"/>
                <w:w w:val="100"/>
              </w:rPr>
              <w:t>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25" w:hRule="exact"/>
        </w:trPr>
        <w:tc>
          <w:tcPr>
            <w:tcW w:w="2047" w:type="dxa"/>
            <w:vMerge w:val="restart"/>
            <w:gridSpan w:val="3"/>
            <w:tcBorders>
              <w:top w:val="single" w:sz="5.746096" w:space="0" w:color="6B6B6B"/>
              <w:left w:val="single" w:sz="5.746096" w:space="0" w:color="575757"/>
              <w:right w:val="single" w:sz="7.661464" w:space="0" w:color="5B5B5B"/>
            </w:tcBorders>
          </w:tcPr>
          <w:p>
            <w:pPr>
              <w:spacing w:before="3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Söndürıne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569" w:type="dxa"/>
            <w:vMerge w:val="restart"/>
            <w:gridSpan w:val="2"/>
            <w:tcBorders>
              <w:top w:val="single" w:sz="5.746096" w:space="0" w:color="6B6B6B"/>
              <w:left w:val="single" w:sz="7.661464" w:space="0" w:color="5B5B5B"/>
              <w:right w:val="single" w:sz="5.746096" w:space="0" w:color="343434"/>
            </w:tcBorders>
          </w:tcPr>
          <w:p>
            <w:pPr>
              <w:spacing w:before="18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-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Sul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5"/>
              </w:rPr>
              <w:t>söndürıne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680" w:type="dxa"/>
            <w:gridSpan w:val="5"/>
            <w:tcBorders>
              <w:top w:val="single" w:sz="5.746096" w:space="0" w:color="6B6B6B"/>
              <w:bottom w:val="single" w:sz="5.746096" w:space="0" w:color="6B6B6B"/>
              <w:left w:val="single" w:sz="5.746096" w:space="0" w:color="343434"/>
              <w:right w:val="single" w:sz="5.746096" w:space="0" w:color="747474"/>
            </w:tcBorders>
          </w:tcPr>
          <w:p>
            <w:pPr>
              <w:spacing w:before="2" w:after="0" w:line="240" w:lineRule="auto"/>
              <w:ind w:left="-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4"/>
              </w:rPr>
              <w:t>ISöndürmede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3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Kullanıla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söndürücü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20" w:hRule="exact"/>
        </w:trPr>
        <w:tc>
          <w:tcPr>
            <w:tcW w:w="2047" w:type="dxa"/>
            <w:vMerge/>
            <w:gridSpan w:val="3"/>
            <w:tcBorders>
              <w:left w:val="single" w:sz="5.746096" w:space="0" w:color="575757"/>
              <w:right w:val="single" w:sz="7.661464" w:space="0" w:color="5B5B5B"/>
            </w:tcBorders>
          </w:tcPr>
          <w:p>
            <w:pPr/>
            <w:rPr/>
          </w:p>
        </w:tc>
        <w:tc>
          <w:tcPr>
            <w:tcW w:w="2569" w:type="dxa"/>
            <w:vMerge/>
            <w:gridSpan w:val="2"/>
            <w:tcBorders>
              <w:left w:val="single" w:sz="7.661464" w:space="0" w:color="5B5B5B"/>
              <w:right w:val="single" w:sz="5.746096" w:space="0" w:color="343434"/>
            </w:tcBorders>
          </w:tcPr>
          <w:p>
            <w:pPr/>
            <w:rPr/>
          </w:p>
        </w:tc>
        <w:tc>
          <w:tcPr>
            <w:tcW w:w="6680" w:type="dxa"/>
            <w:gridSpan w:val="5"/>
            <w:tcBorders>
              <w:top w:val="single" w:sz="5.746096" w:space="0" w:color="6B6B6B"/>
              <w:bottom w:val="single" w:sz="5.746096" w:space="0" w:color="676767"/>
              <w:left w:val="single" w:sz="5.746096" w:space="0" w:color="343434"/>
              <w:right w:val="single" w:sz="5.746096" w:space="0" w:color="747474"/>
            </w:tcBorders>
          </w:tcPr>
          <w:p>
            <w:pPr>
              <w:spacing w:before="0" w:after="0" w:line="206" w:lineRule="exact"/>
              <w:ind w:left="-7" w:right="-20"/>
              <w:jc w:val="left"/>
              <w:tabs>
                <w:tab w:pos="1920" w:val="left"/>
                <w:tab w:pos="3520" w:val="left"/>
                <w:tab w:pos="510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78"/>
                <w:position w:val="-1"/>
              </w:rPr>
              <w:t>ISu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2"/>
                <w:w w:val="7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>m3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7"/>
                <w:w w:val="47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5"/>
                <w:position w:val="-1"/>
              </w:rPr>
              <w:t>Köpük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>Kg.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9"/>
                <w:position w:val="-1"/>
              </w:rPr>
              <w:t>ıK.K.T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9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6"/>
                <w:w w:val="89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>Kg.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</w:r>
            <w:r>
              <w:rPr>
                <w:rFonts w:ascii="Arial" w:hAnsi="Arial" w:cs="Arial" w:eastAsia="Arial"/>
                <w:sz w:val="22"/>
                <w:szCs w:val="22"/>
                <w:color w:val="3F3F3F"/>
                <w:spacing w:val="0"/>
                <w:w w:val="103"/>
                <w:position w:val="-1"/>
              </w:rPr>
              <w:t>ıcm</w:t>
            </w:r>
            <w:r>
              <w:rPr>
                <w:rFonts w:ascii="Arial" w:hAnsi="Arial" w:cs="Arial" w:eastAsia="Arial"/>
                <w:sz w:val="22"/>
                <w:szCs w:val="22"/>
                <w:color w:val="3F3F3F"/>
                <w:spacing w:val="-3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"/>
                <w:w w:val="100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"/>
                <w:w w:val="100"/>
                <w:position w:val="-1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6" w:hRule="exact"/>
        </w:trPr>
        <w:tc>
          <w:tcPr>
            <w:tcW w:w="2047" w:type="dxa"/>
            <w:vMerge/>
            <w:gridSpan w:val="3"/>
            <w:tcBorders>
              <w:bottom w:val="single" w:sz="5.746096" w:space="0" w:color="646464"/>
              <w:left w:val="single" w:sz="5.746096" w:space="0" w:color="575757"/>
              <w:right w:val="single" w:sz="7.661464" w:space="0" w:color="5B5B5B"/>
            </w:tcBorders>
          </w:tcPr>
          <w:p>
            <w:pPr/>
            <w:rPr/>
          </w:p>
        </w:tc>
        <w:tc>
          <w:tcPr>
            <w:tcW w:w="2569" w:type="dxa"/>
            <w:vMerge/>
            <w:gridSpan w:val="2"/>
            <w:tcBorders>
              <w:bottom w:val="single" w:sz="5.746096" w:space="0" w:color="646464"/>
              <w:left w:val="single" w:sz="7.661464" w:space="0" w:color="5B5B5B"/>
              <w:right w:val="single" w:sz="5.746096" w:space="0" w:color="343434"/>
            </w:tcBorders>
          </w:tcPr>
          <w:p>
            <w:pPr/>
            <w:rPr/>
          </w:p>
        </w:tc>
        <w:tc>
          <w:tcPr>
            <w:tcW w:w="6680" w:type="dxa"/>
            <w:gridSpan w:val="5"/>
            <w:tcBorders>
              <w:top w:val="single" w:sz="5.746096" w:space="0" w:color="676767"/>
              <w:bottom w:val="single" w:sz="5.746096" w:space="0" w:color="646464"/>
              <w:left w:val="single" w:sz="5.746096" w:space="0" w:color="343434"/>
              <w:right w:val="single" w:sz="5.746096" w:space="0" w:color="747474"/>
            </w:tcBorders>
          </w:tcPr>
          <w:p>
            <w:pPr>
              <w:spacing w:before="0" w:after="0" w:line="201" w:lineRule="exact"/>
              <w:ind w:left="543" w:right="-20"/>
              <w:jc w:val="left"/>
              <w:tabs>
                <w:tab w:pos="1920" w:val="left"/>
                <w:tab w:pos="3520" w:val="left"/>
              </w:tabs>
              <w:rPr>
                <w:rFonts w:ascii="Arial" w:hAnsi="Arial" w:cs="Arial" w:eastAsia="Arial"/>
                <w:sz w:val="31"/>
                <w:szCs w:val="31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>6m3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</w:r>
            <w:r>
              <w:rPr>
                <w:rFonts w:ascii="Arial" w:hAnsi="Arial" w:cs="Arial" w:eastAsia="Arial"/>
                <w:sz w:val="26"/>
                <w:szCs w:val="26"/>
                <w:color w:val="595959"/>
                <w:spacing w:val="0"/>
                <w:w w:val="52"/>
                <w:b/>
                <w:bCs/>
                <w:position w:val="-1"/>
              </w:rPr>
              <w:t>ı</w:t>
            </w:r>
            <w:r>
              <w:rPr>
                <w:rFonts w:ascii="Arial" w:hAnsi="Arial" w:cs="Arial" w:eastAsia="Arial"/>
                <w:sz w:val="26"/>
                <w:szCs w:val="26"/>
                <w:color w:val="595959"/>
                <w:spacing w:val="-37"/>
                <w:w w:val="52"/>
                <w:b/>
                <w:bCs/>
                <w:position w:val="-1"/>
              </w:rPr>
              <w:t> </w:t>
            </w:r>
            <w:r>
              <w:rPr>
                <w:rFonts w:ascii="Arial" w:hAnsi="Arial" w:cs="Arial" w:eastAsia="Arial"/>
                <w:sz w:val="26"/>
                <w:szCs w:val="26"/>
                <w:color w:val="595959"/>
                <w:spacing w:val="0"/>
                <w:w w:val="100"/>
                <w:b/>
                <w:bCs/>
                <w:position w:val="-1"/>
              </w:rPr>
              <w:tab/>
            </w:r>
            <w:r>
              <w:rPr>
                <w:rFonts w:ascii="Arial" w:hAnsi="Arial" w:cs="Arial" w:eastAsia="Arial"/>
                <w:sz w:val="26"/>
                <w:szCs w:val="26"/>
                <w:color w:val="595959"/>
                <w:spacing w:val="0"/>
                <w:w w:val="100"/>
                <w:b/>
                <w:bCs/>
                <w:position w:val="-1"/>
              </w:rPr>
            </w:r>
            <w:r>
              <w:rPr>
                <w:rFonts w:ascii="Arial" w:hAnsi="Arial" w:cs="Arial" w:eastAsia="Arial"/>
                <w:sz w:val="31"/>
                <w:szCs w:val="31"/>
                <w:color w:val="3F3F3F"/>
                <w:spacing w:val="0"/>
                <w:w w:val="52"/>
                <w:position w:val="-3"/>
              </w:rPr>
              <w:t>ı</w:t>
            </w:r>
            <w:r>
              <w:rPr>
                <w:rFonts w:ascii="Arial" w:hAnsi="Arial" w:cs="Arial" w:eastAsia="Arial"/>
                <w:sz w:val="31"/>
                <w:szCs w:val="31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810" w:hRule="exact"/>
        </w:trPr>
        <w:tc>
          <w:tcPr>
            <w:tcW w:w="2047" w:type="dxa"/>
            <w:gridSpan w:val="3"/>
            <w:tcBorders>
              <w:top w:val="single" w:sz="5.746096" w:space="0" w:color="646464"/>
              <w:bottom w:val="single" w:sz="5.746096" w:space="0" w:color="6B6B6B"/>
              <w:left w:val="single" w:sz="5.746096" w:space="0" w:color="575757"/>
              <w:right w:val="single" w:sz="7.661464" w:space="0" w:color="5B5B5B"/>
            </w:tcBorders>
          </w:tcPr>
          <w:p>
            <w:pPr>
              <w:spacing w:before="3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2" w:right="-66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öndlirnıe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Sonundaki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Hasar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4" w:after="0" w:line="240" w:lineRule="auto"/>
              <w:ind w:left="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Durumu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9249" w:type="dxa"/>
            <w:gridSpan w:val="7"/>
            <w:tcBorders>
              <w:top w:val="single" w:sz="5.746096" w:space="0" w:color="646464"/>
              <w:bottom w:val="single" w:sz="5.746096" w:space="0" w:color="6B6B6B"/>
              <w:left w:val="single" w:sz="7.661464" w:space="0" w:color="5B5B5B"/>
              <w:right w:val="single" w:sz="5.746096" w:space="0" w:color="747474"/>
            </w:tcBorders>
          </w:tcPr>
          <w:p>
            <w:pPr>
              <w:spacing w:before="0" w:after="0" w:line="204" w:lineRule="exact"/>
              <w:ind w:left="7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Yangında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8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color w:val="3F3F3F"/>
                <w:spacing w:val="0"/>
                <w:w w:val="100"/>
              </w:rPr>
              <w:t>1</w:t>
            </w:r>
            <w:r>
              <w:rPr>
                <w:rFonts w:ascii="Arial" w:hAnsi="Arial" w:cs="Arial" w:eastAsia="Arial"/>
                <w:sz w:val="16"/>
                <w:szCs w:val="16"/>
                <w:color w:val="3F3F3F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adet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buzdolabı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adet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set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üst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ocak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71"/>
              </w:rPr>
              <w:t>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7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2"/>
                <w:w w:val="7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2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3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6"/>
                <w:w w:val="9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3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çamaşı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makinesi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mutfa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8"/>
              </w:rPr>
              <w:t>do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7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77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7"/>
                <w:w w:val="82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nma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suretiyle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zara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5"/>
              </w:rPr>
              <w:t>görnıli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4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3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5"/>
              </w:rPr>
              <w:t>li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2"/>
                <w:w w:val="86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07070"/>
                <w:spacing w:val="0"/>
                <w:w w:val="148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1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34" w:right="-20"/>
              <w:jc w:val="left"/>
              <w:tabs>
                <w:tab w:pos="1740" w:val="left"/>
                <w:tab w:pos="336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Eşyada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:4.00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TL.</w:t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Binada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8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1.000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TL.</w:t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Toplam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tahmini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zara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4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5.000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TL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di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2"/>
                <w:w w:val="101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07070"/>
                <w:spacing w:val="0"/>
                <w:w w:val="99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1045" w:hRule="exact"/>
        </w:trPr>
        <w:tc>
          <w:tcPr>
            <w:tcW w:w="2047" w:type="dxa"/>
            <w:gridSpan w:val="3"/>
            <w:tcBorders>
              <w:top w:val="single" w:sz="5.746096" w:space="0" w:color="6B6B6B"/>
              <w:bottom w:val="single" w:sz="5.746096" w:space="0" w:color="646464"/>
              <w:left w:val="single" w:sz="5.746096" w:space="0" w:color="575757"/>
              <w:right w:val="single" w:sz="7.661464" w:space="0" w:color="5B5B5B"/>
            </w:tcBorders>
          </w:tcPr>
          <w:p>
            <w:pPr>
              <w:spacing w:before="3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3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3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4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8"/>
                <w:w w:val="100"/>
              </w:rPr>
              <w:t>Ç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ıkı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8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5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8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1"/>
              </w:rPr>
              <w:t>ni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9249" w:type="dxa"/>
            <w:gridSpan w:val="7"/>
            <w:tcBorders>
              <w:top w:val="single" w:sz="5.746096" w:space="0" w:color="6B6B6B"/>
              <w:bottom w:val="single" w:sz="5.746096" w:space="0" w:color="646464"/>
              <w:left w:val="single" w:sz="7.661464" w:space="0" w:color="5B5B5B"/>
              <w:right w:val="single" w:sz="5.746096" w:space="0" w:color="747474"/>
            </w:tcBorders>
          </w:tcPr>
          <w:p>
            <w:pPr>
              <w:spacing w:before="0" w:after="0" w:line="206" w:lineRule="exact"/>
              <w:ind w:left="24" w:right="-38" w:firstLine="-19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2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2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5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yerinde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yapıla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tetkikte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7"/>
              </w:rPr>
              <w:t>başlangıcını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6"/>
                <w:w w:val="97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7"/>
              </w:rPr>
              <w:t>;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11"/>
                <w:w w:val="97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9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5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po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bahçesindeki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çöplerde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olduğ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görülmü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olup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5"/>
              </w:rPr>
              <w:t>tarafım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9"/>
                <w:w w:val="95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1"/>
                <w:w w:val="95"/>
              </w:rPr>
              <w:t>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5"/>
              </w:rPr>
              <w:t>da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5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28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82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apılan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ıraştırma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soruşturmacia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Akti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Elektri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5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'ni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kullandığı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deponu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dı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balıçe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bölümünde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çalışa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personel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tarafında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2"/>
              </w:rPr>
              <w:t>çe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0"/>
                <w:w w:val="88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0"/>
              </w:rPr>
              <w:t>re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4" w:after="0" w:line="236" w:lineRule="auto"/>
              <w:ind w:left="-5" w:right="331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önlemini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almada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ihmal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tedbirsizlikte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dolayı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5"/>
              </w:rPr>
              <w:t>temi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11"/>
                <w:w w:val="100"/>
              </w:rPr>
              <w:t>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li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amacıyla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yakını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olduğ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çöpleri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0"/>
              </w:rPr>
              <w:t>rü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1"/>
                <w:w w:val="100"/>
              </w:rPr>
              <w:t>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garı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etkisi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ile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ön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taraf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buluna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tala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polyesteresirayet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edere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dep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içerisindeki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malzemeleri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tutuşlurınası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neticesinde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çıktığı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4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0"/>
                <w:w w:val="80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2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87"/>
              </w:rPr>
              <w:t>aa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9"/>
                <w:w w:val="88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58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7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varılmıştır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336" w:hRule="exact"/>
        </w:trPr>
        <w:tc>
          <w:tcPr>
            <w:tcW w:w="2047" w:type="dxa"/>
            <w:gridSpan w:val="3"/>
            <w:tcBorders>
              <w:top w:val="single" w:sz="5.746096" w:space="0" w:color="646464"/>
              <w:bottom w:val="single" w:sz="5.746096" w:space="0" w:color="676767"/>
              <w:left w:val="single" w:sz="5.746096" w:space="0" w:color="575757"/>
              <w:right w:val="single" w:sz="7.661464" w:space="0" w:color="5B5B5B"/>
            </w:tcBorders>
          </w:tcPr>
          <w:p>
            <w:pPr>
              <w:spacing w:before="0" w:after="0" w:line="204" w:lineRule="exact"/>
              <w:ind w:left="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Sigoı1alı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9"/>
                <w:w w:val="7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2"/>
                <w:w w:val="96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8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9249" w:type="dxa"/>
            <w:gridSpan w:val="7"/>
            <w:tcBorders>
              <w:top w:val="single" w:sz="5.746096" w:space="0" w:color="646464"/>
              <w:bottom w:val="single" w:sz="5.746096" w:space="0" w:color="676767"/>
              <w:left w:val="single" w:sz="7.661464" w:space="0" w:color="5B5B5B"/>
              <w:right w:val="single" w:sz="5.746096" w:space="0" w:color="747474"/>
            </w:tcBorders>
          </w:tcPr>
          <w:p>
            <w:pPr>
              <w:spacing w:before="7" w:after="0" w:line="240" w:lineRule="auto"/>
              <w:ind w:left="-5" w:right="-20"/>
              <w:jc w:val="left"/>
              <w:tabs>
                <w:tab w:pos="466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w w:val="65"/>
              </w:rPr>
              <w:t>:;;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47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89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5"/>
                <w:w w:val="89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1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58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2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9"/>
                <w:w w:val="8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Adı: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27"/>
              </w:rPr>
              <w:t>p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4"/>
                <w:w w:val="126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61"/>
              </w:rPr>
              <w:t>c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5"/>
                <w:w w:val="61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8"/>
                <w:w w:val="105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4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8"/>
                <w:w w:val="84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2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047" w:type="dxa"/>
            <w:gridSpan w:val="3"/>
            <w:tcBorders>
              <w:top w:val="single" w:sz="5.746096" w:space="0" w:color="676767"/>
              <w:bottom w:val="single" w:sz="5.746096" w:space="0" w:color="6B6B6B"/>
              <w:left w:val="single" w:sz="5.746096" w:space="0" w:color="575757"/>
              <w:right w:val="single" w:sz="7.661464" w:space="0" w:color="5B5B5B"/>
            </w:tcBorders>
          </w:tcPr>
          <w:p>
            <w:pPr>
              <w:spacing w:before="0" w:after="0" w:line="204" w:lineRule="exact"/>
              <w:ind w:left="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Gereç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9"/>
                <w:w w:val="86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ybı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9249" w:type="dxa"/>
            <w:gridSpan w:val="7"/>
            <w:tcBorders>
              <w:top w:val="single" w:sz="5.746096" w:space="0" w:color="676767"/>
              <w:bottom w:val="single" w:sz="5.746096" w:space="0" w:color="6B6B6B"/>
              <w:left w:val="single" w:sz="7.661464" w:space="0" w:color="5B5B5B"/>
              <w:right w:val="single" w:sz="5.746096" w:space="0" w:color="747474"/>
            </w:tcBorders>
          </w:tcPr>
          <w:p>
            <w:pPr/>
            <w:rPr/>
          </w:p>
        </w:tc>
      </w:tr>
      <w:tr>
        <w:trPr>
          <w:trHeight w:val="685" w:hRule="exact"/>
        </w:trPr>
        <w:tc>
          <w:tcPr>
            <w:tcW w:w="2047" w:type="dxa"/>
            <w:gridSpan w:val="3"/>
            <w:tcBorders>
              <w:top w:val="single" w:sz="5.746096" w:space="0" w:color="6B6B6B"/>
              <w:bottom w:val="nil" w:sz="6" w:space="0" w:color="auto"/>
              <w:left w:val="single" w:sz="5.746096" w:space="0" w:color="575757"/>
              <w:right w:val="single" w:sz="7.661464" w:space="0" w:color="5B5B5B"/>
            </w:tcBorders>
          </w:tcPr>
          <w:p>
            <w:pPr>
              <w:spacing w:before="0" w:after="0" w:line="173" w:lineRule="exact"/>
              <w:ind w:left="1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"/>
                <w:w w:val="80"/>
                <w:position w:val="-2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2"/>
                <w:position w:val="-2"/>
              </w:rPr>
              <w:t>uıı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3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07070"/>
                <w:spacing w:val="10"/>
                <w:w w:val="88"/>
                <w:position w:val="-2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8"/>
                <w:position w:val="-2"/>
              </w:rPr>
              <w:t>ııı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6"/>
                <w:w w:val="88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2"/>
              </w:rPr>
              <w:t>Yerini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2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4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2"/>
              </w:rPr>
              <w:t>Kime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259" w:lineRule="exact"/>
              <w:ind w:left="36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28"/>
                <w:szCs w:val="28"/>
                <w:color w:val="595959"/>
                <w:spacing w:val="0"/>
                <w:w w:val="59"/>
                <w:position w:val="1"/>
              </w:rPr>
              <w:t>rcı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595959"/>
                <w:spacing w:val="7"/>
                <w:w w:val="59"/>
                <w:position w:val="1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595959"/>
                <w:spacing w:val="0"/>
                <w:w w:val="85"/>
                <w:position w:val="1"/>
              </w:rPr>
              <w:t>Um</w:t>
            </w:r>
            <w:r>
              <w:rPr>
                <w:rFonts w:ascii="Arial" w:hAnsi="Arial" w:cs="Arial" w:eastAsia="Arial"/>
                <w:sz w:val="18"/>
                <w:szCs w:val="18"/>
                <w:color w:val="595959"/>
                <w:spacing w:val="7"/>
                <w:w w:val="85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5"/>
                <w:w w:val="100"/>
                <w:position w:val="1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1"/>
              </w:rPr>
              <w:t>dildiği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246" w:lineRule="exact"/>
              <w:ind w:left="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Arial" w:hAnsi="Arial" w:cs="Arial" w:eastAsia="Arial"/>
                <w:sz w:val="25"/>
                <w:szCs w:val="25"/>
                <w:color w:val="595959"/>
                <w:spacing w:val="0"/>
                <w:w w:val="192"/>
                <w:position w:val="-1"/>
              </w:rPr>
              <w:t>ii</w:t>
            </w:r>
            <w:r>
              <w:rPr>
                <w:rFonts w:ascii="Arial" w:hAnsi="Arial" w:cs="Arial" w:eastAsia="Arial"/>
                <w:sz w:val="25"/>
                <w:szCs w:val="25"/>
                <w:color w:val="595959"/>
                <w:spacing w:val="56"/>
                <w:w w:val="192"/>
                <w:position w:val="-1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color w:val="B8B8B8"/>
                <w:spacing w:val="-20"/>
                <w:w w:val="157"/>
                <w:position w:val="-1"/>
              </w:rPr>
              <w:t>,</w:t>
            </w:r>
            <w:r>
              <w:rPr>
                <w:rFonts w:ascii="Arial" w:hAnsi="Arial" w:cs="Arial" w:eastAsia="Arial"/>
                <w:sz w:val="20"/>
                <w:szCs w:val="20"/>
                <w:color w:val="939393"/>
                <w:spacing w:val="0"/>
                <w:w w:val="135"/>
                <w:position w:val="-1"/>
              </w:rPr>
              <w:t>ı</w:t>
            </w:r>
            <w:r>
              <w:rPr>
                <w:rFonts w:ascii="Arial" w:hAnsi="Arial" w:cs="Arial" w:eastAsia="Arial"/>
                <w:sz w:val="20"/>
                <w:szCs w:val="20"/>
                <w:color w:val="939393"/>
                <w:spacing w:val="-2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2"/>
                <w:w w:val="92"/>
                <w:position w:val="-1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7"/>
                <w:w w:val="99"/>
                <w:position w:val="-1"/>
              </w:rPr>
              <w:t>ö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1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6"/>
                <w:w w:val="91"/>
                <w:position w:val="-1"/>
              </w:rPr>
              <w:t>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07070"/>
                <w:spacing w:val="0"/>
                <w:w w:val="78"/>
                <w:position w:val="-1"/>
              </w:rPr>
              <w:t>sU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9249" w:type="dxa"/>
            <w:gridSpan w:val="7"/>
            <w:tcBorders>
              <w:top w:val="single" w:sz="5.746096" w:space="0" w:color="6B6B6B"/>
              <w:bottom w:val="nil" w:sz="6" w:space="0" w:color="auto"/>
              <w:left w:val="single" w:sz="7.661464" w:space="0" w:color="5B5B5B"/>
              <w:right w:val="single" w:sz="5.746096" w:space="0" w:color="747474"/>
            </w:tcBorders>
          </w:tcPr>
          <w:p>
            <w:pPr>
              <w:spacing w:before="0" w:after="0" w:line="204" w:lineRule="exact"/>
              <w:ind w:left="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Dep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soruml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"/>
                <w:w w:val="101"/>
              </w:rPr>
              <w:t>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5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0"/>
              </w:rPr>
              <w:t>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23"/>
                <w:w w:val="8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3"/>
              </w:rPr>
              <w:t>Bil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7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69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24"/>
                <w:w w:val="69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GENÇ'e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teslim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edild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5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5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9" w:lineRule="exact"/>
              <w:ind w:left="-5" w:right="-20"/>
              <w:jc w:val="left"/>
              <w:tabs>
                <w:tab w:pos="400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81"/>
                <w:position w:val="-2"/>
              </w:rPr>
              <w:t>!Ta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4"/>
                <w:w w:val="81"/>
                <w:position w:val="-2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1"/>
                <w:position w:val="-2"/>
              </w:rPr>
              <w:t>ih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1"/>
                <w:position w:val="-2"/>
              </w:rPr>
              <w:t> 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35"/>
                <w:w w:val="81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07070"/>
                <w:spacing w:val="0"/>
                <w:w w:val="100"/>
                <w:position w:val="-2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07070"/>
                <w:spacing w:val="5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2"/>
              </w:rPr>
              <w:t>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4"/>
                <w:w w:val="100"/>
                <w:position w:val="-2"/>
              </w:rPr>
              <w:t>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11"/>
                <w:w w:val="100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2"/>
              </w:rPr>
              <w:t>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"/>
                <w:w w:val="100"/>
                <w:position w:val="-2"/>
              </w:rPr>
              <w:t>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8"/>
                <w:w w:val="100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2"/>
              </w:rPr>
              <w:t>20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8"/>
                <w:w w:val="100"/>
                <w:position w:val="-2"/>
              </w:rPr>
              <w:t> </w:t>
            </w:r>
            <w:r>
              <w:rPr>
                <w:rFonts w:ascii="Arial" w:hAnsi="Arial" w:cs="Arial" w:eastAsia="Arial"/>
                <w:sz w:val="23"/>
                <w:szCs w:val="23"/>
                <w:color w:val="3F3F3F"/>
                <w:spacing w:val="-19"/>
                <w:w w:val="141"/>
                <w:position w:val="-2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5"/>
                <w:position w:val="-2"/>
              </w:rPr>
              <w:t>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2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2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71"/>
                <w:position w:val="-2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72"/>
                <w:position w:val="-2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3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58"/>
                <w:position w:val="-2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5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58"/>
                <w:position w:val="-2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58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4"/>
                <w:w w:val="58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828282"/>
                <w:spacing w:val="0"/>
                <w:w w:val="100"/>
                <w:position w:val="-2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828282"/>
                <w:spacing w:val="10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2"/>
              </w:rPr>
              <w:t>12:45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4" w:hRule="exact"/>
        </w:trPr>
        <w:tc>
          <w:tcPr>
            <w:tcW w:w="1391" w:type="dxa"/>
            <w:gridSpan w:val="2"/>
            <w:tcBorders>
              <w:top w:val="nil" w:sz="6" w:space="0" w:color="auto"/>
              <w:bottom w:val="single" w:sz="5.746096" w:space="0" w:color="676767"/>
              <w:left w:val="single" w:sz="5.746096" w:space="0" w:color="575757"/>
              <w:right w:val="single" w:sz="3.830736" w:space="0" w:color="545454"/>
            </w:tcBorders>
          </w:tcPr>
          <w:p>
            <w:pPr>
              <w:spacing w:before="0" w:after="0" w:line="237" w:lineRule="exact"/>
              <w:ind w:left="17" w:right="-20"/>
              <w:jc w:val="left"/>
              <w:tabs>
                <w:tab w:pos="860" w:val="left"/>
              </w:tabs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Va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2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"/>
                <w:w w:val="123"/>
              </w:rPr>
              <w:t>.</w:t>
            </w:r>
            <w:r>
              <w:rPr>
                <w:rFonts w:ascii="Arial" w:hAnsi="Arial" w:cs="Arial" w:eastAsia="Arial"/>
                <w:sz w:val="24"/>
                <w:szCs w:val="24"/>
                <w:color w:val="595959"/>
                <w:spacing w:val="0"/>
                <w:w w:val="88"/>
              </w:rPr>
              <w:t>(</w:t>
            </w:r>
            <w:r>
              <w:rPr>
                <w:rFonts w:ascii="Arial" w:hAnsi="Arial" w:cs="Arial" w:eastAsia="Arial"/>
                <w:sz w:val="24"/>
                <w:szCs w:val="24"/>
                <w:color w:val="595959"/>
                <w:spacing w:val="-10"/>
                <w:w w:val="88"/>
              </w:rPr>
              <w:t>)</w:t>
            </w:r>
            <w:r>
              <w:rPr>
                <w:rFonts w:ascii="Arial" w:hAnsi="Arial" w:cs="Arial" w:eastAsia="Arial"/>
                <w:sz w:val="24"/>
                <w:szCs w:val="24"/>
                <w:color w:val="3F3F3F"/>
                <w:spacing w:val="-20"/>
                <w:w w:val="112"/>
              </w:rPr>
              <w:t>ı</w:t>
            </w:r>
            <w:r>
              <w:rPr>
                <w:rFonts w:ascii="Arial" w:hAnsi="Arial" w:cs="Arial" w:eastAsia="Arial"/>
                <w:sz w:val="24"/>
                <w:szCs w:val="24"/>
                <w:color w:val="595959"/>
                <w:spacing w:val="0"/>
                <w:w w:val="66"/>
              </w:rPr>
              <w:t>n</w:t>
            </w:r>
            <w:r>
              <w:rPr>
                <w:rFonts w:ascii="Arial" w:hAnsi="Arial" w:cs="Arial" w:eastAsia="Arial"/>
                <w:sz w:val="24"/>
                <w:szCs w:val="24"/>
                <w:color w:val="000000"/>
                <w:spacing w:val="0"/>
                <w:w w:val="100"/>
              </w:rPr>
            </w:r>
          </w:p>
        </w:tc>
        <w:tc>
          <w:tcPr>
            <w:tcW w:w="656" w:type="dxa"/>
            <w:tcBorders>
              <w:top w:val="nil" w:sz="6" w:space="0" w:color="auto"/>
              <w:bottom w:val="single" w:sz="5.746096" w:space="0" w:color="676767"/>
              <w:left w:val="single" w:sz="3.830736" w:space="0" w:color="545454"/>
              <w:right w:val="single" w:sz="7.661464" w:space="0" w:color="5B5B5B"/>
            </w:tcBorders>
          </w:tcPr>
          <w:p>
            <w:pPr>
              <w:spacing w:before="19" w:after="0" w:line="240" w:lineRule="auto"/>
              <w:ind w:left="36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Yaralı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5052" w:type="dxa"/>
            <w:gridSpan w:val="4"/>
            <w:tcBorders>
              <w:top w:val="nil" w:sz="6" w:space="0" w:color="auto"/>
              <w:bottom w:val="single" w:sz="5.746096" w:space="0" w:color="676767"/>
              <w:left w:val="single" w:sz="7.661464" w:space="0" w:color="5B5B5B"/>
              <w:right w:val="single" w:sz="3.830736" w:space="0" w:color="484848"/>
            </w:tcBorders>
          </w:tcPr>
          <w:p>
            <w:pPr>
              <w:spacing w:before="14" w:after="0" w:line="240" w:lineRule="auto"/>
              <w:ind w:left="-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piDE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EKİ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2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07070"/>
                <w:spacing w:val="5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Işıkkent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Grubu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3.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Posta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4197" w:type="dxa"/>
            <w:gridSpan w:val="3"/>
            <w:tcBorders>
              <w:top w:val="nil" w:sz="6" w:space="0" w:color="auto"/>
              <w:bottom w:val="single" w:sz="5.746096" w:space="0" w:color="676767"/>
              <w:left w:val="single" w:sz="3.830736" w:space="0" w:color="484848"/>
              <w:right w:val="single" w:sz="5.746096" w:space="0" w:color="747474"/>
            </w:tcBorders>
          </w:tcPr>
          <w:p>
            <w:pPr>
              <w:spacing w:before="14" w:after="0" w:line="240" w:lineRule="auto"/>
              <w:ind w:left="1535" w:right="1474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w w:val="94"/>
              </w:rPr>
              <w:t>ONAYLA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4"/>
                <w:w w:val="95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2"/>
              </w:rPr>
              <w:t>AN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095" w:hRule="exact"/>
        </w:trPr>
        <w:tc>
          <w:tcPr>
            <w:tcW w:w="809" w:type="dxa"/>
            <w:tcBorders>
              <w:top w:val="single" w:sz="5.746096" w:space="0" w:color="676767"/>
              <w:bottom w:val="single" w:sz="5.746096" w:space="0" w:color="707070"/>
              <w:left w:val="single" w:sz="5.746096" w:space="0" w:color="575757"/>
              <w:right w:val="single" w:sz="3.830736" w:space="0" w:color="575757"/>
            </w:tcBorders>
          </w:tcPr>
          <w:p>
            <w:pPr>
              <w:spacing w:before="6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165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color w:val="3F3F3F"/>
                <w:spacing w:val="0"/>
                <w:w w:val="100"/>
              </w:rPr>
              <w:t>'G</w:t>
            </w:r>
            <w:r>
              <w:rPr>
                <w:rFonts w:ascii="Arial" w:hAnsi="Arial" w:cs="Arial" w:eastAsia="Arial"/>
                <w:sz w:val="16"/>
                <w:szCs w:val="16"/>
                <w:color w:val="000000"/>
                <w:spacing w:val="0"/>
                <w:w w:val="100"/>
              </w:rPr>
            </w:r>
          </w:p>
          <w:p>
            <w:pPr>
              <w:spacing w:before="0" w:after="0" w:line="204" w:lineRule="exact"/>
              <w:ind w:left="160" w:right="-2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Pr/>
            <w:r>
              <w:rPr>
                <w:rFonts w:ascii="Arial" w:hAnsi="Arial" w:cs="Arial" w:eastAsia="Arial"/>
                <w:sz w:val="23"/>
                <w:szCs w:val="23"/>
                <w:color w:val="3F3F3F"/>
                <w:spacing w:val="0"/>
                <w:w w:val="203"/>
                <w:position w:val="-3"/>
              </w:rPr>
              <w:t>.</w:t>
            </w:r>
            <w:r>
              <w:rPr>
                <w:rFonts w:ascii="Arial" w:hAnsi="Arial" w:cs="Arial" w:eastAsia="Arial"/>
                <w:sz w:val="23"/>
                <w:szCs w:val="23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301" w:lineRule="exact"/>
              <w:ind w:left="132" w:right="-20"/>
              <w:jc w:val="left"/>
              <w:rPr>
                <w:rFonts w:ascii="Arial" w:hAnsi="Arial" w:cs="Arial" w:eastAsia="Arial"/>
                <w:sz w:val="33"/>
                <w:szCs w:val="33"/>
              </w:rPr>
            </w:pPr>
            <w:rPr/>
            <w:r>
              <w:rPr>
                <w:rFonts w:ascii="Arial" w:hAnsi="Arial" w:cs="Arial" w:eastAsia="Arial"/>
                <w:sz w:val="33"/>
                <w:szCs w:val="33"/>
                <w:color w:val="3F3F3F"/>
                <w:spacing w:val="0"/>
                <w:w w:val="55"/>
                <w:b/>
                <w:bCs/>
                <w:position w:val="1"/>
              </w:rPr>
              <w:t>.E</w:t>
            </w:r>
            <w:r>
              <w:rPr>
                <w:rFonts w:ascii="Arial" w:hAnsi="Arial" w:cs="Arial" w:eastAsia="Arial"/>
                <w:sz w:val="33"/>
                <w:szCs w:val="33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82" w:type="dxa"/>
            <w:tcBorders>
              <w:top w:val="single" w:sz="5.746096" w:space="0" w:color="676767"/>
              <w:bottom w:val="single" w:sz="5.746096" w:space="0" w:color="707070"/>
              <w:left w:val="single" w:sz="3.830736" w:space="0" w:color="575757"/>
              <w:right w:val="single" w:sz="3.830736" w:space="0" w:color="545454"/>
            </w:tcBorders>
          </w:tcPr>
          <w:p>
            <w:pPr/>
            <w:rPr/>
          </w:p>
        </w:tc>
        <w:tc>
          <w:tcPr>
            <w:tcW w:w="656" w:type="dxa"/>
            <w:tcBorders>
              <w:top w:val="single" w:sz="5.746096" w:space="0" w:color="676767"/>
              <w:bottom w:val="single" w:sz="5.746096" w:space="0" w:color="707070"/>
              <w:left w:val="single" w:sz="3.830736" w:space="0" w:color="545454"/>
              <w:right w:val="single" w:sz="7.661464" w:space="0" w:color="5B5B5B"/>
            </w:tcBorders>
          </w:tcPr>
          <w:p>
            <w:pPr/>
            <w:rPr/>
          </w:p>
        </w:tc>
        <w:tc>
          <w:tcPr>
            <w:tcW w:w="5052" w:type="dxa"/>
            <w:vMerge w:val="restart"/>
            <w:gridSpan w:val="4"/>
            <w:tcBorders>
              <w:top w:val="single" w:sz="5.746096" w:space="0" w:color="676767"/>
              <w:left w:val="single" w:sz="7.661464" w:space="0" w:color="5B5B5B"/>
              <w:right w:val="single" w:sz="3.830736" w:space="0" w:color="484848"/>
            </w:tcBorders>
          </w:tcPr>
          <w:p>
            <w:pPr>
              <w:spacing w:before="8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129" w:right="-20"/>
              <w:jc w:val="left"/>
              <w:tabs>
                <w:tab w:pos="240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Gitmişse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Üs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Amiri: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Yangına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4"/>
                <w:w w:val="89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9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4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Koyan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4" w:after="0" w:line="240" w:lineRule="auto"/>
              <w:ind w:left="2605" w:right="1546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3"/>
              </w:rPr>
              <w:t>EkipAmiri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44" w:after="0" w:line="197" w:lineRule="exact"/>
              <w:ind w:left="237" w:right="-20"/>
              <w:jc w:val="left"/>
              <w:tabs>
                <w:tab w:pos="1060" w:val="left"/>
              </w:tabs>
              <w:rPr>
                <w:rFonts w:ascii="Arial" w:hAnsi="Arial" w:cs="Arial" w:eastAsia="Arial"/>
                <w:sz w:val="23"/>
                <w:szCs w:val="23"/>
              </w:rPr>
            </w:pPr>
            <w:rPr/>
            <w:r>
              <w:rPr>
                <w:rFonts w:ascii="Times New Roman" w:hAnsi="Times New Roman" w:cs="Times New Roman" w:eastAsia="Times New Roman"/>
                <w:sz w:val="26"/>
                <w:szCs w:val="26"/>
                <w:color w:val="3F3F3F"/>
                <w:spacing w:val="-42"/>
                <w:w w:val="62"/>
                <w:position w:val="-8"/>
              </w:rPr>
              <w:t>v</w:t>
            </w:r>
            <w:r>
              <w:rPr>
                <w:rFonts w:ascii="Times New Roman" w:hAnsi="Times New Roman" w:cs="Times New Roman" w:eastAsia="Times New Roman"/>
                <w:sz w:val="26"/>
                <w:szCs w:val="26"/>
                <w:color w:val="A3A3A3"/>
                <w:spacing w:val="8"/>
                <w:w w:val="34"/>
                <w:position w:val="-8"/>
              </w:rPr>
              <w:t>.</w:t>
            </w:r>
            <w:r>
              <w:rPr>
                <w:rFonts w:ascii="Times New Roman" w:hAnsi="Times New Roman" w:cs="Times New Roman" w:eastAsia="Times New Roman"/>
                <w:sz w:val="26"/>
                <w:szCs w:val="26"/>
                <w:color w:val="3F3F3F"/>
                <w:spacing w:val="0"/>
                <w:w w:val="62"/>
                <w:position w:val="-8"/>
              </w:rPr>
              <w:t>'</w:t>
            </w:r>
            <w:r>
              <w:rPr>
                <w:rFonts w:ascii="Times New Roman" w:hAnsi="Times New Roman" w:cs="Times New Roman" w:eastAsia="Times New Roman"/>
                <w:sz w:val="26"/>
                <w:szCs w:val="26"/>
                <w:color w:val="3F3F3F"/>
                <w:spacing w:val="0"/>
                <w:w w:val="61"/>
                <w:position w:val="-8"/>
              </w:rPr>
              <w:t>i</w:t>
            </w:r>
            <w:r>
              <w:rPr>
                <w:rFonts w:ascii="Times New Roman" w:hAnsi="Times New Roman" w:cs="Times New Roman" w:eastAsia="Times New Roman"/>
                <w:sz w:val="26"/>
                <w:szCs w:val="26"/>
                <w:color w:val="3F3F3F"/>
                <w:spacing w:val="0"/>
                <w:w w:val="100"/>
                <w:position w:val="-8"/>
              </w:rPr>
              <w:t>  </w:t>
            </w:r>
            <w:r>
              <w:rPr>
                <w:rFonts w:ascii="Arial" w:hAnsi="Arial" w:cs="Arial" w:eastAsia="Arial"/>
                <w:sz w:val="23"/>
                <w:szCs w:val="23"/>
                <w:color w:val="3F3F3F"/>
                <w:spacing w:val="0"/>
                <w:w w:val="100"/>
                <w:b/>
                <w:bCs/>
                <w:position w:val="-8"/>
              </w:rPr>
              <w:t>r</w:t>
            </w:r>
            <w:r>
              <w:rPr>
                <w:rFonts w:ascii="Arial" w:hAnsi="Arial" w:cs="Arial" w:eastAsia="Arial"/>
                <w:sz w:val="23"/>
                <w:szCs w:val="23"/>
                <w:color w:val="3F3F3F"/>
                <w:spacing w:val="-53"/>
                <w:w w:val="100"/>
                <w:b/>
                <w:bCs/>
                <w:position w:val="-8"/>
              </w:rPr>
              <w:t> </w:t>
            </w:r>
            <w:r>
              <w:rPr>
                <w:rFonts w:ascii="Arial" w:hAnsi="Arial" w:cs="Arial" w:eastAsia="Arial"/>
                <w:sz w:val="23"/>
                <w:szCs w:val="23"/>
                <w:color w:val="3F3F3F"/>
                <w:spacing w:val="0"/>
                <w:w w:val="100"/>
                <w:b/>
                <w:bCs/>
                <w:position w:val="-8"/>
              </w:rPr>
              <w:tab/>
            </w:r>
            <w:r>
              <w:rPr>
                <w:rFonts w:ascii="Arial" w:hAnsi="Arial" w:cs="Arial" w:eastAsia="Arial"/>
                <w:sz w:val="23"/>
                <w:szCs w:val="23"/>
                <w:color w:val="3F3F3F"/>
                <w:spacing w:val="0"/>
                <w:w w:val="100"/>
                <w:b/>
                <w:bCs/>
                <w:position w:val="-8"/>
              </w:rPr>
            </w:r>
            <w:r>
              <w:rPr>
                <w:rFonts w:ascii="Arial" w:hAnsi="Arial" w:cs="Arial" w:eastAsia="Arial"/>
                <w:sz w:val="19"/>
                <w:szCs w:val="19"/>
                <w:color w:val="3F3F3F"/>
                <w:spacing w:val="0"/>
                <w:w w:val="403"/>
                <w:b/>
                <w:bCs/>
                <w:position w:val="-8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color w:val="3F3F3F"/>
                <w:spacing w:val="-148"/>
                <w:w w:val="403"/>
                <w:b/>
                <w:bCs/>
                <w:position w:val="-8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32A60"/>
                <w:spacing w:val="0"/>
                <w:w w:val="100"/>
                <w:b/>
                <w:bCs/>
                <w:i/>
                <w:position w:val="-8"/>
              </w:rPr>
              <w:t>'l{l.i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32A60"/>
                <w:spacing w:val="0"/>
                <w:w w:val="100"/>
                <w:b/>
                <w:bCs/>
                <w:i/>
                <w:position w:val="-8"/>
              </w:rPr>
              <w:t>r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32A60"/>
                <w:spacing w:val="2"/>
                <w:w w:val="100"/>
                <w:b/>
                <w:bCs/>
                <w:i/>
                <w:position w:val="-8"/>
              </w:rPr>
              <w:t> </w:t>
            </w:r>
            <w:r>
              <w:rPr>
                <w:rFonts w:ascii="Arial" w:hAnsi="Arial" w:cs="Arial" w:eastAsia="Arial"/>
                <w:sz w:val="23"/>
                <w:szCs w:val="23"/>
                <w:color w:val="3F3F3F"/>
                <w:spacing w:val="0"/>
                <w:w w:val="124"/>
                <w:b/>
                <w:bCs/>
                <w:position w:val="-8"/>
              </w:rPr>
              <w:t>N</w:t>
            </w:r>
            <w:r>
              <w:rPr>
                <w:rFonts w:ascii="Arial" w:hAnsi="Arial" w:cs="Arial" w:eastAsia="Arial"/>
                <w:sz w:val="23"/>
                <w:szCs w:val="23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04" w:lineRule="exact"/>
              <w:ind w:left="565" w:right="-20"/>
              <w:jc w:val="left"/>
              <w:tabs>
                <w:tab w:pos="1000" w:val="left"/>
                <w:tab w:pos="1580" w:val="left"/>
              </w:tabs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color w:val="3F3F3F"/>
                <w:spacing w:val="0"/>
                <w:w w:val="100"/>
                <w:position w:val="-1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color w:val="3F3F3F"/>
                <w:spacing w:val="-46"/>
                <w:w w:val="100"/>
                <w:position w:val="-1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3F3F3F"/>
                <w:spacing w:val="0"/>
                <w:w w:val="100"/>
                <w:position w:val="-10"/>
              </w:rPr>
              <w:tab/>
            </w:r>
            <w:r>
              <w:rPr>
                <w:rFonts w:ascii="Arial" w:hAnsi="Arial" w:cs="Arial" w:eastAsia="Arial"/>
                <w:sz w:val="19"/>
                <w:szCs w:val="19"/>
                <w:color w:val="3F3F3F"/>
                <w:spacing w:val="0"/>
                <w:w w:val="100"/>
                <w:position w:val="-10"/>
              </w:rPr>
            </w:r>
            <w:r>
              <w:rPr>
                <w:rFonts w:ascii="Times New Roman" w:hAnsi="Times New Roman" w:cs="Times New Roman" w:eastAsia="Times New Roman"/>
                <w:sz w:val="35"/>
                <w:szCs w:val="35"/>
                <w:color w:val="181C93"/>
                <w:spacing w:val="0"/>
                <w:w w:val="100"/>
                <w:b/>
                <w:bCs/>
                <w:i/>
                <w:position w:val="-10"/>
              </w:rPr>
              <w:t>r</w:t>
            </w:r>
            <w:r>
              <w:rPr>
                <w:rFonts w:ascii="Times New Roman" w:hAnsi="Times New Roman" w:cs="Times New Roman" w:eastAsia="Times New Roman"/>
                <w:sz w:val="35"/>
                <w:szCs w:val="35"/>
                <w:color w:val="181C93"/>
                <w:spacing w:val="0"/>
                <w:w w:val="100"/>
                <w:b/>
                <w:bCs/>
                <w:i/>
                <w:position w:val="-10"/>
              </w:rPr>
              <w:tab/>
            </w:r>
            <w:r>
              <w:rPr>
                <w:rFonts w:ascii="Times New Roman" w:hAnsi="Times New Roman" w:cs="Times New Roman" w:eastAsia="Times New Roman"/>
                <w:sz w:val="35"/>
                <w:szCs w:val="35"/>
                <w:color w:val="181C93"/>
                <w:spacing w:val="0"/>
                <w:w w:val="100"/>
                <w:b/>
                <w:bCs/>
                <w:i/>
                <w:position w:val="-10"/>
              </w:rPr>
            </w:r>
            <w:r>
              <w:rPr>
                <w:rFonts w:ascii="Arial" w:hAnsi="Arial" w:cs="Arial" w:eastAsia="Arial"/>
                <w:sz w:val="19"/>
                <w:szCs w:val="19"/>
                <w:color w:val="3F3F3F"/>
                <w:spacing w:val="0"/>
                <w:w w:val="107"/>
                <w:position w:val="-10"/>
              </w:rPr>
              <w:t>ehir</w:t>
            </w:r>
            <w:r>
              <w:rPr>
                <w:rFonts w:ascii="Arial" w:hAnsi="Arial" w:cs="Arial" w:eastAsia="Arial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329" w:lineRule="exact"/>
              <w:ind w:left="192" w:right="-20"/>
              <w:jc w:val="left"/>
              <w:tabs>
                <w:tab w:pos="1020" w:val="left"/>
              </w:tabs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7"/>
                <w:szCs w:val="17"/>
                <w:color w:val="3F3F3F"/>
                <w:spacing w:val="0"/>
                <w:w w:val="181"/>
              </w:rPr>
              <w:t>1</w:t>
            </w:r>
            <w:r>
              <w:rPr>
                <w:rFonts w:ascii="Arial" w:hAnsi="Arial" w:cs="Arial" w:eastAsia="Arial"/>
                <w:sz w:val="17"/>
                <w:szCs w:val="17"/>
                <w:color w:val="3F3F3F"/>
                <w:spacing w:val="31"/>
                <w:w w:val="181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3F3F3F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color w:val="3F3F3F"/>
                <w:spacing w:val="-38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3F3F3F"/>
                <w:spacing w:val="0"/>
                <w:w w:val="100"/>
              </w:rPr>
              <w:tab/>
            </w:r>
            <w:r>
              <w:rPr>
                <w:rFonts w:ascii="Arial" w:hAnsi="Arial" w:cs="Arial" w:eastAsia="Arial"/>
                <w:sz w:val="19"/>
                <w:szCs w:val="19"/>
                <w:color w:val="3F3F3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52"/>
                <w:szCs w:val="52"/>
                <w:color w:val="232A60"/>
                <w:spacing w:val="0"/>
                <w:w w:val="76"/>
                <w:b/>
                <w:bCs/>
                <w:i/>
              </w:rPr>
              <w:t>}</w:t>
            </w:r>
            <w:r>
              <w:rPr>
                <w:rFonts w:ascii="Times New Roman" w:hAnsi="Times New Roman" w:cs="Times New Roman" w:eastAsia="Times New Roman"/>
                <w:sz w:val="52"/>
                <w:szCs w:val="52"/>
                <w:color w:val="232A60"/>
                <w:spacing w:val="0"/>
                <w:w w:val="76"/>
                <w:b/>
                <w:bCs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52"/>
                <w:szCs w:val="52"/>
                <w:color w:val="232A60"/>
                <w:spacing w:val="0"/>
                <w:w w:val="75"/>
                <w:b/>
                <w:bCs/>
                <w:i/>
              </w:rPr>
              <w:t>'f:</w:t>
            </w:r>
            <w:r>
              <w:rPr>
                <w:rFonts w:ascii="Times New Roman" w:hAnsi="Times New Roman" w:cs="Times New Roman" w:eastAsia="Times New Roman"/>
                <w:sz w:val="52"/>
                <w:szCs w:val="52"/>
                <w:color w:val="232A60"/>
                <w:spacing w:val="-78"/>
                <w:w w:val="100"/>
                <w:b/>
                <w:bCs/>
                <w:i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3F3F3F"/>
                <w:spacing w:val="0"/>
                <w:w w:val="103"/>
              </w:rPr>
              <w:t>Amiri</w:t>
            </w:r>
            <w:r>
              <w:rPr>
                <w:rFonts w:ascii="Arial" w:hAnsi="Arial" w:cs="Arial" w:eastAsia="Arial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0" w:after="0" w:line="196" w:lineRule="exact"/>
              <w:ind w:left="723" w:right="-20"/>
              <w:jc w:val="left"/>
              <w:rPr>
                <w:rFonts w:ascii="Arial" w:hAnsi="Arial" w:cs="Arial" w:eastAsia="Arial"/>
                <w:sz w:val="33"/>
                <w:szCs w:val="33"/>
              </w:rPr>
            </w:pPr>
            <w:rPr/>
            <w:r>
              <w:rPr>
                <w:rFonts w:ascii="Arial" w:hAnsi="Arial" w:cs="Arial" w:eastAsia="Arial"/>
                <w:sz w:val="33"/>
                <w:szCs w:val="33"/>
                <w:color w:val="181C93"/>
                <w:w w:val="57"/>
                <w:b/>
                <w:bCs/>
                <w:i/>
                <w:position w:val="-6"/>
              </w:rPr>
              <w:t>(</w:t>
            </w:r>
            <w:r>
              <w:rPr>
                <w:rFonts w:ascii="Arial" w:hAnsi="Arial" w:cs="Arial" w:eastAsia="Arial"/>
                <w:sz w:val="33"/>
                <w:szCs w:val="33"/>
                <w:color w:val="181C93"/>
                <w:w w:val="56"/>
                <w:b/>
                <w:bCs/>
                <w:i/>
                <w:position w:val="-6"/>
              </w:rPr>
              <w:t>JVVJ</w:t>
            </w:r>
            <w:r>
              <w:rPr>
                <w:rFonts w:ascii="Arial" w:hAnsi="Arial" w:cs="Arial" w:eastAsia="Arial"/>
                <w:sz w:val="33"/>
                <w:szCs w:val="33"/>
                <w:color w:val="000000"/>
                <w:w w:val="100"/>
                <w:position w:val="0"/>
              </w:rPr>
            </w:r>
          </w:p>
          <w:p>
            <w:pPr>
              <w:spacing w:before="0" w:after="0" w:line="601" w:lineRule="exact"/>
              <w:ind w:left="546" w:right="-20"/>
              <w:jc w:val="left"/>
              <w:tabs>
                <w:tab w:pos="2660" w:val="left"/>
              </w:tabs>
              <w:rPr>
                <w:rFonts w:ascii="Arial" w:hAnsi="Arial" w:cs="Arial" w:eastAsia="Arial"/>
                <w:sz w:val="38"/>
                <w:szCs w:val="38"/>
              </w:rPr>
            </w:pPr>
            <w:rPr/>
            <w:r>
              <w:rPr>
                <w:rFonts w:ascii="Arial" w:hAnsi="Arial" w:cs="Arial" w:eastAsia="Arial"/>
                <w:sz w:val="38"/>
                <w:szCs w:val="38"/>
                <w:color w:val="181C93"/>
                <w:w w:val="52"/>
                <w:b/>
                <w:bCs/>
                <w:i/>
                <w:position w:val="-4"/>
              </w:rPr>
              <w:t>t</w:t>
            </w:r>
            <w:r>
              <w:rPr>
                <w:rFonts w:ascii="Arial" w:hAnsi="Arial" w:cs="Arial" w:eastAsia="Arial"/>
                <w:sz w:val="38"/>
                <w:szCs w:val="38"/>
                <w:color w:val="181C93"/>
                <w:w w:val="100"/>
                <w:b/>
                <w:bCs/>
                <w:i/>
                <w:position w:val="-4"/>
              </w:rPr>
              <w:tab/>
            </w:r>
            <w:r>
              <w:rPr>
                <w:rFonts w:ascii="Arial" w:hAnsi="Arial" w:cs="Arial" w:eastAsia="Arial"/>
                <w:sz w:val="38"/>
                <w:szCs w:val="38"/>
                <w:color w:val="181C93"/>
                <w:w w:val="100"/>
                <w:b/>
                <w:bCs/>
                <w:i/>
                <w:position w:val="-4"/>
              </w:rPr>
              <w:pict>
                <v:shape style="width:53.759996pt;height:34.56pt;mso-position-horizontal-relative:char;mso-position-vertical-relative:line" type="#_x0000_t75">
                  <v:imagedata r:id="rId20" o:title=""/>
                </v:shape>
              </w:pict>
            </w:r>
            <w:r>
              <w:rPr>
                <w:rFonts w:ascii="Arial" w:hAnsi="Arial" w:cs="Arial" w:eastAsia="Arial"/>
                <w:sz w:val="38"/>
                <w:szCs w:val="38"/>
                <w:color w:val="000000"/>
                <w:w w:val="100"/>
                <w:position w:val="0"/>
              </w:rPr>
            </w:r>
          </w:p>
          <w:p>
            <w:pPr>
              <w:spacing w:before="0" w:after="0" w:line="188" w:lineRule="exact"/>
              <w:ind w:left="2423" w:right="1364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Fevzi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6"/>
              </w:rPr>
              <w:t>SAVRAN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0" w:after="0" w:line="206" w:lineRule="exact"/>
              <w:ind w:left="2658" w:right="1712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color w:val="3F3F3F"/>
                <w:spacing w:val="0"/>
                <w:w w:val="100"/>
              </w:rPr>
              <w:t>İtf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3F3F3F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3F3F3F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8"/>
              </w:rPr>
              <w:t>Çv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4"/>
                <w:w w:val="99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9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4197" w:type="dxa"/>
            <w:vMerge w:val="restart"/>
            <w:gridSpan w:val="3"/>
            <w:tcBorders>
              <w:top w:val="single" w:sz="5.746096" w:space="0" w:color="676767"/>
              <w:left w:val="single" w:sz="3.830736" w:space="0" w:color="484848"/>
              <w:right w:val="single" w:sz="5.746096" w:space="0" w:color="747474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4" w:after="0" w:line="280" w:lineRule="exact"/>
              <w:jc w:val="left"/>
              <w:rPr>
                <w:sz w:val="28"/>
                <w:szCs w:val="28"/>
              </w:rPr>
            </w:pPr>
            <w:rPr/>
            <w:r>
              <w:rPr>
                <w:sz w:val="28"/>
                <w:szCs w:val="28"/>
              </w:rPr>
            </w:r>
          </w:p>
          <w:p>
            <w:pPr>
              <w:spacing w:before="0" w:after="0" w:line="240" w:lineRule="auto"/>
              <w:ind w:left="143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/>
              <w:pict>
                <v:shape style="width:57.599998pt;height:16.32pt;mso-position-horizontal-relative:char;mso-position-vertical-relative:line" type="#_x0000_t75">
                  <v:imagedata r:id="rId21" o:title=""/>
                </v:shape>
              </w:pic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</w:r>
          </w:p>
          <w:p>
            <w:pPr>
              <w:spacing w:before="11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137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/>
              <w:pict>
                <v:shape style="width:120.959995pt;height:100.8pt;mso-position-horizontal-relative:char;mso-position-vertical-relative:line" type="#_x0000_t75">
                  <v:imagedata r:id="rId22" o:title=""/>
                </v:shape>
              </w:pic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</w:r>
          </w:p>
          <w:p>
            <w:pPr>
              <w:spacing w:before="0" w:after="0" w:line="140" w:lineRule="exact"/>
              <w:jc w:val="left"/>
              <w:rPr>
                <w:sz w:val="14"/>
                <w:szCs w:val="14"/>
              </w:rPr>
            </w:pPr>
            <w:rPr/>
            <w:r>
              <w:rPr>
                <w:sz w:val="14"/>
                <w:szCs w:val="14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</w:tc>
      </w:tr>
      <w:tr>
        <w:trPr>
          <w:trHeight w:val="3298" w:hRule="exact"/>
        </w:trPr>
        <w:tc>
          <w:tcPr>
            <w:tcW w:w="809" w:type="dxa"/>
            <w:tcBorders>
              <w:top w:val="single" w:sz="5.746096" w:space="0" w:color="707070"/>
              <w:bottom w:val="single" w:sz="5.746096" w:space="0" w:color="808080"/>
              <w:left w:val="single" w:sz="5.746096" w:space="0" w:color="575757"/>
              <w:right w:val="single" w:sz="3.830736" w:space="0" w:color="575757"/>
            </w:tcBorders>
          </w:tcPr>
          <w:p>
            <w:pPr/>
            <w:rPr/>
          </w:p>
        </w:tc>
        <w:tc>
          <w:tcPr>
            <w:tcW w:w="582" w:type="dxa"/>
            <w:tcBorders>
              <w:top w:val="single" w:sz="5.746096" w:space="0" w:color="707070"/>
              <w:bottom w:val="single" w:sz="5.746096" w:space="0" w:color="808080"/>
              <w:left w:val="single" w:sz="3.830736" w:space="0" w:color="575757"/>
              <w:right w:val="single" w:sz="3.830736" w:space="0" w:color="545454"/>
            </w:tcBorders>
          </w:tcPr>
          <w:p>
            <w:pPr/>
            <w:rPr/>
          </w:p>
        </w:tc>
        <w:tc>
          <w:tcPr>
            <w:tcW w:w="656" w:type="dxa"/>
            <w:tcBorders>
              <w:top w:val="single" w:sz="5.746096" w:space="0" w:color="707070"/>
              <w:bottom w:val="single" w:sz="5.746096" w:space="0" w:color="808080"/>
              <w:left w:val="single" w:sz="3.830736" w:space="0" w:color="545454"/>
              <w:right w:val="single" w:sz="7.661464" w:space="0" w:color="5B5B5B"/>
            </w:tcBorders>
          </w:tcPr>
          <w:p>
            <w:pPr/>
            <w:rPr/>
          </w:p>
        </w:tc>
        <w:tc>
          <w:tcPr>
            <w:tcW w:w="5052" w:type="dxa"/>
            <w:vMerge/>
            <w:gridSpan w:val="4"/>
            <w:tcBorders>
              <w:bottom w:val="single" w:sz="5.746096" w:space="0" w:color="808080"/>
              <w:left w:val="single" w:sz="7.661464" w:space="0" w:color="5B5B5B"/>
              <w:right w:val="single" w:sz="3.830736" w:space="0" w:color="484848"/>
            </w:tcBorders>
          </w:tcPr>
          <w:p>
            <w:pPr/>
            <w:rPr/>
          </w:p>
        </w:tc>
        <w:tc>
          <w:tcPr>
            <w:tcW w:w="4197" w:type="dxa"/>
            <w:vMerge/>
            <w:gridSpan w:val="3"/>
            <w:tcBorders>
              <w:bottom w:val="single" w:sz="5.746096" w:space="0" w:color="808080"/>
              <w:left w:val="single" w:sz="3.830736" w:space="0" w:color="484848"/>
              <w:right w:val="single" w:sz="5.746096" w:space="0" w:color="747474"/>
            </w:tcBorders>
          </w:tcPr>
          <w:p>
            <w:pPr/>
            <w:rPr/>
          </w:p>
        </w:tc>
      </w:tr>
    </w:tbl>
    <w:p>
      <w:pPr>
        <w:spacing w:after="0"/>
        <w:sectPr>
          <w:pgSz w:w="11920" w:h="16840"/>
          <w:pgMar w:top="560" w:bottom="0" w:left="200" w:right="1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9" w:lineRule="auto"/>
        <w:ind w:left="3848" w:right="399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8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8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1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8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899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0"/>
          <w:w w:val="117"/>
          <w:position w:val="-2"/>
        </w:rPr>
        <w:t>IZMIR</w:t>
      </w:r>
      <w:r>
        <w:rPr>
          <w:rFonts w:ascii="Arial" w:hAnsi="Arial" w:cs="Arial" w:eastAsia="Arial"/>
          <w:sz w:val="14"/>
          <w:szCs w:val="14"/>
          <w:color w:val="3A3A3A"/>
          <w:spacing w:val="-23"/>
          <w:w w:val="117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17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8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9"/>
          <w:position w:val="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7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632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948483pt;margin-top:-53.085381pt;width:504.675764pt;height:71pt;mso-position-horizontal-relative:page;mso-position-vertical-relative:paragraph;z-index:-15754" type="#_x0000_t202" filled="f" stroked="f">
            <v:textbox inset="0,0,0,0">
              <w:txbxContent>
                <w:p>
                  <w:pPr>
                    <w:spacing w:before="0" w:after="0" w:line="1420" w:lineRule="exact"/>
                    <w:ind w:right="-253"/>
                    <w:jc w:val="left"/>
                    <w:tabs>
                      <w:tab w:pos="8640" w:val="left"/>
                    </w:tabs>
                    <w:rPr>
                      <w:rFonts w:ascii="Arial" w:hAnsi="Arial" w:cs="Arial" w:eastAsia="Arial"/>
                      <w:sz w:val="142"/>
                      <w:szCs w:val="14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3A3A3A"/>
                      <w:spacing w:val="0"/>
                      <w:w w:val="132"/>
                      <w:b/>
                      <w:bCs/>
                      <w:position w:val="22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3A3A3A"/>
                      <w:spacing w:val="0"/>
                      <w:w w:val="100"/>
                      <w:b/>
                      <w:bCs/>
                      <w:position w:val="22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3A3A3A"/>
                      <w:spacing w:val="0"/>
                      <w:w w:val="100"/>
                      <w:b/>
                      <w:bCs/>
                      <w:position w:val="22"/>
                    </w:rPr>
                  </w:r>
                  <w:r>
                    <w:rPr>
                      <w:rFonts w:ascii="Arial" w:hAnsi="Arial" w:cs="Arial" w:eastAsia="Arial"/>
                      <w:sz w:val="142"/>
                      <w:szCs w:val="142"/>
                      <w:color w:val="606060"/>
                      <w:spacing w:val="0"/>
                      <w:w w:val="182"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142"/>
                      <w:szCs w:val="14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.75872pt;margin-top:8.094887pt;width:46.915402pt;height:7pt;mso-position-horizontal-relative:page;mso-position-vertical-relative:paragraph;z-index:-15753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3A3A3A"/>
                      <w:spacing w:val="0"/>
                      <w:w w:val="114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7"/>
        </w:rPr>
        <w:t>BÜYÜKŞEHIR</w:t>
      </w:r>
      <w:r>
        <w:rPr>
          <w:rFonts w:ascii="Arial" w:hAnsi="Arial" w:cs="Arial" w:eastAsia="Arial"/>
          <w:sz w:val="15"/>
          <w:szCs w:val="15"/>
          <w:color w:val="3A3A3A"/>
          <w:spacing w:val="-3"/>
          <w:w w:val="100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8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8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8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3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8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90" w:lineRule="exact"/>
        <w:jc w:val="left"/>
        <w:rPr>
          <w:sz w:val="9"/>
          <w:szCs w:val="9"/>
        </w:rPr>
      </w:pPr>
      <w:rPr/>
      <w:r>
        <w:rPr>
          <w:sz w:val="9"/>
          <w:szCs w:val="9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6.63682" w:type="dxa"/>
      </w:tblPr>
      <w:tblGrid/>
      <w:tr>
        <w:trPr>
          <w:trHeight w:val="215" w:hRule="exact"/>
        </w:trPr>
        <w:tc>
          <w:tcPr>
            <w:tcW w:w="1095" w:type="dxa"/>
            <w:tcBorders>
              <w:top w:val="nil" w:sz="6" w:space="0" w:color="auto"/>
              <w:bottom w:val="single" w:sz="5.7139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5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41" w:type="dxa"/>
            <w:tcBorders>
              <w:top w:val="single" w:sz="5.71392" w:space="0" w:color="5B5B5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8" w:lineRule="exact"/>
              <w:ind w:left="18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1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06060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490" w:type="dxa"/>
            <w:tcBorders>
              <w:top w:val="single" w:sz="5.71392" w:space="0" w:color="606060"/>
              <w:bottom w:val="single" w:sz="5.7139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0" w:lineRule="exact"/>
              <w:ind w:left="45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95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7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13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5920" w:type="dxa"/>
            <w:tcBorders>
              <w:top w:val="nil" w:sz="6" w:space="0" w:color="auto"/>
              <w:bottom w:val="single" w:sz="5.71392" w:space="0" w:color="646464"/>
              <w:left w:val="nil" w:sz="6" w:space="0" w:color="auto"/>
              <w:right w:val="single" w:sz="5.71392" w:space="0" w:color="707070"/>
            </w:tcBorders>
          </w:tcPr>
          <w:p>
            <w:pPr>
              <w:spacing w:before="7" w:after="0" w:line="199" w:lineRule="exact"/>
              <w:ind w:left="342" w:right="-20"/>
              <w:jc w:val="left"/>
              <w:tabs>
                <w:tab w:pos="232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95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7"/>
                <w:w w:val="9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1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46"/>
                <w:position w:val="-1"/>
              </w:rPr>
              <w:t>ll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2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:34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12"/>
                <w:position w:val="-1"/>
              </w:rPr>
              <w:t>Jlel: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28"/>
                <w:w w:val="11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12"/>
                <w:position w:val="-1"/>
              </w:rPr>
              <w:t>6328005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5" w:hRule="exact"/>
        </w:trPr>
        <w:tc>
          <w:tcPr>
            <w:tcW w:w="1095" w:type="dxa"/>
            <w:tcBorders>
              <w:top w:val="single" w:sz="5.71392" w:space="0" w:color="606060"/>
              <w:bottom w:val="single" w:sz="5.7139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4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3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10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4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19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05"/>
              </w:rPr>
              <w:t>:07.0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05"/>
              </w:rPr>
              <w:t>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47577"/>
                <w:spacing w:val="-8"/>
                <w:w w:val="105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5"/>
              </w:rPr>
              <w:t>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5"/>
              </w:rPr>
            </w:r>
          </w:p>
        </w:tc>
        <w:tc>
          <w:tcPr>
            <w:tcW w:w="2490" w:type="dxa"/>
            <w:tcBorders>
              <w:top w:val="single" w:sz="5.71392" w:space="0" w:color="5B5B5B"/>
              <w:bottom w:val="single" w:sz="5.7139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451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2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15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11"/>
              </w:rPr>
              <w:t>:2835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5920" w:type="dxa"/>
            <w:tcBorders>
              <w:top w:val="single" w:sz="5.71392" w:space="0" w:color="646464"/>
              <w:bottom w:val="single" w:sz="5.71392" w:space="0" w:color="606060"/>
              <w:left w:val="nil" w:sz="6" w:space="0" w:color="auto"/>
              <w:right w:val="single" w:sz="5.71392" w:space="0" w:color="707070"/>
            </w:tcBorders>
          </w:tcPr>
          <w:p>
            <w:pPr>
              <w:spacing w:before="0" w:after="0" w:line="203" w:lineRule="exact"/>
              <w:ind w:left="34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85"/>
              </w:rPr>
              <w:t>l13ildirim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21"/>
                <w:w w:val="85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Abdurrahim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KILIÇ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82" w:lineRule="exact"/>
        <w:ind w:left="15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29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Yukarıbe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Kenarı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151" w:right="-20"/>
        <w:jc w:val="left"/>
        <w:tabs>
          <w:tab w:pos="13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rıı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Yukarıbe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Kenan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6" w:lineRule="exact"/>
        <w:ind w:left="151" w:right="-20"/>
        <w:jc w:val="left"/>
        <w:tabs>
          <w:tab w:pos="1380" w:val="left"/>
          <w:tab w:pos="3920" w:val="left"/>
          <w:tab w:pos="8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61"/>
          <w:position w:val="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61"/>
          <w:position w:val="1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7"/>
          <w:w w:val="61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60"/>
          <w:position w:val="1"/>
        </w:rPr>
        <w:t>C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"/>
        </w:rPr>
        <w:t>öp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7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Sınıfı:A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  <w:position w:val="0"/>
        </w:rPr>
        <w:t>Sebebi: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51" w:right="-20"/>
        <w:jc w:val="left"/>
        <w:tabs>
          <w:tab w:pos="3680" w:val="left"/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ise: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:--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3651" w:right="4793"/>
        <w:jc w:val="center"/>
        <w:tabs>
          <w:tab w:pos="5280" w:val="left"/>
          <w:tab w:pos="6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13etonarme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Kag.ir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  <w:t>Ahşap_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-1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160" w:bottom="280" w:left="320" w:right="280"/>
        </w:sectPr>
      </w:pPr>
      <w:rPr/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8" w:lineRule="exact"/>
        <w:ind w:right="-20"/>
        <w:jc w:val="right"/>
        <w:tabs>
          <w:tab w:pos="780" w:val="left"/>
          <w:tab w:pos="154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3A3A3A"/>
          <w:w w:val="55"/>
          <w:position w:val="-2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3A3A3A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3A3A3A"/>
          <w:w w:val="55"/>
          <w:position w:val="-2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3A3A3A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3A3A3A"/>
          <w:w w:val="100"/>
          <w:position w:val="-2"/>
        </w:rPr>
      </w:r>
      <w:r>
        <w:rPr>
          <w:rFonts w:ascii="Times New Roman" w:hAnsi="Times New Roman" w:cs="Times New Roman" w:eastAsia="Times New Roman"/>
          <w:sz w:val="10"/>
          <w:szCs w:val="10"/>
          <w:color w:val="606060"/>
          <w:spacing w:val="0"/>
          <w:w w:val="73"/>
          <w:position w:val="-2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4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12:05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20" w:right="280"/>
          <w:cols w:num="2" w:equalWidth="0">
            <w:col w:w="6040" w:space="753"/>
            <w:col w:w="4527"/>
          </w:cols>
        </w:sectPr>
      </w:pPr>
      <w:rPr/>
    </w:p>
    <w:p>
      <w:pPr>
        <w:spacing w:before="0" w:after="0" w:line="255" w:lineRule="exact"/>
        <w:ind w:left="156" w:right="-20"/>
        <w:jc w:val="left"/>
        <w:tabs>
          <w:tab w:pos="2160" w:val="left"/>
          <w:tab w:pos="57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2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6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0"/>
          <w:w w:val="145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[S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--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7"/>
          <w:position w:val="1"/>
        </w:rPr>
        <w:t>IKiracı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7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72"/>
          <w:position w:val="0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left="216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:Volka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ÖZUYANıK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03" w:lineRule="exact"/>
        <w:ind w:left="2180" w:right="-20"/>
        <w:jc w:val="left"/>
        <w:tabs>
          <w:tab w:pos="4740" w:val="left"/>
          <w:tab w:pos="7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1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35"/>
          <w:position w:val="-1"/>
        </w:rPr>
        <w:t>ll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3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  <w:t>:35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1:55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20" w:right="280"/>
        </w:sectPr>
      </w:pPr>
      <w:rPr/>
    </w:p>
    <w:p>
      <w:pPr>
        <w:spacing w:before="0" w:after="0" w:line="195" w:lineRule="exact"/>
        <w:ind w:left="14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698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20" w:right="280"/>
          <w:cols w:num="2" w:equalWidth="0">
            <w:col w:w="578" w:space="1602"/>
            <w:col w:w="9140"/>
          </w:cols>
        </w:sectPr>
      </w:pPr>
      <w:rPr/>
    </w:p>
    <w:p>
      <w:pPr>
        <w:spacing w:before="0" w:after="0" w:line="295" w:lineRule="exact"/>
        <w:ind w:left="156" w:right="-20"/>
        <w:jc w:val="left"/>
        <w:tabs>
          <w:tab w:pos="4740" w:val="left"/>
          <w:tab w:pos="6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3"/>
          <w:position w:val="-2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4756" w:right="-20"/>
        <w:jc w:val="left"/>
        <w:tabs>
          <w:tab w:pos="6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40" w:lineRule="auto"/>
        <w:ind w:left="4746" w:right="-20"/>
        <w:jc w:val="left"/>
        <w:tabs>
          <w:tab w:pos="6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2185" w:right="-20"/>
        <w:jc w:val="left"/>
        <w:tabs>
          <w:tab w:pos="4740" w:val="left"/>
          <w:tab w:pos="6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5" w:after="0" w:line="200" w:lineRule="exact"/>
        <w:ind w:left="2189" w:right="2448" w:firstLine="-2038"/>
        <w:jc w:val="left"/>
        <w:tabs>
          <w:tab w:pos="2180" w:val="left"/>
          <w:tab w:pos="4740" w:val="left"/>
          <w:tab w:pos="7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Saati: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4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49" w:lineRule="auto"/>
        <w:ind w:left="2189" w:right="709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left="40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i/>
        </w:rPr>
        <w:t>Jı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i/>
        </w:rPr>
        <w:t>n</w:t>
      </w:r>
      <w:r>
        <w:rPr>
          <w:rFonts w:ascii="Arial" w:hAnsi="Arial" w:cs="Arial" w:eastAsia="Arial"/>
          <w:sz w:val="16"/>
          <w:szCs w:val="16"/>
          <w:color w:val="3A3A3A"/>
          <w:spacing w:val="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dunıanlı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6" w:after="0" w:line="160" w:lineRule="exact"/>
        <w:ind w:left="4703" w:right="401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  <w:position w:val="-4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320" w:right="280"/>
        </w:sectPr>
      </w:pPr>
      <w:rPr/>
    </w:p>
    <w:p>
      <w:pPr>
        <w:spacing w:before="35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3" w:lineRule="exact"/>
        <w:ind w:left="151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ind w:right="-20"/>
        <w:jc w:val="left"/>
        <w:tabs>
          <w:tab w:pos="3280" w:val="left"/>
          <w:tab w:pos="4460" w:val="left"/>
          <w:tab w:pos="4860" w:val="left"/>
          <w:tab w:pos="6040" w:val="left"/>
          <w:tab w:pos="7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yapıldı.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47"/>
          <w:position w:val="-5"/>
        </w:rPr>
        <w:t>ı</w:t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Köpük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79"/>
          <w:position w:val="-5"/>
        </w:rPr>
        <w:t>ı</w:t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K.K.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left="3476" w:right="-20"/>
        <w:jc w:val="left"/>
        <w:tabs>
          <w:tab w:pos="4460" w:val="left"/>
          <w:tab w:pos="5200" w:val="left"/>
          <w:tab w:pos="6040" w:val="left"/>
          <w:tab w:pos="746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5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5"/>
        </w:rPr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47"/>
          <w:position w:val="2"/>
        </w:rPr>
        <w:t>ı</w:t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61"/>
          <w:position w:val="3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61"/>
          <w:position w:val="2"/>
        </w:rPr>
        <w:t>ı</w:t>
      </w:r>
      <w:r>
        <w:rPr>
          <w:rFonts w:ascii="Arial" w:hAnsi="Arial" w:cs="Arial" w:eastAsia="Arial"/>
          <w:sz w:val="34"/>
          <w:szCs w:val="34"/>
          <w:color w:val="4F4F4F"/>
          <w:spacing w:val="-56"/>
          <w:w w:val="61"/>
          <w:position w:val="2"/>
        </w:rPr>
        <w:t> </w:t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1"/>
          <w:szCs w:val="31"/>
          <w:color w:val="3A3A3A"/>
          <w:spacing w:val="0"/>
          <w:w w:val="61"/>
          <w:position w:val="2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20" w:right="280"/>
          <w:cols w:num="2" w:equalWidth="0">
            <w:col w:w="2153" w:space="27"/>
            <w:col w:w="9140"/>
          </w:cols>
        </w:sectPr>
      </w:pPr>
      <w:rPr/>
    </w:p>
    <w:p>
      <w:pPr>
        <w:spacing w:before="1" w:after="0" w:line="240" w:lineRule="auto"/>
        <w:ind w:left="151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3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6"/>
          <w:position w:val="0"/>
        </w:rPr>
        <w:t>!Atıl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durumdaki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çöple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görmüştür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9"/>
          <w:position w:val="0"/>
        </w:rPr>
        <w:t>yoktu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0"/>
          <w:w w:val="122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6" w:lineRule="exact"/>
        <w:ind w:left="156" w:right="79" w:firstLine="2028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atıl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durumdaki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6"/>
        </w:rPr>
        <w:t>!Yapıla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izmaritiniı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40" w:lineRule="auto"/>
        <w:ind w:left="2146" w:right="354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7" w:right="-20"/>
        <w:jc w:val="left"/>
        <w:tabs>
          <w:tab w:pos="2160" w:val="left"/>
          <w:tab w:pos="6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  <w:position w:val="0"/>
        </w:rPr>
        <w:t>[Şirketi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--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[13cdcli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7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-·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128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9.963562pt;margin-top:2.472039pt;width:5.281005pt;height:20.5pt;mso-position-horizontal-relative:page;mso-position-vertical-relative:paragraph;z-index:-15752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2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282828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187" w:lineRule="exact"/>
        <w:ind w:left="15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151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6"/>
        </w:rPr>
        <w:t>rreslim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6"/>
        </w:rPr>
        <w:t>edilmedi.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56" w:right="-20"/>
        <w:jc w:val="left"/>
        <w:tabs>
          <w:tab w:pos="2160" w:val="left"/>
          <w:tab w:pos="6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rrarih: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07.05.20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A3A3A"/>
          <w:spacing w:val="-14"/>
          <w:w w:val="157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1"/>
          <w:position w:val="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  <w:position w:val="0"/>
        </w:rPr>
        <w:t>!Saati: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13:00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156" w:right="-20"/>
        <w:jc w:val="left"/>
        <w:tabs>
          <w:tab w:pos="940" w:val="left"/>
          <w:tab w:pos="1520" w:val="left"/>
          <w:tab w:pos="2180" w:val="left"/>
          <w:tab w:pos="8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78"/>
        </w:rPr>
        <w:t>Öli.l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nci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Posta</w:t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20" w:right="280"/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40" w:lineRule="atLeast"/>
        <w:ind w:left="509" w:right="-76"/>
        <w:jc w:val="left"/>
        <w:tabs>
          <w:tab w:pos="244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56.913986pt;margin-top:12.782931pt;width:.1pt;height:12.115723pt;mso-position-horizontal-relative:page;mso-position-vertical-relative:paragraph;z-index:-15755" coordorigin="3138,256" coordsize="2,242">
            <v:shape style="position:absolute;left:3138;top:256;width:2;height:242" coordorigin="3138,256" coordsize="0,242" path="m3138,498l3138,256e" filled="f" stroked="t" strokeweight="2.845pt" strokecolor="#DFDFE1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0"/>
          <w:szCs w:val="10"/>
          <w:color w:val="3A3A3A"/>
          <w:spacing w:val="0"/>
          <w:w w:val="67"/>
          <w:position w:val="12"/>
        </w:rPr>
        <w:t>&lt;U</w:t>
      </w:r>
      <w:r>
        <w:rPr>
          <w:rFonts w:ascii="Times New Roman" w:hAnsi="Times New Roman" w:cs="Times New Roman" w:eastAsia="Times New Roman"/>
          <w:sz w:val="10"/>
          <w:szCs w:val="10"/>
          <w:color w:val="3A3A3A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3A3A3A"/>
          <w:spacing w:val="0"/>
          <w:w w:val="100"/>
          <w:position w:val="12"/>
        </w:rPr>
      </w:r>
      <w:r>
        <w:rPr>
          <w:rFonts w:ascii="Arial" w:hAnsi="Arial" w:cs="Arial" w:eastAsia="Arial"/>
          <w:sz w:val="21"/>
          <w:szCs w:val="21"/>
          <w:color w:val="8A8C8C"/>
          <w:spacing w:val="0"/>
          <w:w w:val="289"/>
          <w:position w:val="0"/>
        </w:rPr>
        <w:t>İ</w:t>
      </w:r>
      <w:r>
        <w:rPr>
          <w:rFonts w:ascii="Arial" w:hAnsi="Arial" w:cs="Arial" w:eastAsia="Arial"/>
          <w:sz w:val="21"/>
          <w:szCs w:val="21"/>
          <w:color w:val="8A8C8C"/>
          <w:spacing w:val="23"/>
          <w:w w:val="289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8A8C8C"/>
          <w:spacing w:val="0"/>
          <w:w w:val="100"/>
          <w:i/>
          <w:position w:val="1"/>
        </w:rPr>
        <w:t>y-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right="-247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138"/>
          <w:szCs w:val="138"/>
          <w:color w:val="606060"/>
          <w:spacing w:val="-226"/>
          <w:w w:val="35"/>
          <w:position w:val="-106"/>
        </w:rPr>
        <w:t>·</w:t>
      </w:r>
      <w:r>
        <w:rPr>
          <w:rFonts w:ascii="Arial" w:hAnsi="Arial" w:cs="Arial" w:eastAsia="Arial"/>
          <w:sz w:val="138"/>
          <w:szCs w:val="138"/>
          <w:color w:val="8A8C8C"/>
          <w:spacing w:val="0"/>
          <w:w w:val="13"/>
          <w:position w:val="-106"/>
        </w:rPr>
        <w:t>.</w:t>
      </w:r>
      <w:r>
        <w:rPr>
          <w:rFonts w:ascii="Arial" w:hAnsi="Arial" w:cs="Arial" w:eastAsia="Arial"/>
          <w:sz w:val="138"/>
          <w:szCs w:val="138"/>
          <w:color w:val="8A8C8C"/>
          <w:spacing w:val="-132"/>
          <w:w w:val="100"/>
          <w:position w:val="-106"/>
        </w:rPr>
        <w:t> </w:t>
      </w:r>
      <w:r>
        <w:rPr>
          <w:rFonts w:ascii="Arial" w:hAnsi="Arial" w:cs="Arial" w:eastAsia="Arial"/>
          <w:sz w:val="21"/>
          <w:szCs w:val="21"/>
          <w:color w:val="8A8C8C"/>
          <w:spacing w:val="0"/>
          <w:w w:val="100"/>
          <w:position w:val="-108"/>
        </w:rPr>
        <w:t>olge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722" w:lineRule="atLeast"/>
        <w:ind w:right="-20"/>
        <w:jc w:val="left"/>
        <w:rPr>
          <w:rFonts w:ascii="Arial" w:hAnsi="Arial" w:cs="Arial" w:eastAsia="Arial"/>
          <w:sz w:val="75"/>
          <w:szCs w:val="75"/>
        </w:rPr>
      </w:pPr>
      <w:rPr/>
      <w:r>
        <w:rPr>
          <w:rFonts w:ascii="Arial" w:hAnsi="Arial" w:cs="Arial" w:eastAsia="Arial"/>
          <w:sz w:val="75"/>
          <w:szCs w:val="75"/>
          <w:color w:val="3B448E"/>
          <w:w w:val="80"/>
          <w:i/>
        </w:rPr>
        <w:t>J)</w:t>
      </w:r>
      <w:r>
        <w:rPr>
          <w:rFonts w:ascii="Arial" w:hAnsi="Arial" w:cs="Arial" w:eastAsia="Arial"/>
          <w:sz w:val="75"/>
          <w:szCs w:val="75"/>
          <w:color w:val="3B448E"/>
          <w:spacing w:val="-130"/>
          <w:w w:val="80"/>
          <w:i/>
        </w:rPr>
        <w:t>J</w:t>
      </w:r>
      <w:r>
        <w:rPr>
          <w:rFonts w:ascii="Arial" w:hAnsi="Arial" w:cs="Arial" w:eastAsia="Arial"/>
          <w:sz w:val="75"/>
          <w:szCs w:val="75"/>
          <w:color w:val="505682"/>
          <w:spacing w:val="12"/>
          <w:w w:val="103"/>
          <w:i/>
        </w:rPr>
        <w:t>L</w:t>
      </w:r>
      <w:r>
        <w:rPr>
          <w:rFonts w:ascii="Arial" w:hAnsi="Arial" w:cs="Arial" w:eastAsia="Arial"/>
          <w:sz w:val="75"/>
          <w:szCs w:val="75"/>
          <w:color w:val="6B74AC"/>
          <w:spacing w:val="0"/>
          <w:w w:val="103"/>
          <w:i/>
        </w:rPr>
        <w:t>/</w:t>
      </w:r>
      <w:r>
        <w:rPr>
          <w:rFonts w:ascii="Arial" w:hAnsi="Arial" w:cs="Arial" w:eastAsia="Arial"/>
          <w:sz w:val="75"/>
          <w:szCs w:val="75"/>
          <w:color w:val="6B74AC"/>
          <w:spacing w:val="-135"/>
          <w:w w:val="100"/>
          <w:i/>
        </w:rPr>
        <w:t> </w:t>
      </w:r>
      <w:r>
        <w:rPr>
          <w:rFonts w:ascii="Arial" w:hAnsi="Arial" w:cs="Arial" w:eastAsia="Arial"/>
          <w:sz w:val="75"/>
          <w:szCs w:val="75"/>
          <w:color w:val="6475CC"/>
          <w:spacing w:val="0"/>
          <w:w w:val="79"/>
          <w:i/>
        </w:rPr>
        <w:t>-</w:t>
      </w:r>
      <w:r>
        <w:rPr>
          <w:rFonts w:ascii="Arial" w:hAnsi="Arial" w:cs="Arial" w:eastAsia="Arial"/>
          <w:sz w:val="75"/>
          <w:szCs w:val="7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20" w:right="280"/>
          <w:cols w:num="3" w:equalWidth="0">
            <w:col w:w="2975" w:space="428"/>
            <w:col w:w="750" w:space="622"/>
            <w:col w:w="6545"/>
          </w:cols>
        </w:sectPr>
      </w:pPr>
      <w:rPr/>
    </w:p>
    <w:p>
      <w:pPr>
        <w:spacing w:before="0" w:after="0" w:line="1401" w:lineRule="atLeast"/>
        <w:ind w:left="2318" w:right="-67"/>
        <w:jc w:val="left"/>
        <w:tabs>
          <w:tab w:pos="4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89.511688pt;margin-top:26.448282pt;width:41.783041pt;height:16.244192pt;mso-position-horizontal-relative:page;mso-position-vertical-relative:paragraph;z-index:-15757" coordorigin="3790,529" coordsize="836,325">
            <v:group style="position:absolute;left:3838;top:546;width:2;height:292" coordorigin="3838,546" coordsize="2,292">
              <v:shape style="position:absolute;left:3838;top:546;width:2;height:292" coordorigin="3838,546" coordsize="0,292" path="m3838,837l3838,546e" filled="f" stroked="t" strokeweight="1.66656pt" strokecolor="#777790">
                <v:path arrowok="t"/>
              </v:shape>
            </v:group>
            <v:group style="position:absolute;left:3809;top:775;width:286;height:2" coordorigin="3809,775" coordsize="286,2">
              <v:shape style="position:absolute;left:3809;top:775;width:286;height:2" coordorigin="3809,775" coordsize="286,0" path="m3809,775l4095,775e" filled="f" stroked="t" strokeweight="1.90464pt" strokecolor="#5B6483">
                <v:path arrowok="t"/>
              </v:shape>
            </v:group>
            <v:group style="position:absolute;left:3952;top:775;width:657;height:2" coordorigin="3952,775" coordsize="657,2">
              <v:shape style="position:absolute;left:3952;top:775;width:657;height:2" coordorigin="3952,775" coordsize="657,0" path="m3952,775l4609,775e" filled="f" stroked="t" strokeweight="1.66656pt" strokecolor="#777C8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.283199pt;margin-top:43.079182pt;width:192.849265pt;height:33pt;mso-position-horizontal-relative:page;mso-position-vertical-relative:paragraph;z-index:-15751" type="#_x0000_t202" filled="f" stroked="f">
            <v:textbox inset="0,0,0,0">
              <w:txbxContent>
                <w:p>
                  <w:pPr>
                    <w:spacing w:before="0" w:after="0" w:line="660" w:lineRule="exact"/>
                    <w:ind w:right="-139"/>
                    <w:jc w:val="left"/>
                    <w:tabs>
                      <w:tab w:pos="1860" w:val="left"/>
                      <w:tab w:pos="2940" w:val="left"/>
                    </w:tabs>
                    <w:rPr>
                      <w:rFonts w:ascii="Arial" w:hAnsi="Arial" w:cs="Arial" w:eastAsia="Arial"/>
                      <w:sz w:val="66"/>
                      <w:szCs w:val="6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A3A3A"/>
                      <w:spacing w:val="0"/>
                      <w:w w:val="61"/>
                      <w:position w:val="18"/>
                    </w:rPr>
                    <w:t>.;;ı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A3A3A"/>
                      <w:spacing w:val="0"/>
                      <w:w w:val="100"/>
                      <w:position w:val="18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A3A3A"/>
                      <w:spacing w:val="0"/>
                      <w:w w:val="100"/>
                      <w:position w:val="18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4F4F4F"/>
                      <w:spacing w:val="0"/>
                      <w:w w:val="100"/>
                      <w:position w:val="7"/>
                    </w:rPr>
                    <w:t>3.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4F4F4F"/>
                      <w:spacing w:val="0"/>
                      <w:w w:val="100"/>
                      <w:position w:val="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4F4F4F"/>
                      <w:spacing w:val="15"/>
                      <w:w w:val="100"/>
                      <w:position w:val="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8A8C8C"/>
                      <w:spacing w:val="0"/>
                      <w:w w:val="136"/>
                      <w:position w:val="8"/>
                    </w:rPr>
                    <w:t>'0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8A8C8C"/>
                      <w:spacing w:val="-30"/>
                      <w:w w:val="100"/>
                      <w:position w:val="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A7A7C8"/>
                      <w:spacing w:val="-22"/>
                      <w:w w:val="122"/>
                      <w:position w:val="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8A8C8C"/>
                      <w:spacing w:val="0"/>
                      <w:w w:val="76"/>
                      <w:position w:val="8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8A8C8C"/>
                      <w:spacing w:val="0"/>
                      <w:w w:val="100"/>
                      <w:position w:val="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AFAFB1"/>
                      <w:spacing w:val="0"/>
                      <w:w w:val="230"/>
                      <w:position w:val="8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AFAFB1"/>
                      <w:spacing w:val="0"/>
                      <w:w w:val="100"/>
                      <w:position w:val="8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AFAFB1"/>
                      <w:spacing w:val="0"/>
                      <w:w w:val="100"/>
                      <w:position w:val="8"/>
                    </w:rPr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505682"/>
                      <w:spacing w:val="41"/>
                      <w:w w:val="179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3A3A3A"/>
                      <w:spacing w:val="0"/>
                      <w:w w:val="30"/>
                      <w:position w:val="-1"/>
                    </w:rPr>
                    <w:t>Amiri</w:t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right="296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983" w:lineRule="atLeas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90"/>
          <w:b/>
          <w:bCs/>
        </w:rPr>
        <w:t>1</w:t>
      </w:r>
      <w:r>
        <w:rPr>
          <w:rFonts w:ascii="Arial" w:hAnsi="Arial" w:cs="Arial" w:eastAsia="Arial"/>
          <w:sz w:val="27"/>
          <w:szCs w:val="27"/>
          <w:color w:val="3A3A3A"/>
          <w:spacing w:val="-19"/>
          <w:w w:val="90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100"/>
        </w:rPr>
        <w:t>\</w:t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2"/>
        </w:rPr>
        <w:t>MaYıs;Wı\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3"/>
        </w:rPr>
        <w:t>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20" w:right="280"/>
          <w:cols w:num="2" w:equalWidth="0">
            <w:col w:w="5919" w:space="2489"/>
            <w:col w:w="2912"/>
          </w:cols>
        </w:sectPr>
      </w:pPr>
      <w:rPr/>
    </w:p>
    <w:p>
      <w:pPr>
        <w:spacing w:before="0" w:after="0" w:line="703" w:lineRule="atLeast"/>
        <w:ind w:left="470" w:right="-20"/>
        <w:jc w:val="left"/>
        <w:tabs>
          <w:tab w:pos="2280" w:val="left"/>
          <w:tab w:pos="298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3"/>
        </w:rPr>
        <w:t>·c;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8A8C8C"/>
          <w:spacing w:val="0"/>
          <w:w w:val="100"/>
          <w:b/>
          <w:bCs/>
        </w:rPr>
        <w:t>Nut</w:t>
      </w:r>
      <w:r>
        <w:rPr>
          <w:rFonts w:ascii="Times New Roman" w:hAnsi="Times New Roman" w:cs="Times New Roman" w:eastAsia="Times New Roman"/>
          <w:sz w:val="27"/>
          <w:szCs w:val="27"/>
          <w:color w:val="8A8C8C"/>
          <w:spacing w:val="-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A8C8C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8A8C8C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color w:val="747577"/>
          <w:spacing w:val="0"/>
          <w:w w:val="104"/>
          <w:b/>
          <w:bCs/>
          <w:position w:val="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470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A3A3A"/>
          <w:spacing w:val="0"/>
          <w:w w:val="105"/>
        </w:rPr>
        <w:t>.Q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69" w:after="0" w:line="240" w:lineRule="auto"/>
        <w:ind w:left="442" w:right="-20"/>
        <w:jc w:val="left"/>
        <w:rPr>
          <w:rFonts w:ascii="Courier New" w:hAnsi="Courier New" w:cs="Courier New" w:eastAsia="Courier New"/>
          <w:sz w:val="18"/>
          <w:szCs w:val="18"/>
        </w:rPr>
      </w:pPr>
      <w:rPr/>
      <w:r>
        <w:rPr>
          <w:rFonts w:ascii="Courier New" w:hAnsi="Courier New" w:cs="Courier New" w:eastAsia="Courier New"/>
          <w:sz w:val="18"/>
          <w:szCs w:val="18"/>
          <w:color w:val="606060"/>
          <w:spacing w:val="-62"/>
          <w:w w:val="71"/>
        </w:rPr>
        <w:t>.</w:t>
      </w:r>
      <w:r>
        <w:rPr>
          <w:rFonts w:ascii="Courier New" w:hAnsi="Courier New" w:cs="Courier New" w:eastAsia="Courier New"/>
          <w:sz w:val="18"/>
          <w:szCs w:val="18"/>
          <w:color w:val="3A3A3A"/>
          <w:spacing w:val="0"/>
          <w:w w:val="51"/>
        </w:rPr>
        <w:t>.=:</w:t>
      </w:r>
      <w:r>
        <w:rPr>
          <w:rFonts w:ascii="Courier New" w:hAnsi="Courier New" w:cs="Courier New" w:eastAsia="Courier New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9" w:lineRule="atLeas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606060"/>
          <w:spacing w:val="0"/>
          <w:w w:val="64"/>
          <w:i/>
        </w:rPr>
        <w:t>'11'"</w:t>
      </w:r>
      <w:r>
        <w:rPr>
          <w:rFonts w:ascii="Times New Roman" w:hAnsi="Times New Roman" w:cs="Times New Roman" w:eastAsia="Times New Roman"/>
          <w:sz w:val="15"/>
          <w:szCs w:val="15"/>
          <w:color w:val="606060"/>
          <w:spacing w:val="0"/>
          <w:w w:val="64"/>
          <w:i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606060"/>
          <w:spacing w:val="13"/>
          <w:w w:val="64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22"/>
        </w:rPr>
        <w:t>yangt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1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e: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22"/>
        </w:rPr>
        <w:t>cıı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20" w:right="280"/>
          <w:cols w:num="2" w:equalWidth="0">
            <w:col w:w="4323" w:space="4509"/>
            <w:col w:w="2488"/>
          </w:cols>
        </w:sectPr>
      </w:pPr>
      <w:rPr/>
    </w:p>
    <w:p>
      <w:pPr>
        <w:spacing w:before="46" w:after="0" w:line="109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8"/>
        </w:rPr>
        <w:t>Volka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  <w:position w:val="-8"/>
        </w:rPr>
        <w:t>ÖZUYANIK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100"/>
          <w:position w:val="-4"/>
        </w:rPr>
        <w:t>d&amp;l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100"/>
          <w:position w:val="-4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right="-68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8A8C8C"/>
          <w:spacing w:val="-9"/>
          <w:w w:val="118"/>
          <w:position w:val="-5"/>
        </w:rPr>
        <w:t>.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478"/>
          <w:position w:val="-4"/>
        </w:rPr>
        <w:t>b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14"/>
          <w:w w:val="100"/>
          <w:position w:val="-4"/>
        </w:rPr>
        <w:t> </w:t>
      </w:r>
      <w:r>
        <w:rPr>
          <w:rFonts w:ascii="Arial" w:hAnsi="Arial" w:cs="Arial" w:eastAsia="Arial"/>
          <w:sz w:val="16"/>
          <w:szCs w:val="16"/>
          <w:color w:val="3A3A3A"/>
          <w:spacing w:val="-9"/>
          <w:w w:val="146"/>
          <w:b/>
          <w:bCs/>
          <w:i/>
          <w:position w:val="-5"/>
        </w:rPr>
        <w:t>,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49"/>
          <w:b/>
          <w:bCs/>
          <w:i/>
          <w:position w:val="-5"/>
        </w:rPr>
        <w:t>..</w:t>
      </w:r>
      <w:r>
        <w:rPr>
          <w:rFonts w:ascii="Arial" w:hAnsi="Arial" w:cs="Arial" w:eastAsia="Arial"/>
          <w:sz w:val="16"/>
          <w:szCs w:val="16"/>
          <w:color w:val="3A3A3A"/>
          <w:spacing w:val="-3"/>
          <w:w w:val="49"/>
          <w:b/>
          <w:bCs/>
          <w:i/>
          <w:position w:val="-5"/>
        </w:rPr>
        <w:t>.</w:t>
      </w:r>
      <w:r>
        <w:rPr>
          <w:rFonts w:ascii="Arial" w:hAnsi="Arial" w:cs="Arial" w:eastAsia="Arial"/>
          <w:sz w:val="16"/>
          <w:szCs w:val="16"/>
          <w:color w:val="4F4F4F"/>
          <w:spacing w:val="0"/>
          <w:w w:val="79"/>
          <w:b/>
          <w:bCs/>
          <w:i/>
          <w:position w:val="-5"/>
        </w:rPr>
        <w:t>9</w:t>
      </w:r>
      <w:r>
        <w:rPr>
          <w:rFonts w:ascii="Arial" w:hAnsi="Arial" w:cs="Arial" w:eastAsia="Arial"/>
          <w:sz w:val="16"/>
          <w:szCs w:val="16"/>
          <w:color w:val="4F4F4F"/>
          <w:spacing w:val="-9"/>
          <w:w w:val="100"/>
          <w:b/>
          <w:bCs/>
          <w:i/>
          <w:position w:val="-5"/>
        </w:rPr>
        <w:t> </w:t>
      </w:r>
      <w:r>
        <w:rPr>
          <w:rFonts w:ascii="Arial" w:hAnsi="Arial" w:cs="Arial" w:eastAsia="Arial"/>
          <w:sz w:val="16"/>
          <w:szCs w:val="16"/>
          <w:color w:val="4F4F4F"/>
          <w:spacing w:val="0"/>
          <w:w w:val="78"/>
          <w:b/>
          <w:bCs/>
          <w:i/>
          <w:position w:val="-5"/>
        </w:rPr>
        <w:t>,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47"/>
          <w:position w:val="-4"/>
        </w:rPr>
        <w:t>ü</w:t>
      </w:r>
      <w:r>
        <w:rPr>
          <w:rFonts w:ascii="Arial" w:hAnsi="Arial" w:cs="Arial" w:eastAsia="Arial"/>
          <w:sz w:val="19"/>
          <w:szCs w:val="19"/>
          <w:color w:val="4F4F4F"/>
          <w:spacing w:val="-36"/>
          <w:w w:val="147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47"/>
          <w:position w:val="-4"/>
        </w:rPr>
        <w:t>(j)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47"/>
          <w:position w:val="-4"/>
        </w:rPr>
        <w:t>'</w:t>
      </w:r>
      <w:r>
        <w:rPr>
          <w:rFonts w:ascii="Arial" w:hAnsi="Arial" w:cs="Arial" w:eastAsia="Arial"/>
          <w:sz w:val="19"/>
          <w:szCs w:val="19"/>
          <w:color w:val="4F4F4F"/>
          <w:spacing w:val="-15"/>
          <w:w w:val="147"/>
          <w:position w:val="-4"/>
        </w:rPr>
        <w:t> </w:t>
      </w:r>
      <w:r>
        <w:rPr>
          <w:rFonts w:ascii="Arial" w:hAnsi="Arial" w:cs="Arial" w:eastAsia="Arial"/>
          <w:sz w:val="16"/>
          <w:szCs w:val="16"/>
          <w:color w:val="AFAFB1"/>
          <w:spacing w:val="0"/>
          <w:w w:val="59"/>
          <w:position w:val="-5"/>
        </w:rPr>
        <w:t>'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20" w:right="280"/>
          <w:cols w:num="4" w:equalWidth="0">
            <w:col w:w="6275" w:space="2100"/>
            <w:col w:w="279" w:space="182"/>
            <w:col w:w="742" w:space="133"/>
            <w:col w:w="1609"/>
          </w:cols>
        </w:sectPr>
      </w:pPr>
      <w:rPr/>
    </w:p>
    <w:p>
      <w:pPr>
        <w:spacing w:before="0" w:after="0" w:line="103" w:lineRule="exact"/>
        <w:ind w:left="4813" w:right="-20"/>
        <w:jc w:val="left"/>
        <w:tabs>
          <w:tab w:pos="8400" w:val="left"/>
          <w:tab w:pos="918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pict>
          <v:group style="position:absolute;margin-left:434.257935pt;margin-top:-8.037682pt;width:2.142720pt;height:14.094291pt;mso-position-horizontal-relative:page;mso-position-vertical-relative:paragraph;z-index:-15756" coordorigin="8685,-161" coordsize="43,282">
            <v:group style="position:absolute;left:8714;top:-146;width:2;height:215" coordorigin="8714,-146" coordsize="2,215">
              <v:shape style="position:absolute;left:8714;top:-146;width:2;height:215" coordorigin="8714,-146" coordsize="0,215" path="m8714,69l8714,-146e" filled="f" stroked="t" strokeweight="1.42848pt" strokecolor="#4F5460">
                <v:path arrowok="t"/>
              </v:shape>
            </v:group>
            <v:group style="position:absolute;left:8699;top:40;width:2;height:67" coordorigin="8699,40" coordsize="2,67">
              <v:shape style="position:absolute;left:8699;top:40;width:2;height:67" coordorigin="8699,40" coordsize="0,67" path="m8699,107l8699,40e" filled="f" stroked="t" strokeweight="1.42848pt" strokecolor="#444F8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2.112pt;margin-top:5.145517pt;width:30.411124pt;height:14.5pt;mso-position-horizontal-relative:page;mso-position-vertical-relative:paragraph;z-index:-15749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3"/>
                    <w:jc w:val="left"/>
                    <w:tabs>
                      <w:tab w:pos="560" w:val="left"/>
                    </w:tabs>
                    <w:rPr>
                      <w:rFonts w:ascii="Times New Roman" w:hAnsi="Times New Roman" w:cs="Times New Roman" w:eastAsia="Times New Roman"/>
                      <w:sz w:val="29"/>
                      <w:szCs w:val="2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4F4F4F"/>
                      <w:spacing w:val="-3"/>
                      <w:w w:val="54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4F4F4F"/>
                      <w:spacing w:val="0"/>
                      <w:w w:val="54"/>
                    </w:rPr>
                    <w:t>t·...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4F4F4F"/>
                      <w:spacing w:val="-6"/>
                      <w:w w:val="5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4F4F4F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4F4F4F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AFAFB1"/>
                      <w:spacing w:val="0"/>
                      <w:w w:val="54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8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8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8"/>
        </w:rPr>
      </w:r>
      <w:r>
        <w:rPr>
          <w:rFonts w:ascii="Arial" w:hAnsi="Arial" w:cs="Arial" w:eastAsia="Arial"/>
          <w:sz w:val="8"/>
          <w:szCs w:val="8"/>
          <w:color w:val="8A8C8C"/>
          <w:spacing w:val="-9"/>
          <w:w w:val="236"/>
          <w:position w:val="-18"/>
        </w:rPr>
        <w:t>'</w:t>
      </w:r>
      <w:r>
        <w:rPr>
          <w:rFonts w:ascii="Arial" w:hAnsi="Arial" w:cs="Arial" w:eastAsia="Arial"/>
          <w:sz w:val="8"/>
          <w:szCs w:val="8"/>
          <w:color w:val="4F4F4F"/>
          <w:spacing w:val="0"/>
          <w:w w:val="363"/>
          <w:position w:val="-18"/>
        </w:rPr>
        <w:t>\</w:t>
      </w:r>
      <w:r>
        <w:rPr>
          <w:rFonts w:ascii="Arial" w:hAnsi="Arial" w:cs="Arial" w:eastAsia="Arial"/>
          <w:sz w:val="8"/>
          <w:szCs w:val="8"/>
          <w:color w:val="4F4F4F"/>
          <w:spacing w:val="0"/>
          <w:w w:val="100"/>
          <w:position w:val="-18"/>
        </w:rPr>
        <w:t> </w:t>
      </w:r>
      <w:r>
        <w:rPr>
          <w:rFonts w:ascii="Arial" w:hAnsi="Arial" w:cs="Arial" w:eastAsia="Arial"/>
          <w:sz w:val="8"/>
          <w:szCs w:val="8"/>
          <w:color w:val="4F4F4F"/>
          <w:spacing w:val="-10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8"/>
          <w:i/>
          <w:position w:val="-9"/>
        </w:rPr>
        <w:t>'VJ'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i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i/>
          <w:position w:val="-9"/>
        </w:rPr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-12"/>
          <w:w w:val="159"/>
          <w:position w:val="-9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-51"/>
          <w:w w:val="159"/>
          <w:position w:val="-9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AFAFB1"/>
          <w:spacing w:val="-51"/>
          <w:w w:val="154"/>
          <w:position w:val="-9"/>
        </w:rPr>
      </w:r>
      <w:r>
        <w:rPr>
          <w:rFonts w:ascii="Times New Roman" w:hAnsi="Times New Roman" w:cs="Times New Roman" w:eastAsia="Times New Roman"/>
          <w:sz w:val="21"/>
          <w:szCs w:val="21"/>
          <w:color w:val="AFAFB1"/>
          <w:spacing w:val="-23"/>
          <w:w w:val="154"/>
          <w:emboss/>
          <w:position w:val="-9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AFAFB1"/>
          <w:spacing w:val="-23"/>
          <w:w w:val="154"/>
          <w:emboss/>
          <w:position w:val="-9"/>
        </w:rPr>
      </w:r>
      <w:r>
        <w:rPr>
          <w:rFonts w:ascii="Times New Roman" w:hAnsi="Times New Roman" w:cs="Times New Roman" w:eastAsia="Times New Roman"/>
          <w:sz w:val="21"/>
          <w:szCs w:val="21"/>
          <w:color w:val="AFAFB1"/>
          <w:spacing w:val="-23"/>
          <w:w w:val="154"/>
          <w:position w:val="-9"/>
        </w:rPr>
      </w:r>
      <w:r>
        <w:rPr>
          <w:rFonts w:ascii="Times New Roman" w:hAnsi="Times New Roman" w:cs="Times New Roman" w:eastAsia="Times New Roman"/>
          <w:sz w:val="21"/>
          <w:szCs w:val="21"/>
          <w:color w:val="AFAFB1"/>
          <w:spacing w:val="-23"/>
          <w:w w:val="154"/>
          <w:position w:val="-9"/>
        </w:rPr>
      </w:r>
      <w:r>
        <w:rPr>
          <w:rFonts w:ascii="Times New Roman" w:hAnsi="Times New Roman" w:cs="Times New Roman" w:eastAsia="Times New Roman"/>
          <w:sz w:val="21"/>
          <w:szCs w:val="21"/>
          <w:color w:val="8A8C8C"/>
          <w:spacing w:val="0"/>
          <w:w w:val="110"/>
          <w:position w:val="-9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8A8C8C"/>
          <w:spacing w:val="0"/>
          <w:w w:val="100"/>
          <w:position w:val="-9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8A8C8C"/>
          <w:spacing w:val="-18"/>
          <w:w w:val="100"/>
          <w:position w:val="-9"/>
        </w:rPr>
        <w:t> </w:t>
      </w:r>
      <w:r>
        <w:rPr>
          <w:rFonts w:ascii="Arial" w:hAnsi="Arial" w:cs="Arial" w:eastAsia="Arial"/>
          <w:sz w:val="8"/>
          <w:szCs w:val="8"/>
          <w:color w:val="4F4F4F"/>
          <w:spacing w:val="0"/>
          <w:w w:val="600"/>
          <w:position w:val="-18"/>
        </w:rPr>
        <w:t>'</w:t>
      </w:r>
      <w:r>
        <w:rPr>
          <w:rFonts w:ascii="Arial" w:hAnsi="Arial" w:cs="Arial" w:eastAsia="Arial"/>
          <w:sz w:val="8"/>
          <w:szCs w:val="8"/>
          <w:color w:val="4F4F4F"/>
          <w:spacing w:val="54"/>
          <w:w w:val="600"/>
          <w:position w:val="-18"/>
        </w:rPr>
        <w:t> </w:t>
      </w:r>
      <w:r>
        <w:rPr>
          <w:rFonts w:ascii="Arial" w:hAnsi="Arial" w:cs="Arial" w:eastAsia="Arial"/>
          <w:sz w:val="8"/>
          <w:szCs w:val="8"/>
          <w:color w:val="747577"/>
          <w:spacing w:val="1"/>
          <w:w w:val="168"/>
          <w:position w:val="-18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747577"/>
          <w:spacing w:val="0"/>
          <w:w w:val="84"/>
          <w:position w:val="-9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47577"/>
          <w:spacing w:val="0"/>
          <w:w w:val="100"/>
          <w:position w:val="-9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747577"/>
          <w:spacing w:val="17"/>
          <w:w w:val="100"/>
          <w:position w:val="-9"/>
        </w:rPr>
        <w:t> </w:t>
      </w:r>
      <w:r>
        <w:rPr>
          <w:rFonts w:ascii="Arial" w:hAnsi="Arial" w:cs="Arial" w:eastAsia="Arial"/>
          <w:sz w:val="8"/>
          <w:szCs w:val="8"/>
          <w:color w:val="747577"/>
          <w:spacing w:val="0"/>
          <w:w w:val="135"/>
          <w:position w:val="-18"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20" w:right="280"/>
        </w:sectPr>
      </w:pPr>
      <w:rPr/>
    </w:p>
    <w:p>
      <w:pPr>
        <w:spacing w:before="0" w:after="0" w:line="321" w:lineRule="exact"/>
        <w:ind w:right="7"/>
        <w:jc w:val="righ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A3A3A"/>
          <w:spacing w:val="-27"/>
          <w:w w:val="118"/>
          <w:i/>
          <w:position w:val="2"/>
        </w:rPr>
        <w:t>c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52"/>
          <w:b/>
          <w:bCs/>
          <w:position w:val="-5"/>
        </w:rPr>
        <w:t>41,.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right="-20"/>
        <w:jc w:val="righ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A3A3A"/>
          <w:w w:val="71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3A3A3A"/>
          <w:spacing w:val="-20"/>
          <w:w w:val="71"/>
          <w:i/>
          <w:position w:val="1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0"/>
          <w:w w:val="46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-6"/>
          <w:w w:val="46"/>
          <w:i/>
          <w:position w:val="1"/>
        </w:rPr>
        <w:t>_</w:t>
      </w:r>
      <w:r>
        <w:rPr>
          <w:rFonts w:ascii="Times New Roman" w:hAnsi="Times New Roman" w:cs="Times New Roman" w:eastAsia="Times New Roman"/>
          <w:sz w:val="27"/>
          <w:szCs w:val="27"/>
          <w:color w:val="3A3A3A"/>
          <w:spacing w:val="-140"/>
          <w:w w:val="104"/>
          <w:i/>
          <w:position w:val="1"/>
        </w:rPr>
        <w:t>1</w:t>
      </w:r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0"/>
          <w:w w:val="46"/>
          <w:i/>
          <w:position w:val="1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49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6.184959pt;margin-top:2.953175pt;width:135.821293pt;height:38pt;mso-position-horizontal-relative:page;mso-position-vertical-relative:paragraph;z-index:-15750" type="#_x0000_t202" filled="f" stroked="f">
            <v:textbox inset="0,0,0,0">
              <w:txbxContent>
                <w:p>
                  <w:pPr>
                    <w:spacing w:before="0" w:after="0" w:line="760" w:lineRule="exact"/>
                    <w:ind w:right="-154"/>
                    <w:jc w:val="left"/>
                    <w:tabs>
                      <w:tab w:pos="800" w:val="left"/>
                      <w:tab w:pos="2560" w:val="left"/>
                    </w:tabs>
                    <w:rPr>
                      <w:rFonts w:ascii="Times New Roman" w:hAnsi="Times New Roman" w:cs="Times New Roman" w:eastAsia="Times New Roman"/>
                      <w:sz w:val="26"/>
                      <w:szCs w:val="26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8A8C8C"/>
                      <w:spacing w:val="0"/>
                      <w:w w:val="100"/>
                      <w:position w:val="-4"/>
                    </w:rPr>
                    <w:t>·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8A8C8C"/>
                      <w:spacing w:val="31"/>
                      <w:w w:val="100"/>
                      <w:position w:val="-4"/>
                    </w:rPr>
                    <w:t> 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AFAFB1"/>
                      <w:spacing w:val="-33"/>
                      <w:w w:val="59"/>
                      <w:position w:val="-4"/>
                    </w:rPr>
                    <w:t>.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8A8C8C"/>
                      <w:spacing w:val="0"/>
                      <w:w w:val="118"/>
                      <w:position w:val="-4"/>
                    </w:rPr>
                    <w:t>.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8A8C8C"/>
                      <w:spacing w:val="0"/>
                      <w:w w:val="100"/>
                      <w:position w:val="-4"/>
                    </w:rPr>
                    <w:tab/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8A8C8C"/>
                      <w:spacing w:val="0"/>
                      <w:w w:val="100"/>
                      <w:position w:val="-4"/>
                    </w:rPr>
                  </w:r>
                  <w:r>
                    <w:rPr>
                      <w:rFonts w:ascii="Arial" w:hAnsi="Arial" w:cs="Arial" w:eastAsia="Arial"/>
                      <w:sz w:val="76"/>
                      <w:szCs w:val="76"/>
                      <w:color w:val="8A8C8C"/>
                      <w:spacing w:val="-52"/>
                      <w:w w:val="39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76"/>
                      <w:szCs w:val="76"/>
                      <w:color w:val="4F4F4F"/>
                      <w:spacing w:val="-52"/>
                      <w:w w:val="87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76"/>
                      <w:szCs w:val="76"/>
                      <w:color w:val="4F4F4F"/>
                      <w:spacing w:val="-52"/>
                      <w:w w:val="87"/>
                      <w:emboss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76"/>
                      <w:szCs w:val="76"/>
                      <w:color w:val="4F4F4F"/>
                      <w:spacing w:val="-52"/>
                      <w:w w:val="87"/>
                      <w:emboss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76"/>
                      <w:szCs w:val="76"/>
                      <w:color w:val="4F4F4F"/>
                      <w:spacing w:val="-52"/>
                      <w:w w:val="87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76"/>
                      <w:szCs w:val="76"/>
                      <w:color w:val="4F4F4F"/>
                      <w:spacing w:val="-52"/>
                      <w:w w:val="87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76"/>
                      <w:szCs w:val="76"/>
                      <w:color w:val="3B448E"/>
                      <w:spacing w:val="0"/>
                      <w:w w:val="184"/>
                      <w:position w:val="-1"/>
                    </w:rPr>
                    <w:t>d</w:t>
                  </w:r>
                  <w:r>
                    <w:rPr>
                      <w:rFonts w:ascii="Arial" w:hAnsi="Arial" w:cs="Arial" w:eastAsia="Arial"/>
                      <w:sz w:val="76"/>
                      <w:szCs w:val="76"/>
                      <w:color w:val="3B448E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76"/>
                      <w:szCs w:val="76"/>
                      <w:color w:val="3B448E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B448E"/>
                      <w:spacing w:val="0"/>
                      <w:w w:val="108"/>
                      <w:b/>
                      <w:bCs/>
                      <w:i/>
                      <w:position w:val="-1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2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2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DDDDDD"/>
          <w:spacing w:val="0"/>
          <w:w w:val="82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68" w:lineRule="exact"/>
        <w:ind w:left="2015" w:right="6765"/>
        <w:jc w:val="center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9E9E9E"/>
          <w:spacing w:val="-32"/>
          <w:w w:val="67"/>
          <w:position w:val="-5"/>
        </w:rPr>
        <w:t>.</w:t>
      </w:r>
      <w:r>
        <w:rPr>
          <w:rFonts w:ascii="Arial" w:hAnsi="Arial" w:cs="Arial" w:eastAsia="Arial"/>
          <w:sz w:val="28"/>
          <w:szCs w:val="28"/>
          <w:color w:val="747577"/>
          <w:spacing w:val="0"/>
          <w:w w:val="101"/>
          <w:position w:val="-5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42" w:lineRule="exact"/>
        <w:ind w:left="1914" w:right="6846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8A8C8C"/>
          <w:spacing w:val="0"/>
          <w:w w:val="67"/>
          <w:i/>
          <w:position w:val="-10"/>
        </w:rPr>
        <w:t>=.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125" w:lineRule="exact"/>
        <w:ind w:left="10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4F4F4F"/>
          <w:spacing w:val="0"/>
          <w:w w:val="62"/>
          <w:position w:val="-3"/>
        </w:rPr>
        <w:t>11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01" w:lineRule="exac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9"/>
          <w:szCs w:val="9"/>
          <w:color w:val="4F4F4F"/>
          <w:spacing w:val="0"/>
          <w:w w:val="167"/>
        </w:rPr>
        <w:t>j</w:t>
      </w:r>
      <w:r>
        <w:rPr>
          <w:rFonts w:ascii="Arial" w:hAnsi="Arial" w:cs="Arial" w:eastAsia="Arial"/>
          <w:sz w:val="9"/>
          <w:szCs w:val="9"/>
          <w:color w:val="4F4F4F"/>
          <w:spacing w:val="0"/>
          <w:w w:val="167"/>
        </w:rPr>
        <w:t>  </w:t>
      </w:r>
      <w:r>
        <w:rPr>
          <w:rFonts w:ascii="Arial" w:hAnsi="Arial" w:cs="Arial" w:eastAsia="Arial"/>
          <w:sz w:val="9"/>
          <w:szCs w:val="9"/>
          <w:color w:val="4F4F4F"/>
          <w:spacing w:val="18"/>
          <w:w w:val="167"/>
        </w:rPr>
        <w:t> </w:t>
      </w:r>
      <w:r>
        <w:rPr>
          <w:rFonts w:ascii="Arial" w:hAnsi="Arial" w:cs="Arial" w:eastAsia="Arial"/>
          <w:sz w:val="9"/>
          <w:szCs w:val="9"/>
          <w:color w:val="747577"/>
          <w:spacing w:val="0"/>
          <w:w w:val="167"/>
        </w:rPr>
        <w:t>•</w:t>
      </w:r>
      <w:r>
        <w:rPr>
          <w:rFonts w:ascii="Arial" w:hAnsi="Arial" w:cs="Arial" w:eastAsia="Arial"/>
          <w:sz w:val="9"/>
          <w:szCs w:val="9"/>
          <w:color w:val="747577"/>
          <w:spacing w:val="35"/>
          <w:w w:val="167"/>
        </w:rPr>
        <w:t> </w:t>
      </w:r>
      <w:r>
        <w:rPr>
          <w:rFonts w:ascii="Arial" w:hAnsi="Arial" w:cs="Arial" w:eastAsia="Arial"/>
          <w:sz w:val="9"/>
          <w:szCs w:val="9"/>
          <w:color w:val="747577"/>
          <w:spacing w:val="0"/>
          <w:w w:val="64"/>
        </w:rPr>
        <w:t>•</w:t>
      </w:r>
      <w:r>
        <w:rPr>
          <w:rFonts w:ascii="Arial" w:hAnsi="Arial" w:cs="Arial" w:eastAsia="Arial"/>
          <w:sz w:val="9"/>
          <w:szCs w:val="9"/>
          <w:color w:val="747577"/>
          <w:spacing w:val="0"/>
          <w:w w:val="64"/>
        </w:rPr>
        <w:t>          </w:t>
      </w:r>
      <w:r>
        <w:rPr>
          <w:rFonts w:ascii="Arial" w:hAnsi="Arial" w:cs="Arial" w:eastAsia="Arial"/>
          <w:sz w:val="9"/>
          <w:szCs w:val="9"/>
          <w:color w:val="747577"/>
          <w:spacing w:val="8"/>
          <w:w w:val="64"/>
        </w:rPr>
        <w:t> </w:t>
      </w:r>
      <w:r>
        <w:rPr>
          <w:rFonts w:ascii="Arial" w:hAnsi="Arial" w:cs="Arial" w:eastAsia="Arial"/>
          <w:sz w:val="9"/>
          <w:szCs w:val="9"/>
          <w:color w:val="606060"/>
          <w:spacing w:val="0"/>
          <w:w w:val="128"/>
        </w:rPr>
        <w:t>•</w:t>
      </w:r>
      <w:r>
        <w:rPr>
          <w:rFonts w:ascii="Arial" w:hAnsi="Arial" w:cs="Arial" w:eastAsia="Arial"/>
          <w:sz w:val="9"/>
          <w:szCs w:val="9"/>
          <w:color w:val="606060"/>
          <w:spacing w:val="28"/>
          <w:w w:val="128"/>
        </w:rPr>
        <w:t> </w:t>
      </w:r>
      <w:r>
        <w:rPr>
          <w:rFonts w:ascii="Arial" w:hAnsi="Arial" w:cs="Arial" w:eastAsia="Arial"/>
          <w:sz w:val="14"/>
          <w:szCs w:val="14"/>
          <w:color w:val="4F4F4F"/>
          <w:spacing w:val="0"/>
          <w:w w:val="100"/>
        </w:rPr>
        <w:t>lt"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08" w:lineRule="exact"/>
        <w:ind w:left="62" w:right="-20"/>
        <w:jc w:val="left"/>
        <w:tabs>
          <w:tab w:pos="8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</w:rPr>
        <w:t>&amp;</w:t>
      </w:r>
      <w:r>
        <w:rPr>
          <w:rFonts w:ascii="Arial" w:hAnsi="Arial" w:cs="Arial" w:eastAsia="Arial"/>
          <w:sz w:val="15"/>
          <w:szCs w:val="15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b/>
          <w:bCs/>
        </w:rPr>
        <w:t>A-4"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9E9E9E"/>
          <w:spacing w:val="0"/>
          <w:w w:val="6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4" w:lineRule="exact"/>
        <w:ind w:left="8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47577"/>
          <w:spacing w:val="0"/>
          <w:w w:val="599"/>
        </w:rPr>
        <w:t>"'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20" w:right="280"/>
          <w:cols w:num="2" w:equalWidth="0">
            <w:col w:w="8990" w:space="199"/>
            <w:col w:w="2131"/>
          </w:cols>
        </w:sectPr>
      </w:pPr>
      <w:rPr/>
    </w:p>
    <w:p>
      <w:pPr>
        <w:spacing w:before="0" w:after="0" w:line="140" w:lineRule="exact"/>
        <w:ind w:left="470" w:right="-20"/>
        <w:jc w:val="left"/>
        <w:tabs>
          <w:tab w:pos="128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59"/>
          <w:position w:val="-11"/>
        </w:rPr>
        <w:t>&lt;il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2"/>
          <w:w w:val="59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1"/>
        </w:rPr>
      </w:r>
      <w:r>
        <w:rPr>
          <w:rFonts w:ascii="Arial" w:hAnsi="Arial" w:cs="Arial" w:eastAsia="Arial"/>
          <w:sz w:val="19"/>
          <w:szCs w:val="19"/>
          <w:color w:val="AFAFB1"/>
          <w:spacing w:val="0"/>
          <w:w w:val="59"/>
          <w:position w:val="-7"/>
        </w:rPr>
        <w:t>..</w:t>
      </w:r>
      <w:r>
        <w:rPr>
          <w:rFonts w:ascii="Arial" w:hAnsi="Arial" w:cs="Arial" w:eastAsia="Arial"/>
          <w:sz w:val="19"/>
          <w:szCs w:val="19"/>
          <w:color w:val="AFAFB1"/>
          <w:spacing w:val="1"/>
          <w:w w:val="59"/>
          <w:position w:val="-7"/>
        </w:rPr>
        <w:t> </w:t>
      </w:r>
      <w:r>
        <w:rPr>
          <w:rFonts w:ascii="Arial" w:hAnsi="Arial" w:cs="Arial" w:eastAsia="Arial"/>
          <w:sz w:val="23"/>
          <w:szCs w:val="23"/>
          <w:color w:val="AFAFB1"/>
          <w:spacing w:val="0"/>
          <w:w w:val="116"/>
          <w:position w:val="-7"/>
        </w:rPr>
        <w:t>,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20" w:right="280"/>
        </w:sectPr>
      </w:pPr>
      <w:rPr/>
    </w:p>
    <w:p>
      <w:pPr>
        <w:spacing w:before="0" w:after="0" w:line="265" w:lineRule="exact"/>
        <w:ind w:right="-20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v:group style="position:absolute;margin-left:21.665279pt;margin-top:23.540636pt;width:553.178892pt;height:749.311908pt;mso-position-horizontal-relative:page;mso-position-vertical-relative:page;z-index:-15758" coordorigin="433,471" coordsize="11064,14986">
            <v:group style="position:absolute;left:452;top:483;width:524;height:2" coordorigin="452,483" coordsize="524,2">
              <v:shape style="position:absolute;left:452;top:483;width:524;height:2" coordorigin="452,483" coordsize="524,0" path="m452,483l976,483e" filled="f" stroked="t" strokeweight=".47616pt" strokecolor="#383838">
                <v:path arrowok="t"/>
              </v:shape>
            </v:group>
            <v:group style="position:absolute;left:457;top:478;width:2;height:378" coordorigin="457,478" coordsize="2,378">
              <v:shape style="position:absolute;left:457;top:478;width:2;height:378" coordorigin="457,478" coordsize="0,378" path="m457,856l457,478e" filled="f" stroked="t" strokeweight=".47616pt" strokecolor="#3B3B3B">
                <v:path arrowok="t"/>
              </v:shape>
            </v:group>
            <v:group style="position:absolute;left:919;top:492;width:10533;height:2" coordorigin="919,492" coordsize="10533,2">
              <v:shape style="position:absolute;left:919;top:492;width:10533;height:2" coordorigin="919,492" coordsize="10533,0" path="m919,492l11452,492e" filled="f" stroked="t" strokeweight=".71424pt" strokecolor="#606060">
                <v:path arrowok="t"/>
              </v:shape>
            </v:group>
            <v:group style="position:absolute;left:2483;top:478;width:2;height:378" coordorigin="2483,478" coordsize="2,378">
              <v:shape style="position:absolute;left:2483;top:478;width:2;height:378" coordorigin="2483,478" coordsize="0,378" path="m2483,856l2483,478e" filled="f" stroked="t" strokeweight=".47616pt" strokecolor="#444444">
                <v:path arrowok="t"/>
              </v:shape>
            </v:group>
            <v:group style="position:absolute;left:8457;top:492;width:271;height:2" coordorigin="8457,492" coordsize="271,2">
              <v:shape style="position:absolute;left:8457;top:492;width:271;height:2" coordorigin="8457,492" coordsize="271,0" path="m8457,492l8728,492e" filled="f" stroked="t" strokeweight=".47616pt" strokecolor="#575757">
                <v:path arrowok="t"/>
              </v:shape>
            </v:group>
            <v:group style="position:absolute;left:9273;top:488;width:2;height:1185" coordorigin="9273,488" coordsize="2,1185">
              <v:shape style="position:absolute;left:9273;top:488;width:2;height:1185" coordorigin="9273,488" coordsize="0,1185" path="m9273,1673l9273,488e" filled="f" stroked="t" strokeweight=".95232pt" strokecolor="#6B6B6B">
                <v:path arrowok="t"/>
              </v:shape>
            </v:group>
            <v:group style="position:absolute;left:11456;top:483;width:2;height:2504" coordorigin="11456,483" coordsize="2,2504">
              <v:shape style="position:absolute;left:11456;top:483;width:2;height:2504" coordorigin="11456,483" coordsize="0,2504" path="m11456,2987l11456,483e" filled="f" stroked="t" strokeweight=".71424pt" strokecolor="#707070">
                <v:path arrowok="t"/>
              </v:shape>
            </v:group>
            <v:group style="position:absolute;left:457;top:798;width:2;height:411" coordorigin="457,798" coordsize="2,411">
              <v:shape style="position:absolute;left:457;top:798;width:2;height:411" coordorigin="457,798" coordsize="0,411" path="m457,1209l457,798e" filled="f" stroked="t" strokeweight=".47616pt" strokecolor="#282828">
                <v:path arrowok="t"/>
              </v:shape>
            </v:group>
            <v:group style="position:absolute;left:2486;top:798;width:2;height:206" coordorigin="2486,798" coordsize="2,206">
              <v:shape style="position:absolute;left:2486;top:798;width:2;height:206" coordorigin="2486,798" coordsize="0,206" path="m2486,1004l2486,798e" filled="f" stroked="t" strokeweight=".47616pt" strokecolor="#2F2F2F">
                <v:path arrowok="t"/>
              </v:shape>
            </v:group>
            <v:group style="position:absolute;left:2483;top:946;width:2;height:726" coordorigin="2483,946" coordsize="2,726">
              <v:shape style="position:absolute;left:2483;top:946;width:2;height:726" coordorigin="2483,946" coordsize="0,726" path="m2483,1673l2483,946e" filled="f" stroked="t" strokeweight=".95232pt" strokecolor="#646464">
                <v:path arrowok="t"/>
              </v:shape>
            </v:group>
            <v:group style="position:absolute;left:457;top:478;width:2;height:894" coordorigin="457,478" coordsize="2,894">
              <v:shape style="position:absolute;left:457;top:478;width:2;height:894" coordorigin="457,478" coordsize="0,894" path="m457,1372l457,478e" filled="f" stroked="t" strokeweight=".71424pt" strokecolor="#383838">
                <v:path arrowok="t"/>
              </v:shape>
            </v:group>
            <v:group style="position:absolute;left:457;top:1290;width:2;height:856" coordorigin="457,1290" coordsize="2,856">
              <v:shape style="position:absolute;left:457;top:1290;width:2;height:856" coordorigin="457,1290" coordsize="0,856" path="m457,2146l457,1290e" filled="f" stroked="t" strokeweight=".95232pt" strokecolor="#575757">
                <v:path arrowok="t"/>
              </v:shape>
            </v:group>
            <v:group style="position:absolute;left:452;top:2306;width:5043;height:2" coordorigin="452,2306" coordsize="5043,2">
              <v:shape style="position:absolute;left:452;top:2306;width:5043;height:2" coordorigin="452,2306" coordsize="5043,0" path="m452,2306l5495,2306e" filled="f" stroked="t" strokeweight=".71424pt" strokecolor="#606060">
                <v:path arrowok="t"/>
              </v:shape>
            </v:group>
            <v:group style="position:absolute;left:457;top:2074;width:2;height:263" coordorigin="457,2074" coordsize="2,263">
              <v:shape style="position:absolute;left:457;top:2074;width:2;height:263" coordorigin="457,2074" coordsize="0,263" path="m457,2337l457,2074e" filled="f" stroked="t" strokeweight=".47616pt" strokecolor="#484848">
                <v:path arrowok="t"/>
              </v:shape>
            </v:group>
            <v:group style="position:absolute;left:5409;top:2309;width:590;height:2" coordorigin="5409,2309" coordsize="590,2">
              <v:shape style="position:absolute;left:5409;top:2309;width:590;height:2" coordorigin="5409,2309" coordsize="590,0" path="m5409,2309l6000,2309e" filled="f" stroked="t" strokeweight=".47616pt" strokecolor="#484848">
                <v:path arrowok="t"/>
              </v:shape>
            </v:group>
            <v:group style="position:absolute;left:5942;top:2309;width:1005;height:2" coordorigin="5942,2309" coordsize="1005,2">
              <v:shape style="position:absolute;left:5942;top:2309;width:1005;height:2" coordorigin="5942,2309" coordsize="1005,0" path="m5942,2309l6947,2309e" filled="f" stroked="t" strokeweight=".95232pt" strokecolor="#6B6B6B">
                <v:path arrowok="t"/>
              </v:shape>
            </v:group>
            <v:group style="position:absolute;left:6890;top:2309;width:219;height:2" coordorigin="6890,2309" coordsize="219,2">
              <v:shape style="position:absolute;left:6890;top:2309;width:219;height:2" coordorigin="6890,2309" coordsize="219,0" path="m6890,2309l7109,2309e" filled="f" stroked="t" strokeweight=".47616pt" strokecolor="#676767">
                <v:path arrowok="t"/>
              </v:shape>
            </v:group>
            <v:group style="position:absolute;left:7052;top:2309;width:471;height:2" coordorigin="7052,2309" coordsize="471,2">
              <v:shape style="position:absolute;left:7052;top:2309;width:471;height:2" coordorigin="7052,2309" coordsize="471,0" path="m7052,2309l7523,2309e" filled="f" stroked="t" strokeweight=".47616pt" strokecolor="#484848">
                <v:path arrowok="t"/>
              </v:shape>
            </v:group>
            <v:group style="position:absolute;left:7466;top:2309;width:1048;height:2" coordorigin="7466,2309" coordsize="1048,2">
              <v:shape style="position:absolute;left:7466;top:2309;width:1048;height:2" coordorigin="7466,2309" coordsize="1048,0" path="m7466,2309l8514,2309e" filled="f" stroked="t" strokeweight=".95232pt" strokecolor="#6B6B6B">
                <v:path arrowok="t"/>
              </v:shape>
            </v:group>
            <v:group style="position:absolute;left:8457;top:2309;width:838;height:2" coordorigin="8457,2309" coordsize="838,2">
              <v:shape style="position:absolute;left:8457;top:2309;width:838;height:2" coordorigin="8457,2309" coordsize="838,0" path="m8457,2309l9295,2309e" filled="f" stroked="t" strokeweight=".47616pt" strokecolor="#545454">
                <v:path arrowok="t"/>
              </v:shape>
            </v:group>
            <v:group style="position:absolute;left:9123;top:2309;width:1014;height:2" coordorigin="9123,2309" coordsize="1014,2">
              <v:shape style="position:absolute;left:9123;top:2309;width:1014;height:2" coordorigin="9123,2309" coordsize="1014,0" path="m9123,2309l10137,2309e" filled="f" stroked="t" strokeweight=".95232pt" strokecolor="#747474">
                <v:path arrowok="t"/>
              </v:shape>
            </v:group>
            <v:group style="position:absolute;left:10080;top:2309;width:471;height:2" coordorigin="10080,2309" coordsize="471,2">
              <v:shape style="position:absolute;left:10080;top:2309;width:471;height:2" coordorigin="10080,2309" coordsize="471,0" path="m10080,2309l10552,2309e" filled="f" stroked="t" strokeweight=".47616pt" strokecolor="#545454">
                <v:path arrowok="t"/>
              </v:shape>
            </v:group>
            <v:group style="position:absolute;left:10495;top:2306;width:971;height:2" coordorigin="10495,2306" coordsize="971,2">
              <v:shape style="position:absolute;left:10495;top:2306;width:971;height:2" coordorigin="10495,2306" coordsize="971,0" path="m10495,2306l11466,2306e" filled="f" stroked="t" strokeweight=".47616pt" strokecolor="#676767">
                <v:path arrowok="t"/>
              </v:shape>
            </v:group>
            <v:group style="position:absolute;left:443;top:2519;width:5957;height:2" coordorigin="443,2519" coordsize="5957,2">
              <v:shape style="position:absolute;left:443;top:2519;width:5957;height:2" coordorigin="443,2519" coordsize="5957,0" path="m443,2519l6400,2519e" filled="f" stroked="t" strokeweight=".71424pt" strokecolor="#606060">
                <v:path arrowok="t"/>
              </v:shape>
            </v:group>
            <v:group style="position:absolute;left:6342;top:2524;width:605;height:2" coordorigin="6342,2524" coordsize="605,2">
              <v:shape style="position:absolute;left:6342;top:2524;width:605;height:2" coordorigin="6342,2524" coordsize="605,0" path="m6342,2524l6947,2524e" filled="f" stroked="t" strokeweight=".47616pt" strokecolor="#3B3B3B">
                <v:path arrowok="t"/>
              </v:shape>
            </v:group>
            <v:group style="position:absolute;left:6890;top:2521;width:219;height:2" coordorigin="6890,2521" coordsize="219,2">
              <v:shape style="position:absolute;left:6890;top:2521;width:219;height:2" coordorigin="6890,2521" coordsize="219,0" path="m6890,2521l7109,2521e" filled="f" stroked="t" strokeweight=".71424pt" strokecolor="#575757">
                <v:path arrowok="t"/>
              </v:shape>
            </v:group>
            <v:group style="position:absolute;left:6904;top:2521;width:1090;height:2" coordorigin="6904,2521" coordsize="1090,2">
              <v:shape style="position:absolute;left:6904;top:2521;width:1090;height:2" coordorigin="6904,2521" coordsize="1090,0" path="m6904,2521l7995,2521e" filled="f" stroked="t" strokeweight=".95232pt" strokecolor="#6B6B6B">
                <v:path arrowok="t"/>
              </v:shape>
            </v:group>
            <v:group style="position:absolute;left:7938;top:2524;width:576;height:2" coordorigin="7938,2524" coordsize="576,2">
              <v:shape style="position:absolute;left:7938;top:2524;width:576;height:2" coordorigin="7938,2524" coordsize="576,0" path="m7938,2524l8514,2524e" filled="f" stroked="t" strokeweight=".47616pt" strokecolor="#3F3F3F">
                <v:path arrowok="t"/>
              </v:shape>
            </v:group>
            <v:group style="position:absolute;left:8457;top:2524;width:933;height:2" coordorigin="8457,2524" coordsize="933,2">
              <v:shape style="position:absolute;left:8457;top:2524;width:933;height:2" coordorigin="8457,2524" coordsize="933,0" path="m8457,2524l9390,2524e" filled="f" stroked="t" strokeweight=".95232pt" strokecolor="#676767">
                <v:path arrowok="t"/>
              </v:shape>
            </v:group>
            <v:group style="position:absolute;left:9238;top:2524;width:900;height:2" coordorigin="9238,2524" coordsize="900,2">
              <v:shape style="position:absolute;left:9238;top:2524;width:900;height:2" coordorigin="9238,2524" coordsize="900,0" path="m9238,2524l10137,2524e" filled="f" stroked="t" strokeweight=".47616pt" strokecolor="#575757">
                <v:path arrowok="t"/>
              </v:shape>
            </v:group>
            <v:group style="position:absolute;left:10080;top:2521;width:1386;height:2" coordorigin="10080,2521" coordsize="1386,2">
              <v:shape style="position:absolute;left:10080;top:2521;width:1386;height:2" coordorigin="10080,2521" coordsize="1386,0" path="m10080,2521l11466,2521e" filled="f" stroked="t" strokeweight=".95232pt" strokecolor="#707070">
                <v:path arrowok="t"/>
              </v:shape>
            </v:group>
            <v:group style="position:absolute;left:443;top:2734;width:1162;height:2" coordorigin="443,2734" coordsize="1162,2">
              <v:shape style="position:absolute;left:443;top:2734;width:1162;height:2" coordorigin="443,2734" coordsize="1162,0" path="m443,2734l1605,2734e" filled="f" stroked="t" strokeweight=".71424pt" strokecolor="#575757">
                <v:path arrowok="t"/>
              </v:shape>
            </v:group>
            <v:group style="position:absolute;left:1548;top:2734;width:295;height:2" coordorigin="1548,2734" coordsize="295,2">
              <v:shape style="position:absolute;left:1548;top:2734;width:295;height:2" coordorigin="1548,2734" coordsize="295,0" path="m1548,2734l1843,2734e" filled="f" stroked="t" strokeweight=".47616pt" strokecolor="#484848">
                <v:path arrowok="t"/>
              </v:shape>
            </v:group>
            <v:group style="position:absolute;left:1752;top:2739;width:5195;height:2" coordorigin="1752,2739" coordsize="5195,2">
              <v:shape style="position:absolute;left:1752;top:2739;width:5195;height:2" coordorigin="1752,2739" coordsize="5195,0" path="m1752,2739l6947,2739e" filled="f" stroked="t" strokeweight=".71424pt" strokecolor="#606060">
                <v:path arrowok="t"/>
              </v:shape>
            </v:group>
            <v:group style="position:absolute;left:6890;top:2739;width:219;height:2" coordorigin="6890,2739" coordsize="219,2">
              <v:shape style="position:absolute;left:6890;top:2739;width:219;height:2" coordorigin="6890,2739" coordsize="219,0" path="m6890,2739l7109,2739e" filled="f" stroked="t" strokeweight=".47616pt" strokecolor="#4B4B4B">
                <v:path arrowok="t"/>
              </v:shape>
            </v:group>
            <v:group style="position:absolute;left:7052;top:2739;width:471;height:2" coordorigin="7052,2739" coordsize="471,2">
              <v:shape style="position:absolute;left:7052;top:2739;width:471;height:2" coordorigin="7052,2739" coordsize="471,0" path="m7052,2739l7523,2739e" filled="f" stroked="t" strokeweight=".47616pt" strokecolor="#383838">
                <v:path arrowok="t"/>
              </v:shape>
            </v:group>
            <v:group style="position:absolute;left:7466;top:2741;width:4005;height:2" coordorigin="7466,2741" coordsize="4005,2">
              <v:shape style="position:absolute;left:7466;top:2741;width:4005;height:2" coordorigin="7466,2741" coordsize="4005,0" path="m7466,2741l11471,2741e" filled="f" stroked="t" strokeweight=".71424pt" strokecolor="#646464">
                <v:path arrowok="t"/>
              </v:shape>
            </v:group>
            <v:group style="position:absolute;left:455;top:2213;width:2;height:1601" coordorigin="455,2213" coordsize="2,1601">
              <v:shape style="position:absolute;left:455;top:2213;width:2;height:1601" coordorigin="455,2213" coordsize="0,1601" path="m455,3814l455,2213e" filled="f" stroked="t" strokeweight=".95232pt" strokecolor="#606060">
                <v:path arrowok="t"/>
              </v:shape>
            </v:group>
            <v:group style="position:absolute;left:3988;top:2734;width:2;height:464" coordorigin="3988,2734" coordsize="2,464">
              <v:shape style="position:absolute;left:3988;top:2734;width:2;height:464" coordorigin="3988,2734" coordsize="0,464" path="m3988,3198l3988,2734e" filled="f" stroked="t" strokeweight=".95232pt" strokecolor="#676767">
                <v:path arrowok="t"/>
              </v:shape>
            </v:group>
            <v:group style="position:absolute;left:3981;top:3162;width:2966;height:2" coordorigin="3981,3162" coordsize="2966,2">
              <v:shape style="position:absolute;left:3981;top:3162;width:2966;height:2" coordorigin="3981,3162" coordsize="2966,0" path="m3981,3162l6947,3162e" filled="f" stroked="t" strokeweight=".71424pt" strokecolor="#646464">
                <v:path arrowok="t"/>
              </v:shape>
            </v:group>
            <v:group style="position:absolute;left:6890;top:3159;width:214;height:2" coordorigin="6890,3159" coordsize="214,2">
              <v:shape style="position:absolute;left:6890;top:3159;width:214;height:2" coordorigin="6890,3159" coordsize="214,0" path="m6890,3159l7104,3159e" filled="f" stroked="t" strokeweight=".47616pt" strokecolor="#575757">
                <v:path arrowok="t"/>
              </v:shape>
            </v:group>
            <v:group style="position:absolute;left:7095;top:2734;width:2;height:755" coordorigin="7095,2734" coordsize="2,755">
              <v:shape style="position:absolute;left:7095;top:2734;width:2;height:755" coordorigin="7095,2734" coordsize="0,755" path="m7095,3489l7095,2734e" filled="f" stroked="t" strokeweight=".95232pt" strokecolor="#676767">
                <v:path arrowok="t"/>
              </v:shape>
            </v:group>
            <v:group style="position:absolute;left:11461;top:2930;width:2;height:574" coordorigin="11461,2930" coordsize="2,574">
              <v:shape style="position:absolute;left:11461;top:2930;width:2;height:574" coordorigin="11461,2930" coordsize="0,574" path="m11461,3503l11461,2930e" filled="f" stroked="t" strokeweight=".47616pt" strokecolor="#484848">
                <v:path arrowok="t"/>
              </v:shape>
            </v:group>
            <v:group style="position:absolute;left:448;top:3475;width:529;height:2" coordorigin="448,3475" coordsize="529,2">
              <v:shape style="position:absolute;left:448;top:3475;width:529;height:2" coordorigin="448,3475" coordsize="529,0" path="m448,3475l976,3475e" filled="f" stroked="t" strokeweight=".47616pt" strokecolor="#383838">
                <v:path arrowok="t"/>
              </v:shape>
            </v:group>
            <v:group style="position:absolute;left:919;top:3477;width:686;height:2" coordorigin="919,3477" coordsize="686,2">
              <v:shape style="position:absolute;left:919;top:3477;width:686;height:2" coordorigin="919,3477" coordsize="686,0" path="m919,3477l1605,3477e" filled="f" stroked="t" strokeweight=".95232pt" strokecolor="#707070">
                <v:path arrowok="t"/>
              </v:shape>
            </v:group>
            <v:group style="position:absolute;left:1548;top:3480;width:295;height:2" coordorigin="1548,3480" coordsize="295,2">
              <v:shape style="position:absolute;left:1548;top:3480;width:295;height:2" coordorigin="1548,3480" coordsize="295,0" path="m1548,3480l1843,3480e" filled="f" stroked="t" strokeweight=".47616pt" strokecolor="#3B3B3B">
                <v:path arrowok="t"/>
              </v:shape>
            </v:group>
            <v:group style="position:absolute;left:1786;top:3480;width:1128;height:2" coordorigin="1786,3480" coordsize="1128,2">
              <v:shape style="position:absolute;left:1786;top:3480;width:1128;height:2" coordorigin="1786,3480" coordsize="1128,0" path="m1786,3480l2914,3480e" filled="f" stroked="t" strokeweight=".95232pt" strokecolor="#646464">
                <v:path arrowok="t"/>
              </v:shape>
            </v:group>
            <v:group style="position:absolute;left:2857;top:3480;width:600;height:2" coordorigin="2857,3480" coordsize="600,2">
              <v:shape style="position:absolute;left:2857;top:3480;width:600;height:2" coordorigin="2857,3480" coordsize="600,0" path="m2857,3480l3457,3480e" filled="f" stroked="t" strokeweight=".47616pt" strokecolor="#3B3B3B">
                <v:path arrowok="t"/>
              </v:shape>
            </v:group>
            <v:group style="position:absolute;left:3400;top:3482;width:471;height:2" coordorigin="3400,3482" coordsize="471,2">
              <v:shape style="position:absolute;left:3400;top:3482;width:471;height:2" coordorigin="3400,3482" coordsize="471,0" path="m3400,3482l3871,3482e" filled="f" stroked="t" strokeweight=".95232pt" strokecolor="#6B6B6B">
                <v:path arrowok="t"/>
              </v:shape>
            </v:group>
            <v:group style="position:absolute;left:3990;top:3016;width:2;height:473" coordorigin="3990,3016" coordsize="2,473">
              <v:shape style="position:absolute;left:3990;top:3016;width:2;height:473" coordorigin="3990,3016" coordsize="0,473" path="m3990,3489l3990,3016e" filled="f" stroked="t" strokeweight=".95232pt" strokecolor="#4F4F4F">
                <v:path arrowok="t"/>
              </v:shape>
            </v:group>
            <v:group style="position:absolute;left:3428;top:3477;width:3519;height:2" coordorigin="3428,3477" coordsize="3519,2">
              <v:shape style="position:absolute;left:3428;top:3477;width:3519;height:2" coordorigin="3428,3477" coordsize="3519,0" path="m3428,3477l6947,3477e" filled="f" stroked="t" strokeweight=".95232pt" strokecolor="#484848">
                <v:path arrowok="t"/>
              </v:shape>
            </v:group>
            <v:group style="position:absolute;left:6795;top:3480;width:4671;height:2" coordorigin="6795,3480" coordsize="4671,2">
              <v:shape style="position:absolute;left:6795;top:3480;width:4671;height:2" coordorigin="6795,3480" coordsize="4671,0" path="m6795,3480l11466,3480e" filled="f" stroked="t" strokeweight=".71424pt" strokecolor="#606060">
                <v:path arrowok="t"/>
              </v:shape>
            </v:group>
            <v:group style="position:absolute;left:448;top:3769;width:1395;height:2" coordorigin="448,3769" coordsize="1395,2">
              <v:shape style="position:absolute;left:448;top:3769;width:1395;height:2" coordorigin="448,3769" coordsize="1395,0" path="m448,3769l1843,3769e" filled="f" stroked="t" strokeweight=".71424pt" strokecolor="#575757">
                <v:path arrowok="t"/>
              </v:shape>
            </v:group>
            <v:group style="position:absolute;left:1695;top:3769;width:614;height:2" coordorigin="1695,3769" coordsize="614,2">
              <v:shape style="position:absolute;left:1695;top:3769;width:614;height:2" coordorigin="1695,3769" coordsize="614,0" path="m1695,3769l2309,3769e" filled="f" stroked="t" strokeweight=".95232pt" strokecolor="#6B6B6B">
                <v:path arrowok="t"/>
              </v:shape>
            </v:group>
            <v:group style="position:absolute;left:2233;top:3766;width:1109;height:2" coordorigin="2233,3766" coordsize="1109,2">
              <v:shape style="position:absolute;left:2233;top:3766;width:1109;height:2" coordorigin="2233,3766" coordsize="1109,0" path="m2233,3766l3343,3766e" filled="f" stroked="t" strokeweight=".71424pt" strokecolor="#4F4F4F">
                <v:path arrowok="t"/>
              </v:shape>
            </v:group>
            <v:group style="position:absolute;left:3066;top:3769;width:943;height:2" coordorigin="3066,3769" coordsize="943,2">
              <v:shape style="position:absolute;left:3066;top:3769;width:943;height:2" coordorigin="3066,3769" coordsize="943,0" path="m3066,3769l4009,3769e" filled="f" stroked="t" strokeweight=".95232pt" strokecolor="#676767">
                <v:path arrowok="t"/>
              </v:shape>
            </v:group>
            <v:group style="position:absolute;left:3952;top:3773;width:748;height:2" coordorigin="3952,3773" coordsize="748,2">
              <v:shape style="position:absolute;left:3952;top:3773;width:748;height:2" coordorigin="3952,3773" coordsize="748,0" path="m3952,3773l4700,3773e" filled="f" stroked="t" strokeweight=".47616pt" strokecolor="#545454">
                <v:path arrowok="t"/>
              </v:shape>
            </v:group>
            <v:group style="position:absolute;left:4471;top:3771;width:995;height:2" coordorigin="4471,3771" coordsize="995,2">
              <v:shape style="position:absolute;left:4471;top:3771;width:995;height:2" coordorigin="4471,3771" coordsize="995,0" path="m4471,3771l5466,3771e" filled="f" stroked="t" strokeweight=".95232pt" strokecolor="#6B6B6B">
                <v:path arrowok="t"/>
              </v:shape>
            </v:group>
            <v:group style="position:absolute;left:5409;top:3771;width:390;height:2" coordorigin="5409,3771" coordsize="390,2">
              <v:shape style="position:absolute;left:5409;top:3771;width:390;height:2" coordorigin="5409,3771" coordsize="390,0" path="m5409,3771l5800,3771e" filled="f" stroked="t" strokeweight=".47616pt" strokecolor="#3B3B3B">
                <v:path arrowok="t"/>
              </v:shape>
            </v:group>
            <v:group style="position:absolute;left:5742;top:3769;width:2986;height:2" coordorigin="5742,3769" coordsize="2986,2">
              <v:shape style="position:absolute;left:5742;top:3769;width:2986;height:2" coordorigin="5742,3769" coordsize="2986,0" path="m5742,3769l8728,3769e" filled="f" stroked="t" strokeweight=".71424pt" strokecolor="#676767">
                <v:path arrowok="t"/>
              </v:shape>
            </v:group>
            <v:group style="position:absolute;left:8671;top:3771;width:624;height:2" coordorigin="8671,3771" coordsize="624,2">
              <v:shape style="position:absolute;left:8671;top:3771;width:624;height:2" coordorigin="8671,3771" coordsize="624,0" path="m8671,3771l9295,3771e" filled="f" stroked="t" strokeweight=".47616pt" strokecolor="#3B3B3B">
                <v:path arrowok="t"/>
              </v:shape>
            </v:group>
            <v:group style="position:absolute;left:9238;top:3771;width:2233;height:2" coordorigin="9238,3771" coordsize="2233,2">
              <v:shape style="position:absolute;left:9238;top:3771;width:2233;height:2" coordorigin="9238,3771" coordsize="2233,0" path="m9238,3771l11471,3771e" filled="f" stroked="t" strokeweight=".71424pt" strokecolor="#6B6B6B">
                <v:path arrowok="t"/>
              </v:shape>
            </v:group>
            <v:group style="position:absolute;left:11473;top:999;width:2;height:13383" coordorigin="11473,999" coordsize="2,13383">
              <v:shape style="position:absolute;left:11473;top:999;width:2;height:13383" coordorigin="11473,999" coordsize="0,13383" path="m11473,14382l11473,999e" filled="f" stroked="t" strokeweight=".71424pt" strokecolor="#707070">
                <v:path arrowok="t"/>
              </v:shape>
            </v:group>
            <v:group style="position:absolute;left:457;top:3723;width:2;height:287" coordorigin="457,3723" coordsize="2,287">
              <v:shape style="position:absolute;left:457;top:3723;width:2;height:287" coordorigin="457,3723" coordsize="0,287" path="m457,4010l457,3723e" filled="f" stroked="t" strokeweight=".47616pt" strokecolor="#444444">
                <v:path arrowok="t"/>
              </v:shape>
            </v:group>
            <v:group style="position:absolute;left:2481;top:3989;width:2219;height:2" coordorigin="2481,3989" coordsize="2219,2">
              <v:shape style="position:absolute;left:2481;top:3989;width:2219;height:2" coordorigin="2481,3989" coordsize="2219,0" path="m2481,3989l4700,3989e" filled="f" stroked="t" strokeweight=".47616pt" strokecolor="#545454">
                <v:path arrowok="t"/>
              </v:shape>
            </v:group>
            <v:group style="position:absolute;left:4643;top:3986;width:257;height:2" coordorigin="4643,3986" coordsize="257,2">
              <v:shape style="position:absolute;left:4643;top:3986;width:257;height:2" coordorigin="4643,3986" coordsize="257,0" path="m4643,3986l4900,3986e" filled="f" stroked="t" strokeweight=".47616pt" strokecolor="#3F3F3F">
                <v:path arrowok="t"/>
              </v:shape>
            </v:group>
            <v:group style="position:absolute;left:4843;top:3989;width:957;height:2" coordorigin="4843,3989" coordsize="957,2">
              <v:shape style="position:absolute;left:4843;top:3989;width:957;height:2" coordorigin="4843,3989" coordsize="957,0" path="m4843,3989l5800,3989e" filled="f" stroked="t" strokeweight=".95232pt" strokecolor="#6B6B6B">
                <v:path arrowok="t"/>
              </v:shape>
            </v:group>
            <v:group style="position:absolute;left:5742;top:3991;width:257;height:2" coordorigin="5742,3991" coordsize="257,2">
              <v:shape style="position:absolute;left:5742;top:3991;width:257;height:2" coordorigin="5742,3991" coordsize="257,0" path="m5742,3991l6000,3991e" filled="f" stroked="t" strokeweight=".47616pt" strokecolor="#444444">
                <v:path arrowok="t"/>
              </v:shape>
            </v:group>
            <v:group style="position:absolute;left:5942;top:3989;width:1905;height:2" coordorigin="5942,3989" coordsize="1905,2">
              <v:shape style="position:absolute;left:5942;top:3989;width:1905;height:2" coordorigin="5942,3989" coordsize="1905,0" path="m5942,3989l7847,3989e" filled="f" stroked="t" strokeweight=".71424pt" strokecolor="#646464">
                <v:path arrowok="t"/>
              </v:shape>
            </v:group>
            <v:group style="position:absolute;left:7790;top:3989;width:205;height:2" coordorigin="7790,3989" coordsize="205,2">
              <v:shape style="position:absolute;left:7790;top:3989;width:205;height:2" coordorigin="7790,3989" coordsize="205,0" path="m7790,3989l7995,3989e" filled="f" stroked="t" strokeweight=".47616pt" strokecolor="#4F4F4F">
                <v:path arrowok="t"/>
              </v:shape>
            </v:group>
            <v:group style="position:absolute;left:7938;top:3989;width:862;height:2" coordorigin="7938,3989" coordsize="862,2">
              <v:shape style="position:absolute;left:7938;top:3989;width:862;height:2" coordorigin="7938,3989" coordsize="862,0" path="m7938,3989l8799,3989e" filled="f" stroked="t" strokeweight=".95232pt" strokecolor="#676767">
                <v:path arrowok="t"/>
              </v:shape>
            </v:group>
            <v:group style="position:absolute;left:8671;top:3991;width:624;height:2" coordorigin="8671,3991" coordsize="624,2">
              <v:shape style="position:absolute;left:8671;top:3991;width:624;height:2" coordorigin="8671,3991" coordsize="624,0" path="m8671,3991l9295,3991e" filled="f" stroked="t" strokeweight=".47616pt" strokecolor="#484848">
                <v:path arrowok="t"/>
              </v:shape>
            </v:group>
            <v:group style="position:absolute;left:9238;top:3989;width:2233;height:2" coordorigin="9238,3989" coordsize="2233,2">
              <v:shape style="position:absolute;left:9238;top:3989;width:2233;height:2" coordorigin="9238,3989" coordsize="2233,0" path="m9238,3989l11471,3989e" filled="f" stroked="t" strokeweight=".71424pt" strokecolor="#676767">
                <v:path arrowok="t"/>
              </v:shape>
            </v:group>
            <v:group style="position:absolute;left:11461;top:3723;width:2;height:1042" coordorigin="11461,3723" coordsize="2,1042">
              <v:shape style="position:absolute;left:11461;top:3723;width:2;height:1042" coordorigin="11461,3723" coordsize="0,1042" path="m11461,4765l11461,3723e" filled="f" stroked="t" strokeweight=".71424pt" strokecolor="#747474">
                <v:path arrowok="t"/>
              </v:shape>
            </v:group>
            <v:group style="position:absolute;left:452;top:3953;width:2;height:2366" coordorigin="452,3953" coordsize="2,2366">
              <v:shape style="position:absolute;left:452;top:3953;width:2;height:2366" coordorigin="452,3953" coordsize="0,2366" path="m452,6319l452,3953e" filled="f" stroked="t" strokeweight=".71424pt" strokecolor="#4F4F4F">
                <v:path arrowok="t"/>
              </v:shape>
            </v:group>
            <v:group style="position:absolute;left:7947;top:3981;width:2;height:492" coordorigin="7947,3981" coordsize="2,492">
              <v:shape style="position:absolute;left:7947;top:3981;width:2;height:492" coordorigin="7947,3981" coordsize="0,492" path="m7947,4474l7947,3981e" filled="f" stroked="t" strokeweight=".71424pt" strokecolor="#676767">
                <v:path arrowok="t"/>
              </v:shape>
            </v:group>
            <v:group style="position:absolute;left:5045;top:4144;width:2;height:640" coordorigin="5045,4144" coordsize="2,640">
              <v:shape style="position:absolute;left:5045;top:4144;width:2;height:640" coordorigin="5045,4144" coordsize="0,640" path="m5045,4784l5045,4144e" filled="f" stroked="t" strokeweight=".95232pt" strokecolor="#6B6B6B">
                <v:path arrowok="t"/>
              </v:shape>
            </v:group>
            <v:group style="position:absolute;left:5033;top:4416;width:405;height:2" coordorigin="5033,4416" coordsize="405,2">
              <v:shape style="position:absolute;left:5033;top:4416;width:405;height:2" coordorigin="5033,4416" coordsize="405,0" path="m5033,4416l5438,4416e" filled="f" stroked="t" strokeweight=".23808pt" strokecolor="#707070">
                <v:path arrowok="t"/>
              </v:shape>
            </v:group>
            <v:group style="position:absolute;left:5438;top:4416;width:2381;height:2" coordorigin="5438,4416" coordsize="2381,2">
              <v:shape style="position:absolute;left:5438;top:4416;width:2381;height:2" coordorigin="5438,4416" coordsize="2381,0" path="m5438,4416l7819,4416e" filled="f" stroked="t" strokeweight=".23808pt" strokecolor="#000000">
                <v:path arrowok="t"/>
              </v:shape>
            </v:group>
            <v:group style="position:absolute;left:7819;top:4416;width:157;height:2" coordorigin="7819,4416" coordsize="157,2">
              <v:shape style="position:absolute;left:7819;top:4416;width:157;height:2" coordorigin="7819,4416" coordsize="157,0" path="m7819,4416l7976,4416e" filled="f" stroked="t" strokeweight=".23808pt" strokecolor="#747474">
                <v:path arrowok="t"/>
              </v:shape>
            </v:group>
            <v:group style="position:absolute;left:7961;top:4416;width:2562;height:2" coordorigin="7961,4416" coordsize="2562,2">
              <v:shape style="position:absolute;left:7961;top:4416;width:2562;height:2" coordorigin="7961,4416" coordsize="2562,0" path="m7961,4416l10523,4416e" filled="f" stroked="t" strokeweight=".23808pt" strokecolor="#000000">
                <v:path arrowok="t"/>
              </v:shape>
            </v:group>
            <v:group style="position:absolute;left:10523;top:4416;width:938;height:2" coordorigin="10523,4416" coordsize="938,2">
              <v:shape style="position:absolute;left:10523;top:4416;width:938;height:2" coordorigin="10523,4416" coordsize="938,0" path="m10523,4416l11461,4416e" filled="f" stroked="t" strokeweight=".23808pt" strokecolor="#6B6B6B">
                <v:path arrowok="t"/>
              </v:shape>
            </v:group>
            <v:group style="position:absolute;left:455;top:4388;width:2;height:368" coordorigin="455,4388" coordsize="2,368">
              <v:shape style="position:absolute;left:455;top:4388;width:2;height:368" coordorigin="455,4388" coordsize="0,368" path="m455,4756l455,4388e" filled="f" stroked="t" strokeweight=".71424pt" strokecolor="#646464">
                <v:path arrowok="t"/>
              </v:shape>
            </v:group>
            <v:group style="position:absolute;left:2486;top:3470;width:2;height:11968" coordorigin="2486,3470" coordsize="2,11968">
              <v:shape style="position:absolute;left:2486;top:3470;width:2;height:11968" coordorigin="2486,3470" coordsize="0,11968" path="m2486,15438l2486,3470e" filled="f" stroked="t" strokeweight=".71424pt" strokecolor="#606060">
                <v:path arrowok="t"/>
              </v:shape>
            </v:group>
            <v:group style="position:absolute;left:5038;top:4737;width:2071;height:2" coordorigin="5038,4737" coordsize="2071,2">
              <v:shape style="position:absolute;left:5038;top:4737;width:2071;height:2" coordorigin="5038,4737" coordsize="2071,0" path="m5038,4737l7109,4737e" filled="f" stroked="t" strokeweight=".71424pt" strokecolor="#606060">
                <v:path arrowok="t"/>
              </v:shape>
            </v:group>
            <v:group style="position:absolute;left:7052;top:4737;width:943;height:2" coordorigin="7052,4737" coordsize="943,2">
              <v:shape style="position:absolute;left:7052;top:4737;width:943;height:2" coordorigin="7052,4737" coordsize="943,0" path="m7052,4737l7995,4737e" filled="f" stroked="t" strokeweight=".47616pt" strokecolor="#444444">
                <v:path arrowok="t"/>
              </v:shape>
            </v:group>
            <v:group style="position:absolute;left:7719;top:4734;width:1071;height:2" coordorigin="7719,4734" coordsize="1071,2">
              <v:shape style="position:absolute;left:7719;top:4734;width:1071;height:2" coordorigin="7719,4734" coordsize="1071,0" path="m7719,4734l8790,4734e" filled="f" stroked="t" strokeweight=".95232pt" strokecolor="#676767">
                <v:path arrowok="t"/>
              </v:shape>
            </v:group>
            <v:group style="position:absolute;left:8671;top:4737;width:624;height:2" coordorigin="8671,4737" coordsize="624,2">
              <v:shape style="position:absolute;left:8671;top:4737;width:624;height:2" coordorigin="8671,4737" coordsize="624,0" path="m8671,4737l9295,4737e" filled="f" stroked="t" strokeweight=".47616pt" strokecolor="#444444">
                <v:path arrowok="t"/>
              </v:shape>
            </v:group>
            <v:group style="position:absolute;left:9238;top:4737;width:900;height:2" coordorigin="9238,4737" coordsize="900,2">
              <v:shape style="position:absolute;left:9238;top:4737;width:900;height:2" coordorigin="9238,4737" coordsize="900,0" path="m9238,4737l10137,4737e" filled="f" stroked="t" strokeweight=".95232pt" strokecolor="#646464">
                <v:path arrowok="t"/>
              </v:shape>
            </v:group>
            <v:group style="position:absolute;left:10080;top:4734;width:471;height:2" coordorigin="10080,4734" coordsize="471,2">
              <v:shape style="position:absolute;left:10080;top:4734;width:471;height:2" coordorigin="10080,4734" coordsize="471,0" path="m10080,4734l10552,4734e" filled="f" stroked="t" strokeweight=".95232pt" strokecolor="#777777">
                <v:path arrowok="t"/>
              </v:shape>
            </v:group>
            <v:group style="position:absolute;left:10495;top:4734;width:971;height:2" coordorigin="10495,4734" coordsize="971,2">
              <v:shape style="position:absolute;left:10495;top:4734;width:971;height:2" coordorigin="10495,4734" coordsize="971,0" path="m10495,4734l11466,4734e" filled="f" stroked="t" strokeweight=".47616pt" strokecolor="#646464">
                <v:path arrowok="t"/>
              </v:shape>
            </v:group>
            <v:group style="position:absolute;left:452;top:4698;width:2;height:550" coordorigin="452,4698" coordsize="2,550">
              <v:shape style="position:absolute;left:452;top:4698;width:2;height:550" coordorigin="452,4698" coordsize="0,550" path="m452,5248l452,4698e" filled="f" stroked="t" strokeweight=".47616pt" strokecolor="#2F2F2F">
                <v:path arrowok="t"/>
              </v:shape>
            </v:group>
            <v:group style="position:absolute;left:5038;top:4985;width:3690;height:2" coordorigin="5038,4985" coordsize="3690,2">
              <v:shape style="position:absolute;left:5038;top:4985;width:3690;height:2" coordorigin="5038,4985" coordsize="3690,0" path="m5038,4985l8728,4985e" filled="f" stroked="t" strokeweight=".71424pt" strokecolor="#606060">
                <v:path arrowok="t"/>
              </v:shape>
            </v:group>
            <v:group style="position:absolute;left:8671;top:4985;width:624;height:2" coordorigin="8671,4985" coordsize="624,2">
              <v:shape style="position:absolute;left:8671;top:4985;width:624;height:2" coordorigin="8671,4985" coordsize="624,0" path="m8671,4985l9295,4985e" filled="f" stroked="t" strokeweight=".47616pt" strokecolor="#444444">
                <v:path arrowok="t"/>
              </v:shape>
            </v:group>
            <v:group style="position:absolute;left:9238;top:4985;width:900;height:2" coordorigin="9238,4985" coordsize="900,2">
              <v:shape style="position:absolute;left:9238;top:4985;width:900;height:2" coordorigin="9238,4985" coordsize="900,0" path="m9238,4985l10137,4985e" filled="f" stroked="t" strokeweight=".95232pt" strokecolor="#707070">
                <v:path arrowok="t"/>
              </v:shape>
            </v:group>
            <v:group style="position:absolute;left:10080;top:4985;width:471;height:2" coordorigin="10080,4985" coordsize="471,2">
              <v:shape style="position:absolute;left:10080;top:4985;width:471;height:2" coordorigin="10080,4985" coordsize="471,0" path="m10080,4985l10552,4985e" filled="f" stroked="t" strokeweight=".47616pt" strokecolor="#4F4F4F">
                <v:path arrowok="t"/>
              </v:shape>
            </v:group>
            <v:group style="position:absolute;left:10495;top:4983;width:971;height:2" coordorigin="10495,4983" coordsize="971,2">
              <v:shape style="position:absolute;left:10495;top:4983;width:971;height:2" coordorigin="10495,4983" coordsize="971,0" path="m10495,4983l11466,4983e" filled="f" stroked="t" strokeweight=".47616pt" strokecolor="#646464">
                <v:path arrowok="t"/>
              </v:shape>
            </v:group>
            <v:group style="position:absolute;left:11464;top:4694;width:2;height:1200" coordorigin="11464,4694" coordsize="2,1200">
              <v:shape style="position:absolute;left:11464;top:4694;width:2;height:1200" coordorigin="11464,4694" coordsize="0,1200" path="m11464,5893l11464,4694e" filled="f" stroked="t" strokeweight=".47616pt" strokecolor="#575757">
                <v:path arrowok="t"/>
              </v:shape>
            </v:group>
            <v:group style="position:absolute;left:2476;top:5203;width:8995;height:2" coordorigin="2476,5203" coordsize="8995,2">
              <v:shape style="position:absolute;left:2476;top:5203;width:8995;height:2" coordorigin="2476,5203" coordsize="8995,0" path="m2476,5203l11471,5203e" filled="f" stroked="t" strokeweight=".71424pt" strokecolor="#646464">
                <v:path arrowok="t"/>
              </v:shape>
            </v:group>
            <v:group style="position:absolute;left:2857;top:5200;width:486;height:2" coordorigin="2857,5200" coordsize="486,2">
              <v:shape style="position:absolute;left:2857;top:5200;width:486;height:2" coordorigin="2857,5200" coordsize="486,0" path="m2857,5200l3343,5200e" filled="f" stroked="t" strokeweight=".47616pt" strokecolor="#3B3B3B">
                <v:path arrowok="t"/>
              </v:shape>
            </v:group>
            <v:group style="position:absolute;left:3952;top:5205;width:748;height:2" coordorigin="3952,5205" coordsize="748,2">
              <v:shape style="position:absolute;left:3952;top:5205;width:748;height:2" coordorigin="3952,5205" coordsize="748,0" path="m3952,5205l4700,5205e" filled="f" stroked="t" strokeweight=".47616pt" strokecolor="#4F4F4F">
                <v:path arrowok="t"/>
              </v:shape>
            </v:group>
            <v:group style="position:absolute;left:8671;top:5205;width:624;height:2" coordorigin="8671,5205" coordsize="624,2">
              <v:shape style="position:absolute;left:8671;top:5205;width:624;height:2" coordorigin="8671,5205" coordsize="624,0" path="m8671,5205l9295,5205e" filled="f" stroked="t" strokeweight=".47616pt" strokecolor="#4B4B4B">
                <v:path arrowok="t"/>
              </v:shape>
            </v:group>
            <v:group style="position:absolute;left:448;top:5439;width:1157;height:2" coordorigin="448,5439" coordsize="1157,2">
              <v:shape style="position:absolute;left:448;top:5439;width:1157;height:2" coordorigin="448,5439" coordsize="1157,0" path="m448,5439l1605,5439e" filled="f" stroked="t" strokeweight=".71424pt" strokecolor="#606060">
                <v:path arrowok="t"/>
              </v:shape>
            </v:group>
            <v:group style="position:absolute;left:1548;top:5439;width:295;height:2" coordorigin="1548,5439" coordsize="295,2">
              <v:shape style="position:absolute;left:1548;top:5439;width:295;height:2" coordorigin="1548,5439" coordsize="295,0" path="m1548,5439l1843,5439e" filled="f" stroked="t" strokeweight=".47616pt" strokecolor="#383838">
                <v:path arrowok="t"/>
              </v:shape>
            </v:group>
            <v:group style="position:absolute;left:1786;top:5442;width:2224;height:2" coordorigin="1786,5442" coordsize="2224,2">
              <v:shape style="position:absolute;left:1786;top:5442;width:2224;height:2" coordorigin="1786,5442" coordsize="2224,0" path="m1786,5442l4009,5442e" filled="f" stroked="t" strokeweight=".71424pt" strokecolor="#606060">
                <v:path arrowok="t"/>
              </v:shape>
            </v:group>
            <v:group style="position:absolute;left:3952;top:5444;width:748;height:2" coordorigin="3952,5444" coordsize="748,2">
              <v:shape style="position:absolute;left:3952;top:5444;width:748;height:2" coordorigin="3952,5444" coordsize="748,0" path="m3952,5444l4700,5444e" filled="f" stroked="t" strokeweight=".47616pt" strokecolor="#484848">
                <v:path arrowok="t"/>
              </v:shape>
            </v:group>
            <v:group style="position:absolute;left:4471;top:5444;width:4057;height:2" coordorigin="4471,5444" coordsize="4057,2">
              <v:shape style="position:absolute;left:4471;top:5444;width:4057;height:2" coordorigin="4471,5444" coordsize="4057,0" path="m4471,5444l8528,5444e" filled="f" stroked="t" strokeweight=".71424pt" strokecolor="#646464">
                <v:path arrowok="t"/>
              </v:shape>
            </v:group>
            <v:group style="position:absolute;left:8457;top:5444;width:838;height:2" coordorigin="8457,5444" coordsize="838,2">
              <v:shape style="position:absolute;left:8457;top:5444;width:838;height:2" coordorigin="8457,5444" coordsize="838,0" path="m8457,5444l9295,5444e" filled="f" stroked="t" strokeweight=".47616pt" strokecolor="#4F4F4F">
                <v:path arrowok="t"/>
              </v:shape>
            </v:group>
            <v:group style="position:absolute;left:9161;top:5444;width:990;height:2" coordorigin="9161,5444" coordsize="990,2">
              <v:shape style="position:absolute;left:9161;top:5444;width:990;height:2" coordorigin="9161,5444" coordsize="990,0" path="m9161,5444l10152,5444e" filled="f" stroked="t" strokeweight=".95232pt" strokecolor="#707070">
                <v:path arrowok="t"/>
              </v:shape>
            </v:group>
            <v:group style="position:absolute;left:10080;top:5444;width:471;height:2" coordorigin="10080,5444" coordsize="471,2">
              <v:shape style="position:absolute;left:10080;top:5444;width:471;height:2" coordorigin="10080,5444" coordsize="471,0" path="m10080,5444l10552,5444e" filled="f" stroked="t" strokeweight=".47616pt" strokecolor="#4B4B4B">
                <v:path arrowok="t"/>
              </v:shape>
            </v:group>
            <v:group style="position:absolute;left:10495;top:5444;width:976;height:2" coordorigin="10495,5444" coordsize="976,2">
              <v:shape style="position:absolute;left:10495;top:5444;width:976;height:2" coordorigin="10495,5444" coordsize="976,0" path="m10495,5444l11471,5444e" filled="f" stroked="t" strokeweight=".71424pt" strokecolor="#646464">
                <v:path arrowok="t"/>
              </v:shape>
            </v:group>
            <v:group style="position:absolute;left:5047;top:5401;width:2;height:492" coordorigin="5047,5401" coordsize="2,492">
              <v:shape style="position:absolute;left:5047;top:5401;width:2;height:492" coordorigin="5047,5401" coordsize="0,492" path="m5047,5893l5047,5401e" filled="f" stroked="t" strokeweight=".47616pt" strokecolor="#343434">
                <v:path arrowok="t"/>
              </v:shape>
            </v:group>
            <v:group style="position:absolute;left:7952;top:5434;width:2;height:660" coordorigin="7952,5434" coordsize="2,660">
              <v:shape style="position:absolute;left:7952;top:5434;width:2;height:660" coordorigin="7952,5434" coordsize="0,660" path="m7952,6094l7952,5434e" filled="f" stroked="t" strokeweight=".47616pt" strokecolor="#545454">
                <v:path arrowok="t"/>
              </v:shape>
            </v:group>
            <v:group style="position:absolute;left:2481;top:5865;width:976;height:2" coordorigin="2481,5865" coordsize="976,2">
              <v:shape style="position:absolute;left:2481;top:5865;width:976;height:2" coordorigin="2481,5865" coordsize="976,0" path="m2481,5865l3457,5865e" filled="f" stroked="t" strokeweight=".95232pt" strokecolor="#676767">
                <v:path arrowok="t"/>
              </v:shape>
            </v:group>
            <v:group style="position:absolute;left:3400;top:5867;width:609;height:2" coordorigin="3400,5867" coordsize="609,2">
              <v:shape style="position:absolute;left:3400;top:5867;width:609;height:2" coordorigin="3400,5867" coordsize="609,0" path="m3400,5867l4009,5867e" filled="f" stroked="t" strokeweight=".71424pt" strokecolor="#545454">
                <v:path arrowok="t"/>
              </v:shape>
            </v:group>
            <v:group style="position:absolute;left:3952;top:5869;width:748;height:2" coordorigin="3952,5869" coordsize="748,2">
              <v:shape style="position:absolute;left:3952;top:5869;width:748;height:2" coordorigin="3952,5869" coordsize="748,0" path="m3952,5869l4700,5869e" filled="f" stroked="t" strokeweight=".95232pt" strokecolor="#6B6B6B">
                <v:path arrowok="t"/>
              </v:shape>
            </v:group>
            <v:group style="position:absolute;left:4643;top:5869;width:433;height:2" coordorigin="4643,5869" coordsize="433,2">
              <v:shape style="position:absolute;left:4643;top:5869;width:433;height:2" coordorigin="4643,5869" coordsize="433,0" path="m4643,5869l5076,5869e" filled="f" stroked="t" strokeweight=".47616pt" strokecolor="#484848">
                <v:path arrowok="t"/>
              </v:shape>
            </v:group>
            <v:group style="position:absolute;left:5004;top:5869;width:2843;height:2" coordorigin="5004,5869" coordsize="2843,2">
              <v:shape style="position:absolute;left:5004;top:5869;width:2843;height:2" coordorigin="5004,5869" coordsize="2843,0" path="m5004,5869l7847,5869e" filled="f" stroked="t" strokeweight=".71424pt" strokecolor="#646464">
                <v:path arrowok="t"/>
              </v:shape>
            </v:group>
            <v:group style="position:absolute;left:7790;top:5869;width:724;height:2" coordorigin="7790,5869" coordsize="724,2">
              <v:shape style="position:absolute;left:7790;top:5869;width:724;height:2" coordorigin="7790,5869" coordsize="724,0" path="m7790,5869l8514,5869e" filled="f" stroked="t" strokeweight=".47616pt" strokecolor="#3B3B3B">
                <v:path arrowok="t"/>
              </v:shape>
            </v:group>
            <v:group style="position:absolute;left:8457;top:5869;width:881;height:2" coordorigin="8457,5869" coordsize="881,2">
              <v:shape style="position:absolute;left:8457;top:5869;width:881;height:2" coordorigin="8457,5869" coordsize="881,0" path="m8457,5869l9337,5869e" filled="f" stroked="t" strokeweight=".95232pt" strokecolor="#676767">
                <v:path arrowok="t"/>
              </v:shape>
            </v:group>
            <v:group style="position:absolute;left:9238;top:5869;width:900;height:2" coordorigin="9238,5869" coordsize="900,2">
              <v:shape style="position:absolute;left:9238;top:5869;width:900;height:2" coordorigin="9238,5869" coordsize="900,0" path="m9238,5869l10137,5869e" filled="f" stroked="t" strokeweight=".47616pt" strokecolor="#484848">
                <v:path arrowok="t"/>
              </v:shape>
            </v:group>
            <v:group style="position:absolute;left:10080;top:5869;width:1390;height:2" coordorigin="10080,5869" coordsize="1390,2">
              <v:shape style="position:absolute;left:10080;top:5869;width:1390;height:2" coordorigin="10080,5869" coordsize="1390,0" path="m10080,5869l11471,5869e" filled="f" stroked="t" strokeweight=".71424pt" strokecolor="#707070">
                <v:path arrowok="t"/>
              </v:shape>
            </v:group>
            <v:group style="position:absolute;left:2481;top:6087;width:4400;height:2" coordorigin="2481,6087" coordsize="4400,2">
              <v:shape style="position:absolute;left:2481;top:6087;width:4400;height:2" coordorigin="2481,6087" coordsize="4400,0" path="m2481,6087l6881,6087e" filled="f" stroked="t" strokeweight=".71424pt" strokecolor="#646464">
                <v:path arrowok="t"/>
              </v:shape>
            </v:group>
            <v:group style="position:absolute;left:5045;top:3981;width:2;height:2113" coordorigin="5045,3981" coordsize="2,2113">
              <v:shape style="position:absolute;left:5045;top:3981;width:2;height:2113" coordorigin="5045,3981" coordsize="0,2113" path="m5045,6094l5045,3981e" filled="f" stroked="t" strokeweight=".71424pt" strokecolor="#575757">
                <v:path arrowok="t"/>
              </v:shape>
            </v:group>
            <v:group style="position:absolute;left:6342;top:6089;width:605;height:2" coordorigin="6342,6089" coordsize="605,2">
              <v:shape style="position:absolute;left:6342;top:6089;width:605;height:2" coordorigin="6342,6089" coordsize="605,0" path="m6342,6089l6947,6089e" filled="f" stroked="t" strokeweight=".47616pt" strokecolor="#545454">
                <v:path arrowok="t"/>
              </v:shape>
            </v:group>
            <v:group style="position:absolute;left:6890;top:6087;width:1148;height:2" coordorigin="6890,6087" coordsize="1148,2">
              <v:shape style="position:absolute;left:6890;top:6087;width:1148;height:2" coordorigin="6890,6087" coordsize="1148,0" path="m6890,6087l8038,6087e" filled="f" stroked="t" strokeweight=".95232pt" strokecolor="#707070">
                <v:path arrowok="t"/>
              </v:shape>
            </v:group>
            <v:group style="position:absolute;left:7933;top:6089;width:581;height:2" coordorigin="7933,6089" coordsize="581,2">
              <v:shape style="position:absolute;left:7933;top:6089;width:581;height:2" coordorigin="7933,6089" coordsize="581,0" path="m7933,6089l8514,6089e" filled="f" stroked="t" strokeweight=".47616pt" strokecolor="#484848">
                <v:path arrowok="t"/>
              </v:shape>
            </v:group>
            <v:group style="position:absolute;left:8457;top:6089;width:952;height:2" coordorigin="8457,6089" coordsize="952,2">
              <v:shape style="position:absolute;left:8457;top:6089;width:952;height:2" coordorigin="8457,6089" coordsize="952,0" path="m8457,6089l9409,6089e" filled="f" stroked="t" strokeweight=".95232pt" strokecolor="#676767">
                <v:path arrowok="t"/>
              </v:shape>
            </v:group>
            <v:group style="position:absolute;left:9238;top:6089;width:900;height:2" coordorigin="9238,6089" coordsize="900,2">
              <v:shape style="position:absolute;left:9238;top:6089;width:900;height:2" coordorigin="9238,6089" coordsize="900,0" path="m9238,6089l10137,6089e" filled="f" stroked="t" strokeweight=".47616pt" strokecolor="#4F4F4F">
                <v:path arrowok="t"/>
              </v:shape>
            </v:group>
            <v:group style="position:absolute;left:10080;top:6089;width:1395;height:2" coordorigin="10080,6089" coordsize="1395,2">
              <v:shape style="position:absolute;left:10080;top:6089;width:1395;height:2" coordorigin="10080,6089" coordsize="1395,0" path="m10080,6089l11475,6089e" filled="f" stroked="t" strokeweight=".71424pt" strokecolor="#707070">
                <v:path arrowok="t"/>
              </v:shape>
            </v:group>
            <v:group style="position:absolute;left:452;top:6046;width:2;height:272" coordorigin="452,6046" coordsize="2,272">
              <v:shape style="position:absolute;left:452;top:6046;width:2;height:272" coordorigin="452,6046" coordsize="0,272" path="m452,6319l452,6046e" filled="f" stroked="t" strokeweight=".71424pt" strokecolor="#646464">
                <v:path arrowok="t"/>
              </v:shape>
            </v:group>
            <v:group style="position:absolute;left:767;top:6299;width:4752;height:2" coordorigin="767,6299" coordsize="4752,2">
              <v:shape style="position:absolute;left:767;top:6299;width:4752;height:2" coordorigin="767,6299" coordsize="4752,0" path="m767,6299l5519,6299e" filled="f" stroked="t" strokeweight=".71424pt" strokecolor="#646464">
                <v:path arrowok="t"/>
              </v:shape>
            </v:group>
            <v:group style="position:absolute;left:1548;top:6299;width:295;height:2" coordorigin="1548,6299" coordsize="295,2">
              <v:shape style="position:absolute;left:1548;top:6299;width:295;height:2" coordorigin="1548,6299" coordsize="295,0" path="m1548,6299l1843,6299e" filled="f" stroked="t" strokeweight=".47616pt" strokecolor="#343434">
                <v:path arrowok="t"/>
              </v:shape>
            </v:group>
            <v:group style="position:absolute;left:5409;top:6304;width:590;height:2" coordorigin="5409,6304" coordsize="590,2">
              <v:shape style="position:absolute;left:5409;top:6304;width:590;height:2" coordorigin="5409,6304" coordsize="590,0" path="m5409,6304l6000,6304e" filled="f" stroked="t" strokeweight=".47616pt" strokecolor="#4B4B4B">
                <v:path arrowok="t"/>
              </v:shape>
            </v:group>
            <v:group style="position:absolute;left:5942;top:6302;width:1167;height:2" coordorigin="5942,6302" coordsize="1167,2">
              <v:shape style="position:absolute;left:5942;top:6302;width:1167;height:2" coordorigin="5942,6302" coordsize="1167,0" path="m5942,6302l7109,6302e" filled="f" stroked="t" strokeweight=".95232pt" strokecolor="#707070">
                <v:path arrowok="t"/>
              </v:shape>
            </v:group>
            <v:group style="position:absolute;left:7052;top:6302;width:943;height:2" coordorigin="7052,6302" coordsize="943,2">
              <v:shape style="position:absolute;left:7052;top:6302;width:943;height:2" coordorigin="7052,6302" coordsize="943,0" path="m7052,6302l7995,6302e" filled="f" stroked="t" strokeweight=".47616pt" strokecolor="#575757">
                <v:path arrowok="t"/>
              </v:shape>
            </v:group>
            <v:group style="position:absolute;left:7828;top:6302;width:900;height:2" coordorigin="7828,6302" coordsize="900,2">
              <v:shape style="position:absolute;left:7828;top:6302;width:900;height:2" coordorigin="7828,6302" coordsize="900,0" path="m7828,6302l8728,6302e" filled="f" stroked="t" strokeweight=".95232pt" strokecolor="#6B6B6B">
                <v:path arrowok="t"/>
              </v:shape>
            </v:group>
            <v:group style="position:absolute;left:8671;top:6304;width:624;height:2" coordorigin="8671,6304" coordsize="624,2">
              <v:shape style="position:absolute;left:8671;top:6304;width:624;height:2" coordorigin="8671,6304" coordsize="624,0" path="m8671,6304l9295,6304e" filled="f" stroked="t" strokeweight=".47616pt" strokecolor="#4F4F4F">
                <v:path arrowok="t"/>
              </v:shape>
            </v:group>
            <v:group style="position:absolute;left:9176;top:6304;width:1067;height:2" coordorigin="9176,6304" coordsize="1067,2">
              <v:shape style="position:absolute;left:9176;top:6304;width:1067;height:2" coordorigin="9176,6304" coordsize="1067,0" path="m9176,6304l10242,6304e" filled="f" stroked="t" strokeweight=".95232pt" strokecolor="#747474">
                <v:path arrowok="t"/>
              </v:shape>
            </v:group>
            <v:group style="position:absolute;left:10080;top:6304;width:471;height:2" coordorigin="10080,6304" coordsize="471,2">
              <v:shape style="position:absolute;left:10080;top:6304;width:471;height:2" coordorigin="10080,6304" coordsize="471,0" path="m10080,6304l10552,6304e" filled="f" stroked="t" strokeweight=".47616pt" strokecolor="#606060">
                <v:path arrowok="t"/>
              </v:shape>
            </v:group>
            <v:group style="position:absolute;left:10495;top:6304;width:981;height:2" coordorigin="10495,6304" coordsize="981,2">
              <v:shape style="position:absolute;left:10495;top:6304;width:981;height:2" coordorigin="10495,6304" coordsize="981,0" path="m10495,6304l11475,6304e" filled="f" stroked="t" strokeweight=".71424pt" strokecolor="#676767">
                <v:path arrowok="t"/>
              </v:shape>
            </v:group>
            <v:group style="position:absolute;left:11471;top:6041;width:2;height:774" coordorigin="11471,6041" coordsize="2,774">
              <v:shape style="position:absolute;left:11471;top:6041;width:2;height:774" coordorigin="11471,6041" coordsize="0,774" path="m11471,6816l11471,6041e" filled="f" stroked="t" strokeweight=".47616pt" strokecolor="#545454">
                <v:path arrowok="t"/>
              </v:shape>
            </v:group>
            <v:group style="position:absolute;left:448;top:6555;width:11028;height:2" coordorigin="448,6555" coordsize="11028,2">
              <v:shape style="position:absolute;left:448;top:6555;width:11028;height:2" coordorigin="448,6555" coordsize="11028,0" path="m448,6555l11475,6555e" filled="f" stroked="t" strokeweight=".71424pt" strokecolor="#676767">
                <v:path arrowok="t"/>
              </v:shape>
            </v:group>
            <v:group style="position:absolute;left:452;top:6256;width:2;height:784" coordorigin="452,6256" coordsize="2,784">
              <v:shape style="position:absolute;left:452;top:6256;width:2;height:784" coordorigin="452,6256" coordsize="0,784" path="m452,7040l452,6256e" filled="f" stroked="t" strokeweight=".47616pt" strokecolor="#4B4B4B">
                <v:path arrowok="t"/>
              </v:shape>
            </v:group>
            <v:group style="position:absolute;left:9238;top:6558;width:900;height:2" coordorigin="9238,6558" coordsize="900,2">
              <v:shape style="position:absolute;left:9238;top:6558;width:900;height:2" coordorigin="9238,6558" coordsize="900,0" path="m9238,6558l10137,6558e" filled="f" stroked="t" strokeweight=".47616pt" strokecolor="#545454">
                <v:path arrowok="t"/>
              </v:shape>
            </v:group>
            <v:group style="position:absolute;left:5045;top:6548;width:2;height:683" coordorigin="5045,6548" coordsize="2,683">
              <v:shape style="position:absolute;left:5045;top:6548;width:2;height:683" coordorigin="5045,6548" coordsize="0,683" path="m5045,7231l5045,6548e" filled="f" stroked="t" strokeweight=".71424pt" strokecolor="#575757">
                <v:path arrowok="t"/>
              </v:shape>
            </v:group>
            <v:group style="position:absolute;left:5038;top:6787;width:2809;height:2" coordorigin="5038,6787" coordsize="2809,2">
              <v:shape style="position:absolute;left:5038;top:6787;width:2809;height:2" coordorigin="5038,6787" coordsize="2809,0" path="m5038,6787l7847,6787e" filled="f" stroked="t" strokeweight=".71424pt" strokecolor="#646464">
                <v:path arrowok="t"/>
              </v:shape>
            </v:group>
            <v:group style="position:absolute;left:7790;top:6787;width:205;height:2" coordorigin="7790,6787" coordsize="205,2">
              <v:shape style="position:absolute;left:7790;top:6787;width:205;height:2" coordorigin="7790,6787" coordsize="205,0" path="m7790,6787l7995,6787e" filled="f" stroked="t" strokeweight=".47616pt" strokecolor="#444444">
                <v:path arrowok="t"/>
              </v:shape>
            </v:group>
            <v:group style="position:absolute;left:7938;top:6789;width:3538;height:2" coordorigin="7938,6789" coordsize="3538,2">
              <v:shape style="position:absolute;left:7938;top:6789;width:3538;height:2" coordorigin="7938,6789" coordsize="3538,0" path="m7938,6789l11475,6789e" filled="f" stroked="t" strokeweight=".71424pt" strokecolor="#606060">
                <v:path arrowok="t"/>
              </v:shape>
            </v:group>
            <v:group style="position:absolute;left:5043;top:7004;width:424;height:2" coordorigin="5043,7004" coordsize="424,2">
              <v:shape style="position:absolute;left:5043;top:7004;width:424;height:2" coordorigin="5043,7004" coordsize="424,0" path="m5043,7004l5466,7004e" filled="f" stroked="t" strokeweight=".47616pt" strokecolor="#545454">
                <v:path arrowok="t"/>
              </v:shape>
            </v:group>
            <v:group style="position:absolute;left:5409;top:7002;width:390;height:2" coordorigin="5409,7002" coordsize="390,2">
              <v:shape style="position:absolute;left:5409;top:7002;width:390;height:2" coordorigin="5409,7002" coordsize="390,0" path="m5409,7002l5800,7002e" filled="f" stroked="t" strokeweight=".47616pt" strokecolor="#383838">
                <v:path arrowok="t"/>
              </v:shape>
            </v:group>
            <v:group style="position:absolute;left:5742;top:7004;width:1205;height:2" coordorigin="5742,7004" coordsize="1205,2">
              <v:shape style="position:absolute;left:5742;top:7004;width:1205;height:2" coordorigin="5742,7004" coordsize="1205,0" path="m5742,7004l6947,7004e" filled="f" stroked="t" strokeweight=".71424pt" strokecolor="#676767">
                <v:path arrowok="t"/>
              </v:shape>
            </v:group>
            <v:group style="position:absolute;left:6890;top:7002;width:219;height:2" coordorigin="6890,7002" coordsize="219,2">
              <v:shape style="position:absolute;left:6890;top:7002;width:219;height:2" coordorigin="6890,7002" coordsize="219,0" path="m6890,7002l7109,7002e" filled="f" stroked="t" strokeweight=".47616pt" strokecolor="#5B5B5B">
                <v:path arrowok="t"/>
              </v:shape>
            </v:group>
            <v:group style="position:absolute;left:7000;top:7002;width:1538;height:2" coordorigin="7000,7002" coordsize="1538,2">
              <v:shape style="position:absolute;left:7000;top:7002;width:1538;height:2" coordorigin="7000,7002" coordsize="1538,0" path="m7000,7002l8538,7002e" filled="f" stroked="t" strokeweight=".71424pt" strokecolor="#676767">
                <v:path arrowok="t"/>
              </v:shape>
            </v:group>
            <v:group style="position:absolute;left:8457;top:7002;width:271;height:2" coordorigin="8457,7002" coordsize="271,2">
              <v:shape style="position:absolute;left:8457;top:7002;width:271;height:2" coordorigin="8457,7002" coordsize="271,0" path="m8457,7002l8728,7002e" filled="f" stroked="t" strokeweight=".47616pt" strokecolor="#4F4F4F">
                <v:path arrowok="t"/>
              </v:shape>
            </v:group>
            <v:group style="position:absolute;left:8576;top:7004;width:2905;height:2" coordorigin="8576,7004" coordsize="2905,2">
              <v:shape style="position:absolute;left:8576;top:7004;width:2905;height:2" coordorigin="8576,7004" coordsize="2905,0" path="m8576,7004l11480,7004e" filled="f" stroked="t" strokeweight=".71424pt" strokecolor="#646464">
                <v:path arrowok="t"/>
              </v:shape>
            </v:group>
            <v:group style="position:absolute;left:443;top:7220;width:5023;height:2" coordorigin="443,7220" coordsize="5023,2">
              <v:shape style="position:absolute;left:443;top:7220;width:5023;height:2" coordorigin="443,7220" coordsize="5023,0" path="m443,7220l5466,7220e" filled="f" stroked="t" strokeweight=".71424pt" strokecolor="#606060">
                <v:path arrowok="t"/>
              </v:shape>
            </v:group>
            <v:group style="position:absolute;left:455;top:6983;width:2;height:1171" coordorigin="455,6983" coordsize="2,1171">
              <v:shape style="position:absolute;left:455;top:6983;width:2;height:1171" coordorigin="455,6983" coordsize="0,1171" path="m455,8154l455,6983e" filled="f" stroked="t" strokeweight=".95232pt" strokecolor="#606060">
                <v:path arrowok="t"/>
              </v:shape>
            </v:group>
            <v:group style="position:absolute;left:1100;top:7217;width:505;height:2" coordorigin="1100,7217" coordsize="505,2">
              <v:shape style="position:absolute;left:1100;top:7217;width:505;height:2" coordorigin="1100,7217" coordsize="505,0" path="m1100,7217l1605,7217e" filled="f" stroked="t" strokeweight=".47616pt" strokecolor="#4B4B4B">
                <v:path arrowok="t"/>
              </v:shape>
            </v:group>
            <v:group style="position:absolute;left:1548;top:7217;width:295;height:2" coordorigin="1548,7217" coordsize="295,2">
              <v:shape style="position:absolute;left:1548;top:7217;width:295;height:2" coordorigin="1548,7217" coordsize="295,0" path="m1548,7217l1843,7217e" filled="f" stroked="t" strokeweight=".47616pt" strokecolor="#383838">
                <v:path arrowok="t"/>
              </v:shape>
            </v:group>
            <v:group style="position:absolute;left:5047;top:6983;width:2;height:249" coordorigin="5047,6983" coordsize="2,249">
              <v:shape style="position:absolute;left:5047;top:6983;width:2;height:249" coordorigin="5047,6983" coordsize="0,249" path="m5047,7231l5047,6983e" filled="f" stroked="t" strokeweight=".47616pt" strokecolor="#444444">
                <v:path arrowok="t"/>
              </v:shape>
            </v:group>
            <v:group style="position:absolute;left:5409;top:7222;width:390;height:2" coordorigin="5409,7222" coordsize="390,2">
              <v:shape style="position:absolute;left:5409;top:7222;width:390;height:2" coordorigin="5409,7222" coordsize="390,0" path="m5409,7222l5800,7222e" filled="f" stroked="t" strokeweight=".47616pt" strokecolor="#3B3B3B">
                <v:path arrowok="t"/>
              </v:shape>
            </v:group>
            <v:group style="position:absolute;left:5742;top:7222;width:1205;height:2" coordorigin="5742,7222" coordsize="1205,2">
              <v:shape style="position:absolute;left:5742;top:7222;width:1205;height:2" coordorigin="5742,7222" coordsize="1205,0" path="m5742,7222l6947,7222e" filled="f" stroked="t" strokeweight=".71424pt" strokecolor="#676767">
                <v:path arrowok="t"/>
              </v:shape>
            </v:group>
            <v:group style="position:absolute;left:6890;top:7222;width:633;height:2" coordorigin="6890,7222" coordsize="633,2">
              <v:shape style="position:absolute;left:6890;top:7222;width:633;height:2" coordorigin="6890,7222" coordsize="633,0" path="m6890,7222l7523,7222e" filled="f" stroked="t" strokeweight=".47616pt" strokecolor="#484848">
                <v:path arrowok="t"/>
              </v:shape>
            </v:group>
            <v:group style="position:absolute;left:7466;top:7222;width:1262;height:2" coordorigin="7466,7222" coordsize="1262,2">
              <v:shape style="position:absolute;left:7466;top:7222;width:1262;height:2" coordorigin="7466,7222" coordsize="1262,0" path="m7466,7222l8728,7222e" filled="f" stroked="t" strokeweight=".95232pt" strokecolor="#676767">
                <v:path arrowok="t"/>
              </v:shape>
            </v:group>
            <v:group style="position:absolute;left:8671;top:7222;width:624;height:2" coordorigin="8671,7222" coordsize="624,2">
              <v:shape style="position:absolute;left:8671;top:7222;width:624;height:2" coordorigin="8671,7222" coordsize="624,0" path="m8671,7222l9295,7222e" filled="f" stroked="t" strokeweight=".47616pt" strokecolor="#4F4F4F">
                <v:path arrowok="t"/>
              </v:shape>
            </v:group>
            <v:group style="position:absolute;left:9180;top:7222;width:981;height:2" coordorigin="9180,7222" coordsize="981,2">
              <v:shape style="position:absolute;left:9180;top:7222;width:981;height:2" coordorigin="9180,7222" coordsize="981,0" path="m9180,7222l10161,7222e" filled="f" stroked="t" strokeweight=".95232pt" strokecolor="#747474">
                <v:path arrowok="t"/>
              </v:shape>
            </v:group>
            <v:group style="position:absolute;left:10080;top:7222;width:471;height:2" coordorigin="10080,7222" coordsize="471,2">
              <v:shape style="position:absolute;left:10080;top:7222;width:471;height:2" coordorigin="10080,7222" coordsize="471,0" path="m10080,7222l10552,7222e" filled="f" stroked="t" strokeweight=".47616pt" strokecolor="#575757">
                <v:path arrowok="t"/>
              </v:shape>
            </v:group>
            <v:group style="position:absolute;left:10495;top:7222;width:986;height:2" coordorigin="10495,7222" coordsize="986,2">
              <v:shape style="position:absolute;left:10495;top:7222;width:986;height:2" coordorigin="10495,7222" coordsize="986,0" path="m10495,7222l11480,7222e" filled="f" stroked="t" strokeweight=".71424pt" strokecolor="#6B6B6B">
                <v:path arrowok="t"/>
              </v:shape>
            </v:group>
            <v:group style="position:absolute;left:448;top:7893;width:1157;height:2" coordorigin="448,7893" coordsize="1157,2">
              <v:shape style="position:absolute;left:448;top:7893;width:1157;height:2" coordorigin="448,7893" coordsize="1157,0" path="m448,7893l1605,7893e" filled="f" stroked="t" strokeweight=".71424pt" strokecolor="#5B5B5B">
                <v:path arrowok="t"/>
              </v:shape>
            </v:group>
            <v:group style="position:absolute;left:1548;top:7896;width:295;height:2" coordorigin="1548,7896" coordsize="295,2">
              <v:shape style="position:absolute;left:1548;top:7896;width:295;height:2" coordorigin="1548,7896" coordsize="295,0" path="m1548,7896l1843,7896e" filled="f" stroked="t" strokeweight=".47616pt" strokecolor="#383838">
                <v:path arrowok="t"/>
              </v:shape>
            </v:group>
            <v:group style="position:absolute;left:1786;top:7896;width:9699;height:2" coordorigin="1786,7896" coordsize="9699,2">
              <v:shape style="position:absolute;left:1786;top:7896;width:9699;height:2" coordorigin="1786,7896" coordsize="9699,0" path="m1786,7896l11485,7896e" filled="f" stroked="t" strokeweight=".71424pt" strokecolor="#606060">
                <v:path arrowok="t"/>
              </v:shape>
            </v:group>
            <v:group style="position:absolute;left:452;top:8097;width:2;height:277" coordorigin="452,8097" coordsize="2,277">
              <v:shape style="position:absolute;left:452;top:8097;width:2;height:277" coordorigin="452,8097" coordsize="0,277" path="m452,8374l452,8097e" filled="f" stroked="t" strokeweight=".47616pt" strokecolor="#2B2B2B">
                <v:path arrowok="t"/>
              </v:shape>
            </v:group>
            <v:group style="position:absolute;left:11473;top:5057;width:2;height:5683" coordorigin="11473,5057" coordsize="2,5683">
              <v:shape style="position:absolute;left:11473;top:5057;width:2;height:5683" coordorigin="11473,5057" coordsize="0,5683" path="m11473,10740l11473,5057e" filled="f" stroked="t" strokeweight=".47616pt" strokecolor="#6B6B6B">
                <v:path arrowok="t"/>
              </v:shape>
            </v:group>
            <v:group style="position:absolute;left:443;top:8747;width:771;height:2" coordorigin="443,8747" coordsize="771,2">
              <v:shape style="position:absolute;left:443;top:8747;width:771;height:2" coordorigin="443,8747" coordsize="771,0" path="m443,8747l1214,8747e" filled="f" stroked="t" strokeweight=".95232pt" strokecolor="#676767">
                <v:path arrowok="t"/>
              </v:shape>
            </v:group>
            <v:group style="position:absolute;left:452;top:8316;width:2;height:1176" coordorigin="452,8316" coordsize="2,1176">
              <v:shape style="position:absolute;left:452;top:8316;width:2;height:1176" coordorigin="452,8316" coordsize="0,1176" path="m452,9492l452,8316e" filled="f" stroked="t" strokeweight=".95232pt" strokecolor="#606060">
                <v:path arrowok="t"/>
              </v:shape>
            </v:group>
            <v:group style="position:absolute;left:1100;top:8747;width:743;height:2" coordorigin="1100,8747" coordsize="743,2">
              <v:shape style="position:absolute;left:1100;top:8747;width:743;height:2" coordorigin="1100,8747" coordsize="743,0" path="m1100,8747l1843,8747e" filled="f" stroked="t" strokeweight=".47616pt" strokecolor="#4B4B4B">
                <v:path arrowok="t"/>
              </v:shape>
            </v:group>
            <v:group style="position:absolute;left:1771;top:8749;width:6742;height:2" coordorigin="1771,8749" coordsize="6742,2">
              <v:shape style="position:absolute;left:1771;top:8749;width:6742;height:2" coordorigin="1771,8749" coordsize="6742,0" path="m1771,8749l8514,8749e" filled="f" stroked="t" strokeweight=".71424pt" strokecolor="#676767">
                <v:path arrowok="t"/>
              </v:shape>
            </v:group>
            <v:group style="position:absolute;left:8457;top:8751;width:271;height:2" coordorigin="8457,8751" coordsize="271,2">
              <v:shape style="position:absolute;left:8457;top:8751;width:271;height:2" coordorigin="8457,8751" coordsize="271,0" path="m8457,8751l8728,8751e" filled="f" stroked="t" strokeweight=".47616pt" strokecolor="#606060">
                <v:path arrowok="t"/>
              </v:shape>
            </v:group>
            <v:group style="position:absolute;left:8671;top:8754;width:1481;height:2" coordorigin="8671,8754" coordsize="1481,2">
              <v:shape style="position:absolute;left:8671;top:8754;width:1481;height:2" coordorigin="8671,8754" coordsize="1481,0" path="m8671,8754l10152,8754e" filled="f" stroked="t" strokeweight=".71424pt" strokecolor="#676767">
                <v:path arrowok="t"/>
              </v:shape>
            </v:group>
            <v:group style="position:absolute;left:10080;top:8751;width:471;height:2" coordorigin="10080,8751" coordsize="471,2">
              <v:shape style="position:absolute;left:10080;top:8751;width:471;height:2" coordorigin="10080,8751" coordsize="471,0" path="m10080,8751l10552,8751e" filled="f" stroked="t" strokeweight=".47616pt" strokecolor="#545454">
                <v:path arrowok="t"/>
              </v:shape>
            </v:group>
            <v:group style="position:absolute;left:10495;top:8754;width:986;height:2" coordorigin="10495,8754" coordsize="986,2">
              <v:shape style="position:absolute;left:10495;top:8754;width:986;height:2" coordorigin="10495,8754" coordsize="986,0" path="m10495,8754l11480,8754e" filled="f" stroked="t" strokeweight=".95232pt" strokecolor="#777777">
                <v:path arrowok="t"/>
              </v:shape>
            </v:group>
            <v:group style="position:absolute;left:443;top:8995;width:11037;height:2" coordorigin="443,8995" coordsize="11037,2">
              <v:shape style="position:absolute;left:443;top:8995;width:11037;height:2" coordorigin="443,8995" coordsize="11037,0" path="m443,8995l11480,8995e" filled="f" stroked="t" strokeweight=".71424pt" strokecolor="#676767">
                <v:path arrowok="t"/>
              </v:shape>
            </v:group>
            <v:group style="position:absolute;left:1548;top:8995;width:486;height:2" coordorigin="1548,8995" coordsize="486,2">
              <v:shape style="position:absolute;left:1548;top:8995;width:486;height:2" coordorigin="1548,8995" coordsize="486,0" path="m1548,8995l2033,8995e" filled="f" stroked="t" strokeweight=".47616pt" strokecolor="#4F4F4F">
                <v:path arrowok="t"/>
              </v:shape>
            </v:group>
            <v:group style="position:absolute;left:4452;top:8995;width:448;height:2" coordorigin="4452,8995" coordsize="448,2">
              <v:shape style="position:absolute;left:4452;top:8995;width:448;height:2" coordorigin="4452,8995" coordsize="448,0" path="m4452,8995l4900,8995e" filled="f" stroked="t" strokeweight=".47616pt" strokecolor="#4F4F4F">
                <v:path arrowok="t"/>
              </v:shape>
            </v:group>
            <v:group style="position:absolute;left:5742;top:9000;width:329;height:2" coordorigin="5742,9000" coordsize="329,2">
              <v:shape style="position:absolute;left:5742;top:9000;width:329;height:2" coordorigin="5742,9000" coordsize="329,0" path="m5742,9000l6071,9000e" filled="f" stroked="t" strokeweight=".47616pt" strokecolor="#575757">
                <v:path arrowok="t"/>
              </v:shape>
            </v:group>
            <v:group style="position:absolute;left:7790;top:8995;width:205;height:2" coordorigin="7790,8995" coordsize="205,2">
              <v:shape style="position:absolute;left:7790;top:8995;width:205;height:2" coordorigin="7790,8995" coordsize="205,0" path="m7790,8995l7995,8995e" filled="f" stroked="t" strokeweight=".47616pt" strokecolor="#4F4F4F">
                <v:path arrowok="t"/>
              </v:shape>
            </v:group>
            <v:group style="position:absolute;left:8671;top:9000;width:671;height:2" coordorigin="8671,9000" coordsize="671,2">
              <v:shape style="position:absolute;left:8671;top:9000;width:671;height:2" coordorigin="8671,9000" coordsize="671,0" path="m8671,9000l9342,9000e" filled="f" stroked="t" strokeweight=".47616pt" strokecolor="#4F4F4F">
                <v:path arrowok="t"/>
              </v:shape>
            </v:group>
            <v:group style="position:absolute;left:443;top:9236;width:1862;height:2" coordorigin="443,9236" coordsize="1862,2">
              <v:shape style="position:absolute;left:443;top:9236;width:1862;height:2" coordorigin="443,9236" coordsize="1862,0" path="m443,9236l2305,9236e" filled="f" stroked="t" strokeweight=".71424pt" strokecolor="#6B6B6B">
                <v:path arrowok="t"/>
              </v:shape>
            </v:group>
            <v:group style="position:absolute;left:2233;top:9239;width:681;height:2" coordorigin="2233,9239" coordsize="681,2">
              <v:shape style="position:absolute;left:2233;top:9239;width:681;height:2" coordorigin="2233,9239" coordsize="681,0" path="m2233,9239l2914,9239e" filled="f" stroked="t" strokeweight=".47616pt" strokecolor="#4F4F4F">
                <v:path arrowok="t"/>
              </v:shape>
            </v:group>
            <v:group style="position:absolute;left:2843;top:9236;width:1029;height:2" coordorigin="2843,9236" coordsize="1029,2">
              <v:shape style="position:absolute;left:2843;top:9236;width:1029;height:2" coordorigin="2843,9236" coordsize="1029,0" path="m2843,9236l3871,9236e" filled="f" stroked="t" strokeweight=".95232pt" strokecolor="#6B6B6B">
                <v:path arrowok="t"/>
              </v:shape>
            </v:group>
            <v:group style="position:absolute;left:3814;top:9239;width:195;height:2" coordorigin="3814,9239" coordsize="195,2">
              <v:shape style="position:absolute;left:3814;top:9239;width:195;height:2" coordorigin="3814,9239" coordsize="195,0" path="m3814,9239l4009,9239e" filled="f" stroked="t" strokeweight=".47616pt" strokecolor="#4F4F4F">
                <v:path arrowok="t"/>
              </v:shape>
            </v:group>
            <v:group style="position:absolute;left:3952;top:9239;width:1514;height:2" coordorigin="3952,9239" coordsize="1514,2">
              <v:shape style="position:absolute;left:3952;top:9239;width:1514;height:2" coordorigin="3952,9239" coordsize="1514,0" path="m3952,9239l5466,9239e" filled="f" stroked="t" strokeweight=".71424pt" strokecolor="#676767">
                <v:path arrowok="t"/>
              </v:shape>
            </v:group>
            <v:group style="position:absolute;left:5409;top:9239;width:390;height:2" coordorigin="5409,9239" coordsize="390,2">
              <v:shape style="position:absolute;left:5409;top:9239;width:390;height:2" coordorigin="5409,9239" coordsize="390,0" path="m5409,9239l5800,9239e" filled="f" stroked="t" strokeweight=".47616pt" strokecolor="#3B3B3B">
                <v:path arrowok="t"/>
              </v:shape>
            </v:group>
            <v:group style="position:absolute;left:5742;top:9241;width:1205;height:2" coordorigin="5742,9241" coordsize="1205,2">
              <v:shape style="position:absolute;left:5742;top:9241;width:1205;height:2" coordorigin="5742,9241" coordsize="1205,0" path="m5742,9241l6947,9241e" filled="f" stroked="t" strokeweight=".71424pt" strokecolor="#6B6B6B">
                <v:path arrowok="t"/>
              </v:shape>
            </v:group>
            <v:group style="position:absolute;left:6890;top:9239;width:633;height:2" coordorigin="6890,9239" coordsize="633,2">
              <v:shape style="position:absolute;left:6890;top:9239;width:633;height:2" coordorigin="6890,9239" coordsize="633,0" path="m6890,9239l7523,9239e" filled="f" stroked="t" strokeweight=".47616pt" strokecolor="#484848">
                <v:path arrowok="t"/>
              </v:shape>
            </v:group>
            <v:group style="position:absolute;left:7466;top:9241;width:1062;height:2" coordorigin="7466,9241" coordsize="1062,2">
              <v:shape style="position:absolute;left:7466;top:9241;width:1062;height:2" coordorigin="7466,9241" coordsize="1062,0" path="m7466,9241l8528,9241e" filled="f" stroked="t" strokeweight=".95232pt" strokecolor="#707070">
                <v:path arrowok="t"/>
              </v:shape>
            </v:group>
            <v:group style="position:absolute;left:8457;top:9239;width:838;height:2" coordorigin="8457,9239" coordsize="838,2">
              <v:shape style="position:absolute;left:8457;top:9239;width:838;height:2" coordorigin="8457,9239" coordsize="838,0" path="m8457,9239l9295,9239e" filled="f" stroked="t" strokeweight=".47616pt" strokecolor="#4B4B4B">
                <v:path arrowok="t"/>
              </v:shape>
            </v:group>
            <v:group style="position:absolute;left:9238;top:9239;width:900;height:2" coordorigin="9238,9239" coordsize="900,2">
              <v:shape style="position:absolute;left:9238;top:9239;width:900;height:2" coordorigin="9238,9239" coordsize="900,0" path="m9238,9239l10137,9239e" filled="f" stroked="t" strokeweight=".95232pt" strokecolor="#707070">
                <v:path arrowok="t"/>
              </v:shape>
            </v:group>
            <v:group style="position:absolute;left:10080;top:9239;width:471;height:2" coordorigin="10080,9239" coordsize="471,2">
              <v:shape style="position:absolute;left:10080;top:9239;width:471;height:2" coordorigin="10080,9239" coordsize="471,0" path="m10080,9239l10552,9239e" filled="f" stroked="t" strokeweight=".47616pt" strokecolor="#4F4F4F">
                <v:path arrowok="t"/>
              </v:shape>
            </v:group>
            <v:group style="position:absolute;left:10495;top:9241;width:986;height:2" coordorigin="10495,9241" coordsize="986,2">
              <v:shape style="position:absolute;left:10495;top:9241;width:986;height:2" coordorigin="10495,9241" coordsize="986,0" path="m10495,9241l11480,9241e" filled="f" stroked="t" strokeweight=".95232pt" strokecolor="#777777">
                <v:path arrowok="t"/>
              </v:shape>
            </v:group>
            <v:group style="position:absolute;left:448;top:9724;width:1843;height:2" coordorigin="448,9724" coordsize="1843,2">
              <v:shape style="position:absolute;left:448;top:9724;width:1843;height:2" coordorigin="448,9724" coordsize="1843,0" path="m448,9724l2290,9724e" filled="f" stroked="t" strokeweight=".71424pt" strokecolor="#5B5B5B">
                <v:path arrowok="t"/>
              </v:shape>
            </v:group>
            <v:group style="position:absolute;left:452;top:9435;width:2;height:320" coordorigin="452,9435" coordsize="2,320">
              <v:shape style="position:absolute;left:452;top:9435;width:2;height:320" coordorigin="452,9435" coordsize="0,320" path="m452,9755l452,9435e" filled="f" stroked="t" strokeweight=".47616pt" strokecolor="#484848">
                <v:path arrowok="t"/>
              </v:shape>
            </v:group>
            <v:group style="position:absolute;left:2233;top:9726;width:276;height:2" coordorigin="2233,9726" coordsize="276,2">
              <v:shape style="position:absolute;left:2233;top:9726;width:276;height:2" coordorigin="2233,9726" coordsize="276,0" path="m2233,9726l2509,9726e" filled="f" stroked="t" strokeweight=".47616pt" strokecolor="#383838">
                <v:path arrowok="t"/>
              </v:shape>
            </v:group>
            <v:group style="position:absolute;left:2438;top:9726;width:1433;height:2" coordorigin="2438,9726" coordsize="1433,2">
              <v:shape style="position:absolute;left:2438;top:9726;width:1433;height:2" coordorigin="2438,9726" coordsize="1433,0" path="m2438,9726l3871,9726e" filled="f" stroked="t" strokeweight=".71424pt" strokecolor="#606060">
                <v:path arrowok="t"/>
              </v:shape>
            </v:group>
            <v:group style="position:absolute;left:3814;top:9726;width:195;height:2" coordorigin="3814,9726" coordsize="195,2">
              <v:shape style="position:absolute;left:3814;top:9726;width:195;height:2" coordorigin="3814,9726" coordsize="195,0" path="m3814,9726l4009,9726e" filled="f" stroked="t" strokeweight=".47616pt" strokecolor="#3F3F3F">
                <v:path arrowok="t"/>
              </v:shape>
            </v:group>
            <v:group style="position:absolute;left:3952;top:9729;width:948;height:2" coordorigin="3952,9729" coordsize="948,2">
              <v:shape style="position:absolute;left:3952;top:9729;width:948;height:2" coordorigin="3952,9729" coordsize="948,0" path="m3952,9729l4900,9729e" filled="f" stroked="t" strokeweight=".71424pt" strokecolor="#606060">
                <v:path arrowok="t"/>
              </v:shape>
            </v:group>
            <v:group style="position:absolute;left:4843;top:9731;width:224;height:2" coordorigin="4843,9731" coordsize="224,2">
              <v:shape style="position:absolute;left:4843;top:9731;width:224;height:2" coordorigin="4843,9731" coordsize="224,0" path="m4843,9731l5066,9731e" filled="f" stroked="t" strokeweight=".47616pt" strokecolor="#343434">
                <v:path arrowok="t"/>
              </v:shape>
            </v:group>
            <v:group style="position:absolute;left:5009;top:9729;width:457;height:2" coordorigin="5009,9729" coordsize="457,2">
              <v:shape style="position:absolute;left:5009;top:9729;width:457;height:2" coordorigin="5009,9729" coordsize="457,0" path="m5009,9729l5466,9729e" filled="f" stroked="t" strokeweight=".47616pt" strokecolor="#545454">
                <v:path arrowok="t"/>
              </v:shape>
            </v:group>
            <v:group style="position:absolute;left:5281;top:9729;width:1119;height:2" coordorigin="5281,9729" coordsize="1119,2">
              <v:shape style="position:absolute;left:5281;top:9729;width:1119;height:2" coordorigin="5281,9729" coordsize="1119,0" path="m5281,9729l6400,9729e" filled="f" stroked="t" strokeweight=".95232pt" strokecolor="#676767">
                <v:path arrowok="t"/>
              </v:shape>
            </v:group>
            <v:group style="position:absolute;left:6342;top:9731;width:605;height:2" coordorigin="6342,9731" coordsize="605,2">
              <v:shape style="position:absolute;left:6342;top:9731;width:605;height:2" coordorigin="6342,9731" coordsize="605,0" path="m6342,9731l6947,9731e" filled="f" stroked="t" strokeweight=".47616pt" strokecolor="#4F4F4F">
                <v:path arrowok="t"/>
              </v:shape>
            </v:group>
            <v:group style="position:absolute;left:6890;top:9731;width:957;height:2" coordorigin="6890,9731" coordsize="957,2">
              <v:shape style="position:absolute;left:6890;top:9731;width:957;height:2" coordorigin="6890,9731" coordsize="957,0" path="m6890,9731l7847,9731e" filled="f" stroked="t" strokeweight=".95232pt" strokecolor="#6B6B6B">
                <v:path arrowok="t"/>
              </v:shape>
            </v:group>
            <v:group style="position:absolute;left:7790;top:9731;width:724;height:2" coordorigin="7790,9731" coordsize="724,2">
              <v:shape style="position:absolute;left:7790;top:9731;width:724;height:2" coordorigin="7790,9731" coordsize="724,0" path="m7790,9731l8514,9731e" filled="f" stroked="t" strokeweight=".47616pt" strokecolor="#3F3F3F">
                <v:path arrowok="t"/>
              </v:shape>
            </v:group>
            <v:group style="position:absolute;left:8457;top:9731;width:976;height:2" coordorigin="8457,9731" coordsize="976,2">
              <v:shape style="position:absolute;left:8457;top:9731;width:976;height:2" coordorigin="8457,9731" coordsize="976,0" path="m8457,9731l9433,9731e" filled="f" stroked="t" strokeweight=".95232pt" strokecolor="#646464">
                <v:path arrowok="t"/>
              </v:shape>
            </v:group>
            <v:group style="position:absolute;left:9238;top:9731;width:900;height:2" coordorigin="9238,9731" coordsize="900,2">
              <v:shape style="position:absolute;left:9238;top:9731;width:900;height:2" coordorigin="9238,9731" coordsize="900,0" path="m9238,9731l10137,9731e" filled="f" stroked="t" strokeweight=".47616pt" strokecolor="#4F4F4F">
                <v:path arrowok="t"/>
              </v:shape>
            </v:group>
            <v:group style="position:absolute;left:10080;top:9731;width:1405;height:2" coordorigin="10080,9731" coordsize="1405,2">
              <v:shape style="position:absolute;left:10080;top:9731;width:1405;height:2" coordorigin="10080,9731" coordsize="1405,0" path="m10080,9731l11485,9731e" filled="f" stroked="t" strokeweight=".71424pt" strokecolor="#676767">
                <v:path arrowok="t"/>
              </v:shape>
            </v:group>
            <v:group style="position:absolute;left:448;top:9944;width:3424;height:2" coordorigin="448,9944" coordsize="3424,2">
              <v:shape style="position:absolute;left:448;top:9944;width:3424;height:2" coordorigin="448,9944" coordsize="3424,0" path="m448,9944l3871,9944e" filled="f" stroked="t" strokeweight=".71424pt" strokecolor="#606060">
                <v:path arrowok="t"/>
              </v:shape>
            </v:group>
            <v:group style="position:absolute;left:452;top:9683;width:2;height:287" coordorigin="452,9683" coordsize="2,287">
              <v:shape style="position:absolute;left:452;top:9683;width:2;height:287" coordorigin="452,9683" coordsize="0,287" path="m452,9970l452,9683e" filled="f" stroked="t" strokeweight=".47616pt" strokecolor="#282828">
                <v:path arrowok="t"/>
              </v:shape>
            </v:group>
            <v:group style="position:absolute;left:3814;top:9944;width:886;height:2" coordorigin="3814,9944" coordsize="886,2">
              <v:shape style="position:absolute;left:3814;top:9944;width:886;height:2" coordorigin="3814,9944" coordsize="886,0" path="m3814,9944l4700,9944e" filled="f" stroked="t" strokeweight=".47616pt" strokecolor="#4B4B4B">
                <v:path arrowok="t"/>
              </v:shape>
            </v:group>
            <v:group style="position:absolute;left:4624;top:9946;width:843;height:2" coordorigin="4624,9946" coordsize="843,2">
              <v:shape style="position:absolute;left:4624;top:9946;width:843;height:2" coordorigin="4624,9946" coordsize="843,0" path="m4624,9946l5466,9946e" filled="f" stroked="t" strokeweight=".95232pt" strokecolor="#606060">
                <v:path arrowok="t"/>
              </v:shape>
            </v:group>
            <v:group style="position:absolute;left:5409;top:9946;width:590;height:2" coordorigin="5409,9946" coordsize="590,2">
              <v:shape style="position:absolute;left:5409;top:9946;width:590;height:2" coordorigin="5409,9946" coordsize="590,0" path="m5409,9946l6000,9946e" filled="f" stroked="t" strokeweight=".47616pt" strokecolor="#343434">
                <v:path arrowok="t"/>
              </v:shape>
            </v:group>
            <v:group style="position:absolute;left:5942;top:9946;width:457;height:2" coordorigin="5942,9946" coordsize="457,2">
              <v:shape style="position:absolute;left:5942;top:9946;width:457;height:2" coordorigin="5942,9946" coordsize="457,0" path="m5942,9946l6400,9946e" filled="f" stroked="t" strokeweight=".71424pt" strokecolor="#5B5B5B">
                <v:path arrowok="t"/>
              </v:shape>
            </v:group>
            <v:group style="position:absolute;left:6342;top:9946;width:5143;height:2" coordorigin="6342,9946" coordsize="5143,2">
              <v:shape style="position:absolute;left:6342;top:9946;width:5143;height:2" coordorigin="6342,9946" coordsize="5143,0" path="m6342,9946l11485,9946e" filled="f" stroked="t" strokeweight=".71424pt" strokecolor="#646464">
                <v:path arrowok="t"/>
              </v:shape>
            </v:group>
            <v:group style="position:absolute;left:8671;top:9946;width:624;height:2" coordorigin="8671,9946" coordsize="624,2">
              <v:shape style="position:absolute;left:8671;top:9946;width:624;height:2" coordorigin="8671,9946" coordsize="624,0" path="m8671,9946l9295,9946e" filled="f" stroked="t" strokeweight=".47616pt" strokecolor="#444444">
                <v:path arrowok="t"/>
              </v:shape>
            </v:group>
            <v:group style="position:absolute;left:10080;top:9946;width:471;height:2" coordorigin="10080,9946" coordsize="471,2">
              <v:shape style="position:absolute;left:10080;top:9946;width:471;height:2" coordorigin="10080,9946" coordsize="471,0" path="m10080,9946l10552,9946e" filled="f" stroked="t" strokeweight=".47616pt" strokecolor="#4B4B4B">
                <v:path arrowok="t"/>
              </v:shape>
            </v:group>
            <v:group style="position:absolute;left:443;top:10271;width:719;height:2" coordorigin="443,10271" coordsize="719,2">
              <v:shape style="position:absolute;left:443;top:10271;width:719;height:2" coordorigin="443,10271" coordsize="719,0" path="m443,10271l1162,10271e" filled="f" stroked="t" strokeweight=".47616pt" strokecolor="#3F3F3F">
                <v:path arrowok="t"/>
              </v:shape>
            </v:group>
            <v:group style="position:absolute;left:452;top:9898;width:2;height:401" coordorigin="452,9898" coordsize="2,401">
              <v:shape style="position:absolute;left:452;top:9898;width:2;height:401" coordorigin="452,9898" coordsize="0,401" path="m452,10300l452,9898e" filled="f" stroked="t" strokeweight=".47616pt" strokecolor="#3F3F3F">
                <v:path arrowok="t"/>
              </v:shape>
            </v:group>
            <v:group style="position:absolute;left:1128;top:9927;width:2;height:784" coordorigin="1128,9927" coordsize="2,784">
              <v:shape style="position:absolute;left:1128;top:9927;width:2;height:784" coordorigin="1128,9927" coordsize="0,784" path="m1128,10711l1128,9927e" filled="f" stroked="t" strokeweight=".23808pt" strokecolor="#6B6B6B">
                <v:path arrowok="t"/>
              </v:shape>
            </v:group>
            <v:group style="position:absolute;left:467;top:10274;width:5533;height:2" coordorigin="467,10274" coordsize="5533,2">
              <v:shape style="position:absolute;left:467;top:10274;width:5533;height:2" coordorigin="467,10274" coordsize="5533,0" path="m467,10274l6000,10274e" filled="f" stroked="t" strokeweight=".71424pt" strokecolor="#606060">
                <v:path arrowok="t"/>
              </v:shape>
            </v:group>
            <v:group style="position:absolute;left:1821;top:9932;width:2;height:808" coordorigin="1821,9932" coordsize="2,808">
              <v:shape style="position:absolute;left:1821;top:9932;width:2;height:808" coordorigin="1821,9932" coordsize="0,808" path="m1821,10740l1821,9932e" filled="f" stroked="t" strokeweight=".71424pt" strokecolor="#606060">
                <v:path arrowok="t"/>
              </v:shape>
            </v:group>
            <v:group style="position:absolute;left:5942;top:10276;width:1005;height:2" coordorigin="5942,10276" coordsize="1005,2">
              <v:shape style="position:absolute;left:5942;top:10276;width:1005;height:2" coordorigin="5942,10276" coordsize="1005,0" path="m5942,10276l6947,10276e" filled="f" stroked="t" strokeweight=".47616pt" strokecolor="#545454">
                <v:path arrowok="t"/>
              </v:shape>
            </v:group>
            <v:group style="position:absolute;left:6809;top:10276;width:1038;height:2" coordorigin="6809,10276" coordsize="1038,2">
              <v:shape style="position:absolute;left:6809;top:10276;width:1038;height:2" coordorigin="6809,10276" coordsize="1038,0" path="m6809,10276l7847,10276e" filled="f" stroked="t" strokeweight=".95232pt" strokecolor="#6B6B6B">
                <v:path arrowok="t"/>
              </v:shape>
            </v:group>
            <v:group style="position:absolute;left:7504;top:9941;width:2;height:358" coordorigin="7504,9941" coordsize="2,358">
              <v:shape style="position:absolute;left:7504;top:9941;width:2;height:358" coordorigin="7504,9941" coordsize="0,358" path="m7504,10300l7504,9941e" filled="f" stroked="t" strokeweight=".95232pt" strokecolor="#676767">
                <v:path arrowok="t"/>
              </v:shape>
            </v:group>
            <v:group style="position:absolute;left:7790;top:10276;width:724;height:2" coordorigin="7790,10276" coordsize="724,2">
              <v:shape style="position:absolute;left:7790;top:10276;width:724;height:2" coordorigin="7790,10276" coordsize="724,0" path="m7790,10276l8514,10276e" filled="f" stroked="t" strokeweight=".47616pt" strokecolor="#3B3B3B">
                <v:path arrowok="t"/>
              </v:shape>
            </v:group>
            <v:group style="position:absolute;left:8457;top:10276;width:3028;height:2" coordorigin="8457,10276" coordsize="3028,2">
              <v:shape style="position:absolute;left:8457;top:10276;width:3028;height:2" coordorigin="8457,10276" coordsize="3028,0" path="m8457,10276l11485,10276e" filled="f" stroked="t" strokeweight=".71424pt" strokecolor="#676767">
                <v:path arrowok="t"/>
              </v:shape>
            </v:group>
            <v:group style="position:absolute;left:452;top:10166;width:2;height:927" coordorigin="452,10166" coordsize="2,927">
              <v:shape style="position:absolute;left:452;top:10166;width:2;height:927" coordorigin="452,10166" coordsize="0,927" path="m452,11093l452,10166e" filled="f" stroked="t" strokeweight=".71424pt" strokecolor="#5B5B5B">
                <v:path arrowok="t"/>
              </v:shape>
            </v:group>
            <v:group style="position:absolute;left:7507;top:10228;width:2;height:1061" coordorigin="7507,10228" coordsize="2,1061">
              <v:shape style="position:absolute;left:7507;top:10228;width:2;height:1061" coordorigin="7507,10228" coordsize="0,1061" path="m7507,11289l7507,10228e" filled="f" stroked="t" strokeweight=".47616pt" strokecolor="#4B4B4B">
                <v:path arrowok="t"/>
              </v:shape>
            </v:group>
            <v:group style="position:absolute;left:1128;top:10711;width:2;height:1577" coordorigin="1128,10711" coordsize="2,1577">
              <v:shape style="position:absolute;left:1128;top:10711;width:2;height:1577" coordorigin="1128,10711" coordsize="0,1577" path="m1128,12288l1128,10711e" filled="f" stroked="t" strokeweight=".23808pt" strokecolor="#000000">
                <v:path arrowok="t"/>
              </v:shape>
            </v:group>
            <v:group style="position:absolute;left:1819;top:10682;width:2;height:392" coordorigin="1819,10682" coordsize="2,392">
              <v:shape style="position:absolute;left:1819;top:10682;width:2;height:392" coordorigin="1819,10682" coordsize="0,392" path="m1819,11074l1819,10682e" filled="f" stroked="t" strokeweight=".47616pt" strokecolor="#444444">
                <v:path arrowok="t"/>
              </v:shape>
            </v:group>
            <v:group style="position:absolute;left:455;top:11017;width:2;height:1300" coordorigin="455,11017" coordsize="2,1300">
              <v:shape style="position:absolute;left:455;top:11017;width:2;height:1300" coordorigin="455,11017" coordsize="0,1300" path="m455,12317l455,11017e" filled="f" stroked="t" strokeweight=".47616pt" strokecolor="#444444">
                <v:path arrowok="t"/>
              </v:shape>
            </v:group>
            <v:group style="position:absolute;left:7966;top:11839;width:3495;height:2" coordorigin="7966,11839" coordsize="3495,2">
              <v:shape style="position:absolute;left:7966;top:11839;width:3495;height:2" coordorigin="7966,11839" coordsize="3495,0" path="m7966,11839l11461,11839e" filled="f" stroked="t" strokeweight=".71424pt" strokecolor="#2F3BAC">
                <v:path arrowok="t"/>
              </v:shape>
            </v:group>
            <v:group style="position:absolute;left:7509;top:11232;width:2;height:163" coordorigin="7509,11232" coordsize="2,163">
              <v:shape style="position:absolute;left:7509;top:11232;width:2;height:163" coordorigin="7509,11232" coordsize="0,163" path="m7509,11394l7509,11232e" filled="f" stroked="t" strokeweight=".47616pt" strokecolor="#383838">
                <v:path arrowok="t"/>
              </v:shape>
            </v:group>
            <v:group style="position:absolute;left:1819;top:11017;width:2;height:736" coordorigin="1819,11017" coordsize="2,736">
              <v:shape style="position:absolute;left:1819;top:11017;width:2;height:736" coordorigin="1819,11017" coordsize="0,736" path="m1819,11753l1819,11017e" filled="f" stroked="t" strokeweight=".71424pt" strokecolor="#575757">
                <v:path arrowok="t"/>
              </v:shape>
            </v:group>
            <v:group style="position:absolute;left:7504;top:11337;width:2;height:139" coordorigin="7504,11337" coordsize="2,139">
              <v:shape style="position:absolute;left:7504;top:11337;width:2;height:139" coordorigin="7504,11337" coordsize="0,139" path="m7504,11476l7504,11337e" filled="f" stroked="t" strokeweight=".71424pt" strokecolor="#4F4F4F">
                <v:path arrowok="t"/>
              </v:shape>
            </v:group>
            <v:group style="position:absolute;left:7504;top:11418;width:2;height:335" coordorigin="7504,11418" coordsize="2,335">
              <v:shape style="position:absolute;left:7504;top:11418;width:2;height:335" coordorigin="7504,11418" coordsize="0,335" path="m7504,11753l7504,11418e" filled="f" stroked="t" strokeweight=".71424pt" strokecolor="#646464">
                <v:path arrowok="t"/>
              </v:shape>
            </v:group>
            <v:group style="position:absolute;left:1824;top:11696;width:2;height:172" coordorigin="1824,11696" coordsize="2,172">
              <v:shape style="position:absolute;left:1824;top:11696;width:2;height:172" coordorigin="1824,11696" coordsize="0,172" path="m1824,11868l1824,11696e" filled="f" stroked="t" strokeweight=".47616pt" strokecolor="#4B4B4B">
                <v:path arrowok="t"/>
              </v:shape>
            </v:group>
            <v:group style="position:absolute;left:7509;top:11696;width:2;height:172" coordorigin="7509,11696" coordsize="2,172">
              <v:shape style="position:absolute;left:7509;top:11696;width:2;height:172" coordorigin="7509,11696" coordsize="0,172" path="m7509,11868l7509,11696e" filled="f" stroked="t" strokeweight=".47616pt" strokecolor="#484848">
                <v:path arrowok="t"/>
              </v:shape>
            </v:group>
            <v:group style="position:absolute;left:1824;top:11810;width:2;height:937" coordorigin="1824,11810" coordsize="2,937">
              <v:shape style="position:absolute;left:1824;top:11810;width:2;height:937" coordorigin="1824,11810" coordsize="0,937" path="m1824,12747l1824,11810e" filled="f" stroked="t" strokeweight=".95232pt" strokecolor="#646464">
                <v:path arrowok="t"/>
              </v:shape>
            </v:group>
            <v:group style="position:absolute;left:7511;top:11810;width:2;height:1147" coordorigin="7511,11810" coordsize="2,1147">
              <v:shape style="position:absolute;left:7511;top:11810;width:2;height:1147" coordorigin="7511,11810" coordsize="0,1147" path="m7511,12957l7511,11810e" filled="f" stroked="t" strokeweight=".95232pt" strokecolor="#6B6B6B">
                <v:path arrowok="t"/>
              </v:shape>
            </v:group>
            <v:group style="position:absolute;left:8697;top:11815;width:2;height:220" coordorigin="8697,11815" coordsize="2,220">
              <v:shape style="position:absolute;left:8697;top:11815;width:2;height:220" coordorigin="8697,11815" coordsize="0,220" path="m8697,12035l8697,11815e" filled="f" stroked="t" strokeweight="1.90464pt" strokecolor="#4F5470">
                <v:path arrowok="t"/>
              </v:shape>
            </v:group>
            <v:group style="position:absolute;left:443;top:12362;width:1848;height:2" coordorigin="443,12362" coordsize="1848,2">
              <v:shape style="position:absolute;left:443;top:12362;width:1848;height:2" coordorigin="443,12362" coordsize="1848,0" path="m443,12362l2290,12362e" filled="f" stroked="t" strokeweight=".71424pt" strokecolor="#676767">
                <v:path arrowok="t"/>
              </v:shape>
            </v:group>
            <v:group style="position:absolute;left:455;top:12260;width:2;height:698" coordorigin="455,12260" coordsize="2,698">
              <v:shape style="position:absolute;left:455;top:12260;width:2;height:698" coordorigin="455,12260" coordsize="0,698" path="m455,12957l455,12260e" filled="f" stroked="t" strokeweight=".95232pt" strokecolor="#606060">
                <v:path arrowok="t"/>
              </v:shape>
            </v:group>
            <v:group style="position:absolute;left:919;top:12365;width:305;height:2" coordorigin="919,12365" coordsize="305,2">
              <v:shape style="position:absolute;left:919;top:12365;width:305;height:2" coordorigin="919,12365" coordsize="305,0" path="m919,12365l1224,12365e" filled="f" stroked="t" strokeweight=".47616pt" strokecolor="#5B5B5B">
                <v:path arrowok="t"/>
              </v:shape>
            </v:group>
            <v:group style="position:absolute;left:1128;top:12288;width:2;height:177" coordorigin="1128,12288" coordsize="2,177">
              <v:shape style="position:absolute;left:1128;top:12288;width:2;height:177" coordorigin="1128,12288" coordsize="0,177" path="m1128,12465l1128,12288e" filled="f" stroked="t" strokeweight=".23808pt" strokecolor="#646464">
                <v:path arrowok="t"/>
              </v:shape>
            </v:group>
            <v:group style="position:absolute;left:2233;top:12365;width:267;height:2" coordorigin="2233,12365" coordsize="267,2">
              <v:shape style="position:absolute;left:2233;top:12365;width:267;height:2" coordorigin="2233,12365" coordsize="267,0" path="m2233,12365l2500,12365e" filled="f" stroked="t" strokeweight=".47616pt" strokecolor="#3F3F3F">
                <v:path arrowok="t"/>
              </v:shape>
            </v:group>
            <v:group style="position:absolute;left:1128;top:12465;width:2;height:1888" coordorigin="1128,12465" coordsize="2,1888">
              <v:shape style="position:absolute;left:1128;top:12465;width:2;height:1888" coordorigin="1128,12465" coordsize="0,1888" path="m1128,14353l1128,12465e" filled="f" stroked="t" strokeweight=".23808pt" strokecolor="#000000">
                <v:path arrowok="t"/>
              </v:shape>
            </v:group>
            <v:group style="position:absolute;left:11480;top:12551;width:2;height:406" coordorigin="11480,12551" coordsize="2,406">
              <v:shape style="position:absolute;left:11480;top:12551;width:2;height:406" coordorigin="11480,12551" coordsize="0,406" path="m11480,12957l11480,12551e" filled="f" stroked="t" strokeweight=".47616pt" strokecolor="#5B5B5B">
                <v:path arrowok="t"/>
              </v:shape>
            </v:group>
            <v:group style="position:absolute;left:1824;top:12690;width:2;height:760" coordorigin="1824,12690" coordsize="2,760">
              <v:shape style="position:absolute;left:1824;top:12690;width:2;height:760" coordorigin="1824,12690" coordsize="0,760" path="m1824,13450l1824,12690e" filled="f" stroked="t" strokeweight=".47616pt" strokecolor="#484848">
                <v:path arrowok="t"/>
              </v:shape>
            </v:group>
            <v:group style="position:absolute;left:2490;top:12690;width:2;height:397" coordorigin="2490,12690" coordsize="2,397">
              <v:shape style="position:absolute;left:2490;top:12690;width:2;height:397" coordorigin="2490,12690" coordsize="0,397" path="m2490,13086l2490,12690e" filled="f" stroked="t" strokeweight=".47616pt" strokecolor="#3B3B3B">
                <v:path arrowok="t"/>
              </v:shape>
            </v:group>
            <v:group style="position:absolute;left:452;top:12900;width:2;height:550" coordorigin="452,12900" coordsize="2,550">
              <v:shape style="position:absolute;left:452;top:12900;width:2;height:550" coordorigin="452,12900" coordsize="0,550" path="m452,13450l452,12900e" filled="f" stroked="t" strokeweight=".47616pt" strokecolor="#2F2F2F">
                <v:path arrowok="t"/>
              </v:shape>
            </v:group>
            <v:group style="position:absolute;left:7511;top:12900;width:2;height:965" coordorigin="7511,12900" coordsize="2,965">
              <v:shape style="position:absolute;left:7511;top:12900;width:2;height:965" coordorigin="7511,12900" coordsize="0,965" path="m7511,13865l7511,12900e" filled="f" stroked="t" strokeweight=".47616pt" strokecolor="#4F4F4F">
                <v:path arrowok="t"/>
              </v:shape>
            </v:group>
            <v:group style="position:absolute;left:11475;top:12900;width:2;height:870" coordorigin="11475,12900" coordsize="2,870">
              <v:shape style="position:absolute;left:11475;top:12900;width:2;height:870" coordorigin="11475,12900" coordsize="0,870" path="m11475,13770l11475,12900e" filled="f" stroked="t" strokeweight=".95232pt" strokecolor="#777777">
                <v:path arrowok="t"/>
              </v:shape>
            </v:group>
            <v:group style="position:absolute;left:2467;top:13837;width:2205;height:2" coordorigin="2467,13837" coordsize="2205,2">
              <v:shape style="position:absolute;left:2467;top:13837;width:2205;height:2" coordorigin="2467,13837" coordsize="2205,0" path="m2467,13837l4671,13837e" filled="f" stroked="t" strokeweight=".71424pt" strokecolor="#4F5BA8">
                <v:path arrowok="t"/>
              </v:shape>
            </v:group>
            <v:group style="position:absolute;left:452;top:13392;width:2;height:2041" coordorigin="452,13392" coordsize="2,2041">
              <v:shape style="position:absolute;left:452;top:13392;width:2;height:2041" coordorigin="452,13392" coordsize="0,2041" path="m452,15433l452,13392e" filled="f" stroked="t" strokeweight=".71424pt" strokecolor="#575757">
                <v:path arrowok="t"/>
              </v:shape>
            </v:group>
            <v:group style="position:absolute;left:7514;top:13808;width:2;height:335" coordorigin="7514,13808" coordsize="2,335">
              <v:shape style="position:absolute;left:7514;top:13808;width:2;height:335" coordorigin="7514,13808" coordsize="0,335" path="m7514,14143l7514,13808e" filled="f" stroked="t" strokeweight=".47616pt" strokecolor="#3B3B3B">
                <v:path arrowok="t"/>
              </v:shape>
            </v:group>
            <v:group style="position:absolute;left:7514;top:14085;width:2;height:296" coordorigin="7514,14085" coordsize="2,296">
              <v:shape style="position:absolute;left:7514;top:14085;width:2;height:296" coordorigin="7514,14085" coordsize="0,296" path="m7514,14382l7514,14085e" filled="f" stroked="t" strokeweight=".47616pt" strokecolor="#575757">
                <v:path arrowok="t"/>
              </v:shape>
            </v:group>
            <v:group style="position:absolute;left:443;top:15424;width:533;height:2" coordorigin="443,15424" coordsize="533,2">
              <v:shape style="position:absolute;left:443;top:15424;width:533;height:2" coordorigin="443,15424" coordsize="533,0" path="m443,15424l976,15424e" filled="f" stroked="t" strokeweight=".47616pt" strokecolor="#606060">
                <v:path arrowok="t"/>
              </v:shape>
            </v:group>
            <v:group style="position:absolute;left:1128;top:14353;width:2;height:1071" coordorigin="1128,14353" coordsize="2,1071">
              <v:shape style="position:absolute;left:1128;top:14353;width:2;height:1071" coordorigin="1128,14353" coordsize="0,1071" path="m1128,15424l1128,14353e" filled="f" stroked="t" strokeweight=".23808pt" strokecolor="#777777">
                <v:path arrowok="t"/>
              </v:shape>
            </v:group>
            <v:group style="position:absolute;left:1824;top:13808;width:2;height:1625" coordorigin="1824,13808" coordsize="2,1625">
              <v:shape style="position:absolute;left:1824;top:13808;width:2;height:1625" coordorigin="1824,13808" coordsize="0,1625" path="m1824,15433l1824,13808e" filled="f" stroked="t" strokeweight=".71424pt" strokecolor="#606060">
                <v:path arrowok="t"/>
              </v:shape>
            </v:group>
            <v:group style="position:absolute;left:1548;top:15428;width:305;height:2" coordorigin="1548,15428" coordsize="305,2">
              <v:shape style="position:absolute;left:1548;top:15428;width:305;height:2" coordorigin="1548,15428" coordsize="305,0" path="m1548,15428l1852,15428e" filled="f" stroked="t" strokeweight=".47616pt" strokecolor="#575757">
                <v:path arrowok="t"/>
              </v:shape>
            </v:group>
            <v:group style="position:absolute;left:443;top:15426;width:6504;height:2" coordorigin="443,15426" coordsize="6504,2">
              <v:shape style="position:absolute;left:443;top:15426;width:6504;height:2" coordorigin="443,15426" coordsize="6504,0" path="m443,15426l6947,15426e" filled="f" stroked="t" strokeweight=".71424pt" strokecolor="#7C7C7C">
                <v:path arrowok="t"/>
              </v:shape>
            </v:group>
            <v:group style="position:absolute;left:6890;top:15424;width:219;height:2" coordorigin="6890,15424" coordsize="219,2">
              <v:shape style="position:absolute;left:6890;top:15424;width:219;height:2" coordorigin="6890,15424" coordsize="219,0" path="m6890,15424l7109,15424e" filled="f" stroked="t" strokeweight=".47616pt" strokecolor="#747474">
                <v:path arrowok="t"/>
              </v:shape>
            </v:group>
            <v:group style="position:absolute;left:7514;top:14300;width:2;height:1138" coordorigin="7514,14300" coordsize="2,1138">
              <v:shape style="position:absolute;left:7514;top:14300;width:2;height:1138" coordorigin="7514,14300" coordsize="0,1138" path="m7514,15438l7514,14300e" filled="f" stroked="t" strokeweight=".71424pt" strokecolor="#6B6B6B">
                <v:path arrowok="t"/>
              </v:shape>
            </v:group>
            <v:group style="position:absolute;left:7052;top:15426;width:4438;height:2" coordorigin="7052,15426" coordsize="4438,2">
              <v:shape style="position:absolute;left:7052;top:15426;width:4438;height:2" coordorigin="7052,15426" coordsize="4438,0" path="m7052,15426l11490,15426e" filled="f" stroked="t" strokeweight=".71424pt" strokecolor="#838383">
                <v:path arrowok="t"/>
              </v:shape>
            </v:group>
            <v:group style="position:absolute;left:8457;top:15424;width:271;height:2" coordorigin="8457,15424" coordsize="271,2">
              <v:shape style="position:absolute;left:8457;top:15424;width:271;height:2" coordorigin="8457,15424" coordsize="271,0" path="m8457,15424l8728,15424e" filled="f" stroked="t" strokeweight=".47616pt" strokecolor="#707070">
                <v:path arrowok="t"/>
              </v:shape>
            </v:group>
            <v:group style="position:absolute;left:10080;top:15424;width:471;height:2" coordorigin="10080,15424" coordsize="471,2">
              <v:shape style="position:absolute;left:10080;top:15424;width:471;height:2" coordorigin="10080,15424" coordsize="471,0" path="m10080,15424l10552,15424e" filled="f" stroked="t" strokeweight=".47616pt" strokecolor="#676767">
                <v:path arrowok="t"/>
              </v:shape>
            </v:group>
            <v:group style="position:absolute;left:11480;top:14324;width:2;height:1128" coordorigin="11480,14324" coordsize="2,1128">
              <v:shape style="position:absolute;left:11480;top:14324;width:2;height:1128" coordorigin="11480,14324" coordsize="0,1128" path="m11480,15452l11480,14324e" filled="f" stroked="t" strokeweight=".47616pt" strokecolor="#70707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55"/>
        </w:rPr>
        <w:t>::c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52" w:after="0" w:line="240" w:lineRule="auto"/>
        <w:ind w:right="-88"/>
        <w:jc w:val="left"/>
        <w:tabs>
          <w:tab w:pos="32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AFAFB1"/>
          <w:spacing w:val="-11"/>
          <w:w w:val="72"/>
          <w:position w:val="2"/>
        </w:rPr>
        <w:t>.</w:t>
      </w:r>
      <w:r>
        <w:rPr>
          <w:rFonts w:ascii="Arial" w:hAnsi="Arial" w:cs="Arial" w:eastAsia="Arial"/>
          <w:sz w:val="28"/>
          <w:szCs w:val="28"/>
          <w:color w:val="747577"/>
          <w:spacing w:val="0"/>
          <w:w w:val="72"/>
          <w:position w:val="2"/>
        </w:rPr>
        <w:t>.</w:t>
      </w:r>
      <w:r>
        <w:rPr>
          <w:rFonts w:ascii="Arial" w:hAnsi="Arial" w:cs="Arial" w:eastAsia="Arial"/>
          <w:sz w:val="28"/>
          <w:szCs w:val="28"/>
          <w:color w:val="747577"/>
          <w:spacing w:val="-55"/>
          <w:w w:val="72"/>
          <w:position w:val="2"/>
        </w:rPr>
        <w:t> </w:t>
      </w:r>
      <w:r>
        <w:rPr>
          <w:rFonts w:ascii="Arial" w:hAnsi="Arial" w:cs="Arial" w:eastAsia="Arial"/>
          <w:sz w:val="28"/>
          <w:szCs w:val="28"/>
          <w:color w:val="747577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8"/>
          <w:szCs w:val="28"/>
          <w:color w:val="747577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9"/>
          <w:szCs w:val="29"/>
          <w:color w:val="AFAFB1"/>
          <w:spacing w:val="-6"/>
          <w:w w:val="52"/>
          <w:position w:val="0"/>
        </w:rPr>
        <w:t>-</w:t>
      </w:r>
      <w:r>
        <w:rPr>
          <w:rFonts w:ascii="Arial" w:hAnsi="Arial" w:cs="Arial" w:eastAsia="Arial"/>
          <w:sz w:val="32"/>
          <w:szCs w:val="32"/>
          <w:color w:val="AFAFB1"/>
          <w:spacing w:val="0"/>
          <w:w w:val="88"/>
          <w:position w:val="0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AFAFB1"/>
          <w:spacing w:val="10"/>
          <w:w w:val="47"/>
        </w:rPr>
        <w:t>.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</w:rPr>
        <w:t>J</w:t>
      </w:r>
      <w:r>
        <w:rPr>
          <w:rFonts w:ascii="Arial" w:hAnsi="Arial" w:cs="Arial" w:eastAsia="Arial"/>
          <w:sz w:val="20"/>
          <w:szCs w:val="20"/>
          <w:color w:val="3A3A3A"/>
          <w:spacing w:val="11"/>
          <w:w w:val="100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AFAFB1"/>
          <w:spacing w:val="-93"/>
          <w:w w:val="88"/>
          <w:position w:val="-9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3A3A3A"/>
          <w:spacing w:val="-108"/>
          <w:w w:val="102"/>
          <w:position w:val="-9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color w:val="AFAFB1"/>
          <w:spacing w:val="0"/>
          <w:w w:val="88"/>
          <w:position w:val="-9"/>
        </w:rPr>
        <w:t>,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62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A3A3A"/>
          <w:w w:val="97"/>
        </w:rPr>
        <w:t>Itfaiy</w:t>
      </w:r>
      <w:r>
        <w:rPr>
          <w:rFonts w:ascii="Arial" w:hAnsi="Arial" w:cs="Arial" w:eastAsia="Arial"/>
          <w:sz w:val="20"/>
          <w:szCs w:val="20"/>
          <w:color w:val="3A3A3A"/>
          <w:w w:val="98"/>
        </w:rPr>
        <w:t>e</w:t>
      </w:r>
      <w:r>
        <w:rPr>
          <w:rFonts w:ascii="Arial" w:hAnsi="Arial" w:cs="Arial" w:eastAsia="Arial"/>
          <w:sz w:val="20"/>
          <w:szCs w:val="20"/>
          <w:color w:val="3A3A3A"/>
          <w:spacing w:val="-26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89"/>
        </w:rPr>
        <w:t>Kuze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89"/>
        </w:rPr>
        <w:t>y</w:t>
      </w:r>
      <w:r>
        <w:rPr>
          <w:rFonts w:ascii="Arial" w:hAnsi="Arial" w:cs="Arial" w:eastAsia="Arial"/>
          <w:sz w:val="20"/>
          <w:szCs w:val="20"/>
          <w:color w:val="3A3A3A"/>
          <w:spacing w:val="-11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89"/>
          <w:i/>
        </w:rPr>
        <w:t>Bölg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89"/>
          <w:i/>
        </w:rPr>
        <w:t>e</w:t>
      </w:r>
      <w:r>
        <w:rPr>
          <w:rFonts w:ascii="Arial" w:hAnsi="Arial" w:cs="Arial" w:eastAsia="Arial"/>
          <w:sz w:val="20"/>
          <w:szCs w:val="20"/>
          <w:color w:val="3A3A3A"/>
          <w:spacing w:val="16"/>
          <w:w w:val="89"/>
          <w:i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Şof.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20" w:right="280"/>
          <w:cols w:num="4" w:equalWidth="0">
            <w:col w:w="616" w:space="640"/>
            <w:col w:w="457" w:space="257"/>
            <w:col w:w="2323" w:space="610"/>
            <w:col w:w="6417"/>
          </w:cols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13" w:lineRule="auto"/>
        <w:ind w:left="588" w:right="-151" w:firstLine="-268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7"/>
          <w:szCs w:val="87"/>
          <w:color w:val="363636"/>
          <w:spacing w:val="-798"/>
          <w:w w:val="167"/>
          <w:b/>
          <w:bCs/>
          <w:position w:val="12"/>
        </w:rPr>
        <w:t>1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35"/>
          <w:position w:val="0"/>
        </w:rPr>
        <w:t>i</w:t>
      </w:r>
      <w:r>
        <w:rPr>
          <w:rFonts w:ascii="Arial" w:hAnsi="Arial" w:cs="Arial" w:eastAsia="Arial"/>
          <w:sz w:val="16"/>
          <w:szCs w:val="16"/>
          <w:color w:val="363636"/>
          <w:spacing w:val="-33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9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9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3"/>
          <w:b/>
          <w:bCs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3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7"/>
          <w:position w:val="0"/>
        </w:rPr>
        <w:t>SELEDIYESI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4" w:lineRule="auto"/>
        <w:ind w:left="372" w:right="454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87.679993pt;margin-top:-6.476318pt;width:51.84pt;height:48pt;mso-position-horizontal-relative:page;mso-position-vertical-relative:paragraph;z-index:-15748" type="#_x0000_t75">
            <v:imagedata r:id="rId2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7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7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6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3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6"/>
        </w:rPr>
        <w:t>BAŞKANLlCii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8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6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26" w:lineRule="exact"/>
        <w:ind w:left="1118" w:right="536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7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20" w:bottom="280" w:left="200" w:right="160"/>
          <w:cols w:num="2" w:equalWidth="0">
            <w:col w:w="1619" w:space="1570"/>
            <w:col w:w="8371"/>
          </w:cols>
        </w:sectPr>
      </w:pPr>
      <w:rPr/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160"/>
        </w:sectPr>
      </w:pPr>
      <w:rPr/>
    </w:p>
    <w:p>
      <w:pPr>
        <w:spacing w:before="85" w:after="0" w:line="240" w:lineRule="auto"/>
        <w:ind w:left="123" w:right="-20"/>
        <w:jc w:val="left"/>
        <w:tabs>
          <w:tab w:pos="1480" w:val="left"/>
          <w:tab w:pos="3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07/05/2017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28" w:right="-20"/>
        <w:jc w:val="left"/>
        <w:tabs>
          <w:tab w:pos="1480" w:val="left"/>
          <w:tab w:pos="3040" w:val="left"/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07/05/2017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2834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27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Dalya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Sakızlıkoy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1"/>
        </w:rPr>
        <w:t>ÇBŞME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123" w:right="-69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32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-1"/>
        </w:rPr>
        <w:t>alya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Sakızlıko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494B4D"/>
          <w:spacing w:val="0"/>
          <w:w w:val="100"/>
          <w:position w:val="-1"/>
        </w:rPr>
        <w:t>ÇEŞME</w:t>
      </w:r>
      <w:r>
        <w:rPr>
          <w:rFonts w:ascii="Arial" w:hAnsi="Arial" w:cs="Arial" w:eastAsia="Arial"/>
          <w:sz w:val="18"/>
          <w:szCs w:val="18"/>
          <w:color w:val="494B4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-iZMİR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22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1:18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12"/>
        </w:rPr>
        <w:t>e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81"/>
        </w:rPr>
        <w:t>ı:</w:t>
      </w:r>
      <w:r>
        <w:rPr>
          <w:rFonts w:ascii="Arial" w:hAnsi="Arial" w:cs="Arial" w:eastAsia="Arial"/>
          <w:sz w:val="25"/>
          <w:szCs w:val="25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0535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730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9865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-1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Ayku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160"/>
          <w:cols w:num="2" w:equalWidth="0">
            <w:col w:w="5388" w:space="31"/>
            <w:col w:w="6141"/>
          </w:cols>
        </w:sectPr>
      </w:pPr>
      <w:rPr/>
    </w:p>
    <w:p>
      <w:pPr>
        <w:spacing w:before="29" w:after="0" w:line="214" w:lineRule="exact"/>
        <w:ind w:left="123" w:right="-20"/>
        <w:jc w:val="left"/>
        <w:tabs>
          <w:tab w:pos="1480" w:val="left"/>
          <w:tab w:pos="4540" w:val="left"/>
          <w:tab w:pos="8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-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7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160"/>
        </w:sectPr>
      </w:pPr>
      <w:rPr/>
    </w:p>
    <w:p>
      <w:pPr>
        <w:spacing w:before="0" w:after="0" w:line="248" w:lineRule="exact"/>
        <w:ind w:left="128" w:right="-20"/>
        <w:jc w:val="left"/>
        <w:tabs>
          <w:tab w:pos="3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157"/>
        </w:rPr>
        <w:t>i</w:t>
      </w:r>
      <w:r>
        <w:rPr>
          <w:rFonts w:ascii="Arial" w:hAnsi="Arial" w:cs="Arial" w:eastAsia="Arial"/>
          <w:sz w:val="24"/>
          <w:szCs w:val="24"/>
          <w:color w:val="363636"/>
          <w:spacing w:val="-60"/>
          <w:w w:val="1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8" w:lineRule="exact"/>
        <w:ind w:left="3540" w:right="-69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Betona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22"/>
          <w:w w:val="100"/>
          <w:position w:val="-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  <w:position w:val="-4"/>
        </w:rPr>
        <w:t>Kag_i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81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1"/>
          <w:position w:val="-4"/>
        </w:rPr>
        <w:t>Ahşap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1" w:after="0" w:line="188" w:lineRule="exact"/>
        <w:ind w:left="10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14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7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D"/>
          <w:w w:val="111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7"/>
          <w:w w:val="100"/>
          <w:u w:val="single" w:color="000000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7"/>
          <w:w w:val="100"/>
          <w:u w:val="single" w:color="0000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7"/>
          <w:w w:val="100"/>
          <w:u w:val="single" w:color="0000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  <w:position w:val="-5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  <w:position w:val="-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D5E5E"/>
          <w:spacing w:val="0"/>
          <w:w w:val="71"/>
          <w:position w:val="-5"/>
        </w:rPr>
        <w:t>_Q!_g</w:t>
      </w:r>
      <w:r>
        <w:rPr>
          <w:rFonts w:ascii="Times New Roman" w:hAnsi="Times New Roman" w:cs="Times New Roman" w:eastAsia="Times New Roman"/>
          <w:sz w:val="22"/>
          <w:szCs w:val="22"/>
          <w:color w:val="5D5E5E"/>
          <w:spacing w:val="1"/>
          <w:w w:val="71"/>
          <w:position w:val="-5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71"/>
          <w:position w:val="-5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9"/>
          <w:w w:val="71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72"/>
          <w:position w:val="-5"/>
        </w:rPr>
        <w:t>ı---</w:t>
      </w:r>
      <w:r>
        <w:rPr>
          <w:rFonts w:ascii="Arial" w:hAnsi="Arial" w:cs="Arial" w:eastAsia="Arial"/>
          <w:sz w:val="21"/>
          <w:szCs w:val="21"/>
          <w:color w:val="363636"/>
          <w:spacing w:val="-5"/>
          <w:w w:val="73"/>
          <w:position w:val="-5"/>
        </w:rPr>
        <w:t>-</w:t>
      </w:r>
      <w:r>
        <w:rPr>
          <w:rFonts w:ascii="Arial" w:hAnsi="Arial" w:cs="Arial" w:eastAsia="Arial"/>
          <w:sz w:val="21"/>
          <w:szCs w:val="21"/>
          <w:color w:val="5D5E5E"/>
          <w:spacing w:val="0"/>
          <w:w w:val="361"/>
          <w:position w:val="-5"/>
        </w:rPr>
        <w:t>---</w:t>
      </w:r>
      <w:r>
        <w:rPr>
          <w:rFonts w:ascii="Arial" w:hAnsi="Arial" w:cs="Arial" w:eastAsia="Arial"/>
          <w:sz w:val="21"/>
          <w:szCs w:val="21"/>
          <w:color w:val="5D5E5E"/>
          <w:spacing w:val="27"/>
          <w:w w:val="100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374"/>
          <w:position w:val="-5"/>
        </w:rPr>
        <w:t>---</w:t>
      </w:r>
      <w:r>
        <w:rPr>
          <w:rFonts w:ascii="Arial" w:hAnsi="Arial" w:cs="Arial" w:eastAsia="Arial"/>
          <w:sz w:val="21"/>
          <w:szCs w:val="21"/>
          <w:color w:val="363636"/>
          <w:spacing w:val="-160"/>
          <w:w w:val="374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5D5E5E"/>
          <w:spacing w:val="0"/>
          <w:w w:val="374"/>
          <w:position w:val="-5"/>
        </w:rPr>
        <w:t>---</w:t>
      </w:r>
      <w:r>
        <w:rPr>
          <w:rFonts w:ascii="Arial" w:hAnsi="Arial" w:cs="Arial" w:eastAsia="Arial"/>
          <w:sz w:val="21"/>
          <w:szCs w:val="21"/>
          <w:color w:val="5D5E5E"/>
          <w:spacing w:val="-160"/>
          <w:w w:val="374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374"/>
          <w:position w:val="-5"/>
        </w:rPr>
        <w:t>---</w:t>
      </w:r>
      <w:r>
        <w:rPr>
          <w:rFonts w:ascii="Arial" w:hAnsi="Arial" w:cs="Arial" w:eastAsia="Arial"/>
          <w:sz w:val="21"/>
          <w:szCs w:val="21"/>
          <w:color w:val="363636"/>
          <w:spacing w:val="-160"/>
          <w:w w:val="374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5D5E5E"/>
          <w:spacing w:val="0"/>
          <w:w w:val="374"/>
          <w:position w:val="-5"/>
        </w:rPr>
        <w:t>--</w:t>
      </w:r>
      <w:r>
        <w:rPr>
          <w:rFonts w:ascii="Arial" w:hAnsi="Arial" w:cs="Arial" w:eastAsia="Arial"/>
          <w:sz w:val="21"/>
          <w:szCs w:val="21"/>
          <w:color w:val="5D5E5E"/>
          <w:spacing w:val="0"/>
          <w:w w:val="100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5D5E5E"/>
          <w:spacing w:val="-25"/>
          <w:w w:val="100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361"/>
          <w:position w:val="-5"/>
        </w:rPr>
        <w:t>---</w:t>
      </w:r>
      <w:r>
        <w:rPr>
          <w:rFonts w:ascii="Arial" w:hAnsi="Arial" w:cs="Arial" w:eastAsia="Arial"/>
          <w:sz w:val="21"/>
          <w:szCs w:val="21"/>
          <w:color w:val="363636"/>
          <w:spacing w:val="-125"/>
          <w:w w:val="361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5D5E5E"/>
          <w:spacing w:val="0"/>
          <w:w w:val="138"/>
          <w:position w:val="-5"/>
        </w:rPr>
        <w:t>---ı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160"/>
          <w:cols w:num="2" w:equalWidth="0">
            <w:col w:w="5540" w:space="288"/>
            <w:col w:w="5732"/>
          </w:cols>
        </w:sectPr>
      </w:pPr>
      <w:rPr/>
    </w:p>
    <w:p>
      <w:pPr>
        <w:spacing w:before="0" w:after="0" w:line="412" w:lineRule="exact"/>
        <w:ind w:right="-20"/>
        <w:jc w:val="right"/>
        <w:tabs>
          <w:tab w:pos="580" w:val="left"/>
          <w:tab w:pos="110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262626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262626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262626"/>
          <w:w w:val="100"/>
          <w:position w:val="-1"/>
        </w:rPr>
      </w:r>
      <w:r>
        <w:rPr>
          <w:rFonts w:ascii="Arial" w:hAnsi="Arial" w:cs="Arial" w:eastAsia="Arial"/>
          <w:sz w:val="26"/>
          <w:szCs w:val="26"/>
          <w:color w:val="494B4D"/>
          <w:w w:val="52"/>
          <w:b/>
          <w:bCs/>
          <w:position w:val="-1"/>
        </w:rPr>
        <w:t>ı</w:t>
      </w:r>
      <w:r>
        <w:rPr>
          <w:rFonts w:ascii="Arial" w:hAnsi="Arial" w:cs="Arial" w:eastAsia="Arial"/>
          <w:sz w:val="26"/>
          <w:szCs w:val="26"/>
          <w:color w:val="494B4D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494B4D"/>
          <w:w w:val="100"/>
          <w:b/>
          <w:bCs/>
          <w:position w:val="-1"/>
        </w:rPr>
      </w:r>
      <w:r>
        <w:rPr>
          <w:rFonts w:ascii="Arial" w:hAnsi="Arial" w:cs="Arial" w:eastAsia="Arial"/>
          <w:sz w:val="42"/>
          <w:szCs w:val="42"/>
          <w:color w:val="BFBFBF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50"/>
          <w:b/>
          <w:bCs/>
        </w:rPr>
        <w:t>1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00"/>
          <w:b/>
          <w:bCs/>
        </w:rPr>
      </w:r>
      <w:r>
        <w:rPr>
          <w:rFonts w:ascii="Arial" w:hAnsi="Arial" w:cs="Arial" w:eastAsia="Arial"/>
          <w:sz w:val="14"/>
          <w:szCs w:val="14"/>
          <w:color w:val="ACACAC"/>
          <w:spacing w:val="0"/>
          <w:w w:val="50"/>
          <w:position w:val="10"/>
        </w:rPr>
        <w:t>1</w:t>
      </w:r>
      <w:r>
        <w:rPr>
          <w:rFonts w:ascii="Arial" w:hAnsi="Arial" w:cs="Arial" w:eastAsia="Arial"/>
          <w:sz w:val="14"/>
          <w:szCs w:val="14"/>
          <w:color w:val="ACACAC"/>
          <w:spacing w:val="0"/>
          <w:w w:val="5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ACACAC"/>
          <w:spacing w:val="3"/>
          <w:w w:val="5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95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160"/>
          <w:cols w:num="2" w:equalWidth="0">
            <w:col w:w="5499" w:space="709"/>
            <w:col w:w="5352"/>
          </w:cols>
        </w:sectPr>
      </w:pPr>
      <w:rPr/>
    </w:p>
    <w:p>
      <w:pPr>
        <w:spacing w:before="0" w:after="0" w:line="194" w:lineRule="exact"/>
        <w:ind w:left="12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62" w:right="-20"/>
        <w:jc w:val="left"/>
        <w:tabs>
          <w:tab w:pos="3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29"/>
        </w:rPr>
        <w:t>alıibi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59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iKlracı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240" w:lineRule="auto"/>
        <w:ind w:left="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43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3"/>
          <w:w w:val="1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20"/>
          <w:w w:val="1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itfai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ERTANZAN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tabs>
          <w:tab w:pos="2600" w:val="left"/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76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8"/>
          <w:w w:val="176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494B4D"/>
          <w:spacing w:val="0"/>
          <w:w w:val="104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494B4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-4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52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5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53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6"/>
        </w:rPr>
        <w:t>:22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Maç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337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160"/>
          <w:cols w:num="2" w:equalWidth="0">
            <w:col w:w="1187" w:space="863"/>
            <w:col w:w="9510"/>
          </w:cols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1" w:lineRule="auto"/>
        <w:ind w:left="2064" w:right="1104" w:firstLine="-194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9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itm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şseÇıkı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0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7" w:lineRule="auto"/>
        <w:ind w:left="118" w:right="-53" w:firstLine="194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D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Adı-Soyadt: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varıldığında,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3" w:after="0" w:line="240" w:lineRule="auto"/>
        <w:ind w:left="2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2" w:lineRule="auto"/>
        <w:ind w:left="204" w:right="4385" w:firstLine="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85" w:right="-20"/>
        <w:jc w:val="left"/>
        <w:tabs>
          <w:tab w:pos="3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6E7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atıklarını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yanınakla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160"/>
          <w:cols w:num="2" w:equalWidth="0">
            <w:col w:w="4240" w:space="150"/>
            <w:col w:w="7170"/>
          </w:cols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9" w:lineRule="exact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7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0" w:after="0" w:line="267" w:lineRule="auto"/>
        <w:ind w:right="-53" w:firstLine="57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8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25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8"/>
          <w:w w:val="25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3" w:lineRule="exact"/>
        <w:ind w:left="71" w:right="-20"/>
        <w:jc w:val="left"/>
        <w:tabs>
          <w:tab w:pos="190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lm3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494B4D"/>
          <w:spacing w:val="0"/>
          <w:w w:val="52"/>
          <w:b/>
          <w:bCs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w w:val="93"/>
        </w:rPr>
        <w:t>ıK.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9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15"/>
        </w:rPr>
        <w:t>.T.K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2"/>
          <w:w w:val="11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6" w:lineRule="exact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494B4D"/>
          <w:spacing w:val="0"/>
          <w:w w:val="52"/>
          <w:b/>
          <w:bCs/>
          <w:position w:val="-1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160"/>
          <w:cols w:num="4" w:equalWidth="0">
            <w:col w:w="1363" w:space="772"/>
            <w:col w:w="1183" w:space="1256"/>
            <w:col w:w="2834" w:space="636"/>
            <w:col w:w="3516"/>
          </w:cols>
        </w:sectPr>
      </w:pPr>
      <w:rPr/>
    </w:p>
    <w:p>
      <w:pPr>
        <w:spacing w:before="0" w:after="0" w:line="202" w:lineRule="exact"/>
        <w:ind w:left="20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atıkları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olmadığı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13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18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0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biriktirilmi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vaziyette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atıklarından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1" w:lineRule="auto"/>
        <w:ind w:left="2050" w:right="88" w:firstLine="-1932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atıklarını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imha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etme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yakılması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160"/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13" w:right="80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Sigarta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57" w:lineRule="auto"/>
        <w:ind w:left="113" w:right="299" w:firstLine="-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0"/>
        </w:rPr>
        <w:t>Ar(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0"/>
        </w:rPr>
        <w:t>lç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99"/>
        </w:rPr>
        <w:t>Edi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</w:rPr>
        <w:t>ldi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13" w:right="58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DönUşU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99" w:right="-4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7" w:right="108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07/05/2017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Çeşme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55" w:right="24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7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:48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3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94B4D"/>
          <w:spacing w:val="0"/>
          <w:w w:val="85"/>
          <w:b/>
          <w:bCs/>
        </w:rPr>
        <w:t>11</w:t>
      </w:r>
      <w:r>
        <w:rPr>
          <w:rFonts w:ascii="Times New Roman" w:hAnsi="Times New Roman" w:cs="Times New Roman" w:eastAsia="Times New Roman"/>
          <w:sz w:val="30"/>
          <w:szCs w:val="30"/>
          <w:color w:val="494B4D"/>
          <w:spacing w:val="13"/>
          <w:w w:val="85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494B4D"/>
          <w:spacing w:val="0"/>
          <w:w w:val="53"/>
          <w:b/>
          <w:bCs/>
        </w:rPr>
        <w:t>MaYıs</w:t>
      </w:r>
      <w:r>
        <w:rPr>
          <w:rFonts w:ascii="Arial" w:hAnsi="Arial" w:cs="Arial" w:eastAsia="Arial"/>
          <w:sz w:val="24"/>
          <w:szCs w:val="24"/>
          <w:color w:val="494B4D"/>
          <w:spacing w:val="22"/>
          <w:w w:val="53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94B4D"/>
          <w:spacing w:val="0"/>
          <w:w w:val="59"/>
          <w:b/>
          <w:bCs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49" w:after="0" w:line="240" w:lineRule="auto"/>
        <w:ind w:left="293" w:right="180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5D5E5E"/>
          <w:spacing w:val="0"/>
          <w:w w:val="100"/>
          <w:i/>
        </w:rPr>
        <w:t>1</w:t>
      </w:r>
      <w:r>
        <w:rPr>
          <w:rFonts w:ascii="Arial" w:hAnsi="Arial" w:cs="Arial" w:eastAsia="Arial"/>
          <w:sz w:val="18"/>
          <w:szCs w:val="18"/>
          <w:color w:val="5D5E5E"/>
          <w:spacing w:val="0"/>
          <w:w w:val="100"/>
          <w:i/>
        </w:rPr>
        <w:t>  </w:t>
      </w:r>
      <w:r>
        <w:rPr>
          <w:rFonts w:ascii="Arial" w:hAnsi="Arial" w:cs="Arial" w:eastAsia="Arial"/>
          <w:sz w:val="18"/>
          <w:szCs w:val="18"/>
          <w:color w:val="5D5E5E"/>
          <w:spacing w:val="1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6E6E70"/>
          <w:spacing w:val="0"/>
          <w:w w:val="100"/>
          <w:i/>
        </w:rPr>
        <w:t>1</w:t>
      </w:r>
      <w:r>
        <w:rPr>
          <w:rFonts w:ascii="Arial" w:hAnsi="Arial" w:cs="Arial" w:eastAsia="Arial"/>
          <w:sz w:val="18"/>
          <w:szCs w:val="18"/>
          <w:color w:val="6E6E70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5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-1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160"/>
          <w:cols w:num="5" w:equalWidth="0">
            <w:col w:w="1926" w:space="124"/>
            <w:col w:w="2996" w:space="298"/>
            <w:col w:w="1480" w:space="200"/>
            <w:col w:w="1070" w:space="477"/>
            <w:col w:w="298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4.357895pt;margin-top:26.856548pt;width:567.908146pt;height:787.965615pt;mso-position-horizontal-relative:page;mso-position-vertical-relative:page;z-index:-15747" coordorigin="287,537" coordsize="11358,15759">
            <v:shape style="position:absolute;left:2266;top:11482;width:2630;height:1229" type="#_x0000_t75">
              <v:imagedata r:id="rId24" o:title=""/>
            </v:shape>
            <v:group style="position:absolute;left:2240;top:3982;width:2;height:12303" coordorigin="2240,3982" coordsize="2,12303">
              <v:shape style="position:absolute;left:2240;top:3982;width:2;height:12303" coordorigin="2240,3982" coordsize="0,12303" path="m2240,16285l2240,3982e" filled="f" stroked="t" strokeweight=".711962pt" strokecolor="#5B5B5B">
                <v:path arrowok="t"/>
              </v:shape>
            </v:group>
            <v:group style="position:absolute;left:318;top:554;width:11306;height:2" coordorigin="318,554" coordsize="11306,2">
              <v:shape style="position:absolute;left:318;top:554;width:11306;height:2" coordorigin="318,554" coordsize="11306,0" path="m318,554l11624,554e" filled="f" stroked="t" strokeweight=".711962pt" strokecolor="#5B5B5B">
                <v:path arrowok="t"/>
              </v:shape>
            </v:group>
            <v:group style="position:absolute;left:2245;top:554;width:2;height:1480" coordorigin="2245,554" coordsize="2,1480">
              <v:shape style="position:absolute;left:2245;top:554;width:2;height:1480" coordorigin="2245,554" coordsize="0,1480" path="m2245,2034l2245,554e" filled="f" stroked="t" strokeweight=".711962pt" strokecolor="#7C7C7C">
                <v:path arrowok="t"/>
              </v:shape>
            </v:group>
            <v:group style="position:absolute;left:8973;top:544;width:2;height:1485" coordorigin="8973,544" coordsize="2,1485">
              <v:shape style="position:absolute;left:8973;top:544;width:2;height:1485" coordorigin="8973,544" coordsize="0,1485" path="m8973,2029l8973,544e" filled="f" stroked="t" strokeweight=".711962pt" strokecolor="#4B4B4B">
                <v:path arrowok="t"/>
              </v:shape>
            </v:group>
            <v:group style="position:absolute;left:11629;top:549;width:2;height:15740" coordorigin="11629,549" coordsize="2,15740">
              <v:shape style="position:absolute;left:11629;top:549;width:2;height:15740" coordorigin="11629,549" coordsize="0,15740" path="m11629,16289l11629,549e" filled="f" stroked="t" strokeweight=".711962pt" strokecolor="#939393">
                <v:path arrowok="t"/>
              </v:shape>
            </v:group>
            <v:group style="position:absolute;left:328;top:2024;width:11306;height:2" coordorigin="328,2024" coordsize="11306,2">
              <v:shape style="position:absolute;left:328;top:2024;width:11306;height:2" coordorigin="328,2024" coordsize="11306,0" path="m328,2024l11633,2024e" filled="f" stroked="t" strokeweight=".711962pt" strokecolor="#575757">
                <v:path arrowok="t"/>
              </v:shape>
            </v:group>
            <v:group style="position:absolute;left:323;top:2263;width:11311;height:2" coordorigin="323,2263" coordsize="11311,2">
              <v:shape style="position:absolute;left:323;top:2263;width:11311;height:2" coordorigin="323,2263" coordsize="11311,0" path="m323,2263l11633,2263e" filled="f" stroked="t" strokeweight=".711962pt" strokecolor="#5B5B5B">
                <v:path arrowok="t"/>
              </v:shape>
            </v:group>
            <v:group style="position:absolute;left:323;top:2504;width:11306;height:2" coordorigin="323,2504" coordsize="11306,2">
              <v:shape style="position:absolute;left:323;top:2504;width:11306;height:2" coordorigin="323,2504" coordsize="11306,0" path="m323,2504l11629,2504e" filled="f" stroked="t" strokeweight=".711962pt" strokecolor="#575757">
                <v:path arrowok="t"/>
              </v:shape>
            </v:group>
            <v:group style="position:absolute;left:318;top:2743;width:11315;height:2" coordorigin="318,2743" coordsize="11315,2">
              <v:shape style="position:absolute;left:318;top:2743;width:11315;height:2" coordorigin="318,2743" coordsize="11315,0" path="m318,2743l11633,2743e" filled="f" stroked="t" strokeweight=".711962pt" strokecolor="#5B5B5B">
                <v:path arrowok="t"/>
              </v:shape>
            </v:group>
            <v:group style="position:absolute;left:318;top:2984;width:11320;height:2" coordorigin="318,2984" coordsize="11320,2">
              <v:shape style="position:absolute;left:318;top:2984;width:11320;height:2" coordorigin="318,2984" coordsize="11320,0" path="m318,2984l11638,2984e" filled="f" stroked="t" strokeweight=".711962pt" strokecolor="#6B6B6B">
                <v:path arrowok="t"/>
              </v:shape>
            </v:group>
            <v:group style="position:absolute;left:3719;top:3218;width:2;height:773" coordorigin="3719,3218" coordsize="2,773">
              <v:shape style="position:absolute;left:3719;top:3218;width:2;height:773" coordorigin="3719,3218" coordsize="0,773" path="m3719,3991l3719,3218e" filled="f" stroked="t" strokeweight=".474641pt" strokecolor="#3B3B3B">
                <v:path arrowok="t"/>
              </v:shape>
            </v:group>
            <v:group style="position:absolute;left:7039;top:3218;width:2;height:773" coordorigin="7039,3218" coordsize="2,773">
              <v:shape style="position:absolute;left:7039;top:3218;width:2;height:773" coordorigin="7039,3218" coordsize="0,773" path="m7039,3991l7039,3218e" filled="f" stroked="t" strokeweight=".711962pt" strokecolor="#545454">
                <v:path arrowok="t"/>
              </v:shape>
            </v:group>
            <v:group style="position:absolute;left:323;top:3223;width:11311;height:2" coordorigin="323,3223" coordsize="11311,2">
              <v:shape style="position:absolute;left:323;top:3223;width:11311;height:2" coordorigin="323,3223" coordsize="11311,0" path="m323,3223l11633,3223e" filled="f" stroked="t" strokeweight=".711962pt" strokecolor="#6B6B6B">
                <v:path arrowok="t"/>
              </v:shape>
            </v:group>
            <v:group style="position:absolute;left:328;top:3986;width:11311;height:2" coordorigin="328,3986" coordsize="11311,2">
              <v:shape style="position:absolute;left:328;top:3986;width:11311;height:2" coordorigin="328,3986" coordsize="11311,0" path="m328,3986l11638,3986e" filled="f" stroked="t" strokeweight=".711962pt" strokecolor="#4F4F4F">
                <v:path arrowok="t"/>
              </v:shape>
            </v:group>
            <v:group style="position:absolute;left:328;top:4263;width:11306;height:2" coordorigin="328,4263" coordsize="11306,2">
              <v:shape style="position:absolute;left:328;top:4263;width:11306;height:2" coordorigin="328,4263" coordsize="11306,0" path="m328,4263l11633,4263e" filled="f" stroked="t" strokeweight=".711962pt" strokecolor="#575757">
                <v:path arrowok="t"/>
              </v:shape>
            </v:group>
            <v:group style="position:absolute;left:2236;top:4502;width:9398;height:2" coordorigin="2236,4502" coordsize="9398,2">
              <v:shape style="position:absolute;left:2236;top:4502;width:9398;height:2" coordorigin="2236,4502" coordsize="9398,0" path="m2236,4502l11633,4502e" filled="f" stroked="t" strokeweight=".711962pt" strokecolor="#575757">
                <v:path arrowok="t"/>
              </v:shape>
            </v:group>
            <v:group style="position:absolute;left:4775;top:4497;width:2;height:2177" coordorigin="4775,4497" coordsize="2,2177">
              <v:shape style="position:absolute;left:4775;top:4497;width:2;height:2177" coordorigin="4775,4497" coordsize="0,2177" path="m4775,6674l4775,4497e" filled="f" stroked="t" strokeweight=".711962pt" strokecolor="#4F4F4F">
                <v:path arrowok="t"/>
              </v:shape>
            </v:group>
            <v:group style="position:absolute;left:4765;top:4989;width:6873;height:2" coordorigin="4765,4989" coordsize="6873,2">
              <v:shape style="position:absolute;left:4765;top:4989;width:6873;height:2" coordorigin="4765,4989" coordsize="6873,0" path="m4765,4989l11638,4989e" filled="f" stroked="t" strokeweight=".711962pt" strokecolor="#5B5B5B">
                <v:path arrowok="t"/>
              </v:shape>
            </v:group>
            <v:group style="position:absolute;left:4770;top:5228;width:6868;height:2" coordorigin="4770,5228" coordsize="6868,2">
              <v:shape style="position:absolute;left:4770;top:5228;width:6868;height:2" coordorigin="4770,5228" coordsize="6868,0" path="m4770,5228l11638,5228e" filled="f" stroked="t" strokeweight=".711962pt" strokecolor="#5B5B5B">
                <v:path arrowok="t"/>
              </v:shape>
            </v:group>
            <v:group style="position:absolute;left:4770;top:5469;width:6868;height:2" coordorigin="4770,5469" coordsize="6868,2">
              <v:shape style="position:absolute;left:4770;top:5469;width:6868;height:2" coordorigin="4770,5469" coordsize="6868,0" path="m4770,5469l11638,5469e" filled="f" stroked="t" strokeweight=".711962pt" strokecolor="#5B5B5B">
                <v:path arrowok="t"/>
              </v:shape>
            </v:group>
            <v:group style="position:absolute;left:2236;top:5710;width:9398;height:2" coordorigin="2236,5710" coordsize="9398,2">
              <v:shape style="position:absolute;left:2236;top:5710;width:9398;height:2" coordorigin="2236,5710" coordsize="9398,0" path="m2236,5710l11633,5710e" filled="f" stroked="t" strokeweight=".711962pt" strokecolor="#5B5B5B">
                <v:path arrowok="t"/>
              </v:shape>
            </v:group>
            <v:group style="position:absolute;left:313;top:5949;width:11320;height:2" coordorigin="313,5949" coordsize="11320,2">
              <v:shape style="position:absolute;left:313;top:5949;width:11320;height:2" coordorigin="313,5949" coordsize="11320,0" path="m313,5949l11633,5949e" filled="f" stroked="t" strokeweight=".711962pt" strokecolor="#5B5B5B">
                <v:path arrowok="t"/>
              </v:shape>
            </v:group>
            <v:group style="position:absolute;left:2236;top:6421;width:9403;height:2" coordorigin="2236,6421" coordsize="9403,2">
              <v:shape style="position:absolute;left:2236;top:6421;width:9403;height:2" coordorigin="2236,6421" coordsize="9403,0" path="m2236,6421l11638,6421e" filled="f" stroked="t" strokeweight=".711962pt" strokecolor="#575757">
                <v:path arrowok="t"/>
              </v:shape>
            </v:group>
            <v:group style="position:absolute;left:2236;top:6665;width:9398;height:2" coordorigin="2236,6665" coordsize="9398,2">
              <v:shape style="position:absolute;left:2236;top:6665;width:9398;height:2" coordorigin="2236,6665" coordsize="9398,0" path="m2236,6665l11633,6665e" filled="f" stroked="t" strokeweight=".711962pt" strokecolor="#575757">
                <v:path arrowok="t"/>
              </v:shape>
            </v:group>
            <v:group style="position:absolute;left:7661;top:5944;width:2;height:726" coordorigin="7661,5944" coordsize="2,726">
              <v:shape style="position:absolute;left:7661;top:5944;width:2;height:726" coordorigin="7661,5944" coordsize="0,726" path="m7661,6669l7661,5944e" filled="f" stroked="t" strokeweight=".949282pt" strokecolor="#575757">
                <v:path arrowok="t"/>
              </v:shape>
            </v:group>
            <v:group style="position:absolute;left:318;top:6903;width:11315;height:2" coordorigin="318,6903" coordsize="11315,2">
              <v:shape style="position:absolute;left:318;top:6903;width:11315;height:2" coordorigin="318,6903" coordsize="11315,0" path="m318,6903l11633,6903e" filled="f" stroked="t" strokeweight=".711962pt" strokecolor="#5B5B5B">
                <v:path arrowok="t"/>
              </v:shape>
            </v:group>
            <v:group style="position:absolute;left:4775;top:7371;width:2;height:735" coordorigin="4775,7371" coordsize="2,735">
              <v:shape style="position:absolute;left:4775;top:7371;width:2;height:735" coordorigin="4775,7371" coordsize="0,735" path="m4775,8106l4775,7371e" filled="f" stroked="t" strokeweight=".711962pt" strokecolor="#444444">
                <v:path arrowok="t"/>
              </v:shape>
            </v:group>
            <v:group style="position:absolute;left:304;top:7376;width:11334;height:2" coordorigin="304,7376" coordsize="11334,2">
              <v:shape style="position:absolute;left:304;top:7376;width:11334;height:2" coordorigin="304,7376" coordsize="11334,0" path="m304,7376l11638,7376e" filled="f" stroked="t" strokeweight=".711962pt" strokecolor="#575757">
                <v:path arrowok="t"/>
              </v:shape>
            </v:group>
            <v:group style="position:absolute;left:4770;top:7615;width:6868;height:2" coordorigin="4770,7615" coordsize="6868,2">
              <v:shape style="position:absolute;left:4770;top:7615;width:6868;height:2" coordorigin="4770,7615" coordsize="6868,0" path="m4770,7615l11638,7615e" filled="f" stroked="t" strokeweight=".711962pt" strokecolor="#575757">
                <v:path arrowok="t"/>
              </v:shape>
            </v:group>
            <v:group style="position:absolute;left:4770;top:7858;width:6868;height:2" coordorigin="4770,7858" coordsize="6868,2">
              <v:shape style="position:absolute;left:4770;top:7858;width:6868;height:2" coordorigin="4770,7858" coordsize="6868,0" path="m4770,7858l11638,7858e" filled="f" stroked="t" strokeweight=".711962pt" strokecolor="#606060">
                <v:path arrowok="t"/>
              </v:shape>
            </v:group>
            <v:group style="position:absolute;left:318;top:8097;width:11315;height:2" coordorigin="318,8097" coordsize="11315,2">
              <v:shape style="position:absolute;left:318;top:8097;width:11315;height:2" coordorigin="318,8097" coordsize="11315,0" path="m318,8097l11633,8097e" filled="f" stroked="t" strokeweight=".711962pt" strokecolor="#5B5B5B">
                <v:path arrowok="t"/>
              </v:shape>
            </v:group>
            <v:group style="position:absolute;left:309;top:8904;width:11330;height:2" coordorigin="309,8904" coordsize="11330,2">
              <v:shape style="position:absolute;left:309;top:8904;width:11330;height:2" coordorigin="309,8904" coordsize="11330,0" path="m309,8904l11638,8904e" filled="f" stroked="t" strokeweight=".711962pt" strokecolor="#575757">
                <v:path arrowok="t"/>
              </v:shape>
            </v:group>
            <v:group style="position:absolute;left:313;top:9744;width:11325;height:2" coordorigin="313,9744" coordsize="11325,2">
              <v:shape style="position:absolute;left:313;top:9744;width:11325;height:2" coordorigin="313,9744" coordsize="11325,0" path="m313,9744l11638,9744e" filled="f" stroked="t" strokeweight=".711962pt" strokecolor="#575757">
                <v:path arrowok="t"/>
              </v:shape>
            </v:group>
            <v:group style="position:absolute;left:309;top:9987;width:11330;height:2" coordorigin="309,9987" coordsize="11330,2">
              <v:shape style="position:absolute;left:309;top:9987;width:11330;height:2" coordorigin="309,9987" coordsize="11330,0" path="m309,9987l11638,9987e" filled="f" stroked="t" strokeweight=".711962pt" strokecolor="#5B5B5B">
                <v:path arrowok="t"/>
              </v:shape>
            </v:group>
            <v:group style="position:absolute;left:294;top:10229;width:11344;height:2" coordorigin="294,10229" coordsize="11344,2">
              <v:shape style="position:absolute;left:294;top:10229;width:11344;height:2" coordorigin="294,10229" coordsize="11344,0" path="m294,10229l11638,10229e" filled="f" stroked="t" strokeweight=".711962pt" strokecolor="#5B5B5B">
                <v:path arrowok="t"/>
              </v:shape>
            </v:group>
            <v:group style="position:absolute;left:1566;top:10938;width:2;height:5342" coordorigin="1566,10938" coordsize="2,5342">
              <v:shape style="position:absolute;left:1566;top:10938;width:2;height:5342" coordorigin="1566,10938" coordsize="0,5342" path="m1566,16280l1566,10938e" filled="f" stroked="t" strokeweight=".711962pt" strokecolor="#4B4B4B">
                <v:path arrowok="t"/>
              </v:shape>
            </v:group>
            <v:group style="position:absolute;left:313;top:11191;width:11325;height:2" coordorigin="313,11191" coordsize="11325,2">
              <v:shape style="position:absolute;left:313;top:11191;width:11325;height:2" coordorigin="313,11191" coordsize="11325,0" path="m313,11191l11638,11191e" filled="f" stroked="t" strokeweight=".711962pt" strokecolor="#5B5B5B">
                <v:path arrowok="t"/>
              </v:shape>
            </v:group>
            <v:group style="position:absolute;left:304;top:13267;width:1937;height:2" coordorigin="304,13267" coordsize="1937,2">
              <v:shape style="position:absolute;left:304;top:13267;width:1937;height:2" coordorigin="304,13267" coordsize="1937,0" path="m304,13267l2240,13267e" filled="f" stroked="t" strokeweight=".711962pt" strokecolor="#5B5B5B">
                <v:path arrowok="t"/>
              </v:shape>
            </v:group>
            <v:group style="position:absolute;left:309;top:16275;width:11330;height:2" coordorigin="309,16275" coordsize="11330,2">
              <v:shape style="position:absolute;left:309;top:16275;width:11330;height:2" coordorigin="309,16275" coordsize="11330,0" path="m309,16275l11638,16275e" filled="f" stroked="t" strokeweight=".711962pt" strokecolor="#606060">
                <v:path arrowok="t"/>
              </v:shape>
            </v:group>
            <v:group style="position:absolute;left:1134;top:11105;width:2;height:5180" coordorigin="1134,11105" coordsize="2,5180">
              <v:shape style="position:absolute;left:1134;top:11105;width:2;height:5180" coordorigin="1134,11105" coordsize="0,5180" path="m1134,16285l1134,11105e" filled="f" stroked="t" strokeweight=".711962pt" strokecolor="#4B4B4B">
                <v:path arrowok="t"/>
              </v:shape>
            </v:group>
            <v:group style="position:absolute;left:7205;top:10704;width:2;height:5581" coordorigin="7205,10704" coordsize="2,5581">
              <v:shape style="position:absolute;left:7205;top:10704;width:2;height:5581" coordorigin="7205,10704" coordsize="0,5581" path="m7205,16285l7205,10704e" filled="f" stroked="t" strokeweight=".711962pt" strokecolor="#545454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32" w:lineRule="exact"/>
        <w:ind w:left="2606" w:right="4962"/>
        <w:jc w:val="center"/>
        <w:rPr>
          <w:rFonts w:ascii="Arial" w:hAnsi="Arial" w:cs="Arial" w:eastAsia="Arial"/>
          <w:sz w:val="58"/>
          <w:szCs w:val="58"/>
        </w:rPr>
      </w:pPr>
      <w:rPr/>
      <w:r>
        <w:rPr/>
        <w:br w:type="column"/>
      </w:r>
      <w:r>
        <w:rPr>
          <w:rFonts w:ascii="Arial" w:hAnsi="Arial" w:cs="Arial" w:eastAsia="Arial"/>
          <w:sz w:val="58"/>
          <w:szCs w:val="58"/>
          <w:color w:val="363636"/>
          <w:w w:val="31"/>
          <w:position w:val="-2"/>
        </w:rPr>
        <w:t>Haka</w:t>
      </w:r>
      <w:r>
        <w:rPr>
          <w:rFonts w:ascii="Arial" w:hAnsi="Arial" w:cs="Arial" w:eastAsia="Arial"/>
          <w:sz w:val="58"/>
          <w:szCs w:val="58"/>
          <w:color w:val="363636"/>
          <w:spacing w:val="23"/>
          <w:w w:val="31"/>
          <w:position w:val="-2"/>
        </w:rPr>
        <w:t>n</w:t>
      </w:r>
      <w:r>
        <w:rPr>
          <w:rFonts w:ascii="Arial" w:hAnsi="Arial" w:cs="Arial" w:eastAsia="Arial"/>
          <w:sz w:val="58"/>
          <w:szCs w:val="58"/>
          <w:color w:val="3F4489"/>
          <w:spacing w:val="0"/>
          <w:w w:val="149"/>
          <w:position w:val="-2"/>
        </w:rPr>
        <w:t>J:</w:t>
      </w:r>
      <w:r>
        <w:rPr>
          <w:rFonts w:ascii="Arial" w:hAnsi="Arial" w:cs="Arial" w:eastAsia="Arial"/>
          <w:sz w:val="58"/>
          <w:szCs w:val="58"/>
          <w:color w:val="3F4489"/>
          <w:spacing w:val="-37"/>
          <w:w w:val="149"/>
          <w:position w:val="-2"/>
        </w:rPr>
        <w:t>:</w:t>
      </w:r>
      <w:r>
        <w:rPr>
          <w:rFonts w:ascii="Arial" w:hAnsi="Arial" w:cs="Arial" w:eastAsia="Arial"/>
          <w:sz w:val="58"/>
          <w:szCs w:val="58"/>
          <w:color w:val="363636"/>
          <w:spacing w:val="0"/>
          <w:w w:val="34"/>
          <w:position w:val="-2"/>
        </w:rPr>
        <w:t>AN</w:t>
      </w:r>
      <w:r>
        <w:rPr>
          <w:rFonts w:ascii="Arial" w:hAnsi="Arial" w:cs="Arial" w:eastAsia="Arial"/>
          <w:sz w:val="58"/>
          <w:szCs w:val="58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3352" w:right="513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118.080002pt;margin-top:-36.898418pt;width:124.800003pt;height:95.040001pt;mso-position-horizontal-relative:page;mso-position-vertical-relative:paragraph;z-index:-15746" type="#_x0000_t75">
            <v:imagedata r:id="rId25" o:title=""/>
          </v:shape>
        </w:pict>
      </w:r>
      <w:r>
        <w:rPr/>
        <w:pict>
          <v:shape style="position:absolute;margin-left:417.600006pt;margin-top:-39.778423pt;width:149.759995pt;height:104.639999pt;mso-position-horizontal-relative:page;mso-position-vertical-relative:paragraph;z-index:-15745" type="#_x0000_t75">
            <v:imagedata r:id="rId26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998" w:right="5292"/>
        <w:jc w:val="center"/>
        <w:rPr>
          <w:rFonts w:ascii="Times New Roman" w:hAnsi="Times New Roman" w:cs="Times New Roman" w:eastAsia="Times New Roman"/>
          <w:sz w:val="54"/>
          <w:szCs w:val="54"/>
        </w:rPr>
      </w:pPr>
      <w:rPr/>
      <w:r>
        <w:rPr>
          <w:rFonts w:ascii="Times New Roman" w:hAnsi="Times New Roman" w:cs="Times New Roman" w:eastAsia="Times New Roman"/>
          <w:sz w:val="54"/>
          <w:szCs w:val="54"/>
          <w:color w:val="3F4489"/>
          <w:spacing w:val="0"/>
          <w:w w:val="302"/>
        </w:rPr>
        <w:t>-,</w:t>
      </w:r>
      <w:r>
        <w:rPr>
          <w:rFonts w:ascii="Times New Roman" w:hAnsi="Times New Roman" w:cs="Times New Roman" w:eastAsia="Times New Roman"/>
          <w:sz w:val="54"/>
          <w:szCs w:val="54"/>
          <w:color w:val="000000"/>
          <w:spacing w:val="0"/>
          <w:w w:val="100"/>
        </w:rPr>
      </w:r>
    </w:p>
    <w:p>
      <w:pPr>
        <w:spacing w:before="25" w:after="0" w:line="240" w:lineRule="auto"/>
        <w:ind w:left="3127" w:right="481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-11"/>
          <w:w w:val="11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ğur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BOZTEPE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3390" w:right="515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200" w:right="160"/>
          <w:cols w:num="2" w:equalWidth="0">
            <w:col w:w="486" w:space="1675"/>
            <w:col w:w="9399"/>
          </w:cols>
        </w:sectPr>
      </w:pPr>
      <w:rPr/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8" w:lineRule="auto"/>
        <w:ind w:left="3634" w:right="4286" w:firstLine="-11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253132pt;margin-top:-4.057662pt;width:48.252017pt;height:39.5pt;mso-position-horizontal-relative:page;mso-position-vertical-relative:paragraph;z-index:-15743" type="#_x0000_t202" filled="f" stroked="f">
            <v:textbox inset="0,0,0,0">
              <w:txbxContent>
                <w:p>
                  <w:pPr>
                    <w:spacing w:before="0" w:after="0" w:line="790" w:lineRule="exact"/>
                    <w:ind w:right="-158"/>
                    <w:jc w:val="left"/>
                    <w:rPr>
                      <w:rFonts w:ascii="Arial" w:hAnsi="Arial" w:cs="Arial" w:eastAsia="Arial"/>
                      <w:sz w:val="79"/>
                      <w:szCs w:val="79"/>
                    </w:rPr>
                  </w:pPr>
                  <w:rPr/>
                  <w:r>
                    <w:rPr>
                      <w:rFonts w:ascii="Arial" w:hAnsi="Arial" w:cs="Arial" w:eastAsia="Arial"/>
                      <w:sz w:val="79"/>
                      <w:szCs w:val="79"/>
                      <w:color w:val="232323"/>
                      <w:spacing w:val="0"/>
                      <w:w w:val="439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79"/>
                      <w:szCs w:val="7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8.989746pt;margin-top:17.154734pt;width:4.955437pt;height:14.5pt;mso-position-horizontal-relative:page;mso-position-vertical-relative:paragraph;z-index:-15742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3"/>
                    <w:jc w:val="left"/>
                    <w:rPr>
                      <w:rFonts w:ascii="Arial" w:hAnsi="Arial" w:cs="Arial" w:eastAsia="Arial"/>
                      <w:sz w:val="29"/>
                      <w:szCs w:val="29"/>
                    </w:rPr>
                  </w:pPr>
                  <w:rPr/>
                  <w:r>
                    <w:rPr>
                      <w:rFonts w:ascii="Arial" w:hAnsi="Arial" w:cs="Arial" w:eastAsia="Arial"/>
                      <w:sz w:val="29"/>
                      <w:szCs w:val="29"/>
                      <w:color w:val="232323"/>
                      <w:spacing w:val="-19"/>
                      <w:w w:val="64"/>
                    </w:rPr>
                    <w:t>.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4B4B4B"/>
                      <w:spacing w:val="0"/>
                      <w:w w:val="81"/>
                    </w:rPr>
                    <w:t>.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8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8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7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7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7"/>
        </w:rPr>
        <w:t>BAŞKANLIÖI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2" w:lineRule="exact"/>
        <w:ind w:left="736" w:right="3667"/>
        <w:jc w:val="center"/>
        <w:tabs>
          <w:tab w:pos="3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position w:val="-1"/>
        </w:rPr>
        <w:t>IZMIA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8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496" w:right="5113"/>
        <w:jc w:val="center"/>
        <w:tabs>
          <w:tab w:pos="4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33333"/>
          <w:spacing w:val="0"/>
          <w:w w:val="76"/>
          <w:b/>
          <w:bCs/>
          <w:position w:val="2"/>
        </w:rPr>
        <w:t>BÜYÜKŞEHIR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b/>
          <w:bCs/>
          <w:position w:val="2"/>
        </w:rPr>
        <w:tab/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  <w:position w:val="-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7"/>
          <w:position w:val="-3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left="576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33333"/>
          <w:spacing w:val="0"/>
          <w:w w:val="83"/>
          <w:position w:val="1"/>
        </w:rPr>
        <w:t>BELEDIYESI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38" w:lineRule="exact"/>
        <w:ind w:left="101" w:right="-20"/>
        <w:jc w:val="left"/>
        <w:tabs>
          <w:tab w:pos="1460" w:val="left"/>
          <w:tab w:pos="2980" w:val="left"/>
          <w:tab w:pos="5340" w:val="left"/>
          <w:tab w:pos="7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Q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:07.05.2017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  <w:position w:val="-1"/>
        </w:rPr>
        <w:t>!Bildi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95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52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45"/>
          <w:position w:val="-1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9"/>
          <w:w w:val="93"/>
          <w:position w:val="-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-1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40"/>
          <w:position w:val="-1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:05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79"/>
          <w:position w:val="-2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7"/>
          <w:w w:val="79"/>
          <w:position w:val="-2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  <w:position w:val="-2"/>
        </w:rPr>
        <w:t>el:05392756547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16" w:right="-20"/>
        <w:jc w:val="left"/>
        <w:tabs>
          <w:tab w:pos="1460" w:val="left"/>
          <w:tab w:pos="2980" w:val="left"/>
          <w:tab w:pos="4360" w:val="left"/>
          <w:tab w:pos="5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w w:val="91"/>
          <w:position w:val="1"/>
        </w:rPr>
        <w:t>Kayı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  <w:position w:val="0"/>
        </w:rPr>
        <w:t>07.05.20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9"/>
          <w:w w:val="100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33333"/>
          <w:spacing w:val="-16"/>
          <w:w w:val="165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2"/>
          <w:position w:val="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0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:2833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  <w:position w:val="-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-1"/>
        </w:rPr>
        <w:t>Sü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51515"/>
          <w:spacing w:val="8"/>
          <w:w w:val="5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"/>
          <w:w w:val="106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  <w:position w:val="-1"/>
        </w:rPr>
        <w:t>yma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  <w:position w:val="-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ZEL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1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1"/>
        </w:rPr>
        <w:t>Bildiri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93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93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1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5"/>
          <w:w w:val="13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0"/>
        </w:rPr>
        <w:t>Vali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Kazım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Diri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5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19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Pa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mlı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0"/>
          <w:w w:val="81"/>
          <w:position w:val="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98"/>
          <w:position w:val="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0"/>
        </w:rPr>
        <w:t>lbah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95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8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91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4B4B4B"/>
          <w:spacing w:val="-12"/>
          <w:w w:val="91"/>
          <w:i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33333"/>
          <w:spacing w:val="-14"/>
          <w:w w:val="164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1"/>
          <w:w w:val="95"/>
          <w:position w:val="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  <w:position w:val="0"/>
        </w:rPr>
        <w:t>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16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:Vali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Kazım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Diri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no:l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8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</w:rPr>
        <w:t>aya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ınlı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94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8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93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CBABD"/>
          <w:spacing w:val="-9"/>
          <w:w w:val="10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9" w:lineRule="exact"/>
        <w:ind w:left="111" w:right="-20"/>
        <w:jc w:val="left"/>
        <w:tabs>
          <w:tab w:pos="1460" w:val="left"/>
          <w:tab w:pos="3940" w:val="left"/>
          <w:tab w:pos="7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5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9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angını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88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7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89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89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17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Sınıf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SlNlFI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94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6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bebi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3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3"/>
          <w:w w:val="13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102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63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5"/>
          <w:position w:val="-1"/>
        </w:rPr>
        <w:t>gara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left="120" w:right="-20"/>
        <w:jc w:val="left"/>
        <w:tabs>
          <w:tab w:pos="3460" w:val="left"/>
          <w:tab w:pos="6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-9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-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95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9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9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4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51"/>
          <w:position w:val="-8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13"/>
          <w:w w:val="51"/>
          <w:position w:val="-8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1"/>
          <w:position w:val="-8"/>
        </w:rPr>
        <w:t>apını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2"/>
          <w:position w:val="-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5"/>
          <w:position w:val="-8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6"/>
          <w:w w:val="105"/>
          <w:position w:val="-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5"/>
          <w:position w:val="-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42"/>
          <w:w w:val="105"/>
          <w:position w:val="-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3"/>
          <w:position w:val="-1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4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76"/>
          <w:position w:val="-1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7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-16"/>
        </w:rPr>
        <w:t>llanını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17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6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6"/>
        </w:rPr>
        <w:t>Mesken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280" w:bottom="280" w:left="440" w:right="220"/>
        </w:sectPr>
      </w:pPr>
      <w:rPr/>
    </w:p>
    <w:p>
      <w:pPr>
        <w:spacing w:before="96" w:after="0" w:line="137" w:lineRule="exact"/>
        <w:ind w:left="3487" w:right="-71"/>
        <w:jc w:val="left"/>
        <w:tabs>
          <w:tab w:pos="5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83"/>
          <w:position w:val="-7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12"/>
          <w:position w:val="-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-7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94"/>
          <w:position w:val="-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  <w:position w:val="-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  <w:position w:val="-7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92"/>
          <w:position w:val="-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  <w:position w:val="-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92"/>
          <w:position w:val="-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  <w:position w:val="-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  <w:position w:val="-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92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7"/>
        </w:rPr>
        <w:t>Ahşap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99"/>
          <w:position w:val="-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51"/>
          <w:position w:val="-8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63"/>
          <w:position w:val="-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65"/>
          <w:szCs w:val="65"/>
          <w:color w:val="232323"/>
          <w:spacing w:val="-2"/>
          <w:w w:val="32"/>
          <w:position w:val="-3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6"/>
          <w:w w:val="87"/>
          <w:position w:val="-10"/>
        </w:rPr>
        <w:t>D</w:t>
      </w:r>
      <w:r>
        <w:rPr>
          <w:rFonts w:ascii="Arial" w:hAnsi="Arial" w:cs="Arial" w:eastAsia="Arial"/>
          <w:sz w:val="65"/>
          <w:szCs w:val="65"/>
          <w:color w:val="A8A8A8"/>
          <w:spacing w:val="-105"/>
          <w:w w:val="100"/>
          <w:position w:val="-3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86"/>
          <w:position w:val="-1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54"/>
          <w:w w:val="99"/>
          <w:position w:val="-10"/>
        </w:rPr>
        <w:t>g</w:t>
      </w:r>
      <w:r>
        <w:rPr>
          <w:rFonts w:ascii="Arial" w:hAnsi="Arial" w:cs="Arial" w:eastAsia="Arial"/>
          <w:sz w:val="65"/>
          <w:szCs w:val="65"/>
          <w:color w:val="A8A8A8"/>
          <w:spacing w:val="-163"/>
          <w:w w:val="100"/>
          <w:position w:val="-3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1"/>
          <w:w w:val="98"/>
          <w:position w:val="-1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9"/>
          <w:position w:val="-1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40" w:right="220"/>
          <w:cols w:num="2" w:equalWidth="0">
            <w:col w:w="6067" w:space="155"/>
            <w:col w:w="5038"/>
          </w:cols>
        </w:sectPr>
      </w:pPr>
      <w:rPr/>
    </w:p>
    <w:p>
      <w:pPr>
        <w:spacing w:before="0" w:after="0" w:line="459" w:lineRule="exact"/>
        <w:ind w:left="3805" w:right="-20"/>
        <w:jc w:val="left"/>
        <w:tabs>
          <w:tab w:pos="4280" w:val="left"/>
          <w:tab w:pos="4880" w:val="left"/>
          <w:tab w:pos="5380" w:val="left"/>
          <w:tab w:pos="6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333333"/>
          <w:spacing w:val="0"/>
          <w:w w:val="100"/>
          <w:b/>
          <w:bCs/>
          <w:position w:val="4"/>
        </w:rPr>
        <w:t>X</w:t>
      </w:r>
      <w:r>
        <w:rPr>
          <w:rFonts w:ascii="Arial" w:hAnsi="Arial" w:cs="Arial" w:eastAsia="Arial"/>
          <w:sz w:val="23"/>
          <w:szCs w:val="23"/>
          <w:color w:val="333333"/>
          <w:spacing w:val="-56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100"/>
          <w:b/>
          <w:bCs/>
          <w:position w:val="4"/>
        </w:rPr>
        <w:tab/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100"/>
          <w:b/>
          <w:bCs/>
          <w:position w:val="4"/>
        </w:rPr>
      </w:r>
      <w:r>
        <w:rPr>
          <w:rFonts w:ascii="Arial" w:hAnsi="Arial" w:cs="Arial" w:eastAsia="Arial"/>
          <w:sz w:val="31"/>
          <w:szCs w:val="31"/>
          <w:color w:val="333333"/>
          <w:spacing w:val="0"/>
          <w:w w:val="52"/>
          <w:position w:val="-2"/>
        </w:rPr>
        <w:t>ı</w:t>
      </w:r>
      <w:r>
        <w:rPr>
          <w:rFonts w:ascii="Arial" w:hAnsi="Arial" w:cs="Arial" w:eastAsia="Arial"/>
          <w:sz w:val="31"/>
          <w:szCs w:val="31"/>
          <w:color w:val="33333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1"/>
          <w:szCs w:val="31"/>
          <w:color w:val="333333"/>
          <w:spacing w:val="0"/>
          <w:w w:val="100"/>
          <w:position w:val="-2"/>
        </w:rPr>
      </w:r>
      <w:r>
        <w:rPr>
          <w:rFonts w:ascii="Arial" w:hAnsi="Arial" w:cs="Arial" w:eastAsia="Arial"/>
          <w:sz w:val="33"/>
          <w:szCs w:val="33"/>
          <w:color w:val="606060"/>
          <w:spacing w:val="0"/>
          <w:w w:val="52"/>
          <w:b/>
          <w:bCs/>
          <w:position w:val="-2"/>
        </w:rPr>
        <w:t>ı</w:t>
      </w:r>
      <w:r>
        <w:rPr>
          <w:rFonts w:ascii="Arial" w:hAnsi="Arial" w:cs="Arial" w:eastAsia="Arial"/>
          <w:sz w:val="33"/>
          <w:szCs w:val="33"/>
          <w:color w:val="606060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33"/>
          <w:szCs w:val="33"/>
          <w:color w:val="606060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48"/>
          <w:szCs w:val="48"/>
          <w:color w:val="959595"/>
          <w:spacing w:val="0"/>
          <w:w w:val="52"/>
          <w:position w:val="-2"/>
        </w:rPr>
        <w:t>ı</w:t>
      </w:r>
      <w:r>
        <w:rPr>
          <w:rFonts w:ascii="Arial" w:hAnsi="Arial" w:cs="Arial" w:eastAsia="Arial"/>
          <w:sz w:val="48"/>
          <w:szCs w:val="48"/>
          <w:color w:val="959595"/>
          <w:spacing w:val="-65"/>
          <w:w w:val="52"/>
          <w:position w:val="-2"/>
        </w:rPr>
        <w:t> </w:t>
      </w:r>
      <w:r>
        <w:rPr>
          <w:rFonts w:ascii="Arial" w:hAnsi="Arial" w:cs="Arial" w:eastAsia="Arial"/>
          <w:sz w:val="48"/>
          <w:szCs w:val="48"/>
          <w:color w:val="959595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8"/>
          <w:szCs w:val="48"/>
          <w:color w:val="959595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  <w:position w:val="8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97"/>
          <w:position w:val="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3"/>
          <w:position w:val="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8"/>
          <w:position w:val="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67"/>
          <w:position w:val="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67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2"/>
          <w:position w:val="8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  <w:position w:val="8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8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111" w:right="-20"/>
        <w:jc w:val="left"/>
        <w:tabs>
          <w:tab w:pos="2100" w:val="left"/>
          <w:tab w:pos="5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1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63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8"/>
          <w:position w:val="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87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5"/>
          <w:w w:val="13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Güzelbahçe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Belediyesi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76"/>
          <w:position w:val="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1"/>
          <w:w w:val="77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63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86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63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:Payamlı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  <w:position w:val="1"/>
        </w:rPr>
        <w:t>muhtarlı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95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5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2" w:after="0" w:line="222" w:lineRule="exact"/>
        <w:ind w:left="200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59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  <w:position w:val="-1"/>
        </w:rPr>
        <w:t>tfa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3"/>
          <w:position w:val="-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2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103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81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5"/>
          <w:w w:val="117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1"/>
          <w:position w:val="-1"/>
        </w:rPr>
        <w:t>Sü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7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2"/>
          <w:w w:val="98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9"/>
          <w:position w:val="-1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ÖZEL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2001" w:right="-20"/>
        <w:jc w:val="left"/>
        <w:tabs>
          <w:tab w:pos="4520" w:val="left"/>
          <w:tab w:pos="7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93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  <w:position w:val="1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2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72"/>
          <w:position w:val="1"/>
        </w:rPr>
        <w:t>:</w:t>
      </w:r>
      <w:r>
        <w:rPr>
          <w:rFonts w:ascii="Arial" w:hAnsi="Arial" w:cs="Arial" w:eastAsia="Arial"/>
          <w:sz w:val="26"/>
          <w:szCs w:val="26"/>
          <w:color w:val="333333"/>
          <w:spacing w:val="7"/>
          <w:w w:val="72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207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2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2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:07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2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1:37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101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2251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20" w:right="-20"/>
        <w:jc w:val="left"/>
        <w:tabs>
          <w:tab w:pos="4540" w:val="left"/>
          <w:tab w:pos="6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0"/>
          <w:position w:val="-1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7"/>
          <w:w w:val="9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6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95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5"/>
          <w:position w:val="-1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3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5"/>
          <w:w w:val="13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12:02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4511" w:right="452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5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5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9" w:lineRule="auto"/>
        <w:ind w:left="2015" w:right="4131" w:firstLine="2526"/>
        <w:jc w:val="left"/>
        <w:tabs>
          <w:tab w:pos="4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8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1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7"/>
        </w:rPr>
        <w:t>ye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"/>
          <w:w w:val="9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-Jandarma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"/>
          <w:w w:val="10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95"/>
        </w:rPr>
        <w:t>Dogalgaz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5" w:lineRule="exact"/>
        <w:ind w:left="116" w:right="-20"/>
        <w:jc w:val="left"/>
        <w:tabs>
          <w:tab w:pos="2000" w:val="left"/>
          <w:tab w:pos="4600" w:val="left"/>
          <w:tab w:pos="7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65"/>
          <w:position w:val="0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9"/>
          <w:w w:val="16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94"/>
          <w:position w:val="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9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01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pitm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20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0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Adı-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30" w:lineRule="exact"/>
        <w:ind w:left="125" w:right="1533" w:firstLine="-5"/>
        <w:jc w:val="left"/>
        <w:tabs>
          <w:tab w:pos="2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Göıüldüğü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</w:rPr>
        <w:t>varıldığınd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98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</w:rPr>
        <w:t>vatandaşları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kendi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imkanlarıyla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söndürmü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6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4563" w:right="384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120" w:right="-20"/>
        <w:jc w:val="left"/>
        <w:tabs>
          <w:tab w:pos="4580" w:val="left"/>
          <w:tab w:pos="6420" w:val="left"/>
          <w:tab w:pos="7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Sum3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98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"/>
          <w:w w:val="104"/>
          <w:position w:val="-2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6"/>
          <w:position w:val="-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1"/>
          <w:position w:val="-2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1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9"/>
          <w:w w:val="81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2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3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73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"/>
          <w:w w:val="11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9"/>
          <w:w w:val="11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1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3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0" w:lineRule="exact"/>
        <w:ind w:left="6431" w:right="-20"/>
        <w:jc w:val="left"/>
        <w:tabs>
          <w:tab w:pos="798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26"/>
          <w:szCs w:val="26"/>
          <w:color w:val="4B4B4B"/>
          <w:spacing w:val="0"/>
          <w:w w:val="51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4B4B4B"/>
          <w:spacing w:val="-36"/>
          <w:w w:val="51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100"/>
          <w:b/>
          <w:bCs/>
        </w:rPr>
      </w:r>
      <w:r>
        <w:rPr>
          <w:rFonts w:ascii="Arial" w:hAnsi="Arial" w:cs="Arial" w:eastAsia="Arial"/>
          <w:sz w:val="31"/>
          <w:szCs w:val="31"/>
          <w:color w:val="232323"/>
          <w:spacing w:val="0"/>
          <w:w w:val="5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spacing w:before="0" w:after="0" w:line="193" w:lineRule="exact"/>
        <w:ind w:left="202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incelemede: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ikinci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katını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girişinde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soldaki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odanı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duvarları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6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</w:rPr>
        <w:t>ava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nın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ıvaları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dökülmek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ıslanmak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pençere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camları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kırılmak,giri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koridorunu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duvarları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9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4" w:lineRule="exact"/>
        <w:ind w:left="2020" w:right="159" w:firstLine="-1880"/>
        <w:jc w:val="left"/>
        <w:tabs>
          <w:tab w:pos="2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lenme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görmüştür.Oda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bulunan,bi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çekyat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8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7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10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8"/>
          <w:w w:val="10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97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7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7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Telekoma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kullanılmaya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"/>
          <w:w w:val="97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telefo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panos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islenme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görmüştü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20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6000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tahmi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Ziyan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1000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497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D1D1D1"/>
          <w:spacing w:val="0"/>
          <w:w w:val="78"/>
          <w:position w:val="-2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D1D1D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D1D1D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  <w:position w:val="0"/>
        </w:rPr>
        <w:t>rr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93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7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86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-Ziyan:7000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207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tetkikte;Yangını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Güzelbahçe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belediyesine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betonarıne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ikinci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7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9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0"/>
        </w:rPr>
        <w:t>ın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36" w:lineRule="auto"/>
        <w:ind w:left="2039" w:right="52" w:firstLine="-1890"/>
        <w:jc w:val="left"/>
        <w:tabs>
          <w:tab w:pos="2000" w:val="left"/>
          <w:tab w:pos="10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irişe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soldaki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odada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olup.Yapı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soıuşturmada;Payamlı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88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36"/>
        </w:rPr>
        <w:t>ıuh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3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11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0"/>
        </w:rPr>
        <w:t>rl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9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"/>
          <w:w w:val="10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kullandığı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kapısı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daireye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gire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9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kişilerçe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bı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9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</w:rPr>
        <w:t>akı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çekyat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yatağı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7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5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6"/>
        </w:rPr>
        <w:t>aa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9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0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8" w:lineRule="exact"/>
        <w:ind w:left="377" w:right="-20"/>
        <w:jc w:val="left"/>
        <w:tabs>
          <w:tab w:pos="2020" w:val="left"/>
          <w:tab w:pos="6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w w:val="90"/>
          <w:position w:val="-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90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63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13"/>
          <w:position w:val="-1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-1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if\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eç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58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Payamlı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mahalle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muhtarı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Ersİ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ERGİN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9"/>
        </w:rPr>
        <w:t>h"eslim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Edildigi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9" w:lineRule="exact"/>
        <w:ind w:left="163" w:right="-20"/>
        <w:jc w:val="left"/>
        <w:tabs>
          <w:tab w:pos="2020" w:val="left"/>
          <w:tab w:pos="6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[rarih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6"/>
        </w:rPr>
        <w:t>:0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6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5"/>
          <w:w w:val="10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6"/>
        </w:rPr>
        <w:t>05.2017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4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12:50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249" w:right="-20"/>
        <w:jc w:val="left"/>
        <w:tabs>
          <w:tab w:pos="1060" w:val="left"/>
          <w:tab w:pos="8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PİDE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Güzelbahçe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4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7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9" w:after="0" w:line="240" w:lineRule="auto"/>
        <w:ind w:left="366" w:right="-74"/>
        <w:jc w:val="left"/>
        <w:tabs>
          <w:tab w:pos="3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4" w:lineRule="exact"/>
        <w:ind w:right="265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0.967529pt;margin-top:-3.898898pt;width:45.623972pt;height:33pt;mso-position-horizontal-relative:page;mso-position-vertical-relative:paragraph;z-index:-15741" type="#_x0000_t202" filled="f" stroked="f">
            <v:textbox inset="0,0,0,0">
              <w:txbxContent>
                <w:p>
                  <w:pPr>
                    <w:spacing w:before="0" w:after="0" w:line="660" w:lineRule="exact"/>
                    <w:ind w:right="-139"/>
                    <w:jc w:val="left"/>
                    <w:rPr>
                      <w:rFonts w:ascii="Times New Roman" w:hAnsi="Times New Roman" w:cs="Times New Roman" w:eastAsia="Times New Roman"/>
                      <w:sz w:val="66"/>
                      <w:szCs w:val="6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2B3B85"/>
                      <w:w w:val="70"/>
                      <w:i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2B3B85"/>
                      <w:spacing w:val="-11"/>
                      <w:w w:val="71"/>
                      <w:i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959595"/>
                      <w:spacing w:val="0"/>
                      <w:w w:val="8"/>
                      <w:i/>
                    </w:rPr>
                    <w:t>_</w:t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959595"/>
                      <w:spacing w:val="-99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424980"/>
                      <w:spacing w:val="0"/>
                      <w:w w:val="63"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424980"/>
                      <w:spacing w:val="33"/>
                      <w:w w:val="63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828382"/>
                      <w:spacing w:val="0"/>
                      <w:w w:val="30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3" w:right="-20"/>
        <w:jc w:val="left"/>
        <w:tabs>
          <w:tab w:pos="1440" w:val="left"/>
          <w:tab w:pos="24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747474"/>
          <w:spacing w:val="0"/>
          <w:w w:val="100"/>
          <w:b/>
          <w:bCs/>
        </w:rPr>
        <w:t>iTFA.</w:t>
      </w:r>
      <w:r>
        <w:rPr>
          <w:rFonts w:ascii="Times New Roman" w:hAnsi="Times New Roman" w:cs="Times New Roman" w:eastAsia="Times New Roman"/>
          <w:sz w:val="21"/>
          <w:szCs w:val="21"/>
          <w:color w:val="74747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4747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424980"/>
          <w:spacing w:val="0"/>
          <w:w w:val="292"/>
          <w:b/>
          <w:bCs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0"/>
          <w:w w:val="83"/>
          <w:b/>
          <w:bCs/>
        </w:rPr>
        <w:t>OLG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-3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31"/>
          <w:w w:val="74"/>
          <w:b/>
          <w:bCs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747474"/>
          <w:spacing w:val="0"/>
          <w:w w:val="97"/>
          <w:b/>
          <w:bCs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4747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4747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BCBABD"/>
          <w:spacing w:val="0"/>
          <w:w w:val="54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" w:after="0" w:line="166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b/>
          <w:bCs/>
          <w:position w:val="-16"/>
        </w:rPr>
        <w:t>3.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7"/>
          <w:w w:val="100"/>
          <w:b/>
          <w:bCs/>
          <w:position w:val="-16"/>
        </w:rPr>
        <w:t> </w:t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201"/>
          <w:b/>
          <w:bCs/>
          <w:position w:val="-5"/>
        </w:rPr>
        <w:t>po</w:t>
      </w:r>
      <w:r>
        <w:rPr>
          <w:rFonts w:ascii="Arial" w:hAnsi="Arial" w:cs="Arial" w:eastAsia="Arial"/>
          <w:sz w:val="20"/>
          <w:szCs w:val="20"/>
          <w:color w:val="424980"/>
          <w:spacing w:val="0"/>
          <w:w w:val="155"/>
          <w:b/>
          <w:bCs/>
          <w:position w:val="-5"/>
        </w:rPr>
        <w:t>\</w:t>
      </w:r>
      <w:r>
        <w:rPr>
          <w:rFonts w:ascii="Arial" w:hAnsi="Arial" w:cs="Arial" w:eastAsia="Arial"/>
          <w:sz w:val="20"/>
          <w:szCs w:val="20"/>
          <w:color w:val="424980"/>
          <w:spacing w:val="0"/>
          <w:w w:val="156"/>
          <w:b/>
          <w:bCs/>
          <w:position w:val="-5"/>
        </w:rPr>
        <w:t>!</w:t>
      </w:r>
      <w:r>
        <w:rPr>
          <w:rFonts w:ascii="Arial" w:hAnsi="Arial" w:cs="Arial" w:eastAsia="Arial"/>
          <w:sz w:val="20"/>
          <w:szCs w:val="20"/>
          <w:color w:val="424980"/>
          <w:spacing w:val="1"/>
          <w:w w:val="155"/>
          <w:b/>
          <w:bCs/>
          <w:position w:val="-5"/>
        </w:rPr>
        <w:t>Z</w:t>
      </w:r>
      <w:r>
        <w:rPr>
          <w:rFonts w:ascii="Arial" w:hAnsi="Arial" w:cs="Arial" w:eastAsia="Arial"/>
          <w:sz w:val="20"/>
          <w:szCs w:val="20"/>
          <w:color w:val="5D607E"/>
          <w:spacing w:val="0"/>
          <w:w w:val="121"/>
          <w:b/>
          <w:bCs/>
          <w:position w:val="-5"/>
        </w:rPr>
        <w:t>fu'</w:t>
      </w:r>
      <w:r>
        <w:rPr>
          <w:rFonts w:ascii="Arial" w:hAnsi="Arial" w:cs="Arial" w:eastAsia="Arial"/>
          <w:sz w:val="20"/>
          <w:szCs w:val="20"/>
          <w:color w:val="5D607E"/>
          <w:spacing w:val="-42"/>
          <w:w w:val="121"/>
          <w:b/>
          <w:bCs/>
          <w:position w:val="-5"/>
        </w:rPr>
        <w:t>P</w:t>
      </w:r>
      <w:r>
        <w:rPr>
          <w:rFonts w:ascii="Arial" w:hAnsi="Arial" w:cs="Arial" w:eastAsia="Arial"/>
          <w:sz w:val="20"/>
          <w:szCs w:val="20"/>
          <w:color w:val="606060"/>
          <w:spacing w:val="-12"/>
          <w:w w:val="175"/>
          <w:b/>
          <w:bCs/>
          <w:position w:val="-5"/>
        </w:rPr>
        <w:t>u</w:t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96"/>
          <w:b/>
          <w:bCs/>
          <w:position w:val="-5"/>
        </w:rPr>
        <w:t>R</w:t>
      </w:r>
      <w:r>
        <w:rPr>
          <w:rFonts w:ascii="Arial" w:hAnsi="Arial" w:cs="Arial" w:eastAsia="Arial"/>
          <w:sz w:val="20"/>
          <w:szCs w:val="20"/>
          <w:color w:val="606060"/>
          <w:spacing w:val="10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10"/>
          <w:b/>
          <w:bCs/>
          <w:position w:val="-5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310" w:lineRule="exact"/>
        <w:ind w:left="1664" w:right="1534"/>
        <w:jc w:val="center"/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7.708038pt;margin-top:8.721521pt;width:8.814846pt;height:72pt;mso-position-horizontal-relative:page;mso-position-vertical-relative:paragraph;z-index:-15740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5D607E"/>
                      <w:spacing w:val="52"/>
                      <w:w w:val="13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A8A8A8"/>
                      <w:spacing w:val="0"/>
                      <w:w w:val="13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333333"/>
          <w:spacing w:val="0"/>
          <w:w w:val="43"/>
          <w:b/>
          <w:bCs/>
          <w:position w:val="-1"/>
        </w:rPr>
        <w:t>O</w:t>
      </w:r>
      <w:r>
        <w:rPr>
          <w:rFonts w:ascii="Arial" w:hAnsi="Arial" w:cs="Arial" w:eastAsia="Arial"/>
          <w:sz w:val="28"/>
          <w:szCs w:val="28"/>
          <w:color w:val="333333"/>
          <w:spacing w:val="24"/>
          <w:w w:val="43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0"/>
          <w:w w:val="70"/>
          <w:b/>
          <w:bCs/>
          <w:position w:val="-1"/>
        </w:rPr>
        <w:t>g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0"/>
          <w:w w:val="7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4"/>
          <w:w w:val="70"/>
          <w:b/>
          <w:bCs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70"/>
          <w:b/>
          <w:bCs/>
          <w:position w:val="-1"/>
        </w:rPr>
        <w:t>MaYIS</w:t>
      </w:r>
      <w:r>
        <w:rPr>
          <w:rFonts w:ascii="Arial" w:hAnsi="Arial" w:cs="Arial" w:eastAsia="Arial"/>
          <w:sz w:val="18"/>
          <w:szCs w:val="18"/>
          <w:color w:val="333333"/>
          <w:spacing w:val="9"/>
          <w:w w:val="70"/>
          <w:b/>
          <w:bCs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333333"/>
          <w:spacing w:val="0"/>
          <w:w w:val="57"/>
          <w:b/>
          <w:bCs/>
          <w:position w:val="-1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1869" w:right="170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33333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333333"/>
          <w:spacing w:val="33"/>
          <w:w w:val="83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3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2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  <w:position w:val="1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167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BCBABD"/>
          <w:spacing w:val="0"/>
          <w:w w:val="472"/>
          <w:position w:val="-3"/>
        </w:rPr>
        <w:t>,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52" w:lineRule="exact"/>
        <w:ind w:left="1531" w:right="179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w w:val="79"/>
          <w:position w:val="-10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28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86"/>
          <w:position w:val="-10"/>
        </w:rPr>
        <w:t>tfa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-39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84"/>
          <w:position w:val="-1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5"/>
          <w:w w:val="85"/>
          <w:position w:val="-1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33"/>
          <w:position w:val="-10"/>
        </w:rPr>
        <w:t>&lt;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16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69"/>
          <w:position w:val="-10"/>
        </w:rPr>
        <w:t>Bi•·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5"/>
          <w:w w:val="69"/>
          <w:position w:val="-1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88"/>
          <w:position w:val="-10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440" w:right="220"/>
          <w:cols w:num="3" w:equalWidth="0">
            <w:col w:w="832" w:space="998"/>
            <w:col w:w="4796" w:space="190"/>
            <w:col w:w="4444"/>
          </w:cols>
        </w:sectPr>
      </w:pPr>
      <w:rPr/>
    </w:p>
    <w:p>
      <w:pPr>
        <w:spacing w:before="83" w:after="0" w:line="240" w:lineRule="auto"/>
        <w:ind w:left="2485" w:right="-100"/>
        <w:jc w:val="left"/>
        <w:tabs>
          <w:tab w:pos="558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b/>
          <w:bCs/>
        </w:rPr>
        <w:t>Okta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91"/>
          <w:b/>
          <w:bCs/>
        </w:rPr>
        <w:t>ÇI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3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0"/>
          <w:w w:val="100"/>
          <w:b/>
          <w:bCs/>
        </w:rPr>
        <w:t>NI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0"/>
          <w:w w:val="100"/>
          <w:b/>
          <w:bCs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32"/>
          <w:szCs w:val="32"/>
          <w:color w:val="6669A1"/>
          <w:spacing w:val="0"/>
          <w:w w:val="600"/>
          <w:i/>
          <w:position w:val="-17"/>
        </w:rPr>
        <w:t>9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529" w:lineRule="exact"/>
        <w:ind w:right="-133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2"/>
          <w:szCs w:val="62"/>
          <w:color w:val="747474"/>
          <w:w w:val="65"/>
          <w:position w:val="-8"/>
        </w:rPr>
        <w:t>--</w:t>
      </w:r>
      <w:r>
        <w:rPr>
          <w:rFonts w:ascii="Times New Roman" w:hAnsi="Times New Roman" w:cs="Times New Roman" w:eastAsia="Times New Roman"/>
          <w:sz w:val="62"/>
          <w:szCs w:val="62"/>
          <w:color w:val="747474"/>
          <w:spacing w:val="-10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-102"/>
          <w:w w:val="152"/>
          <w:position w:val="-1"/>
        </w:rPr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0"/>
          <w:w w:val="152"/>
          <w:emboss/>
          <w:position w:val="-1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0"/>
          <w:w w:val="152"/>
          <w:position w:val="-1"/>
        </w:rPr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329" w:lineRule="exact"/>
        <w:ind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828382"/>
          <w:w w:val="58"/>
          <w:position w:val="-4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828382"/>
          <w:spacing w:val="-17"/>
          <w:w w:val="58"/>
          <w:position w:val="-4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A8A8A8"/>
          <w:spacing w:val="0"/>
          <w:w w:val="82"/>
          <w:position w:val="-4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40" w:right="220"/>
          <w:cols w:num="3" w:equalWidth="0">
            <w:col w:w="6904" w:space="2871"/>
            <w:col w:w="385" w:space="307"/>
            <w:col w:w="793"/>
          </w:cols>
        </w:sectPr>
      </w:pPr>
      <w:rPr/>
    </w:p>
    <w:p>
      <w:pPr>
        <w:spacing w:before="0" w:after="0" w:line="219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Süleyma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</w:rPr>
        <w:t>ÖZEL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7" w:after="0" w:line="145" w:lineRule="exact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606060"/>
          <w:w w:val="111"/>
          <w:position w:val="-3"/>
        </w:rPr>
        <w:t>ıy</w:t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-48"/>
          <w:w w:val="111"/>
          <w:position w:val="-3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right="-20"/>
        <w:jc w:val="left"/>
        <w:tabs>
          <w:tab w:pos="660" w:val="left"/>
          <w:tab w:pos="900" w:val="left"/>
          <w:tab w:pos="1460" w:val="left"/>
        </w:tabs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Arial" w:hAnsi="Arial" w:cs="Arial" w:eastAsia="Arial"/>
          <w:sz w:val="34"/>
          <w:szCs w:val="34"/>
          <w:color w:val="4B4B4B"/>
          <w:w w:val="34"/>
          <w:i/>
          <w:position w:val="-8"/>
        </w:rPr>
        <w:t>f!T</w:t>
      </w:r>
      <w:r>
        <w:rPr>
          <w:rFonts w:ascii="Arial" w:hAnsi="Arial" w:cs="Arial" w:eastAsia="Arial"/>
          <w:sz w:val="34"/>
          <w:szCs w:val="34"/>
          <w:color w:val="4B4B4B"/>
          <w:spacing w:val="-49"/>
          <w:w w:val="35"/>
          <w:i/>
          <w:position w:val="-8"/>
        </w:rPr>
        <w:t>D</w:t>
      </w:r>
      <w:r>
        <w:rPr>
          <w:rFonts w:ascii="Arial" w:hAnsi="Arial" w:cs="Arial" w:eastAsia="Arial"/>
          <w:sz w:val="34"/>
          <w:szCs w:val="34"/>
          <w:color w:val="333333"/>
          <w:spacing w:val="-42"/>
          <w:w w:val="55"/>
          <w:i/>
          <w:position w:val="-8"/>
        </w:rPr>
        <w:t>!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51"/>
          <w:b/>
          <w:bCs/>
          <w:position w:val="-5"/>
        </w:rPr>
        <w:t>J.!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52"/>
          <w:b/>
          <w:bCs/>
          <w:position w:val="-5"/>
        </w:rPr>
        <w:t>!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  <w:b/>
          <w:bCs/>
          <w:position w:val="-5"/>
        </w:rPr>
      </w:r>
      <w:r>
        <w:rPr>
          <w:rFonts w:ascii="Arial" w:hAnsi="Arial" w:cs="Arial" w:eastAsia="Arial"/>
          <w:sz w:val="19"/>
          <w:szCs w:val="19"/>
          <w:color w:val="A8A8A8"/>
          <w:spacing w:val="0"/>
          <w:w w:val="17"/>
          <w:position w:val="-5"/>
        </w:rPr>
        <w:t>_</w:t>
      </w:r>
      <w:r>
        <w:rPr>
          <w:rFonts w:ascii="Arial" w:hAnsi="Arial" w:cs="Arial" w:eastAsia="Arial"/>
          <w:sz w:val="19"/>
          <w:szCs w:val="19"/>
          <w:color w:val="A8A8A8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9"/>
          <w:szCs w:val="19"/>
          <w:color w:val="A8A8A8"/>
          <w:spacing w:val="0"/>
          <w:w w:val="277"/>
          <w:position w:val="-5"/>
        </w:rPr>
        <w:t>.</w:t>
      </w:r>
      <w:r>
        <w:rPr>
          <w:rFonts w:ascii="Arial" w:hAnsi="Arial" w:cs="Arial" w:eastAsia="Arial"/>
          <w:sz w:val="19"/>
          <w:szCs w:val="19"/>
          <w:color w:val="A8A8A8"/>
          <w:spacing w:val="-109"/>
          <w:w w:val="277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A8A8A8"/>
          <w:spacing w:val="3"/>
          <w:w w:val="277"/>
          <w:position w:val="-5"/>
        </w:rPr>
        <w:t>.</w:t>
      </w:r>
      <w:r>
        <w:rPr>
          <w:rFonts w:ascii="Arial" w:hAnsi="Arial" w:cs="Arial" w:eastAsia="Arial"/>
          <w:sz w:val="19"/>
          <w:szCs w:val="19"/>
          <w:color w:val="959595"/>
          <w:spacing w:val="0"/>
          <w:w w:val="89"/>
          <w:position w:val="-5"/>
        </w:rPr>
        <w:t>\</w:t>
      </w:r>
      <w:r>
        <w:rPr>
          <w:rFonts w:ascii="Arial" w:hAnsi="Arial" w:cs="Arial" w:eastAsia="Arial"/>
          <w:sz w:val="19"/>
          <w:szCs w:val="19"/>
          <w:color w:val="959595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9"/>
          <w:szCs w:val="19"/>
          <w:color w:val="959595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0"/>
          <w:w w:val="100"/>
          <w:i/>
          <w:position w:val="-5"/>
        </w:rPr>
        <w:t>o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-20"/>
          <w:w w:val="100"/>
          <w:i/>
          <w:position w:val="-5"/>
        </w:rPr>
        <w:t> </w:t>
      </w:r>
      <w:r>
        <w:rPr>
          <w:rFonts w:ascii="Arial" w:hAnsi="Arial" w:cs="Arial" w:eastAsia="Arial"/>
          <w:sz w:val="34"/>
          <w:szCs w:val="34"/>
          <w:color w:val="BCBABD"/>
          <w:spacing w:val="-56"/>
          <w:w w:val="83"/>
          <w:position w:val="-8"/>
        </w:rPr>
        <w:t>.</w:t>
      </w:r>
      <w:r>
        <w:rPr>
          <w:rFonts w:ascii="Arial" w:hAnsi="Arial" w:cs="Arial" w:eastAsia="Arial"/>
          <w:sz w:val="34"/>
          <w:szCs w:val="34"/>
          <w:color w:val="606060"/>
          <w:spacing w:val="0"/>
          <w:w w:val="131"/>
          <w:position w:val="-8"/>
        </w:rPr>
        <w:t>,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40" w:right="220"/>
          <w:cols w:num="3" w:equalWidth="0">
            <w:col w:w="6601" w:space="1909"/>
            <w:col w:w="165" w:space="239"/>
            <w:col w:w="2346"/>
          </w:cols>
        </w:sectPr>
      </w:pPr>
      <w:rPr/>
    </w:p>
    <w:p>
      <w:pPr>
        <w:spacing w:before="0" w:after="0" w:line="230" w:lineRule="exact"/>
        <w:ind w:left="5505" w:right="-20"/>
        <w:jc w:val="left"/>
        <w:tabs>
          <w:tab w:pos="7980" w:val="left"/>
          <w:tab w:pos="9480" w:val="left"/>
          <w:tab w:pos="10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"/>
        </w:rPr>
        <w:t>İtfÇavuşu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"/>
        </w:rPr>
      </w:r>
      <w:r>
        <w:rPr>
          <w:rFonts w:ascii="Arial" w:hAnsi="Arial" w:cs="Arial" w:eastAsia="Arial"/>
          <w:sz w:val="17"/>
          <w:szCs w:val="17"/>
          <w:color w:val="424980"/>
          <w:spacing w:val="0"/>
          <w:w w:val="184"/>
          <w:position w:val="-3"/>
        </w:rPr>
        <w:t>yı;</w:t>
      </w:r>
      <w:r>
        <w:rPr>
          <w:rFonts w:ascii="Arial" w:hAnsi="Arial" w:cs="Arial" w:eastAsia="Arial"/>
          <w:sz w:val="17"/>
          <w:szCs w:val="17"/>
          <w:color w:val="424980"/>
          <w:spacing w:val="-7"/>
          <w:w w:val="184"/>
          <w:position w:val="-3"/>
        </w:rPr>
        <w:t>ı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30"/>
          <w:position w:val="-3"/>
        </w:rPr>
        <w:t>;</w:t>
      </w:r>
      <w:r>
        <w:rPr>
          <w:rFonts w:ascii="Arial" w:hAnsi="Arial" w:cs="Arial" w:eastAsia="Arial"/>
          <w:sz w:val="17"/>
          <w:szCs w:val="17"/>
          <w:color w:val="606060"/>
          <w:spacing w:val="14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42"/>
          <w:position w:val="-3"/>
        </w:rPr>
        <w:t>:AI</w:t>
      </w:r>
      <w:r>
        <w:rPr>
          <w:rFonts w:ascii="Arial" w:hAnsi="Arial" w:cs="Arial" w:eastAsia="Arial"/>
          <w:sz w:val="17"/>
          <w:szCs w:val="17"/>
          <w:color w:val="606060"/>
          <w:spacing w:val="-19"/>
          <w:w w:val="142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42"/>
          <w:b/>
          <w:bCs/>
          <w:position w:val="-3"/>
        </w:rPr>
        <w:t>btt</w:t>
      </w:r>
      <w:r>
        <w:rPr>
          <w:rFonts w:ascii="Arial" w:hAnsi="Arial" w:cs="Arial" w:eastAsia="Arial"/>
          <w:sz w:val="17"/>
          <w:szCs w:val="17"/>
          <w:color w:val="4B4B4B"/>
          <w:spacing w:val="-39"/>
          <w:w w:val="142"/>
          <w:b/>
          <w:bCs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82"/>
          <w:b/>
          <w:bCs/>
          <w:position w:val="-3"/>
        </w:rPr>
        <w:t>!l</w:t>
      </w:r>
      <w:r>
        <w:rPr>
          <w:rFonts w:ascii="Arial" w:hAnsi="Arial" w:cs="Arial" w:eastAsia="Arial"/>
          <w:sz w:val="20"/>
          <w:szCs w:val="20"/>
          <w:color w:val="606060"/>
          <w:spacing w:val="-8"/>
          <w:w w:val="82"/>
          <w:b/>
          <w:bCs/>
          <w:position w:val="-3"/>
        </w:rPr>
        <w:t>ü</w:t>
      </w:r>
      <w:r>
        <w:rPr>
          <w:rFonts w:ascii="Arial" w:hAnsi="Arial" w:cs="Arial" w:eastAsia="Arial"/>
          <w:sz w:val="20"/>
          <w:szCs w:val="20"/>
          <w:color w:val="333333"/>
          <w:spacing w:val="11"/>
          <w:w w:val="71"/>
          <w:b/>
          <w:bCs/>
          <w:position w:val="-3"/>
        </w:rPr>
        <w:t>r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54"/>
          <w:b/>
          <w:bCs/>
          <w:position w:val="-3"/>
        </w:rPr>
        <w:t>O</w:t>
      </w:r>
      <w:r>
        <w:rPr>
          <w:rFonts w:ascii="Arial" w:hAnsi="Arial" w:cs="Arial" w:eastAsia="Arial"/>
          <w:sz w:val="20"/>
          <w:szCs w:val="20"/>
          <w:color w:val="4B4B4B"/>
          <w:spacing w:val="-13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59595"/>
          <w:spacing w:val="0"/>
          <w:w w:val="100"/>
          <w:position w:val="-3"/>
        </w:rPr>
        <w:t>q</w:t>
      </w:r>
      <w:r>
        <w:rPr>
          <w:rFonts w:ascii="Times New Roman" w:hAnsi="Times New Roman" w:cs="Times New Roman" w:eastAsia="Times New Roman"/>
          <w:sz w:val="26"/>
          <w:szCs w:val="26"/>
          <w:color w:val="959595"/>
          <w:spacing w:val="-4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59595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959595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0"/>
          <w:w w:val="319"/>
          <w:position w:val="-3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-121"/>
          <w:w w:val="319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54"/>
          <w:position w:val="-3"/>
        </w:rPr>
        <w:t>&lt;: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54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54"/>
          <w:position w:val="-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7"/>
          <w:w w:val="54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47474"/>
          <w:spacing w:val="0"/>
          <w:w w:val="115"/>
          <w:position w:val="-3"/>
        </w:rPr>
        <w:t>;,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3" w:lineRule="atLeast"/>
        <w:ind w:right="780"/>
        <w:jc w:val="right"/>
        <w:tabs>
          <w:tab w:pos="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606060"/>
          <w:spacing w:val="0"/>
          <w:w w:val="100"/>
          <w:i/>
        </w:rPr>
        <w:t>'l'l'l'l·</w:t>
      </w:r>
      <w:r>
        <w:rPr>
          <w:rFonts w:ascii="Arial" w:hAnsi="Arial" w:cs="Arial" w:eastAsia="Arial"/>
          <w:sz w:val="16"/>
          <w:szCs w:val="16"/>
          <w:color w:val="606060"/>
          <w:spacing w:val="-13"/>
          <w:w w:val="100"/>
          <w:i/>
        </w:rPr>
        <w:t> </w:t>
      </w:r>
      <w:r>
        <w:rPr>
          <w:rFonts w:ascii="Arial" w:hAnsi="Arial" w:cs="Arial" w:eastAsia="Arial"/>
          <w:sz w:val="16"/>
          <w:szCs w:val="16"/>
          <w:color w:val="606060"/>
          <w:spacing w:val="0"/>
          <w:w w:val="100"/>
          <w:i/>
        </w:rPr>
        <w:tab/>
      </w:r>
      <w:r>
        <w:rPr>
          <w:rFonts w:ascii="Arial" w:hAnsi="Arial" w:cs="Arial" w:eastAsia="Arial"/>
          <w:sz w:val="16"/>
          <w:szCs w:val="16"/>
          <w:color w:val="606060"/>
          <w:spacing w:val="0"/>
          <w:w w:val="100"/>
          <w:i/>
        </w:rPr>
      </w:r>
      <w:r>
        <w:rPr>
          <w:rFonts w:ascii="Arial" w:hAnsi="Arial" w:cs="Arial" w:eastAsia="Arial"/>
          <w:sz w:val="16"/>
          <w:szCs w:val="16"/>
          <w:color w:val="959595"/>
          <w:spacing w:val="0"/>
          <w:w w:val="115"/>
        </w:rPr>
        <w:t>•-.</w:t>
      </w:r>
      <w:r>
        <w:rPr>
          <w:rFonts w:ascii="Arial" w:hAnsi="Arial" w:cs="Arial" w:eastAsia="Arial"/>
          <w:sz w:val="16"/>
          <w:szCs w:val="16"/>
          <w:color w:val="959595"/>
          <w:spacing w:val="-38"/>
          <w:w w:val="116"/>
        </w:rPr>
        <w:t>·</w:t>
      </w:r>
      <w:r>
        <w:rPr>
          <w:rFonts w:ascii="Arial" w:hAnsi="Arial" w:cs="Arial" w:eastAsia="Arial"/>
          <w:sz w:val="16"/>
          <w:szCs w:val="16"/>
          <w:color w:val="606060"/>
          <w:spacing w:val="-24"/>
          <w:w w:val="148"/>
        </w:rPr>
        <w:t>·</w:t>
      </w:r>
      <w:r>
        <w:rPr>
          <w:rFonts w:ascii="Arial" w:hAnsi="Arial" w:cs="Arial" w:eastAsia="Arial"/>
          <w:sz w:val="16"/>
          <w:szCs w:val="16"/>
          <w:color w:val="A8A8A8"/>
          <w:spacing w:val="0"/>
          <w:w w:val="237"/>
        </w:rPr>
        <w:t>·</w:t>
      </w:r>
      <w:r>
        <w:rPr>
          <w:rFonts w:ascii="Arial" w:hAnsi="Arial" w:cs="Arial" w:eastAsia="Arial"/>
          <w:sz w:val="16"/>
          <w:szCs w:val="16"/>
          <w:color w:val="A8A8A8"/>
          <w:spacing w:val="0"/>
          <w:w w:val="100"/>
        </w:rPr>
        <w:t>   </w:t>
      </w:r>
      <w:r>
        <w:rPr>
          <w:rFonts w:ascii="Arial" w:hAnsi="Arial" w:cs="Arial" w:eastAsia="Arial"/>
          <w:sz w:val="16"/>
          <w:szCs w:val="16"/>
          <w:color w:val="A8A8A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CBABD"/>
          <w:spacing w:val="0"/>
          <w:w w:val="7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BCBABD"/>
          <w:spacing w:val="0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CBABD"/>
          <w:spacing w:val="12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-36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7"/>
          <w:w w:val="17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5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49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760" w:bottom="280" w:left="440" w:right="220"/>
        </w:sectPr>
      </w:pPr>
      <w:rPr/>
    </w:p>
    <w:p>
      <w:pPr>
        <w:spacing w:before="0" w:after="0" w:line="252" w:lineRule="exact"/>
        <w:ind w:left="2618" w:right="-139"/>
        <w:jc w:val="left"/>
        <w:tabs>
          <w:tab w:pos="5580" w:val="left"/>
        </w:tabs>
        <w:rPr>
          <w:rFonts w:ascii="Arial" w:hAnsi="Arial" w:cs="Arial" w:eastAsia="Arial"/>
          <w:sz w:val="51"/>
          <w:szCs w:val="51"/>
        </w:rPr>
      </w:pPr>
      <w:rPr/>
      <w:r>
        <w:rPr>
          <w:rFonts w:ascii="Times New Roman" w:hAnsi="Times New Roman" w:cs="Times New Roman" w:eastAsia="Times New Roman"/>
          <w:sz w:val="43"/>
          <w:szCs w:val="43"/>
          <w:color w:val="424980"/>
          <w:spacing w:val="0"/>
          <w:w w:val="166"/>
          <w:position w:val="-18"/>
        </w:rPr>
        <w:t>",-N-'</w:t>
      </w:r>
      <w:r>
        <w:rPr>
          <w:rFonts w:ascii="Times New Roman" w:hAnsi="Times New Roman" w:cs="Times New Roman" w:eastAsia="Times New Roman"/>
          <w:sz w:val="43"/>
          <w:szCs w:val="43"/>
          <w:color w:val="424980"/>
          <w:spacing w:val="-206"/>
          <w:w w:val="166"/>
          <w:position w:val="-18"/>
        </w:rPr>
        <w:t>"</w:t>
      </w:r>
      <w:r>
        <w:rPr>
          <w:rFonts w:ascii="Times New Roman" w:hAnsi="Times New Roman" w:cs="Times New Roman" w:eastAsia="Times New Roman"/>
          <w:sz w:val="43"/>
          <w:szCs w:val="43"/>
          <w:color w:val="6669A1"/>
          <w:spacing w:val="-206"/>
          <w:w w:val="166"/>
          <w:position w:val="-18"/>
        </w:rPr>
      </w:r>
      <w:r>
        <w:rPr>
          <w:rFonts w:ascii="Times New Roman" w:hAnsi="Times New Roman" w:cs="Times New Roman" w:eastAsia="Times New Roman"/>
          <w:sz w:val="43"/>
          <w:szCs w:val="43"/>
          <w:color w:val="6669A1"/>
          <w:spacing w:val="-73"/>
          <w:w w:val="166"/>
          <w:strike/>
          <w:position w:val="-18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6669A1"/>
          <w:spacing w:val="0"/>
          <w:w w:val="100"/>
          <w:strike/>
          <w:position w:val="-18"/>
        </w:rPr>
        <w:t>·</w:t>
      </w:r>
      <w:r>
        <w:rPr>
          <w:rFonts w:ascii="Times New Roman" w:hAnsi="Times New Roman" w:cs="Times New Roman" w:eastAsia="Times New Roman"/>
          <w:sz w:val="43"/>
          <w:szCs w:val="43"/>
          <w:color w:val="6669A1"/>
          <w:spacing w:val="89"/>
          <w:w w:val="100"/>
          <w:strike/>
          <w:position w:val="-18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6669A1"/>
          <w:spacing w:val="-93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6669A1"/>
          <w:spacing w:val="0"/>
          <w:w w:val="100"/>
          <w:position w:val="-18"/>
        </w:rPr>
        <w:tab/>
      </w:r>
      <w:r>
        <w:rPr>
          <w:rFonts w:ascii="Times New Roman" w:hAnsi="Times New Roman" w:cs="Times New Roman" w:eastAsia="Times New Roman"/>
          <w:sz w:val="43"/>
          <w:szCs w:val="43"/>
          <w:color w:val="6669A1"/>
          <w:spacing w:val="0"/>
          <w:w w:val="100"/>
          <w:position w:val="-18"/>
        </w:rPr>
      </w:r>
      <w:r>
        <w:rPr>
          <w:rFonts w:ascii="Arial" w:hAnsi="Arial" w:cs="Arial" w:eastAsia="Arial"/>
          <w:sz w:val="51"/>
          <w:szCs w:val="51"/>
          <w:color w:val="A1A3CA"/>
          <w:spacing w:val="0"/>
          <w:w w:val="52"/>
          <w:position w:val="-2"/>
        </w:rPr>
        <w:t>ı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0" w:after="0" w:line="110" w:lineRule="exact"/>
        <w:ind w:right="-20"/>
        <w:jc w:val="left"/>
        <w:tabs>
          <w:tab w:pos="660" w:val="left"/>
          <w:tab w:pos="13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BCBABD"/>
          <w:spacing w:val="-1"/>
          <w:w w:val="73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747474"/>
          <w:spacing w:val="0"/>
          <w:w w:val="163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74747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747474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0"/>
          <w:w w:val="41"/>
          <w:b/>
          <w:bCs/>
        </w:rPr>
        <w:t>,._</w:t>
      </w:r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-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47474"/>
          <w:spacing w:val="0"/>
          <w:w w:val="100"/>
          <w:b/>
          <w:bCs/>
        </w:rPr>
        <w:t>J</w:t>
      </w:r>
      <w:r>
        <w:rPr>
          <w:rFonts w:ascii="Times New Roman" w:hAnsi="Times New Roman" w:cs="Times New Roman" w:eastAsia="Times New Roman"/>
          <w:sz w:val="12"/>
          <w:szCs w:val="12"/>
          <w:color w:val="747474"/>
          <w:spacing w:val="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59595"/>
          <w:spacing w:val="0"/>
          <w:w w:val="257"/>
          <w:b/>
          <w:bCs/>
        </w:rPr>
        <w:t>.:</w:t>
      </w:r>
      <w:r>
        <w:rPr>
          <w:rFonts w:ascii="Arial" w:hAnsi="Arial" w:cs="Arial" w:eastAsia="Arial"/>
          <w:sz w:val="15"/>
          <w:szCs w:val="15"/>
          <w:color w:val="A8A8A8"/>
          <w:spacing w:val="0"/>
          <w:w w:val="160"/>
          <w:b/>
          <w:bCs/>
          <w:i/>
        </w:rPr>
        <w:t>f</w:t>
      </w:r>
      <w:r>
        <w:rPr>
          <w:rFonts w:ascii="Arial" w:hAnsi="Arial" w:cs="Arial" w:eastAsia="Arial"/>
          <w:sz w:val="15"/>
          <w:szCs w:val="15"/>
          <w:color w:val="A8A8A8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15"/>
          <w:szCs w:val="15"/>
          <w:color w:val="A8A8A8"/>
          <w:spacing w:val="0"/>
          <w:w w:val="100"/>
          <w:b/>
          <w:bCs/>
          <w:i/>
        </w:rPr>
      </w:r>
      <w:r>
        <w:rPr>
          <w:rFonts w:ascii="Arial" w:hAnsi="Arial" w:cs="Arial" w:eastAsia="Arial"/>
          <w:sz w:val="19"/>
          <w:szCs w:val="19"/>
          <w:color w:val="4B4B4B"/>
          <w:spacing w:val="-35"/>
          <w:w w:val="41"/>
        </w:rPr>
        <w:t>"</w:t>
      </w:r>
      <w:r>
        <w:rPr>
          <w:rFonts w:ascii="Arial" w:hAnsi="Arial" w:cs="Arial" w:eastAsia="Arial"/>
          <w:sz w:val="19"/>
          <w:szCs w:val="19"/>
          <w:color w:val="333333"/>
          <w:spacing w:val="-27"/>
          <w:w w:val="70"/>
        </w:rPr>
        <w:t>,</w:t>
      </w:r>
      <w:r>
        <w:rPr>
          <w:rFonts w:ascii="Arial" w:hAnsi="Arial" w:cs="Arial" w:eastAsia="Arial"/>
          <w:sz w:val="19"/>
          <w:szCs w:val="19"/>
          <w:color w:val="4B4B4B"/>
          <w:spacing w:val="-56"/>
          <w:w w:val="112"/>
        </w:rPr>
        <w:t>/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41"/>
        </w:rPr>
        <w:t>f;</w:t>
      </w:r>
      <w:r>
        <w:rPr>
          <w:rFonts w:ascii="Arial" w:hAnsi="Arial" w:cs="Arial" w:eastAsia="Arial"/>
          <w:sz w:val="19"/>
          <w:szCs w:val="19"/>
          <w:color w:val="4B4B4B"/>
          <w:spacing w:val="-3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</w:rPr>
        <w:t>'</w:t>
      </w:r>
      <w:r>
        <w:rPr>
          <w:rFonts w:ascii="Arial" w:hAnsi="Arial" w:cs="Arial" w:eastAsia="Arial"/>
          <w:sz w:val="19"/>
          <w:szCs w:val="19"/>
          <w:color w:val="4B4B4B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52"/>
          <w:i/>
        </w:rPr>
        <w:t>:{.'.:</w:t>
      </w:r>
      <w:r>
        <w:rPr>
          <w:rFonts w:ascii="Arial" w:hAnsi="Arial" w:cs="Arial" w:eastAsia="Arial"/>
          <w:sz w:val="19"/>
          <w:szCs w:val="19"/>
          <w:color w:val="333333"/>
          <w:spacing w:val="15"/>
          <w:w w:val="52"/>
          <w:i/>
        </w:rPr>
        <w:t> </w:t>
      </w:r>
      <w:r>
        <w:rPr>
          <w:rFonts w:ascii="Arial" w:hAnsi="Arial" w:cs="Arial" w:eastAsia="Arial"/>
          <w:sz w:val="19"/>
          <w:szCs w:val="19"/>
          <w:color w:val="A8A8A8"/>
          <w:spacing w:val="0"/>
          <w:w w:val="102"/>
          <w:i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89" w:lineRule="exact"/>
        <w:ind w:left="19" w:right="-20"/>
        <w:jc w:val="left"/>
        <w:tabs>
          <w:tab w:pos="70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828382"/>
          <w:w w:val="109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828382"/>
          <w:spacing w:val="-26"/>
          <w:w w:val="109"/>
        </w:rPr>
        <w:t>!</w:t>
      </w:r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0"/>
          <w:w w:val="77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28382"/>
          <w:spacing w:val="0"/>
          <w:w w:val="100"/>
          <w:b/>
          <w:bCs/>
          <w:i/>
        </w:rPr>
        <w:t>c</w:t>
      </w:r>
      <w:r>
        <w:rPr>
          <w:rFonts w:ascii="Times New Roman" w:hAnsi="Times New Roman" w:cs="Times New Roman" w:eastAsia="Times New Roman"/>
          <w:sz w:val="12"/>
          <w:szCs w:val="12"/>
          <w:color w:val="828382"/>
          <w:spacing w:val="-17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28382"/>
          <w:spacing w:val="0"/>
          <w:w w:val="100"/>
          <w:b/>
          <w:bCs/>
          <w:i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828382"/>
          <w:spacing w:val="0"/>
          <w:w w:val="100"/>
          <w:b/>
          <w:bCs/>
          <w:i/>
        </w:rPr>
      </w:r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-4"/>
          <w:w w:val="183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4B4B4B"/>
          <w:spacing w:val="0"/>
          <w:w w:val="92"/>
        </w:rPr>
        <w:t>....</w:t>
      </w:r>
      <w:r>
        <w:rPr>
          <w:rFonts w:ascii="Times New Roman" w:hAnsi="Times New Roman" w:cs="Times New Roman" w:eastAsia="Times New Roman"/>
          <w:sz w:val="12"/>
          <w:szCs w:val="12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47474"/>
          <w:spacing w:val="0"/>
          <w:w w:val="90"/>
          <w:i/>
        </w:rPr>
        <w:t>;</w:t>
      </w:r>
      <w:r>
        <w:rPr>
          <w:rFonts w:ascii="Times New Roman" w:hAnsi="Times New Roman" w:cs="Times New Roman" w:eastAsia="Times New Roman"/>
          <w:sz w:val="12"/>
          <w:szCs w:val="12"/>
          <w:color w:val="747474"/>
          <w:spacing w:val="2"/>
          <w:w w:val="90"/>
          <w:i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0"/>
          <w:w w:val="90"/>
          <w:i/>
        </w:rPr>
        <w:t>,-</w:t>
      </w:r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-1"/>
          <w:w w:val="90"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0"/>
          <w:w w:val="100"/>
          <w:i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0"/>
          <w:w w:val="100"/>
          <w:i/>
        </w:rPr>
        <w:t>     </w:t>
      </w:r>
      <w:r>
        <w:rPr>
          <w:rFonts w:ascii="Times New Roman" w:hAnsi="Times New Roman" w:cs="Times New Roman" w:eastAsia="Times New Roman"/>
          <w:sz w:val="12"/>
          <w:szCs w:val="12"/>
          <w:color w:val="A8A8A8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4B4B4B"/>
          <w:spacing w:val="0"/>
          <w:w w:val="286"/>
        </w:rPr>
        <w:t>'l</w:t>
      </w:r>
      <w:r>
        <w:rPr>
          <w:rFonts w:ascii="Times New Roman" w:hAnsi="Times New Roman" w:cs="Times New Roman" w:eastAsia="Times New Roman"/>
          <w:sz w:val="9"/>
          <w:szCs w:val="9"/>
          <w:color w:val="4B4B4B"/>
          <w:spacing w:val="9"/>
          <w:w w:val="286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8A8A8"/>
          <w:spacing w:val="0"/>
          <w:w w:val="78"/>
        </w:rPr>
        <w:t>....</w:t>
      </w:r>
      <w:r>
        <w:rPr>
          <w:rFonts w:ascii="Times New Roman" w:hAnsi="Times New Roman" w:cs="Times New Roman" w:eastAsia="Times New Roman"/>
          <w:sz w:val="9"/>
          <w:szCs w:val="9"/>
          <w:color w:val="A8A8A8"/>
          <w:spacing w:val="3"/>
          <w:w w:val="78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333333"/>
          <w:spacing w:val="0"/>
          <w:w w:val="78"/>
        </w:rPr>
        <w:t>....</w:t>
      </w:r>
      <w:r>
        <w:rPr>
          <w:rFonts w:ascii="Times New Roman" w:hAnsi="Times New Roman" w:cs="Times New Roman" w:eastAsia="Times New Roman"/>
          <w:sz w:val="9"/>
          <w:szCs w:val="9"/>
          <w:color w:val="333333"/>
          <w:spacing w:val="0"/>
          <w:w w:val="78"/>
        </w:rPr>
        <w:t>      </w:t>
      </w:r>
      <w:r>
        <w:rPr>
          <w:rFonts w:ascii="Times New Roman" w:hAnsi="Times New Roman" w:cs="Times New Roman" w:eastAsia="Times New Roman"/>
          <w:sz w:val="9"/>
          <w:szCs w:val="9"/>
          <w:color w:val="333333"/>
          <w:spacing w:val="1"/>
          <w:w w:val="78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CBABD"/>
          <w:spacing w:val="0"/>
          <w:w w:val="147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0" w:after="0" w:line="53" w:lineRule="exact"/>
        <w:ind w:left="622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B4B4B"/>
          <w:w w:val="76"/>
          <w:i/>
          <w:position w:val="-10"/>
        </w:rPr>
        <w:t>1?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-19"/>
          <w:w w:val="100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58"/>
          <w:i/>
          <w:position w:val="-10"/>
        </w:rPr>
        <w:t>!J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3"/>
          <w:w w:val="58"/>
          <w:i/>
          <w:position w:val="-10"/>
        </w:rPr>
        <w:t> </w:t>
      </w:r>
      <w:r>
        <w:rPr>
          <w:rFonts w:ascii="Arial" w:hAnsi="Arial" w:cs="Arial" w:eastAsia="Arial"/>
          <w:sz w:val="14"/>
          <w:szCs w:val="14"/>
          <w:color w:val="A8A8A8"/>
          <w:spacing w:val="0"/>
          <w:w w:val="100"/>
          <w:position w:val="-10"/>
        </w:rPr>
        <w:t>ı</w:t>
      </w:r>
      <w:r>
        <w:rPr>
          <w:rFonts w:ascii="Arial" w:hAnsi="Arial" w:cs="Arial" w:eastAsia="Arial"/>
          <w:sz w:val="14"/>
          <w:szCs w:val="14"/>
          <w:color w:val="A8A8A8"/>
          <w:spacing w:val="0"/>
          <w:w w:val="100"/>
          <w:position w:val="-10"/>
        </w:rPr>
        <w:t>r</w:t>
      </w:r>
      <w:r>
        <w:rPr>
          <w:rFonts w:ascii="Arial" w:hAnsi="Arial" w:cs="Arial" w:eastAsia="Arial"/>
          <w:sz w:val="14"/>
          <w:szCs w:val="14"/>
          <w:color w:val="A8A8A8"/>
          <w:spacing w:val="-5"/>
          <w:w w:val="100"/>
          <w:position w:val="-10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-32"/>
          <w:w w:val="139"/>
          <w:position w:val="-10"/>
        </w:rPr>
        <w:t>'</w:t>
      </w:r>
      <w:r>
        <w:rPr>
          <w:rFonts w:ascii="Arial" w:hAnsi="Arial" w:cs="Arial" w:eastAsia="Arial"/>
          <w:sz w:val="17"/>
          <w:szCs w:val="17"/>
          <w:color w:val="333333"/>
          <w:spacing w:val="-29"/>
          <w:w w:val="88"/>
          <w:position w:val="-10"/>
        </w:rPr>
        <w:t>.</w:t>
      </w:r>
      <w:r>
        <w:rPr>
          <w:rFonts w:ascii="Arial" w:hAnsi="Arial" w:cs="Arial" w:eastAsia="Arial"/>
          <w:sz w:val="17"/>
          <w:szCs w:val="17"/>
          <w:color w:val="4B4B4B"/>
          <w:spacing w:val="-62"/>
          <w:w w:val="85"/>
          <w:position w:val="-10"/>
        </w:rPr>
        <w:t>1</w:t>
      </w:r>
      <w:r>
        <w:rPr>
          <w:rFonts w:ascii="Arial" w:hAnsi="Arial" w:cs="Arial" w:eastAsia="Arial"/>
          <w:sz w:val="17"/>
          <w:szCs w:val="17"/>
          <w:color w:val="333333"/>
          <w:spacing w:val="3"/>
          <w:w w:val="88"/>
          <w:position w:val="-10"/>
        </w:rPr>
        <w:t>: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86"/>
          <w:position w:val="-10"/>
        </w:rPr>
        <w:t>,</w:t>
      </w:r>
      <w:r>
        <w:rPr>
          <w:rFonts w:ascii="Arial" w:hAnsi="Arial" w:cs="Arial" w:eastAsia="Arial"/>
          <w:sz w:val="17"/>
          <w:szCs w:val="17"/>
          <w:color w:val="606060"/>
          <w:spacing w:val="-45"/>
          <w:w w:val="86"/>
          <w:position w:val="-10"/>
        </w:rPr>
        <w:t>.</w:t>
      </w:r>
      <w:r>
        <w:rPr>
          <w:rFonts w:ascii="Arial" w:hAnsi="Arial" w:cs="Arial" w:eastAsia="Arial"/>
          <w:sz w:val="17"/>
          <w:szCs w:val="17"/>
          <w:color w:val="959595"/>
          <w:spacing w:val="10"/>
          <w:w w:val="183"/>
          <w:position w:val="-10"/>
        </w:rPr>
        <w:t>,</w:t>
      </w:r>
      <w:r>
        <w:rPr>
          <w:rFonts w:ascii="Arial" w:hAnsi="Arial" w:cs="Arial" w:eastAsia="Arial"/>
          <w:sz w:val="17"/>
          <w:szCs w:val="17"/>
          <w:color w:val="747474"/>
          <w:spacing w:val="0"/>
          <w:w w:val="139"/>
          <w:position w:val="-10"/>
        </w:rPr>
        <w:t>'</w:t>
      </w:r>
      <w:r>
        <w:rPr>
          <w:rFonts w:ascii="Arial" w:hAnsi="Arial" w:cs="Arial" w:eastAsia="Arial"/>
          <w:sz w:val="17"/>
          <w:szCs w:val="17"/>
          <w:color w:val="747474"/>
          <w:spacing w:val="0"/>
          <w:w w:val="100"/>
          <w:position w:val="-10"/>
        </w:rPr>
        <w:t> </w:t>
      </w:r>
      <w:r>
        <w:rPr>
          <w:rFonts w:ascii="Arial" w:hAnsi="Arial" w:cs="Arial" w:eastAsia="Arial"/>
          <w:sz w:val="17"/>
          <w:szCs w:val="17"/>
          <w:color w:val="747474"/>
          <w:spacing w:val="-15"/>
          <w:w w:val="100"/>
          <w:position w:val="-10"/>
        </w:rPr>
        <w:t> 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63"/>
          <w:position w:val="-10"/>
        </w:rPr>
        <w:t>.</w:t>
      </w:r>
      <w:r>
        <w:rPr>
          <w:rFonts w:ascii="Arial" w:hAnsi="Arial" w:cs="Arial" w:eastAsia="Arial"/>
          <w:sz w:val="17"/>
          <w:szCs w:val="17"/>
          <w:color w:val="606060"/>
          <w:spacing w:val="2"/>
          <w:w w:val="163"/>
          <w:position w:val="-10"/>
        </w:rPr>
        <w:t>,</w:t>
      </w:r>
      <w:r>
        <w:rPr>
          <w:rFonts w:ascii="Arial" w:hAnsi="Arial" w:cs="Arial" w:eastAsia="Arial"/>
          <w:sz w:val="17"/>
          <w:szCs w:val="17"/>
          <w:color w:val="BCBABD"/>
          <w:spacing w:val="0"/>
          <w:w w:val="111"/>
          <w:position w:val="-10"/>
        </w:rPr>
        <w:t>.</w:t>
      </w:r>
      <w:r>
        <w:rPr>
          <w:rFonts w:ascii="Arial" w:hAnsi="Arial" w:cs="Arial" w:eastAsia="Arial"/>
          <w:sz w:val="17"/>
          <w:szCs w:val="17"/>
          <w:color w:val="BCBABD"/>
          <w:spacing w:val="0"/>
          <w:w w:val="100"/>
          <w:position w:val="-10"/>
        </w:rPr>
        <w:t> </w:t>
      </w:r>
      <w:r>
        <w:rPr>
          <w:rFonts w:ascii="Arial" w:hAnsi="Arial" w:cs="Arial" w:eastAsia="Arial"/>
          <w:sz w:val="17"/>
          <w:szCs w:val="17"/>
          <w:color w:val="BCBABD"/>
          <w:spacing w:val="-16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47474"/>
          <w:spacing w:val="0"/>
          <w:w w:val="137"/>
          <w:i/>
          <w:position w:val="-10"/>
        </w:rPr>
        <w:t>il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40" w:right="220"/>
          <w:cols w:num="2" w:equalWidth="0">
            <w:col w:w="5661" w:space="3130"/>
            <w:col w:w="2469"/>
          </w:cols>
        </w:sectPr>
      </w:pPr>
      <w:rPr/>
    </w:p>
    <w:p>
      <w:pPr>
        <w:spacing w:before="0" w:after="0" w:line="88" w:lineRule="exact"/>
        <w:ind w:right="80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959595"/>
          <w:spacing w:val="0"/>
          <w:w w:val="515"/>
          <w:position w:val="-2"/>
        </w:rPr>
        <w:t>'</w:t>
      </w:r>
      <w:r>
        <w:rPr>
          <w:rFonts w:ascii="Arial" w:hAnsi="Arial" w:cs="Arial" w:eastAsia="Arial"/>
          <w:sz w:val="11"/>
          <w:szCs w:val="11"/>
          <w:color w:val="959595"/>
          <w:spacing w:val="-139"/>
          <w:w w:val="515"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747474"/>
          <w:spacing w:val="0"/>
          <w:w w:val="84"/>
          <w:i/>
          <w:position w:val="-2"/>
        </w:rPr>
        <w:t>.</w:t>
      </w:r>
      <w:r>
        <w:rPr>
          <w:rFonts w:ascii="Arial" w:hAnsi="Arial" w:cs="Arial" w:eastAsia="Arial"/>
          <w:sz w:val="11"/>
          <w:szCs w:val="11"/>
          <w:color w:val="747474"/>
          <w:spacing w:val="0"/>
          <w:w w:val="85"/>
          <w:i/>
          <w:position w:val="-2"/>
        </w:rPr>
        <w:t>(lo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2191" w:right="-88"/>
        <w:jc w:val="left"/>
        <w:tabs>
          <w:tab w:pos="914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3"/>
          <w:szCs w:val="13"/>
          <w:color w:val="6669A1"/>
          <w:w w:val="165"/>
          <w:b/>
          <w:bCs/>
          <w:i/>
          <w:position w:val="1"/>
        </w:rPr>
        <w:t>cC</w:t>
      </w:r>
      <w:r>
        <w:rPr>
          <w:rFonts w:ascii="Arial" w:hAnsi="Arial" w:cs="Arial" w:eastAsia="Arial"/>
          <w:sz w:val="13"/>
          <w:szCs w:val="13"/>
          <w:color w:val="6669A1"/>
          <w:spacing w:val="-25"/>
          <w:w w:val="100"/>
          <w:b/>
          <w:bCs/>
          <w:i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A8A8A8"/>
          <w:spacing w:val="0"/>
          <w:w w:val="116"/>
          <w:position w:val="-9"/>
        </w:rPr>
        <w:t>1nn</w:t>
      </w:r>
      <w:r>
        <w:rPr>
          <w:rFonts w:ascii="Arial" w:hAnsi="Arial" w:cs="Arial" w:eastAsia="Arial"/>
          <w:sz w:val="25"/>
          <w:szCs w:val="25"/>
          <w:color w:val="A8A8A8"/>
          <w:spacing w:val="-87"/>
          <w:w w:val="116"/>
          <w:position w:val="-9"/>
        </w:rPr>
        <w:t>a</w:t>
      </w:r>
      <w:r>
        <w:rPr>
          <w:rFonts w:ascii="Times New Roman" w:hAnsi="Times New Roman" w:cs="Times New Roman" w:eastAsia="Times New Roman"/>
          <w:sz w:val="11"/>
          <w:szCs w:val="11"/>
          <w:color w:val="A8A8A8"/>
          <w:spacing w:val="0"/>
          <w:w w:val="116"/>
          <w:b/>
          <w:bCs/>
          <w:position w:val="1"/>
        </w:rPr>
        <w:t>e</w:t>
      </w:r>
      <w:r>
        <w:rPr>
          <w:rFonts w:ascii="Times New Roman" w:hAnsi="Times New Roman" w:cs="Times New Roman" w:eastAsia="Times New Roman"/>
          <w:sz w:val="11"/>
          <w:szCs w:val="11"/>
          <w:color w:val="A8A8A8"/>
          <w:spacing w:val="6"/>
          <w:w w:val="116"/>
          <w:b/>
          <w:bCs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A8A8A8"/>
          <w:spacing w:val="0"/>
          <w:w w:val="100"/>
          <w:position w:val="-9"/>
        </w:rPr>
        <w:t>ı:l</w:t>
      </w:r>
      <w:r>
        <w:rPr>
          <w:rFonts w:ascii="Arial" w:hAnsi="Arial" w:cs="Arial" w:eastAsia="Arial"/>
          <w:sz w:val="25"/>
          <w:szCs w:val="25"/>
          <w:color w:val="A8A8A8"/>
          <w:spacing w:val="-40"/>
          <w:w w:val="100"/>
          <w:position w:val="-9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0"/>
          <w:w w:val="100"/>
          <w:b/>
          <w:bCs/>
          <w:i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11"/>
          <w:w w:val="100"/>
          <w:b/>
          <w:bCs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8A8A8"/>
          <w:spacing w:val="0"/>
          <w:w w:val="100"/>
          <w:b/>
          <w:bCs/>
          <w:i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A8A8A8"/>
          <w:spacing w:val="9"/>
          <w:w w:val="100"/>
          <w:b/>
          <w:bCs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8A8A8"/>
          <w:spacing w:val="-81"/>
          <w:w w:val="100"/>
          <w:b/>
          <w:bCs/>
          <w:i/>
          <w:position w:val="1"/>
        </w:rPr>
        <w:t>Y</w:t>
      </w:r>
      <w:r>
        <w:rPr>
          <w:rFonts w:ascii="Arial" w:hAnsi="Arial" w:cs="Arial" w:eastAsia="Arial"/>
          <w:sz w:val="25"/>
          <w:szCs w:val="25"/>
          <w:color w:val="A8A8A8"/>
          <w:spacing w:val="0"/>
          <w:w w:val="100"/>
          <w:position w:val="-9"/>
        </w:rPr>
        <w:t>.</w:t>
      </w:r>
      <w:r>
        <w:rPr>
          <w:rFonts w:ascii="Arial" w:hAnsi="Arial" w:cs="Arial" w:eastAsia="Arial"/>
          <w:sz w:val="25"/>
          <w:szCs w:val="25"/>
          <w:color w:val="A8A8A8"/>
          <w:spacing w:val="15"/>
          <w:w w:val="100"/>
          <w:position w:val="-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8A8A8"/>
          <w:spacing w:val="0"/>
          <w:w w:val="100"/>
          <w:b/>
          <w:bCs/>
          <w:i/>
          <w:position w:val="1"/>
        </w:rPr>
        <w:t>1-(</w:t>
      </w:r>
      <w:r>
        <w:rPr>
          <w:rFonts w:ascii="Times New Roman" w:hAnsi="Times New Roman" w:cs="Times New Roman" w:eastAsia="Times New Roman"/>
          <w:sz w:val="18"/>
          <w:szCs w:val="18"/>
          <w:color w:val="A8A8A8"/>
          <w:spacing w:val="8"/>
          <w:w w:val="100"/>
          <w:b/>
          <w:bCs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CBABD"/>
          <w:spacing w:val="0"/>
          <w:w w:val="77"/>
          <w:position w:val="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BCBAB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BCBABD"/>
          <w:spacing w:val="0"/>
          <w:w w:val="100"/>
          <w:position w:val="1"/>
        </w:rPr>
      </w:r>
      <w:r>
        <w:rPr>
          <w:rFonts w:ascii="Arial" w:hAnsi="Arial" w:cs="Arial" w:eastAsia="Arial"/>
          <w:sz w:val="15"/>
          <w:szCs w:val="15"/>
          <w:color w:val="4B4B4B"/>
          <w:spacing w:val="-11"/>
          <w:w w:val="117"/>
          <w:b/>
          <w:bCs/>
          <w:position w:val="6"/>
        </w:rPr>
        <w:t>4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5"/>
          <w:b/>
          <w:bCs/>
          <w:position w:val="6"/>
        </w:rPr>
        <w:t>'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44" w:after="0" w:line="158" w:lineRule="exact"/>
        <w:ind w:left="309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BCBABD"/>
          <w:spacing w:val="0"/>
          <w:w w:val="126"/>
          <w:position w:val="-1"/>
        </w:rPr>
        <w:t>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82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b/>
          <w:bCs/>
          <w:position w:val="-6"/>
        </w:rPr>
        <w:t>f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b/>
          <w:bCs/>
          <w:position w:val="-6"/>
        </w:rPr>
        <w:t>ı</w:t>
      </w:r>
      <w:r>
        <w:rPr>
          <w:rFonts w:ascii="Arial" w:hAnsi="Arial" w:cs="Arial" w:eastAsia="Arial"/>
          <w:sz w:val="16"/>
          <w:szCs w:val="16"/>
          <w:color w:val="4B4B4B"/>
          <w:spacing w:val="-4"/>
          <w:w w:val="100"/>
          <w:b/>
          <w:bCs/>
          <w:position w:val="-6"/>
        </w:rPr>
        <w:t> </w:t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43"/>
          <w:position w:val="-6"/>
        </w:rPr>
        <w:t>,.:;,</w:t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43"/>
          <w:position w:val="-6"/>
        </w:rPr>
        <w:t> </w:t>
      </w:r>
      <w:r>
        <w:rPr>
          <w:rFonts w:ascii="Arial" w:hAnsi="Arial" w:cs="Arial" w:eastAsia="Arial"/>
          <w:sz w:val="16"/>
          <w:szCs w:val="16"/>
          <w:color w:val="333333"/>
          <w:spacing w:val="11"/>
          <w:w w:val="43"/>
          <w:position w:val="-6"/>
        </w:rPr>
        <w:t> </w:t>
      </w:r>
      <w:r>
        <w:rPr>
          <w:rFonts w:ascii="Arial" w:hAnsi="Arial" w:cs="Arial" w:eastAsia="Arial"/>
          <w:sz w:val="16"/>
          <w:szCs w:val="16"/>
          <w:color w:val="4B4B4B"/>
          <w:spacing w:val="-30"/>
          <w:w w:val="119"/>
          <w:position w:val="-6"/>
        </w:rPr>
        <w:t>·</w:t>
      </w:r>
      <w:r>
        <w:rPr>
          <w:rFonts w:ascii="Arial" w:hAnsi="Arial" w:cs="Arial" w:eastAsia="Arial"/>
          <w:sz w:val="16"/>
          <w:szCs w:val="16"/>
          <w:color w:val="333333"/>
          <w:spacing w:val="-28"/>
          <w:w w:val="88"/>
          <w:position w:val="-6"/>
        </w:rPr>
        <w:t>'</w:t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85"/>
          <w:position w:val="-6"/>
        </w:rPr>
        <w:t>\</w:t>
      </w:r>
      <w:r>
        <w:rPr>
          <w:rFonts w:ascii="Arial" w:hAnsi="Arial" w:cs="Arial" w:eastAsia="Arial"/>
          <w:sz w:val="16"/>
          <w:szCs w:val="16"/>
          <w:color w:val="333333"/>
          <w:spacing w:val="-2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b/>
          <w:bCs/>
          <w:i/>
          <w:position w:val="-6"/>
        </w:rPr>
        <w:t>t-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right="-20"/>
        <w:jc w:val="left"/>
        <w:tabs>
          <w:tab w:pos="28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58"/>
        </w:rPr>
        <w:t>..</w:t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959595"/>
          <w:spacing w:val="0"/>
          <w:w w:val="100"/>
          <w:b/>
          <w:bCs/>
          <w:i/>
        </w:rPr>
        <w:t>{f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40" w:right="220"/>
          <w:cols w:num="3" w:equalWidth="0">
            <w:col w:w="9281" w:space="127"/>
            <w:col w:w="469" w:space="243"/>
            <w:col w:w="1140"/>
          </w:cols>
        </w:sectPr>
      </w:pPr>
      <w:rPr/>
    </w:p>
    <w:p>
      <w:pPr>
        <w:spacing w:before="0" w:after="0" w:line="61" w:lineRule="exact"/>
        <w:ind w:left="3909" w:right="6952"/>
        <w:jc w:val="center"/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BCBABD"/>
          <w:spacing w:val="0"/>
          <w:w w:val="539"/>
        </w:rPr>
        <w:t>V,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spacing w:before="0" w:after="0" w:line="166" w:lineRule="exact"/>
        <w:ind w:left="2309" w:right="-20"/>
        <w:jc w:val="left"/>
        <w:tabs>
          <w:tab w:pos="2580" w:val="left"/>
          <w:tab w:pos="2940" w:val="left"/>
          <w:tab w:pos="4060" w:val="left"/>
          <w:tab w:pos="9540" w:val="left"/>
          <w:tab w:pos="986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6"/>
          <w:szCs w:val="6"/>
          <w:color w:val="A8A8A8"/>
          <w:spacing w:val="0"/>
          <w:w w:val="315"/>
          <w:position w:val="-4"/>
        </w:rPr>
        <w:t>'</w:t>
      </w:r>
      <w:r>
        <w:rPr>
          <w:rFonts w:ascii="Arial" w:hAnsi="Arial" w:cs="Arial" w:eastAsia="Arial"/>
          <w:sz w:val="6"/>
          <w:szCs w:val="6"/>
          <w:color w:val="A8A8A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6"/>
          <w:szCs w:val="6"/>
          <w:color w:val="A8A8A8"/>
          <w:spacing w:val="0"/>
          <w:w w:val="100"/>
          <w:position w:val="-4"/>
        </w:rPr>
      </w:r>
      <w:r>
        <w:rPr>
          <w:rFonts w:ascii="Arial" w:hAnsi="Arial" w:cs="Arial" w:eastAsia="Arial"/>
          <w:sz w:val="6"/>
          <w:szCs w:val="6"/>
          <w:color w:val="959595"/>
          <w:spacing w:val="0"/>
          <w:w w:val="100"/>
          <w:position w:val="-4"/>
        </w:rPr>
        <w:t>•</w:t>
      </w:r>
      <w:r>
        <w:rPr>
          <w:rFonts w:ascii="Arial" w:hAnsi="Arial" w:cs="Arial" w:eastAsia="Arial"/>
          <w:sz w:val="6"/>
          <w:szCs w:val="6"/>
          <w:color w:val="959595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6"/>
          <w:szCs w:val="6"/>
          <w:color w:val="959595"/>
          <w:spacing w:val="0"/>
          <w:w w:val="100"/>
          <w:position w:val="-4"/>
        </w:rPr>
      </w:r>
      <w:r>
        <w:rPr>
          <w:rFonts w:ascii="Arial" w:hAnsi="Arial" w:cs="Arial" w:eastAsia="Arial"/>
          <w:sz w:val="6"/>
          <w:szCs w:val="6"/>
          <w:color w:val="959595"/>
          <w:spacing w:val="0"/>
          <w:w w:val="148"/>
          <w:b/>
          <w:bCs/>
          <w:position w:val="-4"/>
        </w:rPr>
        <w:t>'1</w:t>
      </w:r>
      <w:r>
        <w:rPr>
          <w:rFonts w:ascii="Arial" w:hAnsi="Arial" w:cs="Arial" w:eastAsia="Arial"/>
          <w:sz w:val="6"/>
          <w:szCs w:val="6"/>
          <w:color w:val="959595"/>
          <w:spacing w:val="18"/>
          <w:w w:val="148"/>
          <w:b/>
          <w:bCs/>
          <w:position w:val="-4"/>
        </w:rPr>
        <w:t> </w:t>
      </w:r>
      <w:r>
        <w:rPr>
          <w:rFonts w:ascii="Arial" w:hAnsi="Arial" w:cs="Arial" w:eastAsia="Arial"/>
          <w:sz w:val="6"/>
          <w:szCs w:val="6"/>
          <w:color w:val="A8A8A8"/>
          <w:spacing w:val="0"/>
          <w:w w:val="315"/>
          <w:position w:val="-4"/>
        </w:rPr>
        <w:t>.</w:t>
      </w:r>
      <w:r>
        <w:rPr>
          <w:rFonts w:ascii="Arial" w:hAnsi="Arial" w:cs="Arial" w:eastAsia="Arial"/>
          <w:sz w:val="6"/>
          <w:szCs w:val="6"/>
          <w:color w:val="A8A8A8"/>
          <w:spacing w:val="-15"/>
          <w:w w:val="315"/>
          <w:position w:val="-4"/>
        </w:rPr>
        <w:t> </w:t>
      </w:r>
      <w:r>
        <w:rPr>
          <w:rFonts w:ascii="Arial" w:hAnsi="Arial" w:cs="Arial" w:eastAsia="Arial"/>
          <w:sz w:val="10"/>
          <w:szCs w:val="10"/>
          <w:color w:val="959595"/>
          <w:spacing w:val="0"/>
          <w:w w:val="100"/>
          <w:position w:val="-4"/>
        </w:rPr>
        <w:t>ı.</w:t>
      </w:r>
      <w:r>
        <w:rPr>
          <w:rFonts w:ascii="Arial" w:hAnsi="Arial" w:cs="Arial" w:eastAsia="Arial"/>
          <w:sz w:val="10"/>
          <w:szCs w:val="10"/>
          <w:color w:val="959595"/>
          <w:spacing w:val="0"/>
          <w:w w:val="100"/>
          <w:position w:val="-4"/>
        </w:rPr>
        <w:t>   </w:t>
      </w:r>
      <w:r>
        <w:rPr>
          <w:rFonts w:ascii="Arial" w:hAnsi="Arial" w:cs="Arial" w:eastAsia="Arial"/>
          <w:sz w:val="10"/>
          <w:szCs w:val="10"/>
          <w:color w:val="959595"/>
          <w:spacing w:val="4"/>
          <w:w w:val="100"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959595"/>
          <w:spacing w:val="0"/>
          <w:w w:val="153"/>
          <w:b/>
          <w:bCs/>
          <w:position w:val="-4"/>
        </w:rPr>
        <w:t>n</w:t>
      </w:r>
      <w:r>
        <w:rPr>
          <w:rFonts w:ascii="Arial" w:hAnsi="Arial" w:cs="Arial" w:eastAsia="Arial"/>
          <w:sz w:val="13"/>
          <w:szCs w:val="13"/>
          <w:color w:val="959595"/>
          <w:spacing w:val="-17"/>
          <w:w w:val="100"/>
          <w:b/>
          <w:bCs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61"/>
          <w:position w:val="-4"/>
        </w:rPr>
        <w:t>·.</w:t>
      </w:r>
      <w:r>
        <w:rPr>
          <w:rFonts w:ascii="Arial" w:hAnsi="Arial" w:cs="Arial" w:eastAsia="Arial"/>
          <w:sz w:val="13"/>
          <w:szCs w:val="13"/>
          <w:color w:val="959595"/>
          <w:spacing w:val="0"/>
          <w:w w:val="61"/>
          <w:position w:val="-4"/>
        </w:rPr>
        <w:t>\</w:t>
      </w:r>
      <w:r>
        <w:rPr>
          <w:rFonts w:ascii="Arial" w:hAnsi="Arial" w:cs="Arial" w:eastAsia="Arial"/>
          <w:sz w:val="13"/>
          <w:szCs w:val="13"/>
          <w:color w:val="959595"/>
          <w:spacing w:val="1"/>
          <w:w w:val="61"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44"/>
          <w:position w:val="-4"/>
        </w:rPr>
        <w:t>,...,</w:t>
      </w:r>
      <w:r>
        <w:rPr>
          <w:rFonts w:ascii="Arial" w:hAnsi="Arial" w:cs="Arial" w:eastAsia="Arial"/>
          <w:sz w:val="13"/>
          <w:szCs w:val="13"/>
          <w:color w:val="A8A8A8"/>
          <w:spacing w:val="11"/>
          <w:w w:val="44"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959595"/>
          <w:spacing w:val="0"/>
          <w:w w:val="76"/>
          <w:position w:val="-4"/>
        </w:rPr>
        <w:t>-</w:t>
      </w:r>
      <w:r>
        <w:rPr>
          <w:rFonts w:ascii="Arial" w:hAnsi="Arial" w:cs="Arial" w:eastAsia="Arial"/>
          <w:sz w:val="13"/>
          <w:szCs w:val="13"/>
          <w:color w:val="959595"/>
          <w:spacing w:val="-5"/>
          <w:w w:val="75"/>
          <w:position w:val="-4"/>
        </w:rPr>
        <w:t>;</w:t>
      </w:r>
      <w:r>
        <w:rPr>
          <w:rFonts w:ascii="Times New Roman" w:hAnsi="Times New Roman" w:cs="Times New Roman" w:eastAsia="Times New Roman"/>
          <w:sz w:val="7"/>
          <w:szCs w:val="7"/>
          <w:color w:val="A8A8A8"/>
          <w:spacing w:val="3"/>
          <w:w w:val="52"/>
          <w:position w:val="-6"/>
        </w:rPr>
        <w:t>1</w:t>
      </w:r>
      <w:r>
        <w:rPr>
          <w:rFonts w:ascii="Arial" w:hAnsi="Arial" w:cs="Arial" w:eastAsia="Arial"/>
          <w:sz w:val="16"/>
          <w:szCs w:val="16"/>
          <w:color w:val="959595"/>
          <w:spacing w:val="0"/>
          <w:w w:val="123"/>
          <w:i/>
          <w:position w:val="-4"/>
        </w:rPr>
        <w:t>ll</w:t>
      </w:r>
      <w:r>
        <w:rPr>
          <w:rFonts w:ascii="Arial" w:hAnsi="Arial" w:cs="Arial" w:eastAsia="Arial"/>
          <w:sz w:val="16"/>
          <w:szCs w:val="16"/>
          <w:color w:val="959595"/>
          <w:spacing w:val="0"/>
          <w:w w:val="100"/>
          <w:i/>
          <w:position w:val="-4"/>
        </w:rPr>
        <w:tab/>
      </w:r>
      <w:r>
        <w:rPr>
          <w:rFonts w:ascii="Arial" w:hAnsi="Arial" w:cs="Arial" w:eastAsia="Arial"/>
          <w:sz w:val="16"/>
          <w:szCs w:val="16"/>
          <w:color w:val="959595"/>
          <w:spacing w:val="0"/>
          <w:w w:val="100"/>
          <w:i/>
          <w:position w:val="-4"/>
        </w:rPr>
      </w:r>
      <w:r>
        <w:rPr>
          <w:rFonts w:ascii="Arial" w:hAnsi="Arial" w:cs="Arial" w:eastAsia="Arial"/>
          <w:sz w:val="20"/>
          <w:szCs w:val="20"/>
          <w:color w:val="A8A8A8"/>
          <w:spacing w:val="0"/>
          <w:w w:val="100"/>
          <w:position w:val="-4"/>
        </w:rPr>
        <w:t>ri</w:t>
      </w:r>
      <w:r>
        <w:rPr>
          <w:rFonts w:ascii="Arial" w:hAnsi="Arial" w:cs="Arial" w:eastAsia="Arial"/>
          <w:sz w:val="20"/>
          <w:szCs w:val="20"/>
          <w:color w:val="A8A8A8"/>
          <w:spacing w:val="-49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A8A8A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A8A8A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5"/>
          <w:szCs w:val="15"/>
          <w:color w:val="959595"/>
          <w:spacing w:val="0"/>
          <w:w w:val="320"/>
          <w:position w:val="-4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959595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959595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5"/>
          <w:szCs w:val="15"/>
          <w:color w:val="747474"/>
          <w:spacing w:val="0"/>
          <w:w w:val="127"/>
          <w:i/>
          <w:position w:val="-4"/>
        </w:rPr>
        <w:t>»""'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73" w:lineRule="exact"/>
        <w:ind w:left="192" w:right="-20"/>
        <w:jc w:val="left"/>
        <w:tabs>
          <w:tab w:pos="230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4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14"/>
          <w:szCs w:val="14"/>
          <w:color w:val="959595"/>
          <w:spacing w:val="0"/>
          <w:w w:val="100"/>
          <w:b/>
          <w:bCs/>
          <w:position w:val="-3"/>
        </w:rPr>
        <w:t>l</w:t>
      </w:r>
      <w:r>
        <w:rPr>
          <w:rFonts w:ascii="Times New Roman" w:hAnsi="Times New Roman" w:cs="Times New Roman" w:eastAsia="Times New Roman"/>
          <w:sz w:val="14"/>
          <w:szCs w:val="14"/>
          <w:color w:val="959595"/>
          <w:spacing w:val="2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59595"/>
          <w:spacing w:val="0"/>
          <w:w w:val="100"/>
          <w:b/>
          <w:bCs/>
          <w:position w:val="-3"/>
        </w:rPr>
        <w:t>f.</w:t>
      </w:r>
      <w:r>
        <w:rPr>
          <w:rFonts w:ascii="Times New Roman" w:hAnsi="Times New Roman" w:cs="Times New Roman" w:eastAsia="Times New Roman"/>
          <w:sz w:val="14"/>
          <w:szCs w:val="14"/>
          <w:color w:val="959595"/>
          <w:spacing w:val="0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59595"/>
          <w:spacing w:val="2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959595"/>
          <w:spacing w:val="0"/>
          <w:w w:val="100"/>
          <w:position w:val="-3"/>
        </w:rPr>
        <w:t>'•!\</w:t>
      </w:r>
      <w:r>
        <w:rPr>
          <w:rFonts w:ascii="Arial" w:hAnsi="Arial" w:cs="Arial" w:eastAsia="Arial"/>
          <w:sz w:val="11"/>
          <w:szCs w:val="11"/>
          <w:color w:val="959595"/>
          <w:spacing w:val="0"/>
          <w:w w:val="100"/>
          <w:position w:val="-3"/>
        </w:rPr>
        <w:t>N</w:t>
      </w:r>
      <w:r>
        <w:rPr>
          <w:rFonts w:ascii="Arial" w:hAnsi="Arial" w:cs="Arial" w:eastAsia="Arial"/>
          <w:sz w:val="11"/>
          <w:szCs w:val="11"/>
          <w:color w:val="959595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959595"/>
          <w:spacing w:val="9"/>
          <w:w w:val="100"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959595"/>
          <w:spacing w:val="0"/>
          <w:w w:val="100"/>
          <w:position w:val="-3"/>
        </w:rPr>
        <w:t>ı</w:t>
      </w:r>
      <w:r>
        <w:rPr>
          <w:rFonts w:ascii="Arial" w:hAnsi="Arial" w:cs="Arial" w:eastAsia="Arial"/>
          <w:sz w:val="11"/>
          <w:szCs w:val="11"/>
          <w:color w:val="959595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959595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0"/>
          <w:w w:val="100"/>
          <w:position w:val="-3"/>
        </w:rPr>
        <w:t>[:</w:t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0"/>
          <w:w w:val="100"/>
          <w:position w:val="-3"/>
        </w:rPr>
        <w:t>HI</w:t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0"/>
          <w:w w:val="69"/>
          <w:position w:val="-3"/>
        </w:rPr>
        <w:t>LJU.</w:t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0"/>
          <w:w w:val="69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0"/>
          <w:w w:val="69"/>
          <w:position w:val="-3"/>
        </w:rPr>
        <w:t>-:</w:t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0"/>
          <w:w w:val="69"/>
          <w:position w:val="-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3"/>
          <w:w w:val="69"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8A8A8"/>
          <w:spacing w:val="0"/>
          <w:w w:val="242"/>
          <w:position w:val="-3"/>
        </w:rPr>
        <w:t>"'</w:t>
      </w:r>
      <w:r>
        <w:rPr>
          <w:rFonts w:ascii="Times New Roman" w:hAnsi="Times New Roman" w:cs="Times New Roman" w:eastAsia="Times New Roman"/>
          <w:sz w:val="7"/>
          <w:szCs w:val="7"/>
          <w:color w:val="A8A8A8"/>
          <w:spacing w:val="-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59595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959595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59595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59595"/>
          <w:spacing w:val="0"/>
          <w:w w:val="282"/>
          <w:position w:val="-3"/>
        </w:rPr>
        <w:t>':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40" w:right="220"/>
        </w:sectPr>
      </w:pPr>
      <w:rPr/>
    </w:p>
    <w:p>
      <w:pPr>
        <w:spacing w:before="0" w:after="0" w:line="79" w:lineRule="exact"/>
        <w:ind w:right="-20"/>
        <w:jc w:val="right"/>
        <w:rPr>
          <w:rFonts w:ascii="Arial" w:hAnsi="Arial" w:cs="Arial" w:eastAsia="Arial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1.26207pt;margin-top:3.971846pt;width:48.320632pt;height:31pt;mso-position-horizontal-relative:page;mso-position-vertical-relative:paragraph;z-index:-15739" type="#_x0000_t202" filled="f" stroked="f">
            <v:textbox inset="0,0,0,0">
              <w:txbxContent>
                <w:p>
                  <w:pPr>
                    <w:spacing w:before="0" w:after="0" w:line="620" w:lineRule="exact"/>
                    <w:ind w:right="-133"/>
                    <w:jc w:val="left"/>
                    <w:rPr>
                      <w:rFonts w:ascii="Times New Roman" w:hAnsi="Times New Roman" w:cs="Times New Roman" w:eastAsia="Times New Roman"/>
                      <w:sz w:val="62"/>
                      <w:szCs w:val="6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2B3B85"/>
                      <w:w w:val="52"/>
                      <w:b/>
                      <w:bCs/>
                    </w:rPr>
                    <w:t>or\\</w:t>
                  </w:r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2B3B85"/>
                      <w:w w:val="53"/>
                      <w:b/>
                      <w:bCs/>
                    </w:rPr>
                    <w:t>)S"</w:t>
                  </w:r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"/>
          <w:szCs w:val="7"/>
          <w:color w:val="A8A8A8"/>
          <w:spacing w:val="0"/>
          <w:w w:val="181"/>
          <w:position w:val="-1"/>
        </w:rPr>
        <w:t>t.h.</w:t>
      </w:r>
      <w:r>
        <w:rPr>
          <w:rFonts w:ascii="Arial" w:hAnsi="Arial" w:cs="Arial" w:eastAsia="Arial"/>
          <w:sz w:val="7"/>
          <w:szCs w:val="7"/>
          <w:color w:val="A8A8A8"/>
          <w:spacing w:val="0"/>
          <w:w w:val="181"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A8A8A8"/>
          <w:spacing w:val="28"/>
          <w:w w:val="181"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8A8A8"/>
          <w:spacing w:val="0"/>
          <w:w w:val="49"/>
          <w:i/>
          <w:position w:val="-1"/>
        </w:rPr>
        <w:t>_</w:t>
      </w:r>
      <w:r>
        <w:rPr>
          <w:rFonts w:ascii="Times New Roman" w:hAnsi="Times New Roman" w:cs="Times New Roman" w:eastAsia="Times New Roman"/>
          <w:sz w:val="9"/>
          <w:szCs w:val="9"/>
          <w:color w:val="A8A8A8"/>
          <w:spacing w:val="0"/>
          <w:w w:val="49"/>
          <w:i/>
          <w:position w:val="-1"/>
        </w:rPr>
        <w:t>J</w:t>
      </w:r>
      <w:r>
        <w:rPr>
          <w:rFonts w:ascii="Times New Roman" w:hAnsi="Times New Roman" w:cs="Times New Roman" w:eastAsia="Times New Roman"/>
          <w:sz w:val="9"/>
          <w:szCs w:val="9"/>
          <w:color w:val="A8A8A8"/>
          <w:spacing w:val="0"/>
          <w:w w:val="49"/>
          <w:i/>
          <w:position w:val="-1"/>
        </w:rPr>
        <w:t>    </w:t>
      </w:r>
      <w:r>
        <w:rPr>
          <w:rFonts w:ascii="Times New Roman" w:hAnsi="Times New Roman" w:cs="Times New Roman" w:eastAsia="Times New Roman"/>
          <w:sz w:val="9"/>
          <w:szCs w:val="9"/>
          <w:color w:val="A8A8A8"/>
          <w:spacing w:val="2"/>
          <w:w w:val="49"/>
          <w:i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A8A8A8"/>
          <w:spacing w:val="0"/>
          <w:w w:val="175"/>
          <w:position w:val="-1"/>
        </w:rPr>
        <w:t>V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6" w:after="0" w:line="73" w:lineRule="exact"/>
        <w:ind w:right="-20"/>
        <w:jc w:val="left"/>
        <w:tabs>
          <w:tab w:pos="68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color w:val="959595"/>
          <w:spacing w:val="-47"/>
          <w:w w:val="194"/>
          <w:position w:val="-1"/>
        </w:rPr>
        <w:t>"</w:t>
      </w:r>
      <w:r>
        <w:rPr>
          <w:rFonts w:ascii="Arial" w:hAnsi="Arial" w:cs="Arial" w:eastAsia="Arial"/>
          <w:sz w:val="7"/>
          <w:szCs w:val="7"/>
          <w:color w:val="BCBABD"/>
          <w:spacing w:val="0"/>
          <w:w w:val="79"/>
          <w:position w:val="-1"/>
        </w:rPr>
        <w:t>-·</w:t>
      </w:r>
      <w:r>
        <w:rPr>
          <w:rFonts w:ascii="Arial" w:hAnsi="Arial" w:cs="Arial" w:eastAsia="Arial"/>
          <w:sz w:val="7"/>
          <w:szCs w:val="7"/>
          <w:color w:val="BCBABD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959595"/>
          <w:spacing w:val="0"/>
          <w:w w:val="203"/>
          <w:position w:val="-1"/>
        </w:rPr>
        <w:t>'-</w:t>
      </w:r>
      <w:r>
        <w:rPr>
          <w:rFonts w:ascii="Arial" w:hAnsi="Arial" w:cs="Arial" w:eastAsia="Arial"/>
          <w:sz w:val="7"/>
          <w:szCs w:val="7"/>
          <w:color w:val="959595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7"/>
          <w:szCs w:val="7"/>
          <w:color w:val="959595"/>
          <w:spacing w:val="0"/>
          <w:w w:val="100"/>
          <w:position w:val="-1"/>
        </w:rPr>
      </w:r>
      <w:r>
        <w:rPr>
          <w:rFonts w:ascii="Arial" w:hAnsi="Arial" w:cs="Arial" w:eastAsia="Arial"/>
          <w:sz w:val="7"/>
          <w:szCs w:val="7"/>
          <w:color w:val="BCBABD"/>
          <w:spacing w:val="0"/>
          <w:w w:val="203"/>
          <w:position w:val="-1"/>
        </w:rPr>
        <w:t>·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40" w:right="220"/>
          <w:cols w:num="2" w:equalWidth="0">
            <w:col w:w="2828" w:space="114"/>
            <w:col w:w="8318"/>
          </w:cols>
        </w:sectPr>
      </w:pPr>
      <w:rPr/>
    </w:p>
    <w:p>
      <w:pPr>
        <w:spacing w:before="24" w:after="0" w:line="202" w:lineRule="auto"/>
        <w:ind w:left="5263" w:right="4443" w:firstLine="-23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5.996969pt;margin-top:21.837275pt;width:551.515608pt;height:813.992883pt;mso-position-horizontal-relative:page;mso-position-vertical-relative:page;z-index:-15744" coordorigin="520,437" coordsize="11030,16280">
            <v:group style="position:absolute;left:532;top:444;width:2;height:5489" coordorigin="532,444" coordsize="2,5489">
              <v:shape style="position:absolute;left:532;top:444;width:2;height:5489" coordorigin="532,444" coordsize="0,5489" path="m532,5933l532,444e" filled="f" stroked="t" strokeweight=".712246pt" strokecolor="#545454">
                <v:path arrowok="t"/>
              </v:shape>
            </v:group>
            <v:group style="position:absolute;left:527;top:453;width:2;height:558" coordorigin="527,453" coordsize="2,558">
              <v:shape style="position:absolute;left:527;top:453;width:2;height:558" coordorigin="527,453" coordsize="0,558" path="m527,1012l527,453e" filled="f" stroked="t" strokeweight=".712246pt" strokecolor="#838383">
                <v:path arrowok="t"/>
              </v:shape>
            </v:group>
            <v:group style="position:absolute;left:527;top:935;width:2;height:282" coordorigin="527,935" coordsize="2,282">
              <v:shape style="position:absolute;left:527;top:935;width:2;height:282" coordorigin="527,935" coordsize="0,282" path="m527,1217l527,935e" filled="f" stroked="t" strokeweight=".47483pt" strokecolor="#676767">
                <v:path arrowok="t"/>
              </v:shape>
            </v:group>
            <v:group style="position:absolute;left:527;top:1160;width:2;height:258" coordorigin="527,1160" coordsize="2,258">
              <v:shape style="position:absolute;left:527;top:1160;width:2;height:258" coordorigin="527,1160" coordsize="0,258" path="m527,1418l527,1160e" filled="f" stroked="t" strokeweight=".47483pt" strokecolor="#2F2F2F">
                <v:path arrowok="t"/>
              </v:shape>
            </v:group>
            <v:group style="position:absolute;left:527;top:1682;width:6083;height:2" coordorigin="527,1682" coordsize="6083,2">
              <v:shape style="position:absolute;left:527;top:1682;width:6083;height:2" coordorigin="527,1682" coordsize="6083,0" path="m527,1682l6610,1682e" filled="f" stroked="t" strokeweight=".712246pt" strokecolor="#4F4F4F">
                <v:path arrowok="t"/>
              </v:shape>
            </v:group>
            <v:group style="position:absolute;left:527;top:1360;width:2;height:353" coordorigin="527,1360" coordsize="2,353">
              <v:shape style="position:absolute;left:527;top:1360;width:2;height:353" coordorigin="527,1360" coordsize="0,353" path="m527,1713l527,1360e" filled="f" stroked="t" strokeweight=".47483pt" strokecolor="#4F4F4F">
                <v:path arrowok="t"/>
              </v:shape>
            </v:group>
            <v:group style="position:absolute;left:2417;top:458;width:2;height:544" coordorigin="2417,458" coordsize="2,544">
              <v:shape style="position:absolute;left:2417;top:458;width:2;height:544" coordorigin="2417,458" coordsize="0,544" path="m2417,1002l2417,458e" filled="f" stroked="t" strokeweight=".949661pt" strokecolor="#545454">
                <v:path arrowok="t"/>
              </v:shape>
            </v:group>
            <v:group style="position:absolute;left:2417;top:1160;width:2;height:258" coordorigin="2417,1160" coordsize="2,258">
              <v:shape style="position:absolute;left:2417;top:1160;width:2;height:258" coordorigin="2417,1160" coordsize="0,258" path="m2417,1418l2417,1160e" filled="f" stroked="t" strokeweight=".47483pt" strokecolor="#131313">
                <v:path arrowok="t"/>
              </v:shape>
            </v:group>
            <v:group style="position:absolute;left:2419;top:458;width:2;height:1231" coordorigin="2419,458" coordsize="2,1231">
              <v:shape style="position:absolute;left:2419;top:458;width:2;height:1231" coordorigin="2419,458" coordsize="0,1231" path="m2419,1690l2419,458e" filled="f" stroked="t" strokeweight=".47483pt" strokecolor="#3F3F3F">
                <v:path arrowok="t"/>
              </v:shape>
            </v:group>
            <v:group style="position:absolute;left:6553;top:1690;width:266;height:2" coordorigin="6553,1690" coordsize="266,2">
              <v:shape style="position:absolute;left:6553;top:1690;width:266;height:2" coordorigin="6553,1690" coordsize="266,0" path="m6553,1690l6819,1690e" filled="f" stroked="t" strokeweight=".47483pt" strokecolor="#1C1C1C">
                <v:path arrowok="t"/>
              </v:shape>
            </v:group>
            <v:group style="position:absolute;left:9121;top:473;width:2;height:1231" coordorigin="9121,473" coordsize="2,1231">
              <v:shape style="position:absolute;left:9121;top:473;width:2;height:1231" coordorigin="9121,473" coordsize="0,1231" path="m9121,1704l9121,473e" filled="f" stroked="t" strokeweight=".47483pt" strokecolor="#484848">
                <v:path arrowok="t"/>
              </v:shape>
            </v:group>
            <v:group style="position:absolute;left:9121;top:935;width:2;height:482" coordorigin="9121,935" coordsize="2,482">
              <v:shape style="position:absolute;left:9121;top:935;width:2;height:482" coordorigin="9121,935" coordsize="0,482" path="m9121,1418l9121,935e" filled="f" stroked="t" strokeweight=".47483pt" strokecolor="#3B3B3B">
                <v:path arrowok="t"/>
              </v:shape>
            </v:group>
            <v:group style="position:absolute;left:11460;top:473;width:2;height:7551" coordorigin="11460,473" coordsize="2,7551">
              <v:shape style="position:absolute;left:11460;top:473;width:2;height:7551" coordorigin="11460,473" coordsize="0,7551" path="m11460,8023l11460,473e" filled="f" stroked="t" strokeweight="2.136737pt" strokecolor="#6B6B6B">
                <v:path arrowok="t"/>
              </v:shape>
            </v:group>
            <v:group style="position:absolute;left:6762;top:1694;width:4696;height:2" coordorigin="6762,1694" coordsize="4696,2">
              <v:shape style="position:absolute;left:6762;top:1694;width:4696;height:2" coordorigin="6762,1694" coordsize="4696,0" path="m6762,1694l11458,1694e" filled="f" stroked="t" strokeweight=".712246pt" strokecolor="#575757">
                <v:path arrowok="t"/>
              </v:shape>
            </v:group>
            <v:group style="position:absolute;left:527;top:1914;width:1320;height:2" coordorigin="527,1914" coordsize="1320,2">
              <v:shape style="position:absolute;left:527;top:1914;width:1320;height:2" coordorigin="527,1914" coordsize="1320,0" path="m527,1914l1847,1914e" filled="f" stroked="t" strokeweight=".712246pt" strokecolor="#545454">
                <v:path arrowok="t"/>
              </v:shape>
            </v:group>
            <v:group style="position:absolute;left:532;top:1642;width:2;height:568" coordorigin="532,1642" coordsize="2,568">
              <v:shape style="position:absolute;left:532;top:1642;width:2;height:568" coordorigin="532,1642" coordsize="0,568" path="m532,2210l532,1642e" filled="f" stroked="t" strokeweight=".47483pt" strokecolor="#282828">
                <v:path arrowok="t"/>
              </v:shape>
            </v:group>
            <v:group style="position:absolute;left:1790;top:1923;width:3571;height:2" coordorigin="1790,1923" coordsize="3571,2">
              <v:shape style="position:absolute;left:1790;top:1923;width:3571;height:2" coordorigin="1790,1923" coordsize="3571,0" path="m1790,1923l5361,1923e" filled="f" stroked="t" strokeweight=".712246pt" strokecolor="#545454">
                <v:path arrowok="t"/>
              </v:shape>
            </v:group>
            <v:group style="position:absolute;left:5304;top:1928;width:465;height:2" coordorigin="5304,1928" coordsize="465,2">
              <v:shape style="position:absolute;left:5304;top:1928;width:465;height:2" coordorigin="5304,1928" coordsize="465,0" path="m5304,1928l5769,1928e" filled="f" stroked="t" strokeweight=".47483pt" strokecolor="#2F2F2F">
                <v:path arrowok="t"/>
              </v:shape>
            </v:group>
            <v:group style="position:absolute;left:5712;top:1933;width:3727;height:2" coordorigin="5712,1933" coordsize="3727,2">
              <v:shape style="position:absolute;left:5712;top:1933;width:3727;height:2" coordorigin="5712,1933" coordsize="3727,0" path="m5712,1933l9440,1933e" filled="f" stroked="t" strokeweight=".712246pt" strokecolor="#575757">
                <v:path arrowok="t"/>
              </v:shape>
            </v:group>
            <v:group style="position:absolute;left:9316;top:1933;width:641;height:2" coordorigin="9316,1933" coordsize="641,2">
              <v:shape style="position:absolute;left:9316;top:1933;width:641;height:2" coordorigin="9316,1933" coordsize="641,0" path="m9316,1933l9957,1933e" filled="f" stroked="t" strokeweight=".47483pt" strokecolor="#484848">
                <v:path arrowok="t"/>
              </v:shape>
            </v:group>
            <v:group style="position:absolute;left:9900;top:1935;width:1557;height:2" coordorigin="9900,1935" coordsize="1557,2">
              <v:shape style="position:absolute;left:9900;top:1935;width:1557;height:2" coordorigin="9900,1935" coordsize="1557,0" path="m9900,1935l11458,1935e" filled="f" stroked="t" strokeweight=".949661pt" strokecolor="#646464">
                <v:path arrowok="t"/>
              </v:shape>
            </v:group>
            <v:group style="position:absolute;left:527;top:2162;width:4834;height:2" coordorigin="527,2162" coordsize="4834,2">
              <v:shape style="position:absolute;left:527;top:2162;width:4834;height:2" coordorigin="527,2162" coordsize="4834,0" path="m527,2162l5361,2162e" filled="f" stroked="t" strokeweight=".712246pt" strokecolor="#4F4F4F">
                <v:path arrowok="t"/>
              </v:shape>
            </v:group>
            <v:group style="position:absolute;left:5304;top:2167;width:465;height:2" coordorigin="5304,2167" coordsize="465,2">
              <v:shape style="position:absolute;left:5304;top:2167;width:465;height:2" coordorigin="5304,2167" coordsize="465,0" path="m5304,2167l5769,2167e" filled="f" stroked="t" strokeweight=".47483pt" strokecolor="#3F3F3F">
                <v:path arrowok="t"/>
              </v:shape>
            </v:group>
            <v:group style="position:absolute;left:5641;top:2172;width:5821;height:2" coordorigin="5641,2172" coordsize="5821,2">
              <v:shape style="position:absolute;left:5641;top:2172;width:5821;height:2" coordorigin="5641,2172" coordsize="5821,0" path="m5641,2172l11462,2172e" filled="f" stroked="t" strokeweight=".712246pt" strokecolor="#5B5B5B">
                <v:path arrowok="t"/>
              </v:shape>
            </v:group>
            <v:group style="position:absolute;left:527;top:2408;width:10926;height:2" coordorigin="527,2408" coordsize="10926,2">
              <v:shape style="position:absolute;left:527;top:2408;width:10926;height:2" coordorigin="527,2408" coordsize="10926,0" path="m527,2408l11453,2408e" filled="f" stroked="t" strokeweight=".712246pt" strokecolor="#545454">
                <v:path arrowok="t"/>
              </v:shape>
            </v:group>
            <v:group style="position:absolute;left:534;top:2138;width:2;height:296" coordorigin="534,2138" coordsize="2,296">
              <v:shape style="position:absolute;left:534;top:2138;width:2;height:296" coordorigin="534,2138" coordsize="0,296" path="m534,2434l534,2138e" filled="f" stroked="t" strokeweight=".712246pt" strokecolor="#484848">
                <v:path arrowok="t"/>
              </v:shape>
            </v:group>
            <v:group style="position:absolute;left:7065;top:2410;width:361;height:2" coordorigin="7065,2410" coordsize="361,2">
              <v:shape style="position:absolute;left:7065;top:2410;width:361;height:2" coordorigin="7065,2410" coordsize="361,0" path="m7065,2410l7426,2410e" filled="f" stroked="t" strokeweight=".47483pt" strokecolor="#343434">
                <v:path arrowok="t"/>
              </v:shape>
            </v:group>
            <v:group style="position:absolute;left:7369;top:2410;width:285;height:2" coordorigin="7369,2410" coordsize="285,2">
              <v:shape style="position:absolute;left:7369;top:2410;width:285;height:2" coordorigin="7369,2410" coordsize="285,0" path="m7369,2410l7654,2410e" filled="f" stroked="t" strokeweight=".47483pt" strokecolor="#484848">
                <v:path arrowok="t"/>
              </v:shape>
            </v:group>
            <v:group style="position:absolute;left:11451;top:473;width:2;height:1962" coordorigin="11451,473" coordsize="2,1962">
              <v:shape style="position:absolute;left:11451;top:473;width:2;height:1962" coordorigin="11451,473" coordsize="0,1962" path="m11451,2434l11451,473e" filled="f" stroked="t" strokeweight=".712246pt" strokecolor="#6B6B6B">
                <v:path arrowok="t"/>
              </v:shape>
            </v:group>
            <v:group style="position:absolute;left:532;top:2642;width:1315;height:2" coordorigin="532,2642" coordsize="1315,2">
              <v:shape style="position:absolute;left:532;top:2642;width:1315;height:2" coordorigin="532,2642" coordsize="1315,0" path="m532,2642l1847,2642e" filled="f" stroked="t" strokeweight=".712246pt" strokecolor="#4B4B4B">
                <v:path arrowok="t"/>
              </v:shape>
            </v:group>
            <v:group style="position:absolute;left:551;top:2654;width:10907;height:2" coordorigin="551,2654" coordsize="10907,2">
              <v:shape style="position:absolute;left:551;top:2654;width:10907;height:2" coordorigin="551,2654" coordsize="10907,0" path="m551,2654l11458,2654e" filled="f" stroked="t" strokeweight=".712246pt" strokecolor="#545454">
                <v:path arrowok="t"/>
              </v:shape>
            </v:group>
            <v:group style="position:absolute;left:7597;top:2654;width:247;height:2" coordorigin="7597,2654" coordsize="247,2">
              <v:shape style="position:absolute;left:7597;top:2654;width:247;height:2" coordorigin="7597,2654" coordsize="247,0" path="m7597,2654l7844,2654e" filled="f" stroked="t" strokeweight=".47483pt" strokecolor="#343434">
                <v:path arrowok="t"/>
              </v:shape>
            </v:group>
            <v:group style="position:absolute;left:9316;top:2656;width:935;height:2" coordorigin="9316,2656" coordsize="935,2">
              <v:shape style="position:absolute;left:9316;top:2656;width:935;height:2" coordorigin="9316,2656" coordsize="935,0" path="m9316,2656l10252,2656e" filled="f" stroked="t" strokeweight=".47483pt" strokecolor="#4B4B4B">
                <v:path arrowok="t"/>
              </v:shape>
            </v:group>
            <v:group style="position:absolute;left:11448;top:2363;width:2;height:315" coordorigin="11448,2363" coordsize="2,315">
              <v:shape style="position:absolute;left:11448;top:2363;width:2;height:315" coordorigin="11448,2363" coordsize="0,315" path="m11448,2678l11448,2363e" filled="f" stroked="t" strokeweight=".47483pt" strokecolor="#484848">
                <v:path arrowok="t"/>
              </v:shape>
            </v:group>
            <v:group style="position:absolute;left:527;top:2885;width:2863;height:2" coordorigin="527,2885" coordsize="2863,2">
              <v:shape style="position:absolute;left:527;top:2885;width:2863;height:2" coordorigin="527,2885" coordsize="2863,0" path="m527,2885l3390,2885e" filled="f" stroked="t" strokeweight=".712246pt" strokecolor="#646464">
                <v:path arrowok="t"/>
              </v:shape>
            </v:group>
            <v:group style="position:absolute;left:3333;top:2888;width:594;height:2" coordorigin="3333,2888" coordsize="594,2">
              <v:shape style="position:absolute;left:3333;top:2888;width:594;height:2" coordorigin="3333,2888" coordsize="594,0" path="m3333,2888l3927,2888e" filled="f" stroked="t" strokeweight=".47483pt" strokecolor="#4B4B4B">
                <v:path arrowok="t"/>
              </v:shape>
            </v:group>
            <v:group style="position:absolute;left:3870;top:2890;width:2740;height:2" coordorigin="3870,2890" coordsize="2740,2">
              <v:shape style="position:absolute;left:3870;top:2890;width:2740;height:2" coordorigin="3870,2890" coordsize="2740,0" path="m3870,2890l6610,2890e" filled="f" stroked="t" strokeweight=".712246pt" strokecolor="#676767">
                <v:path arrowok="t"/>
              </v:shape>
            </v:group>
            <v:group style="position:absolute;left:6553;top:2892;width:266;height:2" coordorigin="6553,2892" coordsize="266,2">
              <v:shape style="position:absolute;left:6553;top:2892;width:266;height:2" coordorigin="6553,2892" coordsize="266,0" path="m6553,2892l6819,2892e" filled="f" stroked="t" strokeweight=".47483pt" strokecolor="#343434">
                <v:path arrowok="t"/>
              </v:shape>
            </v:group>
            <v:group style="position:absolute;left:6762;top:2892;width:893;height:2" coordorigin="6762,2892" coordsize="893,2">
              <v:shape style="position:absolute;left:6762;top:2892;width:893;height:2" coordorigin="6762,2892" coordsize="893,0" path="m6762,2892l7654,2892e" filled="f" stroked="t" strokeweight=".712246pt" strokecolor="#6B6B6B">
                <v:path arrowok="t"/>
              </v:shape>
            </v:group>
            <v:group style="position:absolute;left:7597;top:2892;width:247;height:2" coordorigin="7597,2892" coordsize="247,2">
              <v:shape style="position:absolute;left:7597;top:2892;width:247;height:2" coordorigin="7597,2892" coordsize="247,0" path="m7597,2892l7844,2892e" filled="f" stroked="t" strokeweight=".47483pt" strokecolor="#484848">
                <v:path arrowok="t"/>
              </v:shape>
            </v:group>
            <v:group style="position:absolute;left:7787;top:2897;width:3670;height:2" coordorigin="7787,2897" coordsize="3670,2">
              <v:shape style="position:absolute;left:7787;top:2897;width:3670;height:2" coordorigin="7787,2897" coordsize="3670,0" path="m7787,2897l11458,2897e" filled="f" stroked="t" strokeweight=".712246pt" strokecolor="#6B6B6B">
                <v:path arrowok="t"/>
              </v:shape>
            </v:group>
            <v:group style="position:absolute;left:3903;top:2883;width:2;height:434" coordorigin="3903,2883" coordsize="2,434">
              <v:shape style="position:absolute;left:3903;top:2883;width:2;height:434" coordorigin="3903,2883" coordsize="0,434" path="m3903,3317l3903,2883e" filled="f" stroked="t" strokeweight=".47483pt" strokecolor="#383838">
                <v:path arrowok="t"/>
              </v:shape>
            </v:group>
            <v:group style="position:absolute;left:7094;top:2888;width:2;height:239" coordorigin="7094,2888" coordsize="2,239">
              <v:shape style="position:absolute;left:7094;top:2888;width:2;height:239" coordorigin="7094,2888" coordsize="0,239" path="m7094,3126l7094,2888e" filled="f" stroked="t" strokeweight=".237415pt" strokecolor="#777777">
                <v:path arrowok="t"/>
              </v:shape>
            </v:group>
            <v:group style="position:absolute;left:7194;top:3262;width:2764;height:2" coordorigin="7194,3262" coordsize="2764,2">
              <v:shape style="position:absolute;left:7194;top:3262;width:2764;height:2" coordorigin="7194,3262" coordsize="2764,0" path="m7194,3262l9957,3262e" filled="f" stroked="t" strokeweight=".712246pt" strokecolor="#4F4F4F">
                <v:path arrowok="t"/>
              </v:shape>
            </v:group>
            <v:group style="position:absolute;left:3898;top:3336;width:2141;height:2" coordorigin="3898,3336" coordsize="2141,2">
              <v:shape style="position:absolute;left:3898;top:3336;width:2141;height:2" coordorigin="3898,3336" coordsize="2141,0" path="m3898,3336l6040,3336e" filled="f" stroked="t" strokeweight=".712246pt" strokecolor="#5B5B5B">
                <v:path arrowok="t"/>
              </v:shape>
            </v:group>
            <v:group style="position:absolute;left:7094;top:3126;width:2;height:162" coordorigin="7094,3126" coordsize="2,162">
              <v:shape style="position:absolute;left:7094;top:3126;width:2;height:162" coordorigin="7094,3126" coordsize="0,162" path="m7094,3288l7094,3126e" filled="f" stroked="t" strokeweight=".712246pt" strokecolor="#6B6B6B">
                <v:path arrowok="t"/>
              </v:shape>
            </v:group>
            <v:group style="position:absolute;left:9900;top:3262;width:351;height:2" coordorigin="9900,3262" coordsize="351,2">
              <v:shape style="position:absolute;left:9900;top:3262;width:351;height:2" coordorigin="9900,3262" coordsize="351,0" path="m9900,3262l10252,3262e" filled="f" stroked="t" strokeweight=".949661pt" strokecolor="#646464">
                <v:path arrowok="t"/>
              </v:shape>
            </v:group>
            <v:group style="position:absolute;left:10195;top:3265;width:1263;height:2" coordorigin="10195,3265" coordsize="1263,2">
              <v:shape style="position:absolute;left:10195;top:3265;width:1263;height:2" coordorigin="10195,3265" coordsize="1263,0" path="m10195,3265l11458,3265e" filled="f" stroked="t" strokeweight=".712246pt" strokecolor="#4F4F4F">
                <v:path arrowok="t"/>
              </v:shape>
            </v:group>
            <v:group style="position:absolute;left:3905;top:3260;width:2;height:396" coordorigin="3905,3260" coordsize="2,396">
              <v:shape style="position:absolute;left:3905;top:3260;width:2;height:396" coordorigin="3905,3260" coordsize="0,396" path="m3905,3656l3905,3260e" filled="f" stroked="t" strokeweight=".712246pt" strokecolor="#4F4F4F">
                <v:path arrowok="t"/>
              </v:shape>
            </v:group>
            <v:group style="position:absolute;left:7094;top:3288;width:2;height:358" coordorigin="7094,3288" coordsize="2,358">
              <v:shape style="position:absolute;left:7094;top:3288;width:2;height:358" coordorigin="7094,3288" coordsize="0,358" path="m7094,3646l7094,3288e" filled="f" stroked="t" strokeweight=".237415pt" strokecolor="#979797">
                <v:path arrowok="t"/>
              </v:shape>
            </v:group>
            <v:group style="position:absolute;left:532;top:3639;width:1899;height:2" coordorigin="532,3639" coordsize="1899,2">
              <v:shape style="position:absolute;left:532;top:3639;width:1899;height:2" coordorigin="532,3639" coordsize="1899,0" path="m532,3639l2431,3639e" filled="f" stroked="t" strokeweight=".712246pt" strokecolor="#4B4B4B">
                <v:path arrowok="t"/>
              </v:shape>
            </v:group>
            <v:group style="position:absolute;left:2374;top:3642;width:142;height:2" coordorigin="2374,3642" coordsize="142,2">
              <v:shape style="position:absolute;left:2374;top:3642;width:142;height:2" coordorigin="2374,3642" coordsize="142,0" path="m2374,3642l2517,3642e" filled="f" stroked="t" strokeweight=".47483pt" strokecolor="#1F1F1F">
                <v:path arrowok="t"/>
              </v:shape>
            </v:group>
            <v:group style="position:absolute;left:2460;top:3644;width:1477;height:2" coordorigin="2460,3644" coordsize="1477,2">
              <v:shape style="position:absolute;left:2460;top:3644;width:1477;height:2" coordorigin="2460,3644" coordsize="1477,0" path="m2460,3644l3936,3644e" filled="f" stroked="t" strokeweight=".949661pt" strokecolor="#545454">
                <v:path arrowok="t"/>
              </v:shape>
            </v:group>
            <v:group style="position:absolute;left:3670;top:3642;width:2099;height:2" coordorigin="3670,3642" coordsize="2099,2">
              <v:shape style="position:absolute;left:3670;top:3642;width:2099;height:2" coordorigin="3670,3642" coordsize="2099,0" path="m3670,3642l5769,3642e" filled="f" stroked="t" strokeweight=".949661pt" strokecolor="#383838">
                <v:path arrowok="t"/>
              </v:shape>
            </v:group>
            <v:group style="position:absolute;left:5712;top:3646;width:5750;height:2" coordorigin="5712,3646" coordsize="5750,2">
              <v:shape style="position:absolute;left:5712;top:3646;width:5750;height:2" coordorigin="5712,3646" coordsize="5750,0" path="m5712,3646l11462,3646e" filled="f" stroked="t" strokeweight=".712246pt" strokecolor="#545454">
                <v:path arrowok="t"/>
              </v:shape>
            </v:group>
            <v:group style="position:absolute;left:532;top:3916;width:10935;height:2" coordorigin="532,3916" coordsize="10935,2">
              <v:shape style="position:absolute;left:532;top:3916;width:10935;height:2" coordorigin="532,3916" coordsize="10935,0" path="m532,3916l11467,3916e" filled="f" stroked="t" strokeweight=".712246pt" strokecolor="#545454">
                <v:path arrowok="t"/>
              </v:shape>
            </v:group>
            <v:group style="position:absolute;left:537;top:3603;width:2;height:358" coordorigin="537,3603" coordsize="2,358">
              <v:shape style="position:absolute;left:537;top:3603;width:2;height:358" coordorigin="537,3603" coordsize="0,358" path="m537,3961l537,3603e" filled="f" stroked="t" strokeweight=".47483pt" strokecolor="#1F1F1F">
                <v:path arrowok="t"/>
              </v:shape>
            </v:group>
            <v:group style="position:absolute;left:2426;top:3627;width:2;height:334" coordorigin="2426,3627" coordsize="2,334">
              <v:shape style="position:absolute;left:2426;top:3627;width:2;height:334" coordorigin="2426,3627" coordsize="0,334" path="m2426,3961l2426,3627e" filled="f" stroked="t" strokeweight=".47483pt" strokecolor="#343434">
                <v:path arrowok="t"/>
              </v:shape>
            </v:group>
            <v:group style="position:absolute;left:2426;top:3780;width:2;height:1122" coordorigin="2426,3780" coordsize="2,1122">
              <v:shape style="position:absolute;left:2426;top:3780;width:2;height:1122" coordorigin="2426,3780" coordsize="0,1122" path="m2426,4902l2426,3780e" filled="f" stroked="t" strokeweight=".949661pt" strokecolor="#575757">
                <v:path arrowok="t"/>
              </v:shape>
            </v:group>
            <v:group style="position:absolute;left:2417;top:4157;width:4706;height:2" coordorigin="2417,4157" coordsize="4706,2">
              <v:shape style="position:absolute;left:2417;top:4157;width:4706;height:2" coordorigin="2417,4157" coordsize="4706,0" path="m2417,4157l7122,4157e" filled="f" stroked="t" strokeweight=".712246pt" strokecolor="#4F4F4F">
                <v:path arrowok="t"/>
              </v:shape>
            </v:group>
            <v:group style="position:absolute;left:7065;top:4157;width:361;height:2" coordorigin="7065,4157" coordsize="361,2">
              <v:shape style="position:absolute;left:7065;top:4157;width:361;height:2" coordorigin="7065,4157" coordsize="361,0" path="m7065,4157l7426,4157e" filled="f" stroked="t" strokeweight=".47483pt" strokecolor="#383838">
                <v:path arrowok="t"/>
              </v:shape>
            </v:group>
            <v:group style="position:absolute;left:7331;top:4159;width:4136;height:2" coordorigin="7331,4159" coordsize="4136,2">
              <v:shape style="position:absolute;left:7331;top:4159;width:4136;height:2" coordorigin="7331,4159" coordsize="4136,0" path="m7331,4159l11467,4159e" filled="f" stroked="t" strokeweight=".712246pt" strokecolor="#575757">
                <v:path arrowok="t"/>
              </v:shape>
            </v:group>
            <v:group style="position:absolute;left:4957;top:4152;width:2;height:282" coordorigin="4957,4152" coordsize="2,282">
              <v:shape style="position:absolute;left:4957;top:4152;width:2;height:282" coordorigin="4957,4152" coordsize="0,282" path="m4957,4434l4957,4152e" filled="f" stroked="t" strokeweight=".712246pt" strokecolor="#1F1F1F">
                <v:path arrowok="t"/>
              </v:shape>
            </v:group>
            <v:group style="position:absolute;left:4952;top:4644;width:2170;height:2" coordorigin="4952,4644" coordsize="2170,2">
              <v:shape style="position:absolute;left:4952;top:4644;width:2170;height:2" coordorigin="4952,4644" coordsize="2170,0" path="m4952,4644l7122,4644e" filled="f" stroked="t" strokeweight=".712246pt" strokecolor="#575757">
                <v:path arrowok="t"/>
              </v:shape>
            </v:group>
            <v:group style="position:absolute;left:7820;top:4148;width:2;height:506" coordorigin="7820,4148" coordsize="2,506">
              <v:shape style="position:absolute;left:7820;top:4148;width:2;height:506" coordorigin="7820,4148" coordsize="0,506" path="m7820,4653l7820,4148e" filled="f" stroked="t" strokeweight=".949661pt" strokecolor="#606060">
                <v:path arrowok="t"/>
              </v:shape>
            </v:group>
            <v:group style="position:absolute;left:4960;top:4377;width:2;height:768" coordorigin="4960,4377" coordsize="2,768">
              <v:shape style="position:absolute;left:4960;top:4377;width:2;height:768" coordorigin="4960,4377" coordsize="0,768" path="m4960,5145l4960,4377e" filled="f" stroked="t" strokeweight=".47483pt" strokecolor="#383838">
                <v:path arrowok="t"/>
              </v:shape>
            </v:group>
            <v:group style="position:absolute;left:7065;top:4644;width:361;height:2" coordorigin="7065,4644" coordsize="361,2">
              <v:shape style="position:absolute;left:7065;top:4644;width:361;height:2" coordorigin="7065,4644" coordsize="361,0" path="m7065,4644l7426,4644e" filled="f" stroked="t" strokeweight=".47483pt" strokecolor="#3B3B3B">
                <v:path arrowok="t"/>
              </v:shape>
            </v:group>
            <v:group style="position:absolute;left:7331;top:4646;width:869;height:2" coordorigin="7331,4646" coordsize="869,2">
              <v:shape style="position:absolute;left:7331;top:4646;width:869;height:2" coordorigin="7331,4646" coordsize="869,0" path="m7331,4646l8200,4646e" filled="f" stroked="t" strokeweight=".949661pt" strokecolor="#5B5B5B">
                <v:path arrowok="t"/>
              </v:shape>
            </v:group>
            <v:group style="position:absolute;left:8101;top:4644;width:579;height:2" coordorigin="8101,4644" coordsize="579,2">
              <v:shape style="position:absolute;left:8101;top:4644;width:579;height:2" coordorigin="8101,4644" coordsize="579,0" path="m8101,4644l8680,4644e" filled="f" stroked="t" strokeweight=".47483pt" strokecolor="#383838">
                <v:path arrowok="t"/>
              </v:shape>
            </v:group>
            <v:group style="position:absolute;left:8623;top:4644;width:798;height:2" coordorigin="8623,4644" coordsize="798,2">
              <v:shape style="position:absolute;left:8623;top:4644;width:798;height:2" coordorigin="8623,4644" coordsize="798,0" path="m8623,4644l9421,4644e" filled="f" stroked="t" strokeweight=".712246pt" strokecolor="#5B5B5B">
                <v:path arrowok="t"/>
              </v:shape>
            </v:group>
            <v:group style="position:absolute;left:9316;top:4644;width:641;height:2" coordorigin="9316,4644" coordsize="641,2">
              <v:shape style="position:absolute;left:9316;top:4644;width:641;height:2" coordorigin="9316,4644" coordsize="641,0" path="m9316,4644l9957,4644e" filled="f" stroked="t" strokeweight=".47483pt" strokecolor="#3F3F3F">
                <v:path arrowok="t"/>
              </v:shape>
            </v:group>
            <v:group style="position:absolute;left:9876;top:4646;width:1591;height:2" coordorigin="9876,4646" coordsize="1591,2">
              <v:shape style="position:absolute;left:9876;top:4646;width:1591;height:2" coordorigin="9876,4646" coordsize="1591,0" path="m9876,4646l11467,4646e" filled="f" stroked="t" strokeweight=".949661pt" strokecolor="#606060">
                <v:path arrowok="t"/>
              </v:shape>
            </v:group>
            <v:group style="position:absolute;left:541;top:4601;width:2;height:382" coordorigin="541,4601" coordsize="2,382">
              <v:shape style="position:absolute;left:541;top:4601;width:2;height:382" coordorigin="541,4601" coordsize="0,382" path="m541,4983l541,4601e" filled="f" stroked="t" strokeweight=".949661pt" strokecolor="#606060">
                <v:path arrowok="t"/>
              </v:shape>
            </v:group>
            <v:group style="position:absolute;left:4957;top:4883;width:2165;height:2" coordorigin="4957,4883" coordsize="2165,2">
              <v:shape style="position:absolute;left:4957;top:4883;width:2165;height:2" coordorigin="4957,4883" coordsize="2165,0" path="m4957,4883l7122,4883e" filled="f" stroked="t" strokeweight=".712246pt" strokecolor="#575757">
                <v:path arrowok="t"/>
              </v:shape>
            </v:group>
            <v:group style="position:absolute;left:7065;top:4883;width:361;height:2" coordorigin="7065,4883" coordsize="361,2">
              <v:shape style="position:absolute;left:7065;top:4883;width:361;height:2" coordorigin="7065,4883" coordsize="361,0" path="m7065,4883l7426,4883e" filled="f" stroked="t" strokeweight=".47483pt" strokecolor="#383838">
                <v:path arrowok="t"/>
              </v:shape>
            </v:group>
            <v:group style="position:absolute;left:7369;top:4885;width:1776;height:2" coordorigin="7369,4885" coordsize="1776,2">
              <v:shape style="position:absolute;left:7369;top:4885;width:1776;height:2" coordorigin="7369,4885" coordsize="1776,0" path="m7369,4885l9145,4885e" filled="f" stroked="t" strokeweight=".712246pt" strokecolor="#575757">
                <v:path arrowok="t"/>
              </v:shape>
            </v:group>
            <v:group style="position:absolute;left:9079;top:4887;width:294;height:2" coordorigin="9079,4887" coordsize="294,2">
              <v:shape style="position:absolute;left:9079;top:4887;width:294;height:2" coordorigin="9079,4887" coordsize="294,0" path="m9079,4887l9373,4887e" filled="f" stroked="t" strokeweight=".47483pt" strokecolor="#3F3F3F">
                <v:path arrowok="t"/>
              </v:shape>
            </v:group>
            <v:group style="position:absolute;left:9316;top:4885;width:2146;height:2" coordorigin="9316,4885" coordsize="2146,2">
              <v:shape style="position:absolute;left:9316;top:4885;width:2146;height:2" coordorigin="9316,4885" coordsize="2146,0" path="m9316,4885l11462,4885e" filled="f" stroked="t" strokeweight=".712246pt" strokecolor="#5B5B5B">
                <v:path arrowok="t"/>
              </v:shape>
            </v:group>
            <v:group style="position:absolute;left:11458;top:850;width:2;height:4291" coordorigin="11458,850" coordsize="2,4291">
              <v:shape style="position:absolute;left:11458;top:850;width:2;height:4291" coordorigin="11458,850" coordsize="0,4291" path="m11458,5140l11458,850e" filled="f" stroked="t" strokeweight=".47483pt" strokecolor="#676767">
                <v:path arrowok="t"/>
              </v:shape>
            </v:group>
            <v:group style="position:absolute;left:541;top:1599;width:2;height:4601" coordorigin="541,1599" coordsize="2,4601">
              <v:shape style="position:absolute;left:541;top:1599;width:2;height:4601" coordorigin="541,1599" coordsize="0,4601" path="m541,6200l541,1599e" filled="f" stroked="t" strokeweight=".712246pt" strokecolor="#484848">
                <v:path arrowok="t"/>
              </v:shape>
            </v:group>
            <v:group style="position:absolute;left:2426;top:4844;width:2;height:301" coordorigin="2426,4844" coordsize="2,301">
              <v:shape style="position:absolute;left:2426;top:4844;width:2;height:301" coordorigin="2426,4844" coordsize="0,301" path="m2426,5145l2426,4844e" filled="f" stroked="t" strokeweight=".47483pt" strokecolor="#282828">
                <v:path arrowok="t"/>
              </v:shape>
            </v:group>
            <v:group style="position:absolute;left:4957;top:5126;width:2730;height:2" coordorigin="4957,5126" coordsize="2730,2">
              <v:shape style="position:absolute;left:4957;top:5126;width:2730;height:2" coordorigin="4957,5126" coordsize="2730,0" path="m4957,5126l7688,5126e" filled="f" stroked="t" strokeweight=".712246pt" strokecolor="#545454">
                <v:path arrowok="t"/>
              </v:shape>
            </v:group>
            <v:group style="position:absolute;left:7597;top:5126;width:560;height:2" coordorigin="7597,5126" coordsize="560,2">
              <v:shape style="position:absolute;left:7597;top:5126;width:560;height:2" coordorigin="7597,5126" coordsize="560,0" path="m7597,5126l8158,5126e" filled="f" stroked="t" strokeweight=".47483pt" strokecolor="#3F3F3F">
                <v:path arrowok="t"/>
              </v:shape>
            </v:group>
            <v:group style="position:absolute;left:8101;top:5128;width:1928;height:2" coordorigin="8101,5128" coordsize="1928,2">
              <v:shape style="position:absolute;left:8101;top:5128;width:1928;height:2" coordorigin="8101,5128" coordsize="1928,0" path="m8101,5128l10028,5128e" filled="f" stroked="t" strokeweight=".949661pt" strokecolor="#606060">
                <v:path arrowok="t"/>
              </v:shape>
            </v:group>
            <v:group style="position:absolute;left:9900;top:5128;width:351;height:2" coordorigin="9900,5128" coordsize="351,2">
              <v:shape style="position:absolute;left:9900;top:5128;width:351;height:2" coordorigin="9900,5128" coordsize="351,0" path="m9900,5128l10252,5128e" filled="f" stroked="t" strokeweight=".47483pt" strokecolor="#484848">
                <v:path arrowok="t"/>
              </v:shape>
            </v:group>
            <v:group style="position:absolute;left:10195;top:5126;width:1273;height:2" coordorigin="10195,5126" coordsize="1273,2">
              <v:shape style="position:absolute;left:10195;top:5126;width:1273;height:2" coordorigin="10195,5126" coordsize="1273,0" path="m10195,5126l11467,5126e" filled="f" stroked="t" strokeweight=".712246pt" strokecolor="#5B5B5B">
                <v:path arrowok="t"/>
              </v:shape>
            </v:group>
            <v:group style="position:absolute;left:11462;top:4840;width:2;height:1036" coordorigin="11462,4840" coordsize="2,1036">
              <v:shape style="position:absolute;left:11462;top:4840;width:2;height:1036" coordorigin="11462,4840" coordsize="0,1036" path="m11462,5875l11462,4840e" filled="f" stroked="t" strokeweight=".47483pt" strokecolor="#4F4F4F">
                <v:path arrowok="t"/>
              </v:shape>
            </v:group>
            <v:group style="position:absolute;left:2429;top:5088;width:2;height:1036" coordorigin="2429,5088" coordsize="2,1036">
              <v:shape style="position:absolute;left:2429;top:5088;width:2;height:1036" coordorigin="2429,5088" coordsize="0,1036" path="m2429,6123l2429,5088e" filled="f" stroked="t" strokeweight=".47483pt" strokecolor="#3F3F3F">
                <v:path arrowok="t"/>
              </v:shape>
            </v:group>
            <v:group style="position:absolute;left:2426;top:5365;width:90;height:2" coordorigin="2426,5365" coordsize="90,2">
              <v:shape style="position:absolute;left:2426;top:5365;width:90;height:2" coordorigin="2426,5365" coordsize="90,0" path="m2426,5365l2517,5365e" filled="f" stroked="t" strokeweight=".712246pt" strokecolor="#3F3F3F">
                <v:path arrowok="t"/>
              </v:shape>
            </v:group>
            <v:group style="position:absolute;left:2460;top:5362;width:2531;height:2" coordorigin="2460,5362" coordsize="2531,2">
              <v:shape style="position:absolute;left:2460;top:5362;width:2531;height:2" coordorigin="2460,5362" coordsize="2531,0" path="m2460,5362l4990,5362e" filled="f" stroked="t" strokeweight=".712246pt" strokecolor="#545454">
                <v:path arrowok="t"/>
              </v:shape>
            </v:group>
            <v:group style="position:absolute;left:4962;top:5088;width:2;height:301" coordorigin="4962,5088" coordsize="2,301">
              <v:shape style="position:absolute;left:4962;top:5088;width:2;height:301" coordorigin="4962,5088" coordsize="0,301" path="m4962,5388l4962,5088e" filled="f" stroked="t" strokeweight=".712246pt" strokecolor="#545454">
                <v:path arrowok="t"/>
              </v:shape>
            </v:group>
            <v:group style="position:absolute;left:4919;top:5365;width:2925;height:2" coordorigin="4919,5365" coordsize="2925,2">
              <v:shape style="position:absolute;left:4919;top:5365;width:2925;height:2" coordorigin="4919,5365" coordsize="2925,0" path="m4919,5365l7844,5365e" filled="f" stroked="t" strokeweight=".47483pt" strokecolor="#545454">
                <v:path arrowok="t"/>
              </v:shape>
            </v:group>
            <v:group style="position:absolute;left:7787;top:5365;width:370;height:2" coordorigin="7787,5365" coordsize="370,2">
              <v:shape style="position:absolute;left:7787;top:5365;width:370;height:2" coordorigin="7787,5365" coordsize="370,0" path="m7787,5365l8158,5365e" filled="f" stroked="t" strokeweight=".47483pt" strokecolor="#3F3F3F">
                <v:path arrowok="t"/>
              </v:shape>
            </v:group>
            <v:group style="position:absolute;left:8101;top:5365;width:707;height:2" coordorigin="8101,5365" coordsize="707,2">
              <v:shape style="position:absolute;left:8101;top:5365;width:707;height:2" coordorigin="8101,5365" coordsize="707,0" path="m8101,5365l8808,5365e" filled="f" stroked="t" strokeweight=".949661pt" strokecolor="#606060">
                <v:path arrowok="t"/>
              </v:shape>
            </v:group>
            <v:group style="position:absolute;left:8623;top:5367;width:513;height:2" coordorigin="8623,5367" coordsize="513,2">
              <v:shape style="position:absolute;left:8623;top:5367;width:513;height:2" coordorigin="8623,5367" coordsize="513,0" path="m8623,5367l9136,5367e" filled="f" stroked="t" strokeweight=".47483pt" strokecolor="#484848">
                <v:path arrowok="t"/>
              </v:shape>
            </v:group>
            <v:group style="position:absolute;left:9079;top:5367;width:2388;height:2" coordorigin="9079,5367" coordsize="2388,2">
              <v:shape style="position:absolute;left:9079;top:5367;width:2388;height:2" coordorigin="9079,5367" coordsize="2388,0" path="m9079,5367l11467,5367e" filled="f" stroked="t" strokeweight=".712246pt" strokecolor="#5B5B5B">
                <v:path arrowok="t"/>
              </v:shape>
            </v:group>
            <v:group style="position:absolute;left:537;top:5601;width:3409;height:2" coordorigin="537,5601" coordsize="3409,2">
              <v:shape style="position:absolute;left:537;top:5601;width:3409;height:2" coordorigin="537,5601" coordsize="3409,0" path="m537,5601l3946,5601e" filled="f" stroked="t" strokeweight=".712246pt" strokecolor="#545454">
                <v:path arrowok="t"/>
              </v:shape>
            </v:group>
            <v:group style="position:absolute;left:541;top:1599;width:2;height:4601" coordorigin="541,1599" coordsize="2,4601">
              <v:shape style="position:absolute;left:541;top:1599;width:2;height:4601" coordorigin="541,1599" coordsize="0,4601" path="m541,6200l541,1599e" filled="f" stroked="t" strokeweight=".47483pt" strokecolor="#444444">
                <v:path arrowok="t"/>
              </v:shape>
            </v:group>
            <v:group style="position:absolute;left:3870;top:5603;width:831;height:2" coordorigin="3870,5603" coordsize="831,2">
              <v:shape style="position:absolute;left:3870;top:5603;width:831;height:2" coordorigin="3870,5603" coordsize="831,0" path="m3870,5603l4701,5603e" filled="f" stroked="t" strokeweight=".47483pt" strokecolor="#444444">
                <v:path arrowok="t"/>
              </v:shape>
            </v:group>
            <v:group style="position:absolute;left:4964;top:5250;width:2;height:1308" coordorigin="4964,5250" coordsize="2,1308">
              <v:shape style="position:absolute;left:4964;top:5250;width:2;height:1308" coordorigin="4964,5250" coordsize="0,1308" path="m4964,6558l4964,5250e" filled="f" stroked="t" strokeweight=".949661pt" strokecolor="#606060">
                <v:path arrowok="t"/>
              </v:shape>
            </v:group>
            <v:group style="position:absolute;left:4558;top:5606;width:4910;height:2" coordorigin="4558,5606" coordsize="4910,2">
              <v:shape style="position:absolute;left:4558;top:5606;width:4910;height:2" coordorigin="4558,5606" coordsize="4910,0" path="m4558,5606l9468,5606e" filled="f" stroked="t" strokeweight=".712246pt" strokecolor="#545454">
                <v:path arrowok="t"/>
              </v:shape>
            </v:group>
            <v:group style="position:absolute;left:9316;top:5608;width:641;height:2" coordorigin="9316,5608" coordsize="641,2">
              <v:shape style="position:absolute;left:9316;top:5608;width:641;height:2" coordorigin="9316,5608" coordsize="641,0" path="m9316,5608l9957,5608e" filled="f" stroked="t" strokeweight=".47483pt" strokecolor="#484848">
                <v:path arrowok="t"/>
              </v:shape>
            </v:group>
            <v:group style="position:absolute;left:9900;top:5608;width:1572;height:2" coordorigin="9900,5608" coordsize="1572,2">
              <v:shape style="position:absolute;left:9900;top:5608;width:1572;height:2" coordorigin="9900,5608" coordsize="1572,0" path="m9900,5608l11472,5608e" filled="f" stroked="t" strokeweight=".712246pt" strokecolor="#606060">
                <v:path arrowok="t"/>
              </v:shape>
            </v:group>
            <v:group style="position:absolute;left:7830;top:5598;width:2;height:955" coordorigin="7830,5598" coordsize="2,955">
              <v:shape style="position:absolute;left:7830;top:5598;width:2;height:955" coordorigin="7830,5598" coordsize="0,955" path="m7830,6553l7830,5598e" filled="f" stroked="t" strokeweight=".712246pt" strokecolor="#484848">
                <v:path arrowok="t"/>
              </v:shape>
            </v:group>
            <v:group style="position:absolute;left:2431;top:6073;width:4179;height:2" coordorigin="2431,6073" coordsize="4179,2">
              <v:shape style="position:absolute;left:2431;top:6073;width:4179;height:2" coordorigin="2431,6073" coordsize="4179,0" path="m2431,6073l6610,6073e" filled="f" stroked="t" strokeweight=".712246pt" strokecolor="#545454">
                <v:path arrowok="t"/>
              </v:shape>
            </v:group>
            <v:group style="position:absolute;left:6553;top:6071;width:266;height:2" coordorigin="6553,6071" coordsize="266,2">
              <v:shape style="position:absolute;left:6553;top:6071;width:266;height:2" coordorigin="6553,6071" coordsize="266,0" path="m6553,6071l6819,6071e" filled="f" stroked="t" strokeweight=".47483pt" strokecolor="#3B3B3B">
                <v:path arrowok="t"/>
              </v:shape>
            </v:group>
            <v:group style="position:absolute;left:6733;top:6073;width:921;height:2" coordorigin="6733,6073" coordsize="921,2">
              <v:shape style="position:absolute;left:6733;top:6073;width:921;height:2" coordorigin="6733,6073" coordsize="921,0" path="m6733,6073l7654,6073e" filled="f" stroked="t" strokeweight=".949661pt" strokecolor="#646464">
                <v:path arrowok="t"/>
              </v:shape>
            </v:group>
            <v:group style="position:absolute;left:7597;top:6071;width:560;height:2" coordorigin="7597,6071" coordsize="560,2">
              <v:shape style="position:absolute;left:7597;top:6071;width:560;height:2" coordorigin="7597,6071" coordsize="560,0" path="m7597,6071l8158,6071e" filled="f" stroked="t" strokeweight=".47483pt" strokecolor="#343434">
                <v:path arrowok="t"/>
              </v:shape>
            </v:group>
            <v:group style="position:absolute;left:8101;top:6073;width:3381;height:2" coordorigin="8101,6073" coordsize="3381,2">
              <v:shape style="position:absolute;left:8101;top:6073;width:3381;height:2" coordorigin="8101,6073" coordsize="3381,0" path="m8101,6073l11481,6073e" filled="f" stroked="t" strokeweight=".712246pt" strokecolor="#5B5B5B">
                <v:path arrowok="t"/>
              </v:shape>
            </v:group>
            <v:group style="position:absolute;left:2434;top:6066;width:2;height:496" coordorigin="2434,6066" coordsize="2,496">
              <v:shape style="position:absolute;left:2434;top:6066;width:2;height:496" coordorigin="2434,6066" coordsize="0,496" path="m2434,6563l2434,6066e" filled="f" stroked="t" strokeweight=".237415pt" strokecolor="#2B2B2B">
                <v:path arrowok="t"/>
              </v:shape>
            </v:group>
            <v:group style="position:absolute;left:2431;top:6546;width:4691;height:2" coordorigin="2431,6546" coordsize="4691,2">
              <v:shape style="position:absolute;left:2431;top:6546;width:4691;height:2" coordorigin="2431,6546" coordsize="4691,0" path="m2431,6546l7122,6546e" filled="f" stroked="t" strokeweight=".712246pt" strokecolor="#5B5B5B">
                <v:path arrowok="t"/>
              </v:shape>
            </v:group>
            <v:group style="position:absolute;left:7065;top:6543;width:361;height:2" coordorigin="7065,6543" coordsize="361,2">
              <v:shape style="position:absolute;left:7065;top:6543;width:361;height:2" coordorigin="7065,6543" coordsize="361,0" path="m7065,6543l7426,6543e" filled="f" stroked="t" strokeweight=".47483pt" strokecolor="#3F3F3F">
                <v:path arrowok="t"/>
              </v:shape>
            </v:group>
            <v:group style="position:absolute;left:7346;top:6546;width:902;height:2" coordorigin="7346,6546" coordsize="902,2">
              <v:shape style="position:absolute;left:7346;top:6546;width:902;height:2" coordorigin="7346,6546" coordsize="902,0" path="m7346,6546l8248,6546e" filled="f" stroked="t" strokeweight=".949661pt" strokecolor="#646464">
                <v:path arrowok="t"/>
              </v:shape>
            </v:group>
            <v:group style="position:absolute;left:8101;top:6543;width:579;height:2" coordorigin="8101,6543" coordsize="579,2">
              <v:shape style="position:absolute;left:8101;top:6543;width:579;height:2" coordorigin="8101,6543" coordsize="579,0" path="m8101,6543l8680,6543e" filled="f" stroked="t" strokeweight=".47483pt" strokecolor="#444444">
                <v:path arrowok="t"/>
              </v:shape>
            </v:group>
            <v:group style="position:absolute;left:8623;top:6543;width:793;height:2" coordorigin="8623,6543" coordsize="793,2">
              <v:shape style="position:absolute;left:8623;top:6543;width:793;height:2" coordorigin="8623,6543" coordsize="793,0" path="m8623,6543l9416,6543e" filled="f" stroked="t" strokeweight=".949661pt" strokecolor="#606060">
                <v:path arrowok="t"/>
              </v:shape>
            </v:group>
            <v:group style="position:absolute;left:9316;top:6543;width:641;height:2" coordorigin="9316,6543" coordsize="641,2">
              <v:shape style="position:absolute;left:9316;top:6543;width:641;height:2" coordorigin="9316,6543" coordsize="641,0" path="m9316,6543l9957,6543e" filled="f" stroked="t" strokeweight=".47483pt" strokecolor="#3B3B3B">
                <v:path arrowok="t"/>
              </v:shape>
            </v:group>
            <v:group style="position:absolute;left:9900;top:6543;width:1576;height:2" coordorigin="9900,6543" coordsize="1576,2">
              <v:shape style="position:absolute;left:9900;top:6543;width:1576;height:2" coordorigin="9900,6543" coordsize="1576,0" path="m9900,6543l11477,6543e" filled="f" stroked="t" strokeweight=".712246pt" strokecolor="#5B5B5B">
                <v:path arrowok="t"/>
              </v:shape>
            </v:group>
            <v:group style="position:absolute;left:551;top:6477;width:2;height:3031" coordorigin="551,6477" coordsize="2,3031">
              <v:shape style="position:absolute;left:551;top:6477;width:2;height:3031" coordorigin="551,6477" coordsize="0,3031" path="m551,9507l551,6477e" filled="f" stroked="t" strokeweight=".712246pt" strokecolor="#484848">
                <v:path arrowok="t"/>
              </v:shape>
            </v:group>
            <v:group style="position:absolute;left:2434;top:6505;width:2;height:200" coordorigin="2434,6505" coordsize="2,200">
              <v:shape style="position:absolute;left:2434;top:6505;width:2;height:200" coordorigin="2434,6505" coordsize="0,200" path="m2434,6706l2434,6505e" filled="f" stroked="t" strokeweight=".237415pt" strokecolor="#444444">
                <v:path arrowok="t"/>
              </v:shape>
            </v:group>
            <v:group style="position:absolute;left:7597;top:6787;width:560;height:2" coordorigin="7597,6787" coordsize="560,2">
              <v:shape style="position:absolute;left:7597;top:6787;width:560;height:2" coordorigin="7597,6787" coordsize="560,0" path="m7597,6787l8158,6787e" filled="f" stroked="t" strokeweight=".47483pt" strokecolor="#2B2B2B">
                <v:path arrowok="t"/>
              </v:shape>
            </v:group>
            <v:group style="position:absolute;left:8623;top:6789;width:513;height:2" coordorigin="8623,6789" coordsize="513,2">
              <v:shape style="position:absolute;left:8623;top:6789;width:513;height:2" coordorigin="8623,6789" coordsize="513,0" path="m8623,6789l9136,6789e" filled="f" stroked="t" strokeweight=".47483pt" strokecolor="#444444">
                <v:path arrowok="t"/>
              </v:shape>
            </v:group>
            <v:group style="position:absolute;left:9079;top:6787;width:294;height:2" coordorigin="9079,6787" coordsize="294,2">
              <v:shape style="position:absolute;left:9079;top:6787;width:294;height:2" coordorigin="9079,6787" coordsize="294,0" path="m9079,6787l9373,6787e" filled="f" stroked="t" strokeweight=".47483pt" strokecolor="#2B2B2B">
                <v:path arrowok="t"/>
              </v:shape>
            </v:group>
            <v:group style="position:absolute;left:546;top:6787;width:9838;height:2" coordorigin="546,6787" coordsize="9838,2">
              <v:shape style="position:absolute;left:546;top:6787;width:9838;height:2" coordorigin="546,6787" coordsize="9838,0" path="m546,6787l10385,6787e" filled="f" stroked="t" strokeweight=".712246pt" strokecolor="#545454">
                <v:path arrowok="t"/>
              </v:shape>
            </v:group>
            <v:group style="position:absolute;left:10195;top:6784;width:1282;height:2" coordorigin="10195,6784" coordsize="1282,2">
              <v:shape style="position:absolute;left:10195;top:6784;width:1282;height:2" coordorigin="10195,6784" coordsize="1282,0" path="m10195,6784l11477,6784e" filled="f" stroked="t" strokeweight=".712246pt" strokecolor="#5B5B5B">
                <v:path arrowok="t"/>
              </v:shape>
            </v:group>
            <v:group style="position:absolute;left:2403;top:6773;width:2;height:282" coordorigin="2403,6773" coordsize="2,282">
              <v:shape style="position:absolute;left:2403;top:6773;width:2;height:282" coordorigin="2403,6773" coordsize="0,282" path="m2403,7054l2403,6773e" filled="f" stroked="t" strokeweight=".237415pt" strokecolor="#676767">
                <v:path arrowok="t"/>
              </v:shape>
            </v:group>
            <v:group style="position:absolute;left:546;top:7259;width:869;height:2" coordorigin="546,7259" coordsize="869,2">
              <v:shape style="position:absolute;left:546;top:7259;width:869;height:2" coordorigin="546,7259" coordsize="869,0" path="m546,7259l1415,7259e" filled="f" stroked="t" strokeweight=".47483pt" strokecolor="#4B4B4B">
                <v:path arrowok="t"/>
              </v:shape>
            </v:group>
            <v:group style="position:absolute;left:1273;top:7262;width:4088;height:2" coordorigin="1273,7262" coordsize="4088,2">
              <v:shape style="position:absolute;left:1273;top:7262;width:4088;height:2" coordorigin="1273,7262" coordsize="4088,0" path="m1273,7262l5361,7262e" filled="f" stroked="t" strokeweight=".712246pt" strokecolor="#5B5B5B">
                <v:path arrowok="t"/>
              </v:shape>
            </v:group>
            <v:group style="position:absolute;left:2403;top:7054;width:2;height:200" coordorigin="2403,7054" coordsize="2,200">
              <v:shape style="position:absolute;left:2403;top:7054;width:2;height:200" coordorigin="2403,7054" coordsize="0,200" path="m2403,7255l2403,7054e" filled="f" stroked="t" strokeweight=".237415pt" strokecolor="#282828">
                <v:path arrowok="t"/>
              </v:shape>
            </v:group>
            <v:group style="position:absolute;left:5304;top:7264;width:465;height:2" coordorigin="5304,7264" coordsize="465,2">
              <v:shape style="position:absolute;left:5304;top:7264;width:465;height:2" coordorigin="5304,7264" coordsize="465,0" path="m5304,7264l5769,7264e" filled="f" stroked="t" strokeweight=".47483pt" strokecolor="#2F2F2F">
                <v:path arrowok="t"/>
              </v:shape>
            </v:group>
            <v:group style="position:absolute;left:5712;top:7262;width:313;height:2" coordorigin="5712,7262" coordsize="313,2">
              <v:shape style="position:absolute;left:5712;top:7262;width:313;height:2" coordorigin="5712,7262" coordsize="313,0" path="m5712,7262l6026,7262e" filled="f" stroked="t" strokeweight=".712246pt" strokecolor="#4B4B4B">
                <v:path arrowok="t"/>
              </v:shape>
            </v:group>
            <v:group style="position:absolute;left:5969;top:7264;width:641;height:2" coordorigin="5969,7264" coordsize="641,2">
              <v:shape style="position:absolute;left:5969;top:7264;width:641;height:2" coordorigin="5969,7264" coordsize="641,0" path="m5969,7264l6610,7264e" filled="f" stroked="t" strokeweight=".712246pt" strokecolor="#646464">
                <v:path arrowok="t"/>
              </v:shape>
            </v:group>
            <v:group style="position:absolute;left:6553;top:7262;width:874;height:2" coordorigin="6553,7262" coordsize="874,2">
              <v:shape style="position:absolute;left:6553;top:7262;width:874;height:2" coordorigin="6553,7262" coordsize="874,0" path="m6553,7262l7426,7262e" filled="f" stroked="t" strokeweight=".47483pt" strokecolor="#444444">
                <v:path arrowok="t"/>
              </v:shape>
            </v:group>
            <v:group style="position:absolute;left:7369;top:7262;width:2037;height:2" coordorigin="7369,7262" coordsize="2037,2">
              <v:shape style="position:absolute;left:7369;top:7262;width:2037;height:2" coordorigin="7369,7262" coordsize="2037,0" path="m7369,7262l9406,7262e" filled="f" stroked="t" strokeweight=".949661pt" strokecolor="#5B5B5B">
                <v:path arrowok="t"/>
              </v:shape>
            </v:group>
            <v:group style="position:absolute;left:9316;top:7259;width:641;height:2" coordorigin="9316,7259" coordsize="641,2">
              <v:shape style="position:absolute;left:9316;top:7259;width:641;height:2" coordorigin="9316,7259" coordsize="641,0" path="m9316,7259l9957,7259e" filled="f" stroked="t" strokeweight=".47483pt" strokecolor="#444444">
                <v:path arrowok="t"/>
              </v:shape>
            </v:group>
            <v:group style="position:absolute;left:9900;top:7259;width:1581;height:2" coordorigin="9900,7259" coordsize="1581,2">
              <v:shape style="position:absolute;left:9900;top:7259;width:1581;height:2" coordorigin="9900,7259" coordsize="1581,0" path="m9900,7259l11481,7259e" filled="f" stroked="t" strokeweight=".712246pt" strokecolor="#5B5B5B">
                <v:path arrowok="t"/>
              </v:shape>
            </v:group>
            <v:group style="position:absolute;left:2403;top:7240;width:2;height:253" coordorigin="2403,7240" coordsize="2,253">
              <v:shape style="position:absolute;left:2403;top:7240;width:2;height:253" coordorigin="2403,7240" coordsize="0,253" path="m2403,7493l2403,7240e" filled="f" stroked="t" strokeweight=".237415pt" strokecolor="#444444">
                <v:path arrowok="t"/>
              </v:shape>
            </v:group>
            <v:group style="position:absolute;left:4979;top:7255;width:2;height:735" coordorigin="4979,7255" coordsize="2,735">
              <v:shape style="position:absolute;left:4979;top:7255;width:2;height:735" coordorigin="4979,7255" coordsize="0,735" path="m4979,7990l4979,7255e" filled="f" stroked="t" strokeweight=".949661pt" strokecolor="#606060">
                <v:path arrowok="t"/>
              </v:shape>
            </v:group>
            <v:group style="position:absolute;left:4967;top:7503;width:2877;height:2" coordorigin="4967,7503" coordsize="2877,2">
              <v:shape style="position:absolute;left:4967;top:7503;width:2877;height:2" coordorigin="4967,7503" coordsize="2877,0" path="m4967,7503l7844,7503e" filled="f" stroked="t" strokeweight=".712246pt" strokecolor="#575757">
                <v:path arrowok="t"/>
              </v:shape>
            </v:group>
            <v:group style="position:absolute;left:7787;top:7503;width:370;height:2" coordorigin="7787,7503" coordsize="370,2">
              <v:shape style="position:absolute;left:7787;top:7503;width:370;height:2" coordorigin="7787,7503" coordsize="370,0" path="m7787,7503l8158,7503e" filled="f" stroked="t" strokeweight=".47483pt" strokecolor="#343434">
                <v:path arrowok="t"/>
              </v:shape>
            </v:group>
            <v:group style="position:absolute;left:8101;top:7503;width:1035;height:2" coordorigin="8101,7503" coordsize="1035,2">
              <v:shape style="position:absolute;left:8101;top:7503;width:1035;height:2" coordorigin="8101,7503" coordsize="1035,0" path="m8101,7503l9136,7503e" filled="f" stroked="t" strokeweight=".712246pt" strokecolor="#575757">
                <v:path arrowok="t"/>
              </v:shape>
            </v:group>
            <v:group style="position:absolute;left:9079;top:7503;width:294;height:2" coordorigin="9079,7503" coordsize="294,2">
              <v:shape style="position:absolute;left:9079;top:7503;width:294;height:2" coordorigin="9079,7503" coordsize="294,0" path="m9079,7503l9373,7503e" filled="f" stroked="t" strokeweight=".47483pt" strokecolor="#3B3B3B">
                <v:path arrowok="t"/>
              </v:shape>
            </v:group>
            <v:group style="position:absolute;left:9316;top:7500;width:2165;height:2" coordorigin="9316,7500" coordsize="2165,2">
              <v:shape style="position:absolute;left:9316;top:7500;width:2165;height:2" coordorigin="9316,7500" coordsize="2165,0" path="m9316,7500l11481,7500e" filled="f" stroked="t" strokeweight=".712246pt" strokecolor="#646464">
                <v:path arrowok="t"/>
              </v:shape>
            </v:group>
            <v:group style="position:absolute;left:551;top:7345;width:2;height:711" coordorigin="551,7345" coordsize="2,711">
              <v:shape style="position:absolute;left:551;top:7345;width:2;height:711" coordorigin="551,7345" coordsize="0,711" path="m551,8056l551,7345e" filled="f" stroked="t" strokeweight=".949661pt" strokecolor="#5B5B5B">
                <v:path arrowok="t"/>
              </v:shape>
            </v:group>
            <v:group style="position:absolute;left:2434;top:7474;width:2;height:234" coordorigin="2434,7474" coordsize="2,234">
              <v:shape style="position:absolute;left:2434;top:7474;width:2;height:234" coordorigin="2434,7474" coordsize="0,234" path="m2434,7708l2434,7474e" filled="f" stroked="t" strokeweight=".237415pt" strokecolor="#838383">
                <v:path arrowok="t"/>
              </v:shape>
            </v:group>
            <v:group style="position:absolute;left:4971;top:7739;width:6515;height:2" coordorigin="4971,7739" coordsize="6515,2">
              <v:shape style="position:absolute;left:4971;top:7739;width:6515;height:2" coordorigin="4971,7739" coordsize="6515,0" path="m4971,7739l11486,7739e" filled="f" stroked="t" strokeweight=".712246pt" strokecolor="#606060">
                <v:path arrowok="t"/>
              </v:shape>
            </v:group>
            <v:group style="position:absolute;left:546;top:7980;width:954;height:2" coordorigin="546,7980" coordsize="954,2">
              <v:shape style="position:absolute;left:546;top:7980;width:954;height:2" coordorigin="546,7980" coordsize="954,0" path="m546,7980l1500,7980e" filled="f" stroked="t" strokeweight=".712246pt" strokecolor="#545454">
                <v:path arrowok="t"/>
              </v:shape>
            </v:group>
            <v:group style="position:absolute;left:1358;top:7980;width:1733;height:2" coordorigin="1358,7980" coordsize="1733,2">
              <v:shape style="position:absolute;left:1358;top:7980;width:1733;height:2" coordorigin="1358,7980" coordsize="1733,0" path="m1358,7980l3091,7980e" filled="f" stroked="t" strokeweight=".712246pt" strokecolor="#484848">
                <v:path arrowok="t"/>
              </v:shape>
            </v:group>
            <v:group style="position:absolute;left:2403;top:7746;width:2;height:487" coordorigin="2403,7746" coordsize="2,487">
              <v:shape style="position:absolute;left:2403;top:7746;width:2;height:487" coordorigin="2403,7746" coordsize="0,487" path="m2403,8233l2403,7746e" filled="f" stroked="t" strokeweight=".237415pt" strokecolor="#545454">
                <v:path arrowok="t"/>
              </v:shape>
            </v:group>
            <v:group style="position:absolute;left:3034;top:7980;width:356;height:2" coordorigin="3034,7980" coordsize="356,2">
              <v:shape style="position:absolute;left:3034;top:7980;width:356;height:2" coordorigin="3034,7980" coordsize="356,0" path="m3034,7980l3390,7980e" filled="f" stroked="t" strokeweight=".47483pt" strokecolor="#3B3B3B">
                <v:path arrowok="t"/>
              </v:shape>
            </v:group>
            <v:group style="position:absolute;left:3324;top:7980;width:2037;height:2" coordorigin="3324,7980" coordsize="2037,2">
              <v:shape style="position:absolute;left:3324;top:7980;width:2037;height:2" coordorigin="3324,7980" coordsize="2037,0" path="m3324,7980l5361,7980e" filled="f" stroked="t" strokeweight=".712246pt" strokecolor="#5B5B5B">
                <v:path arrowok="t"/>
              </v:shape>
            </v:group>
            <v:group style="position:absolute;left:5304;top:7980;width:465;height:2" coordorigin="5304,7980" coordsize="465,2">
              <v:shape style="position:absolute;left:5304;top:7980;width:465;height:2" coordorigin="5304,7980" coordsize="465,0" path="m5304,7980l5769,7980e" filled="f" stroked="t" strokeweight=".47483pt" strokecolor="#444444">
                <v:path arrowok="t"/>
              </v:shape>
            </v:group>
            <v:group style="position:absolute;left:5684;top:7980;width:926;height:2" coordorigin="5684,7980" coordsize="926,2">
              <v:shape style="position:absolute;left:5684;top:7980;width:926;height:2" coordorigin="5684,7980" coordsize="926,0" path="m5684,7980l6610,7980e" filled="f" stroked="t" strokeweight=".712246pt" strokecolor="#5B5B5B">
                <v:path arrowok="t"/>
              </v:shape>
            </v:group>
            <v:group style="position:absolute;left:6553;top:7980;width:570;height:2" coordorigin="6553,7980" coordsize="570,2">
              <v:shape style="position:absolute;left:6553;top:7980;width:570;height:2" coordorigin="6553,7980" coordsize="570,0" path="m6553,7980l7122,7980e" filled="f" stroked="t" strokeweight=".47483pt" strokecolor="#4F4F4F">
                <v:path arrowok="t"/>
              </v:shape>
            </v:group>
            <v:group style="position:absolute;left:6975;top:7978;width:869;height:2" coordorigin="6975,7978" coordsize="869,2">
              <v:shape style="position:absolute;left:6975;top:7978;width:869;height:2" coordorigin="6975,7978" coordsize="869,0" path="m6975,7978l7844,7978e" filled="f" stroked="t" strokeweight=".949661pt" strokecolor="#676767">
                <v:path arrowok="t"/>
              </v:shape>
            </v:group>
            <v:group style="position:absolute;left:7787;top:7980;width:1349;height:2" coordorigin="7787,7980" coordsize="1349,2">
              <v:shape style="position:absolute;left:7787;top:7980;width:1349;height:2" coordorigin="7787,7980" coordsize="1349,0" path="m7787,7980l9136,7980e" filled="f" stroked="t" strokeweight=".712246pt" strokecolor="#545454">
                <v:path arrowok="t"/>
              </v:shape>
            </v:group>
            <v:group style="position:absolute;left:9079;top:7980;width:294;height:2" coordorigin="9079,7980" coordsize="294,2">
              <v:shape style="position:absolute;left:9079;top:7980;width:294;height:2" coordorigin="9079,7980" coordsize="294,0" path="m9079,7980l9373,7980e" filled="f" stroked="t" strokeweight=".47483pt" strokecolor="#383838">
                <v:path arrowok="t"/>
              </v:shape>
            </v:group>
            <v:group style="position:absolute;left:9316;top:7978;width:2170;height:2" coordorigin="9316,7978" coordsize="2170,2">
              <v:shape style="position:absolute;left:9316;top:7978;width:2170;height:2" coordorigin="9316,7978" coordsize="2170,0" path="m9316,7978l11486,7978e" filled="f" stroked="t" strokeweight=".949661pt" strokecolor="#606060">
                <v:path arrowok="t"/>
              </v:shape>
            </v:group>
            <v:group style="position:absolute;left:11481;top:6267;width:2;height:1995" coordorigin="11481,6267" coordsize="2,1995">
              <v:shape style="position:absolute;left:11481;top:6267;width:2;height:1995" coordorigin="11481,6267" coordsize="0,1995" path="m11481,8262l11481,6267e" filled="f" stroked="t" strokeweight=".47483pt" strokecolor="#6B6B6B">
                <v:path arrowok="t"/>
              </v:shape>
            </v:group>
            <v:group style="position:absolute;left:2403;top:8233;width:2;height:912" coordorigin="2403,8233" coordsize="2,912">
              <v:shape style="position:absolute;left:2403;top:8233;width:2;height:912" coordorigin="2403,8233" coordsize="0,912" path="m2403,9145l2403,8233e" filled="f" stroked="t" strokeweight=".237415pt" strokecolor="#000000">
                <v:path arrowok="t"/>
              </v:shape>
            </v:group>
            <v:group style="position:absolute;left:11486;top:8161;width:2;height:2000" coordorigin="11486,8161" coordsize="2,2000">
              <v:shape style="position:absolute;left:11486;top:8161;width:2;height:2000" coordorigin="11486,8161" coordsize="0,2000" path="m11486,10161l11486,8161e" filled="f" stroked="t" strokeweight=".949661pt" strokecolor="#747474">
                <v:path arrowok="t"/>
              </v:shape>
            </v:group>
            <v:group style="position:absolute;left:556;top:8433;width:2;height:1756" coordorigin="556,8433" coordsize="2,1756">
              <v:shape style="position:absolute;left:556;top:8433;width:2;height:1756" coordorigin="556,8433" coordsize="0,1756" path="m556,10190l556,8433e" filled="f" stroked="t" strokeweight=".47483pt" strokecolor="#2F2F2F">
                <v:path arrowok="t"/>
              </v:shape>
            </v:group>
            <v:group style="position:absolute;left:556;top:9524;width:5470;height:2" coordorigin="556,9524" coordsize="5470,2">
              <v:shape style="position:absolute;left:556;top:9524;width:5470;height:2" coordorigin="556,9524" coordsize="5470,0" path="m556,9524l6026,9524e" filled="f" stroked="t" strokeweight=".712246pt" strokecolor="#575757">
                <v:path arrowok="t"/>
              </v:shape>
            </v:group>
            <v:group style="position:absolute;left:2403;top:9145;width:2;height:377" coordorigin="2403,9145" coordsize="2,377">
              <v:shape style="position:absolute;left:2403;top:9145;width:2;height:377" coordorigin="2403,9145" coordsize="0,377" path="m2403,9522l2403,9145e" filled="f" stroked="t" strokeweight=".237415pt" strokecolor="#232323">
                <v:path arrowok="t"/>
              </v:shape>
            </v:group>
            <v:group style="position:absolute;left:5969;top:9519;width:641;height:2" coordorigin="5969,9519" coordsize="641,2">
              <v:shape style="position:absolute;left:5969;top:9519;width:641;height:2" coordorigin="5969,9519" coordsize="641,0" path="m5969,9519l6610,9519e" filled="f" stroked="t" strokeweight=".47483pt" strokecolor="#3F3F3F">
                <v:path arrowok="t"/>
              </v:shape>
            </v:group>
            <v:group style="position:absolute;left:6382;top:9519;width:2754;height:2" coordorigin="6382,9519" coordsize="2754,2">
              <v:shape style="position:absolute;left:6382;top:9519;width:2754;height:2" coordorigin="6382,9519" coordsize="2754,0" path="m6382,9519l9136,9519e" filled="f" stroked="t" strokeweight=".712246pt" strokecolor="#5B5B5B">
                <v:path arrowok="t"/>
              </v:shape>
            </v:group>
            <v:group style="position:absolute;left:9079;top:9517;width:294;height:2" coordorigin="9079,9517" coordsize="294,2">
              <v:shape style="position:absolute;left:9079;top:9517;width:294;height:2" coordorigin="9079,9517" coordsize="294,0" path="m9079,9517l9373,9517e" filled="f" stroked="t" strokeweight=".47483pt" strokecolor="#2F2F2F">
                <v:path arrowok="t"/>
              </v:shape>
            </v:group>
            <v:group style="position:absolute;left:9316;top:9515;width:2179;height:2" coordorigin="9316,9515" coordsize="2179,2">
              <v:shape style="position:absolute;left:9316;top:9515;width:2179;height:2" coordorigin="9316,9515" coordsize="2179,0" path="m9316,9515l11496,9515e" filled="f" stroked="t" strokeweight=".712246pt" strokecolor="#5B5B5B">
                <v:path arrowok="t"/>
              </v:shape>
            </v:group>
            <v:group style="position:absolute;left:527;top:9507;width:2;height:1188" coordorigin="527,9507" coordsize="2,1188">
              <v:shape style="position:absolute;left:527;top:9507;width:2;height:1188" coordorigin="527,9507" coordsize="0,1188" path="m527,10696l527,9507e" filled="f" stroked="t" strokeweight=".237415pt" strokecolor="#000000">
                <v:path arrowok="t"/>
              </v:shape>
            </v:group>
            <v:group style="position:absolute;left:2403;top:9507;width:2;height:267" coordorigin="2403,9507" coordsize="2,267">
              <v:shape style="position:absolute;left:2403;top:9507;width:2;height:267" coordorigin="2403,9507" coordsize="0,267" path="m2403,9775l2403,9507e" filled="f" stroked="t" strokeweight=".237415pt" strokecolor="#4F4F4F">
                <v:path arrowok="t"/>
              </v:shape>
            </v:group>
            <v:group style="position:absolute;left:2403;top:9775;width:2;height:697" coordorigin="2403,9775" coordsize="2,697">
              <v:shape style="position:absolute;left:2403;top:9775;width:2;height:697" coordorigin="2403,9775" coordsize="0,697" path="m2403,10471l2403,9775e" filled="f" stroked="t" strokeweight=".237415pt" strokecolor="#000000">
                <v:path arrowok="t"/>
              </v:shape>
            </v:group>
            <v:group style="position:absolute;left:11493;top:8161;width:2;height:3284" coordorigin="11493,8161" coordsize="2,3284">
              <v:shape style="position:absolute;left:11493;top:8161;width:2;height:3284" coordorigin="11493,8161" coordsize="0,3284" path="m11493,11445l11493,8161e" filled="f" stroked="t" strokeweight=".712246pt" strokecolor="#707070">
                <v:path arrowok="t"/>
              </v:shape>
            </v:group>
            <v:group style="position:absolute;left:11498;top:10204;width:2;height:296" coordorigin="11498,10204" coordsize="2,296">
              <v:shape style="position:absolute;left:11498;top:10204;width:2;height:296" coordorigin="11498,10204" coordsize="0,296" path="m11498,10500l11498,10204e" filled="f" stroked="t" strokeweight=".47483pt" strokecolor="#606060">
                <v:path arrowok="t"/>
              </v:shape>
            </v:group>
            <v:group style="position:absolute;left:565;top:10684;width:4136;height:2" coordorigin="565,10684" coordsize="4136,2">
              <v:shape style="position:absolute;left:565;top:10684;width:4136;height:2" coordorigin="565,10684" coordsize="4136,0" path="m565,10684l4701,10684e" filled="f" stroked="t" strokeweight=".712246pt" strokecolor="#5B5B5B">
                <v:path arrowok="t"/>
              </v:shape>
            </v:group>
            <v:group style="position:absolute;left:2403;top:10471;width:2;height:224" coordorigin="2403,10471" coordsize="2,224">
              <v:shape style="position:absolute;left:2403;top:10471;width:2;height:224" coordorigin="2403,10471" coordsize="0,224" path="m2403,10696l2403,10471e" filled="f" stroked="t" strokeweight=".237415pt" strokecolor="#646464">
                <v:path arrowok="t"/>
              </v:shape>
            </v:group>
            <v:group style="position:absolute;left:5712;top:10677;width:313;height:2" coordorigin="5712,10677" coordsize="313,2">
              <v:shape style="position:absolute;left:5712;top:10677;width:313;height:2" coordorigin="5712,10677" coordsize="313,0" path="m5712,10677l6026,10677e" filled="f" stroked="t" strokeweight=".47483pt" strokecolor="#444444">
                <v:path arrowok="t"/>
              </v:shape>
            </v:group>
            <v:group style="position:absolute;left:5969;top:10677;width:1016;height:2" coordorigin="5969,10677" coordsize="1016,2">
              <v:shape style="position:absolute;left:5969;top:10677;width:1016;height:2" coordorigin="5969,10677" coordsize="1016,0" path="m5969,10677l6985,10677e" filled="f" stroked="t" strokeweight=".712246pt" strokecolor="#5B5B5B">
                <v:path arrowok="t"/>
              </v:shape>
            </v:group>
            <v:group style="position:absolute;left:4544;top:10674;width:6956;height:2" coordorigin="4544,10674" coordsize="6956,2">
              <v:shape style="position:absolute;left:4544;top:10674;width:6956;height:2" coordorigin="4544,10674" coordsize="6956,0" path="m4544,10674l11500,10674e" filled="f" stroked="t" strokeweight=".712246pt" strokecolor="#575757">
                <v:path arrowok="t"/>
              </v:shape>
            </v:group>
            <v:group style="position:absolute;left:7597;top:10672;width:560;height:2" coordorigin="7597,10672" coordsize="560,2">
              <v:shape style="position:absolute;left:7597;top:10672;width:560;height:2" coordorigin="7597,10672" coordsize="560,0" path="m7597,10672l8158,10672e" filled="f" stroked="t" strokeweight=".47483pt" strokecolor="#383838">
                <v:path arrowok="t"/>
              </v:shape>
            </v:group>
            <v:group style="position:absolute;left:9079;top:10670;width:878;height:2" coordorigin="9079,10670" coordsize="878,2">
              <v:shape style="position:absolute;left:9079;top:10670;width:878;height:2" coordorigin="9079,10670" coordsize="878,0" path="m9079,10670l9957,10670e" filled="f" stroked="t" strokeweight=".47483pt" strokecolor="#3F3F3F">
                <v:path arrowok="t"/>
              </v:shape>
            </v:group>
            <v:group style="position:absolute;left:817;top:10925;width:8604;height:2" coordorigin="817,10925" coordsize="8604,2">
              <v:shape style="position:absolute;left:817;top:10925;width:8604;height:2" coordorigin="817,10925" coordsize="8604,0" path="m817,10925l9421,10925e" filled="f" stroked="t" strokeweight=".47483pt" strokecolor="#575757">
                <v:path arrowok="t"/>
              </v:shape>
            </v:group>
            <v:group style="position:absolute;left:2403;top:10681;width:2;height:277" coordorigin="2403,10681" coordsize="2,277">
              <v:shape style="position:absolute;left:2403;top:10681;width:2;height:277" coordorigin="2403,10681" coordsize="0,277" path="m2403,10958l2403,10681e" filled="f" stroked="t" strokeweight=".237415pt" strokecolor="#444444">
                <v:path arrowok="t"/>
              </v:shape>
            </v:group>
            <v:group style="position:absolute;left:4644;top:10925;width:717;height:2" coordorigin="4644,10925" coordsize="717,2">
              <v:shape style="position:absolute;left:4644;top:10925;width:717;height:2" coordorigin="4644,10925" coordsize="717,0" path="m4644,10925l5361,10925e" filled="f" stroked="t" strokeweight=".47483pt" strokecolor="#545454">
                <v:path arrowok="t"/>
              </v:shape>
            </v:group>
            <v:group style="position:absolute;left:5304;top:10922;width:465;height:2" coordorigin="5304,10922" coordsize="465,2">
              <v:shape style="position:absolute;left:5304;top:10922;width:465;height:2" coordorigin="5304,10922" coordsize="465,0" path="m5304,10922l5769,10922e" filled="f" stroked="t" strokeweight=".237415pt" strokecolor="#343434">
                <v:path arrowok="t"/>
              </v:shape>
            </v:group>
            <v:group style="position:absolute;left:5712;top:10925;width:3708;height:2" coordorigin="5712,10925" coordsize="3708,2">
              <v:shape style="position:absolute;left:5712;top:10925;width:3708;height:2" coordorigin="5712,10925" coordsize="3708,0" path="m5712,10925l9421,10925e" filled="f" stroked="t" strokeweight=".237415pt" strokecolor="#606060">
                <v:path arrowok="t"/>
              </v:shape>
            </v:group>
            <v:group style="position:absolute;left:6553;top:10922;width:437;height:2" coordorigin="6553,10922" coordsize="437,2">
              <v:shape style="position:absolute;left:6553;top:10922;width:437;height:2" coordorigin="6553,10922" coordsize="437,0" path="m6553,10922l6990,10922e" filled="f" stroked="t" strokeweight=".237415pt" strokecolor="#484848">
                <v:path arrowok="t"/>
              </v:shape>
            </v:group>
            <v:group style="position:absolute;left:7094;top:10954;width:4378;height:2" coordorigin="7094,10954" coordsize="4378,2">
              <v:shape style="position:absolute;left:7094;top:10954;width:4378;height:2" coordorigin="7094,10954" coordsize="4378,0" path="m7094,10954l11472,10954e" filled="f" stroked="t" strokeweight=".237415pt" strokecolor="#000000">
                <v:path arrowok="t"/>
              </v:shape>
            </v:group>
            <v:group style="position:absolute;left:527;top:10949;width:2;height:5737" coordorigin="527,10949" coordsize="2,5737">
              <v:shape style="position:absolute;left:527;top:10949;width:2;height:5737" coordorigin="527,10949" coordsize="0,5737" path="m527,16686l527,10949e" filled="f" stroked="t" strokeweight=".237415pt" strokecolor="#000000">
                <v:path arrowok="t"/>
              </v:shape>
            </v:group>
            <v:group style="position:absolute;left:2403;top:10949;width:2;height:702" coordorigin="2403,10949" coordsize="2,702">
              <v:shape style="position:absolute;left:2403;top:10949;width:2;height:702" coordorigin="2403,10949" coordsize="0,702" path="m2403,11650l2403,10949e" filled="f" stroked="t" strokeweight=".237415pt" strokecolor="#575757">
                <v:path arrowok="t"/>
              </v:shape>
            </v:group>
            <v:group style="position:absolute;left:3034;top:11168;width:356;height:2" coordorigin="3034,11168" coordsize="356,2">
              <v:shape style="position:absolute;left:3034;top:11168;width:356;height:2" coordorigin="3034,11168" coordsize="356,0" path="m3034,11168l3390,11168e" filled="f" stroked="t" strokeweight=".47483pt" strokecolor="#383838">
                <v:path arrowok="t"/>
              </v:shape>
            </v:group>
            <v:group style="position:absolute;left:4644;top:11164;width:337;height:2" coordorigin="4644,11164" coordsize="337,2">
              <v:shape style="position:absolute;left:4644;top:11164;width:337;height:2" coordorigin="4644,11164" coordsize="337,0" path="m4644,11164l4981,11164e" filled="f" stroked="t" strokeweight=".47483pt" strokecolor="#2B2B2B">
                <v:path arrowok="t"/>
              </v:shape>
            </v:group>
            <v:group style="position:absolute;left:5969;top:11161;width:641;height:2" coordorigin="5969,11161" coordsize="641,2">
              <v:shape style="position:absolute;left:5969;top:11161;width:641;height:2" coordorigin="5969,11161" coordsize="641,0" path="m5969,11161l6610,11161e" filled="f" stroked="t" strokeweight=".47483pt" strokecolor="#3F3F3F">
                <v:path arrowok="t"/>
              </v:shape>
            </v:group>
            <v:group style="position:absolute;left:6553;top:11159;width:266;height:2" coordorigin="6553,11159" coordsize="266,2">
              <v:shape style="position:absolute;left:6553;top:11159;width:266;height:2" coordorigin="6553,11159" coordsize="266,0" path="m6553,11159l6819,11159e" filled="f" stroked="t" strokeweight=".47483pt" strokecolor="#2B2B2B">
                <v:path arrowok="t"/>
              </v:shape>
            </v:group>
            <v:group style="position:absolute;left:6762;top:11156;width:361;height:2" coordorigin="6762,11156" coordsize="361,2">
              <v:shape style="position:absolute;left:6762;top:11156;width:361;height:2" coordorigin="6762,11156" coordsize="361,0" path="m6762,11156l7122,11156e" filled="f" stroked="t" strokeweight=".47483pt" strokecolor="#484848">
                <v:path arrowok="t"/>
              </v:shape>
            </v:group>
            <v:group style="position:absolute;left:8101;top:11154;width:579;height:2" coordorigin="8101,11154" coordsize="579,2">
              <v:shape style="position:absolute;left:8101;top:11154;width:579;height:2" coordorigin="8101,11154" coordsize="579,0" path="m8101,11154l8680,11154e" filled="f" stroked="t" strokeweight=".47483pt" strokecolor="#3F3F3F">
                <v:path arrowok="t"/>
              </v:shape>
            </v:group>
            <v:group style="position:absolute;left:570;top:11159;width:10931;height:2" coordorigin="570,11159" coordsize="10931,2">
              <v:shape style="position:absolute;left:570;top:11159;width:10931;height:2" coordorigin="570,11159" coordsize="10931,0" path="m570,11159l11500,11159e" filled="f" stroked="t" strokeweight=".712246pt" strokecolor="#575757">
                <v:path arrowok="t"/>
              </v:shape>
            </v:group>
            <v:group style="position:absolute;left:575;top:11638;width:2160;height:2" coordorigin="575,11638" coordsize="2160,2">
              <v:shape style="position:absolute;left:575;top:11638;width:2160;height:2" coordorigin="575,11638" coordsize="2160,0" path="m575,11638l2735,11638e" filled="f" stroked="t" strokeweight=".949661pt" strokecolor="#575757">
                <v:path arrowok="t"/>
              </v:shape>
            </v:group>
            <v:group style="position:absolute;left:2460;top:11638;width:931;height:2" coordorigin="2460,11638" coordsize="931,2">
              <v:shape style="position:absolute;left:2460;top:11638;width:931;height:2" coordorigin="2460,11638" coordsize="931,0" path="m2460,11638l3390,11638e" filled="f" stroked="t" strokeweight=".47483pt" strokecolor="#3B3B3B">
                <v:path arrowok="t"/>
              </v:shape>
            </v:group>
            <v:group style="position:absolute;left:3333;top:11636;width:594;height:2" coordorigin="3333,11636" coordsize="594,2">
              <v:shape style="position:absolute;left:3333;top:11636;width:594;height:2" coordorigin="3333,11636" coordsize="594,0" path="m3333,11636l3927,11636e" filled="f" stroked="t" strokeweight=".949661pt" strokecolor="#5B5B5B">
                <v:path arrowok="t"/>
              </v:shape>
            </v:group>
            <v:group style="position:absolute;left:3870;top:11634;width:1111;height:2" coordorigin="3870,11634" coordsize="1111,2">
              <v:shape style="position:absolute;left:3870;top:11634;width:1111;height:2" coordorigin="3870,11634" coordsize="1111,0" path="m3870,11634l4981,11634e" filled="f" stroked="t" strokeweight=".47483pt" strokecolor="#444444">
                <v:path arrowok="t"/>
              </v:shape>
            </v:group>
            <v:group style="position:absolute;left:4924;top:11634;width:1102;height:2" coordorigin="4924,11634" coordsize="1102,2">
              <v:shape style="position:absolute;left:4924;top:11634;width:1102;height:2" coordorigin="4924,11634" coordsize="1102,0" path="m4924,11634l6026,11634e" filled="f" stroked="t" strokeweight=".949661pt" strokecolor="#606060">
                <v:path arrowok="t"/>
              </v:shape>
            </v:group>
            <v:group style="position:absolute;left:5969;top:11629;width:641;height:2" coordorigin="5969,11629" coordsize="641,2">
              <v:shape style="position:absolute;left:5969;top:11629;width:641;height:2" coordorigin="5969,11629" coordsize="641,0" path="m5969,11629l6610,11629e" filled="f" stroked="t" strokeweight=".47483pt" strokecolor="#484848">
                <v:path arrowok="t"/>
              </v:shape>
            </v:group>
            <v:group style="position:absolute;left:7597;top:11626;width:560;height:2" coordorigin="7597,11626" coordsize="560,2">
              <v:shape style="position:absolute;left:7597;top:11626;width:560;height:2" coordorigin="7597,11626" coordsize="560,0" path="m7597,11626l8158,11626e" filled="f" stroked="t" strokeweight=".47483pt" strokecolor="#444444">
                <v:path arrowok="t"/>
              </v:shape>
            </v:group>
            <v:group style="position:absolute;left:8101;top:11626;width:579;height:2" coordorigin="8101,11626" coordsize="579,2">
              <v:shape style="position:absolute;left:8101;top:11626;width:579;height:2" coordorigin="8101,11626" coordsize="579,0" path="m8101,11626l8680,11626e" filled="f" stroked="t" strokeweight=".949661pt" strokecolor="#5B5B5B">
                <v:path arrowok="t"/>
              </v:shape>
            </v:group>
            <v:group style="position:absolute;left:9316;top:11622;width:641;height:2" coordorigin="9316,11622" coordsize="641,2">
              <v:shape style="position:absolute;left:9316;top:11622;width:641;height:2" coordorigin="9316,11622" coordsize="641,0" path="m9316,11622l9957,11622e" filled="f" stroked="t" strokeweight=".47483pt" strokecolor="#3B3B3B">
                <v:path arrowok="t"/>
              </v:shape>
            </v:group>
            <v:group style="position:absolute;left:2493;top:11624;width:9008;height:2" coordorigin="2493,11624" coordsize="9008,2">
              <v:shape style="position:absolute;left:2493;top:11624;width:9008;height:2" coordorigin="2493,11624" coordsize="9008,0" path="m2493,11624l11500,11624e" filled="f" stroked="t" strokeweight=".949661pt" strokecolor="#575757">
                <v:path arrowok="t"/>
              </v:shape>
            </v:group>
            <v:group style="position:absolute;left:11498;top:11388;width:2;height:539" coordorigin="11498,11388" coordsize="2,539">
              <v:shape style="position:absolute;left:11498;top:11388;width:2;height:539" coordorigin="11498,11388" coordsize="0,539" path="m11498,11927l11498,11388e" filled="f" stroked="t" strokeweight=".712246pt" strokecolor="#707070">
                <v:path arrowok="t"/>
              </v:shape>
            </v:group>
            <v:group style="position:absolute;left:2403;top:11636;width:2;height:477" coordorigin="2403,11636" coordsize="2,477">
              <v:shape style="position:absolute;left:2403;top:11636;width:2;height:477" coordorigin="2403,11636" coordsize="0,477" path="m2403,12113l2403,11636e" filled="f" stroked="t" strokeweight=".237415pt" strokecolor="#383838">
                <v:path arrowok="t"/>
              </v:shape>
            </v:group>
            <v:group style="position:absolute;left:575;top:11877;width:4786;height:2" coordorigin="575,11877" coordsize="4786,2">
              <v:shape style="position:absolute;left:575;top:11877;width:4786;height:2" coordorigin="575,11877" coordsize="4786,0" path="m575,11877l5361,11877e" filled="f" stroked="t" strokeweight=".712246pt" strokecolor="#545454">
                <v:path arrowok="t"/>
              </v:shape>
            </v:group>
            <v:group style="position:absolute;left:5304;top:11875;width:465;height:2" coordorigin="5304,11875" coordsize="465,2">
              <v:shape style="position:absolute;left:5304;top:11875;width:465;height:2" coordorigin="5304,11875" coordsize="465,0" path="m5304,11875l5769,11875e" filled="f" stroked="t" strokeweight=".47483pt" strokecolor="#383838">
                <v:path arrowok="t"/>
              </v:shape>
            </v:group>
            <v:group style="position:absolute;left:5712;top:11875;width:897;height:2" coordorigin="5712,11875" coordsize="897,2">
              <v:shape style="position:absolute;left:5712;top:11875;width:897;height:2" coordorigin="5712,11875" coordsize="897,0" path="m5712,11875l6610,11875e" filled="f" stroked="t" strokeweight=".949661pt" strokecolor="#606060">
                <v:path arrowok="t"/>
              </v:shape>
            </v:group>
            <v:group style="position:absolute;left:6553;top:11872;width:883;height:2" coordorigin="6553,11872" coordsize="883,2">
              <v:shape style="position:absolute;left:6553;top:11872;width:883;height:2" coordorigin="6553,11872" coordsize="883,0" path="m6553,11872l7436,11872e" filled="f" stroked="t" strokeweight=".47483pt" strokecolor="#3B3B3B">
                <v:path arrowok="t"/>
              </v:shape>
            </v:group>
            <v:group style="position:absolute;left:7417;top:11622;width:2;height:520" coordorigin="7417,11622" coordsize="2,520">
              <v:shape style="position:absolute;left:7417;top:11622;width:2;height:520" coordorigin="7417,11622" coordsize="0,520" path="m7417,12142l7417,11622e" filled="f" stroked="t" strokeweight=".712246pt" strokecolor="#3F3F3F">
                <v:path arrowok="t"/>
              </v:shape>
            </v:group>
            <v:group style="position:absolute;left:7365;top:11870;width:1771;height:2" coordorigin="7365,11870" coordsize="1771,2">
              <v:shape style="position:absolute;left:7365;top:11870;width:1771;height:2" coordorigin="7365,11870" coordsize="1771,0" path="m7365,11870l9136,11870e" filled="f" stroked="t" strokeweight=".712246pt" strokecolor="#5B5B5B">
                <v:path arrowok="t"/>
              </v:shape>
            </v:group>
            <v:group style="position:absolute;left:9079;top:11865;width:294;height:2" coordorigin="9079,11865" coordsize="294,2">
              <v:shape style="position:absolute;left:9079;top:11865;width:294;height:2" coordorigin="9079,11865" coordsize="294,0" path="m9079,11865l9373,11865e" filled="f" stroked="t" strokeweight=".47483pt" strokecolor="#383838">
                <v:path arrowok="t"/>
              </v:shape>
            </v:group>
            <v:group style="position:absolute;left:9316;top:11863;width:2184;height:2" coordorigin="9316,11863" coordsize="2184,2">
              <v:shape style="position:absolute;left:9316;top:11863;width:2184;height:2" coordorigin="9316,11863" coordsize="2184,0" path="m9316,11863l11500,11863e" filled="f" stroked="t" strokeweight=".712246pt" strokecolor="#5B5B5B">
                <v:path arrowok="t"/>
              </v:shape>
            </v:group>
            <v:group style="position:absolute;left:1821;top:11870;width:2;height:2138" coordorigin="1821,11870" coordsize="2,2138">
              <v:shape style="position:absolute;left:1821;top:11870;width:2;height:2138" coordorigin="1821,11870" coordsize="0,2138" path="m1821,14008l1821,11870e" filled="f" stroked="t" strokeweight=".949661pt" strokecolor="#606060">
                <v:path arrowok="t"/>
              </v:shape>
            </v:group>
            <v:group style="position:absolute;left:579;top:12116;width:6030;height:2" coordorigin="579,12116" coordsize="6030,2">
              <v:shape style="position:absolute;left:579;top:12116;width:6030;height:2" coordorigin="579,12116" coordsize="6030,0" path="m579,12116l6610,12116e" filled="f" stroked="t" strokeweight=".712246pt" strokecolor="#545454">
                <v:path arrowok="t"/>
              </v:shape>
            </v:group>
            <v:group style="position:absolute;left:6553;top:12113;width:266;height:2" coordorigin="6553,12113" coordsize="266,2">
              <v:shape style="position:absolute;left:6553;top:12113;width:266;height:2" coordorigin="6553,12113" coordsize="266,0" path="m6553,12113l6819,12113e" filled="f" stroked="t" strokeweight=".47483pt" strokecolor="#2F2F2F">
                <v:path arrowok="t"/>
              </v:shape>
            </v:group>
            <v:group style="position:absolute;left:6762;top:12111;width:361;height:2" coordorigin="6762,12111" coordsize="361,2">
              <v:shape style="position:absolute;left:6762;top:12111;width:361;height:2" coordorigin="6762,12111" coordsize="361,0" path="m6762,12111l7122,12111e" filled="f" stroked="t" strokeweight=".47483pt" strokecolor="#4F4F4F">
                <v:path arrowok="t"/>
              </v:shape>
            </v:group>
            <v:group style="position:absolute;left:6990;top:12111;width:1216;height:2" coordorigin="6990,12111" coordsize="1216,2">
              <v:shape style="position:absolute;left:6990;top:12111;width:1216;height:2" coordorigin="6990,12111" coordsize="1216,0" path="m6990,12111l8205,12111e" filled="f" stroked="t" strokeweight=".949661pt" strokecolor="#646464">
                <v:path arrowok="t"/>
              </v:shape>
            </v:group>
            <v:group style="position:absolute;left:8101;top:12109;width:579;height:2" coordorigin="8101,12109" coordsize="579,2">
              <v:shape style="position:absolute;left:8101;top:12109;width:579;height:2" coordorigin="8101,12109" coordsize="579,0" path="m8101,12109l8680,12109e" filled="f" stroked="t" strokeweight=".47483pt" strokecolor="#484848">
                <v:path arrowok="t"/>
              </v:shape>
            </v:group>
            <v:group style="position:absolute;left:8623;top:12106;width:2877;height:2" coordorigin="8623,12106" coordsize="2877,2">
              <v:shape style="position:absolute;left:8623;top:12106;width:2877;height:2" coordorigin="8623,12106" coordsize="2877,0" path="m8623,12106l11500,12106e" filled="f" stroked="t" strokeweight=".712246pt" strokecolor="#606060">
                <v:path arrowok="t"/>
              </v:shape>
            </v:group>
            <v:group style="position:absolute;left:11467;top:11884;width:2;height:692" coordorigin="11467,11884" coordsize="2,692">
              <v:shape style="position:absolute;left:11467;top:11884;width:2;height:692" coordorigin="11467,11884" coordsize="0,692" path="m11467,12576l11467,11884e" filled="f" stroked="t" strokeweight=".237415pt" strokecolor="#4B4B4B">
                <v:path arrowok="t"/>
              </v:shape>
            </v:group>
            <v:group style="position:absolute;left:1394;top:11875;width:2;height:2133" coordorigin="1394,11875" coordsize="2,2133">
              <v:shape style="position:absolute;left:1394;top:11875;width:2;height:2133" coordorigin="1394,11875" coordsize="0,2133" path="m1394,14008l1394,11875e" filled="f" stroked="t" strokeweight=".949661pt" strokecolor="#606060">
                <v:path arrowok="t"/>
              </v:shape>
            </v:group>
            <v:group style="position:absolute;left:2403;top:12099;width:2;height:477" coordorigin="2403,12099" coordsize="2,477">
              <v:shape style="position:absolute;left:2403;top:12099;width:2;height:477" coordorigin="2403,12099" coordsize="0,477" path="m2403,12576l2403,12099e" filled="f" stroked="t" strokeweight=".237415pt" strokecolor="#5B5B5B">
                <v:path arrowok="t"/>
              </v:shape>
            </v:group>
            <v:group style="position:absolute;left:7424;top:11860;width:2;height:4367" coordorigin="7424,11860" coordsize="2,4367">
              <v:shape style="position:absolute;left:7424;top:11860;width:2;height:4367" coordorigin="7424,11860" coordsize="0,4367" path="m7424,16227l7424,11860e" filled="f" stroked="t" strokeweight=".47483pt" strokecolor="#444448">
                <v:path arrowok="t"/>
              </v:shape>
            </v:group>
            <v:group style="position:absolute;left:2403;top:12576;width:2;height:663" coordorigin="2403,12576" coordsize="2,663">
              <v:shape style="position:absolute;left:2403;top:12576;width:2;height:663" coordorigin="2403,12576" coordsize="0,663" path="m2403,13240l2403,12576e" filled="f" stroked="t" strokeweight=".237415pt" strokecolor="#000000">
                <v:path arrowok="t"/>
              </v:shape>
            </v:group>
            <v:group style="position:absolute;left:3063;top:12991;width:1610;height:2" coordorigin="3063,12991" coordsize="1610,2">
              <v:shape style="position:absolute;left:3063;top:12991;width:1610;height:2" coordorigin="3063,12991" coordsize="1610,0" path="m3063,12991l4672,12991e" filled="f" stroked="t" strokeweight="1.187076pt" strokecolor="#4F4F93">
                <v:path arrowok="t"/>
              </v:shape>
            </v:group>
            <v:group style="position:absolute;left:11467;top:12576;width:2;height:3231" coordorigin="11467,12576" coordsize="2,3231">
              <v:shape style="position:absolute;left:11467;top:12576;width:2;height:3231" coordorigin="11467,12576" coordsize="0,3231" path="m11467,15807l11467,12576e" filled="f" stroked="t" strokeweight=".237415pt" strokecolor="#000000">
                <v:path arrowok="t"/>
              </v:shape>
            </v:group>
            <v:group style="position:absolute;left:7065;top:13240;width:366;height:2" coordorigin="7065,13240" coordsize="366,2">
              <v:shape style="position:absolute;left:7065;top:13240;width:366;height:2" coordorigin="7065,13240" coordsize="366,0" path="m7065,13240l7431,13240e" filled="f" stroked="t" strokeweight="1.187076pt" strokecolor="#6467A0">
                <v:path arrowok="t"/>
              </v:shape>
            </v:group>
            <v:group style="position:absolute;left:7369;top:13244;width:437;height:2" coordorigin="7369,13244" coordsize="437,2">
              <v:shape style="position:absolute;left:7369;top:13244;width:437;height:2" coordorigin="7369,13244" coordsize="437,0" path="m7369,13244l7806,13244e" filled="f" stroked="t" strokeweight=".712246pt" strokecolor="#747493">
                <v:path arrowok="t"/>
              </v:shape>
            </v:group>
            <v:group style="position:absolute;left:7429;top:13483;width:2;height:2744" coordorigin="7429,13483" coordsize="2,2744">
              <v:shape style="position:absolute;left:7429;top:13483;width:2;height:2744" coordorigin="7429,13483" coordsize="0,2744" path="m7429,16227l7429,13483e" filled="f" stroked="t" strokeweight=".47483pt" strokecolor="#545454">
                <v:path arrowok="t"/>
              </v:shape>
            </v:group>
            <v:group style="position:absolute;left:527;top:13975;width:655;height:2" coordorigin="527,13975" coordsize="655,2">
              <v:shape style="position:absolute;left:527;top:13975;width:655;height:2" coordorigin="527,13975" coordsize="655,0" path="m527,13975l1182,13975e" filled="f" stroked="t" strokeweight=".237415pt" strokecolor="#343434">
                <v:path arrowok="t"/>
              </v:shape>
            </v:group>
            <v:group style="position:absolute;left:1182;top:13975;width:1225;height:2" coordorigin="1182,13975" coordsize="1225,2">
              <v:shape style="position:absolute;left:1182;top:13975;width:1225;height:2" coordorigin="1182,13975" coordsize="1225,0" path="m1182,13975l2407,13975e" filled="f" stroked="t" strokeweight=".237415pt" strokecolor="#575757">
                <v:path arrowok="t"/>
              </v:shape>
            </v:group>
            <v:group style="position:absolute;left:2403;top:13698;width:2;height:282" coordorigin="2403,13698" coordsize="2,282">
              <v:shape style="position:absolute;left:2403;top:13698;width:2;height:282" coordorigin="2403,13698" coordsize="0,282" path="m2403,13979l2403,13698e" filled="f" stroked="t" strokeweight=".237415pt" strokecolor="#000000">
                <v:path arrowok="t"/>
              </v:shape>
            </v:group>
            <v:group style="position:absolute;left:2403;top:13975;width:85;height:2" coordorigin="2403,13975" coordsize="85,2">
              <v:shape style="position:absolute;left:2403;top:13975;width:85;height:2" coordorigin="2403,13975" coordsize="85,0" path="m2403,13975l2488,13975e" filled="f" stroked="t" strokeweight=".237415pt" strokecolor="#282828">
                <v:path arrowok="t"/>
              </v:shape>
            </v:group>
            <v:group style="position:absolute;left:1408;top:13836;width:2;height:2448" coordorigin="1408,13836" coordsize="2,2448">
              <v:shape style="position:absolute;left:1408;top:13836;width:2;height:2448" coordorigin="1408,13836" coordsize="0,2448" path="m1408,16285l1408,13836e" filled="f" stroked="t" strokeweight=".949661pt" strokecolor="#606060">
                <v:path arrowok="t"/>
              </v:shape>
            </v:group>
            <v:group style="position:absolute;left:1833;top:12567;width:2;height:4138" coordorigin="1833,12567" coordsize="2,4138">
              <v:shape style="position:absolute;left:1833;top:12567;width:2;height:4138" coordorigin="1833,12567" coordsize="0,4138" path="m1833,16705l1833,12567e" filled="f" stroked="t" strokeweight=".712246pt" strokecolor="#545454">
                <v:path arrowok="t"/>
              </v:shape>
            </v:group>
            <v:group style="position:absolute;left:2403;top:13975;width:2;height:134" coordorigin="2403,13975" coordsize="2,134">
              <v:shape style="position:absolute;left:2403;top:13975;width:2;height:134" coordorigin="2403,13975" coordsize="0,134" path="m2403,14108l2403,13975e" filled="f" stroked="t" strokeweight=".237415pt" strokecolor="#606060">
                <v:path arrowok="t"/>
              </v:shape>
            </v:group>
            <v:group style="position:absolute;left:7398;top:13975;width:2;height:1833" coordorigin="7398,13975" coordsize="2,1833">
              <v:shape style="position:absolute;left:7398;top:13975;width:2;height:1833" coordorigin="7398,13975" coordsize="0,1833" path="m7398,15807l7398,13975e" filled="f" stroked="t" strokeweight=".237415pt" strokecolor="#000000">
                <v:path arrowok="t"/>
              </v:shape>
            </v:group>
            <v:group style="position:absolute;left:8129;top:14108;width:522;height:2" coordorigin="8129,14108" coordsize="522,2">
              <v:shape style="position:absolute;left:8129;top:14108;width:522;height:2" coordorigin="8129,14108" coordsize="522,0" path="m8129,14108l8651,14108e" filled="f" stroked="t" strokeweight=".712246pt" strokecolor="#2B3BB3">
                <v:path arrowok="t"/>
              </v:shape>
            </v:group>
            <v:group style="position:absolute;left:8704;top:14108;width:432;height:2" coordorigin="8704,14108" coordsize="432,2">
              <v:shape style="position:absolute;left:8704;top:14108;width:432;height:2" coordorigin="8704,14108" coordsize="432,0" path="m8704,14108l9136,14108e" filled="f" stroked="t" strokeweight="2.611568pt" strokecolor="#485483">
                <v:path arrowok="t"/>
              </v:shape>
            </v:group>
            <v:group style="position:absolute;left:9345;top:13841;width:2;height:272" coordorigin="9345,13841" coordsize="2,272">
              <v:shape style="position:absolute;left:9345;top:13841;width:2;height:272" coordorigin="9345,13841" coordsize="0,272" path="m9345,14113l9345,13841e" filled="f" stroked="t" strokeweight="2.374152pt" strokecolor="#4F5770">
                <v:path arrowok="t"/>
              </v:shape>
            </v:group>
            <v:group style="position:absolute;left:2403;top:14108;width:2;height:2577" coordorigin="2403,14108" coordsize="2,2577">
              <v:shape style="position:absolute;left:2403;top:14108;width:2;height:2577" coordorigin="2403,14108" coordsize="0,2577" path="m2403,16686l2403,14108e" filled="f" stroked="t" strokeweight=".237415pt" strokecolor="#000000">
                <v:path arrowok="t"/>
              </v:shape>
            </v:group>
            <v:group style="position:absolute;left:9347;top:14399;width:2;height:143" coordorigin="9347,14399" coordsize="2,143">
              <v:shape style="position:absolute;left:9347;top:14399;width:2;height:143" coordorigin="9347,14399" coordsize="0,143" path="m9347,14543l9347,14399e" filled="f" stroked="t" strokeweight=".47483pt" strokecolor="#707070">
                <v:path arrowok="t"/>
              </v:shape>
            </v:group>
            <v:group style="position:absolute;left:9345;top:14557;width:2;height:148" coordorigin="9345,14557" coordsize="2,148">
              <v:shape style="position:absolute;left:9345;top:14557;width:2;height:148" coordorigin="9345,14557" coordsize="0,148" path="m9345,14705l9345,14557e" filled="f" stroked="t" strokeweight="1.187076pt" strokecolor="#000000">
                <v:path arrowok="t"/>
              </v:shape>
            </v:group>
            <v:group style="position:absolute;left:5741;top:14805;width:2;height:191" coordorigin="5741,14805" coordsize="2,191">
              <v:shape style="position:absolute;left:5741;top:14805;width:2;height:191" coordorigin="5741,14805" coordsize="0,191" path="m5741,14996l5741,14805e" filled="f" stroked="t" strokeweight=".712246pt" strokecolor="#9CA3BC">
                <v:path arrowok="t"/>
              </v:shape>
            </v:group>
            <v:group style="position:absolute;left:5743;top:14929;width:2;height:253" coordorigin="5743,14929" coordsize="2,253">
              <v:shape style="position:absolute;left:5743;top:14929;width:2;height:253" coordorigin="5743,14929" coordsize="0,253" path="m5743,15182l5743,14929e" filled="f" stroked="t" strokeweight=".949661pt" strokecolor="#6B70AC">
                <v:path arrowok="t"/>
              </v:shape>
            </v:group>
            <v:group style="position:absolute;left:5717;top:15063;width:2;height:272" coordorigin="5717,15063" coordsize="2,272">
              <v:shape style="position:absolute;left:5717;top:15063;width:2;height:272" coordorigin="5717,15063" coordsize="0,272" path="m5717,15335l5717,15063e" filled="f" stroked="t" strokeweight="1.187076pt" strokecolor="#6B70AC">
                <v:path arrowok="t"/>
              </v:shape>
            </v:group>
            <v:group style="position:absolute;left:5712;top:15063;width:2;height:501" coordorigin="5712,15063" coordsize="2,501">
              <v:shape style="position:absolute;left:5712;top:15063;width:2;height:501" coordorigin="5712,15063" coordsize="0,501" path="m5712,15564l5712,15063e" filled="f" stroked="t" strokeweight=".949661pt" strokecolor="#646BA8">
                <v:path arrowok="t"/>
              </v:shape>
            </v:group>
            <v:group style="position:absolute;left:5741;top:15383;width:2;height:81" coordorigin="5741,15383" coordsize="2,81">
              <v:shape style="position:absolute;left:5741;top:15383;width:2;height:81" coordorigin="5741,15383" coordsize="0,81" path="m5741,15464l5741,15383e" filled="f" stroked="t" strokeweight="2.374152pt" strokecolor="#5757AC">
                <v:path arrowok="t"/>
              </v:shape>
            </v:group>
            <v:group style="position:absolute;left:5741;top:15464;width:2;height:100" coordorigin="5741,15464" coordsize="2,100">
              <v:shape style="position:absolute;left:5741;top:15464;width:2;height:100" coordorigin="5741,15464" coordsize="0,100" path="m5741,15564l5741,15464e" filled="f" stroked="t" strokeweight="2.374152pt" strokecolor="#6B6BB8">
                <v:path arrowok="t"/>
              </v:shape>
            </v:group>
            <v:group style="position:absolute;left:5741;top:15564;width:2;height:243" coordorigin="5741,15564" coordsize="2,243">
              <v:shape style="position:absolute;left:5741;top:15564;width:2;height:243" coordorigin="5741,15564" coordsize="0,243" path="m5741,15807l5741,15564e" filled="f" stroked="t" strokeweight=".712246pt" strokecolor="#676474">
                <v:path arrowok="t"/>
              </v:shape>
            </v:group>
            <v:group style="position:absolute;left:603;top:16698;width:608;height:2" coordorigin="603,16698" coordsize="608,2">
              <v:shape style="position:absolute;left:603;top:16698;width:608;height:2" coordorigin="603,16698" coordsize="608,0" path="m603,16698l1211,16698e" filled="f" stroked="t" strokeweight=".47483pt" strokecolor="#444444">
                <v:path arrowok="t"/>
              </v:shape>
            </v:group>
            <v:group style="position:absolute;left:1413;top:15779;width:2;height:931" coordorigin="1413,15779" coordsize="2,931">
              <v:shape style="position:absolute;left:1413;top:15779;width:2;height:931" coordorigin="1413,15779" coordsize="0,931" path="m1413,16709l1413,15779e" filled="f" stroked="t" strokeweight=".712246pt" strokecolor="#4F4F4F">
                <v:path arrowok="t"/>
              </v:shape>
            </v:group>
            <v:group style="position:absolute;left:1154;top:16698;width:722;height:2" coordorigin="1154,16698" coordsize="722,2">
              <v:shape style="position:absolute;left:1154;top:16698;width:722;height:2" coordorigin="1154,16698" coordsize="722,0" path="m1154,16698l1876,16698e" filled="f" stroked="t" strokeweight=".949661pt" strokecolor="#606060">
                <v:path arrowok="t"/>
              </v:shape>
            </v:group>
            <v:group style="position:absolute;left:1785;top:16698;width:651;height:2" coordorigin="1785,16698" coordsize="651,2">
              <v:shape style="position:absolute;left:1785;top:16698;width:651;height:2" coordorigin="1785,16698" coordsize="651,0" path="m1785,16698l2436,16698e" filled="f" stroked="t" strokeweight=".47483pt" strokecolor="#4B4B4B">
                <v:path arrowok="t"/>
              </v:shape>
            </v:group>
            <v:group style="position:absolute;left:2374;top:16695;width:142;height:2" coordorigin="2374,16695" coordsize="142,2">
              <v:shape style="position:absolute;left:2374;top:16695;width:142;height:2" coordorigin="2374,16695" coordsize="142,0" path="m2374,16695l2517,16695e" filled="f" stroked="t" strokeweight=".47483pt" strokecolor="#343434">
                <v:path arrowok="t"/>
              </v:shape>
            </v:group>
            <v:group style="position:absolute;left:5304;top:16690;width:465;height:2" coordorigin="5304,16690" coordsize="465,2">
              <v:shape style="position:absolute;left:5304;top:16690;width:465;height:2" coordorigin="5304,16690" coordsize="465,0" path="m5304,16690l5769,16690e" filled="f" stroked="t" strokeweight=".47483pt" strokecolor="#4B4B4B">
                <v:path arrowok="t"/>
              </v:shape>
            </v:group>
            <v:group style="position:absolute;left:7065;top:16686;width:366;height:2" coordorigin="7065,16686" coordsize="366,2">
              <v:shape style="position:absolute;left:7065;top:16686;width:366;height:2" coordorigin="7065,16686" coordsize="366,0" path="m7065,16686l7431,16686e" filled="f" stroked="t" strokeweight=".47483pt" strokecolor="#383838">
                <v:path arrowok="t"/>
              </v:shape>
            </v:group>
            <v:group style="position:absolute;left:7398;top:15807;width:2;height:878" coordorigin="7398,15807" coordsize="2,878">
              <v:shape style="position:absolute;left:7398;top:15807;width:2;height:878" coordorigin="7398,15807" coordsize="0,878" path="m7398,16686l7398,15807e" filled="f" stroked="t" strokeweight=".237415pt" strokecolor="#3B3B3B">
                <v:path arrowok="t"/>
              </v:shape>
            </v:group>
            <v:group style="position:absolute;left:7369;top:16683;width:475;height:2" coordorigin="7369,16683" coordsize="475,2">
              <v:shape style="position:absolute;left:7369;top:16683;width:475;height:2" coordorigin="7369,16683" coordsize="475,0" path="m7369,16683l7844,16683e" filled="f" stroked="t" strokeweight=".47483pt" strokecolor="#4B4B4B">
                <v:path arrowok="t"/>
              </v:shape>
            </v:group>
            <v:group style="position:absolute;left:2460;top:16686;width:9084;height:2" coordorigin="2460,16686" coordsize="9084,2">
              <v:shape style="position:absolute;left:2460;top:16686;width:9084;height:2" coordorigin="2460,16686" coordsize="9084,0" path="m2460,16686l11543,16686e" filled="f" stroked="t" strokeweight=".712246pt" strokecolor="#606060">
                <v:path arrowok="t"/>
              </v:shape>
            </v:group>
            <v:group style="position:absolute;left:9079;top:16678;width:878;height:2" coordorigin="9079,16678" coordsize="878,2">
              <v:shape style="position:absolute;left:9079;top:16678;width:878;height:2" coordorigin="9079,16678" coordsize="878,0" path="m9079,16678l9957,16678e" filled="f" stroked="t" strokeweight=".47483pt" strokecolor="#4B4B4B">
                <v:path arrowok="t"/>
              </v:shape>
            </v:group>
            <v:group style="position:absolute;left:11467;top:15807;width:2;height:878" coordorigin="11467,15807" coordsize="2,878">
              <v:shape style="position:absolute;left:11467;top:15807;width:2;height:878" coordorigin="11467,15807" coordsize="0,878" path="m11467,16686l11467,15807e" filled="f" stroked="t" strokeweight=".237415pt" strokecolor="#3F3F3F">
                <v:path arrowok="t"/>
              </v:shape>
            </v:group>
            <v:group style="position:absolute;left:9959;top:12368;width:2;height:1965" coordorigin="9959,12368" coordsize="2,1965">
              <v:shape style="position:absolute;left:9959;top:12368;width:2;height:1965" coordorigin="9959,12368" coordsize="0,1965" path="m9959,14332l9959,12368e" filled="f" stroked="t" strokeweight="3.21688pt" strokecolor="#CCDBE2">
                <v:path arrowok="t"/>
              </v:shape>
            </v:group>
            <v:group style="position:absolute;left:10026;top:14011;width:2;height:259" coordorigin="10026,14011" coordsize="2,259">
              <v:shape style="position:absolute;left:10026;top:14011;width:2;height:259" coordorigin="10026,14011" coordsize="0,259" path="m10026,14270l10026,14011e" filled="f" stroked="t" strokeweight=".99794pt" strokecolor="#C3C8C3">
                <v:path arrowok="t"/>
              </v:shape>
            </v:group>
            <v:group style="position:absolute;left:7094;top:13414;width:139;height:2" coordorigin="7094,13414" coordsize="139,2">
              <v:shape style="position:absolute;left:7094;top:13414;width:139;height:2" coordorigin="7094,13414" coordsize="139,0" path="m7094,13414l7233,13414e" filled="f" stroked="t" strokeweight=".756pt" strokecolor="#BBB9BC">
                <v:path arrowok="t"/>
              </v:shape>
            </v:group>
            <w10:wrap type="none"/>
          </v:group>
        </w:pict>
      </w:r>
      <w:r>
        <w:rPr>
          <w:rFonts w:ascii="Courier New" w:hAnsi="Courier New" w:cs="Courier New" w:eastAsia="Courier New"/>
          <w:sz w:val="31"/>
          <w:szCs w:val="31"/>
          <w:color w:val="333333"/>
          <w:w w:val="66"/>
        </w:rPr>
        <w:t>K</w:t>
      </w:r>
      <w:r>
        <w:rPr>
          <w:rFonts w:ascii="Courier New" w:hAnsi="Courier New" w:cs="Courier New" w:eastAsia="Courier New"/>
          <w:sz w:val="31"/>
          <w:szCs w:val="31"/>
          <w:color w:val="333333"/>
          <w:spacing w:val="-9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nelt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YÜKSEL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Af.Ar.Kur.Per.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4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4" w:lineRule="auto"/>
        <w:ind w:left="3781" w:right="418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1" w:lineRule="exact"/>
        <w:ind w:left="922" w:right="-20"/>
        <w:jc w:val="left"/>
        <w:tabs>
          <w:tab w:pos="3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600002pt;margin-top:-40.059444pt;width:484.885025pt;height:64.745511pt;mso-position-horizontal-relative:page;mso-position-vertical-relative:paragraph;z-index:-15726" type="#_x0000_t202" filled="f" stroked="f">
            <v:textbox inset="0,0,0,0">
              <w:txbxContent>
                <w:p>
                  <w:pPr>
                    <w:spacing w:before="0" w:after="0" w:line="1295" w:lineRule="exact"/>
                    <w:ind w:right="-234"/>
                    <w:jc w:val="left"/>
                    <w:tabs>
                      <w:tab w:pos="8480" w:val="left"/>
                    </w:tabs>
                    <w:rPr>
                      <w:rFonts w:ascii="Times New Roman" w:hAnsi="Times New Roman" w:cs="Times New Roman" w:eastAsia="Times New Roman"/>
                      <w:sz w:val="122"/>
                      <w:szCs w:val="122"/>
                    </w:rPr>
                  </w:pPr>
                  <w:rPr/>
                  <w:r>
                    <w:rPr>
                      <w:rFonts w:ascii="Arial" w:hAnsi="Arial" w:cs="Arial" w:eastAsia="Arial"/>
                      <w:sz w:val="99"/>
                      <w:szCs w:val="99"/>
                      <w:color w:val="212121"/>
                      <w:spacing w:val="0"/>
                      <w:w w:val="197"/>
                      <w:i/>
                      <w:position w:val="23"/>
                    </w:rPr>
                    <w:t>l</w:t>
                  </w:r>
                  <w:r>
                    <w:rPr>
                      <w:rFonts w:ascii="Arial" w:hAnsi="Arial" w:cs="Arial" w:eastAsia="Arial"/>
                      <w:sz w:val="99"/>
                      <w:szCs w:val="99"/>
                      <w:color w:val="212121"/>
                      <w:spacing w:val="0"/>
                      <w:w w:val="100"/>
                      <w:i/>
                      <w:position w:val="23"/>
                    </w:rPr>
                    <w:tab/>
                  </w:r>
                  <w:r>
                    <w:rPr>
                      <w:rFonts w:ascii="Arial" w:hAnsi="Arial" w:cs="Arial" w:eastAsia="Arial"/>
                      <w:sz w:val="99"/>
                      <w:szCs w:val="99"/>
                      <w:color w:val="212121"/>
                      <w:spacing w:val="0"/>
                      <w:w w:val="100"/>
                      <w:i/>
                      <w:position w:val="2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22"/>
                      <w:szCs w:val="122"/>
                      <w:color w:val="333333"/>
                      <w:spacing w:val="0"/>
                      <w:w w:val="197"/>
                      <w:position w:val="-2"/>
                    </w:rPr>
                    <w:t>8</w:t>
                  </w:r>
                  <w:r>
                    <w:rPr>
                      <w:rFonts w:ascii="Times New Roman" w:hAnsi="Times New Roman" w:cs="Times New Roman" w:eastAsia="Times New Roman"/>
                      <w:sz w:val="122"/>
                      <w:szCs w:val="12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16"/>
          <w:position w:val="2"/>
        </w:rPr>
        <w:t>IZMIR</w: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6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1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6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6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"/>
          <w:w w:val="11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5"/>
          <w:position w:val="-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"/>
          <w:w w:val="11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5"/>
          <w:position w:val="-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5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1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5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ind w:left="64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12121"/>
          <w:spacing w:val="0"/>
          <w:w w:val="100"/>
          <w:position w:val="-2"/>
        </w:rPr>
        <w:t>BÜYÜKŞEHIR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661" w:right="5005"/>
        <w:jc w:val="center"/>
        <w:tabs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12121"/>
          <w:spacing w:val="0"/>
          <w:w w:val="107"/>
          <w:position w:val="-1"/>
        </w:rPr>
        <w:t>BELEDIYESI</w: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  <w:position w:val="2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0"/>
          <w:w w:val="11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  <w:position w:val="2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6" w:right="-20"/>
        <w:jc w:val="left"/>
        <w:tabs>
          <w:tab w:pos="1520" w:val="left"/>
          <w:tab w:pos="2900" w:val="left"/>
          <w:tab w:pos="5300" w:val="left"/>
          <w:tab w:pos="7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07.05.2017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97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7"/>
          <w:position w:val="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81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1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8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IBildiriı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8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8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10:57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2"/>
          <w:position w:val="0"/>
        </w:rPr>
        <w:t>jTel: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2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232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9"/>
          <w:position w:val="0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40" w:right="-20"/>
        <w:jc w:val="left"/>
        <w:tabs>
          <w:tab w:pos="1520" w:val="left"/>
          <w:tab w:pos="2900" w:val="left"/>
          <w:tab w:pos="4280" w:val="left"/>
          <w:tab w:pos="5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9"/>
          <w:position w:val="0"/>
        </w:rPr>
        <w:t>:07.05.2017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  <w:position w:val="0"/>
        </w:rPr>
        <w:t>IKayıt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2832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</w:rPr>
        <w:t>Karabağlar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4601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6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"/>
          <w:w w:val="10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45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Doğı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4"/>
        </w:rPr>
        <w:t>Karabağlar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Sevgi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4601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9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</w:rPr>
        <w:t>Daire:2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ind w:left="145" w:right="492" w:firstLine="-5"/>
        <w:jc w:val="left"/>
        <w:tabs>
          <w:tab w:pos="1520" w:val="left"/>
          <w:tab w:pos="3260" w:val="left"/>
          <w:tab w:pos="4460" w:val="left"/>
          <w:tab w:pos="652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  <w:position w:val="-7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93" w:lineRule="exact"/>
        <w:ind w:left="32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6pt;margin-top:4.860956pt;width:82.945052pt;height:26pt;mso-position-horizontal-relative:page;mso-position-vertical-relative:paragraph;z-index:-1572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00" w:val="left"/>
                      <w:tab w:pos="1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33333"/>
                      <w:spacing w:val="0"/>
                      <w:w w:val="4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3333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33333"/>
                      <w:spacing w:val="0"/>
                      <w:w w:val="4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3333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33333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00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2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3" w:lineRule="exact"/>
        <w:ind w:left="3630" w:right="-20"/>
        <w:jc w:val="left"/>
        <w:tabs>
          <w:tab w:pos="5200" w:val="left"/>
          <w:tab w:pos="6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212121"/>
          <w:spacing w:val="0"/>
          <w:w w:val="100"/>
          <w:position w:val="9"/>
        </w:rPr>
        <w:t>X</w:t>
      </w:r>
      <w:r>
        <w:rPr>
          <w:rFonts w:ascii="Times New Roman" w:hAnsi="Times New Roman" w:cs="Times New Roman" w:eastAsia="Times New Roman"/>
          <w:sz w:val="15"/>
          <w:szCs w:val="15"/>
          <w:color w:val="212121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212121"/>
          <w:spacing w:val="0"/>
          <w:w w:val="100"/>
          <w:position w:val="9"/>
        </w:rPr>
      </w:r>
      <w:r>
        <w:rPr>
          <w:rFonts w:ascii="Arial" w:hAnsi="Arial" w:cs="Arial" w:eastAsia="Arial"/>
          <w:sz w:val="42"/>
          <w:szCs w:val="42"/>
          <w:color w:val="8C8C8C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8C8C8C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8C8C8C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8"/>
          <w:position w:val="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35" w:right="-20"/>
        <w:jc w:val="left"/>
        <w:tabs>
          <w:tab w:pos="230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44"/>
          <w:position w:val="0"/>
        </w:rPr>
        <w:t>ahi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45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  <w:position w:val="0"/>
        </w:rPr>
        <w:t>Sü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9"/>
          <w:position w:val="0"/>
        </w:rPr>
        <w:t>ley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99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TURAN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"/>
          <w:w w:val="78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  <w:position w:val="0"/>
        </w:rPr>
        <w:t>acı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2"/>
          <w:position w:val="1"/>
        </w:rPr>
        <w:t>:Kendisi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left="22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Yasi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</w:rPr>
        <w:t>ÇAN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213" w:right="2518"/>
        <w:jc w:val="center"/>
        <w:tabs>
          <w:tab w:pos="442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10:58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12121"/>
          <w:spacing w:val="0"/>
          <w:w w:val="253"/>
        </w:rPr>
        <w:t>ll</w:t>
      </w:r>
      <w:r>
        <w:rPr>
          <w:rFonts w:ascii="Arial" w:hAnsi="Arial" w:cs="Arial" w:eastAsia="Arial"/>
          <w:sz w:val="19"/>
          <w:szCs w:val="19"/>
          <w:color w:val="21212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7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"/>
          <w:w w:val="7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5" w:lineRule="exact"/>
        <w:ind w:left="135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8"/>
          <w:position w:val="-1"/>
        </w:rPr>
        <w:t>713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50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467" w:right="473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63" w:lineRule="auto"/>
        <w:ind w:left="2266" w:right="4387" w:firstLine="2218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20" w:lineRule="exact"/>
        <w:ind w:left="2266" w:right="2721" w:firstLine="-2117"/>
        <w:jc w:val="left"/>
        <w:tabs>
          <w:tab w:pos="480" w:val="left"/>
          <w:tab w:pos="2320" w:val="left"/>
          <w:tab w:pos="446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464646"/>
          <w:spacing w:val="0"/>
          <w:w w:val="220"/>
          <w:position w:val="10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464646"/>
          <w:spacing w:val="0"/>
          <w:w w:val="220"/>
          <w:position w:val="10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464646"/>
          <w:spacing w:val="-60"/>
          <w:w w:val="220"/>
          <w:position w:val="1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464646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464646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'ımcı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61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61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3"/>
          <w:w w:val="16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6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22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6"/>
        </w:rPr>
        <w:t>EkipAmirini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7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6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8" w:lineRule="auto"/>
        <w:ind w:left="2266" w:right="295" w:firstLine="-213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Duıum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gerçekleştirilmedi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araştırmay_ap_!ldı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440" w:right="412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93" w:lineRule="exact"/>
        <w:ind w:left="135" w:right="-20"/>
        <w:jc w:val="left"/>
        <w:tabs>
          <w:tab w:pos="4460" w:val="left"/>
          <w:tab w:pos="6400" w:val="left"/>
          <w:tab w:pos="7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3"/>
          <w:position w:val="-4"/>
        </w:rPr>
        <w:t>!Su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8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2"/>
          <w:position w:val="-4"/>
        </w:rPr>
        <w:t>IKö_pük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82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5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6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3" w:lineRule="exact"/>
        <w:ind w:left="6356" w:right="-20"/>
        <w:jc w:val="left"/>
        <w:tabs>
          <w:tab w:pos="79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33"/>
          <w:szCs w:val="33"/>
          <w:color w:val="212121"/>
          <w:spacing w:val="0"/>
          <w:w w:val="100"/>
          <w:i/>
          <w:position w:val="-2"/>
        </w:rPr>
        <w:t>l</w:t>
      </w:r>
      <w:r>
        <w:rPr>
          <w:rFonts w:ascii="Arial" w:hAnsi="Arial" w:cs="Arial" w:eastAsia="Arial"/>
          <w:sz w:val="33"/>
          <w:szCs w:val="33"/>
          <w:color w:val="212121"/>
          <w:spacing w:val="-84"/>
          <w:w w:val="100"/>
          <w:i/>
          <w:position w:val="-2"/>
        </w:rPr>
        <w:t> </w:t>
      </w:r>
      <w:r>
        <w:rPr>
          <w:rFonts w:ascii="Arial" w:hAnsi="Arial" w:cs="Arial" w:eastAsia="Arial"/>
          <w:sz w:val="33"/>
          <w:szCs w:val="33"/>
          <w:color w:val="212121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33"/>
          <w:szCs w:val="33"/>
          <w:color w:val="212121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94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2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yerinde;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Ozeri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kapısı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önünd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  <w:position w:val="1"/>
        </w:rPr>
        <w:t>miktar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58" w:lineRule="auto"/>
        <w:ind w:left="2266" w:right="52" w:firstLine="-2112"/>
        <w:jc w:val="left"/>
        <w:tabs>
          <w:tab w:pos="2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Duıumu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odunlar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kağıtla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pv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pencere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yanarak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merdive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duvarları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</w:rPr>
        <w:t>ziyan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</w:rPr>
        <w:t>oluşmuştur.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left="24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6"/>
        </w:rPr>
        <w:t>Binada: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6"/>
          <w:w w:val="9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6"/>
        </w:rPr>
        <w:t>OOTL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Eşyada:40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</w:rPr>
        <w:t>Toplam:500TL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50" w:lineRule="auto"/>
        <w:ind w:left="2266" w:right="68" w:firstLine="-211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          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nol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</w:rPr>
        <w:t>dairenin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kapısını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önünd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6"/>
        </w:rPr>
        <w:t>soıuşturmada;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7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kömü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sobasını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</w:rPr>
        <w:t>kovasında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puluna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kağıtları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tutuşturmasıyla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3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3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3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35" w:right="-20"/>
        <w:jc w:val="left"/>
        <w:tabs>
          <w:tab w:pos="2260" w:val="left"/>
          <w:tab w:pos="65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4"/>
          <w:position w:val="2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21"/>
          <w:position w:val="2"/>
        </w:rPr>
        <w:t>i: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64" w:right="-20"/>
        <w:jc w:val="left"/>
        <w:tabs>
          <w:tab w:pos="2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47"/>
        </w:rPr>
        <w:t>hmet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7"/>
          <w:w w:val="1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TURA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6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64" w:right="-20"/>
        <w:jc w:val="left"/>
        <w:tabs>
          <w:tab w:pos="2260" w:val="left"/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3"/>
        </w:rPr>
        <w:t>b""ıoi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!Tari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7"/>
          <w:position w:val="1"/>
        </w:rPr>
        <w:t>07.05.2017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3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57"/>
          <w:position w:val="1"/>
        </w:rPr>
        <w:t>ll: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  <w:position w:val="1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250" w:right="-20"/>
        <w:jc w:val="left"/>
        <w:tabs>
          <w:tab w:pos="2260" w:val="left"/>
          <w:tab w:pos="8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4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9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DE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iP: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eniçam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gn.ı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6"/>
          <w:w w:val="104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0" w:lineRule="exact"/>
        <w:ind w:left="2420" w:right="-20"/>
        <w:jc w:val="left"/>
        <w:tabs>
          <w:tab w:pos="4960" w:val="left"/>
          <w:tab w:pos="8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6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6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6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212121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212121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12121"/>
          <w:spacing w:val="43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1"/>
          <w:position w:val="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right="1589"/>
        <w:jc w:val="righ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212121"/>
          <w:spacing w:val="0"/>
          <w:w w:val="57"/>
          <w:i/>
          <w:position w:val="1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37" w:lineRule="exact"/>
        <w:ind w:left="447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212121"/>
          <w:spacing w:val="0"/>
          <w:w w:val="173"/>
          <w:position w:val="-3"/>
        </w:rPr>
        <w:t>(j)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00" w:bottom="280" w:left="220" w:right="240"/>
        </w:sectPr>
      </w:pPr>
      <w:rPr/>
    </w:p>
    <w:p>
      <w:pPr>
        <w:spacing w:before="0" w:after="0" w:line="177" w:lineRule="exact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12121"/>
          <w:spacing w:val="0"/>
          <w:w w:val="120"/>
        </w:rPr>
        <w:t>&gt;.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7" w:after="0" w:line="240" w:lineRule="auto"/>
        <w:ind w:right="38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960001pt;margin-top:-24.673386pt;width:450.903226pt;height:45.25572pt;mso-position-horizontal-relative:page;mso-position-vertical-relative:paragraph;z-index:-15724" type="#_x0000_t202" filled="f" stroked="f">
            <v:textbox inset="0,0,0,0">
              <w:txbxContent>
                <w:p>
                  <w:pPr>
                    <w:spacing w:before="0" w:after="0" w:line="905" w:lineRule="exact"/>
                    <w:ind w:right="-176"/>
                    <w:jc w:val="left"/>
                    <w:tabs>
                      <w:tab w:pos="2020" w:val="left"/>
                      <w:tab w:pos="4800" w:val="left"/>
                      <w:tab w:pos="8300" w:val="left"/>
                    </w:tabs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212121"/>
                      <w:spacing w:val="0"/>
                      <w:w w:val="83"/>
                      <w:position w:val="47"/>
                    </w:rPr>
                    <w:t>·u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212121"/>
                      <w:spacing w:val="0"/>
                      <w:w w:val="100"/>
                      <w:position w:val="47"/>
                    </w:rPr>
                    <w:tab/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212121"/>
                      <w:spacing w:val="0"/>
                      <w:w w:val="100"/>
                      <w:position w:val="4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333333"/>
                      <w:spacing w:val="0"/>
                      <w:w w:val="83"/>
                      <w:position w:val="28"/>
                    </w:rPr>
                    <w:t>Mur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333333"/>
                      <w:spacing w:val="0"/>
                      <w:w w:val="83"/>
                      <w:position w:val="28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333333"/>
                      <w:spacing w:val="29"/>
                      <w:w w:val="83"/>
                      <w:position w:val="2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1F2679"/>
                      <w:spacing w:val="0"/>
                      <w:w w:val="102"/>
                      <w:position w:val="28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1F2679"/>
                      <w:spacing w:val="-39"/>
                      <w:w w:val="100"/>
                      <w:position w:val="2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2B334D"/>
                      <w:spacing w:val="5"/>
                      <w:w w:val="169"/>
                      <w:position w:val="28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1F2679"/>
                      <w:spacing w:val="5"/>
                      <w:w w:val="85"/>
                      <w:position w:val="28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1F2679"/>
                      <w:spacing w:val="-47"/>
                      <w:w w:val="85"/>
                      <w:emboss/>
                      <w:position w:val="28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1F2679"/>
                      <w:spacing w:val="-47"/>
                      <w:w w:val="85"/>
                      <w:emboss/>
                      <w:position w:val="28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1F2679"/>
                      <w:spacing w:val="-47"/>
                      <w:w w:val="85"/>
                      <w:position w:val="28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1F2679"/>
                      <w:spacing w:val="-47"/>
                      <w:w w:val="85"/>
                      <w:position w:val="28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333333"/>
                      <w:spacing w:val="0"/>
                      <w:w w:val="92"/>
                      <w:position w:val="28"/>
                    </w:rPr>
                    <w:t>G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333333"/>
                      <w:spacing w:val="0"/>
                      <w:w w:val="100"/>
                      <w:position w:val="28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333333"/>
                      <w:spacing w:val="0"/>
                      <w:w w:val="100"/>
                      <w:position w:val="28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12121"/>
                      <w:spacing w:val="0"/>
                      <w:w w:val="100"/>
                      <w:position w:val="47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12121"/>
                      <w:spacing w:val="0"/>
                      <w:w w:val="100"/>
                      <w:position w:val="47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12121"/>
                      <w:spacing w:val="21"/>
                      <w:w w:val="100"/>
                      <w:position w:val="4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12121"/>
                      <w:spacing w:val="0"/>
                      <w:w w:val="100"/>
                      <w:position w:val="47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12121"/>
                      <w:spacing w:val="-38"/>
                      <w:w w:val="100"/>
                      <w:position w:val="4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12121"/>
                      <w:spacing w:val="0"/>
                      <w:w w:val="100"/>
                      <w:position w:val="47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12121"/>
                      <w:spacing w:val="0"/>
                      <w:w w:val="100"/>
                      <w:position w:val="47"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212121"/>
                      <w:spacing w:val="0"/>
                      <w:w w:val="74"/>
                      <w:position w:val="51"/>
                    </w:rPr>
                    <w:t>1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212121"/>
                      <w:spacing w:val="-33"/>
                      <w:w w:val="100"/>
                      <w:position w:val="51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212121"/>
                      <w:spacing w:val="-32"/>
                      <w:w w:val="64"/>
                      <w:position w:val="51"/>
                    </w:rPr>
                    <w:t>6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9EA09E"/>
                      <w:spacing w:val="0"/>
                      <w:w w:val="18"/>
                      <w:i/>
                      <w:position w:val="-2"/>
                    </w:rPr>
                    <w:t>·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9EA09E"/>
                      <w:spacing w:val="-176"/>
                      <w:w w:val="100"/>
                      <w:i/>
                      <w:position w:val="-2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212121"/>
                      <w:spacing w:val="-190"/>
                      <w:w w:val="54"/>
                      <w:position w:val="51"/>
                    </w:rPr>
                    <w:t>M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595959"/>
                      <w:spacing w:val="-149"/>
                      <w:w w:val="79"/>
                      <w:i/>
                      <w:position w:val="-2"/>
                    </w:rPr>
                    <w:t>-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212121"/>
                      <w:spacing w:val="0"/>
                      <w:w w:val="53"/>
                      <w:position w:val="51"/>
                    </w:rPr>
                    <w:t>arı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212121"/>
                      <w:spacing w:val="0"/>
                      <w:w w:val="54"/>
                      <w:position w:val="51"/>
                    </w:rPr>
                    <w:t>s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212121"/>
          <w:w w:val="55"/>
        </w:rPr>
        <w:t>.....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-25"/>
          <w:w w:val="55"/>
        </w:rPr>
        <w:t>.</w:t>
      </w:r>
      <w:r>
        <w:rPr>
          <w:rFonts w:ascii="Arial" w:hAnsi="Arial" w:cs="Arial" w:eastAsia="Arial"/>
          <w:sz w:val="24"/>
          <w:szCs w:val="24"/>
          <w:color w:val="212121"/>
          <w:spacing w:val="-28"/>
          <w:w w:val="53"/>
          <w:position w:val="5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-1"/>
          <w:w w:val="55"/>
          <w:position w:val="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55"/>
          <w:position w:val="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99" w:lineRule="exact"/>
        <w:ind w:right="-169"/>
        <w:jc w:val="left"/>
        <w:tabs>
          <w:tab w:pos="2660" w:val="left"/>
        </w:tabs>
        <w:rPr>
          <w:rFonts w:ascii="Courier New" w:hAnsi="Courier New" w:cs="Courier New" w:eastAsia="Courier New"/>
          <w:sz w:val="86"/>
          <w:szCs w:val="8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6"/>
          <w:w w:val="92"/>
          <w:position w:val="-14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57"/>
          <w:position w:val="-1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4"/>
        </w:rPr>
        <w:t>ir;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4"/>
        </w:rPr>
      </w:r>
      <w:r>
        <w:rPr>
          <w:rFonts w:ascii="Courier New" w:hAnsi="Courier New" w:cs="Courier New" w:eastAsia="Courier New"/>
          <w:sz w:val="86"/>
          <w:szCs w:val="86"/>
          <w:color w:val="3A3F9E"/>
          <w:spacing w:val="0"/>
          <w:w w:val="54"/>
          <w:i/>
          <w:position w:val="-48"/>
        </w:rPr>
        <w:t>çr,(-</w:t>
      </w:r>
      <w:r>
        <w:rPr>
          <w:rFonts w:ascii="Courier New" w:hAnsi="Courier New" w:cs="Courier New" w:eastAsia="Courier New"/>
          <w:sz w:val="86"/>
          <w:szCs w:val="86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48" w:right="-20"/>
        <w:jc w:val="left"/>
        <w:tabs>
          <w:tab w:pos="1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Biı·iı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160" w:lineRule="exact"/>
        <w:ind w:left="144" w:right="-20"/>
        <w:jc w:val="left"/>
        <w:rPr>
          <w:rFonts w:ascii="Courier New" w:hAnsi="Courier New" w:cs="Courier New" w:eastAsia="Courier New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8C8C8C"/>
          <w:spacing w:val="-36"/>
          <w:w w:val="185"/>
          <w:i/>
          <w:position w:val="-1"/>
        </w:rPr>
        <w:t>.</w:t>
      </w:r>
      <w:r>
        <w:rPr>
          <w:rFonts w:ascii="Courier New" w:hAnsi="Courier New" w:cs="Courier New" w:eastAsia="Courier New"/>
          <w:sz w:val="17"/>
          <w:szCs w:val="17"/>
          <w:color w:val="727475"/>
          <w:spacing w:val="0"/>
          <w:w w:val="145"/>
          <w:i/>
          <w:position w:val="-1"/>
        </w:rPr>
        <w:t>1</w:t>
      </w:r>
      <w:r>
        <w:rPr>
          <w:rFonts w:ascii="Courier New" w:hAnsi="Courier New" w:cs="Courier New" w:eastAsia="Courier New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-20"/>
        <w:jc w:val="left"/>
        <w:tabs>
          <w:tab w:pos="176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v:group style="position:absolute;margin-left:463.862518pt;margin-top:14.374984pt;width:3.981115pt;height:32.571741pt;mso-position-horizontal-relative:page;mso-position-vertical-relative:paragraph;z-index:-15734" coordorigin="9277,287" coordsize="80,651">
            <v:group style="position:absolute;left:9317;top:327;width:2;height:283" coordorigin="9317,327" coordsize="2,283">
              <v:shape style="position:absolute;left:9317;top:327;width:2;height:283" coordorigin="9317,327" coordsize="0,283" path="m9317,610l9317,327e" filled="f" stroked="t" strokeweight="3.981115pt" strokecolor="#EBEDED">
                <v:path arrowok="t"/>
              </v:shape>
            </v:group>
            <v:group style="position:absolute;left:9325;top:557;width:2;height:382" coordorigin="9325,557" coordsize="2,382">
              <v:shape style="position:absolute;left:9325;top:557;width:2;height:382" coordorigin="9325,557" coordsize="0,382" path="m9325,557l9325,939,9325,557xe" filled="t" fillcolor="#EBED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29"/>
          <w:szCs w:val="29"/>
          <w:color w:val="727475"/>
          <w:spacing w:val="0"/>
          <w:w w:val="100"/>
        </w:rPr>
        <w:t>:</w:t>
      </w:r>
      <w:r>
        <w:rPr>
          <w:rFonts w:ascii="Arial" w:hAnsi="Arial" w:cs="Arial" w:eastAsia="Arial"/>
          <w:sz w:val="29"/>
          <w:szCs w:val="29"/>
          <w:color w:val="727475"/>
          <w:spacing w:val="-80"/>
          <w:w w:val="100"/>
        </w:rPr>
        <w:t>8</w:t>
      </w:r>
      <w:r>
        <w:rPr>
          <w:rFonts w:ascii="Arial" w:hAnsi="Arial" w:cs="Arial" w:eastAsia="Arial"/>
          <w:sz w:val="29"/>
          <w:szCs w:val="29"/>
          <w:color w:val="727475"/>
          <w:spacing w:val="0"/>
          <w:w w:val="100"/>
        </w:rPr>
        <w:t>,</w:t>
      </w:r>
      <w:r>
        <w:rPr>
          <w:rFonts w:ascii="Arial" w:hAnsi="Arial" w:cs="Arial" w:eastAsia="Arial"/>
          <w:sz w:val="29"/>
          <w:szCs w:val="29"/>
          <w:color w:val="727475"/>
          <w:spacing w:val="-69"/>
          <w:w w:val="100"/>
        </w:rPr>
        <w:t> </w:t>
      </w:r>
      <w:r>
        <w:rPr>
          <w:rFonts w:ascii="Arial" w:hAnsi="Arial" w:cs="Arial" w:eastAsia="Arial"/>
          <w:sz w:val="29"/>
          <w:szCs w:val="29"/>
          <w:color w:val="727475"/>
          <w:spacing w:val="0"/>
          <w:w w:val="100"/>
        </w:rPr>
        <w:tab/>
      </w:r>
      <w:r>
        <w:rPr>
          <w:rFonts w:ascii="Arial" w:hAnsi="Arial" w:cs="Arial" w:eastAsia="Arial"/>
          <w:sz w:val="29"/>
          <w:szCs w:val="29"/>
          <w:color w:val="727475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595959"/>
          <w:spacing w:val="0"/>
          <w:w w:val="262"/>
        </w:rPr>
        <w:t>ı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240"/>
          <w:cols w:num="3" w:equalWidth="0">
            <w:col w:w="614" w:space="1702"/>
            <w:col w:w="4070" w:space="2081"/>
            <w:col w:w="2993"/>
          </w:cols>
        </w:sectPr>
      </w:pPr>
      <w:rPr/>
    </w:p>
    <w:p>
      <w:pPr>
        <w:spacing w:before="0" w:after="0" w:line="7" w:lineRule="exact"/>
        <w:ind w:right="-20"/>
        <w:jc w:val="right"/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7.119995pt;margin-top:.337961pt;width:24.502501pt;height:40.5pt;mso-position-horizontal-relative:page;mso-position-vertical-relative:paragraph;z-index:-15723" type="#_x0000_t202" filled="f" stroked="f">
            <v:textbox inset="0,0,0,0">
              <w:txbxContent>
                <w:p>
                  <w:pPr>
                    <w:spacing w:before="0" w:after="0" w:line="810" w:lineRule="exact"/>
                    <w:ind w:right="-162"/>
                    <w:jc w:val="left"/>
                    <w:rPr>
                      <w:rFonts w:ascii="Times New Roman" w:hAnsi="Times New Roman" w:cs="Times New Roman" w:eastAsia="Times New Roman"/>
                      <w:sz w:val="81"/>
                      <w:szCs w:val="8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0C23CA"/>
                      <w:spacing w:val="0"/>
                      <w:w w:val="121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96"/>
          <w:szCs w:val="96"/>
          <w:color w:val="333333"/>
          <w:spacing w:val="-105"/>
          <w:w w:val="142"/>
          <w:position w:val="-51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8C8C8C"/>
          <w:spacing w:val="0"/>
          <w:w w:val="142"/>
          <w:position w:val="-51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8C8C8C"/>
          <w:spacing w:val="5"/>
          <w:w w:val="142"/>
          <w:position w:val="-5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C8C8C"/>
          <w:spacing w:val="4"/>
          <w:w w:val="160"/>
          <w:position w:val="-51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9"/>
          <w:position w:val="-41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3"/>
          <w:w w:val="100"/>
          <w:position w:val="-4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-1"/>
          <w:w w:val="89"/>
          <w:position w:val="-41"/>
        </w:rPr>
        <w:t>S</w:t>
      </w:r>
      <w:r>
        <w:rPr>
          <w:rFonts w:ascii="Arial" w:hAnsi="Arial" w:cs="Arial" w:eastAsia="Arial"/>
          <w:sz w:val="28"/>
          <w:szCs w:val="28"/>
          <w:color w:val="B3B3B3"/>
          <w:spacing w:val="0"/>
          <w:w w:val="30"/>
          <w:position w:val="-51"/>
        </w:rPr>
        <w:t>..</w:t>
      </w:r>
      <w:r>
        <w:rPr>
          <w:rFonts w:ascii="Arial" w:hAnsi="Arial" w:cs="Arial" w:eastAsia="Arial"/>
          <w:sz w:val="28"/>
          <w:szCs w:val="28"/>
          <w:color w:val="B3B3B3"/>
          <w:spacing w:val="-15"/>
          <w:w w:val="30"/>
          <w:position w:val="-51"/>
        </w:rPr>
        <w:t>.</w:t>
      </w:r>
      <w:r>
        <w:rPr>
          <w:rFonts w:ascii="Arial" w:hAnsi="Arial" w:cs="Arial" w:eastAsia="Arial"/>
          <w:sz w:val="28"/>
          <w:szCs w:val="28"/>
          <w:color w:val="B3B3B3"/>
          <w:spacing w:val="-45"/>
          <w:w w:val="50"/>
          <w:position w:val="-51"/>
        </w:rPr>
        <w:t>.</w:t>
      </w:r>
      <w:r>
        <w:rPr>
          <w:rFonts w:ascii="Arial" w:hAnsi="Arial" w:cs="Arial" w:eastAsia="Arial"/>
          <w:sz w:val="28"/>
          <w:szCs w:val="28"/>
          <w:color w:val="A8A080"/>
          <w:spacing w:val="0"/>
          <w:w w:val="68"/>
          <w:position w:val="-51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25" w:lineRule="atLeas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01.632019pt;margin-top:-1.264738pt;width:5.93302pt;height:26.279489pt;mso-position-horizontal-relative:page;mso-position-vertical-relative:paragraph;z-index:-15731" coordorigin="10033,-25" coordsize="119,526">
            <v:group style="position:absolute;left:10114;top:12;width:2;height:350" coordorigin="10114,12" coordsize="2,350">
              <v:shape style="position:absolute;left:10114;top:12;width:2;height:350" coordorigin="10114,12" coordsize="0,350" path="m10114,362l10114,12e" filled="f" stroked="t" strokeweight="3.77302pt" strokecolor="#EBEDED">
                <v:path arrowok="t"/>
              </v:shape>
            </v:group>
            <v:group style="position:absolute;left:10042;top:341;width:2;height:150" coordorigin="10042,341" coordsize="2,150">
              <v:shape style="position:absolute;left:10042;top:341;width:2;height:150" coordorigin="10042,341" coordsize="0,150" path="m10042,491l10042,341e" filled="f" stroked="t" strokeweight=".90586pt" strokecolor="#D4D4D6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5.036011pt;margin-top:15.62445pt;width:19.96125pt;height:12.050312pt;mso-position-horizontal-relative:page;mso-position-vertical-relative:paragraph;z-index:-15730" coordorigin="9501,312" coordsize="399,241">
            <v:group style="position:absolute;left:9639;top:346;width:2;height:99" coordorigin="9639,346" coordsize="2,99">
              <v:shape style="position:absolute;left:9639;top:346;width:2;height:99" coordorigin="9639,346" coordsize="0,99" path="m9639,444l9639,346e" filled="f" stroked="t" strokeweight="3.32982pt" strokecolor="#EBEDED">
                <v:path arrowok="t"/>
              </v:shape>
            </v:group>
            <v:group style="position:absolute;left:9763;top:341;width:137;height:150" coordorigin="9763,341" coordsize="137,150">
              <v:shape style="position:absolute;left:9763;top:341;width:137;height:150" coordorigin="9763,341" coordsize="137,150" path="m9763,341l9900,341,9900,491,9763,491,9763,341e" filled="t" fillcolor="#EBEDED" stroked="f">
                <v:path arrowok="t"/>
                <v:fill/>
              </v:shape>
            </v:group>
            <v:group style="position:absolute;left:9501;top:444;width:218;height:109" coordorigin="9501,444" coordsize="218,109">
              <v:shape style="position:absolute;left:9501;top:444;width:218;height:109" coordorigin="9501,444" coordsize="218,109" path="m9501,444l9719,444,9719,553,9501,553,9501,444e" filled="t" fillcolor="#EBED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595959"/>
          <w:w w:val="75"/>
        </w:rPr>
        <w:t>·l't'ü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60"/>
          <w:w w:val="76"/>
        </w:rPr>
        <w:t>d</w:t>
      </w:r>
      <w:r>
        <w:rPr>
          <w:rFonts w:ascii="Times New Roman" w:hAnsi="Times New Roman" w:cs="Times New Roman" w:eastAsia="Times New Roman"/>
          <w:sz w:val="26"/>
          <w:szCs w:val="26"/>
          <w:color w:val="727475"/>
          <w:spacing w:val="-35"/>
          <w:w w:val="101"/>
          <w:position w:val="-10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B3B3B3"/>
          <w:spacing w:val="-62"/>
          <w:w w:val="101"/>
          <w:position w:val="-1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69"/>
          <w:w w:val="76"/>
          <w:position w:val="0"/>
        </w:rPr>
        <w:t>ü</w:t>
      </w:r>
      <w:r>
        <w:rPr>
          <w:rFonts w:ascii="Times New Roman" w:hAnsi="Times New Roman" w:cs="Times New Roman" w:eastAsia="Times New Roman"/>
          <w:sz w:val="26"/>
          <w:szCs w:val="26"/>
          <w:color w:val="727475"/>
          <w:spacing w:val="-25"/>
          <w:w w:val="90"/>
          <w:position w:val="-1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5"/>
          <w:position w:val="0"/>
        </w:rPr>
        <w:t>.rii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C8C8C"/>
          <w:spacing w:val="0"/>
          <w:w w:val="62"/>
          <w:i/>
          <w:position w:val="0"/>
        </w:rPr>
        <w:t>\J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240"/>
          <w:cols w:num="2" w:equalWidth="0">
            <w:col w:w="9271" w:space="277"/>
            <w:col w:w="1912"/>
          </w:cols>
        </w:sectPr>
      </w:pPr>
      <w:rPr/>
    </w:p>
    <w:p>
      <w:pPr>
        <w:spacing w:before="0" w:after="0" w:line="9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1"/>
        </w:rPr>
        <w:t>ÇAN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86" w:lineRule="atLeast"/>
        <w:ind w:left="-73" w:right="-20"/>
        <w:jc w:val="right"/>
        <w:rPr>
          <w:rFonts w:ascii="Arial" w:hAnsi="Arial" w:cs="Arial" w:eastAsia="Arial"/>
          <w:sz w:val="35"/>
          <w:szCs w:val="35"/>
        </w:rPr>
      </w:pPr>
      <w:rPr/>
      <w:r>
        <w:rPr/>
        <w:br w:type="column"/>
      </w:r>
      <w:r>
        <w:rPr>
          <w:rFonts w:ascii="Arial" w:hAnsi="Arial" w:cs="Arial" w:eastAsia="Arial"/>
          <w:sz w:val="35"/>
          <w:szCs w:val="35"/>
          <w:color w:val="464646"/>
          <w:w w:val="63"/>
        </w:rPr>
        <w:t>r</w:t>
      </w:r>
      <w:r>
        <w:rPr>
          <w:rFonts w:ascii="Arial" w:hAnsi="Arial" w:cs="Arial" w:eastAsia="Arial"/>
          <w:sz w:val="35"/>
          <w:szCs w:val="35"/>
          <w:color w:val="464646"/>
          <w:spacing w:val="-25"/>
          <w:w w:val="63"/>
        </w:rPr>
        <w:t>J</w:t>
      </w:r>
      <w:r>
        <w:rPr>
          <w:rFonts w:ascii="Arial" w:hAnsi="Arial" w:cs="Arial" w:eastAsia="Arial"/>
          <w:sz w:val="35"/>
          <w:szCs w:val="35"/>
          <w:color w:val="464646"/>
          <w:spacing w:val="0"/>
          <w:w w:val="62"/>
        </w:rPr>
        <w:t>ı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</w:rPr>
      </w:r>
    </w:p>
    <w:p>
      <w:pPr>
        <w:spacing w:before="0" w:after="0" w:line="154" w:lineRule="exact"/>
        <w:ind w:right="-11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26"/>
          <w:i/>
          <w:position w:val="-1"/>
        </w:rPr>
        <w:t>.ı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64" w:lineRule="atLeast"/>
        <w:ind w:right="-18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v:group style="position:absolute;margin-left:227.040009pt;margin-top:19.589924pt;width:.1pt;height:10.8pt;mso-position-horizontal-relative:page;mso-position-vertical-relative:paragraph;z-index:-15736" coordorigin="4541,392" coordsize="2,216">
            <v:shape style="position:absolute;left:4541;top:392;width:2;height:216" coordorigin="4541,392" coordsize="0,216" path="m4541,608l4541,392e" filled="f" stroked="t" strokeweight=".48pt" strokecolor="#000000">
              <v:path arrowok="t"/>
            </v:shape>
          </v:group>
          <w10:wrap type="none"/>
        </w:pict>
      </w:r>
      <w:r>
        <w:rPr/>
        <w:pict>
          <v:group style="position:absolute;margin-left:441.276001pt;margin-top:10.232618pt;width:.1pt;height:8.185547pt;mso-position-horizontal-relative:page;mso-position-vertical-relative:paragraph;z-index:-15729" coordorigin="8826,205" coordsize="2,164">
            <v:shape style="position:absolute;left:8826;top:205;width:2;height:164" coordorigin="8826,205" coordsize="0,164" path="m8826,368l8826,205e" filled="f" stroked="t" strokeweight="3.424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0"/>
          <w:w w:val="86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0" w:after="0" w:line="317" w:lineRule="atLeast"/>
        <w:ind w:right="-20"/>
        <w:jc w:val="left"/>
        <w:tabs>
          <w:tab w:pos="680" w:val="left"/>
          <w:tab w:pos="124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B3B3B3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B3B3B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27475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72747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27475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7E8CA1"/>
          <w:spacing w:val="0"/>
          <w:w w:val="159"/>
        </w:rPr>
        <w:t>'</w:t>
      </w:r>
      <w:r>
        <w:rPr>
          <w:rFonts w:ascii="Arial" w:hAnsi="Arial" w:cs="Arial" w:eastAsia="Arial"/>
          <w:sz w:val="12"/>
          <w:szCs w:val="12"/>
          <w:color w:val="7E8CA1"/>
          <w:spacing w:val="0"/>
          <w:w w:val="159"/>
        </w:rPr>
        <w:t> </w:t>
      </w:r>
      <w:r>
        <w:rPr>
          <w:rFonts w:ascii="Arial" w:hAnsi="Arial" w:cs="Arial" w:eastAsia="Arial"/>
          <w:sz w:val="12"/>
          <w:szCs w:val="12"/>
          <w:color w:val="7E8CA1"/>
          <w:spacing w:val="11"/>
          <w:w w:val="159"/>
        </w:rPr>
        <w:t> </w:t>
      </w:r>
      <w:r>
        <w:rPr>
          <w:rFonts w:ascii="Arial" w:hAnsi="Arial" w:cs="Arial" w:eastAsia="Arial"/>
          <w:sz w:val="12"/>
          <w:szCs w:val="12"/>
          <w:color w:val="727475"/>
          <w:spacing w:val="0"/>
          <w:w w:val="100"/>
        </w:rPr>
        <w:t>V</w:t>
      </w:r>
      <w:r>
        <w:rPr>
          <w:rFonts w:ascii="Arial" w:hAnsi="Arial" w:cs="Arial" w:eastAsia="Arial"/>
          <w:sz w:val="12"/>
          <w:szCs w:val="12"/>
          <w:color w:val="727475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727475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595959"/>
          <w:spacing w:val="-18"/>
          <w:w w:val="152"/>
        </w:rPr>
        <w:t>l</w:t>
      </w:r>
      <w:r>
        <w:rPr>
          <w:rFonts w:ascii="Arial" w:hAnsi="Arial" w:cs="Arial" w:eastAsia="Arial"/>
          <w:sz w:val="18"/>
          <w:szCs w:val="18"/>
          <w:color w:val="212121"/>
          <w:spacing w:val="0"/>
          <w:w w:val="121"/>
        </w:rPr>
        <w:t>l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68" w:after="0" w:line="258" w:lineRule="exact"/>
        <w:ind w:left="87" w:right="-20"/>
        <w:jc w:val="left"/>
        <w:tabs>
          <w:tab w:pos="1100" w:val="left"/>
        </w:tabs>
        <w:rPr>
          <w:rFonts w:ascii="Arial" w:hAnsi="Arial" w:cs="Arial" w:eastAsia="Arial"/>
          <w:sz w:val="50"/>
          <w:szCs w:val="50"/>
        </w:rPr>
      </w:pPr>
      <w:rPr/>
      <w:r>
        <w:rPr/>
        <w:pict>
          <v:group style="position:absolute;margin-left:461.338043pt;margin-top:9.211287pt;width:.1pt;height:4.774903pt;mso-position-horizontal-relative:page;mso-position-vertical-relative:paragraph;z-index:-15733" coordorigin="9227,184" coordsize="2,95">
            <v:shape style="position:absolute;left:9227;top:184;width:2;height:95" coordorigin="9227,184" coordsize="0,95" path="m9227,280l9227,184e" filled="f" stroked="t" strokeweight="1.01105pt" strokecolor="#EBEDED">
              <v:path arrowok="t"/>
            </v:shape>
          </v:group>
          <w10:wrap type="none"/>
        </w:pict>
      </w:r>
      <w:r>
        <w:rPr/>
        <w:pict>
          <v:group style="position:absolute;margin-left:470.582733pt;margin-top:-3.557268pt;width:7.84994pt;height:22.80615pt;mso-position-horizontal-relative:page;mso-position-vertical-relative:paragraph;z-index:-15732" coordorigin="9412,-71" coordsize="157,456">
            <v:group style="position:absolute;left:9449;top:-34;width:74;height:382" coordorigin="9449,-34" coordsize="74,382">
              <v:shape style="position:absolute;left:9449;top:-34;width:74;height:382" coordorigin="9449,-34" coordsize="74,382" path="m9449,-34l9523,-34,9523,348,9449,348,9449,-34xe" filled="t" fillcolor="#EBEDED" stroked="f">
                <v:path arrowok="t"/>
                <v:fill/>
              </v:shape>
            </v:group>
            <v:group style="position:absolute;left:9506;top:-34;width:42;height:382" coordorigin="9506,-34" coordsize="42,382">
              <v:shape style="position:absolute;left:9506;top:-34;width:42;height:382" coordorigin="9506,-34" coordsize="42,382" path="m9506,-34l9548,-34,9548,348,9506,348,9506,-34xe" filled="t" fillcolor="#D4D4D6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1.600006pt;margin-top:16.292471pt;width:4.01373pt;height:23pt;mso-position-horizontal-relative:page;mso-position-vertical-relative:paragraph;z-index:-15722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B3B3B3"/>
                      <w:spacing w:val="0"/>
                      <w:w w:val="62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"/>
          <w:szCs w:val="7"/>
          <w:color w:val="B3B3B3"/>
          <w:spacing w:val="0"/>
          <w:w w:val="136"/>
          <w:position w:val="2"/>
        </w:rPr>
        <w:t>'</w:t>
      </w:r>
      <w:r>
        <w:rPr>
          <w:rFonts w:ascii="Arial" w:hAnsi="Arial" w:cs="Arial" w:eastAsia="Arial"/>
          <w:sz w:val="7"/>
          <w:szCs w:val="7"/>
          <w:color w:val="B3B3B3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7"/>
          <w:szCs w:val="7"/>
          <w:color w:val="B3B3B3"/>
          <w:spacing w:val="0"/>
          <w:w w:val="100"/>
          <w:position w:val="2"/>
        </w:rPr>
      </w:r>
      <w:r>
        <w:rPr>
          <w:rFonts w:ascii="Arial" w:hAnsi="Arial" w:cs="Arial" w:eastAsia="Arial"/>
          <w:sz w:val="50"/>
          <w:szCs w:val="50"/>
          <w:color w:val="8C8C8C"/>
          <w:spacing w:val="0"/>
          <w:w w:val="66"/>
          <w:position w:val="-27"/>
        </w:rPr>
        <w:t>.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240"/>
          <w:cols w:num="3" w:equalWidth="0">
            <w:col w:w="5793" w:space="2675"/>
            <w:col w:w="245" w:space="201"/>
            <w:col w:w="2546"/>
          </w:cols>
        </w:sectPr>
      </w:pPr>
      <w:rPr/>
    </w:p>
    <w:p>
      <w:pPr>
        <w:spacing w:before="0" w:after="0" w:line="170" w:lineRule="atLeast"/>
        <w:ind w:right="-20"/>
        <w:jc w:val="right"/>
        <w:rPr>
          <w:rFonts w:ascii="Arial" w:hAnsi="Arial" w:cs="Arial" w:eastAsia="Arial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1.280029pt;margin-top:2.963895pt;width:3.61485pt;height:7.5pt;mso-position-horizontal-relative:page;mso-position-vertical-relative:paragraph;z-index:-15720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333333"/>
                      <w:spacing w:val="0"/>
                      <w:w w:val="173"/>
                      <w:i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"/>
          <w:szCs w:val="11"/>
          <w:color w:val="9EA09E"/>
          <w:w w:val="172"/>
        </w:rPr>
        <w:t>,;</w:t>
      </w:r>
      <w:r>
        <w:rPr>
          <w:rFonts w:ascii="Arial" w:hAnsi="Arial" w:cs="Arial" w:eastAsia="Arial"/>
          <w:sz w:val="11"/>
          <w:szCs w:val="11"/>
          <w:color w:val="9EA09E"/>
          <w:w w:val="52"/>
        </w:rPr>
        <w:t>.</w:t>
      </w:r>
      <w:r>
        <w:rPr>
          <w:rFonts w:ascii="Arial" w:hAnsi="Arial" w:cs="Arial" w:eastAsia="Arial"/>
          <w:sz w:val="11"/>
          <w:szCs w:val="11"/>
          <w:color w:val="9EA09E"/>
          <w:spacing w:val="-14"/>
          <w:w w:val="52"/>
        </w:rPr>
        <w:t>.</w:t>
      </w:r>
      <w:r>
        <w:rPr>
          <w:rFonts w:ascii="Arial" w:hAnsi="Arial" w:cs="Arial" w:eastAsia="Arial"/>
          <w:sz w:val="11"/>
          <w:szCs w:val="11"/>
          <w:color w:val="727475"/>
          <w:spacing w:val="-54"/>
          <w:w w:val="451"/>
        </w:rPr>
        <w:t>,</w:t>
      </w:r>
      <w:r>
        <w:rPr>
          <w:rFonts w:ascii="Arial" w:hAnsi="Arial" w:cs="Arial" w:eastAsia="Arial"/>
          <w:sz w:val="11"/>
          <w:szCs w:val="11"/>
          <w:color w:val="9EA09E"/>
          <w:spacing w:val="0"/>
          <w:w w:val="52"/>
        </w:rPr>
        <w:t>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178" w:lineRule="atLeast"/>
        <w:ind w:left="63"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A8A080"/>
          <w:spacing w:val="0"/>
          <w:w w:val="100"/>
          <w:i/>
        </w:rPr>
        <w:t>'</w:t>
      </w:r>
      <w:r>
        <w:rPr>
          <w:rFonts w:ascii="Arial" w:hAnsi="Arial" w:cs="Arial" w:eastAsia="Arial"/>
          <w:sz w:val="11"/>
          <w:szCs w:val="11"/>
          <w:color w:val="B3B3B3"/>
          <w:spacing w:val="0"/>
          <w:w w:val="100"/>
          <w:i/>
        </w:rPr>
        <w:t>,t</w:t>
      </w:r>
      <w:r>
        <w:rPr>
          <w:rFonts w:ascii="Arial" w:hAnsi="Arial" w:cs="Arial" w:eastAsia="Arial"/>
          <w:sz w:val="11"/>
          <w:szCs w:val="11"/>
          <w:color w:val="B3B3B3"/>
          <w:spacing w:val="0"/>
          <w:w w:val="100"/>
          <w:i/>
        </w:rPr>
        <w:t>  </w:t>
      </w:r>
      <w:r>
        <w:rPr>
          <w:rFonts w:ascii="Arial" w:hAnsi="Arial" w:cs="Arial" w:eastAsia="Arial"/>
          <w:sz w:val="11"/>
          <w:szCs w:val="11"/>
          <w:color w:val="B3B3B3"/>
          <w:spacing w:val="17"/>
          <w:w w:val="100"/>
          <w:i/>
        </w:rPr>
        <w:t> </w:t>
      </w:r>
      <w:r>
        <w:rPr>
          <w:rFonts w:ascii="Arial" w:hAnsi="Arial" w:cs="Arial" w:eastAsia="Arial"/>
          <w:sz w:val="11"/>
          <w:szCs w:val="11"/>
          <w:color w:val="B3B3B3"/>
          <w:spacing w:val="0"/>
          <w:w w:val="600"/>
        </w:rPr>
        <w:t>'</w:t>
      </w:r>
      <w:r>
        <w:rPr>
          <w:rFonts w:ascii="Arial" w:hAnsi="Arial" w:cs="Arial" w:eastAsia="Arial"/>
          <w:sz w:val="11"/>
          <w:szCs w:val="11"/>
          <w:color w:val="B3B3B3"/>
          <w:spacing w:val="-123"/>
          <w:w w:val="600"/>
        </w:rPr>
        <w:t> </w:t>
      </w:r>
      <w:r>
        <w:rPr>
          <w:rFonts w:ascii="Arial" w:hAnsi="Arial" w:cs="Arial" w:eastAsia="Arial"/>
          <w:sz w:val="11"/>
          <w:szCs w:val="11"/>
          <w:color w:val="B3B3B3"/>
          <w:spacing w:val="-7"/>
          <w:w w:val="44"/>
        </w:rPr>
        <w:t>·</w:t>
      </w:r>
      <w:r>
        <w:rPr>
          <w:rFonts w:ascii="Arial" w:hAnsi="Arial" w:cs="Arial" w:eastAsia="Arial"/>
          <w:sz w:val="11"/>
          <w:szCs w:val="11"/>
          <w:color w:val="8C8C8C"/>
          <w:spacing w:val="-22"/>
          <w:w w:val="218"/>
        </w:rPr>
        <w:t>·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66" w:lineRule="exact"/>
        <w:ind w:right="-20"/>
        <w:jc w:val="lef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B3B3B3"/>
          <w:spacing w:val="0"/>
          <w:w w:val="82"/>
        </w:rPr>
        <w:t>.........</w:t>
      </w:r>
      <w:r>
        <w:rPr>
          <w:rFonts w:ascii="Arial" w:hAnsi="Arial" w:cs="Arial" w:eastAsia="Arial"/>
          <w:sz w:val="8"/>
          <w:szCs w:val="8"/>
          <w:color w:val="B3B3B3"/>
          <w:spacing w:val="0"/>
          <w:w w:val="82"/>
        </w:rPr>
        <w:t>     </w:t>
      </w:r>
      <w:r>
        <w:rPr>
          <w:rFonts w:ascii="Arial" w:hAnsi="Arial" w:cs="Arial" w:eastAsia="Arial"/>
          <w:sz w:val="8"/>
          <w:szCs w:val="8"/>
          <w:color w:val="B3B3B3"/>
          <w:spacing w:val="13"/>
          <w:w w:val="82"/>
        </w:rPr>
        <w:t> </w:t>
      </w:r>
      <w:r>
        <w:rPr>
          <w:rFonts w:ascii="Arial" w:hAnsi="Arial" w:cs="Arial" w:eastAsia="Arial"/>
          <w:sz w:val="8"/>
          <w:szCs w:val="8"/>
          <w:color w:val="333333"/>
          <w:spacing w:val="0"/>
          <w:w w:val="40"/>
        </w:rPr>
        <w:t>.,</w:t>
      </w:r>
      <w:r>
        <w:rPr>
          <w:rFonts w:ascii="Arial" w:hAnsi="Arial" w:cs="Arial" w:eastAsia="Arial"/>
          <w:sz w:val="8"/>
          <w:szCs w:val="8"/>
          <w:color w:val="333333"/>
          <w:spacing w:val="0"/>
          <w:w w:val="40"/>
        </w:rPr>
        <w:t>_</w:t>
      </w:r>
      <w:r>
        <w:rPr>
          <w:rFonts w:ascii="Arial" w:hAnsi="Arial" w:cs="Arial" w:eastAsia="Arial"/>
          <w:sz w:val="8"/>
          <w:szCs w:val="8"/>
          <w:color w:val="333333"/>
          <w:spacing w:val="0"/>
          <w:w w:val="40"/>
        </w:rPr>
        <w:t>  </w:t>
      </w:r>
      <w:r>
        <w:rPr>
          <w:rFonts w:ascii="Arial" w:hAnsi="Arial" w:cs="Arial" w:eastAsia="Arial"/>
          <w:sz w:val="8"/>
          <w:szCs w:val="8"/>
          <w:color w:val="333333"/>
          <w:spacing w:val="4"/>
          <w:w w:val="40"/>
        </w:rPr>
        <w:t> </w:t>
      </w:r>
      <w:r>
        <w:rPr>
          <w:rFonts w:ascii="Arial" w:hAnsi="Arial" w:cs="Arial" w:eastAsia="Arial"/>
          <w:sz w:val="8"/>
          <w:szCs w:val="8"/>
          <w:color w:val="9EA09E"/>
          <w:spacing w:val="0"/>
          <w:w w:val="153"/>
        </w:rPr>
        <w:t>-il"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240"/>
          <w:cols w:num="2" w:equalWidth="0">
            <w:col w:w="9256" w:space="38"/>
            <w:col w:w="216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2" w:lineRule="exact"/>
        <w:ind w:left="202" w:right="-6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212121"/>
          <w:spacing w:val="0"/>
          <w:w w:val="54"/>
          <w:position w:val="-8"/>
        </w:rPr>
        <w:t>..&gt;&lt;: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378" w:lineRule="exact"/>
        <w:ind w:right="-95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Arial" w:hAnsi="Arial" w:cs="Arial" w:eastAsia="Arial"/>
          <w:sz w:val="26"/>
          <w:szCs w:val="26"/>
          <w:color w:val="595959"/>
          <w:spacing w:val="0"/>
          <w:w w:val="82"/>
          <w:position w:val="-5"/>
        </w:rPr>
        <w:t>A</w:t>
      </w:r>
      <w:r>
        <w:rPr>
          <w:rFonts w:ascii="Arial" w:hAnsi="Arial" w:cs="Arial" w:eastAsia="Arial"/>
          <w:sz w:val="26"/>
          <w:szCs w:val="26"/>
          <w:color w:val="595959"/>
          <w:spacing w:val="56"/>
          <w:w w:val="82"/>
          <w:position w:val="-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0"/>
          <w:w w:val="82"/>
          <w:position w:val="-5"/>
        </w:rPr>
        <w:t>d$ı'ı"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0"/>
          <w:w w:val="82"/>
          <w:position w:val="-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40"/>
          <w:w w:val="82"/>
          <w:position w:val="-5"/>
        </w:rPr>
        <w:t> </w:t>
      </w:r>
      <w:r>
        <w:rPr>
          <w:rFonts w:ascii="Arial" w:hAnsi="Arial" w:cs="Arial" w:eastAsia="Arial"/>
          <w:sz w:val="15"/>
          <w:szCs w:val="15"/>
          <w:color w:val="727475"/>
          <w:spacing w:val="0"/>
          <w:w w:val="205"/>
          <w:position w:val="0"/>
        </w:rPr>
        <w:t>li</w:t>
      </w:r>
      <w:r>
        <w:rPr>
          <w:rFonts w:ascii="Arial" w:hAnsi="Arial" w:cs="Arial" w:eastAsia="Arial"/>
          <w:sz w:val="15"/>
          <w:szCs w:val="15"/>
          <w:color w:val="727475"/>
          <w:spacing w:val="-25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B334D"/>
          <w:spacing w:val="-6"/>
          <w:w w:val="59"/>
          <w:position w:val="-3"/>
        </w:rPr>
        <w:t>,</w:t>
      </w:r>
      <w:r>
        <w:rPr>
          <w:rFonts w:ascii="Times New Roman" w:hAnsi="Times New Roman" w:cs="Times New Roman" w:eastAsia="Times New Roman"/>
          <w:sz w:val="36"/>
          <w:szCs w:val="36"/>
          <w:color w:val="727475"/>
          <w:spacing w:val="-7"/>
          <w:w w:val="53"/>
          <w:position w:val="-3"/>
        </w:rPr>
        <w:t>.</w:t>
      </w:r>
      <w:r>
        <w:rPr>
          <w:rFonts w:ascii="Arial" w:hAnsi="Arial" w:cs="Arial" w:eastAsia="Arial"/>
          <w:sz w:val="15"/>
          <w:szCs w:val="15"/>
          <w:color w:val="595959"/>
          <w:spacing w:val="-45"/>
          <w:w w:val="254"/>
          <w:position w:val="0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727475"/>
          <w:spacing w:val="-18"/>
          <w:w w:val="53"/>
          <w:position w:val="-3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727475"/>
          <w:spacing w:val="0"/>
          <w:w w:val="53"/>
          <w:position w:val="-3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90" w:right="21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8"/>
          <w:position w:val="1"/>
        </w:rPr>
        <w:t>Çavuş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-39" w:right="-59"/>
        <w:jc w:val="center"/>
        <w:tabs>
          <w:tab w:pos="68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197.160004pt;margin-top:-10.835147pt;width:32.280001pt;height:50.88pt;mso-position-horizontal-relative:page;mso-position-vertical-relative:paragraph;z-index:-15735" coordorigin="3943,-217" coordsize="646,1018">
            <v:group style="position:absolute;left:3948;top:-212;width:2;height:202" coordorigin="3948,-212" coordsize="2,202">
              <v:shape style="position:absolute;left:3948;top:-212;width:2;height:202" coordorigin="3948,-212" coordsize="0,202" path="m3948,-10l3948,-212e" filled="f" stroked="t" strokeweight=".48pt" strokecolor="#2F2F8C">
                <v:path arrowok="t"/>
              </v:shape>
            </v:group>
            <v:group style="position:absolute;left:3979;top:-39;width:2;height:322" coordorigin="3979,-39" coordsize="2,322">
              <v:shape style="position:absolute;left:3979;top:-39;width:2;height:322" coordorigin="3979,-39" coordsize="0,322" path="m3979,282l3979,-39e" filled="f" stroked="t" strokeweight="1.68pt" strokecolor="#546083">
                <v:path arrowok="t"/>
              </v:shape>
            </v:group>
            <v:group style="position:absolute;left:3955;top:282;width:624;height:2" coordorigin="3955,282" coordsize="624,2">
              <v:shape style="position:absolute;left:3955;top:282;width:624;height:2" coordorigin="3955,282" coordsize="624,0" path="m3955,282l4579,282e" filled="f" stroked="t" strokeweight=".96pt" strokecolor="#484F8C">
                <v:path arrowok="t"/>
              </v:shape>
            </v:group>
            <v:group style="position:absolute;left:4555;top:-145;width:2;height:461" coordorigin="4555,-145" coordsize="2,461">
              <v:shape style="position:absolute;left:4555;top:-145;width:2;height:461" coordorigin="4555,-145" coordsize="0,461" path="m4555,316l4555,-145e" filled="f" stroked="t" strokeweight="1.2pt" strokecolor="#3F4B90">
                <v:path arrowok="t"/>
              </v:shape>
            </v:group>
            <v:group style="position:absolute;left:3979;top:282;width:2;height:91" coordorigin="3979,282" coordsize="2,91">
              <v:shape style="position:absolute;left:3979;top:282;width:2;height:91" coordorigin="3979,282" coordsize="0,91" path="m3979,374l3979,282e" filled="f" stroked="t" strokeweight="1.68pt" strokecolor="#383B7C">
                <v:path arrowok="t"/>
              </v:shape>
            </v:group>
            <v:group style="position:absolute;left:3965;top:374;width:298;height:2" coordorigin="3965,374" coordsize="298,2">
              <v:shape style="position:absolute;left:3965;top:374;width:298;height:2" coordorigin="3965,374" coordsize="298,0" path="m3965,374l4262,374e" filled="f" stroked="t" strokeweight="1.92pt" strokecolor="#484F74">
                <v:path arrowok="t"/>
              </v:shape>
            </v:group>
            <v:group style="position:absolute;left:4200;top:278;width:2;height:115" coordorigin="4200,278" coordsize="2,115">
              <v:shape style="position:absolute;left:4200;top:278;width:2;height:115" coordorigin="4200,278" coordsize="0,115" path="m4200,393l4200,278e" filled="f" stroked="t" strokeweight=".96pt" strokecolor="#4848A8">
                <v:path arrowok="t"/>
              </v:shape>
            </v:group>
            <v:group style="position:absolute;left:4541;top:278;width:2;height:96" coordorigin="4541,278" coordsize="2,96">
              <v:shape style="position:absolute;left:4541;top:278;width:2;height:96" coordorigin="4541,278" coordsize="0,96" path="m4541,374l4541,278e" filled="f" stroked="t" strokeweight="1.68pt" strokecolor="#4F4BBC">
                <v:path arrowok="t"/>
              </v:shape>
            </v:group>
            <v:group style="position:absolute;left:3979;top:374;width:2;height:418" coordorigin="3979,374" coordsize="2,418">
              <v:shape style="position:absolute;left:3979;top:374;width:2;height:418" coordorigin="3979,374" coordsize="0,418" path="m3979,791l3979,374e" filled="f" stroked="t" strokeweight=".96pt" strokecolor="#2B2B5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62.57074pt;margin-top:14.530692pt;width:.1pt;height:17.500489pt;mso-position-horizontal-relative:page;mso-position-vertical-relative:paragraph;z-index:-15727" coordorigin="5251,291" coordsize="2,350">
            <v:shape style="position:absolute;left:5251;top:291;width:2;height:350" coordorigin="5251,291" coordsize="0,350" path="m5251,641l5251,291e" filled="f" stroked="t" strokeweight="2.5115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5"/>
          <w:szCs w:val="25"/>
          <w:color w:val="8C8C8C"/>
          <w:spacing w:val="0"/>
          <w:w w:val="153"/>
        </w:rPr>
        <w:t>'</w:t>
      </w:r>
      <w:r>
        <w:rPr>
          <w:rFonts w:ascii="Arial" w:hAnsi="Arial" w:cs="Arial" w:eastAsia="Arial"/>
          <w:sz w:val="25"/>
          <w:szCs w:val="25"/>
          <w:color w:val="8C8C8C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8C8C8C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6269A7"/>
          <w:spacing w:val="0"/>
          <w:w w:val="116"/>
          <w:i/>
        </w:rPr>
        <w:t>1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64" w:lineRule="exact"/>
        <w:ind w:left="-43" w:right="-20"/>
        <w:jc w:val="right"/>
        <w:tabs>
          <w:tab w:pos="66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B3B3B3"/>
          <w:spacing w:val="-7"/>
          <w:w w:val="199"/>
          <w:position w:val="1"/>
        </w:rPr>
        <w:t>.</w:t>
      </w:r>
      <w:r>
        <w:rPr>
          <w:rFonts w:ascii="Arial" w:hAnsi="Arial" w:cs="Arial" w:eastAsia="Arial"/>
          <w:sz w:val="12"/>
          <w:szCs w:val="12"/>
          <w:color w:val="8C8C8C"/>
          <w:spacing w:val="0"/>
          <w:w w:val="150"/>
          <w:position w:val="1"/>
        </w:rPr>
        <w:t>,</w:t>
      </w:r>
      <w:r>
        <w:rPr>
          <w:rFonts w:ascii="Arial" w:hAnsi="Arial" w:cs="Arial" w:eastAsia="Arial"/>
          <w:sz w:val="12"/>
          <w:szCs w:val="12"/>
          <w:color w:val="8C8C8C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2"/>
          <w:szCs w:val="12"/>
          <w:color w:val="8C8C8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7"/>
          <w:szCs w:val="7"/>
          <w:color w:val="212121"/>
          <w:spacing w:val="0"/>
          <w:w w:val="165"/>
          <w:i/>
          <w:position w:val="5"/>
        </w:rPr>
        <w:t>}</w:t>
      </w:r>
      <w:r>
        <w:rPr>
          <w:rFonts w:ascii="Times New Roman" w:hAnsi="Times New Roman" w:cs="Times New Roman" w:eastAsia="Times New Roman"/>
          <w:sz w:val="7"/>
          <w:szCs w:val="7"/>
          <w:color w:val="212121"/>
          <w:spacing w:val="0"/>
          <w:w w:val="165"/>
          <w:i/>
          <w:position w:val="5"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212121"/>
          <w:spacing w:val="6"/>
          <w:w w:val="165"/>
          <w:i/>
          <w:position w:val="5"/>
        </w:rPr>
        <w:t> </w:t>
      </w:r>
      <w:r>
        <w:rPr>
          <w:rFonts w:ascii="Arial" w:hAnsi="Arial" w:cs="Arial" w:eastAsia="Arial"/>
          <w:sz w:val="11"/>
          <w:szCs w:val="11"/>
          <w:color w:val="212121"/>
          <w:spacing w:val="0"/>
          <w:w w:val="100"/>
          <w:position w:val="5"/>
        </w:rPr>
        <w:t>:</w:t>
      </w:r>
      <w:r>
        <w:rPr>
          <w:rFonts w:ascii="Arial" w:hAnsi="Arial" w:cs="Arial" w:eastAsia="Arial"/>
          <w:sz w:val="11"/>
          <w:szCs w:val="11"/>
          <w:color w:val="212121"/>
          <w:spacing w:val="0"/>
          <w:w w:val="100"/>
          <w:position w:val="5"/>
        </w:rPr>
        <w:t> </w:t>
      </w:r>
      <w:r>
        <w:rPr>
          <w:rFonts w:ascii="Arial" w:hAnsi="Arial" w:cs="Arial" w:eastAsia="Arial"/>
          <w:sz w:val="11"/>
          <w:szCs w:val="11"/>
          <w:color w:val="212121"/>
          <w:spacing w:val="23"/>
          <w:w w:val="100"/>
          <w:position w:val="5"/>
        </w:rPr>
        <w:t> </w:t>
      </w:r>
      <w:r>
        <w:rPr>
          <w:rFonts w:ascii="Arial" w:hAnsi="Arial" w:cs="Arial" w:eastAsia="Arial"/>
          <w:sz w:val="11"/>
          <w:szCs w:val="11"/>
          <w:color w:val="212121"/>
          <w:spacing w:val="0"/>
          <w:w w:val="76"/>
          <w:position w:val="5"/>
        </w:rPr>
        <w:t>(</w:t>
      </w:r>
      <w:r>
        <w:rPr>
          <w:rFonts w:ascii="Arial" w:hAnsi="Arial" w:cs="Arial" w:eastAsia="Arial"/>
          <w:sz w:val="11"/>
          <w:szCs w:val="11"/>
          <w:color w:val="212121"/>
          <w:spacing w:val="1"/>
          <w:w w:val="76"/>
          <w:position w:val="5"/>
        </w:rPr>
        <w:t> </w:t>
      </w:r>
      <w:r>
        <w:rPr>
          <w:rFonts w:ascii="Arial" w:hAnsi="Arial" w:cs="Arial" w:eastAsia="Arial"/>
          <w:sz w:val="11"/>
          <w:szCs w:val="11"/>
          <w:color w:val="212121"/>
          <w:spacing w:val="0"/>
          <w:w w:val="76"/>
          <w:position w:val="5"/>
        </w:rPr>
        <w:t>:-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right="16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B3B3B3"/>
          <w:spacing w:val="0"/>
          <w:w w:val="78"/>
        </w:rPr>
        <w:t>-·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0" w:after="0" w:line="44" w:lineRule="exact"/>
        <w:ind w:left="216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8C8C8C"/>
          <w:spacing w:val="0"/>
          <w:w w:val="149"/>
          <w:i/>
          <w:position w:val="2"/>
        </w:rPr>
        <w:t>':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-51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9.108002pt;margin-top:4.751769pt;width:7.14732pt;height:18.510063pt;mso-position-horizontal-relative:page;mso-position-vertical-relative:paragraph;z-index:-15738" type="#_x0000_t202" filled="f" stroked="f">
            <v:textbox inset="0,0,0,0">
              <w:txbxContent>
                <w:p>
                  <w:pPr>
                    <w:spacing w:before="0" w:after="0" w:line="133" w:lineRule="exact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8C8C8C"/>
                      <w:spacing w:val="0"/>
                      <w:w w:val="251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88pt;margin-top:-.700581pt;width:11.697085pt;height:23.962413pt;mso-position-horizontal-relative:page;mso-position-vertical-relative:paragraph;z-index:-15728" coordorigin="9760,-14" coordsize="234,479">
            <v:group style="position:absolute;left:9760;top:65;width:128;height:175" coordorigin="9760,65" coordsize="128,175">
              <v:shape style="position:absolute;left:9760;top:65;width:128;height:175" coordorigin="9760,65" coordsize="128,175" path="m9760,65l9888,65,9888,240,9760,240,9760,65e" filled="t" fillcolor="#EBEDED" stroked="f">
                <v:path arrowok="t"/>
                <v:fill/>
              </v:shape>
            </v:group>
            <v:group style="position:absolute;left:9957;top:23;width:2;height:232" coordorigin="9957,23" coordsize="2,232">
              <v:shape style="position:absolute;left:9957;top:23;width:2;height:232" coordorigin="9957,23" coordsize="0,232" path="m9957,255l9957,23e" filled="f" stroked="t" strokeweight="3.693085pt" strokecolor="#EBEDED">
                <v:path arrowok="t"/>
              </v:shape>
            </v:group>
            <v:group style="position:absolute;left:9782;top:142;width:143;height:323" coordorigin="9782,142" coordsize="143,323">
              <v:shape style="position:absolute;left:9782;top:142;width:143;height:323" coordorigin="9782,142" coordsize="143,323" path="m9782,142l9925,142,9925,465,9782,465,9782,142e" filled="t" fillcolor="#EBED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3"/>
          <w:szCs w:val="13"/>
          <w:color w:val="B3B3B3"/>
          <w:w w:val="316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-22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B3B3B3"/>
          <w:spacing w:val="0"/>
          <w:w w:val="47"/>
        </w:rPr>
        <w:t>·.</w:t>
      </w:r>
      <w:r>
        <w:rPr>
          <w:rFonts w:ascii="Arial" w:hAnsi="Arial" w:cs="Arial" w:eastAsia="Arial"/>
          <w:sz w:val="17"/>
          <w:szCs w:val="17"/>
          <w:color w:val="B3B3B3"/>
          <w:spacing w:val="0"/>
          <w:w w:val="47"/>
        </w:rPr>
        <w:t>    </w:t>
      </w:r>
      <w:r>
        <w:rPr>
          <w:rFonts w:ascii="Arial" w:hAnsi="Arial" w:cs="Arial" w:eastAsia="Arial"/>
          <w:sz w:val="17"/>
          <w:szCs w:val="17"/>
          <w:color w:val="B3B3B3"/>
          <w:spacing w:val="22"/>
          <w:w w:val="47"/>
        </w:rPr>
        <w:t> </w:t>
      </w:r>
      <w:r>
        <w:rPr>
          <w:rFonts w:ascii="Arial" w:hAnsi="Arial" w:cs="Arial" w:eastAsia="Arial"/>
          <w:sz w:val="22"/>
          <w:szCs w:val="22"/>
          <w:color w:val="B3B3B3"/>
          <w:spacing w:val="0"/>
          <w:w w:val="100"/>
        </w:rPr>
        <w:t>"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240"/>
          <w:cols w:num="5" w:equalWidth="0">
            <w:col w:w="339" w:space="2609"/>
            <w:col w:w="1228" w:space="192"/>
            <w:col w:w="891" w:space="3316"/>
            <w:col w:w="1080" w:space="2"/>
            <w:col w:w="1803"/>
          </w:cols>
        </w:sectPr>
      </w:pPr>
      <w:rPr/>
    </w:p>
    <w:p>
      <w:pPr>
        <w:spacing w:before="0" w:after="0" w:line="380" w:lineRule="exact"/>
        <w:ind w:left="202" w:right="-20"/>
        <w:jc w:val="left"/>
        <w:tabs>
          <w:tab w:pos="3000" w:val="left"/>
          <w:tab w:pos="492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v:group style="position:absolute;margin-left:15.84pt;margin-top:31.68pt;width:566.760012pt;height:783.000002pt;mso-position-horizontal-relative:page;mso-position-vertical-relative:page;z-index:-15737" coordorigin="317,634" coordsize="11335,15660">
            <v:group style="position:absolute;left:336;top:653;width:758;height:2" coordorigin="336,653" coordsize="758,2">
              <v:shape style="position:absolute;left:336;top:653;width:758;height:2" coordorigin="336,653" coordsize="758,0" path="m336,653l1094,653e" filled="f" stroked="t" strokeweight=".96pt" strokecolor="#6B6B6B">
                <v:path arrowok="t"/>
              </v:shape>
            </v:group>
            <v:group style="position:absolute;left:341;top:643;width:2;height:946" coordorigin="341,643" coordsize="2,946">
              <v:shape style="position:absolute;left:341;top:643;width:2;height:946" coordorigin="341,643" coordsize="0,946" path="m341,1589l341,643e" filled="f" stroked="t" strokeweight=".48pt" strokecolor="#232323">
                <v:path arrowok="t"/>
              </v:shape>
            </v:group>
            <v:group style="position:absolute;left:936;top:658;width:1546;height:2" coordorigin="936,658" coordsize="1546,2">
              <v:shape style="position:absolute;left:936;top:658;width:1546;height:2" coordorigin="936,658" coordsize="1546,0" path="m936,658l2482,658e" filled="f" stroked="t" strokeweight=".48pt" strokecolor="#2F2F2F">
                <v:path arrowok="t"/>
              </v:shape>
            </v:group>
            <v:group style="position:absolute;left:2458;top:653;width:2;height:1478" coordorigin="2458,653" coordsize="2,1478">
              <v:shape style="position:absolute;left:2458;top:653;width:2;height:1478" coordorigin="2458,653" coordsize="0,1478" path="m2458,2131l2458,653e" filled="f" stroked="t" strokeweight=".96pt" strokecolor="#3F3F3F">
                <v:path arrowok="t"/>
              </v:shape>
            </v:group>
            <v:group style="position:absolute;left:2434;top:648;width:562;height:2" coordorigin="2434,648" coordsize="562,2">
              <v:shape style="position:absolute;left:2434;top:648;width:562;height:2" coordorigin="2434,648" coordsize="562,0" path="m2434,648l2995,648e" filled="f" stroked="t" strokeweight=".96pt" strokecolor="#131313">
                <v:path arrowok="t"/>
              </v:shape>
            </v:group>
            <v:group style="position:absolute;left:2611;top:662;width:8976;height:2" coordorigin="2611,662" coordsize="8976,2">
              <v:shape style="position:absolute;left:2611;top:662;width:8976;height:2" coordorigin="2611,662" coordsize="8976,0" path="m2611,662l11587,662e" filled="f" stroked="t" strokeweight=".96pt" strokecolor="#444444">
                <v:path arrowok="t"/>
              </v:shape>
            </v:group>
            <v:group style="position:absolute;left:3250;top:648;width:182;height:2" coordorigin="3250,648" coordsize="182,2">
              <v:shape style="position:absolute;left:3250;top:648;width:182;height:2" coordorigin="3250,648" coordsize="182,0" path="m3250,648l3432,648e" filled="f" stroked="t" strokeweight=".96pt" strokecolor="#131313">
                <v:path arrowok="t"/>
              </v:shape>
            </v:group>
            <v:group style="position:absolute;left:8918;top:653;width:2;height:1478" coordorigin="8918,653" coordsize="2,1478">
              <v:shape style="position:absolute;left:8918;top:653;width:2;height:1478" coordorigin="8918,653" coordsize="0,1478" path="m8918,2131l8918,653e" filled="f" stroked="t" strokeweight=".96pt" strokecolor="#484848">
                <v:path arrowok="t"/>
              </v:shape>
            </v:group>
            <v:group style="position:absolute;left:11578;top:653;width:2;height:1762" coordorigin="11578,653" coordsize="2,1762">
              <v:shape style="position:absolute;left:11578;top:653;width:2;height:1762" coordorigin="11578,653" coordsize="0,1762" path="m11578,2414l11578,653e" filled="f" stroked="t" strokeweight=".96pt" strokecolor="#575757">
                <v:path arrowok="t"/>
              </v:shape>
            </v:group>
            <v:group style="position:absolute;left:341;top:1531;width:2;height:192" coordorigin="341,1531" coordsize="2,192">
              <v:shape style="position:absolute;left:341;top:1531;width:2;height:192" coordorigin="341,1531" coordsize="0,192" path="m341,1723l341,1531e" filled="f" stroked="t" strokeweight=".48pt" strokecolor="#0F0F0F">
                <v:path arrowok="t"/>
              </v:shape>
            </v:group>
            <v:group style="position:absolute;left:336;top:2122;width:2146;height:2" coordorigin="336,2122" coordsize="2146,2">
              <v:shape style="position:absolute;left:336;top:2122;width:2146;height:2" coordorigin="336,2122" coordsize="2146,0" path="m336,2122l2482,2122e" filled="f" stroked="t" strokeweight=".96pt" strokecolor="#4B4B4B">
                <v:path arrowok="t"/>
              </v:shape>
            </v:group>
            <v:group style="position:absolute;left:336;top:643;width:2;height:1512" coordorigin="336,643" coordsize="2,1512">
              <v:shape style="position:absolute;left:336;top:643;width:2;height:1512" coordorigin="336,643" coordsize="0,1512" path="m336,2155l336,643e" filled="f" stroked="t" strokeweight=".72pt" strokecolor="#282828">
                <v:path arrowok="t"/>
              </v:shape>
            </v:group>
            <v:group style="position:absolute;left:2405;top:2126;width:874;height:2" coordorigin="2405,2126" coordsize="874,2">
              <v:shape style="position:absolute;left:2405;top:2126;width:874;height:2" coordorigin="2405,2126" coordsize="874,0" path="m2405,2126l3278,2126e" filled="f" stroked="t" strokeweight=".48pt" strokecolor="#2F2F2F">
                <v:path arrowok="t"/>
              </v:shape>
            </v:group>
            <v:group style="position:absolute;left:3250;top:2117;width:379;height:2" coordorigin="3250,2117" coordsize="379,2">
              <v:shape style="position:absolute;left:3250;top:2117;width:379;height:2" coordorigin="3250,2117" coordsize="379,0" path="m3250,2117l3629,2117e" filled="f" stroked="t" strokeweight=".48pt" strokecolor="#0C0C0C">
                <v:path arrowok="t"/>
              </v:shape>
            </v:group>
            <v:group style="position:absolute;left:3600;top:2126;width:226;height:2" coordorigin="3600,2126" coordsize="226,2">
              <v:shape style="position:absolute;left:3600;top:2126;width:226;height:2" coordorigin="3600,2126" coordsize="226,0" path="m3600,2126l3826,2126e" filled="f" stroked="t" strokeweight=".48pt" strokecolor="#0C0C0C">
                <v:path arrowok="t"/>
              </v:shape>
            </v:group>
            <v:group style="position:absolute;left:3797;top:2117;width:182;height:2" coordorigin="3797,2117" coordsize="182,2">
              <v:shape style="position:absolute;left:3797;top:2117;width:182;height:2" coordorigin="3797,2117" coordsize="182,0" path="m3797,2117l3979,2117e" filled="f" stroked="t" strokeweight=".96pt" strokecolor="#080808">
                <v:path arrowok="t"/>
              </v:shape>
            </v:group>
            <v:group style="position:absolute;left:3979;top:2117;width:696;height:2" coordorigin="3979,2117" coordsize="696,2">
              <v:shape style="position:absolute;left:3979;top:2117;width:696;height:2" coordorigin="3979,2117" coordsize="696,0" path="m3979,2117l4675,2117e" filled="f" stroked="t" strokeweight=".96pt" strokecolor="#0C0C0C">
                <v:path arrowok="t"/>
              </v:shape>
            </v:group>
            <v:group style="position:absolute;left:4608;top:2131;width:6979;height:2" coordorigin="4608,2131" coordsize="6979,2">
              <v:shape style="position:absolute;left:4608;top:2131;width:6979;height:2" coordorigin="4608,2131" coordsize="6979,0" path="m4608,2131l11587,2131e" filled="f" stroked="t" strokeweight=".96pt" strokecolor="#444444">
                <v:path arrowok="t"/>
              </v:shape>
            </v:group>
            <v:group style="position:absolute;left:326;top:2362;width:1286;height:2" coordorigin="326,2362" coordsize="1286,2">
              <v:shape style="position:absolute;left:326;top:2362;width:1286;height:2" coordorigin="326,2362" coordsize="1286,0" path="m326,2362l1613,2362e" filled="f" stroked="t" strokeweight=".96pt" strokecolor="#4B4B4B">
                <v:path arrowok="t"/>
              </v:shape>
            </v:group>
            <v:group style="position:absolute;left:336;top:643;width:2;height:10032" coordorigin="336,643" coordsize="2,10032">
              <v:shape style="position:absolute;left:336;top:643;width:2;height:10032" coordorigin="336,643" coordsize="0,10032" path="m336,10675l336,643e" filled="f" stroked="t" strokeweight=".72pt" strokecolor="#3F3F3F">
                <v:path arrowok="t"/>
              </v:shape>
            </v:group>
            <v:group style="position:absolute;left:1421;top:2366;width:1603;height:2" coordorigin="1421,2366" coordsize="1603,2">
              <v:shape style="position:absolute;left:1421;top:2366;width:1603;height:2" coordorigin="1421,2366" coordsize="1603,0" path="m1421,2366l3024,2366e" filled="f" stroked="t" strokeweight=".48pt" strokecolor="#232323">
                <v:path arrowok="t"/>
              </v:shape>
            </v:group>
            <v:group style="position:absolute;left:2822;top:2371;width:8765;height:2" coordorigin="2822,2371" coordsize="8765,2">
              <v:shape style="position:absolute;left:2822;top:2371;width:8765;height:2" coordorigin="2822,2371" coordsize="8765,0" path="m2822,2371l11587,2371e" filled="f" stroked="t" strokeweight=".96pt" strokecolor="#484848">
                <v:path arrowok="t"/>
              </v:shape>
            </v:group>
            <v:group style="position:absolute;left:326;top:2602;width:1152;height:2" coordorigin="326,2602" coordsize="1152,2">
              <v:shape style="position:absolute;left:326;top:2602;width:1152;height:2" coordorigin="326,2602" coordsize="1152,0" path="m326,2602l1478,2602e" filled="f" stroked="t" strokeweight=".96pt" strokecolor="#4B4B4B">
                <v:path arrowok="t"/>
              </v:shape>
            </v:group>
            <v:group style="position:absolute;left:346;top:2366;width:2;height:240" coordorigin="346,2366" coordsize="2,240">
              <v:shape style="position:absolute;left:346;top:2366;width:2;height:240" coordorigin="346,2366" coordsize="0,240" path="m346,2606l346,2366e" filled="f" stroked="t" strokeweight=".96pt" strokecolor="#383838">
                <v:path arrowok="t"/>
              </v:shape>
            </v:group>
            <v:group style="position:absolute;left:1421;top:2606;width:1603;height:2" coordorigin="1421,2606" coordsize="1603,2">
              <v:shape style="position:absolute;left:1421;top:2606;width:1603;height:2" coordorigin="1421,2606" coordsize="1603,0" path="m1421,2606l3024,2606e" filled="f" stroked="t" strokeweight=".48pt" strokecolor="#1F1F1F">
                <v:path arrowok="t"/>
              </v:shape>
            </v:group>
            <v:group style="position:absolute;left:2995;top:2597;width:984;height:2" coordorigin="2995,2597" coordsize="984,2">
              <v:shape style="position:absolute;left:2995;top:2597;width:984;height:2" coordorigin="2995,2597" coordsize="984,0" path="m2995,2597l3979,2597e" filled="f" stroked="t" strokeweight=".48pt" strokecolor="#1F1F1F">
                <v:path arrowok="t"/>
              </v:shape>
            </v:group>
            <v:group style="position:absolute;left:3950;top:2606;width:278;height:2" coordorigin="3950,2606" coordsize="278,2">
              <v:shape style="position:absolute;left:3950;top:2606;width:278;height:2" coordorigin="3950,2606" coordsize="278,0" path="m3950,2606l4229,2606e" filled="f" stroked="t" strokeweight=".48pt" strokecolor="#1F1F1F">
                <v:path arrowok="t"/>
              </v:shape>
            </v:group>
            <v:group style="position:absolute;left:4171;top:2611;width:1243;height:2" coordorigin="4171,2611" coordsize="1243,2">
              <v:shape style="position:absolute;left:4171;top:2611;width:1243;height:2" coordorigin="4171,2611" coordsize="1243,0" path="m4171,2611l5414,2611e" filled="f" stroked="t" strokeweight=".96pt" strokecolor="#4B4B4B">
                <v:path arrowok="t"/>
              </v:shape>
            </v:group>
            <v:group style="position:absolute;left:5386;top:2597;width:3086;height:2" coordorigin="5386,2597" coordsize="3086,2">
              <v:shape style="position:absolute;left:5386;top:2597;width:3086;height:2" coordorigin="5386,2597" coordsize="3086,0" path="m5386,2597l8472,2597e" filled="f" stroked="t" strokeweight=".96pt" strokecolor="#181818">
                <v:path arrowok="t"/>
              </v:shape>
            </v:group>
            <v:group style="position:absolute;left:8294;top:2611;width:2525;height:2" coordorigin="8294,2611" coordsize="2525,2">
              <v:shape style="position:absolute;left:8294;top:2611;width:2525;height:2" coordorigin="8294,2611" coordsize="2525,0" path="m8294,2611l10819,2611e" filled="f" stroked="t" strokeweight=".96pt" strokecolor="#4B4B4B">
                <v:path arrowok="t"/>
              </v:shape>
            </v:group>
            <v:group style="position:absolute;left:10032;top:2597;width:1565;height:2" coordorigin="10032,2597" coordsize="1565,2">
              <v:shape style="position:absolute;left:10032;top:2597;width:1565;height:2" coordorigin="10032,2597" coordsize="1565,0" path="m10032,2597l11597,2597e" filled="f" stroked="t" strokeweight=".48pt" strokecolor="#1C1C1C">
                <v:path arrowok="t"/>
              </v:shape>
            </v:group>
            <v:group style="position:absolute;left:11582;top:2338;width:2;height:1488" coordorigin="11582,2338" coordsize="2,1488">
              <v:shape style="position:absolute;left:11582;top:2338;width:2;height:1488" coordorigin="11582,2338" coordsize="0,1488" path="m11582,3826l11582,2338e" filled="f" stroked="t" strokeweight=".48pt" strokecolor="#2F2F2F">
                <v:path arrowok="t"/>
              </v:shape>
            </v:group>
            <v:group style="position:absolute;left:326;top:2846;width:4243;height:2" coordorigin="326,2846" coordsize="4243,2">
              <v:shape style="position:absolute;left:326;top:2846;width:4243;height:2" coordorigin="326,2846" coordsize="4243,0" path="m326,2846l4570,2846e" filled="f" stroked="t" strokeweight=".48pt" strokecolor="#282828">
                <v:path arrowok="t"/>
              </v:shape>
            </v:group>
            <v:group style="position:absolute;left:341;top:2558;width:2;height:1594" coordorigin="341,2558" coordsize="2,1594">
              <v:shape style="position:absolute;left:341;top:2558;width:2;height:1594" coordorigin="341,2558" coordsize="0,1594" path="m341,4152l341,2558e" filled="f" stroked="t" strokeweight=".48pt" strokecolor="#181818">
                <v:path arrowok="t"/>
              </v:shape>
            </v:group>
            <v:group style="position:absolute;left:4128;top:2854;width:7469;height:2" coordorigin="4128,2854" coordsize="7469,2">
              <v:shape style="position:absolute;left:4128;top:2854;width:7469;height:2" coordorigin="4128,2854" coordsize="7469,0" path="m4128,2854l11597,2854e" filled="f" stroked="t" strokeweight=".96pt" strokecolor="#444444">
                <v:path arrowok="t"/>
              </v:shape>
            </v:group>
            <v:group style="position:absolute;left:336;top:3091;width:11251;height:2" coordorigin="336,3091" coordsize="11251,2">
              <v:shape style="position:absolute;left:336;top:3091;width:11251;height:2" coordorigin="336,3091" coordsize="11251,0" path="m336,3091l11587,3091e" filled="f" stroked="t" strokeweight=".96pt" strokecolor="#545454">
                <v:path arrowok="t"/>
              </v:shape>
            </v:group>
            <v:group style="position:absolute;left:336;top:3331;width:1373;height:2" coordorigin="336,3331" coordsize="1373,2">
              <v:shape style="position:absolute;left:336;top:3331;width:1373;height:2" coordorigin="336,3331" coordsize="1373,0" path="m336,3331l1709,3331e" filled="f" stroked="t" strokeweight=".96pt" strokecolor="#575757">
                <v:path arrowok="t"/>
              </v:shape>
            </v:group>
            <v:group style="position:absolute;left:1421;top:3336;width:10166;height:2" coordorigin="1421,3336" coordsize="10166,2">
              <v:shape style="position:absolute;left:1421;top:3336;width:10166;height:2" coordorigin="1421,3336" coordsize="10166,0" path="m1421,3336l11587,3336e" filled="f" stroked="t" strokeweight=".48pt" strokecolor="#1F1F1F">
                <v:path arrowok="t"/>
              </v:shape>
            </v:group>
            <v:group style="position:absolute;left:3432;top:3336;width:2;height:259" coordorigin="3432,3336" coordsize="2,259">
              <v:shape style="position:absolute;left:3432;top:3336;width:2;height:259" coordorigin="3432,3336" coordsize="0,259" path="m3432,3595l3432,3336e" filled="f" stroked="t" strokeweight=".48pt" strokecolor="#1F1F1F">
                <v:path arrowok="t"/>
              </v:shape>
            </v:group>
            <v:group style="position:absolute;left:6730;top:3322;width:2;height:302" coordorigin="6730,3322" coordsize="2,302">
              <v:shape style="position:absolute;left:6730;top:3322;width:2;height:302" coordorigin="6730,3322" coordsize="0,302" path="m6730,3624l6730,3322e" filled="f" stroked="t" strokeweight=".72pt" strokecolor="#343434">
                <v:path arrowok="t"/>
              </v:shape>
            </v:group>
            <v:group style="position:absolute;left:6730;top:3576;width:2006;height:2" coordorigin="6730,3576" coordsize="2006,2">
              <v:shape style="position:absolute;left:6730;top:3576;width:2006;height:2" coordorigin="6730,3576" coordsize="2006,0" path="m6730,3576l8736,3576e" filled="f" stroked="t" strokeweight=".72pt" strokecolor="#2F2F2F">
                <v:path arrowok="t"/>
              </v:shape>
            </v:group>
            <v:group style="position:absolute;left:8909;top:3595;width:1762;height:2" coordorigin="8909,3595" coordsize="1762,2">
              <v:shape style="position:absolute;left:8909;top:3595;width:1762;height:2" coordorigin="8909,3595" coordsize="1762,0" path="m8909,3595l10670,3595e" filled="f" stroked="t" strokeweight=".48pt" strokecolor="#000000">
                <v:path arrowok="t"/>
              </v:shape>
            </v:group>
            <v:group style="position:absolute;left:10670;top:3595;width:926;height:2" coordorigin="10670,3595" coordsize="926,2">
              <v:shape style="position:absolute;left:10670;top:3595;width:926;height:2" coordorigin="10670,3595" coordsize="926,0" path="m10670,3595l11597,3595e" filled="f" stroked="t" strokeweight=".48pt" strokecolor="#2B2B2B">
                <v:path arrowok="t"/>
              </v:shape>
            </v:group>
            <v:group style="position:absolute;left:3432;top:3595;width:2;height:523" coordorigin="3432,3595" coordsize="2,523">
              <v:shape style="position:absolute;left:3432;top:3595;width:2;height:523" coordorigin="3432,3595" coordsize="0,523" path="m3432,4118l3432,3595e" filled="f" stroked="t" strokeweight=".48pt" strokecolor="#0C0C0C">
                <v:path arrowok="t"/>
              </v:shape>
            </v:group>
            <v:group style="position:absolute;left:3466;top:3806;width:2995;height:2" coordorigin="3466,3806" coordsize="2995,2">
              <v:shape style="position:absolute;left:3466;top:3806;width:2995;height:2" coordorigin="3466,3806" coordsize="2995,0" path="m3466,3806l6461,3806e" filled="f" stroked="t" strokeweight=".48pt" strokecolor="#545454">
                <v:path arrowok="t"/>
              </v:shape>
            </v:group>
            <v:group style="position:absolute;left:6734;top:3331;width:2;height:806" coordorigin="6734,3331" coordsize="2,806">
              <v:shape style="position:absolute;left:6734;top:3331;width:2;height:806" coordorigin="6734,3331" coordsize="0,806" path="m6734,4138l6734,3331e" filled="f" stroked="t" strokeweight=".48pt" strokecolor="#232323">
                <v:path arrowok="t"/>
              </v:shape>
            </v:group>
            <v:group style="position:absolute;left:336;top:4118;width:1507;height:2" coordorigin="336,4118" coordsize="1507,2">
              <v:shape style="position:absolute;left:336;top:4118;width:1507;height:2" coordorigin="336,4118" coordsize="1507,0" path="m336,4118l1843,4118e" filled="f" stroked="t" strokeweight=".96pt" strokecolor="#4F4F4F">
                <v:path arrowok="t"/>
              </v:shape>
            </v:group>
            <v:group style="position:absolute;left:1421;top:4118;width:1051;height:2" coordorigin="1421,4118" coordsize="1051,2">
              <v:shape style="position:absolute;left:1421;top:4118;width:1051;height:2" coordorigin="1421,4118" coordsize="1051,0" path="m1421,4118l2472,4118e" filled="f" stroked="t" strokeweight=".72pt" strokecolor="#3B3B3B">
                <v:path arrowok="t"/>
              </v:shape>
            </v:group>
            <v:group style="position:absolute;left:2414;top:4123;width:864;height:2" coordorigin="2414,4123" coordsize="864,2">
              <v:shape style="position:absolute;left:2414;top:4123;width:864;height:2" coordorigin="2414,4123" coordsize="864,0" path="m2414,4123l3278,4123e" filled="f" stroked="t" strokeweight=".48pt" strokecolor="#131313">
                <v:path arrowok="t"/>
              </v:shape>
            </v:group>
            <v:group style="position:absolute;left:3250;top:4114;width:187;height:2" coordorigin="3250,4114" coordsize="187,2">
              <v:shape style="position:absolute;left:3250;top:4114;width:187;height:2" coordorigin="3250,4114" coordsize="187,0" path="m3250,4114l3437,4114e" filled="f" stroked="t" strokeweight=".48pt" strokecolor="#131313">
                <v:path arrowok="t"/>
              </v:shape>
            </v:group>
            <v:group style="position:absolute;left:3427;top:4116;width:802;height:2" coordorigin="3427,4116" coordsize="802,2">
              <v:shape style="position:absolute;left:3427;top:4116;width:802;height:2" coordorigin="3427,4116" coordsize="802,0" path="m3427,4116l4229,4116e" filled="f" stroked="t" strokeweight=".96pt" strokecolor="#232323">
                <v:path arrowok="t"/>
              </v:shape>
            </v:group>
            <v:group style="position:absolute;left:4171;top:4123;width:2582;height:2" coordorigin="4171,4123" coordsize="2582,2">
              <v:shape style="position:absolute;left:4171;top:4123;width:2582;height:2" coordorigin="4171,4123" coordsize="2582,0" path="m4171,4123l6754,4123e" filled="f" stroked="t" strokeweight="1.2pt" strokecolor="#484848">
                <v:path arrowok="t"/>
              </v:shape>
            </v:group>
            <v:group style="position:absolute;left:6715;top:4114;width:3317;height:2" coordorigin="6715,4114" coordsize="3317,2">
              <v:shape style="position:absolute;left:6715;top:4114;width:3317;height:2" coordorigin="6715,4114" coordsize="3317,0" path="m6715,4114l10032,4114e" filled="f" stroked="t" strokeweight=".48pt" strokecolor="#0F0F0F">
                <v:path arrowok="t"/>
              </v:shape>
            </v:group>
            <v:group style="position:absolute;left:10003;top:4123;width:413;height:2" coordorigin="10003,4123" coordsize="413,2">
              <v:shape style="position:absolute;left:10003;top:4123;width:413;height:2" coordorigin="10003,4123" coordsize="413,0" path="m10003,4123l10416,4123e" filled="f" stroked="t" strokeweight=".48pt" strokecolor="#0F0F0F">
                <v:path arrowok="t"/>
              </v:shape>
            </v:group>
            <v:group style="position:absolute;left:10387;top:4114;width:1214;height:2" coordorigin="10387,4114" coordsize="1214,2">
              <v:shape style="position:absolute;left:10387;top:4114;width:1214;height:2" coordorigin="10387,4114" coordsize="1214,0" path="m10387,4114l11602,4114e" filled="f" stroked="t" strokeweight=".48pt" strokecolor="#181818">
                <v:path arrowok="t"/>
              </v:shape>
            </v:group>
            <v:group style="position:absolute;left:11597;top:653;width:2;height:8150" coordorigin="11597,653" coordsize="2,8150">
              <v:shape style="position:absolute;left:11597;top:653;width:2;height:8150" coordorigin="11597,653" coordsize="0,8150" path="m11597,8803l11597,653e" filled="f" stroked="t" strokeweight="1.92pt" strokecolor="#484848">
                <v:path arrowok="t"/>
              </v:shape>
            </v:group>
            <v:group style="position:absolute;left:336;top:4397;width:2146;height:2" coordorigin="336,4397" coordsize="2146,2">
              <v:shape style="position:absolute;left:336;top:4397;width:2146;height:2" coordorigin="336,4397" coordsize="2146,0" path="m336,4397l2482,4397e" filled="f" stroked="t" strokeweight=".96pt" strokecolor="#4F4F4F">
                <v:path arrowok="t"/>
              </v:shape>
            </v:group>
            <v:group style="position:absolute;left:346;top:4075;width:2;height:360" coordorigin="346,4075" coordsize="2,360">
              <v:shape style="position:absolute;left:346;top:4075;width:2;height:360" coordorigin="346,4075" coordsize="0,360" path="m346,4435l346,4075e" filled="f" stroked="t" strokeweight=".72pt" strokecolor="#2F2F2F">
                <v:path arrowok="t"/>
              </v:shape>
            </v:group>
            <v:group style="position:absolute;left:2467;top:4118;width:2;height:2981" coordorigin="2467,4118" coordsize="2,2981">
              <v:shape style="position:absolute;left:2467;top:4118;width:2;height:2981" coordorigin="2467,4118" coordsize="0,2981" path="m2467,7099l2467,4118e" filled="f" stroked="t" strokeweight=".96pt" strokecolor="#444444">
                <v:path arrowok="t"/>
              </v:shape>
            </v:group>
            <v:group style="position:absolute;left:2405;top:4402;width:5131;height:2" coordorigin="2405,4402" coordsize="5131,2">
              <v:shape style="position:absolute;left:2405;top:4402;width:5131;height:2" coordorigin="2405,4402" coordsize="5131,0" path="m2405,4402l7536,4402e" filled="f" stroked="t" strokeweight=".48pt" strokecolor="#0F0F0F">
                <v:path arrowok="t"/>
              </v:shape>
            </v:group>
            <v:group style="position:absolute;left:7373;top:4397;width:4224;height:2" coordorigin="7373,4397" coordsize="4224,2">
              <v:shape style="position:absolute;left:7373;top:4397;width:4224;height:2" coordorigin="7373,4397" coordsize="4224,0" path="m7373,4397l11597,4397e" filled="f" stroked="t" strokeweight=".96pt" strokecolor="#484848">
                <v:path arrowok="t"/>
              </v:shape>
            </v:group>
            <v:group style="position:absolute;left:11587;top:4051;width:2;height:370" coordorigin="11587,4051" coordsize="2,370">
              <v:shape style="position:absolute;left:11587;top:4051;width:2;height:370" coordorigin="11587,4051" coordsize="0,370" path="m11587,4421l11587,4051e" filled="f" stroked="t" strokeweight=".96pt" strokecolor="#5B5B5B">
                <v:path arrowok="t"/>
              </v:shape>
            </v:group>
            <v:group style="position:absolute;left:346;top:4344;width:2;height:8654" coordorigin="346,4344" coordsize="2,8654">
              <v:shape style="position:absolute;left:346;top:4344;width:2;height:8654" coordorigin="346,4344" coordsize="0,8654" path="m346,12998l346,4344e" filled="f" stroked="t" strokeweight=".72pt" strokecolor="#4F4F4F">
                <v:path arrowok="t"/>
              </v:shape>
            </v:group>
            <v:group style="position:absolute;left:2458;top:4642;width:5078;height:2" coordorigin="2458,4642" coordsize="5078,2">
              <v:shape style="position:absolute;left:2458;top:4642;width:5078;height:2" coordorigin="2458,4642" coordsize="5078,0" path="m2458,4642l7536,4642e" filled="f" stroked="t" strokeweight=".48pt" strokecolor="#0C0C0C">
                <v:path arrowok="t"/>
              </v:shape>
            </v:group>
            <v:group style="position:absolute;left:7478;top:4637;width:1022;height:2" coordorigin="7478,4637" coordsize="1022,2">
              <v:shape style="position:absolute;left:7478;top:4637;width:1022;height:2" coordorigin="7478,4637" coordsize="1022,0" path="m7478,4637l8501,4637e" filled="f" stroked="t" strokeweight=".72pt" strokecolor="#383838">
                <v:path arrowok="t"/>
              </v:shape>
            </v:group>
            <v:group style="position:absolute;left:8443;top:4642;width:1070;height:2" coordorigin="8443,4642" coordsize="1070,2">
              <v:shape style="position:absolute;left:8443;top:4642;width:1070;height:2" coordorigin="8443,4642" coordsize="1070,0" path="m8443,4642l9514,4642e" filled="f" stroked="t" strokeweight=".48pt" strokecolor="#181818">
                <v:path arrowok="t"/>
              </v:shape>
            </v:group>
            <v:group style="position:absolute;left:9456;top:4637;width:2141;height:2" coordorigin="9456,4637" coordsize="2141,2">
              <v:shape style="position:absolute;left:9456;top:4637;width:2141;height:2" coordorigin="9456,4637" coordsize="2141,0" path="m9456,4637l11597,4637e" filled="f" stroked="t" strokeweight=".96pt" strokecolor="#444444">
                <v:path arrowok="t"/>
              </v:shape>
            </v:group>
            <v:group style="position:absolute;left:4685;top:4637;width:2;height:2189" coordorigin="4685,4637" coordsize="2,2189">
              <v:shape style="position:absolute;left:4685;top:4637;width:2;height:2189" coordorigin="4685,4637" coordsize="0,2189" path="m4685,6826l4685,4637e" filled="f" stroked="t" strokeweight=".96pt" strokecolor="#3F3F3F">
                <v:path arrowok="t"/>
              </v:shape>
            </v:group>
            <v:group style="position:absolute;left:4675;top:5126;width:6926;height:2" coordorigin="4675,5126" coordsize="6926,2">
              <v:shape style="position:absolute;left:4675;top:5126;width:6926;height:2" coordorigin="4675,5126" coordsize="6926,0" path="m4675,5126l11602,5126e" filled="f" stroked="t" strokeweight=".96pt" strokecolor="#444444">
                <v:path arrowok="t"/>
              </v:shape>
            </v:group>
            <v:group style="position:absolute;left:7507;top:4632;width:2;height:250" coordorigin="7507,4632" coordsize="2,250">
              <v:shape style="position:absolute;left:7507;top:4632;width:2;height:250" coordorigin="7507,4632" coordsize="0,250" path="m7507,4882l7507,4632e" filled="f" stroked="t" strokeweight=".48pt" strokecolor="#030303">
                <v:path arrowok="t"/>
              </v:shape>
            </v:group>
            <v:group style="position:absolute;left:7507;top:4882;width:2;height:240" coordorigin="7507,4882" coordsize="2,240">
              <v:shape style="position:absolute;left:7507;top:4882;width:2;height:240" coordorigin="7507,4882" coordsize="0,240" path="m7507,5122l7507,4882e" filled="f" stroked="t" strokeweight=".48pt" strokecolor="#777777">
                <v:path arrowok="t"/>
              </v:shape>
            </v:group>
            <v:group style="position:absolute;left:4675;top:5371;width:2525;height:2" coordorigin="4675,5371" coordsize="2525,2">
              <v:shape style="position:absolute;left:4675;top:5371;width:2525;height:2" coordorigin="4675,5371" coordsize="2525,0" path="m4675,5371l7200,5371e" filled="f" stroked="t" strokeweight=".48pt" strokecolor="#1F1F1F">
                <v:path arrowok="t"/>
              </v:shape>
            </v:group>
            <v:group style="position:absolute;left:7142;top:5366;width:394;height:2" coordorigin="7142,5366" coordsize="394,2">
              <v:shape style="position:absolute;left:7142;top:5366;width:394;height:2" coordorigin="7142,5366" coordsize="394,0" path="m7142,5366l7536,5366e" filled="f" stroked="t" strokeweight=".72pt" strokecolor="#484848">
                <v:path arrowok="t"/>
              </v:shape>
            </v:group>
            <v:group style="position:absolute;left:7478;top:5371;width:1022;height:2" coordorigin="7478,5371" coordsize="1022,2">
              <v:shape style="position:absolute;left:7478;top:5371;width:1022;height:2" coordorigin="7478,5371" coordsize="1022,0" path="m7478,5371l8501,5371e" filled="f" stroked="t" strokeweight=".48pt" strokecolor="#131313">
                <v:path arrowok="t"/>
              </v:shape>
            </v:group>
            <v:group style="position:absolute;left:8443;top:5366;width:3154;height:2" coordorigin="8443,5366" coordsize="3154,2">
              <v:shape style="position:absolute;left:8443;top:5366;width:3154;height:2" coordorigin="8443,5366" coordsize="3154,0" path="m8443,5366l11597,5366e" filled="f" stroked="t" strokeweight=".96pt" strokecolor="#444444">
                <v:path arrowok="t"/>
              </v:shape>
            </v:group>
            <v:group style="position:absolute;left:11597;top:662;width:2;height:5741" coordorigin="11597,662" coordsize="2,5741">
              <v:shape style="position:absolute;left:11597;top:662;width:2;height:5741" coordorigin="11597,662" coordsize="0,5741" path="m11597,6403l11597,662e" filled="f" stroked="t" strokeweight=".48pt" strokecolor="#444444">
                <v:path arrowok="t"/>
              </v:shape>
            </v:group>
            <v:group style="position:absolute;left:4675;top:5616;width:3533;height:2" coordorigin="4675,5616" coordsize="3533,2">
              <v:shape style="position:absolute;left:4675;top:5616;width:3533;height:2" coordorigin="4675,5616" coordsize="3533,0" path="m4675,5616l8208,5616e" filled="f" stroked="t" strokeweight=".72pt" strokecolor="#444444">
                <v:path arrowok="t"/>
              </v:shape>
            </v:group>
            <v:group style="position:absolute;left:8064;top:5611;width:437;height:2" coordorigin="8064,5611" coordsize="437,2">
              <v:shape style="position:absolute;left:8064;top:5611;width:437;height:2" coordorigin="8064,5611" coordsize="437,0" path="m8064,5611l8501,5611e" filled="f" stroked="t" strokeweight=".48pt" strokecolor="#0C0C0C">
                <v:path arrowok="t"/>
              </v:shape>
            </v:group>
            <v:group style="position:absolute;left:8472;top:5630;width:437;height:2" coordorigin="8472,5630" coordsize="437,2">
              <v:shape style="position:absolute;left:8472;top:5630;width:437;height:2" coordorigin="8472,5630" coordsize="437,0" path="m8472,5630l8909,5630e" filled="f" stroked="t" strokeweight=".48pt" strokecolor="#A8A8A8">
                <v:path arrowok="t"/>
              </v:shape>
            </v:group>
            <v:group style="position:absolute;left:8880;top:5611;width:1234;height:2" coordorigin="8880,5611" coordsize="1234,2">
              <v:shape style="position:absolute;left:8880;top:5611;width:1234;height:2" coordorigin="8880,5611" coordsize="1234,0" path="m8880,5611l10114,5611e" filled="f" stroked="t" strokeweight=".48pt" strokecolor="#131313">
                <v:path arrowok="t"/>
              </v:shape>
            </v:group>
            <v:group style="position:absolute;left:10056;top:5606;width:1541;height:2" coordorigin="10056,5606" coordsize="1541,2">
              <v:shape style="position:absolute;left:10056;top:5606;width:1541;height:2" coordorigin="10056,5606" coordsize="1541,0" path="m10056,5606l11597,5606e" filled="f" stroked="t" strokeweight=".96pt" strokecolor="#4F4F4F">
                <v:path arrowok="t"/>
              </v:shape>
            </v:group>
            <v:group style="position:absolute;left:2458;top:5856;width:5664;height:2" coordorigin="2458,5856" coordsize="5664,2">
              <v:shape style="position:absolute;left:2458;top:5856;width:5664;height:2" coordorigin="2458,5856" coordsize="5664,0" path="m2458,5856l8122,5856e" filled="f" stroked="t" strokeweight=".96pt" strokecolor="#484848">
                <v:path arrowok="t"/>
              </v:shape>
            </v:group>
            <v:group style="position:absolute;left:8093;top:5842;width:1992;height:2" coordorigin="8093,5842" coordsize="1992,2">
              <v:shape style="position:absolute;left:8093;top:5842;width:1992;height:2" coordorigin="8093,5842" coordsize="1992,0" path="m8093,5842l10085,5842e" filled="f" stroked="t" strokeweight=".96pt" strokecolor="#181818">
                <v:path arrowok="t"/>
              </v:shape>
            </v:group>
            <v:group style="position:absolute;left:10085;top:5844;width:1517;height:2" coordorigin="10085,5844" coordsize="1517,2">
              <v:shape style="position:absolute;left:10085;top:5844;width:1517;height:2" coordorigin="10085,5844" coordsize="1517,0" path="m10085,5844l11602,5844e" filled="f" stroked="t" strokeweight=".96pt" strokecolor="#4B4B4B">
                <v:path arrowok="t"/>
              </v:shape>
            </v:group>
            <v:group style="position:absolute;left:336;top:6091;width:269;height:2" coordorigin="336,6091" coordsize="269,2">
              <v:shape style="position:absolute;left:336;top:6091;width:269;height:2" coordorigin="336,6091" coordsize="269,0" path="m336,6091l605,6091e" filled="f" stroked="t" strokeweight=".48pt" strokecolor="#2F2F2F">
                <v:path arrowok="t"/>
              </v:shape>
            </v:group>
            <v:group style="position:absolute;left:547;top:6096;width:11054;height:2" coordorigin="547,6096" coordsize="11054,2">
              <v:shape style="position:absolute;left:547;top:6096;width:11054;height:2" coordorigin="547,6096" coordsize="11054,0" path="m547,6096l11602,6096e" filled="f" stroked="t" strokeweight=".96pt" strokecolor="#484848">
                <v:path arrowok="t"/>
              </v:shape>
            </v:group>
            <v:group style="position:absolute;left:7507;top:6091;width:2;height:715" coordorigin="7507,6091" coordsize="2,715">
              <v:shape style="position:absolute;left:7507;top:6091;width:2;height:715" coordorigin="7507,6091" coordsize="0,715" path="m7507,6806l7507,6091e" filled="f" stroked="t" strokeweight=".48pt" strokecolor="#484848">
                <v:path arrowok="t"/>
              </v:shape>
            </v:group>
            <v:group style="position:absolute;left:2458;top:6566;width:6139;height:2" coordorigin="2458,6566" coordsize="6139,2">
              <v:shape style="position:absolute;left:2458;top:6566;width:6139;height:2" coordorigin="2458,6566" coordsize="6139,0" path="m2458,6566l8597,6566e" filled="f" stroked="t" strokeweight=".96pt" strokecolor="#484848">
                <v:path arrowok="t"/>
              </v:shape>
            </v:group>
            <v:group style="position:absolute;left:8472;top:6552;width:1013;height:2" coordorigin="8472,6552" coordsize="1013,2">
              <v:shape style="position:absolute;left:8472;top:6552;width:1013;height:2" coordorigin="8472,6552" coordsize="1013,0" path="m8472,6552l9485,6552e" filled="f" stroked="t" strokeweight=".96pt" strokecolor="#181818">
                <v:path arrowok="t"/>
              </v:shape>
            </v:group>
            <v:group style="position:absolute;left:9485;top:6552;width:902;height:2" coordorigin="9485,6552" coordsize="902,2">
              <v:shape style="position:absolute;left:9485;top:6552;width:902;height:2" coordorigin="9485,6552" coordsize="902,0" path="m9485,6552l10387,6552e" filled="f" stroked="t" strokeweight=".48pt" strokecolor="#0C0C0C">
                <v:path arrowok="t"/>
              </v:shape>
            </v:group>
            <v:group style="position:absolute;left:10358;top:6562;width:1248;height:2" coordorigin="10358,6562" coordsize="1248,2">
              <v:shape style="position:absolute;left:10358;top:6562;width:1248;height:2" coordorigin="10358,6562" coordsize="1248,0" path="m10358,6562l11606,6562e" filled="f" stroked="t" strokeweight=".48pt" strokecolor="#131313">
                <v:path arrowok="t"/>
              </v:shape>
            </v:group>
            <v:group style="position:absolute;left:11597;top:6221;width:2;height:1608" coordorigin="11597,6221" coordsize="2,1608">
              <v:shape style="position:absolute;left:11597;top:6221;width:2;height:1608" coordorigin="11597,6221" coordsize="0,1608" path="m11597,7829l11597,6221e" filled="f" stroked="t" strokeweight=".96pt" strokecolor="#5B5B5B">
                <v:path arrowok="t"/>
              </v:shape>
            </v:group>
            <v:group style="position:absolute;left:2458;top:6806;width:8136;height:2" coordorigin="2458,6806" coordsize="8136,2">
              <v:shape style="position:absolute;left:2458;top:6806;width:8136;height:2" coordorigin="2458,6806" coordsize="8136,0" path="m2458,6806l10594,6806e" filled="f" stroked="t" strokeweight=".96pt" strokecolor="#4B4B4B">
                <v:path arrowok="t"/>
              </v:shape>
            </v:group>
            <v:group style="position:absolute;left:10387;top:6797;width:283;height:2" coordorigin="10387,6797" coordsize="283,2">
              <v:shape style="position:absolute;left:10387;top:6797;width:283;height:2" coordorigin="10387,6797" coordsize="283,0" path="m10387,6797l10670,6797e" filled="f" stroked="t" strokeweight=".96pt" strokecolor="#131313">
                <v:path arrowok="t"/>
              </v:shape>
            </v:group>
            <v:group style="position:absolute;left:10670;top:6797;width:931;height:2" coordorigin="10670,6797" coordsize="931,2">
              <v:shape style="position:absolute;left:10670;top:6797;width:931;height:2" coordorigin="10670,6797" coordsize="931,0" path="m10670,6797l11602,6797e" filled="f" stroked="t" strokeweight=".48pt" strokecolor="#181818">
                <v:path arrowok="t"/>
              </v:shape>
            </v:group>
            <v:group style="position:absolute;left:336;top:7046;width:269;height:2" coordorigin="336,7046" coordsize="269,2">
              <v:shape style="position:absolute;left:336;top:7046;width:269;height:2" coordorigin="336,7046" coordsize="269,0" path="m336,7046l605,7046e" filled="f" stroked="t" strokeweight=".72pt" strokecolor="#4B4B4B">
                <v:path arrowok="t"/>
              </v:shape>
            </v:group>
            <v:group style="position:absolute;left:547;top:7051;width:931;height:2" coordorigin="547,7051" coordsize="931,2">
              <v:shape style="position:absolute;left:547;top:7051;width:931;height:2" coordorigin="547,7051" coordsize="931,0" path="m547,7051l1478,7051e" filled="f" stroked="t" strokeweight=".48pt" strokecolor="#232323">
                <v:path arrowok="t"/>
              </v:shape>
            </v:group>
            <v:group style="position:absolute;left:1392;top:7056;width:3312;height:2" coordorigin="1392,7056" coordsize="3312,2">
              <v:shape style="position:absolute;left:1392;top:7056;width:3312;height:2" coordorigin="1392,7056" coordsize="3312,0" path="m1392,7056l4704,7056e" filled="f" stroked="t" strokeweight=".72pt" strokecolor="#484848">
                <v:path arrowok="t"/>
              </v:shape>
            </v:group>
            <v:group style="position:absolute;left:4646;top:7051;width:2102;height:2" coordorigin="4646,7051" coordsize="2102,2">
              <v:shape style="position:absolute;left:4646;top:7051;width:2102;height:2" coordorigin="4646,7051" coordsize="2102,0" path="m4646,7051l6749,7051e" filled="f" stroked="t" strokeweight=".48pt" strokecolor="#181818">
                <v:path arrowok="t"/>
              </v:shape>
            </v:group>
            <v:group style="position:absolute;left:6691;top:7046;width:509;height:2" coordorigin="6691,7046" coordsize="509,2">
              <v:shape style="position:absolute;left:6691;top:7046;width:509;height:2" coordorigin="6691,7046" coordsize="509,0" path="m6691,7046l7200,7046e" filled="f" stroked="t" strokeweight=".72pt" strokecolor="#343434">
                <v:path arrowok="t"/>
              </v:shape>
            </v:group>
            <v:group style="position:absolute;left:7066;top:7046;width:4541;height:2" coordorigin="7066,7046" coordsize="4541,2">
              <v:shape style="position:absolute;left:7066;top:7046;width:4541;height:2" coordorigin="7066,7046" coordsize="4541,0" path="m7066,7046l11606,7046e" filled="f" stroked="t" strokeweight=".96pt" strokecolor="#484848">
                <v:path arrowok="t"/>
              </v:shape>
            </v:group>
            <v:group style="position:absolute;left:2472;top:4118;width:2;height:7786" coordorigin="2472,4118" coordsize="2,7786">
              <v:shape style="position:absolute;left:2472;top:4118;width:2;height:7786" coordorigin="2472,4118" coordsize="0,7786" path="m2472,11904l2472,4118e" filled="f" stroked="t" strokeweight=".72pt" strokecolor="#383838">
                <v:path arrowok="t"/>
              </v:shape>
            </v:group>
            <v:group style="position:absolute;left:346;top:7526;width:259;height:2" coordorigin="346,7526" coordsize="259,2">
              <v:shape style="position:absolute;left:346;top:7526;width:259;height:2" coordorigin="346,7526" coordsize="259,0" path="m346,7526l605,7526e" filled="f" stroked="t" strokeweight=".72pt" strokecolor="#575757">
                <v:path arrowok="t"/>
              </v:shape>
            </v:group>
            <v:group style="position:absolute;left:350;top:7286;width:2;height:1282" coordorigin="350,7286" coordsize="2,1282">
              <v:shape style="position:absolute;left:350;top:7286;width:2;height:1282" coordorigin="350,7286" coordsize="0,1282" path="m350,8568l350,7286e" filled="f" stroked="t" strokeweight=".48pt" strokecolor="#1F1F1F">
                <v:path arrowok="t"/>
              </v:shape>
            </v:group>
            <v:group style="position:absolute;left:547;top:7531;width:446;height:2" coordorigin="547,7531" coordsize="446,2">
              <v:shape style="position:absolute;left:547;top:7531;width:446;height:2" coordorigin="547,7531" coordsize="446,0" path="m547,7531l994,7531e" filled="f" stroked="t" strokeweight=".48pt" strokecolor="#3B3B3B">
                <v:path arrowok="t"/>
              </v:shape>
            </v:group>
            <v:group style="position:absolute;left:936;top:7531;width:4478;height:2" coordorigin="936,7531" coordsize="4478,2">
              <v:shape style="position:absolute;left:936;top:7531;width:4478;height:2" coordorigin="936,7531" coordsize="4478,0" path="m936,7531l5414,7531e" filled="f" stroked="t" strokeweight=".48pt" strokecolor="#1C1C1C">
                <v:path arrowok="t"/>
              </v:shape>
            </v:group>
            <v:group style="position:absolute;left:5357;top:7526;width:5390;height:2" coordorigin="5357,7526" coordsize="5390,2">
              <v:shape style="position:absolute;left:5357;top:7526;width:5390;height:2" coordorigin="5357,7526" coordsize="5390,0" path="m5357,7526l10747,7526e" filled="f" stroked="t" strokeweight=".96pt" strokecolor="#484848">
                <v:path arrowok="t"/>
              </v:shape>
            </v:group>
            <v:group style="position:absolute;left:10670;top:7541;width:931;height:2" coordorigin="10670,7541" coordsize="931,2">
              <v:shape style="position:absolute;left:10670;top:7541;width:931;height:2" coordorigin="10670,7541" coordsize="931,0" path="m10670,7541l11602,7541e" filled="f" stroked="t" strokeweight=".48pt" strokecolor="#979797">
                <v:path arrowok="t"/>
              </v:shape>
            </v:group>
            <v:group style="position:absolute;left:4694;top:7517;width:2;height:778" coordorigin="4694,7517" coordsize="2,778">
              <v:shape style="position:absolute;left:4694;top:7517;width:2;height:778" coordorigin="4694,7517" coordsize="0,778" path="m4694,8294l4694,7517e" filled="f" stroked="t" strokeweight=".96pt" strokecolor="#3B3B3B">
                <v:path arrowok="t"/>
              </v:shape>
            </v:group>
            <v:group style="position:absolute;left:4666;top:7764;width:6941;height:2" coordorigin="4666,7764" coordsize="6941,2">
              <v:shape style="position:absolute;left:4666;top:7764;width:6941;height:2" coordorigin="4666,7764" coordsize="6941,0" path="m4666,7764l11606,7764e" filled="f" stroked="t" strokeweight=".96pt" strokecolor="#484848">
                <v:path arrowok="t"/>
              </v:shape>
            </v:group>
            <v:group style="position:absolute;left:4685;top:8016;width:1910;height:2" coordorigin="4685,8016" coordsize="1910,2">
              <v:shape style="position:absolute;left:4685;top:8016;width:1910;height:2" coordorigin="4685,8016" coordsize="1910,0" path="m4685,8016l6595,8016e" filled="f" stroked="t" strokeweight=".96pt" strokecolor="#4B4B4B">
                <v:path arrowok="t"/>
              </v:shape>
            </v:group>
            <v:group style="position:absolute;left:6538;top:8011;width:998;height:2" coordorigin="6538,8011" coordsize="998,2">
              <v:shape style="position:absolute;left:6538;top:8011;width:998;height:2" coordorigin="6538,8011" coordsize="998,0" path="m6538,8011l7536,8011e" filled="f" stroked="t" strokeweight=".48pt" strokecolor="#282828">
                <v:path arrowok="t"/>
              </v:shape>
            </v:group>
            <v:group style="position:absolute;left:7478;top:8006;width:4128;height:2" coordorigin="7478,8006" coordsize="4128,2">
              <v:shape style="position:absolute;left:7478;top:8006;width:4128;height:2" coordorigin="7478,8006" coordsize="4128,0" path="m7478,8006l11606,8006e" filled="f" stroked="t" strokeweight=".96pt" strokecolor="#444444">
                <v:path arrowok="t"/>
              </v:shape>
            </v:group>
            <v:group style="position:absolute;left:11597;top:7723;width:2;height:336" coordorigin="11597,7723" coordsize="2,336">
              <v:shape style="position:absolute;left:11597;top:7723;width:2;height:336" coordorigin="11597,7723" coordsize="0,336" path="m11597,8059l11597,7723e" filled="f" stroked="t" strokeweight=".72pt" strokecolor="#3F3F3F">
                <v:path arrowok="t"/>
              </v:shape>
            </v:group>
            <v:group style="position:absolute;left:346;top:8280;width:648;height:2" coordorigin="346,8280" coordsize="648,2">
              <v:shape style="position:absolute;left:346;top:8280;width:648;height:2" coordorigin="346,8280" coordsize="648,0" path="m346,8280l994,8280e" filled="f" stroked="t" strokeweight=".48pt" strokecolor="#3B3B3B">
                <v:path arrowok="t"/>
              </v:shape>
            </v:group>
            <v:group style="position:absolute;left:936;top:8280;width:4670;height:2" coordorigin="936,8280" coordsize="4670,2">
              <v:shape style="position:absolute;left:936;top:8280;width:4670;height:2" coordorigin="936,8280" coordsize="4670,0" path="m936,8280l5606,8280e" filled="f" stroked="t" strokeweight=".96pt" strokecolor="#545454">
                <v:path arrowok="t"/>
              </v:shape>
            </v:group>
            <v:group style="position:absolute;left:5357;top:8280;width:1392;height:2" coordorigin="5357,8280" coordsize="1392,2">
              <v:shape style="position:absolute;left:5357;top:8280;width:1392;height:2" coordorigin="5357,8280" coordsize="1392,0" path="m5357,8280l6749,8280e" filled="f" stroked="t" strokeweight=".48pt" strokecolor="#2F2F2F">
                <v:path arrowok="t"/>
              </v:shape>
            </v:group>
            <v:group style="position:absolute;left:6691;top:8280;width:509;height:2" coordorigin="6691,8280" coordsize="509,2">
              <v:shape style="position:absolute;left:6691;top:8280;width:509;height:2" coordorigin="6691,8280" coordsize="509,0" path="m6691,8280l7200,8280e" filled="f" stroked="t" strokeweight=".48pt" strokecolor="#1C1C1C">
                <v:path arrowok="t"/>
              </v:shape>
            </v:group>
            <v:group style="position:absolute;left:7142;top:8275;width:4464;height:2" coordorigin="7142,8275" coordsize="4464,2">
              <v:shape style="position:absolute;left:7142;top:8275;width:4464;height:2" coordorigin="7142,8275" coordsize="4464,0" path="m7142,8275l11606,8275e" filled="f" stroked="t" strokeweight=".96pt" strokecolor="#484848">
                <v:path arrowok="t"/>
              </v:shape>
            </v:group>
            <v:group style="position:absolute;left:11602;top:7982;width:2;height:346" coordorigin="11602,7982" coordsize="2,346">
              <v:shape style="position:absolute;left:11602;top:7982;width:2;height:346" coordorigin="11602,7982" coordsize="0,346" path="m11602,8328l11602,7982e" filled="f" stroked="t" strokeweight=".48pt" strokecolor="#3B3B3B">
                <v:path arrowok="t"/>
              </v:shape>
            </v:group>
            <v:group style="position:absolute;left:355;top:8688;width:2;height:2218" coordorigin="355,8688" coordsize="2,2218">
              <v:shape style="position:absolute;left:355;top:8688;width:2;height:2218" coordorigin="355,8688" coordsize="0,2218" path="m355,10906l355,8688e" filled="f" stroked="t" strokeweight=".96pt" strokecolor="#545454">
                <v:path arrowok="t"/>
              </v:shape>
            </v:group>
            <v:group style="position:absolute;left:2472;top:8640;width:2;height:600" coordorigin="2472,8640" coordsize="2,600">
              <v:shape style="position:absolute;left:2472;top:8640;width:2;height:600" coordorigin="2472,8640" coordsize="0,600" path="m2472,9240l2472,8640e" filled="f" stroked="t" strokeweight=".96pt" strokecolor="#4F4F4F">
                <v:path arrowok="t"/>
              </v:shape>
            </v:group>
            <v:group style="position:absolute;left:11611;top:8746;width:2;height:283" coordorigin="11611,8746" coordsize="2,283">
              <v:shape style="position:absolute;left:11611;top:8746;width:2;height:283" coordorigin="11611,8746" coordsize="0,283" path="m11611,9029l11611,8746e" filled="f" stroked="t" strokeweight=".48pt" strokecolor="#2B2B2B">
                <v:path arrowok="t"/>
              </v:shape>
            </v:group>
            <v:group style="position:absolute;left:346;top:9216;width:7776;height:2" coordorigin="346,9216" coordsize="7776,2">
              <v:shape style="position:absolute;left:346;top:9216;width:7776;height:2" coordorigin="346,9216" coordsize="7776,0" path="m346,9216l8122,9216e" filled="f" stroked="t" strokeweight=".96pt" strokecolor="#545454">
                <v:path arrowok="t"/>
              </v:shape>
            </v:group>
            <v:group style="position:absolute;left:8064;top:9211;width:437;height:2" coordorigin="8064,9211" coordsize="437,2">
              <v:shape style="position:absolute;left:8064;top:9211;width:437;height:2" coordorigin="8064,9211" coordsize="437,0" path="m8064,9211l8501,9211e" filled="f" stroked="t" strokeweight=".48pt" strokecolor="#1F1F1F">
                <v:path arrowok="t"/>
              </v:shape>
            </v:group>
            <v:group style="position:absolute;left:8443;top:9206;width:494;height:2" coordorigin="8443,9206" coordsize="494,2">
              <v:shape style="position:absolute;left:8443;top:9206;width:494;height:2" coordorigin="8443,9206" coordsize="494,0" path="m8443,9206l8938,9206e" filled="f" stroked="t" strokeweight=".72pt" strokecolor="#484848">
                <v:path arrowok="t"/>
              </v:shape>
            </v:group>
            <v:group style="position:absolute;left:8880;top:9211;width:634;height:2" coordorigin="8880,9211" coordsize="634,2">
              <v:shape style="position:absolute;left:8880;top:9211;width:634;height:2" coordorigin="8880,9211" coordsize="634,0" path="m8880,9211l9514,9211e" filled="f" stroked="t" strokeweight=".48pt" strokecolor="#232323">
                <v:path arrowok="t"/>
              </v:shape>
            </v:group>
            <v:group style="position:absolute;left:9456;top:9206;width:2160;height:2" coordorigin="9456,9206" coordsize="2160,2">
              <v:shape style="position:absolute;left:9456;top:9206;width:2160;height:2" coordorigin="9456,9206" coordsize="2160,0" path="m9456,9206l11616,9206e" filled="f" stroked="t" strokeweight=".96pt" strokecolor="#575757">
                <v:path arrowok="t"/>
              </v:shape>
            </v:group>
            <v:group style="position:absolute;left:11611;top:6221;width:2;height:3019" coordorigin="11611,6221" coordsize="2,3019">
              <v:shape style="position:absolute;left:11611;top:6221;width:2;height:3019" coordorigin="11611,6221" coordsize="0,3019" path="m11611,9240l11611,6221e" filled="f" stroked="t" strokeweight=".48pt" strokecolor="#3F3F3F">
                <v:path arrowok="t"/>
              </v:shape>
            </v:group>
            <v:group style="position:absolute;left:2443;top:9192;width:2;height:278" coordorigin="2443,9192" coordsize="2,278">
              <v:shape style="position:absolute;left:2443;top:9192;width:2;height:278" coordorigin="2443,9192" coordsize="0,278" path="m2443,9470l2443,9192e" filled="f" stroked="t" strokeweight=".48pt" strokecolor="#575757">
                <v:path arrowok="t"/>
              </v:shape>
            </v:group>
            <v:group style="position:absolute;left:11616;top:6221;width:2;height:3278" coordorigin="11616,6221" coordsize="2,3278">
              <v:shape style="position:absolute;left:11616;top:6221;width:2;height:3278" coordorigin="11616,6221" coordsize="0,3278" path="m11616,9499l11616,6221e" filled="f" stroked="t" strokeweight=".96pt" strokecolor="#444444">
                <v:path arrowok="t"/>
              </v:shape>
            </v:group>
            <v:group style="position:absolute;left:2443;top:9470;width:2;height:259" coordorigin="2443,9470" coordsize="2,259">
              <v:shape style="position:absolute;left:2443;top:9470;width:2;height:259" coordorigin="2443,9470" coordsize="0,259" path="m2443,9730l2443,9470e" filled="f" stroked="t" strokeweight=".48pt" strokecolor="#000000">
                <v:path arrowok="t"/>
              </v:shape>
            </v:group>
            <v:group style="position:absolute;left:336;top:10051;width:240;height:2" coordorigin="336,10051" coordsize="240,2">
              <v:shape style="position:absolute;left:336;top:10051;width:240;height:2" coordorigin="336,10051" coordsize="240,0" path="m336,10051l576,10051e" filled="f" stroked="t" strokeweight=".96pt" strokecolor="#3B3B3B">
                <v:path arrowok="t"/>
              </v:shape>
            </v:group>
            <v:group style="position:absolute;left:576;top:10051;width:874;height:2" coordorigin="576,10051" coordsize="874,2">
              <v:shape style="position:absolute;left:576;top:10051;width:874;height:2" coordorigin="576,10051" coordsize="874,0" path="m576,10051l1450,10051e" filled="f" stroked="t" strokeweight=".48pt" strokecolor="#000000">
                <v:path arrowok="t"/>
              </v:shape>
            </v:group>
            <v:group style="position:absolute;left:1450;top:10051;width:998;height:2" coordorigin="1450,10051" coordsize="998,2">
              <v:shape style="position:absolute;left:1450;top:10051;width:998;height:2" coordorigin="1450,10051" coordsize="998,0" path="m1450,10051l2448,10051e" filled="f" stroked="t" strokeweight=".96pt" strokecolor="#1F1F1F">
                <v:path arrowok="t"/>
              </v:shape>
            </v:group>
            <v:group style="position:absolute;left:2443;top:9730;width:2;height:331" coordorigin="2443,9730" coordsize="2,331">
              <v:shape style="position:absolute;left:2443;top:9730;width:2;height:331" coordorigin="2443,9730" coordsize="0,331" path="m2443,10061l2443,9730e" filled="f" stroked="t" strokeweight=".48pt" strokecolor="#1F1F1F">
                <v:path arrowok="t"/>
              </v:shape>
            </v:group>
            <v:group style="position:absolute;left:2410;top:10061;width:7104;height:2" coordorigin="2410,10061" coordsize="7104,2">
              <v:shape style="position:absolute;left:2410;top:10061;width:7104;height:2" coordorigin="2410,10061" coordsize="7104,0" path="m2410,10061l9514,10061e" filled="f" stroked="t" strokeweight=".72pt" strokecolor="#3F3F3F">
                <v:path arrowok="t"/>
              </v:shape>
            </v:group>
            <v:group style="position:absolute;left:9456;top:10051;width:2165;height:2" coordorigin="9456,10051" coordsize="2165,2">
              <v:shape style="position:absolute;left:9456;top:10051;width:2165;height:2" coordorigin="9456,10051" coordsize="2165,0" path="m9456,10051l11621,10051e" filled="f" stroked="t" strokeweight=".96pt" strokecolor="#484848">
                <v:path arrowok="t"/>
              </v:shape>
            </v:group>
            <v:group style="position:absolute;left:336;top:10325;width:1114;height:2" coordorigin="336,10325" coordsize="1114,2">
              <v:shape style="position:absolute;left:336;top:10325;width:1114;height:2" coordorigin="336,10325" coordsize="1114,0" path="m336,10325l1450,10325e" filled="f" stroked="t" strokeweight=".96pt" strokecolor="#909090">
                <v:path arrowok="t"/>
              </v:shape>
            </v:group>
            <v:group style="position:absolute;left:1421;top:10310;width:1056;height:2" coordorigin="1421,10310" coordsize="1056,2">
              <v:shape style="position:absolute;left:1421;top:10310;width:1056;height:2" coordorigin="1421,10310" coordsize="1056,0" path="m1421,10310l2477,10310e" filled="f" stroked="t" strokeweight=".72pt" strokecolor="#4B4B4B">
                <v:path arrowok="t"/>
              </v:shape>
            </v:group>
            <v:group style="position:absolute;left:2443;top:10042;width:2;height:1094" coordorigin="2443,10042" coordsize="2,1094">
              <v:shape style="position:absolute;left:2443;top:10042;width:2;height:1094" coordorigin="2443,10042" coordsize="0,1094" path="m2443,11136l2443,10042e" filled="f" stroked="t" strokeweight=".48pt" strokecolor="#444444">
                <v:path arrowok="t"/>
              </v:shape>
            </v:group>
            <v:group style="position:absolute;left:2438;top:10325;width:1190;height:2" coordorigin="2438,10325" coordsize="1190,2">
              <v:shape style="position:absolute;left:2438;top:10325;width:1190;height:2" coordorigin="2438,10325" coordsize="1190,0" path="m2438,10325l3629,10325e" filled="f" stroked="t" strokeweight=".48pt" strokecolor="#979797">
                <v:path arrowok="t"/>
              </v:shape>
            </v:group>
            <v:group style="position:absolute;left:3600;top:10301;width:4080;height:2" coordorigin="3600,10301" coordsize="4080,2">
              <v:shape style="position:absolute;left:3600;top:10301;width:4080;height:2" coordorigin="3600,10301" coordsize="4080,0" path="m3600,10301l7680,10301e" filled="f" stroked="t" strokeweight=".96pt" strokecolor="#4B4B4B">
                <v:path arrowok="t"/>
              </v:shape>
            </v:group>
            <v:group style="position:absolute;left:7507;top:10325;width:586;height:2" coordorigin="7507,10325" coordsize="586,2">
              <v:shape style="position:absolute;left:7507;top:10325;width:586;height:2" coordorigin="7507,10325" coordsize="586,0" path="m7507,10325l8093,10325e" filled="f" stroked="t" strokeweight=".48pt" strokecolor="#000000">
                <v:path arrowok="t"/>
              </v:shape>
            </v:group>
            <v:group style="position:absolute;left:8064;top:10296;width:437;height:2" coordorigin="8064,10296" coordsize="437,2">
              <v:shape style="position:absolute;left:8064;top:10296;width:437;height:2" coordorigin="8064,10296" coordsize="437,0" path="m8064,10296l8501,10296e" filled="f" stroked="t" strokeweight=".48pt" strokecolor="#232323">
                <v:path arrowok="t"/>
              </v:shape>
            </v:group>
            <v:group style="position:absolute;left:8443;top:10296;width:2256;height:2" coordorigin="8443,10296" coordsize="2256,2">
              <v:shape style="position:absolute;left:8443;top:10296;width:2256;height:2" coordorigin="8443,10296" coordsize="2256,0" path="m8443,10296l10699,10296e" filled="f" stroked="t" strokeweight=".48pt" strokecolor="#444444">
                <v:path arrowok="t"/>
              </v:shape>
            </v:group>
            <v:group style="position:absolute;left:10642;top:10296;width:874;height:2" coordorigin="10642,10296" coordsize="874,2">
              <v:shape style="position:absolute;left:10642;top:10296;width:874;height:2" coordorigin="10642,10296" coordsize="874,0" path="m10642,10296l11515,10296e" filled="f" stroked="t" strokeweight=".48pt" strokecolor="#606060">
                <v:path arrowok="t"/>
              </v:shape>
            </v:group>
            <v:group style="position:absolute;left:346;top:10550;width:5069;height:2" coordorigin="346,10550" coordsize="5069,2">
              <v:shape style="position:absolute;left:346;top:10550;width:5069;height:2" coordorigin="346,10550" coordsize="5069,0" path="m346,10550l5414,10550e" filled="f" stroked="t" strokeweight=".96pt" strokecolor="#4B4B4B">
                <v:path arrowok="t"/>
              </v:shape>
            </v:group>
            <v:group style="position:absolute;left:5357;top:10541;width:1238;height:2" coordorigin="5357,10541" coordsize="1238,2">
              <v:shape style="position:absolute;left:5357;top:10541;width:1238;height:2" coordorigin="5357,10541" coordsize="1238,0" path="m5357,10541l6595,10541e" filled="f" stroked="t" strokeweight=".72pt" strokecolor="#343434">
                <v:path arrowok="t"/>
              </v:shape>
            </v:group>
            <v:group style="position:absolute;left:5990;top:10541;width:2995;height:2" coordorigin="5990,10541" coordsize="2995,2">
              <v:shape style="position:absolute;left:5990;top:10541;width:2995;height:2" coordorigin="5990,10541" coordsize="2995,0" path="m5990,10541l8986,10541e" filled="f" stroked="t" strokeweight=".96pt" strokecolor="#484848">
                <v:path arrowok="t"/>
              </v:shape>
            </v:group>
            <v:group style="position:absolute;left:8909;top:10555;width:576;height:2" coordorigin="8909,10555" coordsize="576,2">
              <v:shape style="position:absolute;left:8909;top:10555;width:576;height:2" coordorigin="8909,10555" coordsize="576,0" path="m8909,10555l9485,10555e" filled="f" stroked="t" strokeweight=".96pt" strokecolor="#909090">
                <v:path arrowok="t"/>
              </v:shape>
            </v:group>
            <v:group style="position:absolute;left:9485;top:10555;width:547;height:2" coordorigin="9485,10555" coordsize="547,2">
              <v:shape style="position:absolute;left:9485;top:10555;width:547;height:2" coordorigin="9485,10555" coordsize="547,0" path="m9485,10555l10032,10555e" filled="f" stroked="t" strokeweight=".96pt" strokecolor="#A8A8A8">
                <v:path arrowok="t"/>
              </v:shape>
            </v:group>
            <v:group style="position:absolute;left:9811;top:10531;width:1814;height:2" coordorigin="9811,10531" coordsize="1814,2">
              <v:shape style="position:absolute;left:9811;top:10531;width:1814;height:2" coordorigin="9811,10531" coordsize="1814,0" path="m9811,10531l11626,10531e" filled="f" stroked="t" strokeweight=".96pt" strokecolor="#4F4F4F">
                <v:path arrowok="t"/>
              </v:shape>
            </v:group>
            <v:group style="position:absolute;left:720;top:10886;width:4406;height:2" coordorigin="720,10886" coordsize="4406,2">
              <v:shape style="position:absolute;left:720;top:10886;width:4406;height:2" coordorigin="720,10886" coordsize="4406,0" path="m720,10886l5126,10886e" filled="f" stroked="t" strokeweight=".96pt" strokecolor="#4B4B4B">
                <v:path arrowok="t"/>
              </v:shape>
            </v:group>
            <v:group style="position:absolute;left:5069;top:10882;width:346;height:2" coordorigin="5069,10882" coordsize="346,2">
              <v:shape style="position:absolute;left:5069;top:10882;width:346;height:2" coordorigin="5069,10882" coordsize="346,0" path="m5069,10882l5414,10882e" filled="f" stroked="t" strokeweight=".48pt" strokecolor="#181818">
                <v:path arrowok="t"/>
              </v:shape>
            </v:group>
            <v:group style="position:absolute;left:5357;top:10877;width:2976;height:2" coordorigin="5357,10877" coordsize="2976,2">
              <v:shape style="position:absolute;left:5357;top:10877;width:2976;height:2" coordorigin="5357,10877" coordsize="2976,0" path="m5357,10877l8333,10877e" filled="f" stroked="t" strokeweight=".96pt" strokecolor="#484848">
                <v:path arrowok="t"/>
              </v:shape>
            </v:group>
            <v:group style="position:absolute;left:8093;top:10870;width:1421;height:2" coordorigin="8093,10870" coordsize="1421,2">
              <v:shape style="position:absolute;left:8093;top:10870;width:1421;height:2" coordorigin="8093,10870" coordsize="1421,0" path="m8093,10870l9514,10870e" filled="f" stroked="t" strokeweight=".48pt" strokecolor="#0F0F0F">
                <v:path arrowok="t"/>
              </v:shape>
            </v:group>
            <v:group style="position:absolute;left:9456;top:10867;width:2170;height:2" coordorigin="9456,10867" coordsize="2170,2">
              <v:shape style="position:absolute;left:9456;top:10867;width:2170;height:2" coordorigin="9456,10867" coordsize="2170,0" path="m9456,10867l11626,10867e" filled="f" stroked="t" strokeweight=".72pt" strokecolor="#484848">
                <v:path arrowok="t"/>
              </v:shape>
            </v:group>
            <v:group style="position:absolute;left:11616;top:9235;width:2;height:1670" coordorigin="11616,9235" coordsize="2,1670">
              <v:shape style="position:absolute;left:11616;top:9235;width:2;height:1670" coordorigin="11616,9235" coordsize="0,1670" path="m11616,10906l11616,9235e" filled="f" stroked="t" strokeweight=".96pt" strokecolor="#606060">
                <v:path arrowok="t"/>
              </v:shape>
            </v:group>
            <v:group style="position:absolute;left:355;top:11131;width:2122;height:2" coordorigin="355,11131" coordsize="2122,2">
              <v:shape style="position:absolute;left:355;top:11131;width:2122;height:2" coordorigin="355,11131" coordsize="2122,0" path="m355,11131l2477,11131e" filled="f" stroked="t" strokeweight=".48pt" strokecolor="#1F1F1F">
                <v:path arrowok="t"/>
              </v:shape>
            </v:group>
            <v:group style="position:absolute;left:360;top:4445;width:2;height:11395" coordorigin="360,4445" coordsize="2,11395">
              <v:shape style="position:absolute;left:360;top:4445;width:2;height:11395" coordorigin="360,4445" coordsize="0,11395" path="m360,15840l360,4445e" filled="f" stroked="t" strokeweight=".48pt" strokecolor="#484848">
                <v:path arrowok="t"/>
              </v:shape>
            </v:group>
            <v:group style="position:absolute;left:2410;top:11126;width:9149;height:2" coordorigin="2410,11126" coordsize="9149,2">
              <v:shape style="position:absolute;left:2410;top:11126;width:9149;height:2" coordorigin="2410,11126" coordsize="9149,0" path="m2410,11126l11558,11126e" filled="f" stroked="t" strokeweight=".72pt" strokecolor="#484848">
                <v:path arrowok="t"/>
              </v:shape>
            </v:group>
            <v:group style="position:absolute;left:7085;top:11117;width:2510;height:2" coordorigin="7085,11117" coordsize="2510,2">
              <v:shape style="position:absolute;left:7085;top:11117;width:2510;height:2" coordorigin="7085,11117" coordsize="2510,0" path="m7085,11117l9595,11117e" filled="f" stroked="t" strokeweight=".96pt" strokecolor="#4B4B4B">
                <v:path arrowok="t"/>
              </v:shape>
            </v:group>
            <v:group style="position:absolute;left:9456;top:11112;width:605;height:2" coordorigin="9456,11112" coordsize="605,2">
              <v:shape style="position:absolute;left:9456;top:11112;width:605;height:2" coordorigin="9456,11112" coordsize="605,0" path="m9456,11112l10061,11112e" filled="f" stroked="t" strokeweight=".48pt" strokecolor="#1C1C1C">
                <v:path arrowok="t"/>
              </v:shape>
            </v:group>
            <v:group style="position:absolute;left:9984;top:11107;width:1642;height:2" coordorigin="9984,11107" coordsize="1642,2">
              <v:shape style="position:absolute;left:9984;top:11107;width:1642;height:2" coordorigin="9984,11107" coordsize="1642,0" path="m9984,11107l11626,11107e" filled="f" stroked="t" strokeweight=".96pt" strokecolor="#545454">
                <v:path arrowok="t"/>
              </v:shape>
            </v:group>
            <v:group style="position:absolute;left:11621;top:10829;width:2;height:1330" coordorigin="11621,10829" coordsize="2,1330">
              <v:shape style="position:absolute;left:11621;top:10829;width:2;height:1330" coordorigin="11621,10829" coordsize="0,1330" path="m11621,12158l11621,10829e" filled="f" stroked="t" strokeweight=".48pt" strokecolor="#343434">
                <v:path arrowok="t"/>
              </v:shape>
            </v:group>
            <v:group style="position:absolute;left:341;top:11496;width:1118;height:2" coordorigin="341,11496" coordsize="1118,2">
              <v:shape style="position:absolute;left:341;top:11496;width:1118;height:2" coordorigin="341,11496" coordsize="1118,0" path="m341,11496l1459,11496e" filled="f" stroked="t" strokeweight=".48pt" strokecolor="#343434">
                <v:path arrowok="t"/>
              </v:shape>
            </v:group>
            <v:group style="position:absolute;left:970;top:11126;width:2;height:1032" coordorigin="970,11126" coordsize="2,1032">
              <v:shape style="position:absolute;left:970;top:11126;width:2;height:1032" coordorigin="970,11126" coordsize="0,1032" path="m970,12158l970,11126e" filled="f" stroked="t" strokeweight=".96pt" strokecolor="#484848">
                <v:path arrowok="t"/>
              </v:shape>
            </v:group>
            <v:group style="position:absolute;left:1450;top:11098;width:2;height:432" coordorigin="1450,11098" coordsize="2,432">
              <v:shape style="position:absolute;left:1450;top:11098;width:2;height:432" coordorigin="1450,11098" coordsize="0,432" path="m1450,11530l1450,11098e" filled="f" stroked="t" strokeweight=".72pt" strokecolor="#343434">
                <v:path arrowok="t"/>
              </v:shape>
            </v:group>
            <v:group style="position:absolute;left:1440;top:11496;width:1008;height:2" coordorigin="1440,11496" coordsize="1008,2">
              <v:shape style="position:absolute;left:1440;top:11496;width:1008;height:2" coordorigin="1440,11496" coordsize="1008,0" path="m1440,11496l2448,11496e" filled="f" stroked="t" strokeweight=".48pt" strokecolor="#080808">
                <v:path arrowok="t"/>
              </v:shape>
            </v:group>
            <v:group style="position:absolute;left:2443;top:11126;width:2;height:374" coordorigin="2443,11126" coordsize="2,374">
              <v:shape style="position:absolute;left:2443;top:11126;width:2;height:374" coordorigin="2443,11126" coordsize="0,374" path="m2443,11501l2443,11126e" filled="f" stroked="t" strokeweight=".48pt" strokecolor="#1F1F1F">
                <v:path arrowok="t"/>
              </v:shape>
            </v:group>
            <v:group style="position:absolute;left:2438;top:11496;width:4128;height:2" coordorigin="2438,11496" coordsize="4128,2">
              <v:shape style="position:absolute;left:2438;top:11496;width:4128;height:2" coordorigin="2438,11496" coordsize="4128,0" path="m2438,11496l6566,11496e" filled="f" stroked="t" strokeweight=".48pt" strokecolor="#4F4F4F">
                <v:path arrowok="t"/>
              </v:shape>
            </v:group>
            <v:group style="position:absolute;left:6566;top:11496;width:154;height:2" coordorigin="6566,11496" coordsize="154,2">
              <v:shape style="position:absolute;left:6566;top:11496;width:154;height:2" coordorigin="6566,11496" coordsize="154,0" path="m6566,11496l6720,11496e" filled="f" stroked="t" strokeweight=".48pt" strokecolor="#000000">
                <v:path arrowok="t"/>
              </v:shape>
            </v:group>
            <v:group style="position:absolute;left:6720;top:11496;width:787;height:2" coordorigin="6720,11496" coordsize="787,2">
              <v:shape style="position:absolute;left:6720;top:11496;width:787;height:2" coordorigin="6720,11496" coordsize="787,0" path="m6720,11496l7507,11496e" filled="f" stroked="t" strokeweight=".48pt" strokecolor="#444444">
                <v:path arrowok="t"/>
              </v:shape>
            </v:group>
            <v:group style="position:absolute;left:7171;top:11117;width:2;height:5011" coordorigin="7171,11117" coordsize="2,5011">
              <v:shape style="position:absolute;left:7171;top:11117;width:2;height:5011" coordorigin="7171,11117" coordsize="0,5011" path="m7171,16128l7171,11117e" filled="f" stroked="t" strokeweight=".96pt" strokecolor="#343434">
                <v:path arrowok="t"/>
              </v:shape>
            </v:group>
            <v:group style="position:absolute;left:7507;top:11496;width:4090;height:2" coordorigin="7507,11496" coordsize="4090,2">
              <v:shape style="position:absolute;left:7507;top:11496;width:4090;height:2" coordorigin="7507,11496" coordsize="4090,0" path="m7507,11496l11597,11496e" filled="f" stroked="t" strokeweight=".48pt" strokecolor="#000000">
                <v:path arrowok="t"/>
              </v:shape>
            </v:group>
            <v:group style="position:absolute;left:365;top:11462;width:2;height:4824" coordorigin="365,11462" coordsize="2,4824">
              <v:shape style="position:absolute;left:365;top:11462;width:2;height:4824" coordorigin="365,11462" coordsize="0,4824" path="m365,16286l365,11462e" filled="f" stroked="t" strokeweight=".72pt" strokecolor="#484848">
                <v:path arrowok="t"/>
              </v:shape>
            </v:group>
            <v:group style="position:absolute;left:1454;top:11462;width:2;height:638" coordorigin="1454,11462" coordsize="2,638">
              <v:shape style="position:absolute;left:1454;top:11462;width:2;height:638" coordorigin="1454,11462" coordsize="0,638" path="m1454,12101l1454,11462e" filled="f" stroked="t" strokeweight=".48pt" strokecolor="#131313">
                <v:path arrowok="t"/>
              </v:shape>
            </v:group>
            <v:group style="position:absolute;left:2443;top:11491;width:2;height:1541" coordorigin="2443,11491" coordsize="2,1541">
              <v:shape style="position:absolute;left:2443;top:11491;width:2;height:1541" coordorigin="2443,11491" coordsize="0,1541" path="m2443,13032l2443,11491e" filled="f" stroked="t" strokeweight=".48pt" strokecolor="#000000">
                <v:path arrowok="t"/>
              </v:shape>
            </v:group>
            <v:group style="position:absolute;left:7176;top:11827;width:2;height:797" coordorigin="7176,11827" coordsize="2,797">
              <v:shape style="position:absolute;left:7176;top:11827;width:2;height:797" coordorigin="7176,11827" coordsize="0,797" path="m7176,12624l7176,11827e" filled="f" stroked="t" strokeweight=".48pt" strokecolor="#0F0F0F">
                <v:path arrowok="t"/>
              </v:shape>
            </v:group>
            <v:group style="position:absolute;left:1459;top:12043;width:2;height:1406" coordorigin="1459,12043" coordsize="2,1406">
              <v:shape style="position:absolute;left:1459;top:12043;width:2;height:1406" coordorigin="1459,12043" coordsize="0,1406" path="m1459,13450l1459,12043e" filled="f" stroked="t" strokeweight=".96pt" strokecolor="#3F3F3F">
                <v:path arrowok="t"/>
              </v:shape>
            </v:group>
            <v:group style="position:absolute;left:974;top:12101;width:2;height:960" coordorigin="974,12101" coordsize="2,960">
              <v:shape style="position:absolute;left:974;top:12101;width:2;height:960" coordorigin="974,12101" coordsize="0,960" path="m974,13061l974,12101e" filled="f" stroked="t" strokeweight=".48pt" strokecolor="#181818">
                <v:path arrowok="t"/>
              </v:shape>
            </v:group>
            <v:group style="position:absolute;left:11621;top:8352;width:2;height:6629" coordorigin="11621,8352" coordsize="2,6629">
              <v:shape style="position:absolute;left:11621;top:8352;width:2;height:6629" coordorigin="11621,8352" coordsize="0,6629" path="m11621,14981l11621,8352e" filled="f" stroked="t" strokeweight=".48pt" strokecolor="#575757">
                <v:path arrowok="t"/>
              </v:shape>
            </v:group>
            <v:group style="position:absolute;left:7181;top:12566;width:2;height:768" coordorigin="7181,12566" coordsize="2,768">
              <v:shape style="position:absolute;left:7181;top:12566;width:2;height:768" coordorigin="7181,12566" coordsize="0,768" path="m7181,13334l7181,12566e" filled="f" stroked="t" strokeweight=".96pt" strokecolor="#3B3B3B">
                <v:path arrowok="t"/>
              </v:shape>
            </v:group>
            <v:group style="position:absolute;left:11592;top:12888;width:2;height:2218" coordorigin="11592,12888" coordsize="2,2218">
              <v:shape style="position:absolute;left:11592;top:12888;width:2;height:2218" coordorigin="11592,12888" coordsize="0,2218" path="m11592,15106l11592,12888e" filled="f" stroked="t" strokeweight=".48pt" strokecolor="#000000">
                <v:path arrowok="t"/>
              </v:shape>
            </v:group>
            <v:group style="position:absolute;left:341;top:13306;width:634;height:2" coordorigin="341,13306" coordsize="634,2">
              <v:shape style="position:absolute;left:341;top:13306;width:634;height:2" coordorigin="341,13306" coordsize="634,0" path="m341,13306l974,13306e" filled="f" stroked="t" strokeweight=".48pt" strokecolor="#181818">
                <v:path arrowok="t"/>
              </v:shape>
            </v:group>
            <v:group style="position:absolute;left:370;top:13003;width:2;height:3283" coordorigin="370,13003" coordsize="2,3283">
              <v:shape style="position:absolute;left:370;top:13003;width:2;height:3283" coordorigin="370,13003" coordsize="0,3283" path="m370,16286l370,13003e" filled="f" stroked="t" strokeweight=".48pt" strokecolor="#3B3B3B">
                <v:path arrowok="t"/>
              </v:shape>
            </v:group>
            <v:group style="position:absolute;left:979;top:13003;width:2;height:3274" coordorigin="979,13003" coordsize="2,3274">
              <v:shape style="position:absolute;left:979;top:13003;width:2;height:3274" coordorigin="979,13003" coordsize="0,3274" path="m979,16277l979,13003e" filled="f" stroked="t" strokeweight=".96pt" strokecolor="#4F4F4F">
                <v:path arrowok="t"/>
              </v:shape>
            </v:group>
            <v:group style="position:absolute;left:955;top:13306;width:504;height:2" coordorigin="955,13306" coordsize="504,2">
              <v:shape style="position:absolute;left:955;top:13306;width:504;height:2" coordorigin="955,13306" coordsize="504,0" path="m955,13306l1459,13306e" filled="f" stroked="t" strokeweight=".48pt" strokecolor="#4B4B4B">
                <v:path arrowok="t"/>
              </v:shape>
            </v:group>
            <v:group style="position:absolute;left:1440;top:13306;width:1008;height:2" coordorigin="1440,13306" coordsize="1008,2">
              <v:shape style="position:absolute;left:1440;top:13306;width:1008;height:2" coordorigin="1440,13306" coordsize="1008,0" path="m1440,13306l2448,13306e" filled="f" stroked="t" strokeweight=".48pt" strokecolor="#383838">
                <v:path arrowok="t"/>
              </v:shape>
            </v:group>
            <v:group style="position:absolute;left:2443;top:13032;width:2;height:278" coordorigin="2443,13032" coordsize="2,278">
              <v:shape style="position:absolute;left:2443;top:13032;width:2;height:278" coordorigin="2443,13032" coordsize="0,278" path="m2443,13310l2443,13032e" filled="f" stroked="t" strokeweight=".48pt" strokecolor="#575757">
                <v:path arrowok="t"/>
              </v:shape>
            </v:group>
            <v:group style="position:absolute;left:370;top:13272;width:2;height:610" coordorigin="370,13272" coordsize="2,610">
              <v:shape style="position:absolute;left:370;top:13272;width:2;height:610" coordorigin="370,13272" coordsize="0,610" path="m370,13882l370,13272e" filled="f" stroked="t" strokeweight=".48pt" strokecolor="#181818">
                <v:path arrowok="t"/>
              </v:shape>
            </v:group>
            <v:group style="position:absolute;left:2443;top:13301;width:2;height:2947" coordorigin="2443,13301" coordsize="2,2947">
              <v:shape style="position:absolute;left:2443;top:13301;width:2;height:2947" coordorigin="2443,13301" coordsize="0,2947" path="m2443,16248l2443,13301e" filled="f" stroked="t" strokeweight=".48pt" strokecolor="#000000">
                <v:path arrowok="t"/>
              </v:shape>
            </v:group>
            <v:group style="position:absolute;left:7186;top:13277;width:2;height:1349" coordorigin="7186,13277" coordsize="2,1349">
              <v:shape style="position:absolute;left:7186;top:13277;width:2;height:1349" coordorigin="7186,13277" coordsize="0,1349" path="m7186,14626l7186,13277e" filled="f" stroked="t" strokeweight=".48pt" strokecolor="#131313">
                <v:path arrowok="t"/>
              </v:shape>
            </v:group>
            <v:group style="position:absolute;left:1464;top:13392;width:2;height:1742" coordorigin="1464,13392" coordsize="2,1742">
              <v:shape style="position:absolute;left:1464;top:13392;width:2;height:1742" coordorigin="1464,13392" coordsize="0,1742" path="m1464,15134l1464,13392e" filled="f" stroked="t" strokeweight=".48pt" strokecolor="#0F0F0F">
                <v:path arrowok="t"/>
              </v:shape>
            </v:group>
            <v:group style="position:absolute;left:372;top:14040;width:2;height:2246" coordorigin="372,14040" coordsize="2,2246">
              <v:shape style="position:absolute;left:372;top:14040;width:2;height:2246" coordorigin="372,14040" coordsize="0,2246" path="m372,16286l372,14040e" filled="f" stroked="t" strokeweight=".72pt" strokecolor="#4F4F4F">
                <v:path arrowok="t"/>
              </v:shape>
            </v:group>
            <v:group style="position:absolute;left:7188;top:14515;width:2;height:326" coordorigin="7188,14515" coordsize="2,326">
              <v:shape style="position:absolute;left:7188;top:14515;width:2;height:326" coordorigin="7188,14515" coordsize="0,326" path="m7188,14842l7188,14515e" filled="f" stroked="t" strokeweight=".72pt" strokecolor="#2F2F2F">
                <v:path arrowok="t"/>
              </v:shape>
            </v:group>
            <v:group style="position:absolute;left:2410;top:16267;width:2194;height:2" coordorigin="2410,16267" coordsize="2194,2">
              <v:shape style="position:absolute;left:2410;top:16267;width:2194;height:2" coordorigin="2410,16267" coordsize="2194,0" path="m2410,16267l4603,16267e" filled="f" stroked="t" strokeweight=".96pt" strokecolor="#707070">
                <v:path arrowok="t"/>
              </v:shape>
            </v:group>
            <v:group style="position:absolute;left:7190;top:14515;width:2;height:1742" coordorigin="7190,14515" coordsize="2,1742">
              <v:shape style="position:absolute;left:7190;top:14515;width:2;height:1742" coordorigin="7190,14515" coordsize="0,1742" path="m7190,16258l7190,14515e" filled="f" stroked="t" strokeweight=".96pt" strokecolor="#444444">
                <v:path arrowok="t"/>
              </v:shape>
            </v:group>
            <v:group style="position:absolute;left:341;top:16243;width:235;height:2" coordorigin="341,16243" coordsize="235,2">
              <v:shape style="position:absolute;left:341;top:16243;width:235;height:2" coordorigin="341,16243" coordsize="235,0" path="m341,16243l576,16243e" filled="f" stroked="t" strokeweight=".48pt" strokecolor="#1F1F1F">
                <v:path arrowok="t"/>
              </v:shape>
            </v:group>
            <v:group style="position:absolute;left:576;top:16243;width:398;height:2" coordorigin="576,16243" coordsize="398,2">
              <v:shape style="position:absolute;left:576;top:16243;width:398;height:2" coordorigin="576,16243" coordsize="398,0" path="m576,16243l974,16243e" filled="f" stroked="t" strokeweight=".48pt" strokecolor="#000000">
                <v:path arrowok="t"/>
              </v:shape>
            </v:group>
            <v:group style="position:absolute;left:1094;top:16272;width:1382;height:2" coordorigin="1094,16272" coordsize="1382,2">
              <v:shape style="position:absolute;left:1094;top:16272;width:1382;height:2" coordorigin="1094,16272" coordsize="1382,0" path="m1094,16272l2477,16272e" filled="f" stroked="t" strokeweight=".48pt" strokecolor="#676767">
                <v:path arrowok="t"/>
              </v:shape>
            </v:group>
            <v:group style="position:absolute;left:1469;top:15077;width:2;height:1200" coordorigin="1469,15077" coordsize="2,1200">
              <v:shape style="position:absolute;left:1469;top:15077;width:2;height:1200" coordorigin="1469,15077" coordsize="0,1200" path="m1469,16277l1469,15077e" filled="f" stroked="t" strokeweight=".72pt" strokecolor="#383838">
                <v:path arrowok="t"/>
              </v:shape>
            </v:group>
            <v:group style="position:absolute;left:4512;top:16262;width:614;height:2" coordorigin="4512,16262" coordsize="614,2">
              <v:shape style="position:absolute;left:4512;top:16262;width:614;height:2" coordorigin="4512,16262" coordsize="614,0" path="m4512,16262l5126,16262e" filled="f" stroked="t" strokeweight=".48pt" strokecolor="#3B3B3B">
                <v:path arrowok="t"/>
              </v:shape>
            </v:group>
            <v:group style="position:absolute;left:5069;top:16262;width:346;height:2" coordorigin="5069,16262" coordsize="346,2">
              <v:shape style="position:absolute;left:5069;top:16262;width:346;height:2" coordorigin="5069,16262" coordsize="346,0" path="m5069,16262l5414,16262e" filled="f" stroked="t" strokeweight=".48pt" strokecolor="#4F4F4F">
                <v:path arrowok="t"/>
              </v:shape>
            </v:group>
            <v:group style="position:absolute;left:5299;top:16258;width:1387;height:2" coordorigin="5299,16258" coordsize="1387,2">
              <v:shape style="position:absolute;left:5299;top:16258;width:1387;height:2" coordorigin="5299,16258" coordsize="1387,0" path="m5299,16258l6686,16258e" filled="f" stroked="t" strokeweight=".96pt" strokecolor="#707070">
                <v:path arrowok="t"/>
              </v:shape>
            </v:group>
            <v:group style="position:absolute;left:6566;top:16243;width:154;height:2" coordorigin="6566,16243" coordsize="154,2">
              <v:shape style="position:absolute;left:6566;top:16243;width:154;height:2" coordorigin="6566,16243" coordsize="154,0" path="m6566,16243l6720,16243e" filled="f" stroked="t" strokeweight=".48pt" strokecolor="#3F3F3F">
                <v:path arrowok="t"/>
              </v:shape>
            </v:group>
            <v:group style="position:absolute;left:6691;top:16253;width:518;height:2" coordorigin="6691,16253" coordsize="518,2">
              <v:shape style="position:absolute;left:6691;top:16253;width:518;height:2" coordorigin="6691,16253" coordsize="518,0" path="m6691,16253l7210,16253e" filled="f" stroked="t" strokeweight=".48pt" strokecolor="#383838">
                <v:path arrowok="t"/>
              </v:shape>
            </v:group>
            <v:group style="position:absolute;left:3072;top:16248;width:8573;height:2" coordorigin="3072,16248" coordsize="8573,2">
              <v:shape style="position:absolute;left:3072;top:16248;width:8573;height:2" coordorigin="3072,16248" coordsize="8573,0" path="m3072,16248l11645,16248e" filled="f" stroked="t" strokeweight=".72pt" strokecolor="#606060">
                <v:path arrowok="t"/>
              </v:shape>
            </v:group>
            <v:group style="position:absolute;left:8443;top:16243;width:494;height:2" coordorigin="8443,16243" coordsize="494,2">
              <v:shape style="position:absolute;left:8443;top:16243;width:494;height:2" coordorigin="8443,16243" coordsize="494,0" path="m8443,16243l8938,16243e" filled="f" stroked="t" strokeweight=".48pt" strokecolor="#2B2B2B">
                <v:path arrowok="t"/>
              </v:shape>
            </v:group>
            <v:group style="position:absolute;left:8909;top:16243;width:576;height:2" coordorigin="8909,16243" coordsize="576,2">
              <v:shape style="position:absolute;left:8909;top:16243;width:576;height:2" coordorigin="8909,16243" coordsize="576,0" path="m8909,16243l9485,16243e" filled="f" stroked="t" strokeweight=".96pt" strokecolor="#3B3B3B">
                <v:path arrowok="t"/>
              </v:shape>
            </v:group>
            <v:group style="position:absolute;left:10358;top:16231;width:341;height:2" coordorigin="10358,16231" coordsize="341,2">
              <v:shape style="position:absolute;left:10358;top:16231;width:341;height:2" coordorigin="10358,16231" coordsize="341,0" path="m10358,16231l10699,16231e" filled="f" stroked="t" strokeweight=".72pt" strokecolor="#444444">
                <v:path arrowok="t"/>
              </v:shape>
            </v:group>
            <v:group style="position:absolute;left:8837;top:16231;width:2789;height:2" coordorigin="8837,16231" coordsize="2789,2">
              <v:shape style="position:absolute;left:8837;top:16231;width:2789;height:2" coordorigin="8837,16231" coordsize="2789,0" path="m8837,16231l11626,16231e" filled="f" stroked="t" strokeweight=".96pt" strokecolor="#606060">
                <v:path arrowok="t"/>
              </v:shape>
            </v:group>
            <v:group style="position:absolute;left:11592;top:15106;width:2;height:1147" coordorigin="11592,15106" coordsize="2,1147">
              <v:shape style="position:absolute;left:11592;top:15106;width:2;height:1147" coordorigin="11592,15106" coordsize="0,1147" path="m11592,16253l11592,15106e" filled="f" stroked="t" strokeweight=".48pt" strokecolor="#707070">
                <v:path arrowok="t"/>
              </v:shape>
            </v:group>
            <v:group style="position:absolute;left:5693;top:3806;width:768;height:2" coordorigin="5693,3806" coordsize="768,2">
              <v:shape style="position:absolute;left:5693;top:3806;width:768;height:2" coordorigin="5693,3806" coordsize="768,0" path="m5693,3806l6461,3806e" filled="f" stroked="t" strokeweight=".48pt" strokecolor="#00000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.120001pt;margin-top:8.546425pt;width:7.39233pt;height:9.5pt;mso-position-horizontal-relative:page;mso-position-vertical-relative:paragraph;z-index:-15721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12121"/>
                      <w:spacing w:val="0"/>
                      <w:w w:val="53"/>
                    </w:rPr>
                    <w:t>::r::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00"/>
          <w:i/>
          <w:position w:val="11"/>
        </w:rPr>
        <w:t>03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00"/>
          <w:i/>
          <w:position w:val="1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00"/>
          <w:i/>
          <w:position w:val="11"/>
        </w:rPr>
      </w:r>
      <w:r>
        <w:rPr>
          <w:rFonts w:ascii="Arial" w:hAnsi="Arial" w:cs="Arial" w:eastAsia="Arial"/>
          <w:sz w:val="22"/>
          <w:szCs w:val="22"/>
          <w:color w:val="727475"/>
          <w:spacing w:val="-5"/>
          <w:w w:val="94"/>
          <w:position w:val="0"/>
        </w:rPr>
        <w:t>t</w:t>
      </w:r>
      <w:r>
        <w:rPr>
          <w:rFonts w:ascii="Arial" w:hAnsi="Arial" w:cs="Arial" w:eastAsia="Arial"/>
          <w:sz w:val="23"/>
          <w:szCs w:val="23"/>
          <w:color w:val="595959"/>
          <w:spacing w:val="14"/>
          <w:w w:val="68"/>
          <w:position w:val="4"/>
        </w:rPr>
        <w:t>f</w:t>
      </w:r>
      <w:r>
        <w:rPr>
          <w:rFonts w:ascii="Times New Roman" w:hAnsi="Times New Roman" w:cs="Times New Roman" w:eastAsia="Times New Roman"/>
          <w:sz w:val="26"/>
          <w:szCs w:val="26"/>
          <w:color w:val="8C8C8C"/>
          <w:spacing w:val="-17"/>
          <w:w w:val="81"/>
          <w:position w:val="0"/>
        </w:rPr>
        <w:t>a</w:t>
      </w:r>
      <w:r>
        <w:rPr>
          <w:rFonts w:ascii="Arial" w:hAnsi="Arial" w:cs="Arial" w:eastAsia="Arial"/>
          <w:sz w:val="23"/>
          <w:szCs w:val="23"/>
          <w:color w:val="595959"/>
          <w:spacing w:val="-41"/>
          <w:w w:val="124"/>
          <w:position w:val="4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-14"/>
          <w:w w:val="57"/>
          <w:position w:val="0"/>
        </w:rPr>
        <w:t>ı</w:t>
      </w:r>
      <w:r>
        <w:rPr>
          <w:rFonts w:ascii="Arial" w:hAnsi="Arial" w:cs="Arial" w:eastAsia="Arial"/>
          <w:sz w:val="23"/>
          <w:szCs w:val="23"/>
          <w:color w:val="484F7B"/>
          <w:spacing w:val="-84"/>
          <w:w w:val="113"/>
          <w:i/>
          <w:position w:val="4"/>
        </w:rPr>
        <w:t>"</w:t>
      </w:r>
      <w:r>
        <w:rPr>
          <w:rFonts w:ascii="Times New Roman" w:hAnsi="Times New Roman" w:cs="Times New Roman" w:eastAsia="Times New Roman"/>
          <w:sz w:val="26"/>
          <w:szCs w:val="26"/>
          <w:color w:val="727475"/>
          <w:spacing w:val="0"/>
          <w:w w:val="68"/>
          <w:position w:val="0"/>
        </w:rPr>
        <w:t>y</w:t>
      </w:r>
      <w:r>
        <w:rPr>
          <w:rFonts w:ascii="Arial" w:hAnsi="Arial" w:cs="Arial" w:eastAsia="Arial"/>
          <w:sz w:val="23"/>
          <w:szCs w:val="23"/>
          <w:color w:val="484F7B"/>
          <w:spacing w:val="0"/>
          <w:w w:val="113"/>
          <w:i/>
          <w:position w:val="4"/>
        </w:rPr>
        <w:t>'</w:t>
      </w:r>
      <w:r>
        <w:rPr>
          <w:rFonts w:ascii="Arial" w:hAnsi="Arial" w:cs="Arial" w:eastAsia="Arial"/>
          <w:sz w:val="23"/>
          <w:szCs w:val="23"/>
          <w:color w:val="484F7B"/>
          <w:spacing w:val="-18"/>
          <w:w w:val="100"/>
          <w:i/>
          <w:position w:val="4"/>
        </w:rPr>
        <w:t> </w:t>
      </w:r>
      <w:r>
        <w:rPr>
          <w:rFonts w:ascii="Arial" w:hAnsi="Arial" w:cs="Arial" w:eastAsia="Arial"/>
          <w:sz w:val="37"/>
          <w:szCs w:val="37"/>
          <w:color w:val="6269A7"/>
          <w:spacing w:val="-2"/>
          <w:w w:val="88"/>
          <w:position w:val="0"/>
        </w:rPr>
        <w:t>l</w:t>
      </w:r>
      <w:r>
        <w:rPr>
          <w:rFonts w:ascii="Arial" w:hAnsi="Arial" w:cs="Arial" w:eastAsia="Arial"/>
          <w:sz w:val="37"/>
          <w:szCs w:val="37"/>
          <w:color w:val="484F7B"/>
          <w:spacing w:val="0"/>
          <w:w w:val="143"/>
          <w:position w:val="0"/>
        </w:rPr>
        <w:t>t'</w:t>
      </w:r>
      <w:r>
        <w:rPr>
          <w:rFonts w:ascii="Arial" w:hAnsi="Arial" w:cs="Arial" w:eastAsia="Arial"/>
          <w:sz w:val="37"/>
          <w:szCs w:val="37"/>
          <w:color w:val="484F7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7"/>
          <w:szCs w:val="37"/>
          <w:color w:val="484F7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6"/>
          <w:szCs w:val="26"/>
          <w:color w:val="727475"/>
          <w:spacing w:val="0"/>
          <w:w w:val="59"/>
          <w:position w:val="4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727475"/>
          <w:spacing w:val="-8"/>
          <w:w w:val="60"/>
          <w:position w:val="4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B3B3B3"/>
          <w:spacing w:val="0"/>
          <w:w w:val="53"/>
          <w:position w:val="4"/>
        </w:rPr>
        <w:t>•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5343" w:right="582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220" w:right="240"/>
        </w:sectPr>
      </w:pPr>
      <w:rPr/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auto"/>
        <w:ind w:left="3453" w:right="4842" w:firstLine="-11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4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5"/>
          <w:w w:val="105"/>
        </w:rPr>
        <w:t>S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208"/>
        </w:rPr>
        <w:t>İ</w:t>
      </w:r>
      <w:r>
        <w:rPr>
          <w:rFonts w:ascii="Arial" w:hAnsi="Arial" w:cs="Arial" w:eastAsia="Arial"/>
          <w:sz w:val="21"/>
          <w:szCs w:val="21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5"/>
          <w:w w:val="10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08" w:lineRule="exact"/>
        <w:ind w:left="917" w:right="-20"/>
        <w:jc w:val="left"/>
        <w:tabs>
          <w:tab w:pos="27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3"/>
        </w:rPr>
        <w:t>IZ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0"/>
          <w:position w:val="3"/>
        </w:rPr>
        <w:t>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3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3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3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3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94" w:lineRule="exact"/>
        <w:ind w:left="640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614681pt;margin-top:-46.738968pt;width:446.469116pt;height:49.499303pt;mso-position-horizontal-relative:page;mso-position-vertical-relative:paragraph;z-index:-15718" type="#_x0000_t202" filled="f" stroked="f">
            <v:textbox inset="0,0,0,0">
              <w:txbxContent>
                <w:p>
                  <w:pPr>
                    <w:spacing w:before="0" w:after="0" w:line="990" w:lineRule="exact"/>
                    <w:ind w:right="-188"/>
                    <w:jc w:val="left"/>
                    <w:tabs>
                      <w:tab w:pos="7920" w:val="left"/>
                    </w:tabs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92"/>
                      <w:szCs w:val="92"/>
                      <w:color w:val="262626"/>
                      <w:spacing w:val="0"/>
                      <w:w w:val="153"/>
                      <w:b/>
                      <w:bCs/>
                      <w:i/>
                      <w:position w:val="5"/>
                    </w:rPr>
                    <w:t>l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262626"/>
                      <w:spacing w:val="-355"/>
                      <w:w w:val="153"/>
                      <w:b/>
                      <w:bCs/>
                      <w:i/>
                      <w:position w:val="5"/>
                    </w:rPr>
                    <w:t> 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262626"/>
                      <w:spacing w:val="0"/>
                      <w:w w:val="100"/>
                      <w:b/>
                      <w:bCs/>
                      <w:i/>
                      <w:position w:val="5"/>
                    </w:rPr>
                    <w:tab/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262626"/>
                      <w:spacing w:val="0"/>
                      <w:w w:val="100"/>
                      <w:b/>
                      <w:bCs/>
                      <w:i/>
                      <w:position w:val="5"/>
                    </w:rPr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5D5D5D"/>
                      <w:spacing w:val="0"/>
                      <w:w w:val="153"/>
                      <w:b/>
                      <w:bCs/>
                      <w:position w:val="-3"/>
                    </w:rPr>
                    <w:t>M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4"/>
          <w:b/>
          <w:bCs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693" w:right="-20"/>
        <w:jc w:val="left"/>
        <w:tabs>
          <w:tab w:pos="41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16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7.848377" w:type="dxa"/>
      </w:tblPr>
      <w:tblGrid/>
      <w:tr>
        <w:trPr>
          <w:trHeight w:val="237" w:hRule="exact"/>
        </w:trPr>
        <w:tc>
          <w:tcPr>
            <w:tcW w:w="3749" w:type="dxa"/>
            <w:tcBorders>
              <w:top w:val="single" w:sz="5.729968" w:space="0" w:color="5B5B5B"/>
              <w:bottom w:val="single" w:sz="5.7299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6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bla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07.05.2017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6"/>
              </w:rPr>
              <w:t>No: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76" w:type="dxa"/>
            <w:tcBorders>
              <w:top w:val="single" w:sz="5.729968" w:space="0" w:color="5B5B5B"/>
              <w:bottom w:val="single" w:sz="5.7299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11" w:lineRule="exact"/>
              <w:ind w:left="12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9"/>
                <w:position w:val="-1"/>
              </w:rPr>
              <w:t>09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986" w:type="dxa"/>
            <w:tcBorders>
              <w:top w:val="single" w:sz="5.729968" w:space="0" w:color="5B5B5B"/>
              <w:bottom w:val="single" w:sz="5.729968" w:space="0" w:color="5B5B5B"/>
              <w:left w:val="nil" w:sz="6" w:space="0" w:color="auto"/>
              <w:right w:val="single" w:sz="3.819976" w:space="0" w:color="4B4B4B"/>
            </w:tcBorders>
          </w:tcPr>
          <w:p>
            <w:pPr>
              <w:spacing w:before="11" w:after="0" w:line="211" w:lineRule="exact"/>
              <w:ind w:left="218" w:right="-20"/>
              <w:jc w:val="left"/>
              <w:tabs>
                <w:tab w:pos="22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10:19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10"/>
                <w:position w:val="-1"/>
              </w:rPr>
              <w:t>tfel: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4" w:hRule="exact"/>
        </w:trPr>
        <w:tc>
          <w:tcPr>
            <w:tcW w:w="3749" w:type="dxa"/>
            <w:tcBorders>
              <w:top w:val="single" w:sz="5.729968" w:space="0" w:color="5B5B5B"/>
              <w:bottom w:val="single" w:sz="5.7299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07.05.2017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5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76" w:type="dxa"/>
            <w:tcBorders>
              <w:top w:val="single" w:sz="5.729968" w:space="0" w:color="5B5B5B"/>
              <w:bottom w:val="single" w:sz="5.72996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16" w:lineRule="exact"/>
              <w:ind w:left="6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4"/>
              </w:rPr>
              <w:t>2831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986" w:type="dxa"/>
            <w:tcBorders>
              <w:top w:val="single" w:sz="5.729968" w:space="0" w:color="5B5B5B"/>
              <w:bottom w:val="single" w:sz="5.729968" w:space="0" w:color="606060"/>
              <w:left w:val="nil" w:sz="6" w:space="0" w:color="auto"/>
              <w:right w:val="single" w:sz="3.819976" w:space="0" w:color="4B4B4B"/>
            </w:tcBorders>
          </w:tcPr>
          <w:p>
            <w:pPr>
              <w:spacing w:before="9" w:after="0" w:line="240" w:lineRule="auto"/>
              <w:ind w:left="21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IBildiriı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Erca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2"/>
              </w:rPr>
              <w:t>ÇAM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13" w:lineRule="exact"/>
        <w:ind w:left="177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Buruncu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77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Buruncu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77" w:right="-20"/>
        <w:jc w:val="left"/>
        <w:tabs>
          <w:tab w:pos="1800" w:val="left"/>
          <w:tab w:pos="444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Yan_gı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Arazi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9" w:after="0" w:line="162" w:lineRule="auto"/>
        <w:ind w:left="2856" w:right="4309" w:firstLine="-2684"/>
        <w:jc w:val="left"/>
        <w:tabs>
          <w:tab w:pos="2820" w:val="left"/>
          <w:tab w:pos="5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7.398315pt;margin-top:14.347552pt;width:3.743655pt;height:25.5pt;mso-position-horizontal-relative:page;mso-position-vertical-relative:paragraph;z-index:-15717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262626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2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88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8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8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0"/>
        </w:rPr>
        <w:t>Betoııarnıe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Kııgi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3"/>
          <w:position w:val="0"/>
        </w:rPr>
        <w:t>Çe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left="3667" w:right="-20"/>
        <w:jc w:val="left"/>
        <w:tabs>
          <w:tab w:pos="4260" w:val="left"/>
          <w:tab w:pos="4760" w:val="left"/>
          <w:tab w:pos="5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38"/>
          <w:position w:val="-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38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38"/>
          <w:position w:val="-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7"/>
        </w:rPr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52"/>
          <w:position w:val="-7"/>
        </w:rPr>
        <w:t>1</w:t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0"/>
        </w:rPr>
        <w:t>10:50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172" w:right="-20"/>
        <w:jc w:val="left"/>
        <w:tabs>
          <w:tab w:pos="1800" w:val="left"/>
          <w:tab w:pos="4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ıKiracı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11" w:lineRule="exact"/>
        <w:ind w:left="18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59"/>
          <w:position w:val="-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6"/>
          <w:w w:val="15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ARIKBOÖA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1779" w:right="3276"/>
        <w:jc w:val="center"/>
        <w:tabs>
          <w:tab w:pos="392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161"/>
          <w:position w:val="0"/>
        </w:rPr>
        <w:t>ı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61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61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6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10:20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1"/>
        </w:rPr>
        <w:t>10:25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158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0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77" w:right="-20"/>
        <w:jc w:val="left"/>
        <w:tabs>
          <w:tab w:pos="3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3898" w:right="549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3891" w:right="512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860" w:bottom="0" w:left="100" w:right="160"/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65" w:lineRule="exact"/>
        <w:ind w:left="158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83838"/>
          <w:spacing w:val="0"/>
          <w:w w:val="209"/>
          <w:position w:val="-2"/>
        </w:rPr>
        <w:t>r-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17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2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-6"/>
          <w:w w:val="18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9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ıncı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5" w:right="-73"/>
        <w:jc w:val="left"/>
        <w:tabs>
          <w:tab w:pos="1460" w:val="left"/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00" w:right="160"/>
          <w:cols w:num="3" w:equalWidth="0">
            <w:col w:w="1345" w:space="474"/>
            <w:col w:w="4268" w:space="751"/>
            <w:col w:w="4822"/>
          </w:cols>
        </w:sectPr>
      </w:pPr>
      <w:rPr/>
    </w:p>
    <w:p>
      <w:pPr>
        <w:spacing w:before="25" w:after="0" w:line="240" w:lineRule="auto"/>
        <w:ind w:left="158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</w:rPr>
        <w:t>Pitmişse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8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8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77" w:right="4449" w:firstLine="-19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p1ayı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3886" w:right="489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88" w:lineRule="exact"/>
        <w:ind w:left="218" w:right="-20"/>
        <w:jc w:val="left"/>
        <w:tabs>
          <w:tab w:pos="2640" w:val="left"/>
          <w:tab w:pos="3920" w:val="left"/>
          <w:tab w:pos="582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6"/>
          <w:position w:val="-3"/>
        </w:rPr>
        <w:t>öndüıme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12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left="3872" w:right="4100"/>
        <w:jc w:val="center"/>
        <w:tabs>
          <w:tab w:pos="5780" w:val="left"/>
          <w:tab w:pos="73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4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4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18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telefo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direği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telefo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mandalina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kavmima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2" w:lineRule="auto"/>
        <w:ind w:left="216" w:right="4462" w:firstLine="1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4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görmüştür.Meydana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2000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55" w:lineRule="auto"/>
        <w:ind w:left="177" w:right="61" w:firstLine="180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arazi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69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düşüıiile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tutuşturu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telefo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direğine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ağaçlara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77" w:right="-20"/>
        <w:jc w:val="left"/>
        <w:tabs>
          <w:tab w:pos="180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9"/>
        </w:rPr>
        <w:t>_!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6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8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7" w:lineRule="auto"/>
        <w:ind w:left="177" w:right="9803" w:firstLine="12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7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7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3"/>
          <w:w w:val="2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5"/>
          <w:w w:val="10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0"/>
          <w:w w:val="1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8"/>
        </w:rPr>
        <w:t>.</w:t>
      </w:r>
      <w:r>
        <w:rPr>
          <w:rFonts w:ascii="Arial" w:hAnsi="Arial" w:cs="Arial" w:eastAsia="Arial"/>
          <w:sz w:val="18"/>
          <w:szCs w:val="18"/>
          <w:color w:val="4D4D4D"/>
          <w:spacing w:val="-16"/>
          <w:w w:val="10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82" w:right="-20"/>
        <w:jc w:val="left"/>
        <w:tabs>
          <w:tab w:pos="1800" w:val="left"/>
          <w:tab w:pos="2640" w:val="left"/>
          <w:tab w:pos="5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</w:rPr>
        <w:t>Tari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07.0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8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0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0"/>
          <w:position w:val="1"/>
        </w:rPr>
        <w:t>11:05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24" w:lineRule="exact"/>
        <w:ind w:left="277" w:right="-20"/>
        <w:jc w:val="left"/>
        <w:tabs>
          <w:tab w:pos="960" w:val="left"/>
          <w:tab w:pos="3220" w:val="left"/>
          <w:tab w:pos="8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Gıub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00" w:right="160"/>
        </w:sectPr>
      </w:pPr>
      <w:rPr/>
    </w:p>
    <w:p>
      <w:pPr>
        <w:spacing w:before="35" w:after="0" w:line="272" w:lineRule="exact"/>
        <w:ind w:left="1972" w:right="-79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114"/>
          <w:position w:val="-3"/>
        </w:rPr>
        <w:t>Gitmiş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115"/>
          <w:position w:val="-3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1" w:lineRule="exact"/>
        <w:ind w:right="33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183" w:lineRule="exact"/>
        <w:ind w:right="-20"/>
        <w:jc w:val="left"/>
        <w:tabs>
          <w:tab w:pos="7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69"/>
          <w:b/>
          <w:bCs/>
          <w:position w:val="-12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2"/>
          <w:w w:val="69"/>
          <w:b/>
          <w:bCs/>
          <w:position w:val="-12"/>
        </w:rPr>
        <w:t> </w:t>
      </w:r>
      <w:r>
        <w:rPr>
          <w:rFonts w:ascii="Arial" w:hAnsi="Arial" w:cs="Arial" w:eastAsia="Arial"/>
          <w:sz w:val="25"/>
          <w:szCs w:val="25"/>
          <w:color w:val="BCBCBC"/>
          <w:spacing w:val="-6"/>
          <w:w w:val="84"/>
          <w:b/>
          <w:bCs/>
          <w:position w:val="-12"/>
        </w:rPr>
        <w:t>·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49"/>
          <w:b/>
          <w:bCs/>
          <w:position w:val="-12"/>
        </w:rPr>
        <w:t>MaYıs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b/>
          <w:bCs/>
          <w:position w:val="-12"/>
        </w:rPr>
        <w:tab/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b/>
          <w:bCs/>
          <w:position w:val="-12"/>
        </w:rPr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61"/>
          <w:b/>
          <w:bCs/>
          <w:position w:val="-12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00" w:right="160"/>
          <w:cols w:num="2" w:equalWidth="0">
            <w:col w:w="5984" w:space="2473"/>
            <w:col w:w="3203"/>
          </w:cols>
        </w:sectPr>
      </w:pPr>
      <w:rPr/>
    </w:p>
    <w:p>
      <w:pPr>
        <w:spacing w:before="0" w:after="0" w:line="554" w:lineRule="exact"/>
        <w:ind w:left="2001" w:right="-20"/>
        <w:jc w:val="left"/>
        <w:tabs>
          <w:tab w:pos="358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67"/>
          <w:szCs w:val="67"/>
          <w:color w:val="4D4D4D"/>
          <w:w w:val="37"/>
          <w:i/>
          <w:position w:val="-10"/>
        </w:rPr>
        <w:t>,'</w:t>
      </w:r>
      <w:r>
        <w:rPr>
          <w:rFonts w:ascii="Arial" w:hAnsi="Arial" w:cs="Arial" w:eastAsia="Arial"/>
          <w:sz w:val="67"/>
          <w:szCs w:val="67"/>
          <w:color w:val="4D4D4D"/>
          <w:w w:val="38"/>
          <w:i/>
          <w:position w:val="-10"/>
        </w:rPr>
        <w:t>l</w:t>
      </w:r>
      <w:r>
        <w:rPr>
          <w:rFonts w:ascii="Arial" w:hAnsi="Arial" w:cs="Arial" w:eastAsia="Arial"/>
          <w:sz w:val="67"/>
          <w:szCs w:val="67"/>
          <w:color w:val="4D4D4D"/>
          <w:spacing w:val="-139"/>
          <w:w w:val="100"/>
          <w:i/>
          <w:position w:val="-10"/>
        </w:rPr>
        <w:t> </w:t>
      </w:r>
      <w:r>
        <w:rPr>
          <w:rFonts w:ascii="Arial" w:hAnsi="Arial" w:cs="Arial" w:eastAsia="Arial"/>
          <w:sz w:val="67"/>
          <w:szCs w:val="67"/>
          <w:color w:val="959595"/>
          <w:spacing w:val="-33"/>
          <w:w w:val="172"/>
          <w:i/>
          <w:position w:val="-10"/>
        </w:rPr>
        <w:t>;</w:t>
      </w:r>
      <w:r>
        <w:rPr>
          <w:rFonts w:ascii="Arial" w:hAnsi="Arial" w:cs="Arial" w:eastAsia="Arial"/>
          <w:sz w:val="67"/>
          <w:szCs w:val="67"/>
          <w:color w:val="707070"/>
          <w:spacing w:val="0"/>
          <w:w w:val="58"/>
          <w:i/>
          <w:position w:val="-10"/>
        </w:rPr>
        <w:t>';ij</w:t>
      </w:r>
      <w:r>
        <w:rPr>
          <w:rFonts w:ascii="Arial" w:hAnsi="Arial" w:cs="Arial" w:eastAsia="Arial"/>
          <w:sz w:val="67"/>
          <w:szCs w:val="67"/>
          <w:color w:val="707070"/>
          <w:spacing w:val="-144"/>
          <w:w w:val="58"/>
          <w:i/>
          <w:position w:val="-10"/>
        </w:rPr>
        <w:t>.</w:t>
      </w:r>
      <w:r>
        <w:rPr>
          <w:rFonts w:ascii="Arial" w:hAnsi="Arial" w:cs="Arial" w:eastAsia="Arial"/>
          <w:sz w:val="67"/>
          <w:szCs w:val="67"/>
          <w:color w:val="959595"/>
          <w:spacing w:val="0"/>
          <w:w w:val="99"/>
          <w:position w:val="-10"/>
        </w:rPr>
        <w:t>'</w:t>
      </w:r>
      <w:r>
        <w:rPr>
          <w:rFonts w:ascii="Arial" w:hAnsi="Arial" w:cs="Arial" w:eastAsia="Arial"/>
          <w:sz w:val="67"/>
          <w:szCs w:val="67"/>
          <w:color w:val="959595"/>
          <w:spacing w:val="-10"/>
          <w:w w:val="100"/>
          <w:position w:val="-10"/>
        </w:rPr>
        <w:t> </w:t>
      </w:r>
      <w:r>
        <w:rPr>
          <w:rFonts w:ascii="Arial" w:hAnsi="Arial" w:cs="Arial" w:eastAsia="Arial"/>
          <w:sz w:val="67"/>
          <w:szCs w:val="67"/>
          <w:color w:val="A7A8A8"/>
          <w:spacing w:val="0"/>
          <w:w w:val="28"/>
          <w:position w:val="-10"/>
        </w:rPr>
        <w:t>.</w:t>
      </w:r>
      <w:r>
        <w:rPr>
          <w:rFonts w:ascii="Arial" w:hAnsi="Arial" w:cs="Arial" w:eastAsia="Arial"/>
          <w:sz w:val="67"/>
          <w:szCs w:val="67"/>
          <w:color w:val="A7A8A8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67"/>
          <w:szCs w:val="67"/>
          <w:color w:val="A7A8A8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3"/>
          <w:szCs w:val="23"/>
          <w:color w:val="A7A8A8"/>
          <w:spacing w:val="0"/>
          <w:w w:val="69"/>
          <w:position w:val="-10"/>
        </w:rPr>
        <w:t>J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6" w:lineRule="atLeast"/>
        <w:ind w:left="2058" w:right="-157"/>
        <w:jc w:val="left"/>
        <w:tabs>
          <w:tab w:pos="828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</w:rPr>
        <w:t>3.</w:t>
      </w:r>
      <w:r>
        <w:rPr>
          <w:rFonts w:ascii="Arial" w:hAnsi="Arial" w:cs="Arial" w:eastAsia="Arial"/>
          <w:sz w:val="21"/>
          <w:szCs w:val="21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78"/>
          <w:szCs w:val="78"/>
          <w:color w:val="52577E"/>
          <w:spacing w:val="0"/>
          <w:w w:val="100"/>
          <w:i/>
        </w:rPr>
        <w:t>tf</w:t>
      </w:r>
      <w:r>
        <w:rPr>
          <w:rFonts w:ascii="Times New Roman" w:hAnsi="Times New Roman" w:cs="Times New Roman" w:eastAsia="Times New Roman"/>
          <w:sz w:val="78"/>
          <w:szCs w:val="78"/>
          <w:color w:val="52577E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78"/>
          <w:szCs w:val="78"/>
          <w:color w:val="343F8C"/>
          <w:spacing w:val="42"/>
          <w:w w:val="102"/>
          <w:i/>
        </w:rPr>
        <w:t>·</w:t>
      </w:r>
      <w:r>
        <w:rPr>
          <w:rFonts w:ascii="Times New Roman" w:hAnsi="Times New Roman" w:cs="Times New Roman" w:eastAsia="Times New Roman"/>
          <w:sz w:val="78"/>
          <w:szCs w:val="78"/>
          <w:color w:val="52577E"/>
          <w:spacing w:val="-227"/>
          <w:w w:val="24"/>
          <w:i/>
        </w:rPr>
        <w:t>J</w:t>
      </w:r>
      <w:r>
        <w:rPr>
          <w:rFonts w:ascii="Times New Roman" w:hAnsi="Times New Roman" w:cs="Times New Roman" w:eastAsia="Times New Roman"/>
          <w:sz w:val="78"/>
          <w:szCs w:val="78"/>
          <w:color w:val="A7A8A8"/>
          <w:spacing w:val="0"/>
          <w:w w:val="30"/>
          <w:i/>
        </w:rPr>
        <w:t>·'"'</w:t>
      </w:r>
      <w:r>
        <w:rPr>
          <w:rFonts w:ascii="Times New Roman" w:hAnsi="Times New Roman" w:cs="Times New Roman" w:eastAsia="Times New Roman"/>
          <w:sz w:val="78"/>
          <w:szCs w:val="78"/>
          <w:color w:val="A7A8A8"/>
          <w:spacing w:val="-96"/>
          <w:w w:val="100"/>
          <w:i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</w:rPr>
        <w:t>i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</w:rPr>
        <w:t>\m.rl</w:t>
      </w:r>
      <w:r>
        <w:rPr>
          <w:rFonts w:ascii="Arial" w:hAnsi="Arial" w:cs="Arial" w:eastAsia="Arial"/>
          <w:sz w:val="21"/>
          <w:szCs w:val="21"/>
          <w:color w:val="383838"/>
          <w:spacing w:val="-4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</w:rPr>
      </w:r>
      <w:r>
        <w:rPr>
          <w:rFonts w:ascii="Arial" w:hAnsi="Arial" w:cs="Arial" w:eastAsia="Arial"/>
          <w:sz w:val="45"/>
          <w:szCs w:val="45"/>
          <w:color w:val="A7A8A8"/>
          <w:spacing w:val="0"/>
          <w:w w:val="53"/>
          <w:position w:val="-3"/>
        </w:rPr>
        <w:t>·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4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95" w:lineRule="atLeast"/>
        <w:ind w:left="67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959595"/>
          <w:w w:val="50"/>
          <w:i/>
        </w:rPr>
        <w:t>:&lt;</w:t>
      </w:r>
      <w:r>
        <w:rPr>
          <w:rFonts w:ascii="Arial" w:hAnsi="Arial" w:cs="Arial" w:eastAsia="Arial"/>
          <w:sz w:val="15"/>
          <w:szCs w:val="15"/>
          <w:color w:val="959595"/>
          <w:spacing w:val="4"/>
          <w:w w:val="50"/>
          <w:i/>
        </w:rPr>
        <w:t>;</w:t>
      </w:r>
      <w:r>
        <w:rPr>
          <w:rFonts w:ascii="Arial" w:hAnsi="Arial" w:cs="Arial" w:eastAsia="Arial"/>
          <w:sz w:val="15"/>
          <w:szCs w:val="15"/>
          <w:color w:val="959595"/>
          <w:spacing w:val="0"/>
          <w:w w:val="56"/>
          <w:i/>
        </w:rPr>
        <w:t>..</w:t>
      </w:r>
      <w:r>
        <w:rPr>
          <w:rFonts w:ascii="Arial" w:hAnsi="Arial" w:cs="Arial" w:eastAsia="Arial"/>
          <w:sz w:val="15"/>
          <w:szCs w:val="15"/>
          <w:color w:val="959595"/>
          <w:spacing w:val="6"/>
          <w:w w:val="56"/>
          <w:i/>
        </w:rPr>
        <w:t>.</w:t>
      </w:r>
      <w:r>
        <w:rPr>
          <w:rFonts w:ascii="Arial" w:hAnsi="Arial" w:cs="Arial" w:eastAsia="Arial"/>
          <w:sz w:val="15"/>
          <w:szCs w:val="15"/>
          <w:color w:val="BCBCBC"/>
          <w:spacing w:val="0"/>
          <w:w w:val="87"/>
          <w:i/>
        </w:rPr>
        <w:t>(</w:t>
      </w:r>
      <w:r>
        <w:rPr>
          <w:rFonts w:ascii="Arial" w:hAnsi="Arial" w:cs="Arial" w:eastAsia="Arial"/>
          <w:sz w:val="15"/>
          <w:szCs w:val="15"/>
          <w:color w:val="BCBCBC"/>
          <w:spacing w:val="0"/>
          <w:w w:val="100"/>
          <w:i/>
        </w:rPr>
        <w:t> </w:t>
      </w:r>
      <w:r>
        <w:rPr>
          <w:rFonts w:ascii="Arial" w:hAnsi="Arial" w:cs="Arial" w:eastAsia="Arial"/>
          <w:sz w:val="15"/>
          <w:szCs w:val="15"/>
          <w:color w:val="BCBCBC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E8082"/>
          <w:spacing w:val="-105"/>
          <w:w w:val="170"/>
          <w:i/>
          <w:position w:val="1"/>
        </w:rPr>
        <w:t>(</w:t>
      </w:r>
      <w:r>
        <w:rPr>
          <w:rFonts w:ascii="Times New Roman" w:hAnsi="Times New Roman" w:cs="Times New Roman" w:eastAsia="Times New Roman"/>
          <w:sz w:val="10"/>
          <w:szCs w:val="10"/>
          <w:color w:val="707070"/>
          <w:spacing w:val="0"/>
          <w:w w:val="185"/>
          <w:b/>
          <w:bCs/>
          <w:i/>
          <w:position w:val="0"/>
        </w:rPr>
        <w:t>ğ</w:t>
      </w:r>
      <w:r>
        <w:rPr>
          <w:rFonts w:ascii="Times New Roman" w:hAnsi="Times New Roman" w:cs="Times New Roman" w:eastAsia="Times New Roman"/>
          <w:sz w:val="10"/>
          <w:szCs w:val="10"/>
          <w:color w:val="707070"/>
          <w:spacing w:val="-16"/>
          <w:w w:val="100"/>
          <w:b/>
          <w:bCs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7A8A8"/>
          <w:spacing w:val="0"/>
          <w:w w:val="115"/>
          <w:b/>
          <w:bCs/>
          <w:i/>
          <w:position w:val="0"/>
        </w:rPr>
        <w:t>...</w:t>
      </w:r>
      <w:r>
        <w:rPr>
          <w:rFonts w:ascii="Times New Roman" w:hAnsi="Times New Roman" w:cs="Times New Roman" w:eastAsia="Times New Roman"/>
          <w:sz w:val="10"/>
          <w:szCs w:val="10"/>
          <w:color w:val="A7A8A8"/>
          <w:spacing w:val="-17"/>
          <w:w w:val="115"/>
          <w:b/>
          <w:bCs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7A8A8"/>
          <w:spacing w:val="-8"/>
          <w:w w:val="168"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E8082"/>
          <w:spacing w:val="-5"/>
          <w:w w:val="81"/>
          <w:position w:val="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A7A8A8"/>
          <w:spacing w:val="0"/>
          <w:w w:val="155"/>
          <w:position w:val="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00" w:right="160"/>
          <w:cols w:num="2" w:equalWidth="0">
            <w:col w:w="8374" w:space="297"/>
            <w:col w:w="2989"/>
          </w:cols>
        </w:sectPr>
      </w:pPr>
      <w:rPr/>
    </w:p>
    <w:p>
      <w:pPr>
        <w:spacing w:before="0" w:after="0" w:line="501" w:lineRule="atLeast"/>
        <w:ind w:left="19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10" w:lineRule="atLeast"/>
        <w:ind w:right="-20"/>
        <w:jc w:val="left"/>
        <w:tabs>
          <w:tab w:pos="580" w:val="left"/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959595"/>
          <w:spacing w:val="0"/>
          <w:w w:val="100"/>
          <w:position w:val="6"/>
        </w:rPr>
        <w:t>itfai</w:t>
      </w:r>
      <w:r>
        <w:rPr>
          <w:rFonts w:ascii="Times New Roman" w:hAnsi="Times New Roman" w:cs="Times New Roman" w:eastAsia="Times New Roman"/>
          <w:sz w:val="24"/>
          <w:szCs w:val="24"/>
          <w:color w:val="959595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959595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2"/>
          <w:szCs w:val="22"/>
          <w:color w:val="52577E"/>
          <w:spacing w:val="0"/>
          <w:w w:val="143"/>
          <w:position w:val="6"/>
        </w:rPr>
        <w:t>f!if!</w:t>
      </w:r>
      <w:r>
        <w:rPr>
          <w:rFonts w:ascii="Times New Roman" w:hAnsi="Times New Roman" w:cs="Times New Roman" w:eastAsia="Times New Roman"/>
          <w:sz w:val="22"/>
          <w:szCs w:val="22"/>
          <w:color w:val="52577E"/>
          <w:spacing w:val="3"/>
          <w:w w:val="143"/>
          <w:position w:val="6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7E8082"/>
          <w:spacing w:val="0"/>
          <w:w w:val="102"/>
          <w:position w:val="6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7E8082"/>
          <w:spacing w:val="-2"/>
          <w:w w:val="102"/>
          <w:position w:val="6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A7A8A8"/>
          <w:spacing w:val="0"/>
          <w:w w:val="99"/>
          <w:position w:val="6"/>
        </w:rPr>
        <w:t>\ge</w:t>
      </w:r>
      <w:r>
        <w:rPr>
          <w:rFonts w:ascii="Times New Roman" w:hAnsi="Times New Roman" w:cs="Times New Roman" w:eastAsia="Times New Roman"/>
          <w:sz w:val="22"/>
          <w:szCs w:val="22"/>
          <w:color w:val="A7A8A8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A7A8A8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itfai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A7A8A8"/>
          <w:spacing w:val="-25"/>
          <w:w w:val="9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7"/>
          <w:w w:val="106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A7A8A8"/>
          <w:spacing w:val="0"/>
          <w:w w:val="69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A7A8A8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J3irim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00" w:right="160"/>
          <w:cols w:num="2" w:equalWidth="0">
            <w:col w:w="849" w:space="1314"/>
            <w:col w:w="9497"/>
          </w:cols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12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ARIKBOÖA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right="-20"/>
        <w:jc w:val="left"/>
        <w:tabs>
          <w:tab w:pos="1280" w:val="left"/>
          <w:tab w:pos="4700" w:val="left"/>
        </w:tabs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Arial" w:hAnsi="Arial" w:cs="Arial" w:eastAsia="Arial"/>
          <w:sz w:val="34"/>
          <w:szCs w:val="34"/>
          <w:color w:val="52577E"/>
          <w:w w:val="99"/>
          <w:i/>
          <w:position w:val="-3"/>
        </w:rPr>
      </w:r>
      <w:r>
        <w:rPr>
          <w:rFonts w:ascii="Arial" w:hAnsi="Arial" w:cs="Arial" w:eastAsia="Arial"/>
          <w:sz w:val="34"/>
          <w:szCs w:val="34"/>
          <w:color w:val="52577E"/>
          <w:w w:val="99"/>
          <w:i/>
          <w:strike/>
          <w:position w:val="-3"/>
        </w:rPr>
        <w:t> </w:t>
      </w:r>
      <w:r>
        <w:rPr>
          <w:rFonts w:ascii="Arial" w:hAnsi="Arial" w:cs="Arial" w:eastAsia="Arial"/>
          <w:sz w:val="34"/>
          <w:szCs w:val="34"/>
          <w:color w:val="52577E"/>
          <w:w w:val="100"/>
          <w:i/>
          <w:strike/>
          <w:position w:val="-3"/>
        </w:rPr>
        <w:tab/>
      </w:r>
      <w:r>
        <w:rPr>
          <w:rFonts w:ascii="Arial" w:hAnsi="Arial" w:cs="Arial" w:eastAsia="Arial"/>
          <w:sz w:val="34"/>
          <w:szCs w:val="34"/>
          <w:color w:val="52577E"/>
          <w:w w:val="100"/>
          <w:i/>
          <w:strike/>
          <w:position w:val="-3"/>
        </w:rPr>
      </w:r>
      <w:r>
        <w:rPr>
          <w:rFonts w:ascii="Arial" w:hAnsi="Arial" w:cs="Arial" w:eastAsia="Arial"/>
          <w:sz w:val="34"/>
          <w:szCs w:val="34"/>
          <w:color w:val="52577E"/>
          <w:w w:val="30"/>
          <w:i/>
          <w:strike/>
          <w:position w:val="-3"/>
        </w:rPr>
        <w:t>1</w:t>
      </w:r>
      <w:r>
        <w:rPr>
          <w:rFonts w:ascii="Arial" w:hAnsi="Arial" w:cs="Arial" w:eastAsia="Arial"/>
          <w:sz w:val="34"/>
          <w:szCs w:val="34"/>
          <w:color w:val="52577E"/>
          <w:w w:val="30"/>
          <w:i/>
          <w:strike/>
          <w:position w:val="-3"/>
        </w:rPr>
      </w:r>
      <w:r>
        <w:rPr>
          <w:rFonts w:ascii="Arial" w:hAnsi="Arial" w:cs="Arial" w:eastAsia="Arial"/>
          <w:sz w:val="34"/>
          <w:szCs w:val="34"/>
          <w:color w:val="52577E"/>
          <w:spacing w:val="-50"/>
          <w:w w:val="99"/>
          <w:i/>
          <w:strike/>
          <w:position w:val="-3"/>
        </w:rPr>
        <w:t> </w:t>
      </w:r>
      <w:r>
        <w:rPr>
          <w:rFonts w:ascii="Arial" w:hAnsi="Arial" w:cs="Arial" w:eastAsia="Arial"/>
          <w:sz w:val="34"/>
          <w:szCs w:val="34"/>
          <w:color w:val="52577E"/>
          <w:spacing w:val="-50"/>
          <w:w w:val="99"/>
          <w:i/>
          <w:strike/>
          <w:position w:val="-3"/>
        </w:rPr>
      </w:r>
      <w:r>
        <w:rPr>
          <w:rFonts w:ascii="Arial" w:hAnsi="Arial" w:cs="Arial" w:eastAsia="Arial"/>
          <w:sz w:val="34"/>
          <w:szCs w:val="34"/>
          <w:color w:val="52577E"/>
          <w:spacing w:val="-50"/>
          <w:w w:val="99"/>
          <w:i/>
          <w:strike/>
          <w:position w:val="-3"/>
        </w:rPr>
      </w:r>
      <w:r>
        <w:rPr>
          <w:rFonts w:ascii="Arial" w:hAnsi="Arial" w:cs="Arial" w:eastAsia="Arial"/>
          <w:sz w:val="34"/>
          <w:szCs w:val="34"/>
          <w:color w:val="5D5D5D"/>
          <w:spacing w:val="0"/>
          <w:w w:val="105"/>
          <w:i/>
          <w:strike/>
          <w:position w:val="-3"/>
        </w:rPr>
        <w:t>k</w:t>
      </w:r>
      <w:r>
        <w:rPr>
          <w:rFonts w:ascii="Arial" w:hAnsi="Arial" w:cs="Arial" w:eastAsia="Arial"/>
          <w:sz w:val="34"/>
          <w:szCs w:val="34"/>
          <w:color w:val="5D5D5D"/>
          <w:spacing w:val="0"/>
          <w:w w:val="105"/>
          <w:i/>
          <w:strike/>
          <w:position w:val="-3"/>
        </w:rPr>
      </w:r>
      <w:r>
        <w:rPr>
          <w:rFonts w:ascii="Arial" w:hAnsi="Arial" w:cs="Arial" w:eastAsia="Arial"/>
          <w:sz w:val="34"/>
          <w:szCs w:val="34"/>
          <w:color w:val="5D5D5D"/>
          <w:spacing w:val="0"/>
          <w:w w:val="99"/>
          <w:i/>
          <w:strike/>
          <w:position w:val="-3"/>
        </w:rPr>
        <w:t> </w:t>
      </w:r>
      <w:r>
        <w:rPr>
          <w:rFonts w:ascii="Arial" w:hAnsi="Arial" w:cs="Arial" w:eastAsia="Arial"/>
          <w:sz w:val="34"/>
          <w:szCs w:val="34"/>
          <w:color w:val="5D5D5D"/>
          <w:spacing w:val="0"/>
          <w:w w:val="100"/>
          <w:i/>
          <w:strike/>
          <w:position w:val="-3"/>
        </w:rPr>
        <w:tab/>
      </w:r>
      <w:r>
        <w:rPr>
          <w:rFonts w:ascii="Arial" w:hAnsi="Arial" w:cs="Arial" w:eastAsia="Arial"/>
          <w:sz w:val="34"/>
          <w:szCs w:val="34"/>
          <w:color w:val="5D5D5D"/>
          <w:spacing w:val="0"/>
          <w:w w:val="100"/>
          <w:i/>
          <w:strike/>
          <w:position w:val="-3"/>
        </w:rPr>
      </w:r>
      <w:r>
        <w:rPr>
          <w:rFonts w:ascii="Arial" w:hAnsi="Arial" w:cs="Arial" w:eastAsia="Arial"/>
          <w:sz w:val="34"/>
          <w:szCs w:val="34"/>
          <w:color w:val="5D5D5D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left="1160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15"/>
          <w:szCs w:val="15"/>
          <w:color w:val="5D5D5D"/>
          <w:spacing w:val="0"/>
          <w:w w:val="178"/>
          <w:b/>
          <w:bCs/>
          <w:position w:val="-5"/>
        </w:rPr>
        <w:t>R</w:t>
      </w:r>
      <w:r>
        <w:rPr>
          <w:rFonts w:ascii="Arial" w:hAnsi="Arial" w:cs="Arial" w:eastAsia="Arial"/>
          <w:sz w:val="15"/>
          <w:szCs w:val="15"/>
          <w:color w:val="5D5D5D"/>
          <w:spacing w:val="63"/>
          <w:w w:val="178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82"/>
          <w:position w:val="-5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-6"/>
          <w:w w:val="82"/>
          <w:position w:val="-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D"/>
          <w:spacing w:val="0"/>
          <w:w w:val="82"/>
          <w:position w:val="-5"/>
        </w:rPr>
        <w:t>ıı</w:t>
      </w:r>
      <w:r>
        <w:rPr>
          <w:rFonts w:ascii="Times New Roman" w:hAnsi="Times New Roman" w:cs="Times New Roman" w:eastAsia="Times New Roman"/>
          <w:sz w:val="16"/>
          <w:szCs w:val="16"/>
          <w:color w:val="5D5D5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D5D5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6"/>
          <w:szCs w:val="16"/>
          <w:color w:val="A7A8A8"/>
          <w:spacing w:val="0"/>
          <w:w w:val="82"/>
          <w:position w:val="-5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A7A8A8"/>
          <w:spacing w:val="6"/>
          <w:w w:val="82"/>
          <w:position w:val="-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D5D5D"/>
          <w:spacing w:val="0"/>
          <w:w w:val="48"/>
          <w:position w:val="-5"/>
        </w:rPr>
        <w:t>•JJ</w:t>
      </w:r>
      <w:r>
        <w:rPr>
          <w:rFonts w:ascii="Times New Roman" w:hAnsi="Times New Roman" w:cs="Times New Roman" w:eastAsia="Times New Roman"/>
          <w:sz w:val="26"/>
          <w:szCs w:val="26"/>
          <w:color w:val="5D5D5D"/>
          <w:spacing w:val="-36"/>
          <w:w w:val="48"/>
          <w:position w:val="-5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7E8082"/>
          <w:spacing w:val="0"/>
          <w:w w:val="103"/>
          <w:position w:val="-5"/>
        </w:rPr>
        <w:t>:1.'4</w:t>
      </w:r>
      <w:r>
        <w:rPr>
          <w:rFonts w:ascii="Times New Roman" w:hAnsi="Times New Roman" w:cs="Times New Roman" w:eastAsia="Times New Roman"/>
          <w:sz w:val="26"/>
          <w:szCs w:val="26"/>
          <w:color w:val="7E8082"/>
          <w:spacing w:val="-14"/>
          <w:w w:val="104"/>
          <w:position w:val="-5"/>
        </w:rPr>
        <w:t>_</w:t>
      </w:r>
      <w:r>
        <w:rPr>
          <w:rFonts w:ascii="Times New Roman" w:hAnsi="Times New Roman" w:cs="Times New Roman" w:eastAsia="Times New Roman"/>
          <w:sz w:val="26"/>
          <w:szCs w:val="26"/>
          <w:color w:val="5D5D5D"/>
          <w:spacing w:val="0"/>
          <w:w w:val="71"/>
          <w:position w:val="-5"/>
        </w:rPr>
        <w:t>T1</w:t>
      </w:r>
      <w:r>
        <w:rPr>
          <w:rFonts w:ascii="Times New Roman" w:hAnsi="Times New Roman" w:cs="Times New Roman" w:eastAsia="Times New Roman"/>
          <w:sz w:val="26"/>
          <w:szCs w:val="26"/>
          <w:color w:val="5D5D5D"/>
          <w:spacing w:val="0"/>
          <w:w w:val="72"/>
          <w:position w:val="-5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00" w:right="160"/>
          <w:cols w:num="2" w:equalWidth="0">
            <w:col w:w="6081" w:space="723"/>
            <w:col w:w="4856"/>
          </w:cols>
        </w:sectPr>
      </w:pPr>
      <w:rPr/>
    </w:p>
    <w:p>
      <w:pPr>
        <w:spacing w:before="0" w:after="0" w:line="269" w:lineRule="exact"/>
        <w:ind w:right="1537"/>
        <w:jc w:val="right"/>
        <w:tabs>
          <w:tab w:pos="3380" w:val="left"/>
          <w:tab w:pos="418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05"/>
          <w:position w:val="2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6"/>
          <w:position w:val="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7"/>
          <w:w w:val="116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4"/>
          <w:szCs w:val="24"/>
          <w:color w:val="5D5D5D"/>
          <w:spacing w:val="0"/>
          <w:w w:val="74"/>
          <w:position w:val="-3"/>
        </w:rPr>
        <w:t>J3i</w:t>
      </w:r>
      <w:r>
        <w:rPr>
          <w:rFonts w:ascii="Times New Roman" w:hAnsi="Times New Roman" w:cs="Times New Roman" w:eastAsia="Times New Roman"/>
          <w:sz w:val="24"/>
          <w:szCs w:val="24"/>
          <w:color w:val="5D5D5D"/>
          <w:spacing w:val="1"/>
          <w:w w:val="74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D5D5D"/>
          <w:spacing w:val="0"/>
          <w:w w:val="74"/>
          <w:position w:val="-3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5D5D5D"/>
          <w:spacing w:val="-12"/>
          <w:w w:val="75"/>
          <w:position w:val="-3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7E8082"/>
          <w:spacing w:val="0"/>
          <w:w w:val="77"/>
          <w:position w:val="-3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color w:val="7E808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7E808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7E8082"/>
          <w:spacing w:val="-11"/>
          <w:w w:val="58"/>
          <w:i/>
          <w:position w:val="-3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BCBCBC"/>
          <w:spacing w:val="-26"/>
          <w:w w:val="115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E8082"/>
          <w:spacing w:val="0"/>
          <w:w w:val="74"/>
          <w:i/>
          <w:position w:val="-3"/>
        </w:rPr>
        <w:t>9</w:t>
      </w:r>
      <w:r>
        <w:rPr>
          <w:rFonts w:ascii="Times New Roman" w:hAnsi="Times New Roman" w:cs="Times New Roman" w:eastAsia="Times New Roman"/>
          <w:sz w:val="21"/>
          <w:szCs w:val="21"/>
          <w:color w:val="7E8082"/>
          <w:spacing w:val="5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8082"/>
          <w:spacing w:val="0"/>
          <w:w w:val="86"/>
          <w:i/>
          <w:position w:val="-3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7E8082"/>
          <w:spacing w:val="2"/>
          <w:w w:val="86"/>
          <w:i/>
          <w:position w:val="-3"/>
        </w:rPr>
        <w:t>;</w:t>
      </w:r>
      <w:r>
        <w:rPr>
          <w:rFonts w:ascii="Arial" w:hAnsi="Arial" w:cs="Arial" w:eastAsia="Arial"/>
          <w:sz w:val="30"/>
          <w:szCs w:val="30"/>
          <w:color w:val="7E8082"/>
          <w:spacing w:val="0"/>
          <w:w w:val="56"/>
          <w:i/>
          <w:position w:val="-3"/>
        </w:rPr>
        <w:t>i</w:t>
      </w:r>
      <w:r>
        <w:rPr>
          <w:rFonts w:ascii="Arial" w:hAnsi="Arial" w:cs="Arial" w:eastAsia="Arial"/>
          <w:sz w:val="30"/>
          <w:szCs w:val="30"/>
          <w:color w:val="7E8082"/>
          <w:spacing w:val="0"/>
          <w:w w:val="55"/>
          <w:i/>
          <w:position w:val="-3"/>
        </w:rPr>
        <w:t>\'</w:t>
      </w:r>
      <w:r>
        <w:rPr>
          <w:rFonts w:ascii="Arial" w:hAnsi="Arial" w:cs="Arial" w:eastAsia="Arial"/>
          <w:sz w:val="30"/>
          <w:szCs w:val="30"/>
          <w:color w:val="7E8082"/>
          <w:spacing w:val="11"/>
          <w:w w:val="55"/>
          <w:i/>
          <w:position w:val="-3"/>
        </w:rPr>
        <w:t>&amp;</w:t>
      </w:r>
      <w:r>
        <w:rPr>
          <w:rFonts w:ascii="Arial" w:hAnsi="Arial" w:cs="Arial" w:eastAsia="Arial"/>
          <w:sz w:val="30"/>
          <w:szCs w:val="30"/>
          <w:color w:val="BCBCBC"/>
          <w:spacing w:val="-8"/>
          <w:w w:val="65"/>
          <w:i/>
          <w:position w:val="-3"/>
        </w:rPr>
        <w:t>.</w:t>
      </w:r>
      <w:r>
        <w:rPr>
          <w:rFonts w:ascii="Arial" w:hAnsi="Arial" w:cs="Arial" w:eastAsia="Arial"/>
          <w:sz w:val="30"/>
          <w:szCs w:val="30"/>
          <w:color w:val="BCBCBC"/>
          <w:spacing w:val="-48"/>
          <w:w w:val="142"/>
          <w:position w:val="-3"/>
        </w:rPr>
        <w:t>.</w:t>
      </w:r>
      <w:r>
        <w:rPr>
          <w:rFonts w:ascii="Arial" w:hAnsi="Arial" w:cs="Arial" w:eastAsia="Arial"/>
          <w:sz w:val="30"/>
          <w:szCs w:val="30"/>
          <w:color w:val="4D4D4D"/>
          <w:spacing w:val="-1"/>
          <w:w w:val="71"/>
          <w:position w:val="-3"/>
        </w:rPr>
        <w:t>•</w:t>
      </w:r>
      <w:r>
        <w:rPr>
          <w:rFonts w:ascii="Arial" w:hAnsi="Arial" w:cs="Arial" w:eastAsia="Arial"/>
          <w:sz w:val="30"/>
          <w:szCs w:val="30"/>
          <w:color w:val="707070"/>
          <w:spacing w:val="-27"/>
          <w:w w:val="110"/>
          <w:position w:val="-3"/>
        </w:rPr>
        <w:t>'</w:t>
      </w:r>
      <w:r>
        <w:rPr>
          <w:rFonts w:ascii="Arial" w:hAnsi="Arial" w:cs="Arial" w:eastAsia="Arial"/>
          <w:sz w:val="30"/>
          <w:szCs w:val="30"/>
          <w:color w:val="4D4D4D"/>
          <w:spacing w:val="0"/>
          <w:w w:val="79"/>
          <w:position w:val="-3"/>
        </w:rPr>
        <w:t>'</w:t>
      </w:r>
      <w:r>
        <w:rPr>
          <w:rFonts w:ascii="Arial" w:hAnsi="Arial" w:cs="Arial" w:eastAsia="Arial"/>
          <w:sz w:val="30"/>
          <w:szCs w:val="30"/>
          <w:color w:val="4D4D4D"/>
          <w:spacing w:val="-42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959595"/>
          <w:spacing w:val="-15"/>
          <w:w w:val="86"/>
          <w:position w:val="-3"/>
        </w:rPr>
        <w:t>.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52"/>
          <w:position w:val="-3"/>
        </w:rPr>
        <w:t>Y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right="1603"/>
        <w:jc w:val="right"/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8.792297pt;margin-top:8.018016pt;width:3.88908pt;height:13pt;mso-position-horizontal-relative:page;mso-position-vertical-relative:paragraph;z-index:-15715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79"/>
                    <w:jc w:val="left"/>
                    <w:rPr>
                      <w:rFonts w:ascii="Arial" w:hAnsi="Arial" w:cs="Arial" w:eastAsia="Arial"/>
                      <w:sz w:val="26"/>
                      <w:szCs w:val="26"/>
                    </w:rPr>
                  </w:pPr>
                  <w:rPr/>
                  <w:r>
                    <w:rPr>
                      <w:rFonts w:ascii="Arial" w:hAnsi="Arial" w:cs="Arial" w:eastAsia="Arial"/>
                      <w:sz w:val="26"/>
                      <w:szCs w:val="26"/>
                      <w:color w:val="A7A8A8"/>
                      <w:spacing w:val="0"/>
                      <w:w w:val="53"/>
                    </w:rPr>
                    <w:t>..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4"/>
          <w:szCs w:val="24"/>
          <w:color w:val="4D4D4D"/>
          <w:w w:val="63"/>
          <w:position w:val="-4"/>
        </w:rPr>
        <w:t>O'd'a</w:t>
      </w:r>
      <w:r>
        <w:rPr>
          <w:rFonts w:ascii="Times New Roman" w:hAnsi="Times New Roman" w:cs="Times New Roman" w:eastAsia="Times New Roman"/>
          <w:sz w:val="24"/>
          <w:szCs w:val="24"/>
          <w:color w:val="707070"/>
          <w:w w:val="79"/>
          <w:position w:val="-4"/>
        </w:rPr>
        <w:t>ai</w:t>
      </w:r>
      <w:r>
        <w:rPr>
          <w:rFonts w:ascii="Times New Roman" w:hAnsi="Times New Roman" w:cs="Times New Roman" w:eastAsia="Times New Roman"/>
          <w:sz w:val="24"/>
          <w:szCs w:val="24"/>
          <w:color w:val="707070"/>
          <w:spacing w:val="-32"/>
          <w:w w:val="80"/>
          <w:position w:val="-4"/>
        </w:rPr>
        <w:t>9</w:t>
      </w:r>
      <w:r>
        <w:rPr>
          <w:rFonts w:ascii="Times New Roman" w:hAnsi="Times New Roman" w:cs="Times New Roman" w:eastAsia="Times New Roman"/>
          <w:sz w:val="24"/>
          <w:szCs w:val="24"/>
          <w:color w:val="A7A8A8"/>
          <w:spacing w:val="0"/>
          <w:w w:val="161"/>
          <w:position w:val="-4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A7A8A8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color w:val="A7A8A8"/>
          <w:spacing w:val="-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50"/>
          <w:position w:val="-4"/>
        </w:rPr>
        <w:t>J.,ı:i: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6"/>
          <w:w w:val="50"/>
          <w:position w:val="-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BCBCBC"/>
          <w:spacing w:val="0"/>
          <w:w w:val="50"/>
          <w:position w:val="-4"/>
        </w:rPr>
        <w:t>.··</w:t>
      </w:r>
      <w:r>
        <w:rPr>
          <w:rFonts w:ascii="Times New Roman" w:hAnsi="Times New Roman" w:cs="Times New Roman" w:eastAsia="Times New Roman"/>
          <w:sz w:val="17"/>
          <w:szCs w:val="17"/>
          <w:color w:val="BCBCBC"/>
          <w:spacing w:val="0"/>
          <w:w w:val="5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CBCBC"/>
          <w:spacing w:val="4"/>
          <w:w w:val="50"/>
          <w:position w:val="-4"/>
        </w:rPr>
        <w:t> </w:t>
      </w:r>
      <w:r>
        <w:rPr>
          <w:rFonts w:ascii="Arial" w:hAnsi="Arial" w:cs="Arial" w:eastAsia="Arial"/>
          <w:sz w:val="25"/>
          <w:szCs w:val="25"/>
          <w:color w:val="BCBCBC"/>
          <w:spacing w:val="11"/>
          <w:w w:val="75"/>
          <w:position w:val="-4"/>
        </w:rPr>
        <w:t>'</w:t>
      </w:r>
      <w:r>
        <w:rPr>
          <w:rFonts w:ascii="Arial" w:hAnsi="Arial" w:cs="Arial" w:eastAsia="Arial"/>
          <w:sz w:val="25"/>
          <w:szCs w:val="25"/>
          <w:color w:val="707070"/>
          <w:spacing w:val="0"/>
          <w:w w:val="82"/>
          <w:position w:val="-4"/>
        </w:rPr>
        <w:t>n{tfiftı</w:t>
      </w:r>
      <w:r>
        <w:rPr>
          <w:rFonts w:ascii="Arial" w:hAnsi="Arial" w:cs="Arial" w:eastAsia="Arial"/>
          <w:sz w:val="25"/>
          <w:szCs w:val="25"/>
          <w:color w:val="707070"/>
          <w:spacing w:val="-84"/>
          <w:w w:val="83"/>
          <w:position w:val="-4"/>
        </w:rPr>
        <w:t>4</w:t>
      </w:r>
      <w:r>
        <w:rPr>
          <w:rFonts w:ascii="Arial" w:hAnsi="Arial" w:cs="Arial" w:eastAsia="Arial"/>
          <w:sz w:val="25"/>
          <w:szCs w:val="25"/>
          <w:color w:val="959595"/>
          <w:spacing w:val="0"/>
          <w:w w:val="340"/>
          <w:position w:val="-4"/>
        </w:rPr>
        <w:t>;</w:t>
      </w:r>
      <w:r>
        <w:rPr>
          <w:rFonts w:ascii="Arial" w:hAnsi="Arial" w:cs="Arial" w:eastAsia="Arial"/>
          <w:sz w:val="25"/>
          <w:szCs w:val="25"/>
          <w:color w:val="959595"/>
          <w:spacing w:val="18"/>
          <w:w w:val="100"/>
          <w:position w:val="-4"/>
        </w:rPr>
        <w:t> </w:t>
      </w:r>
      <w:r>
        <w:rPr>
          <w:rFonts w:ascii="Arial" w:hAnsi="Arial" w:cs="Arial" w:eastAsia="Arial"/>
          <w:sz w:val="25"/>
          <w:szCs w:val="25"/>
          <w:color w:val="5D5D5D"/>
          <w:spacing w:val="0"/>
          <w:w w:val="54"/>
          <w:position w:val="-4"/>
        </w:rPr>
        <w:t>,.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760" w:bottom="280" w:left="100" w:right="160"/>
        </w:sectPr>
      </w:pPr>
      <w:rPr/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11.818051pt;margin-top:50.257225pt;width:571.086414pt;height:776.822595pt;mso-position-horizontal-relative:page;mso-position-vertical-relative:page;z-index:-15719" coordorigin="236,1005" coordsize="11422,15536">
            <v:group style="position:absolute;left:244;top:1024;width:774;height:2" coordorigin="244,1024" coordsize="774,2">
              <v:shape style="position:absolute;left:244;top:1024;width:774;height:2" coordorigin="244,1024" coordsize="774,0" path="m244,1024l1017,1024e" filled="f" stroked="t" strokeweight=".716246pt" strokecolor="#808080">
                <v:path arrowok="t"/>
              </v:shape>
            </v:group>
            <v:group style="position:absolute;left:260;top:1015;width:2;height:13162" coordorigin="260,1015" coordsize="2,13162">
              <v:shape style="position:absolute;left:260;top:1015;width:2;height:13162" coordorigin="260,1015" coordsize="0,13162" path="m260,14177l260,1015e" filled="f" stroked="t" strokeweight=".716246pt" strokecolor="#575757">
                <v:path arrowok="t"/>
              </v:shape>
            </v:group>
            <v:group style="position:absolute;left:960;top:1024;width:974;height:2" coordorigin="960,1024" coordsize="974,2">
              <v:shape style="position:absolute;left:960;top:1024;width:974;height:2" coordorigin="960,1024" coordsize="974,0" path="m960,1024l1934,1024e" filled="f" stroked="t" strokeweight=".477497pt" strokecolor="#575757">
                <v:path arrowok="t"/>
              </v:shape>
            </v:group>
            <v:group style="position:absolute;left:1898;top:1015;width:2;height:1350" coordorigin="1898,1015" coordsize="2,1350">
              <v:shape style="position:absolute;left:1898;top:1015;width:2;height:1350" coordorigin="1898,1015" coordsize="0,1350" path="m1898,2364l1898,1015e" filled="f" stroked="t" strokeweight=".954994pt" strokecolor="#838383">
                <v:path arrowok="t"/>
              </v:shape>
            </v:group>
            <v:group style="position:absolute;left:3046;top:1024;width:258;height:2" coordorigin="3046,1024" coordsize="258,2">
              <v:shape style="position:absolute;left:3046;top:1024;width:258;height:2" coordorigin="3046,1024" coordsize="258,0" path="m3046,1024l3304,1024e" filled="f" stroked="t" strokeweight=".477497pt" strokecolor="#484848">
                <v:path arrowok="t"/>
              </v:shape>
            </v:group>
            <v:group style="position:absolute;left:8232;top:1010;width:2;height:737" coordorigin="8232,1010" coordsize="2,737">
              <v:shape style="position:absolute;left:8232;top:1010;width:2;height:737" coordorigin="8232,1010" coordsize="0,737" path="m8232,1747l8232,1010e" filled="f" stroked="t" strokeweight=".477497pt" strokecolor="#2F2F2F">
                <v:path arrowok="t"/>
              </v:shape>
            </v:group>
            <v:group style="position:absolute;left:244;top:1022;width:11374;height:2" coordorigin="244,1022" coordsize="11374,2">
              <v:shape style="position:absolute;left:244;top:1022;width:11374;height:2" coordorigin="244,1022" coordsize="11374,0" path="m244,1022l11618,1022e" filled="f" stroked="t" strokeweight=".716246pt" strokecolor="#606060">
                <v:path arrowok="t"/>
              </v:shape>
            </v:group>
            <v:group style="position:absolute;left:8652;top:1024;width:334;height:2" coordorigin="8652,1024" coordsize="334,2">
              <v:shape style="position:absolute;left:8652;top:1024;width:334;height:2" coordorigin="8652,1024" coordsize="334,0" path="m8652,1024l8986,1024e" filled="f" stroked="t" strokeweight=".477497pt" strokecolor="#383838">
                <v:path arrowok="t"/>
              </v:shape>
            </v:group>
            <v:group style="position:absolute;left:11618;top:1015;width:2;height:2092" coordorigin="11618,1015" coordsize="2,2092">
              <v:shape style="position:absolute;left:11618;top:1015;width:2;height:2092" coordorigin="11618,1015" coordsize="0,2092" path="m11618,3106l11618,1015e" filled="f" stroked="t" strokeweight=".477497pt" strokecolor="#4B4B4B">
                <v:path arrowok="t"/>
              </v:shape>
            </v:group>
            <v:group style="position:absolute;left:248;top:1690;width:2;height:182" coordorigin="248,1690" coordsize="2,182">
              <v:shape style="position:absolute;left:248;top:1690;width:2;height:182" coordorigin="248,1690" coordsize="0,182" path="m248,1871l248,1690e" filled="f" stroked="t" strokeweight=".477497pt" strokecolor="#6B6B6B">
                <v:path arrowok="t"/>
              </v:shape>
            </v:group>
            <v:group style="position:absolute;left:8234;top:1690;width:2;height:364" coordorigin="8234,1690" coordsize="2,364">
              <v:shape style="position:absolute;left:8234;top:1690;width:2;height:364" coordorigin="8234,1690" coordsize="0,364" path="m8234,2053l8234,1690e" filled="f" stroked="t" strokeweight=".716246pt" strokecolor="#4F4F4F">
                <v:path arrowok="t"/>
              </v:shape>
            </v:group>
            <v:group style="position:absolute;left:8237;top:1962;width:2;height:397" coordorigin="8237,1962" coordsize="2,397">
              <v:shape style="position:absolute;left:8237;top:1962;width:2;height:397" coordorigin="8237,1962" coordsize="0,397" path="m8237,2360l8237,1962e" filled="f" stroked="t" strokeweight=".477497pt" strokecolor="#383838">
                <v:path arrowok="t"/>
              </v:shape>
            </v:group>
            <v:group style="position:absolute;left:248;top:3082;width:3958;height:2" coordorigin="248,3082" coordsize="3958,2">
              <v:shape style="position:absolute;left:248;top:3082;width:3958;height:2" coordorigin="248,3082" coordsize="3958,0" path="m248,3082l4207,3082e" filled="f" stroked="t" strokeweight=".477497pt" strokecolor="#545454">
                <v:path arrowok="t"/>
              </v:shape>
            </v:group>
            <v:group style="position:absolute;left:4149;top:3082;width:1652;height:2" coordorigin="4149,3082" coordsize="1652,2">
              <v:shape style="position:absolute;left:4149;top:3082;width:1652;height:2" coordorigin="4149,3082" coordsize="1652,0" path="m4149,3082l5802,3082e" filled="f" stroked="t" strokeweight=".954994pt" strokecolor="#646464">
                <v:path arrowok="t"/>
              </v:shape>
            </v:group>
            <v:group style="position:absolute;left:5744;top:3082;width:764;height:2" coordorigin="5744,3082" coordsize="764,2">
              <v:shape style="position:absolute;left:5744;top:3082;width:764;height:2" coordorigin="5744,3082" coordsize="764,0" path="m5744,3082l6508,3082e" filled="f" stroked="t" strokeweight=".477497pt" strokecolor="#383838">
                <v:path arrowok="t"/>
              </v:shape>
            </v:group>
            <v:group style="position:absolute;left:6451;top:3080;width:482;height:2" coordorigin="6451,3080" coordsize="482,2">
              <v:shape style="position:absolute;left:6451;top:3080;width:482;height:2" coordorigin="6451,3080" coordsize="482,0" path="m6451,3080l6933,3080e" filled="f" stroked="t" strokeweight=".477497pt" strokecolor="#545454">
                <v:path arrowok="t"/>
              </v:shape>
            </v:group>
            <v:group style="position:absolute;left:6876;top:3080;width:1843;height:2" coordorigin="6876,3080" coordsize="1843,2">
              <v:shape style="position:absolute;left:6876;top:3080;width:1843;height:2" coordorigin="6876,3080" coordsize="1843,0" path="m6876,3080l8719,3080e" filled="f" stroked="t" strokeweight=".954994pt" strokecolor="#676767">
                <v:path arrowok="t"/>
              </v:shape>
            </v:group>
            <v:group style="position:absolute;left:8652;top:3082;width:334;height:2" coordorigin="8652,3082" coordsize="334,2">
              <v:shape style="position:absolute;left:8652;top:3082;width:334;height:2" coordorigin="8652,3082" coordsize="334,0" path="m8652,3082l8986,3082e" filled="f" stroked="t" strokeweight=".477497pt" strokecolor="#4B4B4B">
                <v:path arrowok="t"/>
              </v:shape>
            </v:group>
            <v:group style="position:absolute;left:8929;top:3078;width:2698;height:2" coordorigin="8929,3078" coordsize="2698,2">
              <v:shape style="position:absolute;left:8929;top:3078;width:2698;height:2" coordorigin="8929,3078" coordsize="2698,0" path="m8929,3078l11627,3078e" filled="f" stroked="t" strokeweight=".716246pt" strokecolor="#646464">
                <v:path arrowok="t"/>
              </v:shape>
            </v:group>
            <v:group style="position:absolute;left:244;top:3324;width:11384;height:2" coordorigin="244,3324" coordsize="11384,2">
              <v:shape style="position:absolute;left:244;top:3324;width:11384;height:2" coordorigin="244,3324" coordsize="11384,0" path="m244,3324l11627,3324e" filled="f" stroked="t" strokeweight=".716246pt" strokecolor="#5B5B5B">
                <v:path arrowok="t"/>
              </v:shape>
            </v:group>
            <v:group style="position:absolute;left:5744;top:3322;width:764;height:2" coordorigin="5744,3322" coordsize="764,2">
              <v:shape style="position:absolute;left:5744;top:3322;width:764;height:2" coordorigin="5744,3322" coordsize="764,0" path="m5744,3322l6508,3322e" filled="f" stroked="t" strokeweight=".477497pt" strokecolor="#383838">
                <v:path arrowok="t"/>
              </v:shape>
            </v:group>
            <v:group style="position:absolute;left:6451;top:3322;width:286;height:2" coordorigin="6451,3322" coordsize="286,2">
              <v:shape style="position:absolute;left:6451;top:3322;width:286;height:2" coordorigin="6451,3322" coordsize="286,0" path="m6451,3322l6737,3322e" filled="f" stroked="t" strokeweight=".477497pt" strokecolor="#545454">
                <v:path arrowok="t"/>
              </v:shape>
            </v:group>
            <v:group style="position:absolute;left:8194;top:3322;width:516;height:2" coordorigin="8194,3322" coordsize="516,2">
              <v:shape style="position:absolute;left:8194;top:3322;width:516;height:2" coordorigin="8194,3322" coordsize="516,0" path="m8194,3322l8710,3322e" filled="f" stroked="t" strokeweight=".477497pt" strokecolor="#2B2B2B">
                <v:path arrowok="t"/>
              </v:shape>
            </v:group>
            <v:group style="position:absolute;left:8652;top:3322;width:334;height:2" coordorigin="8652,3322" coordsize="334,2">
              <v:shape style="position:absolute;left:8652;top:3322;width:334;height:2" coordorigin="8652,3322" coordsize="334,0" path="m8652,3322l8986,3322e" filled="f" stroked="t" strokeweight=".477497pt" strokecolor="#444444">
                <v:path arrowok="t"/>
              </v:shape>
            </v:group>
            <v:group style="position:absolute;left:11622;top:2881;width:2;height:1134" coordorigin="11622,2881" coordsize="2,1134">
              <v:shape style="position:absolute;left:11622;top:2881;width:2;height:1134" coordorigin="11622,2881" coordsize="0,1134" path="m11622,4016l11622,2881e" filled="f" stroked="t" strokeweight=".477497pt" strokecolor="#4B4B4B">
                <v:path arrowok="t"/>
              </v:shape>
            </v:group>
            <v:group style="position:absolute;left:253;top:3566;width:1671;height:2" coordorigin="253,3566" coordsize="1671,2">
              <v:shape style="position:absolute;left:253;top:3566;width:1671;height:2" coordorigin="253,3566" coordsize="1671,0" path="m253,3566l1924,3566e" filled="f" stroked="t" strokeweight=".954994pt" strokecolor="#777777">
                <v:path arrowok="t"/>
              </v:shape>
            </v:group>
            <v:group style="position:absolute;left:1867;top:3566;width:1237;height:2" coordorigin="1867,3566" coordsize="1237,2">
              <v:shape style="position:absolute;left:1867;top:3566;width:1237;height:2" coordorigin="1867,3566" coordsize="1237,0" path="m1867,3566l3104,3566e" filled="f" stroked="t" strokeweight=".477497pt" strokecolor="#5B5B5B">
                <v:path arrowok="t"/>
              </v:shape>
            </v:group>
            <v:group style="position:absolute;left:2903;top:3566;width:1647;height:2" coordorigin="2903,3566" coordsize="1647,2">
              <v:shape style="position:absolute;left:2903;top:3566;width:1647;height:2" coordorigin="2903,3566" coordsize="1647,0" path="m2903,3566l4551,3566e" filled="f" stroked="t" strokeweight=".954994pt" strokecolor="#777777">
                <v:path arrowok="t"/>
              </v:shape>
            </v:group>
            <v:group style="position:absolute;left:4493;top:3566;width:1308;height:2" coordorigin="4493,3566" coordsize="1308,2">
              <v:shape style="position:absolute;left:4493;top:3566;width:1308;height:2" coordorigin="4493,3566" coordsize="1308,0" path="m4493,3566l5802,3566e" filled="f" stroked="t" strokeweight=".477497pt" strokecolor="#676767">
                <v:path arrowok="t"/>
              </v:shape>
            </v:group>
            <v:group style="position:absolute;left:5501;top:3563;width:6126;height:2" coordorigin="5501,3563" coordsize="6126,2">
              <v:shape style="position:absolute;left:5501;top:3563;width:6126;height:2" coordorigin="5501,3563" coordsize="6126,0" path="m5501,3563l11627,3563e" filled="f" stroked="t" strokeweight=".716246pt" strokecolor="#747474">
                <v:path arrowok="t"/>
              </v:shape>
            </v:group>
            <v:group style="position:absolute;left:3075;top:3571;width:2;height:412" coordorigin="3075,3571" coordsize="2,412">
              <v:shape style="position:absolute;left:3075;top:3571;width:2;height:412" coordorigin="3075,3571" coordsize="0,412" path="m3075,3982l3075,3571e" filled="f" stroked="t" strokeweight=".238749pt" strokecolor="#4F4F4F">
                <v:path arrowok="t"/>
              </v:shape>
            </v:group>
            <v:group style="position:absolute;left:6012;top:3571;width:2;height:215" coordorigin="6012,3571" coordsize="2,215">
              <v:shape style="position:absolute;left:6012;top:3571;width:2;height:215" coordorigin="6012,3571" coordsize="0,215" path="m6012,3786l6012,3571e" filled="f" stroked="t" strokeweight=".238749pt" strokecolor="#777777">
                <v:path arrowok="t"/>
              </v:shape>
            </v:group>
            <v:group style="position:absolute;left:6012;top:3982;width:1399;height:2" coordorigin="6012,3982" coordsize="1399,2">
              <v:shape style="position:absolute;left:6012;top:3982;width:1399;height:2" coordorigin="6012,3982" coordsize="1399,0" path="m6012,3982l7411,3982e" filled="f" stroked="t" strokeweight=".238749pt" strokecolor="#3F3F3F">
                <v:path arrowok="t"/>
              </v:shape>
            </v:group>
            <v:group style="position:absolute;left:3046;top:3992;width:2101;height:2" coordorigin="3046,3992" coordsize="2101,2">
              <v:shape style="position:absolute;left:3046;top:3992;width:2101;height:2" coordorigin="3046,3992" coordsize="2101,0" path="m3046,3992l5147,3992e" filled="f" stroked="t" strokeweight=".477497pt" strokecolor="#545454">
                <v:path arrowok="t"/>
              </v:shape>
            </v:group>
            <v:group style="position:absolute;left:6012;top:3786;width:2;height:206" coordorigin="6012,3786" coordsize="2,206">
              <v:shape style="position:absolute;left:6012;top:3786;width:2;height:206" coordorigin="6012,3786" coordsize="0,206" path="m6012,3992l6012,3786e" filled="f" stroked="t" strokeweight=".238749pt" strokecolor="#000000">
                <v:path arrowok="t"/>
              </v:shape>
            </v:group>
            <v:group style="position:absolute;left:7411;top:3982;width:1977;height:2" coordorigin="7411,3982" coordsize="1977,2">
              <v:shape style="position:absolute;left:7411;top:3982;width:1977;height:2" coordorigin="7411,3982" coordsize="1977,0" path="m7411,3982l9388,3982e" filled="f" stroked="t" strokeweight=".238749pt" strokecolor="#000000">
                <v:path arrowok="t"/>
              </v:shape>
            </v:group>
            <v:group style="position:absolute;left:9388;top:3982;width:2239;height:2" coordorigin="9388,3982" coordsize="2239,2">
              <v:shape style="position:absolute;left:9388;top:3982;width:2239;height:2" coordorigin="9388,3982" coordsize="2239,0" path="m9388,3982l11627,3982e" filled="f" stroked="t" strokeweight=".238749pt" strokecolor="#3F3F3F">
                <v:path arrowok="t"/>
              </v:shape>
            </v:group>
            <v:group style="position:absolute;left:244;top:4303;width:1681;height:2" coordorigin="244,4303" coordsize="1681,2">
              <v:shape style="position:absolute;left:244;top:4303;width:1681;height:2" coordorigin="244,4303" coordsize="1681,0" path="m244,4303l1924,4303e" filled="f" stroked="t" strokeweight=".716246pt" strokecolor="#606060">
                <v:path arrowok="t"/>
              </v:shape>
            </v:group>
            <v:group style="position:absolute;left:1867;top:4303;width:817;height:2" coordorigin="1867,4303" coordsize="817,2">
              <v:shape style="position:absolute;left:1867;top:4303;width:817;height:2" coordorigin="1867,4303" coordsize="817,0" path="m1867,4303l2684,4303e" filled="f" stroked="t" strokeweight=".477497pt" strokecolor="#444444">
                <v:path arrowok="t"/>
              </v:shape>
            </v:group>
            <v:group style="position:absolute;left:3075;top:3982;width:2;height:321" coordorigin="3075,3982" coordsize="2,321">
              <v:shape style="position:absolute;left:3075;top:3982;width:2;height:321" coordorigin="3075,3982" coordsize="0,321" path="m3075,4303l3075,3982e" filled="f" stroked="t" strokeweight=".238749pt" strokecolor="#3B3B3B">
                <v:path arrowok="t"/>
              </v:shape>
            </v:group>
            <v:group style="position:absolute;left:2464;top:4301;width:3338;height:2" coordorigin="2464,4301" coordsize="3338,2">
              <v:shape style="position:absolute;left:2464;top:4301;width:3338;height:2" coordorigin="2464,4301" coordsize="3338,0" path="m2464,4301l5802,4301e" filled="f" stroked="t" strokeweight="1.193743pt" strokecolor="#4B4B4B">
                <v:path arrowok="t"/>
              </v:shape>
            </v:group>
            <v:group style="position:absolute;left:5410;top:4303;width:6222;height:2" coordorigin="5410,4303" coordsize="6222,2">
              <v:shape style="position:absolute;left:5410;top:4303;width:6222;height:2" coordorigin="5410,4303" coordsize="6222,0" path="m5410,4303l11632,4303e" filled="f" stroked="t" strokeweight=".716246pt" strokecolor="#646464">
                <v:path arrowok="t"/>
              </v:shape>
            </v:group>
            <v:group style="position:absolute;left:6012;top:3982;width:2;height:321" coordorigin="6012,3982" coordsize="2,321">
              <v:shape style="position:absolute;left:6012;top:3982;width:2;height:321" coordorigin="6012,3982" coordsize="0,321" path="m6012,4303l6012,3982e" filled="f" stroked="t" strokeweight=".238749pt" strokecolor="#606060">
                <v:path arrowok="t"/>
              </v:shape>
            </v:group>
            <v:group style="position:absolute;left:248;top:4581;width:1686;height:2" coordorigin="248,4581" coordsize="1686,2">
              <v:shape style="position:absolute;left:248;top:4581;width:1686;height:2" coordorigin="248,4581" coordsize="1686,0" path="m248,4581l1934,4581e" filled="f" stroked="t" strokeweight=".954994pt" strokecolor="#646464">
                <v:path arrowok="t"/>
              </v:shape>
            </v:group>
            <v:group style="position:absolute;left:1862;top:4581;width:821;height:2" coordorigin="1862,4581" coordsize="821,2">
              <v:shape style="position:absolute;left:1862;top:4581;width:821;height:2" coordorigin="1862,4581" coordsize="821,0" path="m1862,4581l2684,4581e" filled="f" stroked="t" strokeweight=".477497pt" strokecolor="#383838">
                <v:path arrowok="t"/>
              </v:shape>
            </v:group>
            <v:group style="position:absolute;left:2540;top:4583;width:4393;height:2" coordorigin="2540,4583" coordsize="4393,2">
              <v:shape style="position:absolute;left:2540;top:4583;width:4393;height:2" coordorigin="2540,4583" coordsize="4393,0" path="m2540,4583l6933,4583e" filled="f" stroked="t" strokeweight=".716246pt" strokecolor="#606060">
                <v:path arrowok="t"/>
              </v:shape>
            </v:group>
            <v:group style="position:absolute;left:6876;top:4581;width:563;height:2" coordorigin="6876,4581" coordsize="563,2">
              <v:shape style="position:absolute;left:6876;top:4581;width:563;height:2" coordorigin="6876,4581" coordsize="563,0" path="m6876,4581l7439,4581e" filled="f" stroked="t" strokeweight=".477497pt" strokecolor="#2F2F2F">
                <v:path arrowok="t"/>
              </v:shape>
            </v:group>
            <v:group style="position:absolute;left:7382;top:4578;width:869;height:2" coordorigin="7382,4578" coordsize="869,2">
              <v:shape style="position:absolute;left:7382;top:4578;width:869;height:2" coordorigin="7382,4578" coordsize="869,0" path="m7382,4578l8251,4578e" filled="f" stroked="t" strokeweight=".477497pt" strokecolor="#4B4B4B">
                <v:path arrowok="t"/>
              </v:shape>
            </v:group>
            <v:group style="position:absolute;left:7946;top:4578;width:3686;height:2" coordorigin="7946,4578" coordsize="3686,2">
              <v:shape style="position:absolute;left:7946;top:4578;width:3686;height:2" coordorigin="7946,4578" coordsize="3686,0" path="m7946,4578l11632,4578e" filled="f" stroked="t" strokeweight=".716246pt" strokecolor="#606060">
                <v:path arrowok="t"/>
              </v:shape>
            </v:group>
            <v:group style="position:absolute;left:1903;top:4298;width:2;height:2498" coordorigin="1903,4298" coordsize="2,2498">
              <v:shape style="position:absolute;left:1903;top:4298;width:2;height:2498" coordorigin="1903,4298" coordsize="0,2498" path="m1903,6797l1903,4298e" filled="f" stroked="t" strokeweight=".954994pt" strokecolor="#676767">
                <v:path arrowok="t"/>
              </v:shape>
            </v:group>
            <v:group style="position:absolute;left:4493;top:4820;width:583;height:2" coordorigin="4493,4820" coordsize="583,2">
              <v:shape style="position:absolute;left:4493;top:4820;width:583;height:2" coordorigin="4493,4820" coordsize="583,0" path="m4493,4820l5076,4820e" filled="f" stroked="t" strokeweight=".477497pt" strokecolor="#343434">
                <v:path arrowok="t"/>
              </v:shape>
            </v:group>
            <v:group style="position:absolute;left:6680;top:4820;width:759;height:2" coordorigin="6680,4820" coordsize="759,2">
              <v:shape style="position:absolute;left:6680;top:4820;width:759;height:2" coordorigin="6680,4820" coordsize="759,0" path="m6680,4820l7439,4820e" filled="f" stroked="t" strokeweight=".477497pt" strokecolor="#383838">
                <v:path arrowok="t"/>
              </v:shape>
            </v:group>
            <v:group style="position:absolute;left:1891;top:4820;width:9741;height:2" coordorigin="1891,4820" coordsize="9741,2">
              <v:shape style="position:absolute;left:1891;top:4820;width:9741;height:2" coordorigin="1891,4820" coordsize="9741,0" path="m1891,4820l11632,4820e" filled="f" stroked="t" strokeweight=".716246pt" strokecolor="#606060">
                <v:path arrowok="t"/>
              </v:shape>
            </v:group>
            <v:group style="position:absolute;left:11629;top:3944;width:2;height:7036" coordorigin="11629,3944" coordsize="2,7036">
              <v:shape style="position:absolute;left:11629;top:3944;width:2;height:7036" coordorigin="11629,3944" coordsize="0,7036" path="m11629,10980l11629,3944e" filled="f" stroked="t" strokeweight=".716246pt" strokecolor="#646464">
                <v:path arrowok="t"/>
              </v:shape>
            </v:group>
            <v:group style="position:absolute;left:253;top:4782;width:2;height:306" coordorigin="253,4782" coordsize="2,306">
              <v:shape style="position:absolute;left:253;top:4782;width:2;height:306" coordorigin="253,4782" coordsize="0,306" path="m253,5088l253,4782e" filled="f" stroked="t" strokeweight=".477497pt" strokecolor="#1F1F1F">
                <v:path arrowok="t"/>
              </v:shape>
            </v:group>
            <v:group style="position:absolute;left:4004;top:4786;width:2;height:2020" coordorigin="4004,4786" coordsize="2,2020">
              <v:shape style="position:absolute;left:4004;top:4786;width:2;height:2020" coordorigin="4004,4786" coordsize="0,2020" path="m4004,6806l4004,4786e" filled="f" stroked="t" strokeweight=".954994pt" strokecolor="#5B5B5B">
                <v:path arrowok="t"/>
              </v:shape>
            </v:group>
            <v:group style="position:absolute;left:3992;top:5308;width:1084;height:2" coordorigin="3992,5308" coordsize="1084,2">
              <v:shape style="position:absolute;left:3992;top:5308;width:1084;height:2" coordorigin="3992,5308" coordsize="1084,0" path="m3992,5308l5076,5308e" filled="f" stroked="t" strokeweight=".477497pt" strokecolor="#4B4B4B">
                <v:path arrowok="t"/>
              </v:shape>
            </v:group>
            <v:group style="position:absolute;left:6914;top:4815;width:2;height:498" coordorigin="6914,4815" coordsize="2,498">
              <v:shape style="position:absolute;left:6914;top:4815;width:2;height:498" coordorigin="6914,4815" coordsize="0,498" path="m6914,5313l6914,4815e" filled="f" stroked="t" strokeweight=".954994pt" strokecolor="#5B5B5B">
                <v:path arrowok="t"/>
              </v:shape>
            </v:group>
            <v:group style="position:absolute;left:11627;top:4777;width:2;height:555" coordorigin="11627,4777" coordsize="2,555">
              <v:shape style="position:absolute;left:11627;top:4777;width:2;height:555" coordorigin="11627,4777" coordsize="0,555" path="m11627,5332l11627,4777e" filled="f" stroked="t" strokeweight=".477497pt" strokecolor="#444444">
                <v:path arrowok="t"/>
              </v:shape>
            </v:group>
            <v:group style="position:absolute;left:5018;top:5306;width:2421;height:2" coordorigin="5018,5306" coordsize="2421,2">
              <v:shape style="position:absolute;left:5018;top:5306;width:2421;height:2" coordorigin="5018,5306" coordsize="2421,0" path="m5018,5306l7439,5306e" filled="f" stroked="t" strokeweight=".716246pt" strokecolor="#646464">
                <v:path arrowok="t"/>
              </v:shape>
            </v:group>
            <v:group style="position:absolute;left:7382;top:5306;width:869;height:2" coordorigin="7382,5306" coordsize="869,2">
              <v:shape style="position:absolute;left:7382;top:5306;width:869;height:2" coordorigin="7382,5306" coordsize="869,0" path="m7382,5306l8251,5306e" filled="f" stroked="t" strokeweight=".477497pt" strokecolor="#4F4F4F">
                <v:path arrowok="t"/>
              </v:shape>
            </v:group>
            <v:group style="position:absolute;left:8194;top:5306;width:3438;height:2" coordorigin="8194,5306" coordsize="3438,2">
              <v:shape style="position:absolute;left:8194;top:5306;width:3438;height:2" coordorigin="8194,5306" coordsize="3438,0" path="m8194,5306l11632,5306e" filled="f" stroked="t" strokeweight=".716246pt" strokecolor="#646464">
                <v:path arrowok="t"/>
              </v:shape>
            </v:group>
            <v:group style="position:absolute;left:3997;top:5545;width:2937;height:2" coordorigin="3997,5545" coordsize="2937,2">
              <v:shape style="position:absolute;left:3997;top:5545;width:2937;height:2" coordorigin="3997,5545" coordsize="2937,0" path="m3997,5545l6933,5545e" filled="f" stroked="t" strokeweight=".716246pt" strokecolor="#575757">
                <v:path arrowok="t"/>
              </v:shape>
            </v:group>
            <v:group style="position:absolute;left:6876;top:5547;width:563;height:2" coordorigin="6876,5547" coordsize="563,2">
              <v:shape style="position:absolute;left:6876;top:5547;width:563;height:2" coordorigin="6876,5547" coordsize="563,0" path="m6876,5547l7439,5547e" filled="f" stroked="t" strokeweight=".477497pt" strokecolor="#2F2F2F">
                <v:path arrowok="t"/>
              </v:shape>
            </v:group>
            <v:group style="position:absolute;left:7382;top:5545;width:869;height:2" coordorigin="7382,5545" coordsize="869,2">
              <v:shape style="position:absolute;left:7382;top:5545;width:869;height:2" coordorigin="7382,5545" coordsize="869,0" path="m7382,5545l8251,5545e" filled="f" stroked="t" strokeweight=".477497pt" strokecolor="#4F4F4F">
                <v:path arrowok="t"/>
              </v:shape>
            </v:group>
            <v:group style="position:absolute;left:7946;top:5545;width:3691;height:2" coordorigin="7946,5545" coordsize="3691,2">
              <v:shape style="position:absolute;left:7946;top:5545;width:3691;height:2" coordorigin="7946,5545" coordsize="3691,0" path="m7946,5545l11637,5545e" filled="f" stroked="t" strokeweight=".716246pt" strokecolor="#646464">
                <v:path arrowok="t"/>
              </v:shape>
            </v:group>
            <v:group style="position:absolute;left:3997;top:5787;width:2512;height:2" coordorigin="3997,5787" coordsize="2512,2">
              <v:shape style="position:absolute;left:3997;top:5787;width:2512;height:2" coordorigin="3997,5787" coordsize="2512,0" path="m3997,5787l6508,5787e" filled="f" stroked="t" strokeweight=".477497pt" strokecolor="#575757">
                <v:path arrowok="t"/>
              </v:shape>
            </v:group>
            <v:group style="position:absolute;left:6451;top:5784;width:482;height:2" coordorigin="6451,5784" coordsize="482,2">
              <v:shape style="position:absolute;left:6451;top:5784;width:482;height:2" coordorigin="6451,5784" coordsize="482,0" path="m6451,5784l6933,5784e" filled="f" stroked="t" strokeweight=".954994pt" strokecolor="#676767">
                <v:path arrowok="t"/>
              </v:shape>
            </v:group>
            <v:group style="position:absolute;left:6876;top:5787;width:563;height:2" coordorigin="6876,5787" coordsize="563,2">
              <v:shape style="position:absolute;left:6876;top:5787;width:563;height:2" coordorigin="6876,5787" coordsize="563,0" path="m6876,5787l7439,5787e" filled="f" stroked="t" strokeweight=".477497pt" strokecolor="#343434">
                <v:path arrowok="t"/>
              </v:shape>
            </v:group>
            <v:group style="position:absolute;left:7382;top:5787;width:4254;height:2" coordorigin="7382,5787" coordsize="4254,2">
              <v:shape style="position:absolute;left:7382;top:5787;width:4254;height:2" coordorigin="7382,5787" coordsize="4254,0" path="m7382,5787l11637,5787e" filled="f" stroked="t" strokeweight=".716246pt" strokecolor="#5B5B5B">
                <v:path arrowok="t"/>
              </v:shape>
            </v:group>
            <v:group style="position:absolute;left:1896;top:6031;width:1208;height:2" coordorigin="1896,6031" coordsize="1208,2">
              <v:shape style="position:absolute;left:1896;top:6031;width:1208;height:2" coordorigin="1896,6031" coordsize="1208,0" path="m1896,6031l3104,6031e" filled="f" stroked="t" strokeweight=".954994pt" strokecolor="#606060">
                <v:path arrowok="t"/>
              </v:shape>
            </v:group>
            <v:group style="position:absolute;left:3046;top:6031;width:258;height:2" coordorigin="3046,6031" coordsize="258,2">
              <v:shape style="position:absolute;left:3046;top:6031;width:258;height:2" coordorigin="3046,6031" coordsize="258,0" path="m3046,6031l3304,6031e" filled="f" stroked="t" strokeweight=".477497pt" strokecolor="#4B4B4B">
                <v:path arrowok="t"/>
              </v:shape>
            </v:group>
            <v:group style="position:absolute;left:3247;top:6031;width:793;height:2" coordorigin="3247,6031" coordsize="793,2">
              <v:shape style="position:absolute;left:3247;top:6031;width:793;height:2" coordorigin="3247,6031" coordsize="793,0" path="m3247,6031l4040,6031e" filled="f" stroked="t" strokeweight=".477497pt" strokecolor="#2F2F2F">
                <v:path arrowok="t"/>
              </v:shape>
            </v:group>
            <v:group style="position:absolute;left:3968;top:6031;width:2965;height:2" coordorigin="3968,6031" coordsize="2965,2">
              <v:shape style="position:absolute;left:3968;top:6031;width:2965;height:2" coordorigin="3968,6031" coordsize="2965,0" path="m3968,6031l6933,6031e" filled="f" stroked="t" strokeweight=".477497pt" strokecolor="#575757">
                <v:path arrowok="t"/>
              </v:shape>
            </v:group>
            <v:group style="position:absolute;left:6723;top:6028;width:4913;height:2" coordorigin="6723,6028" coordsize="4913,2">
              <v:shape style="position:absolute;left:6723;top:6028;width:4913;height:2" coordorigin="6723,6028" coordsize="4913,0" path="m6723,6028l11637,6028e" filled="f" stroked="t" strokeweight=".716246pt" strokecolor="#5B5B5B">
                <v:path arrowok="t"/>
              </v:shape>
            </v:group>
            <v:group style="position:absolute;left:8652;top:6031;width:334;height:2" coordorigin="8652,6031" coordsize="334,2">
              <v:shape style="position:absolute;left:8652;top:6031;width:334;height:2" coordorigin="8652,6031" coordsize="334,0" path="m8652,6031l8986,6031e" filled="f" stroked="t" strokeweight=".477497pt" strokecolor="#3B3B3B">
                <v:path arrowok="t"/>
              </v:shape>
            </v:group>
            <v:group style="position:absolute;left:826;top:6275;width:1294;height:2" coordorigin="826,6275" coordsize="1294,2">
              <v:shape style="position:absolute;left:826;top:6275;width:1294;height:2" coordorigin="826,6275" coordsize="1294,0" path="m826,6275l2120,6275e" filled="f" stroked="t" strokeweight=".954994pt" strokecolor="#676767">
                <v:path arrowok="t"/>
              </v:shape>
            </v:group>
            <v:group style="position:absolute;left:1862;top:6275;width:4646;height:2" coordorigin="1862,6275" coordsize="4646,2">
              <v:shape style="position:absolute;left:1862;top:6275;width:4646;height:2" coordorigin="1862,6275" coordsize="4646,0" path="m1862,6275l6508,6275e" filled="f" stroked="t" strokeweight=".716246pt" strokecolor="#4F4F4F">
                <v:path arrowok="t"/>
              </v:shape>
            </v:group>
            <v:group style="position:absolute;left:6451;top:6270;width:286;height:2" coordorigin="6451,6270" coordsize="286,2">
              <v:shape style="position:absolute;left:6451;top:6270;width:286;height:2" coordorigin="6451,6270" coordsize="286,0" path="m6451,6270l6737,6270e" filled="f" stroked="t" strokeweight=".477497pt" strokecolor="#3F3F3F">
                <v:path arrowok="t"/>
              </v:shape>
            </v:group>
            <v:group style="position:absolute;left:6680;top:6270;width:4956;height:2" coordorigin="6680,6270" coordsize="4956,2">
              <v:shape style="position:absolute;left:6680;top:6270;width:4956;height:2" coordorigin="6680,6270" coordsize="4956,0" path="m6680,6270l11637,6270e" filled="f" stroked="t" strokeweight=".716246pt" strokecolor="#606060">
                <v:path arrowok="t"/>
              </v:shape>
            </v:group>
            <v:group style="position:absolute;left:8194;top:6270;width:516;height:2" coordorigin="8194,6270" coordsize="516,2">
              <v:shape style="position:absolute;left:8194;top:6270;width:516;height:2" coordorigin="8194,6270" coordsize="516,0" path="m8194,6270l8710,6270e" filled="f" stroked="t" strokeweight=".477497pt" strokecolor="#2B2B2B">
                <v:path arrowok="t"/>
              </v:shape>
            </v:group>
            <v:group style="position:absolute;left:8652;top:6270;width:334;height:2" coordorigin="8652,6270" coordsize="334,2">
              <v:shape style="position:absolute;left:8652;top:6270;width:334;height:2" coordorigin="8652,6270" coordsize="334,0" path="m8652,6270l8986,6270e" filled="f" stroked="t" strokeweight=".477497pt" strokecolor="#3F3F3F">
                <v:path arrowok="t"/>
              </v:shape>
            </v:group>
            <v:group style="position:absolute;left:6921;top:6261;width:2;height:737" coordorigin="6921,6261" coordsize="2,737">
              <v:shape style="position:absolute;left:6921;top:6261;width:2;height:737" coordorigin="6921,6261" coordsize="0,737" path="m6921,6998l6921,6261e" filled="f" stroked="t" strokeweight=".954994pt" strokecolor="#5B5B5B">
                <v:path arrowok="t"/>
              </v:shape>
            </v:group>
            <v:group style="position:absolute;left:1896;top:6749;width:1208;height:2" coordorigin="1896,6749" coordsize="1208,2">
              <v:shape style="position:absolute;left:1896;top:6749;width:1208;height:2" coordorigin="1896,6749" coordsize="1208,0" path="m1896,6749l3104,6749e" filled="f" stroked="t" strokeweight=".954994pt" strokecolor="#646464">
                <v:path arrowok="t"/>
              </v:shape>
            </v:group>
            <v:group style="position:absolute;left:3046;top:6749;width:258;height:2" coordorigin="3046,6749" coordsize="258,2">
              <v:shape style="position:absolute;left:3046;top:6749;width:258;height:2" coordorigin="3046,6749" coordsize="258,0" path="m3046,6749l3304,6749e" filled="f" stroked="t" strokeweight=".477497pt" strokecolor="#484848">
                <v:path arrowok="t"/>
              </v:shape>
            </v:group>
            <v:group style="position:absolute;left:3247;top:6749;width:793;height:2" coordorigin="3247,6749" coordsize="793,2">
              <v:shape style="position:absolute;left:3247;top:6749;width:793;height:2" coordorigin="3247,6749" coordsize="793,0" path="m3247,6749l4040,6749e" filled="f" stroked="t" strokeweight=".477497pt" strokecolor="#2B2B2B">
                <v:path arrowok="t"/>
              </v:shape>
            </v:group>
            <v:group style="position:absolute;left:3968;top:6749;width:239;height:2" coordorigin="3968,6749" coordsize="239,2">
              <v:shape style="position:absolute;left:3968;top:6749;width:239;height:2" coordorigin="3968,6749" coordsize="239,0" path="m3968,6749l4207,6749e" filled="f" stroked="t" strokeweight=".477497pt" strokecolor="#444444">
                <v:path arrowok="t"/>
              </v:shape>
            </v:group>
            <v:group style="position:absolute;left:4149;top:6746;width:2588;height:2" coordorigin="4149,6746" coordsize="2588,2">
              <v:shape style="position:absolute;left:4149;top:6746;width:2588;height:2" coordorigin="4149,6746" coordsize="2588,0" path="m4149,6746l6737,6746e" filled="f" stroked="t" strokeweight=".954994pt" strokecolor="#646464">
                <v:path arrowok="t"/>
              </v:shape>
            </v:group>
            <v:group style="position:absolute;left:6680;top:6744;width:263;height:2" coordorigin="6680,6744" coordsize="263,2">
              <v:shape style="position:absolute;left:6680;top:6744;width:263;height:2" coordorigin="6680,6744" coordsize="263,0" path="m6680,6744l6943,6744e" filled="f" stroked="t" strokeweight=".477497pt" strokecolor="#4F4F4F">
                <v:path arrowok="t"/>
              </v:shape>
            </v:group>
            <v:group style="position:absolute;left:6871;top:6744;width:568;height:2" coordorigin="6871,6744" coordsize="568,2">
              <v:shape style="position:absolute;left:6871;top:6744;width:568;height:2" coordorigin="6871,6744" coordsize="568,0" path="m6871,6744l7439,6744e" filled="f" stroked="t" strokeweight=".477497pt" strokecolor="#383838">
                <v:path arrowok="t"/>
              </v:shape>
            </v:group>
            <v:group style="position:absolute;left:6938;top:6746;width:4703;height:2" coordorigin="6938,6746" coordsize="4703,2">
              <v:shape style="position:absolute;left:6938;top:6746;width:4703;height:2" coordorigin="6938,6746" coordsize="4703,0" path="m6938,6746l11641,6746e" filled="f" stroked="t" strokeweight=".716246pt" strokecolor="#606060">
                <v:path arrowok="t"/>
              </v:shape>
            </v:group>
            <v:group style="position:absolute;left:258;top:6739;width:2;height:517" coordorigin="258,6739" coordsize="2,517">
              <v:shape style="position:absolute;left:258;top:6739;width:2;height:517" coordorigin="258,6739" coordsize="0,517" path="m258,7256l258,6739e" filled="f" stroked="t" strokeweight=".954994pt" strokecolor="#6B6B6B">
                <v:path arrowok="t"/>
              </v:shape>
            </v:group>
            <v:group style="position:absolute;left:1905;top:6739;width:2;height:1221" coordorigin="1905,6739" coordsize="2,1221">
              <v:shape style="position:absolute;left:1905;top:6739;width:2;height:1221" coordorigin="1905,6739" coordsize="0,1221" path="m1905,7960l1905,6739e" filled="f" stroked="t" strokeweight=".477497pt" strokecolor="#3F3F3F">
                <v:path arrowok="t"/>
              </v:shape>
            </v:group>
            <v:group style="position:absolute;left:1900;top:6988;width:2139;height:2" coordorigin="1900,6988" coordsize="2139,2">
              <v:shape style="position:absolute;left:1900;top:6988;width:2139;height:2" coordorigin="1900,6988" coordsize="2139,0" path="m1900,6988l4040,6988e" filled="f" stroked="t" strokeweight=".477497pt" strokecolor="#4F4F4F">
                <v:path arrowok="t"/>
              </v:shape>
            </v:group>
            <v:group style="position:absolute;left:4006;top:6734;width:2;height:258" coordorigin="4006,6734" coordsize="2,258">
              <v:shape style="position:absolute;left:4006;top:6734;width:2;height:258" coordorigin="4006,6734" coordsize="0,258" path="m4006,6993l4006,6734e" filled="f" stroked="t" strokeweight=".477497pt" strokecolor="#3B3B3B">
                <v:path arrowok="t"/>
              </v:shape>
            </v:group>
            <v:group style="position:absolute;left:5744;top:6988;width:993;height:2" coordorigin="5744,6988" coordsize="993,2">
              <v:shape style="position:absolute;left:5744;top:6988;width:993;height:2" coordorigin="5744,6988" coordsize="993,0" path="m5744,6988l6737,6988e" filled="f" stroked="t" strokeweight=".477497pt" strokecolor="#3F3F3F">
                <v:path arrowok="t"/>
              </v:shape>
            </v:group>
            <v:group style="position:absolute;left:6680;top:6986;width:263;height:2" coordorigin="6680,6986" coordsize="263,2">
              <v:shape style="position:absolute;left:6680;top:6986;width:263;height:2" coordorigin="6680,6986" coordsize="263,0" path="m6680,6986l6943,6986e" filled="f" stroked="t" strokeweight=".716246pt" strokecolor="#606060">
                <v:path arrowok="t"/>
              </v:shape>
            </v:group>
            <v:group style="position:absolute;left:3968;top:6988;width:7673;height:2" coordorigin="3968,6988" coordsize="7673,2">
              <v:shape style="position:absolute;left:3968;top:6988;width:7673;height:2" coordorigin="3968,6988" coordsize="7673,0" path="m3968,6988l11641,6988e" filled="f" stroked="t" strokeweight=".716246pt" strokecolor="#606060">
                <v:path arrowok="t"/>
              </v:shape>
            </v:group>
            <v:group style="position:absolute;left:8194;top:6988;width:793;height:2" coordorigin="8194,6988" coordsize="793,2">
              <v:shape style="position:absolute;left:8194;top:6988;width:793;height:2" coordorigin="8194,6988" coordsize="793,0" path="m8194,6988l8986,6988e" filled="f" stroked="t" strokeweight=".477497pt" strokecolor="#484848">
                <v:path arrowok="t"/>
              </v:shape>
            </v:group>
            <v:group style="position:absolute;left:248;top:7232;width:1776;height:2" coordorigin="248,7232" coordsize="1776,2">
              <v:shape style="position:absolute;left:248;top:7232;width:1776;height:2" coordorigin="248,7232" coordsize="1776,0" path="m248,7232l2025,7232e" filled="f" stroked="t" strokeweight=".716246pt" strokecolor="#676767">
                <v:path arrowok="t"/>
              </v:shape>
            </v:group>
            <v:group style="position:absolute;left:1862;top:7232;width:2688;height:2" coordorigin="1862,7232" coordsize="2688,2">
              <v:shape style="position:absolute;left:1862;top:7232;width:2688;height:2" coordorigin="1862,7232" coordsize="2688,0" path="m1862,7232l4551,7232e" filled="f" stroked="t" strokeweight=".477497pt" strokecolor="#5B5B5B">
                <v:path arrowok="t"/>
              </v:shape>
            </v:group>
            <v:group style="position:absolute;left:4493;top:7227;width:583;height:2" coordorigin="4493,7227" coordsize="583,2">
              <v:shape style="position:absolute;left:4493;top:7227;width:583;height:2" coordorigin="4493,7227" coordsize="583,0" path="m4493,7227l5076,7227e" filled="f" stroked="t" strokeweight=".954994pt" strokecolor="#676767">
                <v:path arrowok="t"/>
              </v:shape>
            </v:group>
            <v:group style="position:absolute;left:5018;top:7230;width:1213;height:2" coordorigin="5018,7230" coordsize="1213,2">
              <v:shape style="position:absolute;left:5018;top:7230;width:1213;height:2" coordorigin="5018,7230" coordsize="1213,0" path="m5018,7230l6231,7230e" filled="f" stroked="t" strokeweight=".477497pt" strokecolor="#4B4B4B">
                <v:path arrowok="t"/>
              </v:shape>
            </v:group>
            <v:group style="position:absolute;left:6174;top:7230;width:2077;height:2" coordorigin="6174,7230" coordsize="2077,2">
              <v:shape style="position:absolute;left:6174;top:7230;width:2077;height:2" coordorigin="6174,7230" coordsize="2077,0" path="m6174,7230l8251,7230e" filled="f" stroked="t" strokeweight=".954994pt" strokecolor="#676767">
                <v:path arrowok="t"/>
              </v:shape>
            </v:group>
            <v:group style="position:absolute;left:8194;top:7227;width:793;height:2" coordorigin="8194,7227" coordsize="793,2">
              <v:shape style="position:absolute;left:8194;top:7227;width:793;height:2" coordorigin="8194,7227" coordsize="793,0" path="m8194,7227l8986,7227e" filled="f" stroked="t" strokeweight=".477497pt" strokecolor="#3B3B3B">
                <v:path arrowok="t"/>
              </v:shape>
            </v:group>
            <v:group style="position:absolute;left:8929;top:7227;width:487;height:2" coordorigin="8929,7227" coordsize="487,2">
              <v:shape style="position:absolute;left:8929;top:7227;width:487;height:2" coordorigin="8929,7227" coordsize="487,0" path="m8929,7227l9416,7227e" filled="f" stroked="t" strokeweight=".954994pt" strokecolor="#747474">
                <v:path arrowok="t"/>
              </v:shape>
            </v:group>
            <v:group style="position:absolute;left:9034;top:7227;width:2607;height:2" coordorigin="9034,7227" coordsize="2607,2">
              <v:shape style="position:absolute;left:9034;top:7227;width:2607;height:2" coordorigin="9034,7227" coordsize="2607,0" path="m9034,7227l11641,7227e" filled="f" stroked="t" strokeweight=".716246pt" strokecolor="#606060">
                <v:path arrowok="t"/>
              </v:shape>
            </v:group>
            <v:group style="position:absolute;left:248;top:7701;width:769;height:2" coordorigin="248,7701" coordsize="769,2">
              <v:shape style="position:absolute;left:248;top:7701;width:769;height:2" coordorigin="248,7701" coordsize="769,0" path="m248,7701l1017,7701e" filled="f" stroked="t" strokeweight=".477497pt" strokecolor="#646464">
                <v:path arrowok="t"/>
              </v:shape>
            </v:group>
            <v:group style="position:absolute;left:645;top:7701;width:1375;height:2" coordorigin="645,7701" coordsize="1375,2">
              <v:shape style="position:absolute;left:645;top:7701;width:1375;height:2" coordorigin="645,7701" coordsize="1375,0" path="m645,7701l2020,7701e" filled="f" stroked="t" strokeweight=".954994pt" strokecolor="#6B6B6B">
                <v:path arrowok="t"/>
              </v:shape>
            </v:group>
            <v:group style="position:absolute;left:1862;top:7701;width:1241;height:2" coordorigin="1862,7701" coordsize="1241,2">
              <v:shape style="position:absolute;left:1862;top:7701;width:1241;height:2" coordorigin="1862,7701" coordsize="1241,0" path="m1862,7701l3104,7701e" filled="f" stroked="t" strokeweight=".477497pt" strokecolor="#4B4B4B">
                <v:path arrowok="t"/>
              </v:shape>
            </v:group>
            <v:group style="position:absolute;left:3046;top:7699;width:5205;height:2" coordorigin="3046,7699" coordsize="5205,2">
              <v:shape style="position:absolute;left:3046;top:7699;width:5205;height:2" coordorigin="3046,7699" coordsize="5205,0" path="m3046,7699l8251,7699e" filled="f" stroked="t" strokeweight=".716246pt" strokecolor="#646464">
                <v:path arrowok="t"/>
              </v:shape>
            </v:group>
            <v:group style="position:absolute;left:8194;top:7696;width:516;height:2" coordorigin="8194,7696" coordsize="516,2">
              <v:shape style="position:absolute;left:8194;top:7696;width:516;height:2" coordorigin="8194,7696" coordsize="516,0" path="m8194,7696l8710,7696e" filled="f" stroked="t" strokeweight=".477497pt" strokecolor="#2F2F2F">
                <v:path arrowok="t"/>
              </v:shape>
            </v:group>
            <v:group style="position:absolute;left:8652;top:7699;width:2989;height:2" coordorigin="8652,7699" coordsize="2989,2">
              <v:shape style="position:absolute;left:8652;top:7699;width:2989;height:2" coordorigin="8652,7699" coordsize="2989,0" path="m8652,7699l11641,7699e" filled="f" stroked="t" strokeweight=".716246pt" strokecolor="#646464">
                <v:path arrowok="t"/>
              </v:shape>
            </v:group>
            <v:group style="position:absolute;left:4009;top:7692;width:2;height:526" coordorigin="4009,7692" coordsize="2,526">
              <v:shape style="position:absolute;left:4009;top:7692;width:2;height:526" coordorigin="4009,7692" coordsize="0,526" path="m4009,8218l4009,7692e" filled="f" stroked="t" strokeweight=".477497pt" strokecolor="#4F4F4F">
                <v:path arrowok="t"/>
              </v:shape>
            </v:group>
            <v:group style="position:absolute;left:4001;top:7943;width:2932;height:2" coordorigin="4001,7943" coordsize="2932,2">
              <v:shape style="position:absolute;left:4001;top:7943;width:2932;height:2" coordorigin="4001,7943" coordsize="2932,0" path="m4001,7943l6933,7943e" filled="f" stroked="t" strokeweight=".716246pt" strokecolor="#5B5B5B">
                <v:path arrowok="t"/>
              </v:shape>
            </v:group>
            <v:group style="position:absolute;left:6876;top:7941;width:563;height:2" coordorigin="6876,7941" coordsize="563,2">
              <v:shape style="position:absolute;left:6876;top:7941;width:563;height:2" coordorigin="6876,7941" coordsize="563,0" path="m6876,7941l7439,7941e" filled="f" stroked="t" strokeweight=".477497pt" strokecolor="#383838">
                <v:path arrowok="t"/>
              </v:shape>
            </v:group>
            <v:group style="position:absolute;left:7382;top:7941;width:4264;height:2" coordorigin="7382,7941" coordsize="4264,2">
              <v:shape style="position:absolute;left:7382;top:7941;width:4264;height:2" coordorigin="7382,7941" coordsize="4264,0" path="m7382,7941l11646,7941e" filled="f" stroked="t" strokeweight=".716246pt" strokecolor="#606060">
                <v:path arrowok="t"/>
              </v:shape>
            </v:group>
            <v:group style="position:absolute;left:1908;top:7902;width:2;height:546" coordorigin="1908,7902" coordsize="2,546">
              <v:shape style="position:absolute;left:1908;top:7902;width:2;height:546" coordorigin="1908,7902" coordsize="0,546" path="m1908,8448l1908,7902e" filled="f" stroked="t" strokeweight=".716246pt" strokecolor="#545454">
                <v:path arrowok="t"/>
              </v:shape>
            </v:group>
            <v:group style="position:absolute;left:4006;top:8182;width:544;height:2" coordorigin="4006,8182" coordsize="544,2">
              <v:shape style="position:absolute;left:4006;top:8182;width:544;height:2" coordorigin="4006,8182" coordsize="544,0" path="m4006,8182l4551,8182e" filled="f" stroked="t" strokeweight=".716246pt" strokecolor="#4F4F4F">
                <v:path arrowok="t"/>
              </v:shape>
            </v:group>
            <v:group style="position:absolute;left:4278;top:8182;width:1566;height:2" coordorigin="4278,8182" coordsize="1566,2">
              <v:shape style="position:absolute;left:4278;top:8182;width:1566;height:2" coordorigin="4278,8182" coordsize="1566,0" path="m4278,8182l5845,8182e" filled="f" stroked="t" strokeweight=".954994pt" strokecolor="#676767">
                <v:path arrowok="t"/>
              </v:shape>
            </v:group>
            <v:group style="position:absolute;left:5744;top:8182;width:1189;height:2" coordorigin="5744,8182" coordsize="1189,2">
              <v:shape style="position:absolute;left:5744;top:8182;width:1189;height:2" coordorigin="5744,8182" coordsize="1189,0" path="m5744,8182l6933,8182e" filled="f" stroked="t" strokeweight=".477497pt" strokecolor="#484848">
                <v:path arrowok="t"/>
              </v:shape>
            </v:group>
            <v:group style="position:absolute;left:6876;top:8180;width:4770;height:2" coordorigin="6876,8180" coordsize="4770,2">
              <v:shape style="position:absolute;left:6876;top:8180;width:4770;height:2" coordorigin="6876,8180" coordsize="4770,0" path="m6876,8180l11646,8180e" filled="f" stroked="t" strokeweight=".716246pt" strokecolor="#606060">
                <v:path arrowok="t"/>
              </v:shape>
            </v:group>
            <v:group style="position:absolute;left:8929;top:8182;width:487;height:2" coordorigin="8929,8182" coordsize="487,2">
              <v:shape style="position:absolute;left:8929;top:8182;width:487;height:2" coordorigin="8929,8182" coordsize="487,0" path="m8929,8182l9416,8182e" filled="f" stroked="t" strokeweight=".477497pt" strokecolor="#4B4B4B">
                <v:path arrowok="t"/>
              </v:shape>
            </v:group>
            <v:group style="position:absolute;left:253;top:8429;width:1905;height:2" coordorigin="253,8429" coordsize="1905,2">
              <v:shape style="position:absolute;left:253;top:8429;width:1905;height:2" coordorigin="253,8429" coordsize="1905,0" path="m253,8429l2158,8429e" filled="f" stroked="t" strokeweight=".716246pt" strokecolor="#646464">
                <v:path arrowok="t"/>
              </v:shape>
            </v:group>
            <v:group style="position:absolute;left:258;top:8161;width:2;height:775" coordorigin="258,8161" coordsize="2,775">
              <v:shape style="position:absolute;left:258;top:8161;width:2;height:775" coordorigin="258,8161" coordsize="0,775" path="m258,8936l258,8161e" filled="f" stroked="t" strokeweight=".477497pt" strokecolor="#343434">
                <v:path arrowok="t"/>
              </v:shape>
            </v:group>
            <v:group style="position:absolute;left:1862;top:8426;width:1442;height:2" coordorigin="1862,8426" coordsize="1442,2">
              <v:shape style="position:absolute;left:1862;top:8426;width:1442;height:2" coordorigin="1862,8426" coordsize="1442,0" path="m1862,8426l3304,8426e" filled="f" stroked="t" strokeweight=".477497pt" strokecolor="#4F4F4F">
                <v:path arrowok="t"/>
              </v:shape>
            </v:group>
            <v:group style="position:absolute;left:3247;top:8424;width:793;height:2" coordorigin="3247,8424" coordsize="793,2">
              <v:shape style="position:absolute;left:3247;top:8424;width:793;height:2" coordorigin="3247,8424" coordsize="793,0" path="m3247,8424l4040,8424e" filled="f" stroked="t" strokeweight=".477497pt" strokecolor="#383838">
                <v:path arrowok="t"/>
              </v:shape>
            </v:group>
            <v:group style="position:absolute;left:4011;top:8161;width:2;height:278" coordorigin="4011,8161" coordsize="2,278">
              <v:shape style="position:absolute;left:4011;top:8161;width:2;height:278" coordorigin="4011,8161" coordsize="0,278" path="m4011,8438l4011,8161e" filled="f" stroked="t" strokeweight=".477497pt" strokecolor="#383838">
                <v:path arrowok="t"/>
              </v:shape>
            </v:group>
            <v:group style="position:absolute;left:3968;top:8426;width:7678;height:2" coordorigin="3968,8426" coordsize="7678,2">
              <v:shape style="position:absolute;left:3968;top:8426;width:7678;height:2" coordorigin="3968,8426" coordsize="7678,0" path="m3968,8426l11646,8426e" filled="f" stroked="t" strokeweight=".716246pt" strokecolor="#5B5B5B">
                <v:path arrowok="t"/>
              </v:shape>
            </v:group>
            <v:group style="position:absolute;left:5744;top:8424;width:487;height:2" coordorigin="5744,8424" coordsize="487,2">
              <v:shape style="position:absolute;left:5744;top:8424;width:487;height:2" coordorigin="5744,8424" coordsize="487,0" path="m5744,8424l6231,8424e" filled="f" stroked="t" strokeweight=".477497pt" strokecolor="#383838">
                <v:path arrowok="t"/>
              </v:shape>
            </v:group>
            <v:group style="position:absolute;left:6293;top:8424;width:640;height:2" coordorigin="6293,8424" coordsize="640,2">
              <v:shape style="position:absolute;left:6293;top:8424;width:640;height:2" coordorigin="6293,8424" coordsize="640,0" path="m6293,8424l6933,8424e" filled="f" stroked="t" strokeweight=".954994pt" strokecolor="#707070">
                <v:path arrowok="t"/>
              </v:shape>
            </v:group>
            <v:group style="position:absolute;left:8194;top:8424;width:793;height:2" coordorigin="8194,8424" coordsize="793,2">
              <v:shape style="position:absolute;left:8194;top:8424;width:793;height:2" coordorigin="8194,8424" coordsize="793,0" path="m8194,8424l8986,8424e" filled="f" stroked="t" strokeweight=".477497pt" strokecolor="#343434">
                <v:path arrowok="t"/>
              </v:shape>
            </v:group>
            <v:group style="position:absolute;left:1910;top:8376;width:2;height:2235" coordorigin="1910,8376" coordsize="2,2235">
              <v:shape style="position:absolute;left:1910;top:8376;width:2;height:2235" coordorigin="1910,8376" coordsize="0,2235" path="m1910,10611l1910,8376e" filled="f" stroked="t" strokeweight=".954994pt" strokecolor="#6B6B6B">
                <v:path arrowok="t"/>
              </v:shape>
            </v:group>
            <v:group style="position:absolute;left:258;top:8879;width:2;height:512" coordorigin="258,8879" coordsize="2,512">
              <v:shape style="position:absolute;left:258;top:8879;width:2;height:512" coordorigin="258,8879" coordsize="0,512" path="m258,9391l258,8879e" filled="f" stroked="t" strokeweight=".477497pt" strokecolor="#484848">
                <v:path arrowok="t"/>
              </v:shape>
            </v:group>
            <v:group style="position:absolute;left:2626;top:9364;width:678;height:2" coordorigin="2626,9364" coordsize="678,2">
              <v:shape style="position:absolute;left:2626;top:9364;width:678;height:2" coordorigin="2626,9364" coordsize="678,0" path="m2626,9364l3304,9364e" filled="f" stroked="t" strokeweight=".716246pt" strokecolor="#575757">
                <v:path arrowok="t"/>
              </v:shape>
            </v:group>
            <v:group style="position:absolute;left:3247;top:9362;width:783;height:2" coordorigin="3247,9362" coordsize="783,2">
              <v:shape style="position:absolute;left:3247;top:9362;width:783;height:2" coordorigin="3247,9362" coordsize="783,0" path="m3247,9362l4030,9362e" filled="f" stroked="t" strokeweight=".477497pt" strokecolor="#383838">
                <v:path arrowok="t"/>
              </v:shape>
            </v:group>
            <v:group style="position:absolute;left:5744;top:9362;width:764;height:2" coordorigin="5744,9362" coordsize="764,2">
              <v:shape style="position:absolute;left:5744;top:9362;width:764;height:2" coordorigin="5744,9362" coordsize="764,0" path="m5744,9362l6508,9362e" filled="f" stroked="t" strokeweight=".477497pt" strokecolor="#3B3B3B">
                <v:path arrowok="t"/>
              </v:shape>
            </v:group>
            <v:group style="position:absolute;left:6451;top:9360;width:482;height:2" coordorigin="6451,9360" coordsize="482,2">
              <v:shape style="position:absolute;left:6451;top:9360;width:482;height:2" coordorigin="6451,9360" coordsize="482,0" path="m6451,9360l6933,9360e" filled="f" stroked="t" strokeweight=".477497pt" strokecolor="#575757">
                <v:path arrowok="t"/>
              </v:shape>
            </v:group>
            <v:group style="position:absolute;left:253;top:9362;width:11388;height:2" coordorigin="253,9362" coordsize="11388,2">
              <v:shape style="position:absolute;left:253;top:9362;width:11388;height:2" coordorigin="253,9362" coordsize="11388,0" path="m253,9362l11641,9362e" filled="f" stroked="t" strokeweight=".716246pt" strokecolor="#606060">
                <v:path arrowok="t"/>
              </v:shape>
            </v:group>
            <v:group style="position:absolute;left:8652;top:9360;width:764;height:2" coordorigin="8652,9360" coordsize="764,2">
              <v:shape style="position:absolute;left:8652;top:9360;width:764;height:2" coordorigin="8652,9360" coordsize="764,0" path="m8652,9360l9416,9360e" filled="f" stroked="t" strokeweight=".477497pt" strokecolor="#4B4B4B">
                <v:path arrowok="t"/>
              </v:shape>
            </v:group>
            <v:group style="position:absolute;left:11637;top:9128;width:2;height:1110" coordorigin="11637,9128" coordsize="2,1110">
              <v:shape style="position:absolute;left:11637;top:9128;width:2;height:1110" coordorigin="11637,9128" coordsize="0,1110" path="m11637,10238l11637,9128e" filled="f" stroked="t" strokeweight=".477497pt" strokecolor="#484848">
                <v:path arrowok="t"/>
              </v:shape>
            </v:group>
            <v:group style="position:absolute;left:260;top:9592;width:2;height:287" coordorigin="260,9592" coordsize="2,287">
              <v:shape style="position:absolute;left:260;top:9592;width:2;height:287" coordorigin="260,9592" coordsize="0,287" path="m260,9879l260,9592e" filled="f" stroked="t" strokeweight=".477497pt" strokecolor="#3B3B3B">
                <v:path arrowok="t"/>
              </v:shape>
            </v:group>
            <v:group style="position:absolute;left:248;top:10303;width:769;height:2" coordorigin="248,10303" coordsize="769,2">
              <v:shape style="position:absolute;left:248;top:10303;width:769;height:2" coordorigin="248,10303" coordsize="769,0" path="m248,10303l1017,10303e" filled="f" stroked="t" strokeweight=".477497pt" strokecolor="#575757">
                <v:path arrowok="t"/>
              </v:shape>
            </v:group>
            <v:group style="position:absolute;left:960;top:10300;width:415;height:2" coordorigin="960,10300" coordsize="415,2">
              <v:shape style="position:absolute;left:960;top:10300;width:415;height:2" coordorigin="960,10300" coordsize="415,0" path="m960,10300l1375,10300e" filled="f" stroked="t" strokeweight=".477497pt" strokecolor="#383838">
                <v:path arrowok="t"/>
              </v:shape>
            </v:group>
            <v:group style="position:absolute;left:1318;top:10298;width:10328;height:2" coordorigin="1318,10298" coordsize="10328,2">
              <v:shape style="position:absolute;left:1318;top:10298;width:10328;height:2" coordorigin="1318,10298" coordsize="10328,0" path="m1318,10298l11646,10298e" filled="f" stroked="t" strokeweight=".716246pt" strokecolor="#646464">
                <v:path arrowok="t"/>
              </v:shape>
            </v:group>
            <v:group style="position:absolute;left:253;top:10540;width:1681;height:2" coordorigin="253,10540" coordsize="1681,2">
              <v:shape style="position:absolute;left:253;top:10540;width:1681;height:2" coordorigin="253,10540" coordsize="1681,0" path="m253,10540l1934,10540e" filled="f" stroked="t" strokeweight=".477497pt" strokecolor="#4F4F4F">
                <v:path arrowok="t"/>
              </v:shape>
            </v:group>
            <v:group style="position:absolute;left:3046;top:10540;width:258;height:2" coordorigin="3046,10540" coordsize="258,2">
              <v:shape style="position:absolute;left:3046;top:10540;width:258;height:2" coordorigin="3046,10540" coordsize="258,0" path="m3046,10540l3304,10540e" filled="f" stroked="t" strokeweight=".477497pt" strokecolor="#4F4F4F">
                <v:path arrowok="t"/>
              </v:shape>
            </v:group>
            <v:group style="position:absolute;left:3247;top:10540;width:783;height:2" coordorigin="3247,10540" coordsize="783,2">
              <v:shape style="position:absolute;left:3247;top:10540;width:783;height:2" coordorigin="3247,10540" coordsize="783,0" path="m3247,10540l4030,10540e" filled="f" stroked="t" strokeweight=".477497pt" strokecolor="#343434">
                <v:path arrowok="t"/>
              </v:shape>
            </v:group>
            <v:group style="position:absolute;left:3973;top:10540;width:234;height:2" coordorigin="3973,10540" coordsize="234,2">
              <v:shape style="position:absolute;left:3973;top:10540;width:234;height:2" coordorigin="3973,10540" coordsize="234,0" path="m3973,10540l4207,10540e" filled="f" stroked="t" strokeweight=".477497pt" strokecolor="#4B4B4B">
                <v:path arrowok="t"/>
              </v:shape>
            </v:group>
            <v:group style="position:absolute;left:1862;top:10537;width:9784;height:2" coordorigin="1862,10537" coordsize="9784,2">
              <v:shape style="position:absolute;left:1862;top:10537;width:9784;height:2" coordorigin="1862,10537" coordsize="9784,0" path="m1862,10537l11646,10537e" filled="f" stroked="t" strokeweight=".716246pt" strokecolor="#606060">
                <v:path arrowok="t"/>
              </v:shape>
            </v:group>
            <v:group style="position:absolute;left:6876;top:10535;width:563;height:2" coordorigin="6876,10535" coordsize="563,2">
              <v:shape style="position:absolute;left:6876;top:10535;width:563;height:2" coordorigin="6876,10535" coordsize="563,0" path="m6876,10535l7439,10535e" filled="f" stroked="t" strokeweight=".477497pt" strokecolor="#2F2F2F">
                <v:path arrowok="t"/>
              </v:shape>
            </v:group>
            <v:group style="position:absolute;left:248;top:10822;width:1657;height:2" coordorigin="248,10822" coordsize="1657,2">
              <v:shape style="position:absolute;left:248;top:10822;width:1657;height:2" coordorigin="248,10822" coordsize="1657,0" path="m248,10822l1905,10822e" filled="f" stroked="t" strokeweight=".238749pt" strokecolor="#5B5B5B">
                <v:path arrowok="t"/>
              </v:shape>
            </v:group>
            <v:group style="position:absolute;left:1910;top:10511;width:2;height:345" coordorigin="1910,10511" coordsize="2,345">
              <v:shape style="position:absolute;left:1910;top:10511;width:2;height:345" coordorigin="1910,10511" coordsize="0,345" path="m1910,10855l1910,10511e" filled="f" stroked="t" strokeweight=".477497pt" strokecolor="#4F4F4F">
                <v:path arrowok="t"/>
              </v:shape>
            </v:group>
            <v:group style="position:absolute;left:1891;top:10822;width:764;height:2" coordorigin="1891,10822" coordsize="764,2">
              <v:shape style="position:absolute;left:1891;top:10822;width:764;height:2" coordorigin="1891,10822" coordsize="764,0" path="m1891,10822l2655,10822e" filled="f" stroked="t" strokeweight=".238749pt" strokecolor="#484848">
                <v:path arrowok="t"/>
              </v:shape>
            </v:group>
            <v:group style="position:absolute;left:2655;top:10822;width:1347;height:2" coordorigin="2655,10822" coordsize="1347,2">
              <v:shape style="position:absolute;left:2655;top:10822;width:1347;height:2" coordorigin="2655,10822" coordsize="1347,0" path="m2655,10822l4001,10822e" filled="f" stroked="t" strokeweight=".238749pt" strokecolor="#000000">
                <v:path arrowok="t"/>
              </v:shape>
            </v:group>
            <v:group style="position:absolute;left:3973;top:10791;width:234;height:2" coordorigin="3973,10791" coordsize="234,2">
              <v:shape style="position:absolute;left:3973;top:10791;width:234;height:2" coordorigin="3973,10791" coordsize="234,0" path="m3973,10791l4207,10791e" filled="f" stroked="t" strokeweight=".238749pt" strokecolor="#909090">
                <v:path arrowok="t"/>
              </v:shape>
            </v:group>
            <v:group style="position:absolute;left:4178;top:10822;width:7444;height:2" coordorigin="4178,10822" coordsize="7444,2">
              <v:shape style="position:absolute;left:4178;top:10822;width:7444;height:2" coordorigin="4178,10822" coordsize="7444,0" path="m4178,10822l11622,10822e" filled="f" stroked="t" strokeweight=".238749pt" strokecolor="#000000">
                <v:path arrowok="t"/>
              </v:shape>
            </v:group>
            <v:group style="position:absolute;left:11644;top:10511;width:2;height:2647" coordorigin="11644,10511" coordsize="2,2647">
              <v:shape style="position:absolute;left:11644;top:10511;width:2;height:2647" coordorigin="11644,10511" coordsize="0,2647" path="m11644,13158l11644,10511e" filled="f" stroked="t" strokeweight=".477497pt" strokecolor="#575757">
                <v:path arrowok="t"/>
              </v:shape>
            </v:group>
            <v:group style="position:absolute;left:1910;top:10793;width:2;height:737" coordorigin="1910,10793" coordsize="2,737">
              <v:shape style="position:absolute;left:1910;top:10793;width:2;height:737" coordorigin="1910,10793" coordsize="0,737" path="m1910,11530l1910,10793e" filled="f" stroked="t" strokeweight=".477497pt" strokecolor="#383838">
                <v:path arrowok="t"/>
              </v:shape>
            </v:group>
            <v:group style="position:absolute;left:253;top:11260;width:2851;height:2" coordorigin="253,11260" coordsize="2851,2">
              <v:shape style="position:absolute;left:253;top:11260;width:2851;height:2" coordorigin="253,11260" coordsize="2851,0" path="m253,11260l3104,11260e" filled="f" stroked="t" strokeweight=".716246pt" strokecolor="#606060">
                <v:path arrowok="t"/>
              </v:shape>
            </v:group>
            <v:group style="position:absolute;left:3046;top:11257;width:1160;height:2" coordorigin="3046,11257" coordsize="1160,2">
              <v:shape style="position:absolute;left:3046;top:11257;width:1160;height:2" coordorigin="3046,11257" coordsize="1160,0" path="m3046,11257l4207,11257e" filled="f" stroked="t" strokeweight=".477497pt" strokecolor="#3F3F3F">
                <v:path arrowok="t"/>
              </v:shape>
            </v:group>
            <v:group style="position:absolute;left:4149;top:11257;width:1652;height:2" coordorigin="4149,11257" coordsize="1652,2">
              <v:shape style="position:absolute;left:4149;top:11257;width:1652;height:2" coordorigin="4149,11257" coordsize="1652,0" path="m4149,11257l5802,11257e" filled="f" stroked="t" strokeweight=".954994pt" strokecolor="#6B6B6B">
                <v:path arrowok="t"/>
              </v:shape>
            </v:group>
            <v:group style="position:absolute;left:5744;top:11257;width:764;height:2" coordorigin="5744,11257" coordsize="764,2">
              <v:shape style="position:absolute;left:5744;top:11257;width:764;height:2" coordorigin="5744,11257" coordsize="764,0" path="m5744,11257l6508,11257e" filled="f" stroked="t" strokeweight=".477497pt" strokecolor="#343434">
                <v:path arrowok="t"/>
              </v:shape>
            </v:group>
            <v:group style="position:absolute;left:6451;top:11257;width:286;height:2" coordorigin="6451,11257" coordsize="286,2">
              <v:shape style="position:absolute;left:6451;top:11257;width:286;height:2" coordorigin="6451,11257" coordsize="286,0" path="m6451,11257l6737,11257e" filled="f" stroked="t" strokeweight=".477497pt" strokecolor="#484848">
                <v:path arrowok="t"/>
              </v:shape>
            </v:group>
            <v:group style="position:absolute;left:6680;top:11255;width:2029;height:2" coordorigin="6680,11255" coordsize="2029,2">
              <v:shape style="position:absolute;left:6680;top:11255;width:2029;height:2" coordorigin="6680,11255" coordsize="2029,0" path="m6680,11255l8710,11255e" filled="f" stroked="t" strokeweight=".954994pt" strokecolor="#676767">
                <v:path arrowok="t"/>
              </v:shape>
            </v:group>
            <v:group style="position:absolute;left:8652;top:11257;width:334;height:2" coordorigin="8652,11257" coordsize="334,2">
              <v:shape style="position:absolute;left:8652;top:11257;width:334;height:2" coordorigin="8652,11257" coordsize="334,0" path="m8652,11257l8986,11257e" filled="f" stroked="t" strokeweight=".477497pt" strokecolor="#444444">
                <v:path arrowok="t"/>
              </v:shape>
            </v:group>
            <v:group style="position:absolute;left:8929;top:11255;width:2717;height:2" coordorigin="8929,11255" coordsize="2717,2">
              <v:shape style="position:absolute;left:8929;top:11255;width:2717;height:2" coordorigin="8929,11255" coordsize="2717,0" path="m8929,11255l11646,11255e" filled="f" stroked="t" strokeweight=".716246pt" strokecolor="#606060">
                <v:path arrowok="t"/>
              </v:shape>
            </v:group>
            <v:group style="position:absolute;left:253;top:11502;width:1681;height:2" coordorigin="253,11502" coordsize="1681,2">
              <v:shape style="position:absolute;left:253;top:11502;width:1681;height:2" coordorigin="253,11502" coordsize="1681,0" path="m253,11502l1934,11502e" filled="f" stroked="t" strokeweight=".716246pt" strokecolor="#676767">
                <v:path arrowok="t"/>
              </v:shape>
            </v:group>
            <v:group style="position:absolute;left:1862;top:11502;width:821;height:2" coordorigin="1862,11502" coordsize="821,2">
              <v:shape style="position:absolute;left:1862;top:11502;width:821;height:2" coordorigin="1862,11502" coordsize="821,0" path="m1862,11502l2684,11502e" filled="f" stroked="t" strokeweight=".477497pt" strokecolor="#3F3F3F">
                <v:path arrowok="t"/>
              </v:shape>
            </v:group>
            <v:group style="position:absolute;left:2626;top:11499;width:9025;height:2" coordorigin="2626,11499" coordsize="9025,2">
              <v:shape style="position:absolute;left:2626;top:11499;width:9025;height:2" coordorigin="2626,11499" coordsize="9025,0" path="m2626,11499l11651,11499e" filled="f" stroked="t" strokeweight=".716246pt" strokecolor="#646464">
                <v:path arrowok="t"/>
              </v:shape>
            </v:group>
            <v:group style="position:absolute;left:8194;top:11497;width:516;height:2" coordorigin="8194,11497" coordsize="516,2">
              <v:shape style="position:absolute;left:8194;top:11497;width:516;height:2" coordorigin="8194,11497" coordsize="516,0" path="m8194,11497l8710,11497e" filled="f" stroked="t" strokeweight=".477497pt" strokecolor="#3F3F3F">
                <v:path arrowok="t"/>
              </v:shape>
            </v:group>
            <v:group style="position:absolute;left:8652;top:11497;width:334;height:2" coordorigin="8652,11497" coordsize="334,2">
              <v:shape style="position:absolute;left:8652;top:11497;width:334;height:2" coordorigin="8652,11497" coordsize="334,0" path="m8652,11497l8986,11497e" filled="f" stroked="t" strokeweight=".477497pt" strokecolor="#545454">
                <v:path arrowok="t"/>
              </v:shape>
            </v:group>
            <v:group style="position:absolute;left:248;top:11870;width:745;height:2" coordorigin="248,11870" coordsize="745,2">
              <v:shape style="position:absolute;left:248;top:11870;width:745;height:2" coordorigin="248,11870" coordsize="745,0" path="m248,11870l993,11870e" filled="f" stroked="t" strokeweight=".238749pt" strokecolor="#6B6B6B">
                <v:path arrowok="t"/>
              </v:shape>
            </v:group>
            <v:group style="position:absolute;left:988;top:11487;width:2;height:388" coordorigin="988,11487" coordsize="2,388">
              <v:shape style="position:absolute;left:988;top:11487;width:2;height:388" coordorigin="988,11487" coordsize="0,388" path="m988,11875l988,11487e" filled="f" stroked="t" strokeweight=".238749pt" strokecolor="#606060">
                <v:path arrowok="t"/>
              </v:shape>
            </v:group>
            <v:group style="position:absolute;left:988;top:11870;width:363;height:2" coordorigin="988,11870" coordsize="363,2">
              <v:shape style="position:absolute;left:988;top:11870;width:363;height:2" coordorigin="988,11870" coordsize="363,0" path="m988,11870l1351,11870e" filled="f" stroked="t" strokeweight=".238749pt" strokecolor="#575757">
                <v:path arrowok="t"/>
              </v:shape>
            </v:group>
            <v:group style="position:absolute;left:1347;top:11487;width:2;height:388" coordorigin="1347,11487" coordsize="2,388">
              <v:shape style="position:absolute;left:1347;top:11487;width:2;height:388" coordorigin="1347,11487" coordsize="0,388" path="m1347,11875l1347,11487e" filled="f" stroked="t" strokeweight=".238749pt" strokecolor="#646464">
                <v:path arrowok="t"/>
              </v:shape>
            </v:group>
            <v:group style="position:absolute;left:1347;top:11870;width:1729;height:2" coordorigin="1347,11870" coordsize="1729,2">
              <v:shape style="position:absolute;left:1347;top:11870;width:1729;height:2" coordorigin="1347,11870" coordsize="1729,0" path="m1347,11870l3075,11870e" filled="f" stroked="t" strokeweight=".238749pt" strokecolor="#444444">
                <v:path arrowok="t"/>
              </v:shape>
            </v:group>
            <v:group style="position:absolute;left:1915;top:11459;width:2;height:2695" coordorigin="1915,11459" coordsize="2,2695">
              <v:shape style="position:absolute;left:1915;top:11459;width:2;height:2695" coordorigin="1915,11459" coordsize="0,2695" path="m1915,14153l1915,11459e" filled="f" stroked="t" strokeweight=".477497pt" strokecolor="#484848">
                <v:path arrowok="t"/>
              </v:shape>
            </v:group>
            <v:group style="position:absolute;left:3075;top:11870;width:3128;height:2" coordorigin="3075,11870" coordsize="3128,2">
              <v:shape style="position:absolute;left:3075;top:11870;width:3128;height:2" coordorigin="3075,11870" coordsize="3128,0" path="m3075,11870l6203,11870e" filled="f" stroked="t" strokeweight=".238749pt" strokecolor="#000000">
                <v:path arrowok="t"/>
              </v:shape>
            </v:group>
            <v:group style="position:absolute;left:6203;top:11870;width:506;height:2" coordorigin="6203,11870" coordsize="506,2">
              <v:shape style="position:absolute;left:6203;top:11870;width:506;height:2" coordorigin="6203,11870" coordsize="506,0" path="m6203,11870l6709,11870e" filled="f" stroked="t" strokeweight=".238749pt" strokecolor="#4F4F4F">
                <v:path arrowok="t"/>
              </v:shape>
            </v:group>
            <v:group style="position:absolute;left:6487;top:11492;width:2;height:2661" coordorigin="6487,11492" coordsize="2,2661">
              <v:shape style="position:absolute;left:6487;top:11492;width:2;height:2661" coordorigin="6487,11492" coordsize="0,2661" path="m6487,14153l6487,11492e" filled="f" stroked="t" strokeweight=".954994pt" strokecolor="#606060">
                <v:path arrowok="t"/>
              </v:shape>
            </v:group>
            <v:group style="position:absolute;left:6709;top:11870;width:4913;height:2" coordorigin="6709,11870" coordsize="4913,2">
              <v:shape style="position:absolute;left:6709;top:11870;width:4913;height:2" coordorigin="6709,11870" coordsize="4913,0" path="m6709,11870l11622,11870e" filled="f" stroked="t" strokeweight=".238749pt" strokecolor="#000000">
                <v:path arrowok="t"/>
              </v:shape>
            </v:group>
            <v:group style="position:absolute;left:270;top:11770;width:2;height:1828" coordorigin="270,11770" coordsize="2,1828">
              <v:shape style="position:absolute;left:270;top:11770;width:2;height:1828" coordorigin="270,11770" coordsize="0,1828" path="m270,13598l270,11770e" filled="f" stroked="t" strokeweight=".954994pt" strokecolor="#606060">
                <v:path arrowok="t"/>
              </v:shape>
            </v:group>
            <v:group style="position:absolute;left:988;top:11870;width:2;height:1766" coordorigin="988,11870" coordsize="2,1766">
              <v:shape style="position:absolute;left:988;top:11870;width:2;height:1766" coordorigin="988,11870" coordsize="0,1766" path="m988,13636l988,11870e" filled="f" stroked="t" strokeweight=".238749pt" strokecolor="#000000">
                <v:path arrowok="t"/>
              </v:shape>
            </v:group>
            <v:group style="position:absolute;left:1347;top:11870;width:2;height:1766" coordorigin="1347,11870" coordsize="2,1766">
              <v:shape style="position:absolute;left:1347;top:11870;width:2;height:1766" coordorigin="1347,11870" coordsize="0,1766" path="m1347,13636l1347,11870e" filled="f" stroked="t" strokeweight=".238749pt" strokecolor="#000000">
                <v:path arrowok="t"/>
              </v:shape>
            </v:group>
            <v:group style="position:absolute;left:7946;top:13316;width:449;height:2" coordorigin="7946,13316" coordsize="449,2">
              <v:shape style="position:absolute;left:7946;top:13316;width:449;height:2" coordorigin="7946,13316" coordsize="449,0" path="m7946,13316l8394,13316e" filled="f" stroked="t" strokeweight="1.193743pt" strokecolor="#4454BF">
                <v:path arrowok="t"/>
              </v:shape>
            </v:group>
            <v:group style="position:absolute;left:11649;top:13100;width:2;height:804" coordorigin="11649,13100" coordsize="2,804">
              <v:shape style="position:absolute;left:11649;top:13100;width:2;height:804" coordorigin="11649,13100" coordsize="0,804" path="m11649,13904l11649,13100e" filled="f" stroked="t" strokeweight=".238749pt" strokecolor="#4B4B4B">
                <v:path arrowok="t"/>
              </v:shape>
            </v:group>
            <v:group style="position:absolute;left:272;top:13483;width:2;height:694" coordorigin="272,13483" coordsize="2,694">
              <v:shape style="position:absolute;left:272;top:13483;width:2;height:694" coordorigin="272,13483" coordsize="0,694" path="m272,14177l272,13483e" filled="f" stroked="t" strokeweight=".716246pt" strokecolor="#484848">
                <v:path arrowok="t"/>
              </v:shape>
            </v:group>
            <v:group style="position:absolute;left:248;top:13876;width:745;height:2" coordorigin="248,13876" coordsize="745,2">
              <v:shape style="position:absolute;left:248;top:13876;width:745;height:2" coordorigin="248,13876" coordsize="745,0" path="m248,13876l993,13876e" filled="f" stroked="t" strokeweight=".238749pt" strokecolor="#484848">
                <v:path arrowok="t"/>
              </v:shape>
            </v:group>
            <v:group style="position:absolute;left:988;top:13636;width:2;height:244" coordorigin="988,13636" coordsize="2,244">
              <v:shape style="position:absolute;left:988;top:13636;width:2;height:244" coordorigin="988,13636" coordsize="0,244" path="m988,13880l988,13636e" filled="f" stroked="t" strokeweight=".238749pt" strokecolor="#747474">
                <v:path arrowok="t"/>
              </v:shape>
            </v:group>
            <v:group style="position:absolute;left:988;top:13876;width:363;height:2" coordorigin="988,13876" coordsize="363,2">
              <v:shape style="position:absolute;left:988;top:13876;width:363;height:2" coordorigin="988,13876" coordsize="363,0" path="m988,13876l1351,13876e" filled="f" stroked="t" strokeweight=".238749pt" strokecolor="#646464">
                <v:path arrowok="t"/>
              </v:shape>
            </v:group>
            <v:group style="position:absolute;left:1347;top:13636;width:2;height:244" coordorigin="1347,13636" coordsize="2,244">
              <v:shape style="position:absolute;left:1347;top:13636;width:2;height:244" coordorigin="1347,13636" coordsize="0,244" path="m1347,13880l1347,13636e" filled="f" stroked="t" strokeweight=".238749pt" strokecolor="#676767">
                <v:path arrowok="t"/>
              </v:shape>
            </v:group>
            <v:group style="position:absolute;left:1347;top:13876;width:554;height:2" coordorigin="1347,13876" coordsize="554,2">
              <v:shape style="position:absolute;left:1347;top:13876;width:554;height:2" coordorigin="1347,13876" coordsize="554,0" path="m1347,13876l1900,13876e" filled="f" stroked="t" strokeweight=".238749pt" strokecolor="#777777">
                <v:path arrowok="t"/>
              </v:shape>
            </v:group>
            <v:group style="position:absolute;left:988;top:13876;width:2;height:1800" coordorigin="988,13876" coordsize="2,1800">
              <v:shape style="position:absolute;left:988;top:13876;width:2;height:1800" coordorigin="988,13876" coordsize="0,1800" path="m988,15675l988,13876e" filled="f" stroked="t" strokeweight=".238749pt" strokecolor="#000000">
                <v:path arrowok="t"/>
              </v:shape>
            </v:group>
            <v:group style="position:absolute;left:1347;top:13876;width:2;height:1800" coordorigin="1347,13876" coordsize="2,1800">
              <v:shape style="position:absolute;left:1347;top:13876;width:2;height:1800" coordorigin="1347,13876" coordsize="0,1800" path="m1347,15675l1347,13876e" filled="f" stroked="t" strokeweight=".238749pt" strokecolor="#000000">
                <v:path arrowok="t"/>
              </v:shape>
            </v:group>
            <v:group style="position:absolute;left:11646;top:13847;width:2;height:191" coordorigin="11646,13847" coordsize="2,191">
              <v:shape style="position:absolute;left:11646;top:13847;width:2;height:191" coordorigin="11646,13847" coordsize="0,191" path="m11646,14038l11646,13847e" filled="f" stroked="t" strokeweight=".238749pt" strokecolor="#747474">
                <v:path arrowok="t"/>
              </v:shape>
            </v:group>
            <v:group style="position:absolute;left:272;top:14096;width:2;height:464" coordorigin="272,14096" coordsize="2,464">
              <v:shape style="position:absolute;left:272;top:14096;width:2;height:464" coordorigin="272,14096" coordsize="0,464" path="m272,14560l272,14096e" filled="f" stroked="t" strokeweight=".477497pt" strokecolor="#343434">
                <v:path arrowok="t"/>
              </v:shape>
            </v:group>
            <v:group style="position:absolute;left:6496;top:12885;width:2;height:3647" coordorigin="6496,12885" coordsize="2,3647">
              <v:shape style="position:absolute;left:6496;top:12885;width:2;height:3647" coordorigin="6496,12885" coordsize="0,3647" path="m6496,16532l6496,12885e" filled="f" stroked="t" strokeweight=".954994pt" strokecolor="#646464">
                <v:path arrowok="t"/>
              </v:shape>
            </v:group>
            <v:group style="position:absolute;left:11646;top:14096;width:2;height:1402" coordorigin="11646,14096" coordsize="2,1402">
              <v:shape style="position:absolute;left:11646;top:14096;width:2;height:1402" coordorigin="11646,14096" coordsize="0,1402" path="m11646,15498l11646,14096e" filled="f" stroked="t" strokeweight=".477497pt" strokecolor="#7C7C7C">
                <v:path arrowok="t"/>
              </v:shape>
            </v:group>
            <v:group style="position:absolute;left:1922;top:14096;width:2;height:2431" coordorigin="1922,14096" coordsize="2,2431">
              <v:shape style="position:absolute;left:1922;top:14096;width:2;height:2431" coordorigin="1922,14096" coordsize="0,2431" path="m1922,16527l1922,14096e" filled="f" stroked="t" strokeweight=".954994pt" strokecolor="#6B6B6B">
                <v:path arrowok="t"/>
              </v:shape>
            </v:group>
            <v:group style="position:absolute;left:272;top:14503;width:2;height:383" coordorigin="272,14503" coordsize="2,383">
              <v:shape style="position:absolute;left:272;top:14503;width:2;height:383" coordorigin="272,14503" coordsize="0,383" path="m272,14886l272,14503e" filled="f" stroked="t" strokeweight=".477497pt" strokecolor="#1F1F1F">
                <v:path arrowok="t"/>
              </v:shape>
            </v:group>
            <v:group style="position:absolute;left:1891;top:14708;width:764;height:2" coordorigin="1891,14708" coordsize="764,2">
              <v:shape style="position:absolute;left:1891;top:14708;width:764;height:2" coordorigin="1891,14708" coordsize="764,0" path="m1891,14708l2655,14708e" filled="f" stroked="t" strokeweight=".716246pt" strokecolor="#4B4F93">
                <v:path arrowok="t"/>
              </v:shape>
            </v:group>
            <v:group style="position:absolute;left:2445;top:14685;width:659;height:2" coordorigin="2445,14685" coordsize="659,2">
              <v:shape style="position:absolute;left:2445;top:14685;width:659;height:2" coordorigin="2445,14685" coordsize="659,0" path="m2445,14685l3104,14685e" filled="f" stroked="t" strokeweight="1.193743pt" strokecolor="#484F9C">
                <v:path arrowok="t"/>
              </v:shape>
            </v:group>
            <v:group style="position:absolute;left:3066;top:14708;width:573;height:2" coordorigin="3066,14708" coordsize="573,2">
              <v:shape style="position:absolute;left:3066;top:14708;width:573;height:2" coordorigin="3066,14708" coordsize="573,0" path="m3066,14708l3639,14708e" filled="f" stroked="t" strokeweight="2.864982pt" strokecolor="#384493">
                <v:path arrowok="t"/>
              </v:shape>
            </v:group>
            <v:group style="position:absolute;left:272;top:14828;width:2;height:196" coordorigin="272,14828" coordsize="2,196">
              <v:shape style="position:absolute;left:272;top:14828;width:2;height:196" coordorigin="272,14828" coordsize="0,196" path="m272,15024l272,14828e" filled="f" stroked="t" strokeweight=".477497pt" strokecolor="#383838">
                <v:path arrowok="t"/>
              </v:shape>
            </v:group>
            <v:group style="position:absolute;left:272;top:14967;width:2;height:1560" coordorigin="272,14967" coordsize="2,1560">
              <v:shape style="position:absolute;left:272;top:14967;width:2;height:1560" coordorigin="272,14967" coordsize="0,1560" path="m272,16527l272,14967e" filled="f" stroked="t" strokeweight=".954994pt" strokecolor="#606060">
                <v:path arrowok="t"/>
              </v:shape>
            </v:group>
            <v:group style="position:absolute;left:11649;top:15441;width:2;height:996" coordorigin="11649,15441" coordsize="2,996">
              <v:shape style="position:absolute;left:11649;top:15441;width:2;height:996" coordorigin="11649,15441" coordsize="0,996" path="m11649,16436l11649,15441e" filled="f" stroked="t" strokeweight=".238749pt" strokecolor="#5B5B5B">
                <v:path arrowok="t"/>
              </v:shape>
            </v:group>
            <v:group style="position:absolute;left:988;top:15675;width:2;height:842" coordorigin="988,15675" coordsize="2,842">
              <v:shape style="position:absolute;left:988;top:15675;width:2;height:842" coordorigin="988,15675" coordsize="0,842" path="m988,16518l988,15675e" filled="f" stroked="t" strokeweight=".238749pt" strokecolor="#545454">
                <v:path arrowok="t"/>
              </v:shape>
            </v:group>
            <v:group style="position:absolute;left:1347;top:15675;width:2;height:842" coordorigin="1347,15675" coordsize="2,842">
              <v:shape style="position:absolute;left:1347;top:15675;width:2;height:842" coordorigin="1347,15675" coordsize="0,842" path="m1347,16518l1347,15675e" filled="f" stroked="t" strokeweight=".238749pt" strokecolor="#4F4F4F">
                <v:path arrowok="t"/>
              </v:shape>
            </v:group>
            <v:group style="position:absolute;left:263;top:16520;width:11388;height:2" coordorigin="263,16520" coordsize="11388,2">
              <v:shape style="position:absolute;left:263;top:16520;width:11388;height:2" coordorigin="263,16520" coordsize="11388,0" path="m263,16520l11651,16520e" filled="f" stroked="t" strokeweight=".716246pt" strokecolor="#6B6B6B">
                <v:path arrowok="t"/>
              </v:shape>
            </v:group>
            <v:group style="position:absolute;left:8958;top:13719;width:2;height:215" coordorigin="8958,13719" coordsize="2,215">
              <v:shape style="position:absolute;left:8958;top:13719;width:2;height:215" coordorigin="8958,13719" coordsize="0,215" path="m8958,13934l8958,13719e" filled="f" stroked="t" strokeweight="1.76pt" strokecolor="#CCD1D3">
                <v:path arrowok="t"/>
              </v:shape>
            </v:group>
            <w10:wrap type="none"/>
          </v:group>
        </w:pict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1512" w:right="2027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43F8C"/>
          <w:spacing w:val="0"/>
          <w:w w:val="268"/>
        </w:rPr>
        <w:t>/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74" w:lineRule="exact"/>
        <w:ind w:left="14" w:right="-20"/>
        <w:jc w:val="left"/>
        <w:tabs>
          <w:tab w:pos="7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31"/>
          <w:szCs w:val="31"/>
          <w:color w:val="959595"/>
          <w:spacing w:val="0"/>
          <w:w w:val="100"/>
          <w:i/>
          <w:position w:val="1"/>
        </w:rPr>
        <w:t>r</w:t>
      </w:r>
      <w:r>
        <w:rPr>
          <w:rFonts w:ascii="Arial" w:hAnsi="Arial" w:cs="Arial" w:eastAsia="Arial"/>
          <w:sz w:val="31"/>
          <w:szCs w:val="31"/>
          <w:color w:val="959595"/>
          <w:spacing w:val="-11"/>
          <w:w w:val="100"/>
          <w:i/>
          <w:position w:val="1"/>
        </w:rPr>
        <w:t> </w:t>
      </w:r>
      <w:r>
        <w:rPr>
          <w:rFonts w:ascii="Arial" w:hAnsi="Arial" w:cs="Arial" w:eastAsia="Arial"/>
          <w:sz w:val="31"/>
          <w:szCs w:val="31"/>
          <w:color w:val="7E8082"/>
          <w:spacing w:val="0"/>
          <w:w w:val="62"/>
          <w:position w:val="1"/>
        </w:rPr>
        <w:t>.;..{</w:t>
      </w:r>
      <w:r>
        <w:rPr>
          <w:rFonts w:ascii="Arial" w:hAnsi="Arial" w:cs="Arial" w:eastAsia="Arial"/>
          <w:sz w:val="31"/>
          <w:szCs w:val="31"/>
          <w:color w:val="7E808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7E808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100"/>
          <w:b/>
          <w:bCs/>
          <w:position w:val="-4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100"/>
          <w:b/>
          <w:bCs/>
          <w:position w:val="-4"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10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104"/>
          <w:b/>
          <w:bCs/>
          <w:position w:val="-4"/>
        </w:rPr>
        <w:t>KÖSE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right="-82"/>
        <w:jc w:val="left"/>
        <w:tabs>
          <w:tab w:pos="2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383838"/>
          <w:spacing w:val="0"/>
          <w:w w:val="48"/>
          <w:position w:val="-3"/>
        </w:rPr>
        <w:t>•</w:t>
      </w:r>
      <w:r>
        <w:rPr>
          <w:rFonts w:ascii="Arial" w:hAnsi="Arial" w:cs="Arial" w:eastAsia="Arial"/>
          <w:sz w:val="16"/>
          <w:szCs w:val="16"/>
          <w:color w:val="383838"/>
          <w:spacing w:val="12"/>
          <w:w w:val="48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5D5D5D"/>
          <w:spacing w:val="0"/>
          <w:w w:val="100"/>
          <w:position w:val="-3"/>
        </w:rPr>
        <w:t>l.:</w:t>
      </w:r>
      <w:r>
        <w:rPr>
          <w:rFonts w:ascii="Arial" w:hAnsi="Arial" w:cs="Arial" w:eastAsia="Arial"/>
          <w:sz w:val="16"/>
          <w:szCs w:val="16"/>
          <w:color w:val="5D5D5D"/>
          <w:spacing w:val="6"/>
          <w:w w:val="100"/>
          <w:position w:val="-3"/>
        </w:rPr>
        <w:t>ı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-3"/>
        </w:rPr>
        <w:t>ivp</w:t>
      </w:r>
      <w:r>
        <w:rPr>
          <w:rFonts w:ascii="Arial" w:hAnsi="Arial" w:cs="Arial" w:eastAsia="Arial"/>
          <w:sz w:val="16"/>
          <w:szCs w:val="16"/>
          <w:color w:val="383838"/>
          <w:spacing w:val="6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7"/>
          <w:position w:val="-3"/>
        </w:rPr>
        <w:t>Kuze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7"/>
          <w:position w:val="-3"/>
        </w:rPr>
        <w:t>y</w:t>
      </w:r>
      <w:r>
        <w:rPr>
          <w:rFonts w:ascii="Arial" w:hAnsi="Arial" w:cs="Arial" w:eastAsia="Arial"/>
          <w:sz w:val="19"/>
          <w:szCs w:val="19"/>
          <w:color w:val="383838"/>
          <w:spacing w:val="18"/>
          <w:w w:val="87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7"/>
          <w:b/>
          <w:bCs/>
          <w:position w:val="-3"/>
        </w:rPr>
        <w:t>Bölg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7"/>
          <w:b/>
          <w:bCs/>
          <w:position w:val="-3"/>
        </w:rPr>
        <w:t>e</w:t>
      </w:r>
      <w:r>
        <w:rPr>
          <w:rFonts w:ascii="Arial" w:hAnsi="Arial" w:cs="Arial" w:eastAsia="Arial"/>
          <w:sz w:val="20"/>
          <w:szCs w:val="20"/>
          <w:color w:val="383838"/>
          <w:spacing w:val="-11"/>
          <w:w w:val="87"/>
          <w:b/>
          <w:bCs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b/>
          <w:bCs/>
          <w:position w:val="-3"/>
        </w:rPr>
        <w:t>Amiri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6"/>
        </w:rPr>
        <w:t>KAKIZ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right="38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-2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51" w:lineRule="exact"/>
        <w:ind w:right="189"/>
        <w:jc w:val="right"/>
        <w:rPr>
          <w:rFonts w:ascii="Arial" w:hAnsi="Arial" w:cs="Arial" w:eastAsia="Arial"/>
          <w:sz w:val="87"/>
          <w:szCs w:val="87"/>
        </w:rPr>
      </w:pPr>
      <w:rPr/>
      <w:r>
        <w:rPr>
          <w:rFonts w:ascii="Arial" w:hAnsi="Arial" w:cs="Arial" w:eastAsia="Arial"/>
          <w:sz w:val="87"/>
          <w:szCs w:val="87"/>
          <w:color w:val="383838"/>
          <w:spacing w:val="0"/>
          <w:w w:val="77"/>
          <w:i/>
          <w:position w:val="1"/>
        </w:rPr>
        <w:t>/rf?</w:t>
      </w:r>
      <w:r>
        <w:rPr>
          <w:rFonts w:ascii="Arial" w:hAnsi="Arial" w:cs="Arial" w:eastAsia="Arial"/>
          <w:sz w:val="87"/>
          <w:szCs w:val="87"/>
          <w:color w:val="000000"/>
          <w:spacing w:val="0"/>
          <w:w w:val="100"/>
          <w:position w:val="0"/>
        </w:rPr>
      </w:r>
    </w:p>
    <w:p>
      <w:pPr>
        <w:spacing w:before="73" w:after="0" w:line="240" w:lineRule="auto"/>
        <w:ind w:left="409" w:right="-20"/>
        <w:jc w:val="left"/>
        <w:tabs>
          <w:tab w:pos="1180" w:val="left"/>
        </w:tabs>
        <w:rPr>
          <w:rFonts w:ascii="Arial" w:hAnsi="Arial" w:cs="Arial" w:eastAsia="Arial"/>
          <w:sz w:val="5"/>
          <w:szCs w:val="5"/>
        </w:rPr>
      </w:pPr>
      <w:rPr/>
      <w:r>
        <w:rPr/>
        <w:br w:type="column"/>
      </w:r>
      <w:r>
        <w:rPr>
          <w:rFonts w:ascii="Arial" w:hAnsi="Arial" w:cs="Arial" w:eastAsia="Arial"/>
          <w:sz w:val="5"/>
          <w:szCs w:val="5"/>
          <w:color w:val="A7A8A8"/>
          <w:spacing w:val="0"/>
          <w:w w:val="448"/>
        </w:rPr>
        <w:t>,</w:t>
      </w:r>
      <w:r>
        <w:rPr>
          <w:rFonts w:ascii="Arial" w:hAnsi="Arial" w:cs="Arial" w:eastAsia="Arial"/>
          <w:sz w:val="5"/>
          <w:szCs w:val="5"/>
          <w:color w:val="A7A8A8"/>
          <w:spacing w:val="-45"/>
          <w:w w:val="448"/>
        </w:rPr>
        <w:t> </w:t>
      </w:r>
      <w:r>
        <w:rPr>
          <w:rFonts w:ascii="Arial" w:hAnsi="Arial" w:cs="Arial" w:eastAsia="Arial"/>
          <w:sz w:val="5"/>
          <w:szCs w:val="5"/>
          <w:color w:val="A7A8A8"/>
          <w:spacing w:val="0"/>
          <w:w w:val="192"/>
        </w:rPr>
        <w:t>•</w:t>
      </w:r>
      <w:r>
        <w:rPr>
          <w:rFonts w:ascii="Arial" w:hAnsi="Arial" w:cs="Arial" w:eastAsia="Arial"/>
          <w:sz w:val="5"/>
          <w:szCs w:val="5"/>
          <w:color w:val="A7A8A8"/>
          <w:spacing w:val="-2"/>
          <w:w w:val="192"/>
        </w:rPr>
        <w:t>•</w:t>
      </w:r>
      <w:r>
        <w:rPr>
          <w:rFonts w:ascii="Arial" w:hAnsi="Arial" w:cs="Arial" w:eastAsia="Arial"/>
          <w:sz w:val="5"/>
          <w:szCs w:val="5"/>
          <w:color w:val="959595"/>
          <w:spacing w:val="0"/>
          <w:w w:val="539"/>
        </w:rPr>
        <w:t>,</w:t>
      </w:r>
      <w:r>
        <w:rPr>
          <w:rFonts w:ascii="Arial" w:hAnsi="Arial" w:cs="Arial" w:eastAsia="Arial"/>
          <w:sz w:val="5"/>
          <w:szCs w:val="5"/>
          <w:color w:val="959595"/>
          <w:spacing w:val="0"/>
          <w:w w:val="100"/>
        </w:rPr>
        <w:t>  </w:t>
      </w:r>
      <w:r>
        <w:rPr>
          <w:rFonts w:ascii="Arial" w:hAnsi="Arial" w:cs="Arial" w:eastAsia="Arial"/>
          <w:sz w:val="5"/>
          <w:szCs w:val="5"/>
          <w:color w:val="959595"/>
          <w:spacing w:val="-7"/>
          <w:w w:val="100"/>
        </w:rPr>
        <w:t> </w:t>
      </w:r>
      <w:r>
        <w:rPr>
          <w:rFonts w:ascii="Arial" w:hAnsi="Arial" w:cs="Arial" w:eastAsia="Arial"/>
          <w:sz w:val="5"/>
          <w:szCs w:val="5"/>
          <w:color w:val="BCBCBC"/>
          <w:spacing w:val="0"/>
          <w:w w:val="100"/>
          <w:b/>
          <w:bCs/>
        </w:rPr>
        <w:t>,</w:t>
      </w:r>
      <w:r>
        <w:rPr>
          <w:rFonts w:ascii="Arial" w:hAnsi="Arial" w:cs="Arial" w:eastAsia="Arial"/>
          <w:sz w:val="5"/>
          <w:szCs w:val="5"/>
          <w:color w:val="BCBCBC"/>
          <w:spacing w:val="0"/>
          <w:w w:val="100"/>
          <w:b/>
          <w:bCs/>
        </w:rPr>
        <w:t>)</w:t>
      </w:r>
      <w:r>
        <w:rPr>
          <w:rFonts w:ascii="Arial" w:hAnsi="Arial" w:cs="Arial" w:eastAsia="Arial"/>
          <w:sz w:val="5"/>
          <w:szCs w:val="5"/>
          <w:color w:val="BCBCBC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5"/>
          <w:szCs w:val="5"/>
          <w:color w:val="BCBCBC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5"/>
          <w:szCs w:val="5"/>
          <w:color w:val="BCBCBC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5"/>
          <w:szCs w:val="5"/>
          <w:color w:val="5D5D5D"/>
          <w:spacing w:val="0"/>
          <w:w w:val="154"/>
        </w:rPr>
        <w:t>•</w:t>
      </w:r>
      <w:r>
        <w:rPr>
          <w:rFonts w:ascii="Arial" w:hAnsi="Arial" w:cs="Arial" w:eastAsia="Arial"/>
          <w:sz w:val="5"/>
          <w:szCs w:val="5"/>
          <w:color w:val="5D5D5D"/>
          <w:spacing w:val="0"/>
          <w:w w:val="154"/>
        </w:rPr>
        <w:t>    </w:t>
      </w:r>
      <w:r>
        <w:rPr>
          <w:rFonts w:ascii="Arial" w:hAnsi="Arial" w:cs="Arial" w:eastAsia="Arial"/>
          <w:sz w:val="5"/>
          <w:szCs w:val="5"/>
          <w:color w:val="5D5D5D"/>
          <w:spacing w:val="4"/>
          <w:w w:val="154"/>
        </w:rPr>
        <w:t> </w:t>
      </w:r>
      <w:r>
        <w:rPr>
          <w:rFonts w:ascii="Arial" w:hAnsi="Arial" w:cs="Arial" w:eastAsia="Arial"/>
          <w:sz w:val="5"/>
          <w:szCs w:val="5"/>
          <w:color w:val="A7A8A8"/>
          <w:spacing w:val="0"/>
          <w:w w:val="600"/>
        </w:rPr>
        <w:t>'</w:t>
      </w:r>
      <w:r>
        <w:rPr>
          <w:rFonts w:ascii="Arial" w:hAnsi="Arial" w:cs="Arial" w:eastAsia="Arial"/>
          <w:sz w:val="5"/>
          <w:szCs w:val="5"/>
          <w:color w:val="A7A8A8"/>
          <w:spacing w:val="0"/>
          <w:w w:val="100"/>
        </w:rPr>
        <w:tab/>
      </w:r>
      <w:r>
        <w:rPr>
          <w:rFonts w:ascii="Arial" w:hAnsi="Arial" w:cs="Arial" w:eastAsia="Arial"/>
          <w:sz w:val="5"/>
          <w:szCs w:val="5"/>
          <w:color w:val="A7A8A8"/>
          <w:spacing w:val="0"/>
          <w:w w:val="100"/>
        </w:rPr>
      </w:r>
      <w:r>
        <w:rPr>
          <w:rFonts w:ascii="Arial" w:hAnsi="Arial" w:cs="Arial" w:eastAsia="Arial"/>
          <w:sz w:val="5"/>
          <w:szCs w:val="5"/>
          <w:color w:val="959595"/>
          <w:spacing w:val="0"/>
          <w:w w:val="142"/>
        </w:rPr>
        <w:t>(</w:t>
      </w:r>
      <w:r>
        <w:rPr>
          <w:rFonts w:ascii="Arial" w:hAnsi="Arial" w:cs="Arial" w:eastAsia="Arial"/>
          <w:sz w:val="5"/>
          <w:szCs w:val="5"/>
          <w:color w:val="959595"/>
          <w:spacing w:val="0"/>
          <w:w w:val="141"/>
        </w:rPr>
        <w:t>,.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</w:rPr>
      </w:r>
    </w:p>
    <w:p>
      <w:pPr>
        <w:spacing w:before="21" w:after="0" w:line="240" w:lineRule="auto"/>
        <w:ind w:left="392" w:right="-20"/>
        <w:jc w:val="left"/>
        <w:tabs>
          <w:tab w:pos="110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0.702301pt;margin-top:3.614774pt;width:5.278235pt;height:18.5pt;mso-position-horizontal-relative:page;mso-position-vertical-relative:paragraph;z-index:-15714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959595"/>
                      <w:spacing w:val="0"/>
                      <w:w w:val="102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"/>
          <w:szCs w:val="13"/>
          <w:color w:val="959595"/>
          <w:spacing w:val="0"/>
          <w:w w:val="59"/>
          <w:b/>
          <w:bCs/>
        </w:rPr>
        <w:t>.'·t</w:t>
      </w:r>
      <w:r>
        <w:rPr>
          <w:rFonts w:ascii="Times New Roman" w:hAnsi="Times New Roman" w:cs="Times New Roman" w:eastAsia="Times New Roman"/>
          <w:sz w:val="13"/>
          <w:szCs w:val="13"/>
          <w:color w:val="959595"/>
          <w:spacing w:val="0"/>
          <w:w w:val="59"/>
          <w:b/>
          <w:bCs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959595"/>
          <w:spacing w:val="0"/>
          <w:w w:val="59"/>
          <w:b/>
          <w:bCs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959595"/>
          <w:spacing w:val="12"/>
          <w:w w:val="59"/>
          <w:b/>
          <w:bCs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7A8A8"/>
          <w:spacing w:val="0"/>
          <w:w w:val="147"/>
          <w:i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BCBCBC"/>
          <w:spacing w:val="0"/>
          <w:w w:val="59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BCBCBC"/>
          <w:spacing w:val="0"/>
          <w:w w:val="60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CBCB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BCBCBC"/>
          <w:spacing w:val="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76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77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16" w:after="0" w:line="176" w:lineRule="exact"/>
        <w:ind w:left="181" w:right="2385"/>
        <w:jc w:val="center"/>
        <w:rPr>
          <w:rFonts w:ascii="Arial" w:hAnsi="Arial" w:cs="Arial" w:eastAsia="Arial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8.847168pt;margin-top:2.177336pt;width:28.898106pt;height:17.940323pt;mso-position-horizontal-relative:page;mso-position-vertical-relative:paragraph;z-index:-15716" type="#_x0000_t202" filled="f" stroked="f">
            <v:textbox inset="0,0,0,0">
              <w:txbxContent>
                <w:p>
                  <w:pPr>
                    <w:spacing w:before="0" w:after="0" w:line="359" w:lineRule="exact"/>
                    <w:ind w:right="-94"/>
                    <w:jc w:val="left"/>
                    <w:tabs>
                      <w:tab w:pos="480" w:val="left"/>
                    </w:tabs>
                    <w:rPr>
                      <w:rFonts w:ascii="Arial" w:hAnsi="Arial" w:cs="Arial" w:eastAsia="Arial"/>
                      <w:sz w:val="33"/>
                      <w:szCs w:val="33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BCBCBC"/>
                      <w:spacing w:val="0"/>
                      <w:w w:val="67"/>
                      <w:position w:val="-2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BCBCBC"/>
                      <w:spacing w:val="0"/>
                      <w:w w:val="100"/>
                      <w:position w:val="-2"/>
                    </w:rPr>
                    <w:tab/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BCBCBC"/>
                      <w:spacing w:val="0"/>
                      <w:w w:val="100"/>
                      <w:position w:val="-2"/>
                    </w:rPr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A7A8A8"/>
                      <w:spacing w:val="0"/>
                      <w:w w:val="144"/>
                      <w:position w:val="2"/>
                    </w:rPr>
                    <w:t>'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BCBCBC"/>
          <w:spacing w:val="0"/>
          <w:w w:val="207"/>
          <w:position w:val="-1"/>
        </w:rPr>
        <w:t>'</w:t>
      </w:r>
      <w:r>
        <w:rPr>
          <w:rFonts w:ascii="Arial" w:hAnsi="Arial" w:cs="Arial" w:eastAsia="Arial"/>
          <w:sz w:val="16"/>
          <w:szCs w:val="16"/>
          <w:color w:val="BCBCBC"/>
          <w:spacing w:val="49"/>
          <w:w w:val="207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707070"/>
          <w:spacing w:val="0"/>
          <w:w w:val="89"/>
          <w:i/>
          <w:position w:val="-4"/>
        </w:rPr>
        <w:t>,</w:t>
      </w:r>
      <w:r>
        <w:rPr>
          <w:rFonts w:ascii="Arial" w:hAnsi="Arial" w:cs="Arial" w:eastAsia="Arial"/>
          <w:sz w:val="12"/>
          <w:szCs w:val="12"/>
          <w:color w:val="707070"/>
          <w:spacing w:val="3"/>
          <w:w w:val="89"/>
          <w:i/>
          <w:position w:val="-4"/>
        </w:rPr>
        <w:t>;</w:t>
      </w:r>
      <w:r>
        <w:rPr>
          <w:rFonts w:ascii="Arial" w:hAnsi="Arial" w:cs="Arial" w:eastAsia="Arial"/>
          <w:sz w:val="12"/>
          <w:szCs w:val="12"/>
          <w:color w:val="5D5D5D"/>
          <w:spacing w:val="3"/>
          <w:w w:val="46"/>
          <w:i/>
          <w:position w:val="-4"/>
        </w:rPr>
      </w:r>
      <w:r>
        <w:rPr>
          <w:rFonts w:ascii="Arial" w:hAnsi="Arial" w:cs="Arial" w:eastAsia="Arial"/>
          <w:sz w:val="12"/>
          <w:szCs w:val="12"/>
          <w:color w:val="5D5D5D"/>
          <w:spacing w:val="0"/>
          <w:w w:val="46"/>
          <w:emboss/>
          <w:i/>
          <w:position w:val="-4"/>
        </w:rPr>
        <w:t>.</w:t>
      </w:r>
      <w:r>
        <w:rPr>
          <w:rFonts w:ascii="Arial" w:hAnsi="Arial" w:cs="Arial" w:eastAsia="Arial"/>
          <w:sz w:val="12"/>
          <w:szCs w:val="12"/>
          <w:color w:val="5D5D5D"/>
          <w:spacing w:val="0"/>
          <w:w w:val="46"/>
          <w:emboss/>
          <w:i/>
          <w:position w:val="-4"/>
        </w:rPr>
      </w:r>
      <w:r>
        <w:rPr>
          <w:rFonts w:ascii="Arial" w:hAnsi="Arial" w:cs="Arial" w:eastAsia="Arial"/>
          <w:sz w:val="12"/>
          <w:szCs w:val="12"/>
          <w:color w:val="5D5D5D"/>
          <w:spacing w:val="0"/>
          <w:w w:val="46"/>
          <w:i/>
          <w:position w:val="-4"/>
        </w:rPr>
      </w:r>
      <w:r>
        <w:rPr>
          <w:rFonts w:ascii="Arial" w:hAnsi="Arial" w:cs="Arial" w:eastAsia="Arial"/>
          <w:sz w:val="12"/>
          <w:szCs w:val="12"/>
          <w:color w:val="5D5D5D"/>
          <w:spacing w:val="0"/>
          <w:w w:val="46"/>
          <w:i/>
          <w:position w:val="-4"/>
        </w:rPr>
        <w:t>..</w:t>
      </w:r>
      <w:r>
        <w:rPr>
          <w:rFonts w:ascii="Arial" w:hAnsi="Arial" w:cs="Arial" w:eastAsia="Arial"/>
          <w:sz w:val="12"/>
          <w:szCs w:val="12"/>
          <w:color w:val="5D5D5D"/>
          <w:spacing w:val="0"/>
          <w:w w:val="100"/>
          <w:i/>
          <w:position w:val="-4"/>
        </w:rPr>
        <w:t> </w:t>
      </w:r>
      <w:r>
        <w:rPr>
          <w:rFonts w:ascii="Arial" w:hAnsi="Arial" w:cs="Arial" w:eastAsia="Arial"/>
          <w:sz w:val="12"/>
          <w:szCs w:val="12"/>
          <w:color w:val="5D5D5D"/>
          <w:spacing w:val="-8"/>
          <w:w w:val="100"/>
          <w:i/>
          <w:position w:val="-4"/>
        </w:rPr>
        <w:t> </w:t>
      </w:r>
      <w:r>
        <w:rPr>
          <w:rFonts w:ascii="Arial" w:hAnsi="Arial" w:cs="Arial" w:eastAsia="Arial"/>
          <w:sz w:val="12"/>
          <w:szCs w:val="12"/>
          <w:color w:val="959595"/>
          <w:spacing w:val="-7"/>
          <w:w w:val="115"/>
          <w:b/>
          <w:bCs/>
          <w:i/>
          <w:position w:val="-4"/>
        </w:rPr>
        <w:t>f</w:t>
      </w:r>
      <w:r>
        <w:rPr>
          <w:rFonts w:ascii="Arial" w:hAnsi="Arial" w:cs="Arial" w:eastAsia="Arial"/>
          <w:sz w:val="12"/>
          <w:szCs w:val="12"/>
          <w:color w:val="A7A8A8"/>
          <w:spacing w:val="0"/>
          <w:w w:val="49"/>
          <w:b/>
          <w:bCs/>
          <w:i/>
          <w:position w:val="-4"/>
        </w:rPr>
        <w:t>...</w:t>
      </w:r>
      <w:r>
        <w:rPr>
          <w:rFonts w:ascii="Arial" w:hAnsi="Arial" w:cs="Arial" w:eastAsia="Arial"/>
          <w:sz w:val="12"/>
          <w:szCs w:val="12"/>
          <w:color w:val="A7A8A8"/>
          <w:spacing w:val="0"/>
          <w:w w:val="100"/>
          <w:b/>
          <w:bCs/>
          <w:i/>
          <w:position w:val="-4"/>
        </w:rPr>
        <w:t> </w:t>
      </w:r>
      <w:r>
        <w:rPr>
          <w:rFonts w:ascii="Arial" w:hAnsi="Arial" w:cs="Arial" w:eastAsia="Arial"/>
          <w:sz w:val="12"/>
          <w:szCs w:val="12"/>
          <w:color w:val="BCBCBC"/>
          <w:spacing w:val="0"/>
          <w:w w:val="67"/>
          <w:b/>
          <w:bCs/>
          <w:i/>
          <w:position w:val="-4"/>
        </w:rPr>
        <w:t>'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458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7E8082"/>
          <w:spacing w:val="-15"/>
          <w:w w:val="8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A7A8A8"/>
          <w:spacing w:val="0"/>
          <w:w w:val="87"/>
          <w:position w:val="1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00" w:right="160"/>
          <w:cols w:num="3" w:equalWidth="0">
            <w:col w:w="566" w:space="1488"/>
            <w:col w:w="3724" w:space="2698"/>
            <w:col w:w="3184"/>
          </w:cols>
        </w:sectPr>
      </w:pPr>
      <w:rPr/>
    </w:p>
    <w:p>
      <w:pPr>
        <w:spacing w:before="86" w:after="0" w:line="216" w:lineRule="auto"/>
        <w:ind w:left="583" w:right="-152" w:firstLine="-185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8"/>
          <w:szCs w:val="88"/>
          <w:color w:val="2F2F2F"/>
          <w:spacing w:val="-769"/>
          <w:w w:val="159"/>
          <w:b/>
          <w:bCs/>
          <w:position w:val="12"/>
        </w:rPr>
        <w:t>1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94"/>
          <w:position w:val="0"/>
        </w:rPr>
        <w:t>i</w:t>
      </w:r>
      <w:r>
        <w:rPr>
          <w:rFonts w:ascii="Arial" w:hAnsi="Arial" w:cs="Arial" w:eastAsia="Arial"/>
          <w:sz w:val="17"/>
          <w:szCs w:val="17"/>
          <w:color w:val="2F2F2F"/>
          <w:spacing w:val="-28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8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8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7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exact"/>
        <w:ind w:left="336" w:right="3941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95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95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95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94"/>
        </w:rPr>
        <w:t>İTFAİYE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95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8" w:lineRule="exact"/>
        <w:ind w:left="1052" w:right="4772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95"/>
          <w:position w:val="-1"/>
        </w:rPr>
        <w:t>YANGl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2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95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40" w:bottom="280" w:left="720" w:right="480"/>
          <w:cols w:num="2" w:equalWidth="0">
            <w:col w:w="1604" w:space="1454"/>
            <w:col w:w="7662"/>
          </w:cols>
        </w:sectPr>
      </w:pPr>
      <w:rPr/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24" w:after="0" w:line="240" w:lineRule="auto"/>
        <w:ind w:left="111" w:right="-20"/>
        <w:jc w:val="left"/>
        <w:tabs>
          <w:tab w:pos="1460" w:val="left"/>
          <w:tab w:pos="2920" w:val="left"/>
          <w:tab w:pos="5220" w:val="left"/>
          <w:tab w:pos="7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98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5"/>
          <w:w w:val="9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</w:rPr>
        <w:t>05.20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6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7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09.57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50"/>
          <w:i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7"/>
          <w:w w:val="50"/>
          <w:i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el: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2938800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9" w:lineRule="exact"/>
        <w:ind w:left="121" w:right="-20"/>
        <w:jc w:val="left"/>
        <w:tabs>
          <w:tab w:pos="1460" w:val="left"/>
          <w:tab w:pos="2920" w:val="left"/>
          <w:tab w:pos="4220" w:val="left"/>
          <w:tab w:pos="5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7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07.05.2017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Santral-Merkez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52" w:lineRule="auto"/>
        <w:ind w:left="125" w:right="5274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Aydı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</w:rPr>
        <w:t>Hatboy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no:49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Buca-İZMiR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Doğn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Aydı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Hatboy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Caddesı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no:49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Buca-İZMIR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111" w:right="-20"/>
        <w:jc w:val="left"/>
        <w:tabs>
          <w:tab w:pos="1460" w:val="left"/>
          <w:tab w:pos="3500" w:val="left"/>
          <w:tab w:pos="6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1"/>
        </w:rPr>
        <w:t>Lf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1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  <w:position w:val="-1"/>
        </w:rPr>
        <w:t>:_Çö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0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Yangıııı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  <w:position w:val="-1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8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  <w:position w:val="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5"/>
          <w:w w:val="9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720" w:right="480"/>
        </w:sectPr>
      </w:pPr>
      <w:rPr/>
    </w:p>
    <w:p>
      <w:pPr>
        <w:spacing w:before="1" w:after="0" w:line="229" w:lineRule="exact"/>
        <w:ind w:left="125" w:right="-20"/>
        <w:jc w:val="left"/>
        <w:tabs>
          <w:tab w:pos="3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3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1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73" w:lineRule="exact"/>
        <w:ind w:left="33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5"/>
          <w:position w:val="-1"/>
        </w:rPr>
        <w:t>Betoıııırme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0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85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5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85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3"/>
          <w:position w:val="-1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1" w:lineRule="exact"/>
        <w:ind w:right="-20"/>
        <w:jc w:val="right"/>
        <w:tabs>
          <w:tab w:pos="540" w:val="left"/>
          <w:tab w:pos="154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36"/>
          <w:szCs w:val="36"/>
          <w:color w:val="3F3F3F"/>
          <w:w w:val="50"/>
          <w:position w:val="-1"/>
        </w:rPr>
        <w:t>t</w:t>
      </w:r>
      <w:r>
        <w:rPr>
          <w:rFonts w:ascii="Arial" w:hAnsi="Arial" w:cs="Arial" w:eastAsia="Arial"/>
          <w:sz w:val="36"/>
          <w:szCs w:val="36"/>
          <w:color w:val="3F3F3F"/>
          <w:w w:val="100"/>
          <w:position w:val="-1"/>
        </w:rPr>
        <w:tab/>
      </w:r>
      <w:r>
        <w:rPr>
          <w:rFonts w:ascii="Arial" w:hAnsi="Arial" w:cs="Arial" w:eastAsia="Arial"/>
          <w:sz w:val="36"/>
          <w:szCs w:val="36"/>
          <w:color w:val="3F3F3F"/>
          <w:w w:val="100"/>
          <w:position w:val="-1"/>
        </w:rPr>
      </w:r>
      <w:r>
        <w:rPr>
          <w:rFonts w:ascii="Arial" w:hAnsi="Arial" w:cs="Arial" w:eastAsia="Arial"/>
          <w:sz w:val="40"/>
          <w:szCs w:val="40"/>
          <w:color w:val="545454"/>
          <w:w w:val="106"/>
          <w:position w:val="-1"/>
        </w:rPr>
        <w:t>1</w:t>
      </w:r>
      <w:r>
        <w:rPr>
          <w:rFonts w:ascii="Arial" w:hAnsi="Arial" w:cs="Arial" w:eastAsia="Arial"/>
          <w:sz w:val="40"/>
          <w:szCs w:val="40"/>
          <w:color w:val="545454"/>
          <w:w w:val="100"/>
          <w:position w:val="-1"/>
        </w:rPr>
        <w:tab/>
      </w:r>
      <w:r>
        <w:rPr>
          <w:rFonts w:ascii="Arial" w:hAnsi="Arial" w:cs="Arial" w:eastAsia="Arial"/>
          <w:sz w:val="40"/>
          <w:szCs w:val="40"/>
          <w:color w:val="545454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</w:rPr>
        <w:t>Diger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82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rtangını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6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0.03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720" w:right="480"/>
          <w:cols w:num="3" w:equalWidth="0">
            <w:col w:w="5771" w:space="76"/>
            <w:col w:w="392" w:space="187"/>
            <w:col w:w="4294"/>
          </w:cols>
        </w:sectPr>
      </w:pPr>
      <w:rPr/>
    </w:p>
    <w:p>
      <w:pPr>
        <w:spacing w:before="0" w:after="0" w:line="214" w:lineRule="exact"/>
        <w:ind w:left="125" w:right="-20"/>
        <w:jc w:val="left"/>
        <w:tabs>
          <w:tab w:pos="1880" w:val="left"/>
          <w:tab w:pos="5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70707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07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0707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2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07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0707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0"/>
        </w:rPr>
        <w:t>!Kiracı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4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9" w:after="0" w:line="226" w:lineRule="exact"/>
        <w:ind w:left="189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  <w:position w:val="-1"/>
        </w:rPr>
        <w:t>Er: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  <w:position w:val="-1"/>
        </w:rPr>
        <w:t>Yarni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  <w:t>EK.iZ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720" w:right="480"/>
        </w:sectPr>
      </w:pPr>
      <w:rPr/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6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left="1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Maç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-1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CFE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48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right="-20"/>
        <w:jc w:val="left"/>
        <w:tabs>
          <w:tab w:pos="2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09.58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90"/>
        </w:rPr>
        <w:t>ar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8"/>
          <w:w w:val="90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10.02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720" w:right="480"/>
          <w:cols w:num="3" w:equalWidth="0">
            <w:col w:w="586" w:space="1300"/>
            <w:col w:w="1948" w:space="573"/>
            <w:col w:w="6313"/>
          </w:cols>
        </w:sectPr>
      </w:pPr>
      <w:rPr/>
    </w:p>
    <w:p>
      <w:pPr>
        <w:spacing w:before="0" w:after="0" w:line="283" w:lineRule="exact"/>
        <w:ind w:left="125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w w:val="84"/>
          <w:position w:val="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w w:val="85"/>
          <w:position w:val="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5"/>
        </w:rPr>
        <w:t>ibin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1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-1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4394" w:right="414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6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6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226" w:lineRule="exact"/>
        <w:ind w:left="4382" w:right="37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6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720" w:right="480"/>
        </w:sectPr>
      </w:pPr>
      <w:rPr/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7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w w:val="10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ardımcı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28" w:lineRule="exact"/>
        <w:ind w:left="28" w:right="1073" w:firstLine="-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!Yardıma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26" w:lineRule="exact"/>
        <w:ind w:left="2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w w:val="84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w w:val="85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6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1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96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707072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5"/>
        </w:rPr>
        <w:t>Doı?;alg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5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1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5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720" w:right="480"/>
          <w:cols w:num="3" w:equalWidth="0">
            <w:col w:w="1272" w:space="595"/>
            <w:col w:w="2152" w:space="394"/>
            <w:col w:w="6307"/>
          </w:cols>
        </w:sectPr>
      </w:pPr>
      <w:rPr/>
    </w:p>
    <w:p>
      <w:pPr>
        <w:spacing w:before="11" w:after="0" w:line="240" w:lineRule="auto"/>
        <w:ind w:left="111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12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Dor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"/>
          <w:w w:val="100"/>
        </w:rPr>
        <w:t>u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</w:rPr>
        <w:t>ın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yandığı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6" w:lineRule="exact"/>
        <w:ind w:left="251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6"/>
          <w:position w:val="-1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3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söndüıiicü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720" w:right="480"/>
          <w:cols w:num="2" w:equalWidth="0">
            <w:col w:w="1537" w:space="353"/>
            <w:col w:w="8830"/>
          </w:cols>
        </w:sectPr>
      </w:pPr>
      <w:rPr/>
    </w:p>
    <w:p>
      <w:pPr>
        <w:spacing w:before="0" w:after="0" w:line="192" w:lineRule="exact"/>
        <w:ind w:left="111" w:right="-20"/>
        <w:jc w:val="left"/>
        <w:tabs>
          <w:tab w:pos="4400" w:val="left"/>
          <w:tab w:pos="6280" w:val="left"/>
          <w:tab w:pos="7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  <w:position w:val="-5"/>
        </w:rPr>
        <w:t>Su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-1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5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  <w:position w:val="-5"/>
        </w:rPr>
        <w:t>!Köpük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2"/>
          <w:w w:val="92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2"/>
          <w:position w:val="-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5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-5"/>
        </w:rPr>
        <w:t>!K.K.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92"/>
          <w:position w:val="-5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30"/>
          <w:position w:val="-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  <w:position w:val="-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5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79" w:lineRule="exact"/>
        <w:ind w:left="4408" w:right="-20"/>
        <w:jc w:val="left"/>
        <w:tabs>
          <w:tab w:pos="6280" w:val="left"/>
          <w:tab w:pos="782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  <w:position w:val="2"/>
        </w:rPr>
        <w:t>2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  <w:position w:val="2"/>
        </w:rPr>
      </w:r>
      <w:r>
        <w:rPr>
          <w:rFonts w:ascii="Arial" w:hAnsi="Arial" w:cs="Arial" w:eastAsia="Arial"/>
          <w:sz w:val="41"/>
          <w:szCs w:val="41"/>
          <w:color w:val="3F3F3F"/>
          <w:spacing w:val="0"/>
          <w:w w:val="58"/>
          <w:position w:val="2"/>
        </w:rPr>
        <w:t>ı</w:t>
      </w:r>
      <w:r>
        <w:rPr>
          <w:rFonts w:ascii="Arial" w:hAnsi="Arial" w:cs="Arial" w:eastAsia="Arial"/>
          <w:sz w:val="41"/>
          <w:szCs w:val="41"/>
          <w:color w:val="3F3F3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1"/>
          <w:szCs w:val="41"/>
          <w:color w:val="3F3F3F"/>
          <w:spacing w:val="0"/>
          <w:w w:val="100"/>
          <w:position w:val="2"/>
        </w:rPr>
      </w:r>
      <w:r>
        <w:rPr>
          <w:rFonts w:ascii="Arial" w:hAnsi="Arial" w:cs="Arial" w:eastAsia="Arial"/>
          <w:sz w:val="45"/>
          <w:szCs w:val="45"/>
          <w:color w:val="545454"/>
          <w:spacing w:val="0"/>
          <w:w w:val="58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189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8"/>
        </w:rPr>
        <w:t>gı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6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üzerindeki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yanmı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tır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720" w:right="480"/>
        </w:sectPr>
      </w:pPr>
      <w:rPr/>
    </w:p>
    <w:p>
      <w:pPr>
        <w:spacing w:before="0" w:after="0" w:line="227" w:lineRule="exact"/>
        <w:ind w:left="111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</w:rPr>
        <w:t>SöndOrme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12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  <w:position w:val="-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88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0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üzerindeki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yapıları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720" w:right="480"/>
          <w:cols w:num="2" w:equalWidth="0">
            <w:col w:w="1812" w:space="78"/>
            <w:col w:w="8830"/>
          </w:cols>
        </w:sectPr>
      </w:pPr>
      <w:rPr/>
    </w:p>
    <w:p>
      <w:pPr>
        <w:spacing w:before="6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84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12"/>
        </w:rPr>
        <w:t>raştırma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sönmemiş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0"/>
        </w:rPr>
        <w:t>igar&lt;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1856" w:right="178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113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maritini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1" w:lineRule="auto"/>
        <w:ind w:left="111" w:right="3600"/>
        <w:jc w:val="left"/>
        <w:tabs>
          <w:tab w:pos="1860" w:val="left"/>
          <w:tab w:pos="6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0"/>
          <w:position w:val="1"/>
        </w:rPr>
        <w:t>!Şirketi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5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8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77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2"/>
          <w:position w:val="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"/>
          <w:w w:val="102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0"/>
        </w:rPr>
        <w:t>li: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3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4"/>
          <w:position w:val="0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4"/>
          <w:position w:val="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4"/>
          <w:position w:val="0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28" w:lineRule="exact"/>
        <w:ind w:left="144" w:right="9141" w:firstLine="-2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</w:rPr>
        <w:t>Yan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8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6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fesJim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720" w:right="480"/>
        </w:sectPr>
      </w:pPr>
      <w:rPr/>
    </w:p>
    <w:p>
      <w:pPr>
        <w:spacing w:before="37" w:after="0" w:line="240" w:lineRule="auto"/>
        <w:ind w:left="12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72" w:lineRule="exact"/>
        <w:ind w:right="-20"/>
        <w:jc w:val="left"/>
        <w:tabs>
          <w:tab w:pos="3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95"/>
          <w:position w:val="-1"/>
        </w:rPr>
        <w:t>rih</w:t>
      </w:r>
      <w:r>
        <w:rPr>
          <w:rFonts w:ascii="Arial" w:hAnsi="Arial" w:cs="Arial" w:eastAsia="Arial"/>
          <w:sz w:val="18"/>
          <w:szCs w:val="18"/>
          <w:color w:val="3F3F3F"/>
          <w:spacing w:val="-1"/>
          <w:w w:val="195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position w:val="-1"/>
        </w:rPr>
        <w:t>:</w:t>
      </w:r>
      <w:r>
        <w:rPr>
          <w:rFonts w:ascii="Arial" w:hAnsi="Arial" w:cs="Arial" w:eastAsia="Arial"/>
          <w:sz w:val="18"/>
          <w:szCs w:val="18"/>
          <w:color w:val="3F3F3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07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6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05.20ı7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6"/>
          <w:position w:val="-1"/>
        </w:rPr>
        <w:t>_lşaati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1"/>
          <w:w w:val="86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545454"/>
          <w:spacing w:val="-1"/>
          <w:w w:val="92"/>
          <w:position w:val="-1"/>
        </w:rPr>
        <w:t>:</w:t>
      </w:r>
      <w:r>
        <w:rPr>
          <w:rFonts w:ascii="Arial" w:hAnsi="Arial" w:cs="Arial" w:eastAsia="Arial"/>
          <w:sz w:val="25"/>
          <w:szCs w:val="25"/>
          <w:color w:val="2F2F2F"/>
          <w:spacing w:val="-14"/>
          <w:w w:val="148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9"/>
          <w:position w:val="-1"/>
        </w:rPr>
        <w:t>0.20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720" w:right="480"/>
          <w:cols w:num="2" w:equalWidth="0">
            <w:col w:w="1278" w:space="687"/>
            <w:col w:w="8755"/>
          </w:cols>
        </w:sectPr>
      </w:pPr>
      <w:rPr/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6" w:lineRule="exact"/>
        <w:ind w:left="11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8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right="-20"/>
        <w:jc w:val="left"/>
        <w:tabs>
          <w:tab w:pos="500" w:val="left"/>
          <w:tab w:pos="7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>Ölil</w:t>
      </w:r>
      <w:r>
        <w:rPr>
          <w:rFonts w:ascii="Arial" w:hAnsi="Arial" w:cs="Arial" w:eastAsia="Arial"/>
          <w:sz w:val="19"/>
          <w:szCs w:val="19"/>
          <w:color w:val="3F3F3F"/>
          <w:spacing w:val="-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piDE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720" w:right="480"/>
          <w:cols w:num="2" w:equalWidth="0">
            <w:col w:w="531" w:space="220"/>
            <w:col w:w="9969"/>
          </w:cols>
        </w:sectPr>
      </w:pPr>
      <w:rPr/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720" w:right="480"/>
        </w:sectPr>
      </w:pPr>
      <w:rPr/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40.045822pt;margin-top:38.230537pt;width:538.834167pt;height:795.049461pt;mso-position-horizontal-relative:page;mso-position-vertical-relative:page;z-index:-15713" coordorigin="801,765" coordsize="10777,15901">
            <v:shape style="position:absolute;left:8448;top:12538;width:3130;height:2957" type="#_x0000_t75">
              <v:imagedata r:id="rId27" o:title=""/>
            </v:shape>
            <v:group style="position:absolute;left:822;top:786;width:10503;height:2" coordorigin="822,786" coordsize="10503,2">
              <v:shape style="position:absolute;left:822;top:786;width:10503;height:2" coordorigin="822,786" coordsize="10503,0" path="m822,786l11325,786e" filled="f" stroked="t" strokeweight=".70051pt" strokecolor="#5B5B5B">
                <v:path arrowok="t"/>
              </v:shape>
            </v:group>
            <v:group style="position:absolute;left:827;top:772;width:2;height:5439" coordorigin="827,772" coordsize="2,5439">
              <v:shape style="position:absolute;left:827;top:772;width:2;height:5439" coordorigin="827,772" coordsize="0,5439" path="m827,6211l827,772e" filled="f" stroked="t" strokeweight=".70051pt" strokecolor="#5B5B5B">
                <v:path arrowok="t"/>
              </v:shape>
            </v:group>
            <v:group style="position:absolute;left:11323;top:781;width:2;height:15669" coordorigin="11323,781" coordsize="2,15669">
              <v:shape style="position:absolute;left:11323;top:781;width:2;height:15669" coordorigin="11323,781" coordsize="0,15669" path="m11323,16450l11323,781e" filled="f" stroked="t" strokeweight=".70051pt" strokecolor="#5B5B5B">
                <v:path arrowok="t"/>
              </v:shape>
            </v:group>
            <v:group style="position:absolute;left:2599;top:781;width:2;height:1515" coordorigin="2599,781" coordsize="2,1515">
              <v:shape style="position:absolute;left:2599;top:781;width:2;height:1515" coordorigin="2599,781" coordsize="0,1515" path="m2599,2296l2599,781e" filled="f" stroked="t" strokeweight=".70051pt" strokecolor="#7C7C7C">
                <v:path arrowok="t"/>
              </v:shape>
            </v:group>
            <v:group style="position:absolute;left:9275;top:781;width:2;height:1524" coordorigin="9275,781" coordsize="2,1524">
              <v:shape style="position:absolute;left:9275;top:781;width:2;height:1524" coordorigin="9275,781" coordsize="0,1524" path="m9275,2305l9275,781e" filled="f" stroked="t" strokeweight=".70051pt" strokecolor="#575757">
                <v:path arrowok="t"/>
              </v:shape>
            </v:group>
            <v:group style="position:absolute;left:822;top:2291;width:10503;height:2" coordorigin="822,2291" coordsize="10503,2">
              <v:shape style="position:absolute;left:822;top:2291;width:10503;height:2" coordorigin="822,2291" coordsize="10503,0" path="m822,2291l11325,2291e" filled="f" stroked="t" strokeweight=".70051pt" strokecolor="#5B5B5B">
                <v:path arrowok="t"/>
              </v:shape>
            </v:group>
            <v:group style="position:absolute;left:822;top:2533;width:10508;height:2" coordorigin="822,2533" coordsize="10508,2">
              <v:shape style="position:absolute;left:822;top:2533;width:10508;height:2" coordorigin="822,2533" coordsize="10508,0" path="m822,2533l11330,2533e" filled="f" stroked="t" strokeweight=".70051pt" strokecolor="#575757">
                <v:path arrowok="t"/>
              </v:shape>
            </v:group>
            <v:group style="position:absolute;left:822;top:2772;width:10508;height:2" coordorigin="822,2772" coordsize="10508,2">
              <v:shape style="position:absolute;left:822;top:2772;width:10508;height:2" coordorigin="822,2772" coordsize="10508,0" path="m822,2772l11330,2772e" filled="f" stroked="t" strokeweight=".70051pt" strokecolor="#575757">
                <v:path arrowok="t"/>
              </v:shape>
            </v:group>
            <v:group style="position:absolute;left:817;top:3013;width:10512;height:2" coordorigin="817,3013" coordsize="10512,2">
              <v:shape style="position:absolute;left:817;top:3013;width:10512;height:2" coordorigin="817,3013" coordsize="10512,0" path="m817,3013l11330,3013e" filled="f" stroked="t" strokeweight=".70051pt" strokecolor="#575757">
                <v:path arrowok="t"/>
              </v:shape>
            </v:group>
            <v:group style="position:absolute;left:822;top:3252;width:10512;height:2" coordorigin="822,3252" coordsize="10512,2">
              <v:shape style="position:absolute;left:822;top:3252;width:10512;height:2" coordorigin="822,3252" coordsize="10512,0" path="m822,3252l11334,3252e" filled="f" stroked="t" strokeweight=".70051pt" strokecolor="#575757">
                <v:path arrowok="t"/>
              </v:shape>
            </v:group>
            <v:group style="position:absolute;left:817;top:3494;width:10512;height:2" coordorigin="817,3494" coordsize="10512,2">
              <v:shape style="position:absolute;left:817;top:3494;width:10512;height:2" coordorigin="817,3494" coordsize="10512,0" path="m817,3494l11330,3494e" filled="f" stroked="t" strokeweight=".70051pt" strokecolor="#545454">
                <v:path arrowok="t"/>
              </v:shape>
            </v:group>
            <v:group style="position:absolute;left:4072;top:3489;width:2;height:776" coordorigin="4072,3489" coordsize="2,776">
              <v:shape style="position:absolute;left:4072;top:3489;width:2;height:776" coordorigin="4072,3489" coordsize="0,776" path="m4072,4265l4072,3489e" filled="f" stroked="t" strokeweight=".70051pt" strokecolor="#4B4B4B">
                <v:path arrowok="t"/>
              </v:shape>
            </v:group>
            <v:group style="position:absolute;left:7141;top:3484;width:2;height:776" coordorigin="7141,3484" coordsize="2,776">
              <v:shape style="position:absolute;left:7141;top:3484;width:2;height:776" coordorigin="7141,3484" coordsize="0,776" path="m7141,4260l7141,3484e" filled="f" stroked="t" strokeweight=".70051pt" strokecolor="#545454">
                <v:path arrowok="t"/>
              </v:shape>
            </v:group>
            <v:group style="position:absolute;left:7131;top:3875;width:4198;height:2" coordorigin="7131,3875" coordsize="4198,2">
              <v:shape style="position:absolute;left:7131;top:3875;width:4198;height:2" coordorigin="7131,3875" coordsize="4198,0" path="m7131,3875l11330,3875e" filled="f" stroked="t" strokeweight=".70051pt" strokecolor="#5B5B5B">
                <v:path arrowok="t"/>
              </v:shape>
            </v:group>
            <v:group style="position:absolute;left:817;top:4253;width:10512;height:2" coordorigin="817,4253" coordsize="10512,2">
              <v:shape style="position:absolute;left:817;top:4253;width:10512;height:2" coordorigin="817,4253" coordsize="10512,0" path="m817,4253l11330,4253e" filled="f" stroked="t" strokeweight=".70051pt" strokecolor="#575757">
                <v:path arrowok="t"/>
              </v:shape>
            </v:group>
            <v:group style="position:absolute;left:2592;top:4246;width:2;height:12199" coordorigin="2592,4246" coordsize="2,12199">
              <v:shape style="position:absolute;left:2592;top:4246;width:2;height:12199" coordorigin="2592,4246" coordsize="0,12199" path="m2592,16445l2592,4246e" filled="f" stroked="t" strokeweight=".70051pt" strokecolor="#4F4F4F">
                <v:path arrowok="t"/>
              </v:shape>
            </v:group>
            <v:group style="position:absolute;left:813;top:4540;width:10517;height:2" coordorigin="813,4540" coordsize="10517,2">
              <v:shape style="position:absolute;left:813;top:4540;width:10517;height:2" coordorigin="813,4540" coordsize="10517,0" path="m813,4540l11330,4540e" filled="f" stroked="t" strokeweight=".70051pt" strokecolor="#545454">
                <v:path arrowok="t"/>
              </v:shape>
            </v:group>
            <v:group style="position:absolute;left:2583;top:4781;width:8747;height:2" coordorigin="2583,4781" coordsize="8747,2">
              <v:shape style="position:absolute;left:2583;top:4781;width:8747;height:2" coordorigin="2583,4781" coordsize="8747,0" path="m2583,4781l11330,4781e" filled="f" stroked="t" strokeweight=".70051pt" strokecolor="#575757">
                <v:path arrowok="t"/>
              </v:shape>
            </v:group>
            <v:group style="position:absolute;left:5118;top:4767;width:2;height:2211" coordorigin="5118,4767" coordsize="2,2211">
              <v:shape style="position:absolute;left:5118;top:4767;width:2;height:2211" coordorigin="5118,4767" coordsize="0,2211" path="m5118,6978l5118,4767e" filled="f" stroked="t" strokeweight=".70051pt" strokecolor="#5B5B5B">
                <v:path arrowok="t"/>
              </v:shape>
            </v:group>
            <v:group style="position:absolute;left:5109;top:5283;width:6221;height:2" coordorigin="5109,5283" coordsize="6221,2">
              <v:shape style="position:absolute;left:5109;top:5283;width:6221;height:2" coordorigin="5109,5283" coordsize="6221,0" path="m5109,5283l11330,5283e" filled="f" stroked="t" strokeweight=".70051pt" strokecolor="#575757">
                <v:path arrowok="t"/>
              </v:shape>
            </v:group>
            <v:group style="position:absolute;left:5114;top:5534;width:6216;height:2" coordorigin="5114,5534" coordsize="6216,2">
              <v:shape style="position:absolute;left:5114;top:5534;width:6216;height:2" coordorigin="5114,5534" coordsize="6216,0" path="m5114,5534l11330,5534e" filled="f" stroked="t" strokeweight=".70051pt" strokecolor="#575757">
                <v:path arrowok="t"/>
              </v:shape>
            </v:group>
            <v:group style="position:absolute;left:5109;top:5785;width:6221;height:2" coordorigin="5109,5785" coordsize="6221,2">
              <v:shape style="position:absolute;left:5109;top:5785;width:6221;height:2" coordorigin="5109,5785" coordsize="6221,0" path="m5109,5785l11330,5785e" filled="f" stroked="t" strokeweight=".70051pt" strokecolor="#575757">
                <v:path arrowok="t"/>
              </v:shape>
            </v:group>
            <v:group style="position:absolute;left:2587;top:6021;width:8742;height:2" coordorigin="2587,6021" coordsize="8742,2">
              <v:shape style="position:absolute;left:2587;top:6021;width:8742;height:2" coordorigin="2587,6021" coordsize="8742,0" path="m2587,6021l11330,6021e" filled="f" stroked="t" strokeweight=".70051pt" strokecolor="#575757">
                <v:path arrowok="t"/>
              </v:shape>
            </v:group>
            <v:group style="position:absolute;left:911;top:6263;width:10419;height:2" coordorigin="911,6263" coordsize="10419,2">
              <v:shape style="position:absolute;left:911;top:6263;width:10419;height:2" coordorigin="911,6263" coordsize="10419,0" path="m911,6263l11330,6263e" filled="f" stroked="t" strokeweight=".70051pt" strokecolor="#575757">
                <v:path arrowok="t"/>
              </v:shape>
            </v:group>
            <v:group style="position:absolute;left:7976;top:6253;width:2;height:724" coordorigin="7976,6253" coordsize="2,724">
              <v:shape style="position:absolute;left:7976;top:6253;width:2;height:724" coordorigin="7976,6253" coordsize="0,724" path="m7976,6978l7976,6253e" filled="f" stroked="t" strokeweight=".70051pt" strokecolor="#545454">
                <v:path arrowok="t"/>
              </v:shape>
            </v:group>
            <v:group style="position:absolute;left:822;top:6471;width:2;height:4223" coordorigin="822,6471" coordsize="2,4223">
              <v:shape style="position:absolute;left:822;top:6471;width:2;height:4223" coordorigin="822,6471" coordsize="0,4223" path="m822,10694l822,6471e" filled="f" stroked="t" strokeweight=".70051pt" strokecolor="#545454">
                <v:path arrowok="t"/>
              </v:shape>
            </v:group>
            <v:group style="position:absolute;left:2583;top:6732;width:8747;height:2" coordorigin="2583,6732" coordsize="8747,2">
              <v:shape style="position:absolute;left:2583;top:6732;width:8747;height:2" coordorigin="2583,6732" coordsize="8747,0" path="m2583,6732l11330,6732e" filled="f" stroked="t" strokeweight=".70051pt" strokecolor="#575757">
                <v:path arrowok="t"/>
              </v:shape>
            </v:group>
            <v:group style="position:absolute;left:2587;top:6971;width:8742;height:2" coordorigin="2587,6971" coordsize="8742,2">
              <v:shape style="position:absolute;left:2587;top:6971;width:8742;height:2" coordorigin="2587,6971" coordsize="8742,0" path="m2587,6971l11330,6971e" filled="f" stroked="t" strokeweight=".70051pt" strokecolor="#575757">
                <v:path arrowok="t"/>
              </v:shape>
            </v:group>
            <v:group style="position:absolute;left:808;top:7210;width:10522;height:2" coordorigin="808,7210" coordsize="10522,2">
              <v:shape style="position:absolute;left:808;top:7210;width:10522;height:2" coordorigin="808,7210" coordsize="10522,0" path="m808,7210l11330,7210e" filled="f" stroked="t" strokeweight=".70051pt" strokecolor="#575757">
                <v:path arrowok="t"/>
              </v:shape>
            </v:group>
            <v:group style="position:absolute;left:808;top:7674;width:10526;height:2" coordorigin="808,7674" coordsize="10526,2">
              <v:shape style="position:absolute;left:808;top:7674;width:10526;height:2" coordorigin="808,7674" coordsize="10526,0" path="m808,7674l11334,7674e" filled="f" stroked="t" strokeweight=".70051pt" strokecolor="#5B5B5B">
                <v:path arrowok="t"/>
              </v:shape>
            </v:group>
            <v:group style="position:absolute;left:5116;top:7664;width:2;height:762" coordorigin="5116,7664" coordsize="2,762">
              <v:shape style="position:absolute;left:5116;top:7664;width:2;height:762" coordorigin="5116,7664" coordsize="0,762" path="m5116,8426l5116,7664e" filled="f" stroked="t" strokeweight=".70051pt" strokecolor="#676767">
                <v:path arrowok="t"/>
              </v:shape>
            </v:group>
            <v:group style="position:absolute;left:5109;top:7915;width:6221;height:2" coordorigin="5109,7915" coordsize="6221,2">
              <v:shape style="position:absolute;left:5109;top:7915;width:6221;height:2" coordorigin="5109,7915" coordsize="6221,0" path="m5109,7915l11330,7915e" filled="f" stroked="t" strokeweight=".70051pt" strokecolor="#5B5B5B">
                <v:path arrowok="t"/>
              </v:shape>
            </v:group>
            <v:group style="position:absolute;left:5109;top:8156;width:6221;height:2" coordorigin="5109,8156" coordsize="6221,2">
              <v:shape style="position:absolute;left:5109;top:8156;width:6221;height:2" coordorigin="5109,8156" coordsize="6221,0" path="m5109,8156l11330,8156e" filled="f" stroked="t" strokeweight=".70051pt" strokecolor="#575757">
                <v:path arrowok="t"/>
              </v:shape>
            </v:group>
            <v:group style="position:absolute;left:813;top:8417;width:10517;height:2" coordorigin="813,8417" coordsize="10517,2">
              <v:shape style="position:absolute;left:813;top:8417;width:10517;height:2" coordorigin="813,8417" coordsize="10517,0" path="m813,8417l11330,8417e" filled="f" stroked="t" strokeweight=".70051pt" strokecolor="#575757">
                <v:path arrowok="t"/>
              </v:shape>
            </v:group>
            <v:group style="position:absolute;left:817;top:9255;width:10512;height:2" coordorigin="817,9255" coordsize="10512,2">
              <v:shape style="position:absolute;left:817;top:9255;width:10512;height:2" coordorigin="817,9255" coordsize="10512,0" path="m817,9255l11330,9255e" filled="f" stroked="t" strokeweight=".70051pt" strokecolor="#5B5B5B">
                <v:path arrowok="t"/>
              </v:shape>
            </v:group>
            <v:group style="position:absolute;left:808;top:10130;width:10522;height:2" coordorigin="808,10130" coordsize="10522,2">
              <v:shape style="position:absolute;left:808;top:10130;width:10522;height:2" coordorigin="808,10130" coordsize="10522,0" path="m808,10130l11330,10130e" filled="f" stroked="t" strokeweight=".70051pt" strokecolor="#5B5B5B">
                <v:path arrowok="t"/>
              </v:shape>
            </v:group>
            <v:group style="position:absolute;left:813;top:10372;width:10517;height:2" coordorigin="813,10372" coordsize="10517,2">
              <v:shape style="position:absolute;left:813;top:10372;width:10517;height:2" coordorigin="813,10372" coordsize="10517,0" path="m813,10372l11330,10372e" filled="f" stroked="t" strokeweight=".70051pt" strokecolor="#575757">
                <v:path arrowok="t"/>
              </v:shape>
            </v:group>
            <v:group style="position:absolute;left:808;top:10613;width:10522;height:2" coordorigin="808,10613" coordsize="10522,2">
              <v:shape style="position:absolute;left:808;top:10613;width:10522;height:2" coordorigin="808,10613" coordsize="10522,0" path="m808,10613l11330,10613e" filled="f" stroked="t" strokeweight=".70051pt" strokecolor="#575757">
                <v:path arrowok="t"/>
              </v:shape>
            </v:group>
            <v:group style="position:absolute;left:820;top:10954;width:2;height:5491" coordorigin="820,10954" coordsize="2,5491">
              <v:shape style="position:absolute;left:820;top:10954;width:2;height:5491" coordorigin="820,10954" coordsize="0,5491" path="m820,16445l820,10954e" filled="f" stroked="t" strokeweight=".70051pt" strokecolor="#545454">
                <v:path arrowok="t"/>
              </v:shape>
            </v:group>
            <v:group style="position:absolute;left:808;top:11110;width:10522;height:2" coordorigin="808,11110" coordsize="10522,2">
              <v:shape style="position:absolute;left:808;top:11110;width:10522;height:2" coordorigin="808,11110" coordsize="10522,0" path="m808,11110l11330,11110e" filled="f" stroked="t" strokeweight=".70051pt" strokecolor="#5B5B5B">
                <v:path arrowok="t"/>
              </v:shape>
            </v:group>
            <v:group style="position:absolute;left:813;top:11347;width:10517;height:2" coordorigin="813,11347" coordsize="10517,2">
              <v:shape style="position:absolute;left:813;top:11347;width:10517;height:2" coordorigin="813,11347" coordsize="10517,0" path="m813,11347l11330,11347e" filled="f" stroked="t" strokeweight=".70051pt" strokecolor="#5B5B5B">
                <v:path arrowok="t"/>
              </v:shape>
            </v:group>
            <v:group style="position:absolute;left:1345;top:11338;width:2;height:5113" coordorigin="1345,11338" coordsize="2,5113">
              <v:shape style="position:absolute;left:1345;top:11338;width:2;height:5113" coordorigin="1345,11338" coordsize="0,5113" path="m1345,16450l1345,11338e" filled="f" stroked="t" strokeweight=".70051pt" strokecolor="#545454">
                <v:path arrowok="t"/>
              </v:shape>
            </v:group>
            <v:group style="position:absolute;left:1924;top:11342;width:2;height:5108" coordorigin="1924,11342" coordsize="2,5108">
              <v:shape style="position:absolute;left:1924;top:11342;width:2;height:5108" coordorigin="1924,11342" coordsize="0,5108" path="m1924,16450l1924,11342e" filled="f" stroked="t" strokeweight=".70051pt" strokecolor="#4F4F4F">
                <v:path arrowok="t"/>
              </v:shape>
            </v:group>
            <v:group style="position:absolute;left:7542;top:11338;width:2;height:5113" coordorigin="7542,11338" coordsize="2,5113">
              <v:shape style="position:absolute;left:7542;top:11338;width:2;height:5113" coordorigin="7542,11338" coordsize="0,5113" path="m7542,16450l7542,11338e" filled="f" stroked="t" strokeweight=".70051pt" strokecolor="#545454">
                <v:path arrowok="t"/>
              </v:shape>
            </v:group>
            <v:group style="position:absolute;left:813;top:11818;width:10517;height:2" coordorigin="813,11818" coordsize="10517,2">
              <v:shape style="position:absolute;left:813;top:11818;width:10517;height:2" coordorigin="813,11818" coordsize="10517,0" path="m813,11818l11330,11818e" filled="f" stroked="t" strokeweight=".70051pt" strokecolor="#5B5B5B">
                <v:path arrowok="t"/>
              </v:shape>
            </v:group>
            <v:group style="position:absolute;left:808;top:13965;width:1789;height:2" coordorigin="808,13965" coordsize="1789,2">
              <v:shape style="position:absolute;left:808;top:13965;width:1789;height:2" coordorigin="808,13965" coordsize="1789,0" path="m808,13965l2597,13965e" filled="f" stroked="t" strokeweight=".70051pt" strokecolor="#606060">
                <v:path arrowok="t"/>
              </v:shape>
              <v:shape style="position:absolute;left:5069;top:15456;width:1939;height:1210" type="#_x0000_t75">
                <v:imagedata r:id="rId28" o:title=""/>
              </v:shape>
            </v:group>
            <v:group style="position:absolute;left:808;top:16441;width:10522;height:2" coordorigin="808,16441" coordsize="10522,2">
              <v:shape style="position:absolute;left:808;top:16441;width:10522;height:2" coordorigin="808,16441" coordsize="10522,0" path="m808,16441l11330,16441e" filled="f" stroked="t" strokeweight=".70051pt" strokecolor="#747477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3" w:right="-74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</w:rPr>
        <w:t>a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223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9" w:after="0" w:line="240" w:lineRule="auto"/>
        <w:ind w:left="201" w:right="-20"/>
        <w:jc w:val="left"/>
        <w:tabs>
          <w:tab w:pos="2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2874" w:right="505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150.720001pt;margin-top:23.428135pt;width:96pt;height:50.880001pt;mso-position-horizontal-relative:page;mso-position-vertical-relative:paragraph;z-index:-15712" type="#_x0000_t75">
            <v:imagedata r:id="rId2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EkipAmiri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580" w:right="463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Sezgi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BAYANDIR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92" w:lineRule="exact"/>
        <w:ind w:left="70" w:right="-20"/>
        <w:jc w:val="left"/>
        <w:rPr>
          <w:rFonts w:ascii="Times New Roman" w:hAnsi="Times New Roman" w:cs="Times New Roman" w:eastAsia="Times New Roman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45"/>
          <w:szCs w:val="45"/>
          <w:color w:val="858585"/>
          <w:spacing w:val="0"/>
          <w:w w:val="53"/>
          <w:position w:val="-3"/>
        </w:rPr>
        <w:t>\</w:t>
      </w:r>
      <w:r>
        <w:rPr>
          <w:rFonts w:ascii="Times New Roman" w:hAnsi="Times New Roman" w:cs="Times New Roman" w:eastAsia="Times New Roman"/>
          <w:sz w:val="45"/>
          <w:szCs w:val="45"/>
          <w:color w:val="858585"/>
          <w:spacing w:val="0"/>
          <w:w w:val="53"/>
          <w:position w:val="-3"/>
        </w:rPr>
        <w:t>bd</w:t>
      </w:r>
      <w:r>
        <w:rPr>
          <w:rFonts w:ascii="Times New Roman" w:hAnsi="Times New Roman" w:cs="Times New Roman" w:eastAsia="Times New Roman"/>
          <w:sz w:val="45"/>
          <w:szCs w:val="45"/>
          <w:color w:val="858585"/>
          <w:spacing w:val="0"/>
          <w:w w:val="53"/>
          <w:position w:val="-3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858585"/>
          <w:spacing w:val="4"/>
          <w:w w:val="53"/>
          <w:position w:val="-3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707072"/>
          <w:spacing w:val="14"/>
          <w:w w:val="105"/>
          <w:position w:val="-3"/>
        </w:rPr>
        <w:t>'</w:t>
      </w:r>
      <w:r>
        <w:rPr>
          <w:rFonts w:ascii="Times New Roman" w:hAnsi="Times New Roman" w:cs="Times New Roman" w:eastAsia="Times New Roman"/>
          <w:sz w:val="45"/>
          <w:szCs w:val="45"/>
          <w:color w:val="464B7E"/>
          <w:spacing w:val="0"/>
          <w:w w:val="90"/>
          <w:position w:val="-3"/>
        </w:rPr>
        <w:t>rJıyJ</w:t>
      </w:r>
      <w:r>
        <w:rPr>
          <w:rFonts w:ascii="Times New Roman" w:hAnsi="Times New Roman" w:cs="Times New Roman" w:eastAsia="Times New Roman"/>
          <w:sz w:val="45"/>
          <w:szCs w:val="45"/>
          <w:color w:val="464B7E"/>
          <w:spacing w:val="-31"/>
          <w:w w:val="91"/>
          <w:position w:val="-3"/>
        </w:rPr>
        <w:t>r</w:t>
      </w:r>
      <w:r>
        <w:rPr>
          <w:rFonts w:ascii="Times New Roman" w:hAnsi="Times New Roman" w:cs="Times New Roman" w:eastAsia="Times New Roman"/>
          <w:sz w:val="45"/>
          <w:szCs w:val="45"/>
          <w:color w:val="707072"/>
          <w:spacing w:val="0"/>
          <w:w w:val="47"/>
          <w:position w:val="-3"/>
        </w:rPr>
        <w:t>OPÇ</w:t>
      </w:r>
      <w:r>
        <w:rPr>
          <w:rFonts w:ascii="Times New Roman" w:hAnsi="Times New Roman" w:cs="Times New Roman" w:eastAsia="Times New Roman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858585"/>
          <w:spacing w:val="0"/>
          <w:w w:val="52"/>
          <w:position w:val="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858585"/>
          <w:spacing w:val="0"/>
          <w:w w:val="52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58585"/>
          <w:spacing w:val="9"/>
          <w:w w:val="52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545454"/>
          <w:spacing w:val="-4"/>
          <w:w w:val="74"/>
          <w:position w:val="1"/>
        </w:rPr>
        <w:t>f</w:t>
      </w:r>
      <w:r>
        <w:rPr>
          <w:rFonts w:ascii="Arial" w:hAnsi="Arial" w:cs="Arial" w:eastAsia="Arial"/>
          <w:sz w:val="24"/>
          <w:szCs w:val="24"/>
          <w:color w:val="707072"/>
          <w:spacing w:val="-10"/>
          <w:w w:val="74"/>
          <w:position w:val="1"/>
        </w:rPr>
        <w:t>a</w:t>
      </w:r>
      <w:r>
        <w:rPr>
          <w:rFonts w:ascii="Arial" w:hAnsi="Arial" w:cs="Arial" w:eastAsia="Arial"/>
          <w:sz w:val="24"/>
          <w:szCs w:val="24"/>
          <w:color w:val="545454"/>
          <w:spacing w:val="0"/>
          <w:w w:val="74"/>
          <w:position w:val="1"/>
        </w:rPr>
        <w:t>ı</w:t>
      </w:r>
      <w:r>
        <w:rPr>
          <w:rFonts w:ascii="Arial" w:hAnsi="Arial" w:cs="Arial" w:eastAsia="Arial"/>
          <w:sz w:val="24"/>
          <w:szCs w:val="24"/>
          <w:color w:val="545454"/>
          <w:spacing w:val="0"/>
          <w:w w:val="74"/>
          <w:position w:val="1"/>
        </w:rPr>
        <w:t>y</w:t>
      </w:r>
      <w:r>
        <w:rPr>
          <w:rFonts w:ascii="Arial" w:hAnsi="Arial" w:cs="Arial" w:eastAsia="Arial"/>
          <w:sz w:val="24"/>
          <w:szCs w:val="24"/>
          <w:color w:val="545454"/>
          <w:spacing w:val="0"/>
          <w:w w:val="74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545454"/>
          <w:spacing w:val="44"/>
          <w:w w:val="74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545454"/>
          <w:spacing w:val="0"/>
          <w:w w:val="74"/>
          <w:position w:val="1"/>
        </w:rPr>
        <w:t>•</w:t>
      </w:r>
      <w:r>
        <w:rPr>
          <w:rFonts w:ascii="Arial" w:hAnsi="Arial" w:cs="Arial" w:eastAsia="Arial"/>
          <w:sz w:val="24"/>
          <w:szCs w:val="24"/>
          <w:color w:val="545454"/>
          <w:spacing w:val="0"/>
          <w:w w:val="74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545454"/>
          <w:spacing w:val="22"/>
          <w:w w:val="74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464B7E"/>
          <w:spacing w:val="3"/>
          <w:w w:val="395"/>
          <w:position w:val="1"/>
        </w:rPr>
        <w:t>f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93"/>
          <w:position w:val="1"/>
        </w:rPr>
        <w:t>iti</w:t>
      </w:r>
      <w:r>
        <w:rPr>
          <w:rFonts w:ascii="Arial" w:hAnsi="Arial" w:cs="Arial" w:eastAsia="Arial"/>
          <w:sz w:val="22"/>
          <w:szCs w:val="22"/>
          <w:color w:val="545454"/>
          <w:spacing w:val="-6"/>
          <w:w w:val="94"/>
          <w:position w:val="1"/>
        </w:rPr>
        <w:t>ö</w:t>
      </w:r>
      <w:r>
        <w:rPr>
          <w:rFonts w:ascii="Arial" w:hAnsi="Arial" w:cs="Arial" w:eastAsia="Arial"/>
          <w:sz w:val="22"/>
          <w:szCs w:val="22"/>
          <w:color w:val="2F2F2F"/>
          <w:spacing w:val="-19"/>
          <w:w w:val="121"/>
          <w:position w:val="1"/>
        </w:rPr>
        <w:t>l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82"/>
          <w:position w:val="1"/>
        </w:rPr>
        <w:t>ga</w:t>
      </w:r>
      <w:r>
        <w:rPr>
          <w:rFonts w:ascii="Arial" w:hAnsi="Arial" w:cs="Arial" w:eastAsia="Arial"/>
          <w:sz w:val="22"/>
          <w:szCs w:val="22"/>
          <w:color w:val="545454"/>
          <w:spacing w:val="-20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81"/>
          <w:position w:val="1"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903" w:lineRule="exact"/>
        <w:ind w:left="1443" w:right="-20"/>
        <w:jc w:val="left"/>
        <w:rPr>
          <w:rFonts w:ascii="Arial" w:hAnsi="Arial" w:cs="Arial" w:eastAsia="Arial"/>
          <w:sz w:val="88"/>
          <w:szCs w:val="88"/>
        </w:rPr>
      </w:pPr>
      <w:rPr/>
      <w:r>
        <w:rPr>
          <w:rFonts w:ascii="Arial" w:hAnsi="Arial" w:cs="Arial" w:eastAsia="Arial"/>
          <w:sz w:val="88"/>
          <w:szCs w:val="88"/>
          <w:color w:val="051CB3"/>
          <w:spacing w:val="0"/>
          <w:w w:val="134"/>
          <w:i/>
          <w:position w:val="1"/>
        </w:rPr>
        <w:t>i</w:t>
      </w:r>
      <w:r>
        <w:rPr>
          <w:rFonts w:ascii="Arial" w:hAnsi="Arial" w:cs="Arial" w:eastAsia="Arial"/>
          <w:sz w:val="88"/>
          <w:szCs w:val="8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720" w:right="480"/>
          <w:cols w:num="2" w:equalWidth="0">
            <w:col w:w="518" w:space="1308"/>
            <w:col w:w="8894"/>
          </w:cols>
        </w:sectPr>
      </w:pPr>
      <w:rPr/>
    </w:p>
    <w:p>
      <w:pPr>
        <w:spacing w:before="65" w:after="0" w:line="220" w:lineRule="auto"/>
        <w:ind w:left="609" w:right="-170" w:firstLine="-5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00"/>
          <w:szCs w:val="100"/>
          <w:color w:val="3B3B3B"/>
          <w:spacing w:val="-778"/>
          <w:w w:val="140"/>
          <w:b/>
          <w:bCs/>
          <w:position w:val="14"/>
        </w:rPr>
        <w:t>1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5"/>
          <w:position w:val="0"/>
        </w:rPr>
        <w:t>!ZMIR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5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83"/>
          <w:b/>
          <w:bCs/>
          <w:position w:val="0"/>
        </w:rPr>
        <w:t>BÜYÜKŞEHIR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83"/>
          <w:b/>
          <w:bCs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position w:val="0"/>
        </w:rPr>
        <w:t>BELEDIYESI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30" w:lineRule="exact"/>
        <w:ind w:left="-37" w:right="5047"/>
        <w:jc w:val="center"/>
        <w:rPr>
          <w:rFonts w:ascii="Arial" w:hAnsi="Arial" w:cs="Arial" w:eastAsia="Arial"/>
          <w:sz w:val="17"/>
          <w:szCs w:val="17"/>
        </w:rPr>
      </w:pPr>
      <w:rPr/>
      <w:r>
        <w:rPr/>
        <w:pict>
          <v:shape style="position:absolute;margin-left:505.920013pt;margin-top:-8.767311pt;width:53.759998pt;height:48.959999pt;mso-position-horizontal-relative:page;mso-position-vertical-relative:paragraph;z-index:-15711" type="#_x0000_t75">
            <v:imagedata r:id="rId3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BÜYÜKŞEHIR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74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5"/>
        </w:rPr>
        <w:t>ELE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DİY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42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226"/>
        </w:rPr>
        <w:t>İ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1" w:lineRule="exact"/>
        <w:ind w:left="58" w:right="521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4"/>
          <w:w w:val="106"/>
        </w:rPr>
        <w:t>$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KJ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\NL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1" w:lineRule="exact"/>
        <w:ind w:left="31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4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Müdaha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3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3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left="581" w:right="579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80" w:bottom="280" w:left="400" w:right="260"/>
          <w:cols w:num="2" w:equalWidth="0">
            <w:col w:w="1608" w:space="1751"/>
            <w:col w:w="7901"/>
          </w:cols>
        </w:sectPr>
      </w:pPr>
      <w:rPr/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37" w:lineRule="auto"/>
        <w:ind w:left="142" w:right="3056" w:firstLine="-9"/>
        <w:jc w:val="left"/>
        <w:tabs>
          <w:tab w:pos="1460" w:val="left"/>
          <w:tab w:pos="3120" w:val="left"/>
          <w:tab w:pos="4460" w:val="left"/>
          <w:tab w:pos="5400" w:val="left"/>
          <w:tab w:pos="7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07/0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7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"/>
          <w:w w:val="97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9"/>
          <w:w w:val="93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07:50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6"/>
        </w:rPr>
        <w:t>tr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2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69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6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7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07/05/20ı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18"/>
          <w:w w:val="95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9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2829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jBildirim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24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6146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4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9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ıkkent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51515"/>
          <w:spacing w:val="9"/>
          <w:w w:val="9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Bomo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0"/>
          <w:w w:val="97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MİR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142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3"/>
          <w:w w:val="92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9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6146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87"/>
        </w:rPr>
        <w:t>Işı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7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-Born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9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7"/>
        </w:rPr>
        <w:t>va/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146" w:right="-20"/>
        <w:jc w:val="left"/>
        <w:tabs>
          <w:tab w:pos="1460" w:val="left"/>
          <w:tab w:pos="3580" w:val="left"/>
          <w:tab w:pos="6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7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3"/>
          <w:w w:val="10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9"/>
          <w:w w:val="9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Tiiıü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9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8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7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5"/>
          <w:w w:val="9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9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5"/>
          <w:w w:val="9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f\yı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k</w:t>
      </w:r>
      <w:r>
        <w:rPr>
          <w:rFonts w:ascii="Arial" w:hAnsi="Arial" w:cs="Arial" w:eastAsia="Arial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2" w:lineRule="exact"/>
        <w:ind w:left="142" w:right="-20"/>
        <w:jc w:val="left"/>
        <w:tabs>
          <w:tab w:pos="3600" w:val="left"/>
          <w:tab w:pos="6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8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3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4"/>
          <w:w w:val="8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6"/>
          <w:w w:val="8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8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</w:rPr>
        <w:t>Ku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51515"/>
          <w:spacing w:val="0"/>
          <w:w w:val="5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51515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6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2"/>
          <w:w w:val="6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nıı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8" w:lineRule="exact"/>
        <w:ind w:left="3607" w:right="-20"/>
        <w:jc w:val="left"/>
        <w:tabs>
          <w:tab w:pos="608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7.4729pt;margin-top:3.282441pt;width:58.335782pt;height:20pt;mso-position-horizontal-relative:page;mso-position-vertical-relative:paragraph;z-index:-15707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tabs>
                      <w:tab w:pos="560" w:val="left"/>
                      <w:tab w:pos="1100" w:val="left"/>
                    </w:tabs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262626"/>
                      <w:spacing w:val="25"/>
                      <w:w w:val="2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3B3B3B"/>
                      <w:spacing w:val="0"/>
                      <w:w w:val="71"/>
                    </w:rPr>
                    <w:t>[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3B3B3B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3B3B3B"/>
                      <w:spacing w:val="0"/>
                      <w:w w:val="62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3B3B3B"/>
                      <w:spacing w:val="-39"/>
                      <w:w w:val="6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3B3B3B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3B3B3B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A7A7A7"/>
                      <w:spacing w:val="0"/>
                      <w:w w:val="62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545456"/>
          <w:w w:val="8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3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7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2"/>
          <w:w w:val="10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7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</w:rPr>
        <w:t>rıı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8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8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20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8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9"/>
          <w:w w:val="8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87"/>
        </w:rPr>
        <w:t>hş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4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9"/>
          <w:w w:val="8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77"/>
          <w:u w:val="thick" w:color="0000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77"/>
          <w:u w:val="thick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77"/>
          <w:u w:val="thick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77"/>
          <w:u w:val="thick" w:color="0000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77"/>
          <w:u w:val="thick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"/>
          <w:w w:val="77"/>
          <w:u w:val="thick" w:color="0000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"/>
          <w:w w:val="77"/>
          <w:u w:val="thick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"/>
          <w:w w:val="77"/>
          <w:u w:val="thick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7"/>
          <w:u w:val="thick" w:color="00000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77"/>
          <w:u w:val="thick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77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7"/>
          <w:w w:val="9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9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94"/>
        </w:rPr>
        <w:t>................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7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9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95"/>
        </w:rPr>
        <w:t>....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7"/>
          <w:w w:val="9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8"/>
          <w:w w:val="9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95"/>
        </w:rPr>
        <w:t>......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12"/>
          <w:w w:val="9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12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93"/>
        </w:rPr>
        <w:t>.......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7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9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18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94"/>
        </w:rPr>
        <w:t>.........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8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9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14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9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6"/>
          <w:w w:val="9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-18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2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0"/>
          <w:w w:val="97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-9"/>
          <w:w w:val="9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2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2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3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6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-12"/>
          <w:w w:val="10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2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0"/>
          <w:w w:val="95"/>
        </w:rPr>
        <w:t>....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-12"/>
          <w:w w:val="9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3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664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545456"/>
          <w:spacing w:val="-14"/>
          <w:w w:val="103"/>
        </w:rPr>
        <w:t>a</w:t>
      </w:r>
      <w:r>
        <w:rPr>
          <w:rFonts w:ascii="Arial" w:hAnsi="Arial" w:cs="Arial" w:eastAsia="Arial"/>
          <w:sz w:val="17"/>
          <w:szCs w:val="17"/>
          <w:color w:val="3B3B3B"/>
          <w:spacing w:val="-3"/>
          <w:w w:val="98"/>
        </w:rPr>
        <w:t>n</w:t>
      </w:r>
      <w:r>
        <w:rPr>
          <w:rFonts w:ascii="Arial" w:hAnsi="Arial" w:cs="Arial" w:eastAsia="Arial"/>
          <w:sz w:val="17"/>
          <w:szCs w:val="17"/>
          <w:color w:val="545456"/>
          <w:spacing w:val="-9"/>
          <w:w w:val="102"/>
        </w:rPr>
        <w:t>g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98"/>
        </w:rPr>
        <w:t>ı</w:t>
      </w:r>
      <w:r>
        <w:rPr>
          <w:rFonts w:ascii="Arial" w:hAnsi="Arial" w:cs="Arial" w:eastAsia="Arial"/>
          <w:sz w:val="17"/>
          <w:szCs w:val="17"/>
          <w:color w:val="3B3B3B"/>
          <w:spacing w:val="6"/>
          <w:w w:val="9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8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:08:00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33" w:lineRule="exact"/>
        <w:ind w:left="142" w:right="-20"/>
        <w:jc w:val="left"/>
        <w:tabs>
          <w:tab w:pos="2120" w:val="left"/>
          <w:tab w:pos="6200" w:val="left"/>
          <w:tab w:pos="1088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7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7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7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7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3"/>
          <w:w w:val="23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</w:rPr>
        <w:t>hibi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57"/>
        </w:rPr>
        <w:t>JK.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5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7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3"/>
          <w:w w:val="9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Kulla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8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</w:r>
      <w:r>
        <w:rPr>
          <w:rFonts w:ascii="Arial" w:hAnsi="Arial" w:cs="Arial" w:eastAsia="Arial"/>
          <w:sz w:val="33"/>
          <w:szCs w:val="33"/>
          <w:color w:val="A7A7A7"/>
          <w:spacing w:val="0"/>
          <w:w w:val="338"/>
        </w:rPr>
        <w:t>l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</w:rPr>
      </w:r>
    </w:p>
    <w:p>
      <w:pPr>
        <w:spacing w:before="8" w:after="0" w:line="226" w:lineRule="exact"/>
        <w:ind w:left="212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-1"/>
        </w:rPr>
        <w:t>Anıiri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7"/>
          <w:position w:val="-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7"/>
          <w:position w:val="-1"/>
        </w:rPr>
        <w:t>vş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5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87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4"/>
          <w:w w:val="87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-1"/>
        </w:rPr>
        <w:t>Yavuz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-1"/>
        </w:rPr>
        <w:t>ALTUN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00" w:right="260"/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29" w:lineRule="exact"/>
        <w:ind w:left="12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5"/>
          <w:w w:val="12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9"/>
          <w:w w:val="8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28" w:lineRule="exact"/>
        <w:ind w:right="-54" w:firstLine="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3B3B3B"/>
        </w:rPr>
        <w:t>li</w:t>
      </w:r>
      <w:r>
        <w:rPr>
          <w:rFonts w:ascii="Arial" w:hAnsi="Arial" w:cs="Arial" w:eastAsia="Arial"/>
          <w:sz w:val="17"/>
          <w:szCs w:val="17"/>
          <w:color w:val="3B3B3B"/>
          <w:w w:val="99"/>
        </w:rPr>
        <w:t>\</w:t>
      </w:r>
      <w:r>
        <w:rPr>
          <w:rFonts w:ascii="Arial" w:hAnsi="Arial" w:cs="Arial" w:eastAsia="Arial"/>
          <w:sz w:val="17"/>
          <w:szCs w:val="17"/>
          <w:color w:val="3B3B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8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4"/>
          <w:w w:val="83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37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7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çP1akası: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106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"/>
          <w:w w:val="93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07:51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B3B3B"/>
          <w:spacing w:val="-17"/>
          <w:w w:val="94"/>
        </w:rPr>
        <w:t>V</w:t>
      </w:r>
      <w:r>
        <w:rPr>
          <w:rFonts w:ascii="Arial" w:hAnsi="Arial" w:cs="Arial" w:eastAsia="Arial"/>
          <w:sz w:val="19"/>
          <w:szCs w:val="19"/>
          <w:color w:val="545456"/>
          <w:spacing w:val="-20"/>
          <w:w w:val="94"/>
        </w:rPr>
        <w:t>a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94"/>
        </w:rPr>
        <w:t>rı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94"/>
        </w:rPr>
        <w:t>ş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:07:52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00" w:right="260"/>
          <w:cols w:num="4" w:equalWidth="0">
            <w:col w:w="549" w:space="1573"/>
            <w:col w:w="1990" w:space="518"/>
            <w:col w:w="1419" w:space="1458"/>
            <w:col w:w="3753"/>
          </w:cols>
        </w:sectPr>
      </w:pPr>
      <w:rPr/>
    </w:p>
    <w:p>
      <w:pPr>
        <w:spacing w:before="0" w:after="0" w:line="140" w:lineRule="exact"/>
        <w:ind w:left="1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B6B6B"/>
          <w:w w:val="76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w w:val="77"/>
          <w:position w:val="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1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0"/>
          <w:position w:val="2"/>
        </w:rPr>
        <w:t>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13"/>
          <w:w w:val="7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-25"/>
          <w:w w:val="8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BABABA"/>
          <w:spacing w:val="-29"/>
          <w:w w:val="113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0"/>
          <w:w w:val="59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-12"/>
          <w:w w:val="59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BABABA"/>
          <w:spacing w:val="0"/>
          <w:w w:val="91"/>
        </w:rPr>
        <w:t>'·</w:t>
      </w:r>
      <w:r>
        <w:rPr>
          <w:rFonts w:ascii="Times New Roman" w:hAnsi="Times New Roman" w:cs="Times New Roman" w:eastAsia="Times New Roman"/>
          <w:sz w:val="20"/>
          <w:szCs w:val="20"/>
          <w:color w:val="BABAB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•ncı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6" w:lineRule="auto"/>
        <w:ind w:left="81" w:right="529" w:firstLine="-5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8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7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8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7"/>
          <w:w w:val="11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6"/>
          <w:w w:val="10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9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51515"/>
          <w:spacing w:val="7"/>
          <w:w w:val="7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5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5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3"/>
          <w:w w:val="15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7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loöni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7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7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rdıma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26" w:lineRule="exact"/>
        <w:ind w:left="3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9"/>
          <w:w w:val="93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-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Adı-So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48" w:lineRule="auto"/>
        <w:ind w:left="23" w:right="3346" w:firstLine="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9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8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9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6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t-Jandarma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0"/>
          <w:w w:val="9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1"/>
        </w:rPr>
        <w:t>cıl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"/>
          <w:w w:val="11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8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7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right="243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!A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9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0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28"/>
        </w:rPr>
        <w:t>  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41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9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2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51515"/>
          <w:spacing w:val="0"/>
          <w:w w:val="4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51515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Say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7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760" w:bottom="280" w:left="400" w:right="260"/>
          <w:cols w:num="3" w:equalWidth="0">
            <w:col w:w="1774" w:space="329"/>
            <w:col w:w="2163" w:space="358"/>
            <w:col w:w="6636"/>
          </w:cols>
        </w:sectPr>
      </w:pPr>
      <w:rPr/>
    </w:p>
    <w:p>
      <w:pPr>
        <w:spacing w:before="0" w:after="0" w:line="222" w:lineRule="exact"/>
        <w:ind w:left="12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6"/>
          <w:w w:val="9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5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88"/>
        </w:rPr>
        <w:t>ayı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Görüldüğ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4" w:after="0" w:line="222" w:lineRule="exact"/>
        <w:ind w:left="2506" w:right="2517" w:firstLine="-250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8"/>
          <w:w w:val="8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varıldı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ında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şekil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yanmak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old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5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"/>
          <w:w w:val="95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9"/>
          <w:w w:val="16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8"/>
        </w:rPr>
        <w:t>lld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79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3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öııdür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Kul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8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3"/>
          <w:w w:val="8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8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7"/>
          <w:w w:val="8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1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00" w:right="260"/>
          <w:cols w:num="2" w:equalWidth="0">
            <w:col w:w="1944" w:space="224"/>
            <w:col w:w="9092"/>
          </w:cols>
        </w:sectPr>
      </w:pPr>
      <w:rPr/>
    </w:p>
    <w:p>
      <w:pPr>
        <w:spacing w:before="0" w:after="0" w:line="130" w:lineRule="exact"/>
        <w:ind w:left="11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9"/>
          <w:w w:val="229"/>
          <w:position w:val="-6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72"/>
          <w:position w:val="-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3"/>
          <w:position w:val="-6"/>
        </w:rPr>
        <w:t>dil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8"/>
          <w:position w:val="-6"/>
        </w:rPr>
        <w:t>rıı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78"/>
          <w:position w:val="-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78"/>
          <w:position w:val="-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8"/>
          <w:w w:val="78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position w:val="-6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-7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-7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6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7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right="-78"/>
        <w:jc w:val="left"/>
        <w:tabs>
          <w:tab w:pos="1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0"/>
          <w:w w:val="59"/>
          <w:position w:val="-7"/>
        </w:rPr>
        <w:t>!Su</w:t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1"/>
          <w:w w:val="59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7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5"/>
          <w:position w:val="-7"/>
        </w:rPr>
        <w:t>IK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4"/>
          <w:w w:val="92"/>
          <w:position w:val="-7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1"/>
          <w:position w:val="-7"/>
        </w:rPr>
        <w:t>QUk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72"/>
          <w:position w:val="-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0"/>
          <w:position w:val="-7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3"/>
          <w:w w:val="41"/>
          <w:position w:val="-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72"/>
          <w:position w:val="-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4"/>
          <w:w w:val="108"/>
          <w:position w:val="-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7"/>
        </w:rPr>
        <w:t>K.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84"/>
          <w:position w:val="-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86"/>
          <w:position w:val="-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1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1"/>
          <w:w w:val="77"/>
          <w:position w:val="-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77"/>
          <w:position w:val="-7"/>
        </w:rPr>
        <w:t>_g.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-7"/>
        </w:rPr>
      </w:r>
      <w:r>
        <w:rPr>
          <w:rFonts w:ascii="Arial" w:hAnsi="Arial" w:cs="Arial" w:eastAsia="Arial"/>
          <w:sz w:val="18"/>
          <w:szCs w:val="18"/>
          <w:color w:val="6B6B6B"/>
          <w:spacing w:val="0"/>
          <w:w w:val="77"/>
          <w:position w:val="-7"/>
        </w:rPr>
        <w:t>k";0</w:t>
      </w:r>
      <w:r>
        <w:rPr>
          <w:rFonts w:ascii="Arial" w:hAnsi="Arial" w:cs="Arial" w:eastAsia="Arial"/>
          <w:sz w:val="18"/>
          <w:szCs w:val="18"/>
          <w:color w:val="6B6B6B"/>
          <w:spacing w:val="0"/>
          <w:w w:val="77"/>
          <w:position w:val="-7"/>
        </w:rPr>
        <w:t>2</w:t>
      </w:r>
      <w:r>
        <w:rPr>
          <w:rFonts w:ascii="Arial" w:hAnsi="Arial" w:cs="Arial" w:eastAsia="Arial"/>
          <w:sz w:val="18"/>
          <w:szCs w:val="18"/>
          <w:color w:val="6B6B6B"/>
          <w:spacing w:val="0"/>
          <w:w w:val="77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6B6B6B"/>
          <w:spacing w:val="16"/>
          <w:w w:val="77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83"/>
          <w:position w:val="-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95"/>
          <w:position w:val="-7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00" w:right="260"/>
          <w:cols w:num="4" w:equalWidth="0">
            <w:col w:w="1259" w:space="910"/>
            <w:col w:w="1151" w:space="1306"/>
            <w:col w:w="2688" w:space="749"/>
            <w:col w:w="3197"/>
          </w:cols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0" w:lineRule="exact"/>
        <w:ind w:left="2108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75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7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3"/>
          <w:w w:val="10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7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9"/>
          <w:w w:val="9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yanmıştı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9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3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184" w:lineRule="exact"/>
        <w:ind w:left="132" w:right="849" w:firstLine="-1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6"/>
          <w:szCs w:val="16"/>
          <w:color w:val="545456"/>
          <w:spacing w:val="-3"/>
          <w:w w:val="179"/>
        </w:rPr>
        <w:t>ö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2"/>
        </w:rPr>
        <w:t>n</w:t>
      </w:r>
      <w:r>
        <w:rPr>
          <w:rFonts w:ascii="Arial" w:hAnsi="Arial" w:cs="Arial" w:eastAsia="Arial"/>
          <w:sz w:val="16"/>
          <w:szCs w:val="16"/>
          <w:color w:val="3B3B3B"/>
          <w:spacing w:val="-6"/>
          <w:w w:val="102"/>
        </w:rPr>
        <w:t>d</w:t>
      </w:r>
      <w:r>
        <w:rPr>
          <w:rFonts w:ascii="Arial" w:hAnsi="Arial" w:cs="Arial" w:eastAsia="Arial"/>
          <w:sz w:val="16"/>
          <w:szCs w:val="16"/>
          <w:color w:val="545456"/>
          <w:spacing w:val="6"/>
          <w:w w:val="78"/>
        </w:rPr>
        <w:t>U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4"/>
        </w:rPr>
        <w:t>r</w:t>
      </w:r>
      <w:r>
        <w:rPr>
          <w:rFonts w:ascii="Arial" w:hAnsi="Arial" w:cs="Arial" w:eastAsia="Arial"/>
          <w:sz w:val="16"/>
          <w:szCs w:val="16"/>
          <w:color w:val="545456"/>
          <w:spacing w:val="0"/>
          <w:w w:val="100"/>
        </w:rPr>
        <w:t>me</w:t>
      </w:r>
      <w:r>
        <w:rPr>
          <w:rFonts w:ascii="Arial" w:hAnsi="Arial" w:cs="Arial" w:eastAsia="Arial"/>
          <w:sz w:val="16"/>
          <w:szCs w:val="16"/>
          <w:color w:val="54545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54545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86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-2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545456"/>
          <w:spacing w:val="0"/>
          <w:w w:val="100"/>
        </w:rPr>
        <w:t>ası</w:t>
      </w:r>
      <w:r>
        <w:rPr>
          <w:rFonts w:ascii="Arial" w:hAnsi="Arial" w:cs="Arial" w:eastAsia="Arial"/>
          <w:sz w:val="16"/>
          <w:szCs w:val="16"/>
          <w:color w:val="545456"/>
          <w:spacing w:val="-10"/>
          <w:w w:val="100"/>
        </w:rPr>
        <w:t>ı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yoktu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Du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8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7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6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7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57" w:lineRule="exact"/>
        <w:ind w:right="-91"/>
        <w:jc w:val="left"/>
        <w:tabs>
          <w:tab w:pos="1260" w:val="left"/>
          <w:tab w:pos="1560" w:val="left"/>
        </w:tabs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7m3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77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545456"/>
          <w:spacing w:val="0"/>
          <w:w w:val="126"/>
          <w:position w:val="0"/>
        </w:rPr>
        <w:t>-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362" w:lineRule="exact"/>
        <w:ind w:right="-20"/>
        <w:jc w:val="left"/>
        <w:tabs>
          <w:tab w:pos="1540" w:val="left"/>
          <w:tab w:pos="1840" w:val="left"/>
        </w:tabs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58"/>
        </w:rPr>
        <w:t>ı</w:t>
      </w:r>
      <w:r>
        <w:rPr>
          <w:rFonts w:ascii="Arial" w:hAnsi="Arial" w:cs="Arial" w:eastAsia="Arial"/>
          <w:sz w:val="34"/>
          <w:szCs w:val="34"/>
          <w:color w:val="3B3B3B"/>
          <w:spacing w:val="-52"/>
          <w:w w:val="58"/>
        </w:rPr>
        <w:t> </w:t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58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3B3B3B"/>
          <w:spacing w:val="-52"/>
          <w:w w:val="58"/>
          <w:position w:val="1"/>
        </w:rPr>
        <w:t> </w:t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58"/>
          <w:position w:val="1"/>
        </w:rPr>
        <w:t>--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00" w:right="260"/>
          <w:cols w:num="3" w:equalWidth="0">
            <w:col w:w="4769" w:space="486"/>
            <w:col w:w="1722" w:space="1085"/>
            <w:col w:w="3198"/>
          </w:cols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00" w:right="260"/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3"/>
        </w:rPr>
        <w:t>Yan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2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9"/>
          <w:w w:val="8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</w:rPr>
        <w:t>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8" w:after="0" w:line="228" w:lineRule="exact"/>
        <w:ind w:right="212" w:firstLine="6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'a</w:t>
      </w:r>
      <w:r>
        <w:rPr>
          <w:rFonts w:ascii="Arial" w:hAnsi="Arial" w:cs="Arial" w:eastAsia="Arial"/>
          <w:sz w:val="19"/>
          <w:szCs w:val="19"/>
          <w:color w:val="3B3B3B"/>
          <w:spacing w:val="-5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545456"/>
          <w:spacing w:val="-22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ı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biriktirile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başlamı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görülmüş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soruşturmacia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kişileri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neticesin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6"/>
          <w:w w:val="74"/>
          <w:position w:val="-1"/>
        </w:rPr>
        <w:t>tya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83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7"/>
          <w:w w:val="83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-1"/>
        </w:rPr>
        <w:t>ııı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4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00" w:right="260"/>
          <w:cols w:num="2" w:equalWidth="0">
            <w:col w:w="1589" w:space="519"/>
            <w:col w:w="9152"/>
          </w:cols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00" w:right="260"/>
        </w:sectPr>
      </w:pPr>
      <w:rPr/>
    </w:p>
    <w:p>
      <w:pPr>
        <w:spacing w:before="34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6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9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9"/>
          <w:w w:val="9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4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!A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6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2"/>
        </w:rPr>
        <w:t>eç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1"/>
          <w:w w:val="85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137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7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8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2"/>
        </w:rPr>
        <w:t>u1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7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B6B6B"/>
          <w:w w:val="7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w w:val="89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8"/>
          <w:w w:val="9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5"/>
          <w:w w:val="9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2" w:lineRule="exact"/>
        <w:ind w:left="137" w:right="-20"/>
        <w:jc w:val="left"/>
        <w:tabs>
          <w:tab w:pos="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  <w:t>ıı</w:t>
      </w:r>
      <w:r>
        <w:rPr>
          <w:rFonts w:ascii="Arial" w:hAnsi="Arial" w:cs="Arial" w:eastAsia="Arial"/>
          <w:sz w:val="17"/>
          <w:szCs w:val="17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226" w:right="-20"/>
        <w:jc w:val="left"/>
        <w:tabs>
          <w:tab w:pos="1000" w:val="left"/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0"/>
          <w:w w:val="82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lü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3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45456"/>
          <w:w w:val="8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6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4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77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68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6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h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5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45456"/>
          <w:spacing w:val="0"/>
          <w:w w:val="100"/>
        </w:rPr>
        <w:t>:</w:t>
      </w:r>
      <w:r>
        <w:rPr>
          <w:rFonts w:ascii="Arial" w:hAnsi="Arial" w:cs="Arial" w:eastAsia="Arial"/>
          <w:sz w:val="19"/>
          <w:szCs w:val="19"/>
          <w:color w:val="54545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07/05/2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9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2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545456"/>
          <w:spacing w:val="6"/>
          <w:w w:val="100"/>
          <w:position w:val="-1"/>
        </w:rPr>
        <w:t>P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3B3B3B"/>
          <w:spacing w:val="-4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6B6B6B"/>
          <w:spacing w:val="-11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3B3B3B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-1"/>
        </w:rPr>
        <w:t>EKİ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88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12"/>
          <w:w w:val="66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-1"/>
        </w:rPr>
        <w:t>ıkkent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left="71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w w:val="87"/>
        </w:rPr>
        <w:t>!Be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8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6"/>
          <w:w w:val="10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8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7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4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09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: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100"/>
          <w:i/>
        </w:rPr>
        <w:t>ıs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ONAYLAYAN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00" w:right="260"/>
          <w:cols w:num="4" w:equalWidth="0">
            <w:col w:w="2081" w:space="32"/>
            <w:col w:w="2964" w:space="884"/>
            <w:col w:w="1509" w:space="1106"/>
            <w:col w:w="2684"/>
          </w:cols>
        </w:sectPr>
      </w:pPr>
      <w:rPr/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34" w:after="0" w:line="240" w:lineRule="auto"/>
        <w:ind w:left="2257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23.359985pt;margin-top:11.847965pt;width:129.600006pt;height:128.639999pt;mso-position-horizontal-relative:page;mso-position-vertical-relative:paragraph;z-index:-15709" type="#_x0000_t75">
            <v:imagedata r:id="rId3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26" w:lineRule="exact"/>
        <w:ind w:left="4940" w:right="534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1"/>
          <w:position w:val="-1"/>
        </w:rPr>
        <w:t>EkipAmiri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00" w:right="260"/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1" w:lineRule="exact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2"/>
          <w:szCs w:val="12"/>
          <w:color w:val="545456"/>
          <w:spacing w:val="-11"/>
          <w:w w:val="146"/>
        </w:rPr>
        <w:t>,</w:t>
      </w:r>
      <w:r>
        <w:rPr>
          <w:rFonts w:ascii="Arial" w:hAnsi="Arial" w:cs="Arial" w:eastAsia="Arial"/>
          <w:sz w:val="12"/>
          <w:szCs w:val="12"/>
          <w:color w:val="919191"/>
          <w:spacing w:val="-1"/>
          <w:w w:val="72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808080"/>
          <w:spacing w:val="0"/>
          <w:w w:val="70"/>
        </w:rPr>
        <w:t>.....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22" w:lineRule="exact"/>
        <w:ind w:right="272"/>
        <w:jc w:val="righ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919191"/>
          <w:spacing w:val="0"/>
          <w:w w:val="277"/>
        </w:rPr>
        <w:t>/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5"/>
          <w:szCs w:val="5"/>
        </w:rPr>
      </w:pPr>
      <w:rPr/>
      <w:r>
        <w:rPr/>
        <w:pict>
          <v:shape style="position:absolute;margin-left:133.440002pt;margin-top:3.307754pt;width:118.080002pt;height:78.720001pt;mso-position-horizontal-relative:page;mso-position-vertical-relative:paragraph;z-index:-15710" type="#_x0000_t75">
            <v:imagedata r:id="rId32" o:title=""/>
          </v:shape>
        </w:pict>
      </w:r>
      <w:r>
        <w:rPr>
          <w:rFonts w:ascii="Times New Roman" w:hAnsi="Times New Roman" w:cs="Times New Roman" w:eastAsia="Times New Roman"/>
          <w:sz w:val="5"/>
          <w:szCs w:val="5"/>
          <w:color w:val="BABABA"/>
          <w:w w:val="229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BABAB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919191"/>
          <w:spacing w:val="0"/>
          <w:w w:val="229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919191"/>
          <w:spacing w:val="0"/>
          <w:w w:val="229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919191"/>
          <w:spacing w:val="5"/>
          <w:w w:val="229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BABABA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</w:rPr>
      </w:r>
    </w:p>
    <w:p>
      <w:pPr>
        <w:spacing w:before="25" w:after="0" w:line="240" w:lineRule="auto"/>
        <w:ind w:left="962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7E829E"/>
          <w:spacing w:val="0"/>
          <w:w w:val="60"/>
          <w:i/>
        </w:rPr>
        <w:t>)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-40" w:right="501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S.Y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9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2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ALTUN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2" w:lineRule="exact"/>
        <w:ind w:left="308" w:right="542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3B3B3B"/>
          <w:spacing w:val="0"/>
          <w:w w:val="231"/>
        </w:rPr>
        <w:t>l</w:t>
      </w:r>
      <w:r>
        <w:rPr>
          <w:rFonts w:ascii="Arial" w:hAnsi="Arial" w:cs="Arial" w:eastAsia="Arial"/>
          <w:sz w:val="23"/>
          <w:szCs w:val="23"/>
          <w:color w:val="3B3B3B"/>
          <w:spacing w:val="-90"/>
          <w:w w:val="231"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101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400" w:right="260"/>
          <w:cols w:num="3" w:equalWidth="0">
            <w:col w:w="1886" w:space="40"/>
            <w:col w:w="2705" w:space="209"/>
            <w:col w:w="642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23" w:after="0" w:line="219" w:lineRule="exact"/>
        <w:ind w:left="2790" w:right="-20"/>
        <w:jc w:val="left"/>
        <w:tabs>
          <w:tab w:pos="5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9"/>
          <w:szCs w:val="29"/>
          <w:color w:val="31365D"/>
          <w:spacing w:val="12"/>
          <w:w w:val="48"/>
          <w:i/>
          <w:position w:val="-10"/>
        </w:rPr>
        <w:t>/</w:t>
      </w:r>
      <w:r>
        <w:rPr>
          <w:rFonts w:ascii="Arial" w:hAnsi="Arial" w:cs="Arial" w:eastAsia="Arial"/>
          <w:sz w:val="18"/>
          <w:szCs w:val="18"/>
          <w:color w:val="3B3B3B"/>
          <w:spacing w:val="-111"/>
          <w:w w:val="95"/>
          <w:i/>
          <w:position w:val="-5"/>
        </w:rPr>
        <w:t>N</w:t>
      </w:r>
      <w:r>
        <w:rPr>
          <w:rFonts w:ascii="Arial" w:hAnsi="Arial" w:cs="Arial" w:eastAsia="Arial"/>
          <w:sz w:val="29"/>
          <w:szCs w:val="29"/>
          <w:color w:val="363B7E"/>
          <w:spacing w:val="0"/>
          <w:w w:val="78"/>
          <w:i/>
          <w:position w:val="-10"/>
        </w:rPr>
        <w:t>if/.</w:t>
      </w:r>
      <w:r>
        <w:rPr>
          <w:rFonts w:ascii="Arial" w:hAnsi="Arial" w:cs="Arial" w:eastAsia="Arial"/>
          <w:sz w:val="29"/>
          <w:szCs w:val="29"/>
          <w:color w:val="363B7E"/>
          <w:spacing w:val="0"/>
          <w:w w:val="100"/>
          <w:i/>
          <w:position w:val="-10"/>
        </w:rPr>
        <w:tab/>
      </w:r>
      <w:r>
        <w:rPr>
          <w:rFonts w:ascii="Arial" w:hAnsi="Arial" w:cs="Arial" w:eastAsia="Arial"/>
          <w:sz w:val="29"/>
          <w:szCs w:val="29"/>
          <w:color w:val="363B7E"/>
          <w:spacing w:val="0"/>
          <w:w w:val="100"/>
          <w:i/>
          <w:position w:val="-1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-1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5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00" w:right="260"/>
        </w:sectPr>
      </w:pPr>
      <w:rPr/>
    </w:p>
    <w:p>
      <w:pPr>
        <w:spacing w:before="0" w:after="0" w:line="284" w:lineRule="exact"/>
        <w:ind w:right="213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64B8C"/>
          <w:spacing w:val="0"/>
          <w:w w:val="63"/>
          <w:i/>
          <w:position w:val="-3"/>
        </w:rPr>
        <w:t>'J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2047" w:right="-134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63"/>
          <w:szCs w:val="63"/>
          <w:color w:val="565B7C"/>
          <w:spacing w:val="0"/>
          <w:w w:val="100"/>
          <w:i/>
          <w:position w:val="-28"/>
        </w:rPr>
        <w:t>!</w:t>
      </w:r>
      <w:r>
        <w:rPr>
          <w:rFonts w:ascii="Times New Roman" w:hAnsi="Times New Roman" w:cs="Times New Roman" w:eastAsia="Times New Roman"/>
          <w:sz w:val="63"/>
          <w:szCs w:val="63"/>
          <w:color w:val="565B7C"/>
          <w:spacing w:val="84"/>
          <w:w w:val="100"/>
          <w:i/>
          <w:position w:val="-28"/>
        </w:rPr>
        <w:t> </w:t>
      </w:r>
      <w:r>
        <w:rPr>
          <w:rFonts w:ascii="Times New Roman" w:hAnsi="Times New Roman" w:cs="Times New Roman" w:eastAsia="Times New Roman"/>
          <w:sz w:val="63"/>
          <w:szCs w:val="63"/>
          <w:color w:val="565B7C"/>
          <w:spacing w:val="0"/>
          <w:w w:val="122"/>
          <w:i/>
          <w:position w:val="-28"/>
        </w:rPr>
        <w:t>l</w:t>
      </w:r>
      <w:r>
        <w:rPr>
          <w:rFonts w:ascii="Times New Roman" w:hAnsi="Times New Roman" w:cs="Times New Roman" w:eastAsia="Times New Roman"/>
          <w:sz w:val="63"/>
          <w:szCs w:val="63"/>
          <w:color w:val="565B7C"/>
          <w:spacing w:val="-130"/>
          <w:w w:val="122"/>
          <w:i/>
          <w:position w:val="-28"/>
        </w:rPr>
        <w:t>w</w:t>
      </w:r>
      <w:r>
        <w:rPr>
          <w:rFonts w:ascii="Arial" w:hAnsi="Arial" w:cs="Arial" w:eastAsia="Arial"/>
          <w:sz w:val="22"/>
          <w:szCs w:val="22"/>
          <w:color w:val="808080"/>
          <w:spacing w:val="0"/>
          <w:w w:val="107"/>
          <w:i/>
          <w:position w:val="-6"/>
        </w:rPr>
        <w:t>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596" w:lineRule="exact"/>
        <w:ind w:left="149" w:right="-20"/>
        <w:jc w:val="left"/>
        <w:rPr>
          <w:rFonts w:ascii="Times New Roman" w:hAnsi="Times New Roman" w:cs="Times New Roman" w:eastAsia="Times New Roman"/>
          <w:sz w:val="66"/>
          <w:szCs w:val="6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565B7C"/>
          <w:spacing w:val="0"/>
          <w:w w:val="68"/>
          <w:b/>
          <w:bCs/>
          <w:i/>
          <w:position w:val="-5"/>
        </w:rPr>
        <w:t>P</w:t>
      </w:r>
      <w:r>
        <w:rPr>
          <w:rFonts w:ascii="Times New Roman" w:hAnsi="Times New Roman" w:cs="Times New Roman" w:eastAsia="Times New Roman"/>
          <w:sz w:val="27"/>
          <w:szCs w:val="27"/>
          <w:color w:val="565B7C"/>
          <w:spacing w:val="1"/>
          <w:w w:val="68"/>
          <w:b/>
          <w:bCs/>
          <w:i/>
          <w:position w:val="-5"/>
        </w:rPr>
        <w:t>Ç</w:t>
      </w:r>
      <w:r>
        <w:rPr>
          <w:rFonts w:ascii="Times New Roman" w:hAnsi="Times New Roman" w:cs="Times New Roman" w:eastAsia="Times New Roman"/>
          <w:sz w:val="27"/>
          <w:szCs w:val="27"/>
          <w:color w:val="545456"/>
          <w:spacing w:val="0"/>
          <w:w w:val="68"/>
          <w:b/>
          <w:bCs/>
          <w:i/>
          <w:position w:val="-5"/>
        </w:rPr>
        <w:t>U</w:t>
      </w:r>
      <w:r>
        <w:rPr>
          <w:rFonts w:ascii="Times New Roman" w:hAnsi="Times New Roman" w:cs="Times New Roman" w:eastAsia="Times New Roman"/>
          <w:sz w:val="27"/>
          <w:szCs w:val="27"/>
          <w:color w:val="545456"/>
          <w:spacing w:val="0"/>
          <w:w w:val="68"/>
          <w:b/>
          <w:bCs/>
          <w:i/>
          <w:position w:val="-5"/>
        </w:rPr>
        <w:t>   </w:t>
      </w:r>
      <w:r>
        <w:rPr>
          <w:rFonts w:ascii="Times New Roman" w:hAnsi="Times New Roman" w:cs="Times New Roman" w:eastAsia="Times New Roman"/>
          <w:sz w:val="27"/>
          <w:szCs w:val="27"/>
          <w:color w:val="545456"/>
          <w:spacing w:val="6"/>
          <w:w w:val="68"/>
          <w:b/>
          <w:bCs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66"/>
          <w:szCs w:val="66"/>
          <w:color w:val="464B8C"/>
          <w:spacing w:val="0"/>
          <w:w w:val="68"/>
          <w:i/>
          <w:position w:val="-5"/>
        </w:rPr>
        <w:t>ıL</w:t>
      </w:r>
      <w:r>
        <w:rPr>
          <w:rFonts w:ascii="Times New Roman" w:hAnsi="Times New Roman" w:cs="Times New Roman" w:eastAsia="Times New Roman"/>
          <w:sz w:val="66"/>
          <w:szCs w:val="66"/>
          <w:color w:val="000000"/>
          <w:spacing w:val="0"/>
          <w:w w:val="100"/>
          <w:position w:val="0"/>
        </w:rPr>
      </w:r>
    </w:p>
    <w:p>
      <w:pPr>
        <w:spacing w:before="0" w:after="0" w:line="78" w:lineRule="atLeast"/>
        <w:ind w:right="-20"/>
        <w:jc w:val="left"/>
        <w:tabs>
          <w:tab w:pos="56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9"/>
          <w:szCs w:val="29"/>
          <w:color w:val="545456"/>
          <w:spacing w:val="0"/>
          <w:w w:val="64"/>
        </w:rPr>
        <w:t>o</w:t>
      </w:r>
      <w:r>
        <w:rPr>
          <w:rFonts w:ascii="Arial" w:hAnsi="Arial" w:cs="Arial" w:eastAsia="Arial"/>
          <w:sz w:val="29"/>
          <w:szCs w:val="29"/>
          <w:color w:val="545456"/>
          <w:spacing w:val="0"/>
          <w:w w:val="100"/>
        </w:rPr>
        <w:tab/>
      </w:r>
      <w:r>
        <w:rPr>
          <w:rFonts w:ascii="Arial" w:hAnsi="Arial" w:cs="Arial" w:eastAsia="Arial"/>
          <w:sz w:val="29"/>
          <w:szCs w:val="29"/>
          <w:color w:val="545456"/>
          <w:spacing w:val="0"/>
          <w:w w:val="100"/>
        </w:rPr>
      </w:r>
      <w:r>
        <w:rPr>
          <w:rFonts w:ascii="Arial" w:hAnsi="Arial" w:cs="Arial" w:eastAsia="Arial"/>
          <w:sz w:val="29"/>
          <w:szCs w:val="29"/>
          <w:color w:val="565B7C"/>
          <w:spacing w:val="0"/>
          <w:w w:val="127"/>
          <w:i/>
        </w:rPr>
        <w:t>(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00" w:right="260"/>
          <w:cols w:num="2" w:equalWidth="0">
            <w:col w:w="3127" w:space="448"/>
            <w:col w:w="7685"/>
          </w:cols>
        </w:sectPr>
      </w:pPr>
      <w:rPr/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9"/>
          <w:szCs w:val="29"/>
        </w:rPr>
      </w:pPr>
      <w:rPr/>
      <w:r>
        <w:rPr/>
        <w:pict>
          <v:group style="position:absolute;margin-left:25.101608pt;margin-top:34.680161pt;width:553.169411pt;height:781.547364pt;mso-position-horizontal-relative:page;mso-position-vertical-relative:page;z-index:-15708" coordorigin="502,694" coordsize="11063,15631">
            <v:group style="position:absolute;left:514;top:731;width:11045;height:2" coordorigin="514,731" coordsize="11045,2">
              <v:shape style="position:absolute;left:514;top:731;width:11045;height:2" coordorigin="514,731" coordsize="11045,0" path="m514,731l11558,731e" filled="f" stroked="t" strokeweight=".70051pt" strokecolor="#5B5B5B">
                <v:path arrowok="t"/>
              </v:shape>
            </v:group>
            <v:group style="position:absolute;left:523;top:701;width:2;height:15617" coordorigin="523,701" coordsize="2,15617">
              <v:shape style="position:absolute;left:523;top:701;width:2;height:15617" coordorigin="523,701" coordsize="0,15617" path="m523,16318l523,701e" filled="f" stroked="t" strokeweight=".70051pt" strokecolor="#575757">
                <v:path arrowok="t"/>
              </v:shape>
            </v:group>
            <v:group style="position:absolute;left:2522;top:720;width:2;height:1482" coordorigin="2522,720" coordsize="2,1482">
              <v:shape style="position:absolute;left:2522;top:720;width:2;height:1482" coordorigin="2522,720" coordsize="0,1482" path="m2522,2201l2522,720e" filled="f" stroked="t" strokeweight=".70051pt" strokecolor="#575757">
                <v:path arrowok="t"/>
              </v:shape>
            </v:group>
            <v:group style="position:absolute;left:9181;top:729;width:2;height:1477" coordorigin="9181,729" coordsize="2,1477">
              <v:shape style="position:absolute;left:9181;top:729;width:2;height:1477" coordorigin="9181,729" coordsize="0,1477" path="m9181,2206l9181,729e" filled="f" stroked="t" strokeweight=".70051pt" strokecolor="#575757">
                <v:path arrowok="t"/>
              </v:shape>
            </v:group>
            <v:group style="position:absolute;left:11549;top:729;width:2;height:3399" coordorigin="11549,729" coordsize="2,3399">
              <v:shape style="position:absolute;left:11549;top:729;width:2;height:3399" coordorigin="11549,729" coordsize="0,3399" path="m11549,4128l11549,729e" filled="f" stroked="t" strokeweight=".70051pt" strokecolor="#646464">
                <v:path arrowok="t"/>
              </v:shape>
            </v:group>
            <v:group style="position:absolute;left:514;top:2199;width:11045;height:2" coordorigin="514,2199" coordsize="11045,2">
              <v:shape style="position:absolute;left:514;top:2199;width:11045;height:2" coordorigin="514,2199" coordsize="11045,0" path="m514,2199l11558,2199e" filled="f" stroked="t" strokeweight=".70051pt" strokecolor="#5B5B5B">
                <v:path arrowok="t"/>
              </v:shape>
            </v:group>
            <v:group style="position:absolute;left:509;top:2428;width:2994;height:2" coordorigin="509,2428" coordsize="2994,2">
              <v:shape style="position:absolute;left:509;top:2428;width:2994;height:2" coordorigin="509,2428" coordsize="2994,0" path="m509,2428l3503,2428e" filled="f" stroked="t" strokeweight=".70051pt" strokecolor="#5B5B5B">
                <v:path arrowok="t"/>
              </v:shape>
            </v:group>
            <v:group style="position:absolute;left:514;top:2672;width:11045;height:2" coordorigin="514,2672" coordsize="11045,2">
              <v:shape style="position:absolute;left:514;top:2672;width:11045;height:2" coordorigin="514,2672" coordsize="11045,0" path="m514,2672l11558,2672e" filled="f" stroked="t" strokeweight=".70051pt" strokecolor="#5B5B5B">
                <v:path arrowok="t"/>
              </v:shape>
            </v:group>
            <v:group style="position:absolute;left:1284;top:2911;width:10269;height:2" coordorigin="1284,2911" coordsize="10269,2">
              <v:shape style="position:absolute;left:1284;top:2911;width:10269;height:2" coordorigin="1284,2911" coordsize="10269,0" path="m1284,2911l11554,2911e" filled="f" stroked="t" strokeweight=".70051pt" strokecolor="#5B5B5B">
                <v:path arrowok="t"/>
              </v:shape>
            </v:group>
            <v:group style="position:absolute;left:514;top:3150;width:11045;height:2" coordorigin="514,3150" coordsize="11045,2">
              <v:shape style="position:absolute;left:514;top:3150;width:11045;height:2" coordorigin="514,3150" coordsize="11045,0" path="m514,3150l11558,3150e" filled="f" stroked="t" strokeweight=".70051pt" strokecolor="#5B5B5B">
                <v:path arrowok="t"/>
              </v:shape>
            </v:group>
            <v:group style="position:absolute;left:598;top:3389;width:10956;height:2" coordorigin="598,3389" coordsize="10956,2">
              <v:shape style="position:absolute;left:598;top:3389;width:10956;height:2" coordorigin="598,3389" coordsize="10956,0" path="m598,3389l11554,3389e" filled="f" stroked="t" strokeweight=".70051pt" strokecolor="#5B5B5B">
                <v:path arrowok="t"/>
              </v:shape>
            </v:group>
            <v:group style="position:absolute;left:3988;top:3385;width:2;height:748" coordorigin="3988,3385" coordsize="2,748">
              <v:shape style="position:absolute;left:3988;top:3385;width:2;height:748" coordorigin="3988,3385" coordsize="0,748" path="m3988,4133l3988,3385e" filled="f" stroked="t" strokeweight=".70051pt" strokecolor="#4F4F4F">
                <v:path arrowok="t"/>
              </v:shape>
            </v:group>
            <v:group style="position:absolute;left:2517;top:4104;width:2;height:12209" coordorigin="2517,4104" coordsize="2,12209">
              <v:shape style="position:absolute;left:2517;top:4104;width:2;height:12209" coordorigin="2517,4104" coordsize="0,12209" path="m2517,16313l2517,4104e" filled="f" stroked="t" strokeweight=".70051pt" strokecolor="#545457">
                <v:path arrowok="t"/>
              </v:shape>
            </v:group>
            <v:group style="position:absolute;left:514;top:4114;width:4240;height:2" coordorigin="514,4114" coordsize="4240,2">
              <v:shape style="position:absolute;left:514;top:4114;width:4240;height:2" coordorigin="514,4114" coordsize="4240,0" path="m514,4114l4754,4114e" filled="f" stroked="t" strokeweight=".70051pt" strokecolor="#575757">
                <v:path arrowok="t"/>
              </v:shape>
            </v:group>
            <v:group style="position:absolute;left:11549;top:4384;width:2;height:11920" coordorigin="11549,4384" coordsize="2,11920">
              <v:shape style="position:absolute;left:11549;top:4384;width:2;height:11920" coordorigin="11549,4384" coordsize="0,11920" path="m11549,16303l11549,4384e" filled="f" stroked="t" strokeweight=".70051pt" strokecolor="#676767">
                <v:path arrowok="t"/>
              </v:shape>
            </v:group>
            <v:group style="position:absolute;left:2512;top:4611;width:9046;height:2" coordorigin="2512,4611" coordsize="9046,2">
              <v:shape style="position:absolute;left:2512;top:4611;width:9046;height:2" coordorigin="2512,4611" coordsize="9046,0" path="m2512,4611l11558,4611e" filled="f" stroked="t" strokeweight=".70051pt" strokecolor="#606060">
                <v:path arrowok="t"/>
              </v:shape>
            </v:group>
            <v:group style="position:absolute;left:5020;top:5087;width:6538;height:2" coordorigin="5020,5087" coordsize="6538,2">
              <v:shape style="position:absolute;left:5020;top:5087;width:6538;height:2" coordorigin="5020,5087" coordsize="6538,0" path="m5020,5087l11558,5087e" filled="f" stroked="t" strokeweight=".70051pt" strokecolor="#747474">
                <v:path arrowok="t"/>
              </v:shape>
            </v:group>
            <v:group style="position:absolute;left:5030;top:4606;width:2;height:2149" coordorigin="5030,4606" coordsize="2,2149">
              <v:shape style="position:absolute;left:5030;top:4606;width:2;height:2149" coordorigin="5030,4606" coordsize="0,2149" path="m5030,6755l5030,4606e" filled="f" stroked="t" strokeweight=".70051pt" strokecolor="#4F4F4F">
                <v:path arrowok="t"/>
              </v:shape>
            </v:group>
            <v:group style="position:absolute;left:5020;top:5328;width:6533;height:2" coordorigin="5020,5328" coordsize="6533,2">
              <v:shape style="position:absolute;left:5020;top:5328;width:6533;height:2" coordorigin="5020,5328" coordsize="6533,0" path="m5020,5328l11554,5328e" filled="f" stroked="t" strokeweight=".70051pt" strokecolor="#606060">
                <v:path arrowok="t"/>
              </v:shape>
            </v:group>
            <v:group style="position:absolute;left:5016;top:5567;width:6543;height:2" coordorigin="5016,5567" coordsize="6543,2">
              <v:shape style="position:absolute;left:5016;top:5567;width:6543;height:2" coordorigin="5016,5567" coordsize="6543,0" path="m5016,5567l11558,5567e" filled="f" stroked="t" strokeweight=".70051pt" strokecolor="#606060">
                <v:path arrowok="t"/>
              </v:shape>
            </v:group>
            <v:group style="position:absolute;left:2508;top:5804;width:9046;height:2" coordorigin="2508,5804" coordsize="9046,2">
              <v:shape style="position:absolute;left:2508;top:5804;width:9046;height:2" coordorigin="2508,5804" coordsize="9046,0" path="m2508,5804l11554,5804e" filled="f" stroked="t" strokeweight=".70051pt" strokecolor="#606060">
                <v:path arrowok="t"/>
              </v:shape>
            </v:group>
            <v:group style="position:absolute;left:7888;top:6036;width:2;height:720" coordorigin="7888,6036" coordsize="2,720">
              <v:shape style="position:absolute;left:7888;top:6036;width:2;height:720" coordorigin="7888,6036" coordsize="0,720" path="m7888,6755l7888,6036e" filled="f" stroked="t" strokeweight=".70051pt" strokecolor="#5B5B5B">
                <v:path arrowok="t"/>
              </v:shape>
            </v:group>
            <v:group style="position:absolute;left:2643;top:6509;width:8915;height:2" coordorigin="2643,6509" coordsize="8915,2">
              <v:shape style="position:absolute;left:2643;top:6509;width:8915;height:2" coordorigin="2643,6509" coordsize="8915,0" path="m2643,6509l11558,6509e" filled="f" stroked="t" strokeweight=".70051pt" strokecolor="#5B5B5B">
                <v:path arrowok="t"/>
              </v:shape>
            </v:group>
            <v:group style="position:absolute;left:514;top:6040;width:11045;height:2" coordorigin="514,6040" coordsize="11045,2">
              <v:shape style="position:absolute;left:514;top:6040;width:11045;height:2" coordorigin="514,6040" coordsize="11045,0" path="m514,6040l11558,6040e" filled="f" stroked="t" strokeweight=".70051pt" strokecolor="#606060">
                <v:path arrowok="t"/>
              </v:shape>
            </v:group>
            <v:group style="position:absolute;left:514;top:6982;width:11045;height:2" coordorigin="514,6982" coordsize="11045,2">
              <v:shape style="position:absolute;left:514;top:6982;width:11045;height:2" coordorigin="514,6982" coordsize="11045,0" path="m514,6982l11558,6982e" filled="f" stroked="t" strokeweight=".70051pt" strokecolor="#606060">
                <v:path arrowok="t"/>
              </v:shape>
            </v:group>
            <v:group style="position:absolute;left:2508;top:6746;width:9046;height:2" coordorigin="2508,6746" coordsize="9046,2">
              <v:shape style="position:absolute;left:2508;top:6746;width:9046;height:2" coordorigin="2508,6746" coordsize="9046,0" path="m2508,6746l11554,6746e" filled="f" stroked="t" strokeweight=".70051pt" strokecolor="#606060">
                <v:path arrowok="t"/>
              </v:shape>
            </v:group>
            <v:group style="position:absolute;left:5030;top:7219;width:2;height:663" coordorigin="5030,7219" coordsize="2,663">
              <v:shape style="position:absolute;left:5030;top:7219;width:2;height:663" coordorigin="5030,7219" coordsize="0,663" path="m5030,7882l5030,7219e" filled="f" stroked="t" strokeweight=".70051pt" strokecolor="#545454">
                <v:path arrowok="t"/>
              </v:shape>
            </v:group>
            <v:group style="position:absolute;left:5020;top:7446;width:6538;height:2" coordorigin="5020,7446" coordsize="6538,2">
              <v:shape style="position:absolute;left:5020;top:7446;width:6538;height:2" coordorigin="5020,7446" coordsize="6538,0" path="m5020,7446l11558,7446e" filled="f" stroked="t" strokeweight=".70051pt" strokecolor="#606060">
                <v:path arrowok="t"/>
              </v:shape>
            </v:group>
            <v:group style="position:absolute;left:5025;top:7659;width:6533;height:2" coordorigin="5025,7659" coordsize="6533,2">
              <v:shape style="position:absolute;left:5025;top:7659;width:6533;height:2" coordorigin="5025,7659" coordsize="6533,0" path="m5025,7659l11558,7659e" filled="f" stroked="t" strokeweight=".70051pt" strokecolor="#606060">
                <v:path arrowok="t"/>
              </v:shape>
            </v:group>
            <v:group style="position:absolute;left:514;top:9553;width:11045;height:2" coordorigin="514,9553" coordsize="11045,2">
              <v:shape style="position:absolute;left:514;top:9553;width:11045;height:2" coordorigin="514,9553" coordsize="11045,0" path="m514,9553l11558,9553e" filled="f" stroked="t" strokeweight=".70051pt" strokecolor="#606060">
                <v:path arrowok="t"/>
              </v:shape>
            </v:group>
            <v:group style="position:absolute;left:509;top:7224;width:11049;height:2" coordorigin="509,7224" coordsize="11049,2">
              <v:shape style="position:absolute;left:509;top:7224;width:11049;height:2" coordorigin="509,7224" coordsize="11049,0" path="m509,7224l11558,7224e" filled="f" stroked="t" strokeweight=".70051pt" strokecolor="#606060">
                <v:path arrowok="t"/>
              </v:shape>
            </v:group>
            <v:group style="position:absolute;left:514;top:7877;width:11045;height:2" coordorigin="514,7877" coordsize="11045,2">
              <v:shape style="position:absolute;left:514;top:7877;width:11045;height:2" coordorigin="514,7877" coordsize="11045,0" path="m514,7877l11558,7877e" filled="f" stroked="t" strokeweight=".70051pt" strokecolor="#606060">
                <v:path arrowok="t"/>
              </v:shape>
            </v:group>
            <v:group style="position:absolute;left:518;top:8677;width:11035;height:2" coordorigin="518,8677" coordsize="11035,2">
              <v:shape style="position:absolute;left:518;top:8677;width:11035;height:2" coordorigin="518,8677" coordsize="11035,0" path="m518,8677l11554,8677e" filled="f" stroked="t" strokeweight=".70051pt" strokecolor="#5B5B5B">
                <v:path arrowok="t"/>
              </v:shape>
            </v:group>
            <v:group style="position:absolute;left:514;top:9884;width:11045;height:2" coordorigin="514,9884" coordsize="11045,2">
              <v:shape style="position:absolute;left:514;top:9884;width:11045;height:2" coordorigin="514,9884" coordsize="11045,0" path="m514,9884l11558,9884e" filled="f" stroked="t" strokeweight=".70051pt" strokecolor="#606060">
                <v:path arrowok="t"/>
              </v:shape>
            </v:group>
            <v:group style="position:absolute;left:509;top:10121;width:11049;height:2" coordorigin="509,10121" coordsize="11049,2">
              <v:shape style="position:absolute;left:509;top:10121;width:11049;height:2" coordorigin="509,10121" coordsize="11049,0" path="m509,10121l11558,10121e" filled="f" stroked="t" strokeweight=".70051pt" strokecolor="#606060">
                <v:path arrowok="t"/>
              </v:shape>
            </v:group>
            <v:group style="position:absolute;left:509;top:10594;width:11049;height:2" coordorigin="509,10594" coordsize="11049,2">
              <v:shape style="position:absolute;left:509;top:10594;width:11049;height:2" coordorigin="509,10594" coordsize="11049,0" path="m509,10594l11558,10594e" filled="f" stroked="t" strokeweight=".70051pt" strokecolor="#646464">
                <v:path arrowok="t"/>
              </v:shape>
            </v:group>
            <v:group style="position:absolute;left:1866;top:10822;width:2;height:5496" coordorigin="1866,10822" coordsize="2,5496">
              <v:shape style="position:absolute;left:1866;top:10822;width:2;height:5496" coordorigin="1866,10822" coordsize="0,5496" path="m1866,16318l1866,10822e" filled="f" stroked="t" strokeweight=".70051pt" strokecolor="#575757">
                <v:path arrowok="t"/>
              </v:shape>
            </v:group>
            <v:group style="position:absolute;left:509;top:11068;width:11049;height:2" coordorigin="509,11068" coordsize="11049,2">
              <v:shape style="position:absolute;left:509;top:11068;width:11049;height:2" coordorigin="509,11068" coordsize="11049,0" path="m509,11068l11558,11068e" filled="f" stroked="t" strokeweight=".70051pt" strokecolor="#606060">
                <v:path arrowok="t"/>
              </v:shape>
            </v:group>
            <v:group style="position:absolute;left:518;top:13136;width:2008;height:2" coordorigin="518,13136" coordsize="2008,2">
              <v:shape style="position:absolute;left:518;top:13136;width:2008;height:2" coordorigin="518,13136" coordsize="2008,0" path="m518,13136l2527,13136e" filled="f" stroked="t" strokeweight=".70051pt" strokecolor="#676767">
                <v:path arrowok="t"/>
              </v:shape>
            </v:group>
            <v:group style="position:absolute;left:523;top:16303;width:11035;height:2" coordorigin="523,16303" coordsize="11035,2">
              <v:shape style="position:absolute;left:523;top:16303;width:11035;height:2" coordorigin="523,16303" coordsize="11035,0" path="m523,16303l11558,16303e" filled="f" stroked="t" strokeweight=".70051pt" strokecolor="#676767">
                <v:path arrowok="t"/>
              </v:shape>
            </v:group>
            <v:group style="position:absolute;left:1303;top:10992;width:2;height:5321" coordorigin="1303,10992" coordsize="2,5321">
              <v:shape style="position:absolute;left:1303;top:10992;width:2;height:5321" coordorigin="1303,10992" coordsize="0,5321" path="m1303,16313l1303,10992e" filled="f" stroked="t" strokeweight=".70051pt" strokecolor="#5B5B5B">
                <v:path arrowok="t"/>
              </v:shape>
            </v:group>
            <v:group style="position:absolute;left:7444;top:10826;width:2;height:5477" coordorigin="7444,10826" coordsize="2,5477">
              <v:shape style="position:absolute;left:7444;top:10826;width:2;height:5477" coordorigin="7444,10826" coordsize="0,5477" path="m7444,16303l7444,10826e" filled="f" stroked="t" strokeweight=".70051pt" strokecolor="#57575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9"/>
          <w:szCs w:val="29"/>
          <w:color w:val="545456"/>
          <w:spacing w:val="0"/>
          <w:w w:val="63"/>
        </w:rPr>
        <w:t>aoıs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6B6B6B"/>
          <w:spacing w:val="0"/>
          <w:w w:val="82"/>
        </w:rPr>
        <w:t>.,,,,</w:t>
      </w:r>
      <w:r>
        <w:rPr>
          <w:rFonts w:ascii="Arial" w:hAnsi="Arial" w:cs="Arial" w:eastAsia="Arial"/>
          <w:sz w:val="29"/>
          <w:szCs w:val="29"/>
          <w:color w:val="6B6B6B"/>
          <w:spacing w:val="42"/>
          <w:w w:val="82"/>
        </w:rPr>
        <w:t> </w:t>
      </w:r>
      <w:r>
        <w:rPr>
          <w:rFonts w:ascii="Arial" w:hAnsi="Arial" w:cs="Arial" w:eastAsia="Arial"/>
          <w:sz w:val="29"/>
          <w:szCs w:val="29"/>
          <w:color w:val="565B7C"/>
          <w:spacing w:val="0"/>
          <w:w w:val="126"/>
          <w:i/>
        </w:rPr>
        <w:t>/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00" w:right="260"/>
          <w:cols w:num="2" w:equalWidth="0">
            <w:col w:w="3575" w:space="241"/>
            <w:col w:w="7444"/>
          </w:cols>
        </w:sectPr>
      </w:pPr>
      <w:rPr/>
    </w:p>
    <w:p>
      <w:pPr>
        <w:spacing w:before="56" w:after="0" w:line="224" w:lineRule="auto"/>
        <w:ind w:left="603" w:right="-143" w:firstLine="-194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2"/>
          <w:szCs w:val="82"/>
          <w:color w:val="3D3D3D"/>
          <w:spacing w:val="-742"/>
          <w:w w:val="170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D3D3D"/>
          <w:spacing w:val="5"/>
          <w:w w:val="121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21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2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4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4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8" w:lineRule="auto"/>
        <w:ind w:left="-14" w:right="5165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8"/>
        </w:rPr>
        <w:t>BÜYÜKŞEHİR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8"/>
          <w:w w:val="10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8"/>
        </w:rPr>
        <w:t>BELEDİ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4"/>
          <w:w w:val="108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5"/>
          <w:w w:val="10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8"/>
        </w:rPr>
        <w:t>Sİ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8"/>
        </w:rPr>
        <w:t>İT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6"/>
          <w:w w:val="108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8"/>
        </w:rPr>
        <w:t>AİY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4"/>
          <w:w w:val="10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8"/>
        </w:rPr>
        <w:t>DAİRE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4"/>
          <w:w w:val="108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8"/>
        </w:rPr>
        <w:t>İ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7"/>
          <w:w w:val="10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8"/>
        </w:rPr>
        <w:t>BAŞKANLIGI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" w:after="0" w:line="240" w:lineRule="auto"/>
        <w:ind w:left="295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2"/>
        </w:rPr>
        <w:t>itfaiye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4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0"/>
        </w:rPr>
        <w:t>Müdahale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2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0"/>
        </w:rPr>
        <w:t>Müdürlüğü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1" w:after="0" w:line="181" w:lineRule="exact"/>
        <w:ind w:left="592" w:right="5822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w w:val="107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8"/>
        </w:rPr>
        <w:t>ANGIN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4"/>
          <w:w w:val="10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8"/>
        </w:rPr>
        <w:t>RAPORU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460" w:bottom="280" w:left="620" w:right="300"/>
          <w:cols w:num="2" w:equalWidth="0">
            <w:col w:w="1627" w:space="1385"/>
            <w:col w:w="7988"/>
          </w:cols>
        </w:sectPr>
      </w:pPr>
      <w:rPr/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20" w:right="300"/>
        </w:sectPr>
      </w:pPr>
      <w:rPr/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13" w:right="-20"/>
        <w:jc w:val="left"/>
        <w:tabs>
          <w:tab w:pos="1360" w:val="left"/>
          <w:tab w:pos="27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D5D5E"/>
          <w:w w:val="89"/>
        </w:rPr>
        <w:t>!O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1"/>
          <w:w w:val="154"/>
        </w:rPr>
        <w:t>0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"/>
          <w:w w:val="107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16"/>
        </w:rPr>
        <w:t>/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9"/>
        </w:rPr>
        <w:t>0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8"/>
          <w:w w:val="109"/>
        </w:rPr>
        <w:t>5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2"/>
          <w:w w:val="106"/>
        </w:rPr>
        <w:t>/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1"/>
        </w:rPr>
        <w:t>2017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4"/>
        </w:rPr>
        <w:t>ısildirinı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3"/>
          <w:w w:val="11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1"/>
        </w:rPr>
        <w:t>6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5" w:after="0" w:line="240" w:lineRule="auto"/>
        <w:ind w:left="137" w:right="-47"/>
        <w:jc w:val="left"/>
        <w:tabs>
          <w:tab w:pos="1360" w:val="left"/>
          <w:tab w:pos="2760" w:val="left"/>
          <w:tab w:pos="400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w w:val="97"/>
        </w:rPr>
        <w:t>Kıı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37"/>
          <w:w w:val="98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31"/>
        </w:rPr>
        <w:t>J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1"/>
        </w:rPr>
        <w:t>07/05/2017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97"/>
        </w:rPr>
        <w:t>]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5"/>
          <w:w w:val="97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9"/>
          <w:w w:val="97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97"/>
        </w:rPr>
        <w:t>ıt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1"/>
          <w:w w:val="9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6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2"/>
        </w:rPr>
        <w:t>2828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1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8"/>
        </w:rPr>
        <w:t>Bildirile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18"/>
          <w:w w:val="10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0"/>
          <w:w w:val="163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0"/>
          <w:w w:val="51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9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  <w:t>aşa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1"/>
        </w:rPr>
        <w:t>Bulva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7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1"/>
        </w:rPr>
        <w:t>KONAK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1" w:after="0" w:line="181" w:lineRule="exact"/>
        <w:ind w:left="137" w:right="-64"/>
        <w:jc w:val="left"/>
        <w:tabs>
          <w:tab w:pos="13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w w:val="107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"/>
          <w:w w:val="107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63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2"/>
          <w:w w:val="6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97"/>
        </w:rPr>
        <w:t>ru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63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7"/>
          <w:w w:val="127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latp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1"/>
        </w:rPr>
        <w:t>Bulva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9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1"/>
        </w:rPr>
        <w:t>No:68/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1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5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1"/>
        </w:rPr>
        <w:t>KONAK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05:00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102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-4"/>
          <w:w w:val="102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5D5D5E"/>
          <w:spacing w:val="3"/>
          <w:w w:val="72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212121"/>
          <w:spacing w:val="8"/>
          <w:w w:val="47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7C7C7C"/>
          <w:spacing w:val="0"/>
          <w:w w:val="83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7C7C7C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8"/>
        </w:rPr>
        <w:t>110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4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]Bildirim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1"/>
        </w:rPr>
        <w:t>Merkez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20" w:right="300"/>
          <w:cols w:num="2" w:equalWidth="0">
            <w:col w:w="4477" w:space="676"/>
            <w:col w:w="5847"/>
          </w:cols>
        </w:sectPr>
      </w:pPr>
      <w:rPr/>
    </w:p>
    <w:p>
      <w:pPr>
        <w:spacing w:before="34" w:after="0" w:line="240" w:lineRule="auto"/>
        <w:ind w:left="137" w:right="-20"/>
        <w:jc w:val="left"/>
        <w:tabs>
          <w:tab w:pos="16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</w:rPr>
        <w:t>Ya</w:t>
      </w:r>
      <w:r>
        <w:rPr>
          <w:rFonts w:ascii="Arial" w:hAnsi="Arial" w:cs="Arial" w:eastAsia="Arial"/>
          <w:sz w:val="16"/>
          <w:szCs w:val="16"/>
          <w:color w:val="3D3D3D"/>
          <w:spacing w:val="-8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5D5D5E"/>
          <w:spacing w:val="-15"/>
          <w:w w:val="100"/>
        </w:rPr>
        <w:t>g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</w:rPr>
        <w:t>ı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00"/>
        </w:rPr>
        <w:t>öp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"/>
          <w:w w:val="102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1"/>
          <w:w w:val="123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7"/>
          <w:w w:val="88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5"/>
          <w:w w:val="119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uıı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6" w:after="0" w:line="240" w:lineRule="auto"/>
        <w:ind w:left="132" w:right="-64"/>
        <w:jc w:val="left"/>
        <w:tabs>
          <w:tab w:pos="32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81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Yapınııı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2"/>
        </w:rPr>
        <w:t>Şekli: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9" w:after="0" w:line="240" w:lineRule="auto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9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tabs>
          <w:tab w:pos="11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18"/>
          <w:w w:val="100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"/>
          <w:w w:val="100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ııı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7"/>
        </w:rPr>
        <w:t>:Sigara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7" w:after="0" w:line="181" w:lineRule="exact"/>
        <w:ind w:left="56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5"/>
          <w:w w:val="83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BFBFBF"/>
          <w:spacing w:val="8"/>
          <w:w w:val="55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8"/>
        </w:rPr>
        <w:t>ullanım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20" w:right="300"/>
          <w:cols w:num="3" w:equalWidth="0">
            <w:col w:w="4294" w:space="274"/>
            <w:col w:w="1010" w:space="223"/>
            <w:col w:w="5199"/>
          </w:cols>
        </w:sectPr>
      </w:pPr>
      <w:rPr/>
    </w:p>
    <w:p>
      <w:pPr>
        <w:spacing w:before="25" w:after="0" w:line="240" w:lineRule="auto"/>
        <w:ind w:left="3259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4.65303pt;margin-top:4.144709pt;width:58.935359pt;height:26pt;mso-position-horizontal-relative:page;mso-position-vertical-relative:paragraph;z-index:-15703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1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D5D5E"/>
                      <w:spacing w:val="0"/>
                      <w:w w:val="5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D5D5E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D5D5E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D5D5E"/>
                      <w:spacing w:val="0"/>
                      <w:w w:val="5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D5D5E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D5D5E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BFBFBF"/>
                      <w:spacing w:val="0"/>
                      <w:w w:val="5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13"/>
        </w:rPr>
        <w:t>Betonanne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14"/>
          <w:w w:val="1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4"/>
          <w:w w:val="10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13"/>
        </w:rPr>
        <w:t>Ç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3"/>
          <w:w w:val="113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6" w:after="0" w:line="176" w:lineRule="exact"/>
        <w:ind w:left="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4"/>
        </w:rPr>
        <w:t>Qj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4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29"/>
          <w:szCs w:val="29"/>
          <w:color w:val="BFBFBF"/>
          <w:spacing w:val="0"/>
          <w:w w:val="51"/>
          <w:position w:val="1"/>
        </w:rPr>
        <w:t>T</w:t>
      </w:r>
      <w:r>
        <w:rPr>
          <w:rFonts w:ascii="Arial" w:hAnsi="Arial" w:cs="Arial" w:eastAsia="Arial"/>
          <w:sz w:val="29"/>
          <w:szCs w:val="29"/>
          <w:color w:val="BFBFB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9"/>
          <w:szCs w:val="29"/>
          <w:color w:val="BFBFB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5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8"/>
          <w:position w:val="1"/>
        </w:rPr>
        <w:t>05:05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20" w:right="300"/>
          <w:cols w:num="2" w:equalWidth="0">
            <w:col w:w="5591" w:space="167"/>
            <w:col w:w="5242"/>
          </w:cols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32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" w:after="0" w:line="240" w:lineRule="auto"/>
        <w:ind w:right="-20"/>
        <w:jc w:val="left"/>
        <w:tabs>
          <w:tab w:pos="3580" w:val="left"/>
          <w:tab w:pos="902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1"/>
        </w:rPr>
        <w:t>hibi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6"/>
          <w:szCs w:val="16"/>
          <w:color w:val="BFBFBF"/>
          <w:spacing w:val="3"/>
          <w:w w:val="42"/>
          <w:position w:val="1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96"/>
          <w:position w:val="1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7"/>
          <w:position w:val="1"/>
        </w:rPr>
        <w:t>ira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3"/>
          <w:w w:val="107"/>
          <w:position w:val="1"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65"/>
          <w:position w:val="1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29"/>
          <w:szCs w:val="29"/>
          <w:color w:val="DADADA"/>
          <w:spacing w:val="0"/>
          <w:w w:val="100"/>
          <w:position w:val="0"/>
        </w:rPr>
        <w:t>ı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28" w:after="0" w:line="203" w:lineRule="exact"/>
        <w:ind w:right="-20"/>
        <w:jc w:val="left"/>
        <w:tabs>
          <w:tab w:pos="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-1"/>
        </w:rPr>
        <w:t>Er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-1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Serca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2"/>
          <w:position w:val="-1"/>
        </w:rPr>
        <w:t>SAK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20" w:right="300"/>
          <w:cols w:num="2" w:equalWidth="0">
            <w:col w:w="1095" w:space="655"/>
            <w:col w:w="9250"/>
          </w:cols>
        </w:sectPr>
      </w:pPr>
      <w:rPr/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3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w w:val="125"/>
        </w:rPr>
        <w:t>pid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4"/>
          <w:w w:val="125"/>
        </w:rPr>
        <w:t>e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6"/>
        </w:rPr>
        <w:t>n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0" w:after="0" w:line="240" w:lineRule="auto"/>
        <w:ind w:right="-68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9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4"/>
          <w:w w:val="190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311"/>
        </w:rPr>
        <w:t>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26" w:after="0" w:line="181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Arı\ç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9"/>
        </w:rPr>
        <w:t>Plakası: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5D5D5E"/>
          <w:w w:val="95"/>
        </w:rPr>
        <w:t>.,-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18"/>
        </w:rPr>
        <w:t>Saati: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15"/>
          <w:w w:val="11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8"/>
        </w:rPr>
        <w:t>0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5"/>
          <w:w w:val="118"/>
        </w:rPr>
        <w:t>5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11"/>
          <w:w w:val="118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8"/>
        </w:rPr>
        <w:t>01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73"/>
          <w:i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26"/>
          <w:w w:val="73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1"/>
        </w:rPr>
        <w:t>05:03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20" w:right="300"/>
          <w:cols w:num="3" w:equalWidth="0">
            <w:col w:w="559" w:space="1192"/>
            <w:col w:w="1220" w:space="1370"/>
            <w:col w:w="6659"/>
          </w:cols>
        </w:sectPr>
      </w:pPr>
      <w:rPr/>
    </w:p>
    <w:p>
      <w:pPr>
        <w:spacing w:before="15" w:after="0" w:line="240" w:lineRule="auto"/>
        <w:ind w:left="132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6"/>
        </w:rPr>
        <w:t>Ekibin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tabs>
          <w:tab w:pos="25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  <w:position w:val="7"/>
        </w:rPr>
        <w:t>35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1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7"/>
        </w:rPr>
        <w:t>LR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  <w:position w:val="7"/>
        </w:rPr>
        <w:t>839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-1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5"/>
          <w:w w:val="99"/>
          <w:position w:val="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78"/>
          <w:position w:val="0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4"/>
          <w:position w:val="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0"/>
        </w:rPr>
        <w:t>tri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1"/>
          <w:position w:val="0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left="2575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8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55" w:after="0" w:line="262" w:lineRule="auto"/>
        <w:ind w:left="10" w:right="4346" w:firstLine="2542"/>
        <w:jc w:val="left"/>
        <w:tabs>
          <w:tab w:pos="2560" w:val="left"/>
          <w:tab w:pos="47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D5D5E"/>
          <w:w w:val="96"/>
        </w:rPr>
        <w:t>'r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2"/>
          <w:w w:val="96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4"/>
        </w:rPr>
        <w:t>nıni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5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7"/>
          <w:w w:val="104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99"/>
        </w:rPr>
        <w:t>t-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ndcırı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11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4"/>
          <w:w w:val="11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1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7"/>
          <w:w w:val="111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11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2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4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ersonel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9"/>
        </w:rPr>
        <w:t>Doğalgaz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959595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20" w:right="300"/>
          <w:cols w:num="2" w:equalWidth="0">
            <w:col w:w="589" w:space="1162"/>
            <w:col w:w="9249"/>
          </w:cols>
        </w:sectPr>
      </w:pPr>
      <w:rPr/>
    </w:p>
    <w:p>
      <w:pPr>
        <w:spacing w:before="22" w:after="0" w:line="274" w:lineRule="auto"/>
        <w:ind w:left="113" w:right="-48" w:firstLine="19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8"/>
        </w:rPr>
        <w:t>Ekip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59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2"/>
        </w:rPr>
        <w:t>itıni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13"/>
        </w:rPr>
        <w:t>şse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2" w:after="0" w:line="261" w:lineRule="auto"/>
        <w:ind w:left="24" w:right="1020" w:firstLine="-2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ıvıkı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12"/>
        </w:rPr>
        <w:t>Saati: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5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0"/>
        </w:rPr>
        <w:t>Plakası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6" w:after="0" w:line="181" w:lineRule="exact"/>
        <w:ind w:left="24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D5D5E"/>
          <w:w w:val="97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w w:val="98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4"/>
          <w:w w:val="5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9"/>
        </w:rPr>
        <w:t>Amirini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4"/>
          <w:w w:val="10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9"/>
        </w:rPr>
        <w:t>Adı-S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7"/>
          <w:w w:val="109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9"/>
        </w:rPr>
        <w:t>ya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9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17"/>
          <w:w w:val="10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7" w:after="0" w:line="240" w:lineRule="auto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7" w:after="0" w:line="240" w:lineRule="auto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"/>
          <w:w w:val="94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11"/>
        </w:rPr>
        <w:t>erson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9"/>
          <w:w w:val="11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78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11"/>
        </w:rPr>
        <w:t>Sayısı: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20" w:right="300"/>
          <w:cols w:num="4" w:equalWidth="0">
            <w:col w:w="1181" w:space="550"/>
            <w:col w:w="1994" w:space="577"/>
            <w:col w:w="924" w:space="2004"/>
            <w:col w:w="3770"/>
          </w:cols>
        </w:sectPr>
      </w:pPr>
      <w:rPr/>
    </w:p>
    <w:p>
      <w:pPr>
        <w:spacing w:before="39" w:after="0" w:line="240" w:lineRule="auto"/>
        <w:ind w:left="113" w:right="-68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14"/>
        </w:rPr>
        <w:t>pıayı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36"/>
          <w:w w:val="11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14"/>
        </w:rPr>
        <w:t>Görüldüğü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1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7"/>
        </w:rPr>
        <w:t>Durum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4" w:after="0" w:line="240" w:lineRule="auto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5"/>
        </w:rPr>
        <w:t>vanldığında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5"/>
          <w:w w:val="11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geri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9"/>
        </w:rPr>
        <w:t>dönüşü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9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2"/>
          <w:w w:val="10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9"/>
        </w:rPr>
        <w:t>konteynerındııki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1"/>
          <w:w w:val="10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dumanit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yaııdigi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9"/>
        </w:rPr>
        <w:t>görüldü.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81" w:lineRule="exact"/>
        <w:ind w:left="2599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31"/>
        </w:rPr>
        <w:t>öndünnede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-19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6"/>
        </w:rPr>
        <w:t>Kullanıla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6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9"/>
          <w:w w:val="10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6"/>
        </w:rPr>
        <w:t>söndüıiici.i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20" w:right="300"/>
          <w:cols w:num="2" w:equalWidth="0">
            <w:col w:w="1416" w:space="339"/>
            <w:col w:w="9245"/>
          </w:cols>
        </w:sectPr>
      </w:pPr>
      <w:rPr/>
    </w:p>
    <w:p>
      <w:pPr>
        <w:spacing w:before="29" w:after="0" w:line="240" w:lineRule="auto"/>
        <w:ind w:left="166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24"/>
        </w:rPr>
        <w:t>öndürme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43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4"/>
        </w:rPr>
        <w:t>Türü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5" w:after="0" w:line="240" w:lineRule="auto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2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9" w:after="0" w:line="146" w:lineRule="exact"/>
        <w:ind w:right="-99"/>
        <w:jc w:val="left"/>
        <w:tabs>
          <w:tab w:pos="19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  <w:position w:val="-3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  <w:position w:val="-3"/>
        </w:rPr>
        <w:t>!Köpük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2"/>
          <w:position w:val="-3"/>
        </w:rPr>
        <w:t>Kg.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310" w:lineRule="exact"/>
        <w:ind w:left="29" w:right="-20"/>
        <w:jc w:val="left"/>
        <w:tabs>
          <w:tab w:pos="19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22"/>
          <w:szCs w:val="22"/>
          <w:color w:val="3D3D3D"/>
          <w:spacing w:val="0"/>
          <w:w w:val="171"/>
          <w:position w:val="1"/>
        </w:rPr>
        <w:t>ı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5D5D5E"/>
          <w:spacing w:val="0"/>
          <w:w w:val="63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34" w:after="0" w:line="170" w:lineRule="exact"/>
        <w:ind w:left="10" w:right="-20"/>
        <w:jc w:val="left"/>
        <w:tabs>
          <w:tab w:pos="15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212121"/>
          <w:w w:val="21"/>
          <w:position w:val="-2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4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3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-2"/>
        </w:rPr>
        <w:t>K.T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86"/>
          <w:position w:val="-3"/>
        </w:rPr>
        <w:t>IC0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86"/>
          <w:position w:val="-3"/>
        </w:rPr>
        <w:t>2</w:t>
      </w:r>
      <w:r>
        <w:rPr>
          <w:rFonts w:ascii="Arial" w:hAnsi="Arial" w:cs="Arial" w:eastAsia="Arial"/>
          <w:sz w:val="18"/>
          <w:szCs w:val="18"/>
          <w:color w:val="3D3D3D"/>
          <w:spacing w:val="36"/>
          <w:w w:val="86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86"/>
          <w:position w:val="-3"/>
        </w:rPr>
        <w:t>KI!..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03" w:lineRule="exact"/>
        <w:ind w:right="-20"/>
        <w:jc w:val="left"/>
        <w:tabs>
          <w:tab w:pos="15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</w:rPr>
        <w:t>ı</w:t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63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20" w:right="300"/>
          <w:cols w:num="4" w:equalWidth="0">
            <w:col w:w="1312" w:space="1015"/>
            <w:col w:w="1178" w:space="797"/>
            <w:col w:w="2741" w:space="743"/>
            <w:col w:w="3214"/>
          </w:cols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9" w:lineRule="auto"/>
        <w:ind w:left="137" w:right="4088" w:firstLine="29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32"/>
        </w:rPr>
        <w:t>öndürme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6"/>
          <w:w w:val="13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5"/>
        </w:rPr>
        <w:t>Sonundaki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20"/>
          <w:w w:val="11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5"/>
        </w:rPr>
        <w:t>Zara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42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300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8"/>
        </w:rPr>
        <w:t>Demi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8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1"/>
          <w:w w:val="11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8"/>
        </w:rPr>
        <w:t>konteyne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8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4"/>
          <w:w w:val="11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8"/>
        </w:rPr>
        <w:t>yanma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8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9"/>
          <w:w w:val="11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8"/>
        </w:rPr>
        <w:t>suretiyle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3"/>
          <w:w w:val="11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5"/>
        </w:rPr>
        <w:t>zara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3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5"/>
        </w:rPr>
        <w:t>görmüştür.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8"/>
        </w:rPr>
        <w:t>Durumu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39" w:after="0" w:line="293" w:lineRule="auto"/>
        <w:ind w:left="132" w:right="375" w:firstLine="1656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2"/>
        </w:rPr>
        <w:t>Yapıla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7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2"/>
        </w:rPr>
        <w:t>incelemelerde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1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2"/>
        </w:rPr>
        <w:t>yangını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2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2"/>
        </w:rPr>
        <w:t>açı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2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6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2"/>
        </w:rPr>
        <w:t>alanda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6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2"/>
        </w:rPr>
        <w:t>buluna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3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2"/>
        </w:rPr>
        <w:t>geri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4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2"/>
        </w:rPr>
        <w:t>dönüşü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2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7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2"/>
        </w:rPr>
        <w:t>çö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2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4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2"/>
        </w:rPr>
        <w:t>konteynerında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6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2"/>
        </w:rPr>
        <w:t>olduğ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2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5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2"/>
        </w:rPr>
        <w:t>görülmü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2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2"/>
        </w:rPr>
        <w:t>olup,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Yangııı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25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26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93"/>
        </w:rPr>
        <w:t>ıl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1"/>
          <w:w w:val="145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3"/>
        </w:rPr>
        <w:t>araştırma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0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9"/>
        </w:rPr>
        <w:t>sorı.ışturmada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7"/>
          <w:w w:val="11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9"/>
        </w:rPr>
        <w:t>kimliği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3"/>
          <w:w w:val="11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9"/>
        </w:rPr>
        <w:t>belirsiz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4"/>
          <w:w w:val="11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1"/>
        </w:rPr>
        <w:t>veya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0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1"/>
        </w:rPr>
        <w:t>kişilerce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0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1"/>
        </w:rPr>
        <w:t>sehve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1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1"/>
        </w:rPr>
        <w:t>düşürüle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7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1"/>
        </w:rPr>
        <w:t>yada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6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1"/>
        </w:rPr>
        <w:t>atıla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1"/>
        </w:rPr>
        <w:t>sönınemiş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11" w:lineRule="exact"/>
        <w:ind w:left="178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115"/>
        </w:rPr>
        <w:t>igaranı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7"/>
          <w:w w:val="115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5"/>
        </w:rPr>
        <w:t>çevresindeki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3"/>
          <w:w w:val="11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1"/>
        </w:rPr>
        <w:t>kola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1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3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1"/>
        </w:rPr>
        <w:t>yanıcı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3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1"/>
        </w:rPr>
        <w:t>maddeleri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4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1"/>
        </w:rPr>
        <w:t>tutuşturması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0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1"/>
        </w:rPr>
        <w:t>sonuc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1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2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1"/>
        </w:rPr>
        <w:t>yangını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4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1"/>
        </w:rPr>
        <w:t>çıkmı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1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0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1"/>
        </w:rPr>
        <w:t>olabileceği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9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1"/>
        </w:rPr>
        <w:t>kanaatine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5" w:after="0" w:line="240" w:lineRule="auto"/>
        <w:ind w:left="173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9"/>
          <w:szCs w:val="19"/>
          <w:color w:val="3D3D3D"/>
          <w:w w:val="77"/>
        </w:rPr>
        <w:t>ıv</w:t>
      </w:r>
      <w:r>
        <w:rPr>
          <w:rFonts w:ascii="Arial" w:hAnsi="Arial" w:cs="Arial" w:eastAsia="Arial"/>
          <w:sz w:val="19"/>
          <w:szCs w:val="19"/>
          <w:color w:val="3D3D3D"/>
          <w:spacing w:val="2"/>
          <w:w w:val="78"/>
        </w:rPr>
        <w:t>a</w:t>
      </w:r>
      <w:r>
        <w:rPr>
          <w:rFonts w:ascii="Arial" w:hAnsi="Arial" w:cs="Arial" w:eastAsia="Arial"/>
          <w:sz w:val="18"/>
          <w:szCs w:val="18"/>
          <w:color w:val="212121"/>
          <w:spacing w:val="0"/>
          <w:w w:val="117"/>
        </w:rPr>
        <w:t>r</w:t>
      </w:r>
      <w:r>
        <w:rPr>
          <w:rFonts w:ascii="Arial" w:hAnsi="Arial" w:cs="Arial" w:eastAsia="Arial"/>
          <w:sz w:val="18"/>
          <w:szCs w:val="18"/>
          <w:color w:val="212121"/>
          <w:spacing w:val="-1"/>
          <w:w w:val="116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-8"/>
          <w:w w:val="135"/>
        </w:rPr>
        <w:t>!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0"/>
        </w:rPr>
        <w:t>mı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8"/>
          <w:w w:val="127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20"/>
        </w:rPr>
        <w:t>tır.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0" w:after="0" w:line="181" w:lineRule="exact"/>
        <w:ind w:left="167" w:right="-20"/>
        <w:jc w:val="left"/>
        <w:tabs>
          <w:tab w:pos="1740" w:val="left"/>
          <w:tab w:pos="63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34"/>
        </w:rPr>
        <w:t>igortalı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18"/>
          <w:w w:val="13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1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1"/>
        </w:rPr>
        <w:t>[Bedeli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20" w:right="300"/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90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91"/>
        </w:rPr>
        <w:t>raç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26"/>
          <w:w w:val="19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9"/>
        </w:rPr>
        <w:t>Yok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50" w:after="0" w:line="240" w:lineRule="auto"/>
        <w:ind w:left="113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0"/>
        </w:rPr>
        <w:t>Kime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12" w:lineRule="exact"/>
        <w:ind w:left="113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E"/>
          <w:w w:val="95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-3"/>
          <w:w w:val="8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</w:rPr>
        <w:t>Jim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8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10"/>
        </w:rPr>
        <w:t>Edildiği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86" w:after="0" w:line="240" w:lineRule="auto"/>
        <w:ind w:left="132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8"/>
          <w:w w:val="100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8"/>
          <w:w w:val="98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2"/>
          <w:w w:val="110"/>
        </w:rPr>
        <w:t>ö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6"/>
          <w:w w:val="97"/>
        </w:rPr>
        <w:t>n</w:t>
      </w:r>
      <w:r>
        <w:rPr>
          <w:rFonts w:ascii="Arial" w:hAnsi="Arial" w:cs="Arial" w:eastAsia="Arial"/>
          <w:sz w:val="16"/>
          <w:szCs w:val="16"/>
          <w:color w:val="5D5D5E"/>
          <w:spacing w:val="0"/>
          <w:w w:val="70"/>
        </w:rPr>
        <w:t>D</w:t>
      </w:r>
      <w:r>
        <w:rPr>
          <w:rFonts w:ascii="Arial" w:hAnsi="Arial" w:cs="Arial" w:eastAsia="Arial"/>
          <w:sz w:val="16"/>
          <w:szCs w:val="16"/>
          <w:color w:val="5D5D5E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5D5D5E"/>
          <w:spacing w:val="-15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5D5D5E"/>
          <w:spacing w:val="0"/>
          <w:w w:val="143"/>
        </w:rPr>
        <w:t>li</w:t>
      </w:r>
      <w:r>
        <w:rPr>
          <w:rFonts w:ascii="Arial" w:hAnsi="Arial" w:cs="Arial" w:eastAsia="Arial"/>
          <w:sz w:val="16"/>
          <w:szCs w:val="16"/>
          <w:color w:val="5D5D5E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5D5D5E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82"/>
        </w:rPr>
        <w:t>ari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-21"/>
          <w:w w:val="13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2"/>
        </w:rPr>
        <w:t>07/05/2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3"/>
        </w:rPr>
        <w:t>0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3"/>
        </w:rPr>
        <w:t>17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1" w:after="0" w:line="181" w:lineRule="exact"/>
        <w:ind w:left="660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Olü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5"/>
          <w:w w:val="165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1"/>
        </w:rPr>
        <w:t>iDE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11"/>
        </w:rPr>
        <w:t>Çankaya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81" w:lineRule="exact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8"/>
        </w:rPr>
        <w:t>Posta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</w:rPr>
        <w:t>]Saati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73"/>
          <w:i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2"/>
          <w:w w:val="73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1"/>
        </w:rPr>
        <w:t>05:25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w w:val="108"/>
        </w:rPr>
        <w:t>ONAYLA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w w:val="109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2"/>
        </w:rPr>
        <w:t>AN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20" w:right="300"/>
          <w:cols w:num="4" w:equalWidth="0">
            <w:col w:w="3459" w:space="371"/>
            <w:col w:w="570" w:space="1262"/>
            <w:col w:w="917" w:space="1705"/>
            <w:col w:w="2716"/>
          </w:cols>
        </w:sectPr>
      </w:pPr>
      <w:rPr/>
    </w:p>
    <w:p>
      <w:pPr>
        <w:spacing w:before="15" w:after="0" w:line="203" w:lineRule="exact"/>
        <w:ind w:left="132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  <w:position w:val="-1"/>
        </w:rPr>
        <w:t>Vıırşıı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44" w:after="0" w:line="240" w:lineRule="auto"/>
        <w:ind w:left="1879" w:right="-20"/>
        <w:jc w:val="left"/>
        <w:tabs>
          <w:tab w:pos="41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0"/>
        </w:rPr>
        <w:t>Gitınişse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6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10"/>
        </w:rPr>
        <w:t>Yangına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5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6"/>
        </w:rPr>
        <w:t>Koyan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1" w:after="0" w:line="181" w:lineRule="exact"/>
        <w:ind w:left="4336" w:right="5761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shape style="position:absolute;margin-left:450.23999pt;margin-top:6.302145pt;width:57.599998pt;height:14.4pt;mso-position-horizontal-relative:page;mso-position-vertical-relative:paragraph;z-index:-15706" type="#_x0000_t75">
            <v:imagedata r:id="rId33" o:title=""/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8"/>
        </w:rPr>
        <w:t>Amiri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20" w:right="300"/>
        </w:sectPr>
      </w:pPr>
      <w:rPr/>
    </w:p>
    <w:p>
      <w:pPr>
        <w:spacing w:before="0" w:after="0" w:line="956" w:lineRule="exact"/>
        <w:ind w:right="390"/>
        <w:jc w:val="right"/>
        <w:rPr>
          <w:rFonts w:ascii="Times New Roman" w:hAnsi="Times New Roman" w:cs="Times New Roman" w:eastAsia="Times New Roman"/>
          <w:sz w:val="91"/>
          <w:szCs w:val="91"/>
        </w:rPr>
      </w:pPr>
      <w:rPr/>
      <w:r>
        <w:rPr>
          <w:rFonts w:ascii="Times New Roman" w:hAnsi="Times New Roman" w:cs="Times New Roman" w:eastAsia="Times New Roman"/>
          <w:sz w:val="91"/>
          <w:szCs w:val="91"/>
          <w:color w:val="6267A1"/>
          <w:spacing w:val="0"/>
          <w:w w:val="98"/>
          <w:i/>
          <w:position w:val="-3"/>
        </w:rPr>
        <w:t>v</w:t>
      </w:r>
      <w:r>
        <w:rPr>
          <w:rFonts w:ascii="Times New Roman" w:hAnsi="Times New Roman" w:cs="Times New Roman" w:eastAsia="Times New Roman"/>
          <w:sz w:val="91"/>
          <w:szCs w:val="91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2031" w:right="-93"/>
        <w:jc w:val="left"/>
        <w:tabs>
          <w:tab w:pos="33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28"/>
          <w:szCs w:val="28"/>
          <w:color w:val="3D3D3D"/>
          <w:spacing w:val="0"/>
          <w:w w:val="140"/>
          <w:b/>
          <w:bCs/>
          <w:position w:val="-3"/>
        </w:rPr>
        <w:t>Hal]</w:t>
      </w:r>
      <w:r>
        <w:rPr>
          <w:rFonts w:ascii="Arial" w:hAnsi="Arial" w:cs="Arial" w:eastAsia="Arial"/>
          <w:sz w:val="28"/>
          <w:szCs w:val="28"/>
          <w:color w:val="3D3D3D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28"/>
          <w:szCs w:val="28"/>
          <w:color w:val="3D3D3D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220"/>
          <w:b/>
          <w:bCs/>
          <w:position w:val="-3"/>
        </w:rPr>
        <w:t>ç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1812"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D3D3D"/>
          <w:w w:val="134"/>
          <w:i/>
          <w:position w:val="1"/>
        </w:rPr>
        <w:t>ı</w:t>
      </w:r>
      <w:r>
        <w:rPr>
          <w:rFonts w:ascii="Times New Roman" w:hAnsi="Times New Roman" w:cs="Times New Roman" w:eastAsia="Times New Roman"/>
          <w:sz w:val="31"/>
          <w:szCs w:val="31"/>
          <w:color w:val="3D3D3D"/>
          <w:spacing w:val="-46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53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4F529A"/>
          <w:spacing w:val="0"/>
          <w:w w:val="100"/>
          <w:i/>
          <w:position w:val="1"/>
        </w:rPr>
        <w:t>J</w:t>
      </w:r>
      <w:r>
        <w:rPr>
          <w:rFonts w:ascii="Arial" w:hAnsi="Arial" w:cs="Arial" w:eastAsia="Arial"/>
          <w:sz w:val="17"/>
          <w:szCs w:val="17"/>
          <w:color w:val="4F529A"/>
          <w:spacing w:val="0"/>
          <w:w w:val="100"/>
          <w:i/>
          <w:position w:val="1"/>
        </w:rPr>
        <w:t>  </w:t>
      </w:r>
      <w:r>
        <w:rPr>
          <w:rFonts w:ascii="Arial" w:hAnsi="Arial" w:cs="Arial" w:eastAsia="Arial"/>
          <w:sz w:val="17"/>
          <w:szCs w:val="17"/>
          <w:color w:val="4F529A"/>
          <w:spacing w:val="1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62"/>
          <w:position w:val="1"/>
        </w:rPr>
        <w:t>J!Inni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63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756" w:lineRule="exact"/>
        <w:ind w:left="-72" w:right="5726"/>
        <w:jc w:val="center"/>
        <w:rPr>
          <w:rFonts w:ascii="Arial" w:hAnsi="Arial" w:cs="Arial" w:eastAsia="Arial"/>
          <w:sz w:val="69"/>
          <w:szCs w:val="69"/>
        </w:rPr>
      </w:pPr>
      <w:rPr/>
      <w:r>
        <w:rPr/>
        <w:pict>
          <v:shape style="position:absolute;margin-left:411.839996pt;margin-top:-5.366859pt;width:163.199997pt;height:110.400002pt;mso-position-horizontal-relative:page;mso-position-vertical-relative:paragraph;z-index:-15705" type="#_x0000_t75">
            <v:imagedata r:id="rId34" o:title=""/>
          </v:shape>
        </w:pict>
      </w:r>
      <w:r>
        <w:rPr>
          <w:rFonts w:ascii="Arial" w:hAnsi="Arial" w:cs="Arial" w:eastAsia="Arial"/>
          <w:sz w:val="69"/>
          <w:szCs w:val="69"/>
          <w:color w:val="3D3D3D"/>
          <w:spacing w:val="0"/>
          <w:w w:val="51"/>
          <w:position w:val="-4"/>
        </w:rPr>
        <w:t>JtfdAK</w:t>
      </w:r>
      <w:r>
        <w:rPr>
          <w:rFonts w:ascii="Arial" w:hAnsi="Arial" w:cs="Arial" w:eastAsia="Arial"/>
          <w:sz w:val="69"/>
          <w:szCs w:val="69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268" w:right="6004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1"/>
        </w:rPr>
        <w:t>İtf.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3"/>
          <w:position w:val="1"/>
        </w:rPr>
        <w:t>Eri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620" w:right="300"/>
          <w:cols w:num="2" w:equalWidth="0">
            <w:col w:w="3783" w:space="328"/>
            <w:col w:w="6889"/>
          </w:cols>
        </w:sectPr>
      </w:pPr>
      <w:rPr/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20" w:right="300"/>
        </w:sectPr>
      </w:pPr>
      <w:rPr/>
    </w:p>
    <w:p>
      <w:pPr>
        <w:spacing w:before="0" w:after="0" w:line="860" w:lineRule="exact"/>
        <w:ind w:right="-20"/>
        <w:jc w:val="righ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1.610237pt;margin-top:19.681044pt;width:2.755pt;height:14.5pt;mso-position-horizontal-relative:page;mso-position-vertical-relative:paragraph;z-index:-15702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3"/>
                    <w:jc w:val="left"/>
                    <w:rPr>
                      <w:rFonts w:ascii="Times New Roman" w:hAnsi="Times New Roman" w:cs="Times New Roman" w:eastAsia="Times New Roman"/>
                      <w:sz w:val="29"/>
                      <w:szCs w:val="2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5D5D5E"/>
                      <w:spacing w:val="0"/>
                      <w:w w:val="38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5D5D5E"/>
          <w:spacing w:val="-147"/>
          <w:w w:val="72"/>
          <w:position w:val="27"/>
        </w:rPr>
        <w:t>A</w:t>
      </w:r>
      <w:r>
        <w:rPr>
          <w:rFonts w:ascii="Arial" w:hAnsi="Arial" w:cs="Arial" w:eastAsia="Arial"/>
          <w:sz w:val="80"/>
          <w:szCs w:val="80"/>
          <w:color w:val="4F4F4F"/>
          <w:spacing w:val="0"/>
          <w:w w:val="25"/>
          <w:position w:val="-2"/>
        </w:rPr>
        <w:t>!</w:t>
      </w:r>
      <w:r>
        <w:rPr>
          <w:rFonts w:ascii="Arial" w:hAnsi="Arial" w:cs="Arial" w:eastAsia="Arial"/>
          <w:sz w:val="80"/>
          <w:szCs w:val="80"/>
          <w:color w:val="4F4F4F"/>
          <w:spacing w:val="-79"/>
          <w:w w:val="26"/>
          <w:position w:val="-2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5D5D5E"/>
          <w:spacing w:val="-157"/>
          <w:w w:val="120"/>
          <w:position w:val="27"/>
        </w:rPr>
        <w:t>b</w:t>
      </w:r>
      <w:r>
        <w:rPr>
          <w:rFonts w:ascii="Arial" w:hAnsi="Arial" w:cs="Arial" w:eastAsia="Arial"/>
          <w:sz w:val="80"/>
          <w:szCs w:val="80"/>
          <w:color w:val="4F4F4F"/>
          <w:spacing w:val="0"/>
          <w:w w:val="25"/>
          <w:position w:val="-2"/>
        </w:rPr>
        <w:t>a'</w:t>
      </w:r>
      <w:r>
        <w:rPr>
          <w:rFonts w:ascii="Arial" w:hAnsi="Arial" w:cs="Arial" w:eastAsia="Arial"/>
          <w:sz w:val="80"/>
          <w:szCs w:val="80"/>
          <w:color w:val="4F4F4F"/>
          <w:spacing w:val="-317"/>
          <w:w w:val="26"/>
          <w:position w:val="-2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5D5D5E"/>
          <w:spacing w:val="0"/>
          <w:w w:val="120"/>
          <w:position w:val="27"/>
        </w:rPr>
        <w:t>dor</w:t>
      </w:r>
      <w:r>
        <w:rPr>
          <w:rFonts w:ascii="Times New Roman" w:hAnsi="Times New Roman" w:cs="Times New Roman" w:eastAsia="Times New Roman"/>
          <w:sz w:val="29"/>
          <w:szCs w:val="29"/>
          <w:color w:val="4F529A"/>
          <w:spacing w:val="-184"/>
          <w:w w:val="174"/>
          <w:position w:val="27"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860" w:lineRule="exact"/>
        <w:ind w:right="-16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80"/>
          <w:szCs w:val="80"/>
          <w:color w:val="7C7C7C"/>
          <w:w w:val="41"/>
          <w:position w:val="-2"/>
        </w:rPr>
        <w:t>i</w:t>
      </w:r>
      <w:r>
        <w:rPr>
          <w:rFonts w:ascii="Arial" w:hAnsi="Arial" w:cs="Arial" w:eastAsia="Arial"/>
          <w:sz w:val="80"/>
          <w:szCs w:val="80"/>
          <w:color w:val="7C7C7C"/>
          <w:spacing w:val="-1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F529A"/>
          <w:spacing w:val="-32"/>
          <w:w w:val="175"/>
          <w:position w:val="27"/>
        </w:rPr>
        <w:t>k</w:t>
      </w:r>
      <w:r>
        <w:rPr>
          <w:rFonts w:ascii="Times New Roman" w:hAnsi="Times New Roman" w:cs="Times New Roman" w:eastAsia="Times New Roman"/>
          <w:sz w:val="29"/>
          <w:szCs w:val="29"/>
          <w:color w:val="494F6B"/>
          <w:spacing w:val="0"/>
          <w:w w:val="600"/>
          <w:position w:val="27"/>
        </w:rPr>
        <w:t>)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tabs>
          <w:tab w:pos="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4F529A"/>
          <w:spacing w:val="0"/>
          <w:w w:val="52"/>
          <w:i/>
        </w:rPr>
        <w:t>ff</w:t>
      </w:r>
      <w:r>
        <w:rPr>
          <w:rFonts w:ascii="Times New Roman" w:hAnsi="Times New Roman" w:cs="Times New Roman" w:eastAsia="Times New Roman"/>
          <w:sz w:val="27"/>
          <w:szCs w:val="27"/>
          <w:color w:val="4F529A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4F529A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26"/>
        </w:rPr>
        <w:t>AAK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126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264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20" w:right="300"/>
          <w:cols w:num="3" w:equalWidth="0">
            <w:col w:w="2661" w:space="138"/>
            <w:col w:w="1048" w:space="122"/>
            <w:col w:w="7031"/>
          </w:cols>
        </w:sectPr>
      </w:pPr>
      <w:rPr/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pict>
          <v:group style="position:absolute;margin-left:35.578728pt;margin-top:26.655159pt;width:542.843354pt;height:754.902366pt;mso-position-horizontal-relative:page;mso-position-vertical-relative:page;z-index:-15704" coordorigin="712,533" coordsize="10857,15098">
            <v:group style="position:absolute;left:723;top:555;width:10800;height:2" coordorigin="723,555" coordsize="10800,2">
              <v:shape style="position:absolute;left:723;top:555;width:10800;height:2" coordorigin="723,555" coordsize="10800,0" path="m723,555l11523,555e" filled="f" stroked="t" strokeweight=".713954pt" strokecolor="#676767">
                <v:path arrowok="t"/>
              </v:shape>
            </v:group>
            <v:group style="position:absolute;left:735;top:540;width:2;height:3299" coordorigin="735,540" coordsize="2,3299">
              <v:shape style="position:absolute;left:735;top:540;width:2;height:3299" coordorigin="735,540" coordsize="0,3299" path="m735,3839l735,540e" filled="f" stroked="t" strokeweight=".713954pt" strokecolor="#878787">
                <v:path arrowok="t"/>
              </v:shape>
            </v:group>
            <v:group style="position:absolute;left:2361;top:550;width:2;height:1501" coordorigin="2361,550" coordsize="2,1501">
              <v:shape style="position:absolute;left:2361;top:550;width:2;height:1501" coordorigin="2361,550" coordsize="0,1501" path="m2361,2051l2361,550e" filled="f" stroked="t" strokeweight=".713954pt" strokecolor="#878787">
                <v:path arrowok="t"/>
              </v:shape>
            </v:group>
            <v:group style="position:absolute;left:9143;top:550;width:2;height:1501" coordorigin="9143,550" coordsize="2,1501">
              <v:shape style="position:absolute;left:9143;top:550;width:2;height:1501" coordorigin="9143,550" coordsize="0,1501" path="m9143,2051l9143,550e" filled="f" stroked="t" strokeweight=".713954pt" strokecolor="#575757">
                <v:path arrowok="t"/>
              </v:shape>
            </v:group>
            <v:group style="position:absolute;left:723;top:2044;width:10800;height:2" coordorigin="723,2044" coordsize="10800,2">
              <v:shape style="position:absolute;left:723;top:2044;width:10800;height:2" coordorigin="723,2044" coordsize="10800,0" path="m723,2044l11523,2044e" filled="f" stroked="t" strokeweight=".713954pt" strokecolor="#6B6B6B">
                <v:path arrowok="t"/>
              </v:shape>
            </v:group>
            <v:group style="position:absolute;left:733;top:2261;width:10795;height:2" coordorigin="733,2261" coordsize="10795,2">
              <v:shape style="position:absolute;left:733;top:2261;width:10795;height:2" coordorigin="733,2261" coordsize="10795,0" path="m733,2261l11528,2261e" filled="f" stroked="t" strokeweight=".713954pt" strokecolor="#6B6B6B">
                <v:path arrowok="t"/>
              </v:shape>
            </v:group>
            <v:group style="position:absolute;left:733;top:2477;width:10795;height:2" coordorigin="733,2477" coordsize="10795,2">
              <v:shape style="position:absolute;left:733;top:2477;width:10795;height:2" coordorigin="733,2477" coordsize="10795,0" path="m733,2477l11528,2477e" filled="f" stroked="t" strokeweight=".713954pt" strokecolor="#6B6B6B">
                <v:path arrowok="t"/>
              </v:shape>
            </v:group>
            <v:group style="position:absolute;left:733;top:2696;width:10795;height:2" coordorigin="733,2696" coordsize="10795,2">
              <v:shape style="position:absolute;left:733;top:2696;width:10795;height:2" coordorigin="733,2696" coordsize="10795,0" path="m733,2696l11528,2696e" filled="f" stroked="t" strokeweight=".713954pt" strokecolor="#646464">
                <v:path arrowok="t"/>
              </v:shape>
            </v:group>
            <v:group style="position:absolute;left:728;top:2912;width:10809;height:2" coordorigin="728,2912" coordsize="10809,2">
              <v:shape style="position:absolute;left:728;top:2912;width:10809;height:2" coordorigin="728,2912" coordsize="10809,0" path="m728,2912l11538,2912e" filled="f" stroked="t" strokeweight=".713954pt" strokecolor="#606060">
                <v:path arrowok="t"/>
              </v:shape>
            </v:group>
            <v:group style="position:absolute;left:3860;top:3122;width:2;height:746" coordorigin="3860,3122" coordsize="2,746">
              <v:shape style="position:absolute;left:3860;top:3122;width:2;height:746" coordorigin="3860,3122" coordsize="0,746" path="m3860,3868l3860,3122e" filled="f" stroked="t" strokeweight=".951939pt" strokecolor="#5B5B5B">
                <v:path arrowok="t"/>
              </v:shape>
            </v:group>
            <v:group style="position:absolute;left:728;top:3131;width:10795;height:2" coordorigin="728,3131" coordsize="10795,2">
              <v:shape style="position:absolute;left:728;top:3131;width:10795;height:2" coordorigin="728,3131" coordsize="10795,0" path="m728,3131l11523,3131e" filled="f" stroked="t" strokeweight=".713954pt" strokecolor="#6B6B6B">
                <v:path arrowok="t"/>
              </v:shape>
            </v:group>
            <v:group style="position:absolute;left:6968;top:3122;width:2;height:755" coordorigin="6968,3122" coordsize="2,755">
              <v:shape style="position:absolute;left:6968;top:3122;width:2;height:755" coordorigin="6968,3122" coordsize="0,755" path="m6968,3877l6968,3122e" filled="f" stroked="t" strokeweight=".47597pt" strokecolor="#3F3F3F">
                <v:path arrowok="t"/>
              </v:shape>
            </v:group>
            <v:group style="position:absolute;left:2356;top:3858;width:2;height:11761" coordorigin="2356,3858" coordsize="2,11761">
              <v:shape style="position:absolute;left:2356;top:3858;width:2;height:11761" coordorigin="2356,3858" coordsize="0,11761" path="m2356,15619l2356,3858e" filled="f" stroked="t" strokeweight=".713954pt" strokecolor="#575757">
                <v:path arrowok="t"/>
              </v:shape>
            </v:group>
            <v:group style="position:absolute;left:723;top:3863;width:10809;height:2" coordorigin="723,3863" coordsize="10809,2">
              <v:shape style="position:absolute;left:723;top:3863;width:10809;height:2" coordorigin="723,3863" coordsize="10809,0" path="m723,3863l11533,3863e" filled="f" stroked="t" strokeweight=".713954pt" strokecolor="#6B6B6B">
                <v:path arrowok="t"/>
              </v:shape>
            </v:group>
            <v:group style="position:absolute;left:733;top:3194;width:2;height:2959" coordorigin="733,3194" coordsize="2,2959">
              <v:shape style="position:absolute;left:733;top:3194;width:2;height:2959" coordorigin="733,3194" coordsize="0,2959" path="m733,6153l733,3194e" filled="f" stroked="t" strokeweight=".713954pt" strokecolor="#747474">
                <v:path arrowok="t"/>
              </v:shape>
            </v:group>
            <v:group style="position:absolute;left:723;top:4140;width:10805;height:2" coordorigin="723,4140" coordsize="10805,2">
              <v:shape style="position:absolute;left:723;top:4140;width:10805;height:2" coordorigin="723,4140" coordsize="10805,0" path="m723,4140l11528,4140e" filled="f" stroked="t" strokeweight=".713954pt" strokecolor="#747474">
                <v:path arrowok="t"/>
              </v:shape>
            </v:group>
            <v:group style="position:absolute;left:2351;top:4360;width:9181;height:2" coordorigin="2351,4360" coordsize="9181,2">
              <v:shape style="position:absolute;left:2351;top:4360;width:9181;height:2" coordorigin="2351,4360" coordsize="9181,0" path="m2351,4360l11533,4360e" filled="f" stroked="t" strokeweight=".713954pt" strokecolor="#747474">
                <v:path arrowok="t"/>
              </v:shape>
            </v:group>
            <v:group style="position:absolute;left:4917;top:4351;width:2;height:2065" coordorigin="4917,4351" coordsize="2,2065">
              <v:shape style="position:absolute;left:4917;top:4351;width:2;height:2065" coordorigin="4917,4351" coordsize="0,2065" path="m4917,6416l4917,4351e" filled="f" stroked="t" strokeweight=".713954pt" strokecolor="#545454">
                <v:path arrowok="t"/>
              </v:shape>
            </v:group>
            <v:group style="position:absolute;left:4907;top:4843;width:6625;height:2" coordorigin="4907,4843" coordsize="6625,2">
              <v:shape style="position:absolute;left:4907;top:4843;width:6625;height:2" coordorigin="4907,4843" coordsize="6625,0" path="m4907,4843l11533,4843e" filled="f" stroked="t" strokeweight=".713954pt" strokecolor="#8C8C8C">
                <v:path arrowok="t"/>
              </v:shape>
            </v:group>
            <v:group style="position:absolute;left:4907;top:5082;width:6625;height:2" coordorigin="4907,5082" coordsize="6625,2">
              <v:shape style="position:absolute;left:4907;top:5082;width:6625;height:2" coordorigin="4907,5082" coordsize="6625,0" path="m4907,5082l11533,5082e" filled="f" stroked="t" strokeweight=".713954pt" strokecolor="#707070">
                <v:path arrowok="t"/>
              </v:shape>
            </v:group>
            <v:group style="position:absolute;left:4907;top:5324;width:6625;height:2" coordorigin="4907,5324" coordsize="6625,2">
              <v:shape style="position:absolute;left:4907;top:5324;width:6625;height:2" coordorigin="4907,5324" coordsize="6625,0" path="m4907,5324l11533,5324e" filled="f" stroked="t" strokeweight=".713954pt" strokecolor="#676767">
                <v:path arrowok="t"/>
              </v:shape>
            </v:group>
            <v:group style="position:absolute;left:2351;top:5541;width:9181;height:2" coordorigin="2351,5541" coordsize="9181,2">
              <v:shape style="position:absolute;left:2351;top:5541;width:9181;height:2" coordorigin="2351,5541" coordsize="9181,0" path="m2351,5541l11533,5541e" filled="f" stroked="t" strokeweight=".713954pt" strokecolor="#707070">
                <v:path arrowok="t"/>
              </v:shape>
            </v:group>
            <v:group style="position:absolute;left:7827;top:5766;width:2;height:660" coordorigin="7827,5766" coordsize="2,660">
              <v:shape style="position:absolute;left:7827;top:5766;width:2;height:660" coordorigin="7827,5766" coordsize="0,660" path="m7827,6426l7827,5766e" filled="f" stroked="t" strokeweight=".47597pt" strokecolor="#4B4B4B">
                <v:path arrowok="t"/>
              </v:shape>
            </v:group>
            <v:group style="position:absolute;left:2347;top:6198;width:9191;height:2" coordorigin="2347,6198" coordsize="9191,2">
              <v:shape style="position:absolute;left:2347;top:6198;width:9191;height:2" coordorigin="2347,6198" coordsize="9191,0" path="m2347,6198l11538,6198e" filled="f" stroked="t" strokeweight=".713954pt" strokecolor="#777777">
                <v:path arrowok="t"/>
              </v:shape>
            </v:group>
            <v:group style="position:absolute;left:2347;top:6416;width:9191;height:2" coordorigin="2347,6416" coordsize="9191,2">
              <v:shape style="position:absolute;left:2347;top:6416;width:9191;height:2" coordorigin="2347,6416" coordsize="9191,0" path="m2347,6416l11538,6416e" filled="f" stroked="t" strokeweight=".713954pt" strokecolor="#7C7C7C">
                <v:path arrowok="t"/>
              </v:shape>
            </v:group>
            <v:group style="position:absolute;left:723;top:5771;width:10805;height:2" coordorigin="723,5771" coordsize="10805,2">
              <v:shape style="position:absolute;left:723;top:5771;width:10805;height:2" coordorigin="723,5771" coordsize="10805,0" path="m723,5771l11528,5771e" filled="f" stroked="t" strokeweight=".713954pt" strokecolor="#777777">
                <v:path arrowok="t"/>
              </v:shape>
            </v:group>
            <v:group style="position:absolute;left:731;top:6430;width:2;height:4265" coordorigin="731,6430" coordsize="2,4265">
              <v:shape style="position:absolute;left:731;top:6430;width:2;height:4265" coordorigin="731,6430" coordsize="0,4265" path="m731,10695l731,6430e" filled="f" stroked="t" strokeweight=".713954pt" strokecolor="#575757">
                <v:path arrowok="t"/>
              </v:shape>
            </v:group>
            <v:group style="position:absolute;left:728;top:6634;width:10833;height:2" coordorigin="728,6634" coordsize="10833,2">
              <v:shape style="position:absolute;left:728;top:6634;width:10833;height:2" coordorigin="728,6634" coordsize="10833,0" path="m728,6634l11561,6634e" filled="f" stroked="t" strokeweight=".713954pt" strokecolor="#747474">
                <v:path arrowok="t"/>
              </v:shape>
            </v:group>
            <v:group style="position:absolute;left:4917;top:7057;width:2;height:669" coordorigin="4917,7057" coordsize="2,669">
              <v:shape style="position:absolute;left:4917;top:7057;width:2;height:669" coordorigin="4917,7057" coordsize="0,669" path="m4917,7726l4917,7057e" filled="f" stroked="t" strokeweight=".47597pt" strokecolor="#3F3F3F">
                <v:path arrowok="t"/>
              </v:shape>
            </v:group>
            <v:group style="position:absolute;left:723;top:7061;width:10814;height:2" coordorigin="723,7061" coordsize="10814,2">
              <v:shape style="position:absolute;left:723;top:7061;width:10814;height:2" coordorigin="723,7061" coordsize="10814,0" path="m723,7061l11538,7061e" filled="f" stroked="t" strokeweight=".713954pt" strokecolor="#707070">
                <v:path arrowok="t"/>
              </v:shape>
            </v:group>
            <v:group style="position:absolute;left:4912;top:7281;width:6635;height:2" coordorigin="4912,7281" coordsize="6635,2">
              <v:shape style="position:absolute;left:4912;top:7281;width:6635;height:2" coordorigin="4912,7281" coordsize="6635,0" path="m4912,7281l11547,7281e" filled="f" stroked="t" strokeweight=".713954pt" strokecolor="#676767">
                <v:path arrowok="t"/>
              </v:shape>
            </v:group>
            <v:group style="position:absolute;left:4912;top:7499;width:6621;height:2" coordorigin="4912,7499" coordsize="6621,2">
              <v:shape style="position:absolute;left:4912;top:7499;width:6621;height:2" coordorigin="4912,7499" coordsize="6621,0" path="m4912,7499l11533,7499e" filled="f" stroked="t" strokeweight=".713954pt" strokecolor="#646464">
                <v:path arrowok="t"/>
              </v:shape>
            </v:group>
            <v:group style="position:absolute;left:723;top:7716;width:10814;height:2" coordorigin="723,7716" coordsize="10814,2">
              <v:shape style="position:absolute;left:723;top:7716;width:10814;height:2" coordorigin="723,7716" coordsize="10814,0" path="m723,7716l11538,7716e" filled="f" stroked="t" strokeweight=".713954pt" strokecolor="#6B6B6B">
                <v:path arrowok="t"/>
              </v:shape>
            </v:group>
            <v:group style="position:absolute;left:723;top:8524;width:10809;height:2" coordorigin="723,8524" coordsize="10809,2">
              <v:shape style="position:absolute;left:723;top:8524;width:10809;height:2" coordorigin="723,8524" coordsize="10809,0" path="m723,8524l11533,8524e" filled="f" stroked="t" strokeweight=".713954pt" strokecolor="#747474">
                <v:path arrowok="t"/>
              </v:shape>
            </v:group>
            <v:group style="position:absolute;left:719;top:9454;width:10819;height:2" coordorigin="719,9454" coordsize="10819,2">
              <v:shape style="position:absolute;left:719;top:9454;width:10819;height:2" coordorigin="719,9454" coordsize="10819,0" path="m719,9454l11538,9454e" filled="f" stroked="t" strokeweight=".47597pt" strokecolor="#777777">
                <v:path arrowok="t"/>
              </v:shape>
            </v:group>
            <v:group style="position:absolute;left:719;top:9791;width:10814;height:2" coordorigin="719,9791" coordsize="10814,2">
              <v:shape style="position:absolute;left:719;top:9791;width:10814;height:2" coordorigin="719,9791" coordsize="10814,0" path="m719,9791l11533,9791e" filled="f" stroked="t" strokeweight=".713954pt" strokecolor="#707070">
                <v:path arrowok="t"/>
              </v:shape>
            </v:group>
            <v:group style="position:absolute;left:719;top:10026;width:10819;height:2" coordorigin="719,10026" coordsize="10819,2">
              <v:shape style="position:absolute;left:719;top:10026;width:10819;height:2" coordorigin="719,10026" coordsize="10819,0" path="m719,10026l11538,10026e" filled="f" stroked="t" strokeweight=".713954pt" strokecolor="#6B6B6B">
                <v:path arrowok="t"/>
              </v:shape>
            </v:group>
            <v:group style="position:absolute;left:723;top:10504;width:10814;height:2" coordorigin="723,10504" coordsize="10814,2">
              <v:shape style="position:absolute;left:723;top:10504;width:10814;height:2" coordorigin="723,10504" coordsize="10814,0" path="m723,10504l11538,10504e" filled="f" stroked="t" strokeweight=".713954pt" strokecolor="#6B6B6B">
                <v:path arrowok="t"/>
              </v:shape>
            </v:group>
            <v:group style="position:absolute;left:1161;top:10724;width:2;height:4900" coordorigin="1161,10724" coordsize="2,4900">
              <v:shape style="position:absolute;left:1161;top:10724;width:2;height:4900" coordorigin="1161,10724" coordsize="0,4900" path="m1161,15624l1161,10724e" filled="f" stroked="t" strokeweight=".713954pt" strokecolor="#5B5B5B">
                <v:path arrowok="t"/>
              </v:shape>
            </v:group>
            <v:group style="position:absolute;left:1685;top:10681;width:2;height:4943" coordorigin="1685,10681" coordsize="2,4943">
              <v:shape style="position:absolute;left:1685;top:10681;width:2;height:4943" coordorigin="1685,10681" coordsize="0,4943" path="m1685,15624l1685,10681e" filled="f" stroked="t" strokeweight=".713954pt" strokecolor="#5B5B5B">
                <v:path arrowok="t"/>
              </v:shape>
            </v:group>
            <v:group style="position:absolute;left:781;top:10724;width:10757;height:2" coordorigin="781,10724" coordsize="10757,2">
              <v:shape style="position:absolute;left:781;top:10724;width:10757;height:2" coordorigin="781,10724" coordsize="10757,0" path="m781,10724l11538,10724e" filled="f" stroked="t" strokeweight=".713954pt" strokecolor="#6B6B6B">
                <v:path arrowok="t"/>
              </v:shape>
            </v:group>
            <v:group style="position:absolute;left:719;top:11149;width:10819;height:2" coordorigin="719,11149" coordsize="10819,2">
              <v:shape style="position:absolute;left:719;top:11149;width:10819;height:2" coordorigin="719,11149" coordsize="10819,0" path="m719,11149l11538,11149e" filled="f" stroked="t" strokeweight=".713954pt" strokecolor="#747474">
                <v:path arrowok="t"/>
              </v:shape>
            </v:group>
            <v:group style="position:absolute;left:719;top:13241;width:1647;height:2" coordorigin="719,13241" coordsize="1647,2">
              <v:shape style="position:absolute;left:719;top:13241;width:1647;height:2" coordorigin="719,13241" coordsize="1647,0" path="m719,13241l2366,13241e" filled="f" stroked="t" strokeweight=".713954pt" strokecolor="#838383">
                <v:path arrowok="t"/>
              </v:shape>
            </v:group>
            <v:group style="position:absolute;left:723;top:15607;width:10809;height:2" coordorigin="723,15607" coordsize="10809,2">
              <v:shape style="position:absolute;left:723;top:15607;width:10809;height:2" coordorigin="723,15607" coordsize="10809,0" path="m723,15607l11533,15607e" filled="f" stroked="t" strokeweight=".713954pt" strokecolor="#939393">
                <v:path arrowok="t"/>
              </v:shape>
            </v:group>
            <v:group style="position:absolute;left:728;top:10963;width:2;height:4657" coordorigin="728,10963" coordsize="2,4657">
              <v:shape style="position:absolute;left:728;top:10963;width:2;height:4657" coordorigin="728,10963" coordsize="0,4657" path="m728,15619l728,10963e" filled="f" stroked="t" strokeweight=".713954pt" strokecolor="#5B5B5B">
                <v:path arrowok="t"/>
              </v:shape>
            </v:group>
            <v:group style="position:absolute;left:7373;top:10714;width:2;height:4896" coordorigin="7373,10714" coordsize="2,4896">
              <v:shape style="position:absolute;left:7373;top:10714;width:2;height:4896" coordorigin="7373,10714" coordsize="0,4896" path="m7373,15610l7373,10714e" filled="f" stroked="t" strokeweight=".713954pt" strokecolor="#575757">
                <v:path arrowok="t"/>
              </v:shape>
            </v:group>
            <v:group style="position:absolute;left:7087;top:3137;width:2;height:215" coordorigin="7087,3137" coordsize="2,215">
              <v:shape style="position:absolute;left:7087;top:3137;width:2;height:215" coordorigin="7087,3137" coordsize="0,215" path="m7087,3353l7087,3137e" filled="f" stroked="t" strokeweight="1.2pt" strokecolor="#DFDFDF">
                <v:path arrowok="t"/>
              </v:shape>
            </v:group>
            <w10:wrap type="none"/>
          </v:group>
        </w:pict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2" w:after="0" w:line="240" w:lineRule="auto"/>
        <w:ind w:left="732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DADADA"/>
          <w:spacing w:val="0"/>
          <w:w w:val="79"/>
        </w:rPr>
        <w:t>•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620" w:right="300"/>
        </w:sectPr>
      </w:pPr>
      <w:rPr/>
    </w:p>
    <w:p>
      <w:pPr>
        <w:spacing w:before="0" w:after="0" w:line="670" w:lineRule="exact"/>
        <w:ind w:left="878" w:right="-20"/>
        <w:jc w:val="left"/>
        <w:tabs>
          <w:tab w:pos="3380" w:val="left"/>
          <w:tab w:pos="9580" w:val="left"/>
        </w:tabs>
        <w:rPr>
          <w:rFonts w:ascii="Arial" w:hAnsi="Arial" w:cs="Arial" w:eastAsia="Arial"/>
          <w:sz w:val="93"/>
          <w:szCs w:val="93"/>
        </w:rPr>
      </w:pPr>
      <w:rPr/>
      <w:r>
        <w:rPr>
          <w:rFonts w:ascii="Arial" w:hAnsi="Arial" w:cs="Arial" w:eastAsia="Arial"/>
          <w:sz w:val="101"/>
          <w:szCs w:val="101"/>
          <w:color w:val="383838"/>
          <w:spacing w:val="0"/>
          <w:w w:val="185"/>
          <w:i/>
          <w:position w:val="-38"/>
        </w:rPr>
        <w:t>l</w:t>
      </w:r>
      <w:r>
        <w:rPr>
          <w:rFonts w:ascii="Arial" w:hAnsi="Arial" w:cs="Arial" w:eastAsia="Arial"/>
          <w:sz w:val="101"/>
          <w:szCs w:val="101"/>
          <w:color w:val="383838"/>
          <w:spacing w:val="0"/>
          <w:w w:val="100"/>
          <w:i/>
          <w:position w:val="-38"/>
        </w:rPr>
        <w:tab/>
      </w:r>
      <w:r>
        <w:rPr>
          <w:rFonts w:ascii="Arial" w:hAnsi="Arial" w:cs="Arial" w:eastAsia="Arial"/>
          <w:sz w:val="101"/>
          <w:szCs w:val="101"/>
          <w:color w:val="383838"/>
          <w:spacing w:val="0"/>
          <w:w w:val="100"/>
          <w:i/>
          <w:position w:val="-38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-9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86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-9"/>
        </w:rPr>
        <w:t>BÜYÜKŞEHiR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86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-9"/>
        </w:rPr>
        <w:t>BEL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86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1"/>
          <w:position w:val="-9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0"/>
          <w:position w:val="-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9"/>
        </w:rPr>
        <w:t>YESi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90"/>
          <w:szCs w:val="90"/>
          <w:color w:val="676767"/>
          <w:spacing w:val="-604"/>
          <w:w w:val="88"/>
          <w:position w:val="-42"/>
        </w:rPr>
        <w:t>@</w:t>
      </w:r>
      <w:r>
        <w:rPr>
          <w:rFonts w:ascii="Arial" w:hAnsi="Arial" w:cs="Arial" w:eastAsia="Arial"/>
          <w:sz w:val="93"/>
          <w:szCs w:val="93"/>
          <w:color w:val="676767"/>
          <w:spacing w:val="0"/>
          <w:w w:val="194"/>
          <w:position w:val="-85"/>
        </w:rPr>
        <w:t>-</w:t>
      </w:r>
      <w:r>
        <w:rPr>
          <w:rFonts w:ascii="Arial" w:hAnsi="Arial" w:cs="Arial" w:eastAsia="Arial"/>
          <w:sz w:val="93"/>
          <w:szCs w:val="93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348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1" w:lineRule="exact"/>
        <w:ind w:left="882" w:right="-20"/>
        <w:jc w:val="left"/>
        <w:tabs>
          <w:tab w:pos="3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-1"/>
        </w:rPr>
        <w:t>IZMIR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0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1"/>
        </w:rPr>
        <w:t>MUdahale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6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1"/>
        </w:rPr>
        <w:t>MUdUr!UğU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623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  <w:t>BÜYÜKŞEHIR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-1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665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BELEDIYESI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pgSz w:w="11920" w:h="16840"/>
          <w:pgMar w:top="560" w:bottom="280" w:left="340" w:right="200"/>
        </w:sectPr>
      </w:pPr>
      <w:rPr/>
    </w:p>
    <w:p>
      <w:pPr>
        <w:spacing w:before="0" w:after="0" w:line="120" w:lineRule="exact"/>
        <w:ind w:left="3639" w:right="-129"/>
        <w:jc w:val="left"/>
        <w:rPr>
          <w:rFonts w:ascii="Arial" w:hAnsi="Arial" w:cs="Arial" w:eastAsia="Arial"/>
          <w:sz w:val="59"/>
          <w:szCs w:val="5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-44"/>
        </w:rPr>
        <w:t>IJeıonıınnc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86"/>
          <w:position w:val="-44"/>
        </w:rPr>
        <w:t> </w:t>
      </w:r>
      <w:r>
        <w:rPr>
          <w:rFonts w:ascii="Arial" w:hAnsi="Arial" w:cs="Arial" w:eastAsia="Arial"/>
          <w:sz w:val="18"/>
          <w:szCs w:val="18"/>
          <w:color w:val="4D4F4F"/>
          <w:spacing w:val="0"/>
          <w:w w:val="53"/>
          <w:position w:val="-44"/>
        </w:rPr>
        <w:t>j</w:t>
      </w:r>
      <w:r>
        <w:rPr>
          <w:rFonts w:ascii="Arial" w:hAnsi="Arial" w:cs="Arial" w:eastAsia="Arial"/>
          <w:sz w:val="18"/>
          <w:szCs w:val="18"/>
          <w:color w:val="4D4F4F"/>
          <w:spacing w:val="7"/>
          <w:w w:val="53"/>
          <w:position w:val="-4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6"/>
          <w:position w:val="-44"/>
        </w:rPr>
        <w:t>Kııgir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6"/>
          <w:position w:val="-4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5"/>
          <w:w w:val="76"/>
          <w:position w:val="-4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76"/>
          <w:position w:val="-44"/>
        </w:rPr>
        <w:t>lhşap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17"/>
          <w:w w:val="76"/>
          <w:position w:val="-4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CACAC"/>
          <w:spacing w:val="-1"/>
          <w:w w:val="33"/>
          <w:position w:val="-4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88"/>
          <w:position w:val="-44"/>
        </w:rPr>
        <w:t>Celi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89"/>
          <w:position w:val="-4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-2"/>
          <w:w w:val="100"/>
          <w:position w:val="-4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D1D1D1"/>
          <w:spacing w:val="0"/>
          <w:w w:val="44"/>
          <w:position w:val="-4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D1D1D1"/>
          <w:spacing w:val="0"/>
          <w:w w:val="44"/>
          <w:position w:val="-4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D1D1D1"/>
          <w:spacing w:val="8"/>
          <w:w w:val="44"/>
          <w:position w:val="-44"/>
        </w:rPr>
        <w:t> </w:t>
      </w:r>
      <w:r>
        <w:rPr>
          <w:rFonts w:ascii="Arial" w:hAnsi="Arial" w:cs="Arial" w:eastAsia="Arial"/>
          <w:sz w:val="59"/>
          <w:szCs w:val="59"/>
          <w:color w:val="676767"/>
          <w:spacing w:val="0"/>
          <w:w w:val="97"/>
          <w:position w:val="-44"/>
        </w:rPr>
        <w:t>f</w:t>
      </w:r>
      <w:r>
        <w:rPr>
          <w:rFonts w:ascii="Arial" w:hAnsi="Arial" w:cs="Arial" w:eastAsia="Arial"/>
          <w:sz w:val="59"/>
          <w:szCs w:val="59"/>
          <w:color w:val="4D4F4F"/>
          <w:spacing w:val="0"/>
          <w:w w:val="55"/>
          <w:position w:val="-44"/>
        </w:rPr>
        <w:t>i</w:t>
      </w:r>
      <w:r>
        <w:rPr>
          <w:rFonts w:ascii="Arial" w:hAnsi="Arial" w:cs="Arial" w:eastAsia="Arial"/>
          <w:sz w:val="59"/>
          <w:szCs w:val="5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38" w:lineRule="atLeast"/>
        <w:ind w:right="-20"/>
        <w:jc w:val="left"/>
        <w:rPr>
          <w:rFonts w:ascii="Times New Roman" w:hAnsi="Times New Roman" w:cs="Times New Roman" w:eastAsia="Times New Roman"/>
          <w:sz w:val="4"/>
          <w:szCs w:val="4"/>
        </w:rPr>
      </w:pPr>
      <w:rPr/>
      <w:r>
        <w:rPr>
          <w:rFonts w:ascii="Times New Roman" w:hAnsi="Times New Roman" w:cs="Times New Roman" w:eastAsia="Times New Roman"/>
          <w:sz w:val="4"/>
          <w:szCs w:val="4"/>
          <w:color w:val="4D4F4F"/>
          <w:spacing w:val="0"/>
          <w:w w:val="206"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4D4F4F"/>
          <w:spacing w:val="0"/>
          <w:w w:val="206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4D4F4F"/>
          <w:spacing w:val="0"/>
          <w:w w:val="185"/>
        </w:rPr>
        <w:t>OOOHo</w:t>
      </w:r>
      <w:r>
        <w:rPr>
          <w:rFonts w:ascii="Times New Roman" w:hAnsi="Times New Roman" w:cs="Times New Roman" w:eastAsia="Times New Roman"/>
          <w:sz w:val="4"/>
          <w:szCs w:val="4"/>
          <w:color w:val="4D4F4F"/>
          <w:spacing w:val="-3"/>
          <w:w w:val="185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0"/>
          <w:w w:val="249"/>
        </w:rPr>
        <w:t>•0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-11"/>
          <w:w w:val="249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262626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4"/>
          <w:szCs w:val="4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4D4F4F"/>
          <w:spacing w:val="0"/>
          <w:w w:val="181"/>
        </w:rPr>
        <w:t>000</w:t>
      </w:r>
      <w:r>
        <w:rPr>
          <w:rFonts w:ascii="Times New Roman" w:hAnsi="Times New Roman" w:cs="Times New Roman" w:eastAsia="Times New Roman"/>
          <w:sz w:val="4"/>
          <w:szCs w:val="4"/>
          <w:color w:val="4D4F4F"/>
          <w:spacing w:val="12"/>
          <w:w w:val="181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0"/>
          <w:w w:val="181"/>
        </w:rPr>
        <w:t>0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-7"/>
          <w:w w:val="181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4D4F4F"/>
          <w:spacing w:val="0"/>
          <w:w w:val="224"/>
        </w:rPr>
        <w:t>0"•0</w:t>
      </w:r>
      <w:r>
        <w:rPr>
          <w:rFonts w:ascii="Times New Roman" w:hAnsi="Times New Roman" w:cs="Times New Roman" w:eastAsia="Times New Roman"/>
          <w:sz w:val="4"/>
          <w:szCs w:val="4"/>
          <w:color w:val="4D4F4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4D4F4F"/>
          <w:spacing w:val="0"/>
          <w:w w:val="209"/>
        </w:rPr>
        <w:t>00000</w:t>
      </w:r>
      <w:r>
        <w:rPr>
          <w:rFonts w:ascii="Times New Roman" w:hAnsi="Times New Roman" w:cs="Times New Roman" w:eastAsia="Times New Roman"/>
          <w:sz w:val="4"/>
          <w:szCs w:val="4"/>
          <w:color w:val="4D4F4F"/>
          <w:spacing w:val="-7"/>
          <w:w w:val="209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0"/>
          <w:w w:val="138"/>
        </w:rPr>
        <w:t>0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6"/>
          <w:w w:val="138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4D4F4F"/>
          <w:spacing w:val="0"/>
          <w:w w:val="212"/>
        </w:rPr>
        <w:t>00"00</w:t>
      </w:r>
      <w:r>
        <w:rPr>
          <w:rFonts w:ascii="Times New Roman" w:hAnsi="Times New Roman" w:cs="Times New Roman" w:eastAsia="Times New Roman"/>
          <w:sz w:val="4"/>
          <w:szCs w:val="4"/>
          <w:color w:val="4D4F4F"/>
          <w:spacing w:val="-1"/>
          <w:w w:val="212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0"/>
          <w:w w:val="138"/>
        </w:rPr>
        <w:t>0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10"/>
          <w:w w:val="138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26262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0"/>
          <w:w w:val="289"/>
        </w:rPr>
        <w:t>•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-21"/>
          <w:w w:val="289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383838"/>
          <w:spacing w:val="0"/>
          <w:w w:val="183"/>
        </w:rPr>
        <w:t>oo•ooOOOO</w:t>
      </w:r>
      <w:r>
        <w:rPr>
          <w:rFonts w:ascii="Times New Roman" w:hAnsi="Times New Roman" w:cs="Times New Roman" w:eastAsia="Times New Roman"/>
          <w:sz w:val="4"/>
          <w:szCs w:val="4"/>
          <w:color w:val="383838"/>
          <w:spacing w:val="-1"/>
          <w:w w:val="183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0"/>
          <w:w w:val="128"/>
        </w:rPr>
        <w:t>OOO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10"/>
          <w:w w:val="128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4D4F4F"/>
          <w:spacing w:val="0"/>
          <w:w w:val="128"/>
        </w:rPr>
        <w:t>OO</w:t>
      </w:r>
      <w:r>
        <w:rPr>
          <w:rFonts w:ascii="Times New Roman" w:hAnsi="Times New Roman" w:cs="Times New Roman" w:eastAsia="Times New Roman"/>
          <w:sz w:val="4"/>
          <w:szCs w:val="4"/>
          <w:color w:val="4D4F4F"/>
          <w:spacing w:val="4"/>
          <w:w w:val="128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383838"/>
          <w:spacing w:val="0"/>
          <w:w w:val="175"/>
        </w:rPr>
        <w:t>OooO"OHOOOOO</w:t>
      </w:r>
      <w:r>
        <w:rPr>
          <w:rFonts w:ascii="Times New Roman" w:hAnsi="Times New Roman" w:cs="Times New Roman" w:eastAsia="Times New Roman"/>
          <w:sz w:val="4"/>
          <w:szCs w:val="4"/>
          <w:color w:val="383838"/>
          <w:spacing w:val="-1"/>
          <w:w w:val="175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0"/>
          <w:w w:val="289"/>
        </w:rPr>
        <w:t>•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4D4F4F"/>
          <w:spacing w:val="0"/>
          <w:w w:val="181"/>
        </w:rPr>
        <w:t>oooO</w:t>
      </w:r>
      <w:r>
        <w:rPr>
          <w:rFonts w:ascii="Times New Roman" w:hAnsi="Times New Roman" w:cs="Times New Roman" w:eastAsia="Times New Roman"/>
          <w:sz w:val="4"/>
          <w:szCs w:val="4"/>
          <w:color w:val="4D4F4F"/>
          <w:spacing w:val="-1"/>
          <w:w w:val="181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4D4F4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4D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4D4F4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0"/>
          <w:w w:val="170"/>
        </w:rPr>
        <w:t>Oo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-10"/>
          <w:w w:val="17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4D4F4F"/>
          <w:spacing w:val="0"/>
          <w:w w:val="170"/>
        </w:rPr>
        <w:t>oo</w:t>
      </w:r>
      <w:r>
        <w:rPr>
          <w:rFonts w:ascii="Times New Roman" w:hAnsi="Times New Roman" w:cs="Times New Roman" w:eastAsia="Times New Roman"/>
          <w:sz w:val="4"/>
          <w:szCs w:val="4"/>
          <w:color w:val="4D4F4F"/>
          <w:spacing w:val="7"/>
          <w:w w:val="17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0"/>
          <w:w w:val="170"/>
        </w:rPr>
        <w:t>000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11"/>
          <w:w w:val="17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4D4F4F"/>
          <w:spacing w:val="0"/>
          <w:w w:val="138"/>
        </w:rPr>
        <w:t>0</w:t>
      </w:r>
      <w:r>
        <w:rPr>
          <w:rFonts w:ascii="Times New Roman" w:hAnsi="Times New Roman" w:cs="Times New Roman" w:eastAsia="Times New Roman"/>
          <w:sz w:val="4"/>
          <w:szCs w:val="4"/>
          <w:color w:val="4D4F4F"/>
          <w:spacing w:val="6"/>
          <w:w w:val="138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0"/>
          <w:w w:val="138"/>
        </w:rPr>
        <w:t>0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6"/>
          <w:w w:val="138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38383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4"/>
          <w:szCs w:val="4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0"/>
          <w:w w:val="294"/>
        </w:rPr>
        <w:t>0.</w:t>
      </w:r>
      <w:r>
        <w:rPr>
          <w:rFonts w:ascii="Times New Roman" w:hAnsi="Times New Roman" w:cs="Times New Roman" w:eastAsia="Times New Roman"/>
          <w:sz w:val="4"/>
          <w:szCs w:val="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40" w:right="200"/>
          <w:cols w:num="2" w:equalWidth="0">
            <w:col w:w="6312" w:space="646"/>
            <w:col w:w="4422"/>
          </w:cols>
        </w:sectPr>
      </w:pPr>
      <w:rPr/>
    </w:p>
    <w:p>
      <w:pPr>
        <w:spacing w:before="0" w:after="0" w:line="170" w:lineRule="atLeast"/>
        <w:ind w:left="141" w:right="-20"/>
        <w:jc w:val="left"/>
        <w:tabs>
          <w:tab w:pos="3640" w:val="left"/>
          <w:tab w:pos="6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.072325pt;margin-top:-58.601059pt;width:558.259487pt;height:59.914184pt;mso-position-horizontal-relative:page;mso-position-vertical-relative:paragraph;z-index:-15699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43" w:hRule="exact"/>
                    </w:trPr>
                    <w:tc>
                      <w:tcPr>
                        <w:tcW w:w="1211" w:type="dxa"/>
                        <w:tcBorders>
                          <w:top w:val="single" w:sz="5.66408" w:space="0" w:color="606060"/>
                          <w:bottom w:val="single" w:sz="5.66408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7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95"/>
                          </w:rPr>
                          <w:t>Qla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95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-1"/>
                            <w:w w:val="9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484" w:type="dxa"/>
                        <w:tcBorders>
                          <w:top w:val="single" w:sz="5.66408" w:space="0" w:color="606060"/>
                          <w:bottom w:val="single" w:sz="5.66408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" w:after="0" w:line="227" w:lineRule="exact"/>
                          <w:ind w:left="16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3"/>
                          </w:rPr>
                          <w:t>:07/05/2017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638" w:type="dxa"/>
                        <w:tcBorders>
                          <w:top w:val="single" w:sz="5.66408" w:space="0" w:color="606060"/>
                          <w:bottom w:val="single" w:sz="5.66408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22" w:lineRule="exact"/>
                          <w:ind w:left="36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92"/>
                            <w:position w:val="-1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11"/>
                            <w:w w:val="92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  <w:position w:val="-1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-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  <w:position w:val="-1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-1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4"/>
                            <w:position w:val="-1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5825" w:type="dxa"/>
                        <w:tcBorders>
                          <w:top w:val="nil" w:sz="6" w:space="0" w:color="auto"/>
                          <w:bottom w:val="single" w:sz="5.66408" w:space="0" w:color="5B5B5B"/>
                          <w:left w:val="nil" w:sz="6" w:space="0" w:color="auto"/>
                          <w:right w:val="single" w:sz="5.66408" w:space="0" w:color="646464"/>
                        </w:tcBorders>
                      </w:tcPr>
                      <w:p>
                        <w:pPr>
                          <w:spacing w:before="18" w:after="0" w:line="218" w:lineRule="exact"/>
                          <w:ind w:left="88" w:right="-20"/>
                          <w:jc w:val="left"/>
                          <w:tabs>
                            <w:tab w:pos="210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91"/>
                            <w:position w:val="-1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16"/>
                            <w:w w:val="91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  <w:position w:val="-1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-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10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-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  <w:position w:val="-1"/>
                          </w:rPr>
                          <w:t>04:00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100"/>
                            <w:position w:val="-1"/>
                          </w:rPr>
                          <w:t>trel: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72"/>
                            <w:position w:val="-1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-28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  <w:position w:val="-1"/>
                          </w:rPr>
                          <w:t>10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1211" w:type="dxa"/>
                        <w:tcBorders>
                          <w:top w:val="single" w:sz="5.66408" w:space="0" w:color="5B5B5B"/>
                          <w:bottom w:val="single" w:sz="5.66408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2" w:lineRule="exact"/>
                          <w:ind w:left="5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94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-15"/>
                            <w:w w:val="9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484" w:type="dxa"/>
                        <w:tcBorders>
                          <w:top w:val="single" w:sz="5.66408" w:space="0" w:color="5B5B5B"/>
                          <w:bottom w:val="single" w:sz="5.66408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4" w:lineRule="exact"/>
                          <w:ind w:left="17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-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</w:rPr>
                          <w:t>07/05/2017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638" w:type="dxa"/>
                        <w:tcBorders>
                          <w:top w:val="single" w:sz="5.66408" w:space="0" w:color="5B5B5B"/>
                          <w:bottom w:val="single" w:sz="5.66408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" w:after="0" w:line="222" w:lineRule="exact"/>
                          <w:ind w:left="309" w:right="-20"/>
                          <w:jc w:val="left"/>
                          <w:tabs>
                            <w:tab w:pos="170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100"/>
                            <w:position w:val="-1"/>
                          </w:rPr>
                          <w:t>_IKayJtNo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110"/>
                            <w:position w:val="0"/>
                          </w:rPr>
                          <w:t>:2827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5825" w:type="dxa"/>
                        <w:tcBorders>
                          <w:top w:val="single" w:sz="5.66408" w:space="0" w:color="5B5B5B"/>
                          <w:bottom w:val="single" w:sz="5.66408" w:space="0" w:color="5B5B5B"/>
                          <w:left w:val="nil" w:sz="6" w:space="0" w:color="auto"/>
                          <w:right w:val="single" w:sz="5.66408" w:space="0" w:color="646464"/>
                        </w:tcBorders>
                      </w:tcPr>
                      <w:p>
                        <w:pPr>
                          <w:spacing w:before="0" w:after="0" w:line="224" w:lineRule="exact"/>
                          <w:ind w:left="8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92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3"/>
                            <w:w w:val="9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</w:rPr>
                          <w:t>Ala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-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</w:rPr>
                          <w:t>Merkez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-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</w:rPr>
                          <w:t>Santral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22" w:hRule="exact"/>
                    </w:trPr>
                    <w:tc>
                      <w:tcPr>
                        <w:tcW w:w="11158" w:type="dxa"/>
                        <w:gridSpan w:val="4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2" w:lineRule="exact"/>
                          <w:ind w:left="4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100"/>
                            <w:position w:val="-1"/>
                          </w:rPr>
                          <w:t>BildirilenAdre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100"/>
                            <w:position w:val="-1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4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  <w:position w:val="-1"/>
                          </w:rPr>
                          <w:t>:615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  <w:position w:val="-1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4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  <w:position w:val="-1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  <w:position w:val="-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100"/>
                            <w:position w:val="-1"/>
                          </w:rPr>
                          <w:t>Üzeri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-6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  <w:position w:val="-1"/>
                          </w:rPr>
                          <w:t>Jşıkkent-Bornova/iZMiR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56" w:hRule="exact"/>
                    </w:trPr>
                    <w:tc>
                      <w:tcPr>
                        <w:tcW w:w="1211" w:type="dxa"/>
                        <w:tcBorders>
                          <w:top w:val="single" w:sz="5.66408" w:space="0" w:color="606060"/>
                          <w:bottom w:val="single" w:sz="5.66408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4" w:lineRule="exact"/>
                          <w:ind w:left="4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</w:rPr>
                          <w:t>Do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</w:rPr>
                          <w:t>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122" w:type="dxa"/>
                        <w:gridSpan w:val="2"/>
                        <w:tcBorders>
                          <w:top w:val="single" w:sz="5.66408" w:space="0" w:color="606060"/>
                          <w:bottom w:val="single" w:sz="5.66408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4" w:lineRule="exact"/>
                          <w:ind w:left="18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10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  <w:position w:val="-1"/>
                          </w:rPr>
                          <w:t>6153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-1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  <w:position w:val="-1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  <w:position w:val="-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  <w:position w:val="-1"/>
                          </w:rPr>
                          <w:t>Üzeri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-1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97"/>
                            <w:position w:val="-1"/>
                          </w:rPr>
                          <w:t>Işıkkent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97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  <w:position w:val="-1"/>
                          </w:rPr>
                          <w:t>-Bornova/İZMiR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5825" w:type="dxa"/>
                        <w:tcBorders>
                          <w:top w:val="single" w:sz="5.66408" w:space="0" w:color="606060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211" w:type="dxa"/>
                        <w:tcBorders>
                          <w:top w:val="single" w:sz="5.66408" w:space="0" w:color="5B5B5B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91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9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5"/>
                            <w:w w:val="9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122" w:type="dxa"/>
                        <w:gridSpan w:val="2"/>
                        <w:tcBorders>
                          <w:top w:val="single" w:sz="5.66408" w:space="0" w:color="5B5B5B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9" w:lineRule="exact"/>
                          <w:ind w:left="169" w:right="-20"/>
                          <w:jc w:val="left"/>
                          <w:tabs>
                            <w:tab w:pos="230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6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27"/>
                            <w:w w:val="6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100"/>
                          </w:rPr>
                          <w:t>Çö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93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9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12"/>
                            <w:w w:val="9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-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</w:rPr>
                          <w:t>Sınıfı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825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40" w:lineRule="auto"/>
                          <w:ind w:left="104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92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92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18"/>
                            <w:w w:val="9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0"/>
                            <w:w w:val="100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83838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100"/>
                          </w:rPr>
                          <w:t>Açı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-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101"/>
                          </w:rPr>
                          <w:t>ates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83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8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6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  <w:position w:val="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6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ise: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2"/>
          <w:position w:val="0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87"/>
          <w:position w:val="0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-8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6741" w:right="4364"/>
        <w:jc w:val="center"/>
        <w:rPr>
          <w:rFonts w:ascii="Times New Roman" w:hAnsi="Times New Roman" w:cs="Times New Roman" w:eastAsia="Times New Roman"/>
          <w:sz w:val="4"/>
          <w:szCs w:val="4"/>
        </w:rPr>
      </w:pPr>
      <w:rPr/>
      <w:r>
        <w:rPr>
          <w:rFonts w:ascii="Times New Roman" w:hAnsi="Times New Roman" w:cs="Times New Roman" w:eastAsia="Times New Roman"/>
          <w:sz w:val="4"/>
          <w:szCs w:val="4"/>
          <w:color w:val="4D4F4F"/>
          <w:spacing w:val="0"/>
          <w:w w:val="206"/>
        </w:rPr>
        <w:t>•oooo</w:t>
      </w:r>
      <w:r>
        <w:rPr>
          <w:rFonts w:ascii="Times New Roman" w:hAnsi="Times New Roman" w:cs="Times New Roman" w:eastAsia="Times New Roman"/>
          <w:sz w:val="4"/>
          <w:szCs w:val="4"/>
          <w:color w:val="000000"/>
          <w:spacing w:val="0"/>
          <w:w w:val="100"/>
        </w:rPr>
      </w:r>
    </w:p>
    <w:p>
      <w:pPr>
        <w:spacing w:before="9" w:after="0" w:line="240" w:lineRule="auto"/>
        <w:ind w:left="671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85"/>
        </w:rPr>
        <w:t>rtııngını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9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</w:rPr>
        <w:t>Alına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:04:05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413" w:lineRule="exact"/>
        <w:ind w:left="95" w:right="154"/>
        <w:jc w:val="center"/>
        <w:tabs>
          <w:tab w:pos="2140" w:val="left"/>
          <w:tab w:pos="6220" w:val="left"/>
          <w:tab w:pos="1100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9"/>
          <w:position w:val="6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9"/>
          <w:position w:val="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79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6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16"/>
          <w:position w:val="4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33"/>
          <w:w w:val="116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-4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ACACAC"/>
          <w:spacing w:val="-14"/>
          <w:w w:val="34"/>
          <w:position w:val="5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82"/>
          <w:position w:val="5"/>
        </w:rPr>
        <w:t>Kirocı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1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5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86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5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86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29"/>
          <w:position w:val="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5"/>
        </w:rPr>
      </w:r>
      <w:r>
        <w:rPr>
          <w:rFonts w:ascii="Arial" w:hAnsi="Arial" w:cs="Arial" w:eastAsia="Arial"/>
          <w:sz w:val="42"/>
          <w:szCs w:val="42"/>
          <w:color w:val="BFBFBF"/>
          <w:spacing w:val="0"/>
          <w:w w:val="63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214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78"/>
          <w:position w:val="1"/>
        </w:rPr>
        <w:t>lAnıiri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7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20"/>
          <w:w w:val="7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90"/>
          <w:position w:val="1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9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-2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  <w:position w:val="1"/>
        </w:rPr>
        <w:t>S.YavuzALTUN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192" w:lineRule="exact"/>
        <w:ind w:left="2143" w:right="-20"/>
        <w:jc w:val="left"/>
        <w:tabs>
          <w:tab w:pos="4740" w:val="left"/>
          <w:tab w:pos="7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88"/>
          <w:position w:val="-3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-1"/>
          <w:w w:val="88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1"/>
          <w:position w:val="-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44"/>
          <w:position w:val="-3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44"/>
          <w:position w:val="-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-25"/>
          <w:w w:val="144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04:01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90"/>
          <w:position w:val="-3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90"/>
          <w:position w:val="-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2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  <w:position w:val="-3"/>
        </w:rPr>
        <w:t>:04:02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40" w:right="200"/>
        </w:sectPr>
      </w:pPr>
      <w:rPr/>
    </w:p>
    <w:p>
      <w:pPr>
        <w:spacing w:before="0" w:after="0" w:line="204" w:lineRule="exact"/>
        <w:ind w:left="14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6" w:after="0" w:line="173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34"/>
          <w:position w:val="-5"/>
        </w:rPr>
        <w:t>ı-aç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-20"/>
          <w:w w:val="134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106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40" w:right="200"/>
          <w:cols w:num="2" w:equalWidth="0">
            <w:col w:w="557" w:space="1653"/>
            <w:col w:w="9170"/>
          </w:cols>
        </w:sectPr>
      </w:pPr>
      <w:rPr/>
    </w:p>
    <w:p>
      <w:pPr>
        <w:spacing w:before="0" w:after="0" w:line="309" w:lineRule="exact"/>
        <w:ind w:left="146" w:right="-20"/>
        <w:jc w:val="left"/>
        <w:tabs>
          <w:tab w:pos="4680" w:val="left"/>
          <w:tab w:pos="7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89"/>
          <w:position w:val="9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89"/>
          <w:position w:val="-2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89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42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4"/>
          <w:position w:val="-1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4715" w:right="-20"/>
        <w:jc w:val="left"/>
        <w:tabs>
          <w:tab w:pos="7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469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97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192" w:lineRule="exact"/>
        <w:ind w:left="2157" w:right="-20"/>
        <w:jc w:val="left"/>
        <w:tabs>
          <w:tab w:pos="3600" w:val="left"/>
          <w:tab w:pos="4680" w:val="left"/>
          <w:tab w:pos="7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F4F"/>
          <w:w w:val="96"/>
          <w:position w:val="-3"/>
        </w:rPr>
        <w:t>Person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6"/>
          <w:w w:val="96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61"/>
          <w:position w:val="-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Sayısı:</w:t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3</w:t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algaz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  <w:position w:val="-3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-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29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22"/>
          <w:w w:val="129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40" w:right="200"/>
        </w:sectPr>
      </w:pPr>
      <w:rPr/>
    </w:p>
    <w:p>
      <w:pPr>
        <w:spacing w:before="0" w:after="0" w:line="282" w:lineRule="exact"/>
        <w:ind w:left="123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D4F4F"/>
          <w:w w:val="49"/>
          <w:position w:val="2"/>
        </w:rPr>
        <w:t>!</w:t>
      </w:r>
      <w:r>
        <w:rPr>
          <w:rFonts w:ascii="Times New Roman" w:hAnsi="Times New Roman" w:cs="Times New Roman" w:eastAsia="Times New Roman"/>
          <w:sz w:val="26"/>
          <w:szCs w:val="26"/>
          <w:color w:val="4D4F4F"/>
          <w:spacing w:val="11"/>
          <w:w w:val="49"/>
          <w:position w:val="2"/>
        </w:rPr>
        <w:t>Y</w:t>
      </w:r>
      <w:r>
        <w:rPr>
          <w:rFonts w:ascii="Times New Roman" w:hAnsi="Times New Roman" w:cs="Times New Roman" w:eastAsia="Times New Roman"/>
          <w:sz w:val="26"/>
          <w:szCs w:val="26"/>
          <w:color w:val="676767"/>
          <w:spacing w:val="-15"/>
          <w:w w:val="51"/>
          <w:position w:val="2"/>
        </w:rPr>
        <w:t>w</w:t>
      </w:r>
      <w:r>
        <w:rPr>
          <w:rFonts w:ascii="Times New Roman" w:hAnsi="Times New Roman" w:cs="Times New Roman" w:eastAsia="Times New Roman"/>
          <w:sz w:val="26"/>
          <w:szCs w:val="26"/>
          <w:color w:val="4D4F4F"/>
          <w:spacing w:val="0"/>
          <w:w w:val="71"/>
          <w:position w:val="2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4D4F4F"/>
          <w:spacing w:val="-4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2"/>
        </w:rPr>
        <w:t>'·mcı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2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Gitnıişse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51"/>
          <w:position w:val="-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51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4"/>
          <w:w w:val="15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216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216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91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6" w:lineRule="exact"/>
        <w:ind w:left="216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95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95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-1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1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6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40" w:right="200"/>
          <w:cols w:num="2" w:equalWidth="0">
            <w:col w:w="4291" w:space="382"/>
            <w:col w:w="6707"/>
          </w:cols>
        </w:sectPr>
      </w:pPr>
      <w:rPr/>
    </w:p>
    <w:p>
      <w:pPr>
        <w:spacing w:before="24" w:after="0" w:line="224" w:lineRule="exact"/>
        <w:ind w:left="4725" w:right="2555" w:firstLine="-4602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89"/>
          <w:position w:val="2"/>
        </w:rPr>
        <w:t>pıayııı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23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89"/>
          <w:position w:val="2"/>
        </w:rPr>
        <w:t>Görüldüğ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89"/>
          <w:position w:val="2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-4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0"/>
        </w:rPr>
        <w:t>Yangııı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varıldıgında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  <w:position w:val="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0"/>
        </w:rPr>
        <w:t>old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5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96"/>
          <w:position w:val="0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9"/>
          <w:w w:val="97"/>
          <w:position w:val="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31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  <w:position w:val="0"/>
        </w:rPr>
        <w:t>öndtlnnedc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40" w:right="200"/>
        </w:sectPr>
      </w:pPr>
      <w:rPr/>
    </w:p>
    <w:p>
      <w:pPr>
        <w:spacing w:before="0" w:after="0" w:line="208" w:lineRule="exact"/>
        <w:ind w:left="17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öndilrnıe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6"/>
        </w:rPr>
        <w:t>TUrli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söndi.irme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1" w:lineRule="exact"/>
        <w:ind w:right="-20"/>
        <w:jc w:val="left"/>
        <w:tabs>
          <w:tab w:pos="1900" w:val="left"/>
          <w:tab w:pos="3460" w:val="left"/>
          <w:tab w:pos="504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74"/>
          <w:position w:val="-4"/>
        </w:rPr>
        <w:t>!Su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18"/>
          <w:w w:val="74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</w:r>
      <w:r>
        <w:rPr>
          <w:rFonts w:ascii="Arial" w:hAnsi="Arial" w:cs="Arial" w:eastAsia="Arial"/>
          <w:sz w:val="18"/>
          <w:szCs w:val="18"/>
          <w:color w:val="4D4F4F"/>
          <w:spacing w:val="0"/>
          <w:w w:val="88"/>
          <w:position w:val="-3"/>
        </w:rPr>
        <w:t>!Köpü</w:t>
      </w:r>
      <w:r>
        <w:rPr>
          <w:rFonts w:ascii="Arial" w:hAnsi="Arial" w:cs="Arial" w:eastAsia="Arial"/>
          <w:sz w:val="18"/>
          <w:szCs w:val="18"/>
          <w:color w:val="4D4F4F"/>
          <w:spacing w:val="0"/>
          <w:w w:val="88"/>
          <w:position w:val="-3"/>
        </w:rPr>
        <w:t>k</w:t>
      </w:r>
      <w:r>
        <w:rPr>
          <w:rFonts w:ascii="Arial" w:hAnsi="Arial" w:cs="Arial" w:eastAsia="Arial"/>
          <w:sz w:val="18"/>
          <w:szCs w:val="18"/>
          <w:color w:val="4D4F4F"/>
          <w:spacing w:val="25"/>
          <w:w w:val="88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-3"/>
        </w:rPr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91"/>
          <w:position w:val="-3"/>
        </w:rPr>
        <w:t>I</w:t>
      </w:r>
      <w:r>
        <w:rPr>
          <w:rFonts w:ascii="Arial" w:hAnsi="Arial" w:cs="Arial" w:eastAsia="Arial"/>
          <w:sz w:val="18"/>
          <w:szCs w:val="18"/>
          <w:color w:val="383838"/>
          <w:spacing w:val="7"/>
          <w:w w:val="91"/>
          <w:position w:val="-3"/>
        </w:rPr>
        <w:t>K</w:t>
      </w:r>
      <w:r>
        <w:rPr>
          <w:rFonts w:ascii="Arial" w:hAnsi="Arial" w:cs="Arial" w:eastAsia="Arial"/>
          <w:sz w:val="18"/>
          <w:szCs w:val="18"/>
          <w:color w:val="7C7E7E"/>
          <w:spacing w:val="-6"/>
          <w:w w:val="91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91"/>
          <w:position w:val="-3"/>
        </w:rPr>
        <w:t>K.T.</w:t>
      </w:r>
      <w:r>
        <w:rPr>
          <w:rFonts w:ascii="Arial" w:hAnsi="Arial" w:cs="Arial" w:eastAsia="Arial"/>
          <w:sz w:val="18"/>
          <w:szCs w:val="18"/>
          <w:color w:val="383838"/>
          <w:spacing w:val="22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4"/>
          <w:w w:val="79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79"/>
          <w:position w:val="-3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25"/>
          <w:w w:val="79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9"/>
          <w:szCs w:val="29"/>
          <w:color w:val="676767"/>
          <w:spacing w:val="0"/>
          <w:w w:val="79"/>
          <w:i/>
          <w:position w:val="-3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676767"/>
          <w:spacing w:val="3"/>
          <w:w w:val="79"/>
          <w:i/>
          <w:position w:val="-3"/>
        </w:rPr>
        <w:t>c</w:t>
      </w:r>
      <w:r>
        <w:rPr>
          <w:rFonts w:ascii="Times New Roman" w:hAnsi="Times New Roman" w:cs="Times New Roman" w:eastAsia="Times New Roman"/>
          <w:sz w:val="29"/>
          <w:szCs w:val="29"/>
          <w:color w:val="4D4F4F"/>
          <w:spacing w:val="0"/>
          <w:w w:val="79"/>
          <w:i/>
          <w:position w:val="-3"/>
        </w:rPr>
        <w:t>oı</w:t>
      </w:r>
      <w:r>
        <w:rPr>
          <w:rFonts w:ascii="Times New Roman" w:hAnsi="Times New Roman" w:cs="Times New Roman" w:eastAsia="Times New Roman"/>
          <w:sz w:val="29"/>
          <w:szCs w:val="29"/>
          <w:color w:val="4D4F4F"/>
          <w:spacing w:val="-2"/>
          <w:w w:val="79"/>
          <w:i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4D4F4F"/>
          <w:spacing w:val="0"/>
          <w:w w:val="99"/>
          <w:position w:val="-3"/>
        </w:rPr>
        <w:t>K</w:t>
      </w:r>
      <w:r>
        <w:rPr>
          <w:rFonts w:ascii="Arial" w:hAnsi="Arial" w:cs="Arial" w:eastAsia="Arial"/>
          <w:sz w:val="16"/>
          <w:szCs w:val="16"/>
          <w:color w:val="4D4F4F"/>
          <w:spacing w:val="-31"/>
          <w:w w:val="100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676767"/>
          <w:spacing w:val="-13"/>
          <w:w w:val="110"/>
          <w:position w:val="-3"/>
        </w:rPr>
        <w:t>g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17"/>
          <w:position w:val="-3"/>
        </w:rPr>
        <w:t>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79" w:lineRule="exact"/>
        <w:ind w:left="632" w:right="-20"/>
        <w:jc w:val="left"/>
        <w:tabs>
          <w:tab w:pos="1900" w:val="left"/>
          <w:tab w:pos="2220" w:val="left"/>
          <w:tab w:pos="3460" w:val="left"/>
          <w:tab w:pos="3880" w:val="left"/>
          <w:tab w:pos="5040" w:val="left"/>
          <w:tab w:pos="53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2m3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4D4F4F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4D4F4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4D4F4F"/>
          <w:spacing w:val="0"/>
          <w:w w:val="100"/>
          <w:position w:val="0"/>
        </w:rPr>
      </w:r>
      <w:r>
        <w:rPr>
          <w:rFonts w:ascii="Arial" w:hAnsi="Arial" w:cs="Arial" w:eastAsia="Arial"/>
          <w:sz w:val="31"/>
          <w:szCs w:val="31"/>
          <w:color w:val="4D4F4F"/>
          <w:spacing w:val="0"/>
          <w:w w:val="134"/>
          <w:position w:val="-2"/>
        </w:rPr>
        <w:t>-</w:t>
      </w:r>
      <w:r>
        <w:rPr>
          <w:rFonts w:ascii="Arial" w:hAnsi="Arial" w:cs="Arial" w:eastAsia="Arial"/>
          <w:sz w:val="31"/>
          <w:szCs w:val="31"/>
          <w:color w:val="4D4F4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1"/>
          <w:szCs w:val="31"/>
          <w:color w:val="4D4F4F"/>
          <w:spacing w:val="0"/>
          <w:w w:val="100"/>
          <w:position w:val="-2"/>
        </w:rPr>
      </w:r>
      <w:r>
        <w:rPr>
          <w:rFonts w:ascii="Arial" w:hAnsi="Arial" w:cs="Arial" w:eastAsia="Arial"/>
          <w:sz w:val="34"/>
          <w:szCs w:val="34"/>
          <w:color w:val="4D4F4F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4D4F4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4D4F4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4D4F4F"/>
          <w:spacing w:val="0"/>
          <w:w w:val="132"/>
          <w:position w:val="-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4D4F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4D4F4F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4D4F4F"/>
          <w:spacing w:val="0"/>
          <w:w w:val="64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4D4F4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4D4F4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0"/>
          <w:szCs w:val="30"/>
          <w:color w:val="4D4F4F"/>
          <w:spacing w:val="0"/>
          <w:w w:val="64"/>
          <w:position w:val="0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40" w:right="200"/>
          <w:cols w:num="3" w:equalWidth="0">
            <w:col w:w="1294" w:space="901"/>
            <w:col w:w="1157" w:space="1321"/>
            <w:col w:w="6707"/>
          </w:cols>
        </w:sectPr>
      </w:pPr>
      <w:rPr/>
    </w:p>
    <w:p>
      <w:pPr>
        <w:spacing w:before="10" w:after="0" w:line="193" w:lineRule="auto"/>
        <w:ind w:left="174" w:right="6513" w:firstLine="197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Yangm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yanmıştır.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</w:rPr>
        <w:t>öndiirme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8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89"/>
          <w:position w:val="-4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89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13"/>
          <w:w w:val="89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14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2"/>
          <w:position w:val="1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28" w:lineRule="exact"/>
        <w:ind w:left="151" w:right="534" w:firstLine="2011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96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  <w:position w:val="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  <w:position w:val="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83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83"/>
          <w:position w:val="4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83"/>
          <w:position w:val="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31"/>
          <w:w w:val="83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21"/>
          <w:position w:val="0"/>
        </w:rPr>
        <w:t>apıla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2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-7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  <w:position w:val="0"/>
        </w:rPr>
        <w:t>soruşturmadakimliği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yada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kişileri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0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yangın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214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</w:rPr>
        <w:t>rvıktığı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26" w:lineRule="exact"/>
        <w:ind w:left="182" w:right="-20"/>
        <w:jc w:val="left"/>
        <w:tabs>
          <w:tab w:pos="2140" w:val="left"/>
          <w:tab w:pos="6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18"/>
        </w:rPr>
        <w:t>igortalı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4"/>
          <w:w w:val="1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1"/>
          <w:position w:val="-1"/>
        </w:rPr>
        <w:t>!Bedeli:--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40" w:right="200"/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2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86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15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</w:rPr>
        <w:t>reç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37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17" w:lineRule="exact"/>
        <w:ind w:left="1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F4F"/>
          <w:w w:val="87"/>
          <w:position w:val="-1"/>
        </w:rPr>
        <w:t>Edi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5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  <w:position w:val="-1"/>
        </w:rPr>
        <w:t>digi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8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4D4F4F"/>
          <w:spacing w:val="-11"/>
          <w:w w:val="66"/>
        </w:rPr>
        <w:t>-</w:t>
      </w:r>
      <w:r>
        <w:rPr>
          <w:rFonts w:ascii="Arial" w:hAnsi="Arial" w:cs="Arial" w:eastAsia="Arial"/>
          <w:sz w:val="18"/>
          <w:szCs w:val="18"/>
          <w:color w:val="ACACAC"/>
          <w:spacing w:val="1"/>
          <w:w w:val="25"/>
        </w:rPr>
        <w:t>.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64"/>
        </w:rPr>
        <w:t>......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40" w:right="200"/>
          <w:cols w:num="2" w:equalWidth="0">
            <w:col w:w="2107" w:space="88"/>
            <w:col w:w="9185"/>
          </w:cols>
        </w:sectPr>
      </w:pPr>
      <w:rPr/>
    </w:p>
    <w:p>
      <w:pPr>
        <w:spacing w:before="0" w:after="0" w:line="265" w:lineRule="exact"/>
        <w:ind w:left="146" w:right="-20"/>
        <w:jc w:val="left"/>
        <w:tabs>
          <w:tab w:pos="460" w:val="left"/>
          <w:tab w:pos="2140" w:val="left"/>
          <w:tab w:pos="6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5"/>
          <w:szCs w:val="25"/>
          <w:color w:val="676767"/>
          <w:spacing w:val="0"/>
          <w:w w:val="69"/>
          <w:position w:val="1"/>
        </w:rPr>
        <w:t>ı</w:t>
      </w:r>
      <w:r>
        <w:rPr>
          <w:rFonts w:ascii="Arial" w:hAnsi="Arial" w:cs="Arial" w:eastAsia="Arial"/>
          <w:sz w:val="25"/>
          <w:szCs w:val="25"/>
          <w:color w:val="676767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6767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9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9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6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  <w:position w:val="2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68"/>
          <w:position w:val="-1"/>
        </w:rPr>
        <w:t>rT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1"/>
          <w:w w:val="68"/>
          <w:position w:val="-1"/>
        </w:rPr>
        <w:t>a</w:t>
      </w:r>
      <w:r>
        <w:rPr>
          <w:rFonts w:ascii="Arial" w:hAnsi="Arial" w:cs="Arial" w:eastAsia="Arial"/>
          <w:sz w:val="20"/>
          <w:szCs w:val="20"/>
          <w:color w:val="4D4F4F"/>
          <w:spacing w:val="0"/>
          <w:w w:val="117"/>
          <w:position w:val="-1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2"/>
          <w:position w:val="-1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-27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07/05/2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04:20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236" w:right="-20"/>
        <w:jc w:val="left"/>
        <w:tabs>
          <w:tab w:pos="1020" w:val="left"/>
          <w:tab w:pos="1520" w:val="left"/>
          <w:tab w:pos="2140" w:val="left"/>
          <w:tab w:pos="8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\ursa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88"/>
          <w:position w:val="1"/>
        </w:rPr>
        <w:t>Ölti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2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88"/>
          <w:position w:val="0"/>
        </w:rPr>
        <w:t>PiDE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6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19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0"/>
        </w:rPr>
        <w:t>Işıkkent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83"/>
          <w:position w:val="2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1"/>
          <w:w w:val="84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  <w:position w:val="2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84" w:right="-20"/>
        <w:jc w:val="left"/>
        <w:tabs>
          <w:tab w:pos="4760" w:val="left"/>
          <w:tab w:pos="89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9.04361pt;margin-top:12.476655pt;width:43.584602pt;height:10.0pt;mso-position-horizontal-relative:page;mso-position-vertical-relative:paragraph;z-index:-1569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83838"/>
                      <w:spacing w:val="0"/>
                      <w:w w:val="101"/>
                    </w:rPr>
                    <w:t>EkipAmiri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4D4F4F"/>
          <w:spacing w:val="0"/>
          <w:w w:val="100"/>
          <w:position w:val="-13"/>
        </w:rPr>
        <w:t>1</w:t>
      </w:r>
      <w:r>
        <w:rPr>
          <w:rFonts w:ascii="Arial" w:hAnsi="Arial" w:cs="Arial" w:eastAsia="Arial"/>
          <w:sz w:val="23"/>
          <w:szCs w:val="23"/>
          <w:color w:val="4D4F4F"/>
          <w:spacing w:val="-22"/>
          <w:w w:val="100"/>
          <w:position w:val="-13"/>
        </w:rPr>
        <w:t> </w:t>
      </w:r>
      <w:r>
        <w:rPr>
          <w:rFonts w:ascii="Arial" w:hAnsi="Arial" w:cs="Arial" w:eastAsia="Arial"/>
          <w:sz w:val="26"/>
          <w:szCs w:val="26"/>
          <w:color w:val="4D4F4F"/>
          <w:spacing w:val="0"/>
          <w:w w:val="49"/>
          <w:i/>
          <w:position w:val="-13"/>
        </w:rPr>
        <w:t>Z</w:t>
      </w:r>
      <w:r>
        <w:rPr>
          <w:rFonts w:ascii="Arial" w:hAnsi="Arial" w:cs="Arial" w:eastAsia="Arial"/>
          <w:sz w:val="26"/>
          <w:szCs w:val="26"/>
          <w:color w:val="4D4F4F"/>
          <w:spacing w:val="0"/>
          <w:w w:val="49"/>
          <w:i/>
          <w:position w:val="-13"/>
        </w:rPr>
        <w:t> </w:t>
      </w:r>
      <w:r>
        <w:rPr>
          <w:rFonts w:ascii="Arial" w:hAnsi="Arial" w:cs="Arial" w:eastAsia="Arial"/>
          <w:sz w:val="26"/>
          <w:szCs w:val="26"/>
          <w:color w:val="4D4F4F"/>
          <w:spacing w:val="13"/>
          <w:w w:val="49"/>
          <w:i/>
          <w:position w:val="-13"/>
        </w:rPr>
        <w:t> </w:t>
      </w:r>
      <w:r>
        <w:rPr>
          <w:rFonts w:ascii="Arial" w:hAnsi="Arial" w:cs="Arial" w:eastAsia="Arial"/>
          <w:sz w:val="23"/>
          <w:szCs w:val="23"/>
          <w:color w:val="4D4F4F"/>
          <w:spacing w:val="0"/>
          <w:w w:val="59"/>
          <w:position w:val="-13"/>
        </w:rPr>
        <w:t>Mavıs</w:t>
      </w:r>
      <w:r>
        <w:rPr>
          <w:rFonts w:ascii="Arial" w:hAnsi="Arial" w:cs="Arial" w:eastAsia="Arial"/>
          <w:sz w:val="23"/>
          <w:szCs w:val="23"/>
          <w:color w:val="4D4F4F"/>
          <w:spacing w:val="16"/>
          <w:w w:val="59"/>
          <w:position w:val="-1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D4F4F"/>
          <w:spacing w:val="0"/>
          <w:w w:val="59"/>
          <w:position w:val="-13"/>
        </w:rPr>
        <w:t>7.ui7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11" w:after="0" w:line="268" w:lineRule="exact"/>
        <w:ind w:left="283" w:right="-20"/>
        <w:jc w:val="left"/>
        <w:tabs>
          <w:tab w:pos="8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676767"/>
          <w:spacing w:val="8"/>
          <w:w w:val="93"/>
          <w:position w:val="-3"/>
        </w:rPr>
        <w:t>'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35"/>
          <w:position w:val="-3"/>
        </w:rPr>
        <w:t>ü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70"/>
          <w:i/>
          <w:position w:val="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70"/>
          <w:i/>
          <w:position w:val="3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22"/>
          <w:w w:val="7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  <w:position w:val="3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75" w:lineRule="exact"/>
        <w:ind w:left="316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4D4F4F"/>
          <w:spacing w:val="0"/>
          <w:w w:val="68"/>
          <w:i/>
          <w:position w:val="-1"/>
        </w:rPr>
        <w:t>&lt;IJ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283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248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40" w:right="200"/>
        </w:sectPr>
      </w:pPr>
      <w:rPr/>
    </w:p>
    <w:p>
      <w:pPr>
        <w:spacing w:before="0" w:after="0" w:line="194" w:lineRule="exact"/>
        <w:ind w:left="250" w:right="-20"/>
        <w:jc w:val="left"/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676767"/>
          <w:spacing w:val="-13"/>
          <w:w w:val="71"/>
        </w:rPr>
        <w:t>,</w:t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87"/>
        </w:rPr>
        <w:t>g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spacing w:before="0" w:after="0" w:line="307" w:lineRule="exact"/>
        <w:ind w:right="-20"/>
        <w:jc w:val="righ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20"/>
          <w:szCs w:val="20"/>
          <w:color w:val="909191"/>
          <w:spacing w:val="-15"/>
          <w:w w:val="117"/>
          <w:position w:val="9"/>
        </w:rPr>
        <w:t>.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26"/>
          <w:position w:val="9"/>
        </w:rPr>
        <w:t>ı</w:t>
      </w:r>
      <w:r>
        <w:rPr>
          <w:rFonts w:ascii="Arial" w:hAnsi="Arial" w:cs="Arial" w:eastAsia="Arial"/>
          <w:sz w:val="20"/>
          <w:szCs w:val="20"/>
          <w:color w:val="383838"/>
          <w:spacing w:val="-41"/>
          <w:w w:val="100"/>
          <w:position w:val="9"/>
        </w:rPr>
        <w:t> </w:t>
      </w:r>
      <w:r>
        <w:rPr>
          <w:rFonts w:ascii="Arial" w:hAnsi="Arial" w:cs="Arial" w:eastAsia="Arial"/>
          <w:sz w:val="20"/>
          <w:szCs w:val="20"/>
          <w:color w:val="D1D1D1"/>
          <w:spacing w:val="0"/>
          <w:w w:val="75"/>
          <w:position w:val="9"/>
        </w:rPr>
        <w:t>.</w:t>
      </w:r>
      <w:r>
        <w:rPr>
          <w:rFonts w:ascii="Arial" w:hAnsi="Arial" w:cs="Arial" w:eastAsia="Arial"/>
          <w:sz w:val="20"/>
          <w:szCs w:val="20"/>
          <w:color w:val="D1D1D1"/>
          <w:spacing w:val="-10"/>
          <w:w w:val="76"/>
          <w:position w:val="9"/>
        </w:rPr>
        <w:t>·</w:t>
      </w:r>
      <w:r>
        <w:rPr>
          <w:rFonts w:ascii="Arial" w:hAnsi="Arial" w:cs="Arial" w:eastAsia="Arial"/>
          <w:sz w:val="20"/>
          <w:szCs w:val="20"/>
          <w:color w:val="909191"/>
          <w:spacing w:val="-14"/>
          <w:w w:val="141"/>
          <w:position w:val="9"/>
        </w:rPr>
        <w:t>.</w:t>
      </w:r>
      <w:r>
        <w:rPr>
          <w:rFonts w:ascii="Arial" w:hAnsi="Arial" w:cs="Arial" w:eastAsia="Arial"/>
          <w:sz w:val="32"/>
          <w:szCs w:val="32"/>
          <w:color w:val="D1D1D1"/>
          <w:spacing w:val="-38"/>
          <w:w w:val="88"/>
          <w:position w:val="1"/>
        </w:rPr>
        <w:t>.</w:t>
      </w:r>
      <w:r>
        <w:rPr>
          <w:rFonts w:ascii="Arial" w:hAnsi="Arial" w:cs="Arial" w:eastAsia="Arial"/>
          <w:sz w:val="20"/>
          <w:szCs w:val="20"/>
          <w:color w:val="BFBFBF"/>
          <w:spacing w:val="0"/>
          <w:w w:val="74"/>
          <w:position w:val="9"/>
        </w:rPr>
        <w:t>.</w:t>
      </w:r>
      <w:r>
        <w:rPr>
          <w:rFonts w:ascii="Arial" w:hAnsi="Arial" w:cs="Arial" w:eastAsia="Arial"/>
          <w:sz w:val="20"/>
          <w:szCs w:val="20"/>
          <w:color w:val="BFBFBF"/>
          <w:spacing w:val="-14"/>
          <w:w w:val="74"/>
          <w:position w:val="9"/>
        </w:rPr>
        <w:t>.</w:t>
      </w:r>
      <w:r>
        <w:rPr>
          <w:rFonts w:ascii="Arial" w:hAnsi="Arial" w:cs="Arial" w:eastAsia="Arial"/>
          <w:sz w:val="32"/>
          <w:szCs w:val="32"/>
          <w:color w:val="ACACAC"/>
          <w:spacing w:val="0"/>
          <w:w w:val="116"/>
          <w:position w:val="1"/>
        </w:rPr>
        <w:t>..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275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ACACAC"/>
          <w:spacing w:val="-9"/>
          <w:w w:val="35"/>
        </w:rPr>
        <w:t>_</w:t>
      </w:r>
      <w:r>
        <w:rPr>
          <w:rFonts w:ascii="Times New Roman" w:hAnsi="Times New Roman" w:cs="Times New Roman" w:eastAsia="Times New Roman"/>
          <w:sz w:val="13"/>
          <w:szCs w:val="13"/>
          <w:color w:val="909191"/>
          <w:spacing w:val="0"/>
          <w:w w:val="168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44" w:lineRule="exact"/>
        <w:ind w:right="-156"/>
        <w:jc w:val="left"/>
        <w:tabs>
          <w:tab w:pos="560" w:val="left"/>
          <w:tab w:pos="1860" w:val="left"/>
        </w:tabs>
        <w:rPr>
          <w:rFonts w:ascii="Times New Roman" w:hAnsi="Times New Roman" w:cs="Times New Roman" w:eastAsia="Times New Roman"/>
          <w:sz w:val="77"/>
          <w:szCs w:val="77"/>
        </w:rPr>
      </w:pPr>
      <w:rPr/>
      <w:r>
        <w:rPr>
          <w:rFonts w:ascii="Times New Roman" w:hAnsi="Times New Roman" w:cs="Times New Roman" w:eastAsia="Times New Roman"/>
          <w:sz w:val="77"/>
          <w:szCs w:val="77"/>
          <w:color w:val="383838"/>
          <w:spacing w:val="0"/>
          <w:w w:val="146"/>
          <w:i/>
          <w:position w:val="-20"/>
        </w:rPr>
        <w:t>,</w:t>
      </w:r>
      <w:r>
        <w:rPr>
          <w:rFonts w:ascii="Times New Roman" w:hAnsi="Times New Roman" w:cs="Times New Roman" w:eastAsia="Times New Roman"/>
          <w:sz w:val="77"/>
          <w:szCs w:val="77"/>
          <w:color w:val="383838"/>
          <w:spacing w:val="0"/>
          <w:w w:val="100"/>
          <w:i/>
          <w:position w:val="-20"/>
        </w:rPr>
        <w:tab/>
      </w:r>
      <w:r>
        <w:rPr>
          <w:rFonts w:ascii="Times New Roman" w:hAnsi="Times New Roman" w:cs="Times New Roman" w:eastAsia="Times New Roman"/>
          <w:sz w:val="77"/>
          <w:szCs w:val="77"/>
          <w:color w:val="383838"/>
          <w:spacing w:val="0"/>
          <w:w w:val="100"/>
          <w:i/>
          <w:position w:val="-20"/>
        </w:rPr>
      </w:r>
      <w:r>
        <w:rPr>
          <w:rFonts w:ascii="Times New Roman" w:hAnsi="Times New Roman" w:cs="Times New Roman" w:eastAsia="Times New Roman"/>
          <w:sz w:val="77"/>
          <w:szCs w:val="77"/>
          <w:color w:val="343B77"/>
          <w:spacing w:val="0"/>
          <w:w w:val="146"/>
          <w:i/>
          <w:position w:val="-20"/>
        </w:rPr>
        <w:t>V</w:t>
      </w:r>
      <w:r>
        <w:rPr>
          <w:rFonts w:ascii="Times New Roman" w:hAnsi="Times New Roman" w:cs="Times New Roman" w:eastAsia="Times New Roman"/>
          <w:sz w:val="77"/>
          <w:szCs w:val="77"/>
          <w:color w:val="343B77"/>
          <w:spacing w:val="-220"/>
          <w:w w:val="146"/>
          <w:i/>
          <w:position w:val="-20"/>
        </w:rPr>
        <w:t> </w:t>
      </w:r>
      <w:r>
        <w:rPr>
          <w:rFonts w:ascii="Times New Roman" w:hAnsi="Times New Roman" w:cs="Times New Roman" w:eastAsia="Times New Roman"/>
          <w:sz w:val="77"/>
          <w:szCs w:val="77"/>
          <w:color w:val="343B77"/>
          <w:spacing w:val="0"/>
          <w:w w:val="100"/>
          <w:i/>
          <w:position w:val="-20"/>
        </w:rPr>
        <w:tab/>
      </w:r>
      <w:r>
        <w:rPr>
          <w:rFonts w:ascii="Times New Roman" w:hAnsi="Times New Roman" w:cs="Times New Roman" w:eastAsia="Times New Roman"/>
          <w:sz w:val="77"/>
          <w:szCs w:val="77"/>
          <w:color w:val="343B77"/>
          <w:spacing w:val="0"/>
          <w:w w:val="100"/>
          <w:i/>
          <w:position w:val="-20"/>
        </w:rPr>
      </w:r>
      <w:r>
        <w:rPr>
          <w:rFonts w:ascii="Times New Roman" w:hAnsi="Times New Roman" w:cs="Times New Roman" w:eastAsia="Times New Roman"/>
          <w:sz w:val="77"/>
          <w:szCs w:val="77"/>
          <w:color w:val="383838"/>
          <w:spacing w:val="0"/>
          <w:w w:val="146"/>
          <w:i/>
          <w:position w:val="-20"/>
        </w:rPr>
        <w:t>,</w:t>
      </w:r>
      <w:r>
        <w:rPr>
          <w:rFonts w:ascii="Times New Roman" w:hAnsi="Times New Roman" w:cs="Times New Roman" w:eastAsia="Times New Roman"/>
          <w:sz w:val="77"/>
          <w:szCs w:val="77"/>
          <w:color w:val="000000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S.Yav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1" w:right="-20"/>
        <w:jc w:val="lef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B8B8E2"/>
          <w:spacing w:val="0"/>
          <w:w w:val="68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55" w:after="0" w:line="226" w:lineRule="exact"/>
        <w:ind w:right="-76"/>
        <w:jc w:val="left"/>
        <w:tabs>
          <w:tab w:pos="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646799"/>
          <w:spacing w:val="0"/>
          <w:w w:val="183"/>
          <w:position w:val="-5"/>
        </w:rPr>
        <w:t>'</w:t>
      </w:r>
      <w:r>
        <w:rPr>
          <w:rFonts w:ascii="Arial" w:hAnsi="Arial" w:cs="Arial" w:eastAsia="Arial"/>
          <w:sz w:val="18"/>
          <w:szCs w:val="18"/>
          <w:color w:val="646799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8"/>
          <w:szCs w:val="18"/>
          <w:color w:val="646799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4D4F4F"/>
          <w:spacing w:val="0"/>
          <w:w w:val="100"/>
          <w:position w:val="-1"/>
        </w:rPr>
        <w:t>UN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56" w:lineRule="exact"/>
        <w:ind w:right="-20"/>
        <w:jc w:val="left"/>
        <w:rPr>
          <w:rFonts w:ascii="Times New Roman" w:hAnsi="Times New Roman" w:cs="Times New Roman" w:eastAsia="Times New Roman"/>
          <w:sz w:val="61"/>
          <w:szCs w:val="6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1"/>
          <w:szCs w:val="61"/>
          <w:color w:val="4D4F4F"/>
          <w:spacing w:val="0"/>
          <w:w w:val="75"/>
          <w:i/>
          <w:position w:val="4"/>
        </w:rPr>
        <w:t>L';</w:t>
      </w:r>
      <w:r>
        <w:rPr>
          <w:rFonts w:ascii="Times New Roman" w:hAnsi="Times New Roman" w:cs="Times New Roman" w:eastAsia="Times New Roman"/>
          <w:sz w:val="61"/>
          <w:szCs w:val="61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1834" w:right="1003"/>
        <w:jc w:val="center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0.085663pt;margin-top:-11.834094pt;width:111.629503pt;height:53.318971pt;mso-position-horizontal-relative:page;mso-position-vertical-relative:paragraph;z-index:-15700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171" w:hRule="exact"/>
                    </w:trPr>
                    <w:tc>
                      <w:tcPr>
                        <w:tcW w:w="304" w:type="dxa"/>
                        <w:tcBorders>
                          <w:top w:val="nil" w:sz="6" w:space="0" w:color="auto"/>
                          <w:bottom w:val="single" w:sz="5.66408" w:space="0" w:color="3F4FC8"/>
                          <w:left w:val="nil" w:sz="6" w:space="0" w:color="auto"/>
                          <w:right w:val="single" w:sz="1.888024" w:space="0" w:color="5464C3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838" w:type="dxa"/>
                        <w:vMerge w:val="restart"/>
                        <w:tcBorders>
                          <w:top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3" w:after="0" w:line="130" w:lineRule="exact"/>
                          <w:jc w:val="left"/>
                          <w:rPr>
                            <w:sz w:val="13"/>
                            <w:szCs w:val="13"/>
                          </w:rPr>
                        </w:pPr>
                        <w:rPr/>
                        <w:r>
                          <w:rPr>
                            <w:sz w:val="13"/>
                            <w:szCs w:val="13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7" w:right="-114"/>
                          <w:jc w:val="left"/>
                          <w:tabs>
                            <w:tab w:pos="1800" w:val="left"/>
                          </w:tabs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909191"/>
                            <w:spacing w:val="0"/>
                            <w:w w:val="63"/>
                          </w:rPr>
                          <w:t>-·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909191"/>
                            <w:spacing w:val="0"/>
                            <w:w w:val="63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909191"/>
                            <w:spacing w:val="1"/>
                            <w:w w:val="6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676767"/>
                            <w:spacing w:val="0"/>
                            <w:w w:val="100"/>
                          </w:rPr>
                          <w:t>-,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676767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676767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676767"/>
                            <w:spacing w:val="0"/>
                            <w:w w:val="144"/>
                            <w:position w:val="-5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90" w:type="dxa"/>
                        <w:vMerge w:val="restart"/>
                        <w:tcBorders>
                          <w:top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64" w:hRule="exact"/>
                    </w:trPr>
                    <w:tc>
                      <w:tcPr>
                        <w:tcW w:w="304" w:type="dxa"/>
                        <w:vMerge w:val="restart"/>
                        <w:tcBorders>
                          <w:top w:val="single" w:sz="5.66408" w:space="0" w:color="3F4FC8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484" w:lineRule="exact"/>
                          <w:ind w:left="-297" w:right="-20"/>
                          <w:jc w:val="left"/>
                          <w:rPr>
                            <w:rFonts w:ascii="Arial" w:hAnsi="Arial" w:cs="Arial" w:eastAsia="Arial"/>
                            <w:sz w:val="70"/>
                            <w:szCs w:val="7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70"/>
                            <w:szCs w:val="70"/>
                            <w:color w:val="1F2A99"/>
                            <w:spacing w:val="0"/>
                            <w:w w:val="133"/>
                            <w:position w:val="5"/>
                          </w:rPr>
                          <w:t>c</w:t>
                        </w:r>
                        <w:r>
                          <w:rPr>
                            <w:rFonts w:ascii="Arial" w:hAnsi="Arial" w:cs="Arial" w:eastAsia="Arial"/>
                            <w:sz w:val="70"/>
                            <w:szCs w:val="7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838" w:type="dxa"/>
                        <w:vMerge/>
                        <w:tcBorders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90" w:type="dxa"/>
                        <w:vMerge/>
                        <w:tcBorders>
                          <w:bottom w:val="single" w:sz="24.544328" w:space="0" w:color="444F6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631" w:hRule="exact"/>
                    </w:trPr>
                    <w:tc>
                      <w:tcPr>
                        <w:tcW w:w="304" w:type="dxa"/>
                        <w:vMerge/>
                        <w:tcBorders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928" w:type="dxa"/>
                        <w:gridSpan w:val="2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9" w:after="0" w:line="240" w:lineRule="auto"/>
                          <w:ind w:left="7" w:right="-86"/>
                          <w:jc w:val="left"/>
                          <w:tabs>
                            <w:tab w:pos="360" w:val="left"/>
                          </w:tabs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BFBFBF"/>
                            <w:spacing w:val="0"/>
                            <w:w w:val="159"/>
                            <w:position w:val="7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BFBFBF"/>
                            <w:spacing w:val="0"/>
                            <w:w w:val="100"/>
                            <w:position w:val="7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BFBFBF"/>
                            <w:spacing w:val="0"/>
                            <w:w w:val="100"/>
                            <w:position w:val="7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4D4F4F"/>
                            <w:spacing w:val="0"/>
                            <w:w w:val="69"/>
                            <w:position w:val="0"/>
                          </w:rPr>
                          <w:t>aJ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4D4F4F"/>
                            <w:spacing w:val="3"/>
                            <w:w w:val="69"/>
                            <w:position w:val="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676767"/>
                            <w:spacing w:val="0"/>
                            <w:w w:val="69"/>
                            <w:position w:val="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676767"/>
                            <w:spacing w:val="2"/>
                            <w:w w:val="69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100"/>
                            <w:position w:val="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-17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100"/>
                            <w:position w:val="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-67"/>
                            <w:w w:val="100"/>
                            <w:position w:val="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4D4F4F"/>
                            <w:spacing w:val="-47"/>
                            <w:w w:val="100"/>
                            <w:position w:val="7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-3"/>
                            <w:w w:val="100"/>
                            <w:position w:val="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4D4F4F"/>
                            <w:spacing w:val="-56"/>
                            <w:w w:val="100"/>
                            <w:position w:val="7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-38"/>
                            <w:w w:val="100"/>
                            <w:position w:val="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4D4F4F"/>
                            <w:spacing w:val="-80"/>
                            <w:w w:val="100"/>
                            <w:position w:val="7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ACACAC"/>
                            <w:spacing w:val="8"/>
                            <w:w w:val="100"/>
                            <w:position w:val="0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-128"/>
                            <w:w w:val="100"/>
                            <w:position w:val="0"/>
                          </w:rPr>
                          <w:t>w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4D4F4F"/>
                            <w:spacing w:val="0"/>
                            <w:w w:val="100"/>
                            <w:position w:val="7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4D4F4F"/>
                            <w:spacing w:val="-54"/>
                            <w:w w:val="100"/>
                            <w:position w:val="7"/>
                          </w:rPr>
                          <w:t>"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-10"/>
                            <w:w w:val="100"/>
                            <w:position w:val="0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4D4F4F"/>
                            <w:spacing w:val="-90"/>
                            <w:w w:val="100"/>
                            <w:position w:val="7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-49"/>
                            <w:w w:val="100"/>
                            <w:position w:val="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4D4F4F"/>
                            <w:spacing w:val="-121"/>
                            <w:w w:val="100"/>
                            <w:position w:val="7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0"/>
                            <w:w w:val="100"/>
                            <w:position w:val="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D4F4F"/>
                            <w:spacing w:val="21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4D4F4F"/>
                            <w:spacing w:val="0"/>
                            <w:w w:val="106"/>
                            <w:position w:val="7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03" w:lineRule="exact"/>
                          <w:ind w:left="427" w:right="-81"/>
                          <w:jc w:val="lef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D4F4F"/>
                            <w:spacing w:val="6"/>
                            <w:w w:val="89"/>
                          </w:rPr>
                          <w:t>h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676767"/>
                            <w:spacing w:val="-3"/>
                            <w:w w:val="83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83838"/>
                            <w:spacing w:val="0"/>
                            <w:w w:val="92"/>
                          </w:rPr>
                          <w:t>le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83838"/>
                            <w:spacing w:val="-2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D4F4F"/>
                            <w:spacing w:val="0"/>
                            <w:w w:val="77"/>
                          </w:rPr>
                          <w:t>.Şu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D4F4F"/>
                            <w:spacing w:val="-16"/>
                            <w:w w:val="78"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BFBFBF"/>
                            <w:spacing w:val="-17"/>
                            <w:w w:val="34"/>
                          </w:rPr>
                          <w:t>_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D4F4F"/>
                            <w:spacing w:val="0"/>
                            <w:w w:val="83"/>
                          </w:rPr>
                          <w:t>e-Mü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D4F4F"/>
                            <w:spacing w:val="-20"/>
                            <w:w w:val="83"/>
                          </w:rPr>
                          <w:t>q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909191"/>
                            <w:spacing w:val="-38"/>
                            <w:w w:val="98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D4F4F"/>
                            <w:spacing w:val="0"/>
                            <w:w w:val="78"/>
                          </w:rPr>
                          <w:t>il'r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D4F4F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D4F4F"/>
                            <w:spacing w:val="-15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D4F4F"/>
                            <w:spacing w:val="0"/>
                            <w:w w:val="72"/>
                          </w:rPr>
                          <w:t>V.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676767"/>
          <w:spacing w:val="0"/>
          <w:w w:val="143"/>
        </w:rPr>
        <w:t>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340" w:right="200"/>
          <w:cols w:num="5" w:equalWidth="0">
            <w:col w:w="1968" w:space="637"/>
            <w:col w:w="2155" w:space="134"/>
            <w:col w:w="465" w:space="337"/>
            <w:col w:w="519" w:space="2157"/>
            <w:col w:w="3008"/>
          </w:cols>
        </w:sectPr>
      </w:pPr>
      <w:rPr/>
    </w:p>
    <w:p>
      <w:pPr>
        <w:spacing w:before="0" w:after="0" w:line="262" w:lineRule="exact"/>
        <w:ind w:left="1930" w:right="-82"/>
        <w:jc w:val="left"/>
        <w:tabs>
          <w:tab w:pos="5240" w:val="left"/>
          <w:tab w:pos="5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8"/>
          <w:szCs w:val="28"/>
          <w:color w:val="ACACAC"/>
          <w:spacing w:val="0"/>
          <w:w w:val="62"/>
          <w:position w:val="-2"/>
        </w:rPr>
        <w:t>..</w:t>
      </w:r>
      <w:r>
        <w:rPr>
          <w:rFonts w:ascii="Arial" w:hAnsi="Arial" w:cs="Arial" w:eastAsia="Arial"/>
          <w:sz w:val="28"/>
          <w:szCs w:val="28"/>
          <w:color w:val="ACACAC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8"/>
          <w:szCs w:val="28"/>
          <w:color w:val="ACACAC"/>
          <w:spacing w:val="0"/>
          <w:w w:val="100"/>
          <w:position w:val="-2"/>
        </w:rPr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62"/>
          <w:position w:val="2"/>
        </w:rPr>
        <w:t>t</w:t>
      </w:r>
      <w:r>
        <w:rPr>
          <w:rFonts w:ascii="Arial" w:hAnsi="Arial" w:cs="Arial" w:eastAsia="Arial"/>
          <w:sz w:val="23"/>
          <w:szCs w:val="23"/>
          <w:color w:val="383838"/>
          <w:spacing w:val="-33"/>
          <w:w w:val="62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3"/>
        </w:rPr>
        <w:t>vş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6" w:after="0" w:line="240" w:lineRule="auto"/>
        <w:ind w:right="-20"/>
        <w:jc w:val="left"/>
        <w:tabs>
          <w:tab w:pos="480" w:val="left"/>
          <w:tab w:pos="102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</w:rPr>
        <w:t>....</w:t>
      </w:r>
      <w:r>
        <w:rPr>
          <w:rFonts w:ascii="Arial" w:hAnsi="Arial" w:cs="Arial" w:eastAsia="Arial"/>
          <w:sz w:val="14"/>
          <w:szCs w:val="14"/>
          <w:color w:val="383838"/>
          <w:spacing w:val="-6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4D4F4F"/>
          <w:spacing w:val="-12"/>
          <w:w w:val="200"/>
        </w:rPr>
        <w:t>'</w:t>
      </w:r>
      <w:r>
        <w:rPr>
          <w:rFonts w:ascii="Arial" w:hAnsi="Arial" w:cs="Arial" w:eastAsia="Arial"/>
          <w:sz w:val="14"/>
          <w:szCs w:val="14"/>
          <w:color w:val="676767"/>
          <w:spacing w:val="0"/>
          <w:w w:val="95"/>
        </w:rPr>
        <w:t>•</w:t>
      </w:r>
      <w:r>
        <w:rPr>
          <w:rFonts w:ascii="Arial" w:hAnsi="Arial" w:cs="Arial" w:eastAsia="Arial"/>
          <w:sz w:val="14"/>
          <w:szCs w:val="14"/>
          <w:color w:val="676767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676767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4D4F4F"/>
          <w:spacing w:val="0"/>
          <w:w w:val="304"/>
        </w:rPr>
        <w:t>ı</w:t>
      </w:r>
      <w:r>
        <w:rPr>
          <w:rFonts w:ascii="Arial" w:hAnsi="Arial" w:cs="Arial" w:eastAsia="Arial"/>
          <w:sz w:val="14"/>
          <w:szCs w:val="14"/>
          <w:color w:val="4D4F4F"/>
          <w:spacing w:val="32"/>
          <w:w w:val="304"/>
        </w:rPr>
        <w:t> </w:t>
      </w:r>
      <w:r>
        <w:rPr>
          <w:rFonts w:ascii="Arial" w:hAnsi="Arial" w:cs="Arial" w:eastAsia="Arial"/>
          <w:sz w:val="14"/>
          <w:szCs w:val="14"/>
          <w:color w:val="676767"/>
          <w:spacing w:val="0"/>
          <w:w w:val="171"/>
        </w:rPr>
        <w:t>.</w:t>
      </w:r>
      <w:r>
        <w:rPr>
          <w:rFonts w:ascii="Arial" w:hAnsi="Arial" w:cs="Arial" w:eastAsia="Arial"/>
          <w:sz w:val="14"/>
          <w:szCs w:val="14"/>
          <w:color w:val="676767"/>
          <w:spacing w:val="-55"/>
          <w:w w:val="171"/>
        </w:rPr>
        <w:t> </w:t>
      </w:r>
      <w:r>
        <w:rPr>
          <w:rFonts w:ascii="Arial" w:hAnsi="Arial" w:cs="Arial" w:eastAsia="Arial"/>
          <w:sz w:val="14"/>
          <w:szCs w:val="14"/>
          <w:color w:val="676767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676767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4D4F4F"/>
          <w:spacing w:val="0"/>
          <w:w w:val="171"/>
        </w:rPr>
        <w:t>.,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05" w:lineRule="atLeast"/>
        <w:ind w:left="572"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909191"/>
          <w:w w:val="262"/>
        </w:rPr>
      </w:r>
      <w:r>
        <w:rPr>
          <w:rFonts w:ascii="Times New Roman" w:hAnsi="Times New Roman" w:cs="Times New Roman" w:eastAsia="Times New Roman"/>
          <w:sz w:val="10"/>
          <w:szCs w:val="10"/>
          <w:color w:val="909191"/>
          <w:spacing w:val="0"/>
          <w:w w:val="262"/>
          <w:emboss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909191"/>
          <w:spacing w:val="-13"/>
          <w:w w:val="26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0"/>
          <w:w w:val="65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12"/>
          <w:w w:val="65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09191"/>
          <w:spacing w:val="-14"/>
          <w:w w:val="83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-35"/>
          <w:w w:val="82"/>
        </w:rPr>
        <w:t>_</w:t>
      </w:r>
      <w:r>
        <w:rPr>
          <w:rFonts w:ascii="Times New Roman" w:hAnsi="Times New Roman" w:cs="Times New Roman" w:eastAsia="Times New Roman"/>
          <w:sz w:val="10"/>
          <w:szCs w:val="10"/>
          <w:color w:val="909191"/>
          <w:spacing w:val="0"/>
          <w:w w:val="82"/>
        </w:rPr>
        <w:t>/"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40" w:right="200"/>
          <w:cols w:num="2" w:equalWidth="0">
            <w:col w:w="5829" w:space="2715"/>
            <w:col w:w="2836"/>
          </w:cols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22.302299pt;margin-top:33.208382pt;width:559.32753pt;height:785.734637pt;mso-position-horizontal-relative:page;mso-position-vertical-relative:page;z-index:-15701" coordorigin="446,664" coordsize="11187,15715">
            <v:group style="position:absolute;left:472;top:688;width:11125;height:2" coordorigin="472,688" coordsize="11125,2">
              <v:shape style="position:absolute;left:472;top:688;width:11125;height:2" coordorigin="472,688" coordsize="11125,0" path="m472,688l11597,688e" filled="f" stroked="t" strokeweight=".944013pt" strokecolor="#646464">
                <v:path arrowok="t"/>
              </v:shape>
            </v:group>
            <v:group style="position:absolute;left:2483;top:686;width:2;height:576" coordorigin="2483,686" coordsize="2,576">
              <v:shape style="position:absolute;left:2483;top:686;width:2;height:576" coordorigin="2483,686" coordsize="0,576" path="m2483,1262l2483,686e" filled="f" stroked="t" strokeweight=".70801pt" strokecolor="#4F4F4F">
                <v:path arrowok="t"/>
              </v:shape>
            </v:group>
            <v:group style="position:absolute;left:2440;top:697;width:9157;height:2" coordorigin="2440,697" coordsize="9157,2">
              <v:shape style="position:absolute;left:2440;top:697;width:9157;height:2" coordorigin="2440,697" coordsize="9157,0" path="m2440,697l11597,697e" filled="f" stroked="t" strokeweight=".70801pt" strokecolor="#606060">
                <v:path arrowok="t"/>
              </v:shape>
            </v:group>
            <v:group style="position:absolute;left:9214;top:690;width:2;height:571" coordorigin="9214,690" coordsize="2,571">
              <v:shape style="position:absolute;left:9214;top:690;width:2;height:571" coordorigin="9214,690" coordsize="0,571" path="m9214,1262l9214,690e" filled="f" stroked="t" strokeweight=".70801pt" strokecolor="#606060">
                <v:path arrowok="t"/>
              </v:shape>
            </v:group>
            <v:group style="position:absolute;left:11600;top:690;width:2;height:3418" coordorigin="11600,690" coordsize="2,3418">
              <v:shape style="position:absolute;left:11600;top:690;width:2;height:3418" coordorigin="11600,690" coordsize="0,3418" path="m11600,4108l11600,690e" filled="f" stroked="t" strokeweight=".70801pt" strokecolor="#646464">
                <v:path arrowok="t"/>
              </v:shape>
            </v:group>
            <v:group style="position:absolute;left:2483;top:1204;width:2;height:309" coordorigin="2483,1204" coordsize="2,309">
              <v:shape style="position:absolute;left:2483;top:1204;width:2;height:309" coordorigin="2483,1204" coordsize="0,309" path="m2483,1514l2483,1204e" filled="f" stroked="t" strokeweight=".472006pt" strokecolor="#3B3B3B">
                <v:path arrowok="t"/>
              </v:shape>
            </v:group>
            <v:group style="position:absolute;left:9214;top:1204;width:2;height:309" coordorigin="9214,1204" coordsize="2,309">
              <v:shape style="position:absolute;left:9214;top:1204;width:2;height:309" coordorigin="9214,1204" coordsize="0,309" path="m9214,1514l9214,1204e" filled="f" stroked="t" strokeweight=".472006pt" strokecolor="#3F3F3F">
                <v:path arrowok="t"/>
              </v:shape>
            </v:group>
            <v:group style="position:absolute;left:2483;top:1457;width:2;height:409" coordorigin="2483,1457" coordsize="2,409">
              <v:shape style="position:absolute;left:2483;top:1457;width:2;height:409" coordorigin="2483,1457" coordsize="0,409" path="m2483,1866l2483,1457e" filled="f" stroked="t" strokeweight=".944013pt" strokecolor="#5B5B5B">
                <v:path arrowok="t"/>
              </v:shape>
            </v:group>
            <v:group style="position:absolute;left:9214;top:1457;width:2;height:728" coordorigin="9214,1457" coordsize="2,728">
              <v:shape style="position:absolute;left:9214;top:1457;width:2;height:728" coordorigin="9214,1457" coordsize="0,728" path="m9214,2185l9214,1457e" filled="f" stroked="t" strokeweight=".70801pt" strokecolor="#575757">
                <v:path arrowok="t"/>
              </v:shape>
            </v:group>
            <v:group style="position:absolute;left:11597;top:1661;width:2;height:190" coordorigin="11597,1661" coordsize="2,190">
              <v:shape style="position:absolute;left:11597;top:1661;width:2;height:190" coordorigin="11597,1661" coordsize="0,190" path="m11597,1852l11597,1661e" filled="f" stroked="t" strokeweight=".472006pt" strokecolor="#383838">
                <v:path arrowok="t"/>
              </v:shape>
            </v:group>
            <v:group style="position:absolute;left:2483;top:1447;width:2;height:733" coordorigin="2483,1447" coordsize="2,733">
              <v:shape style="position:absolute;left:2483;top:1447;width:2;height:733" coordorigin="2483,1447" coordsize="0,733" path="m2483,2180l2483,1447e" filled="f" stroked="t" strokeweight=".472006pt" strokecolor="#4F4F4F">
                <v:path arrowok="t"/>
              </v:shape>
            </v:group>
            <v:group style="position:absolute;left:472;top:676;width:2;height:2499" coordorigin="472,676" coordsize="2,2499">
              <v:shape style="position:absolute;left:472;top:676;width:2;height:2499" coordorigin="472,676" coordsize="0,2499" path="m472,3175l472,676e" filled="f" stroked="t" strokeweight=".472006pt" strokecolor="#575757">
                <v:path arrowok="t"/>
              </v:shape>
            </v:group>
            <v:group style="position:absolute;left:463;top:3371;width:11144;height:2" coordorigin="463,3371" coordsize="11144,2">
              <v:shape style="position:absolute;left:463;top:3371;width:11144;height:2" coordorigin="463,3371" coordsize="11144,0" path="m463,3371l11607,3371e" filled="f" stroked="t" strokeweight=".70801pt" strokecolor="#606060">
                <v:path arrowok="t"/>
              </v:shape>
            </v:group>
            <v:group style="position:absolute;left:3962;top:3361;width:2;height:547" coordorigin="3962,3361" coordsize="2,547">
              <v:shape style="position:absolute;left:3962;top:3361;width:2;height:547" coordorigin="3962,3361" coordsize="0,547" path="m3962,3908l3962,3361e" filled="f" stroked="t" strokeweight=".944013pt" strokecolor="#5B5B5B">
                <v:path arrowok="t"/>
              </v:shape>
            </v:group>
            <v:group style="position:absolute;left:2875;top:4101;width:7717;height:2" coordorigin="2875,4101" coordsize="7717,2">
              <v:shape style="position:absolute;left:2875;top:4101;width:7717;height:2" coordorigin="2875,4101" coordsize="7717,0" path="m2875,4101l10592,4101e" filled="f" stroked="t" strokeweight=".944013pt" strokecolor="#545454">
                <v:path arrowok="t"/>
              </v:shape>
            </v:group>
            <v:group style="position:absolute;left:7047;top:3366;width:2;height:747" coordorigin="7047,3366" coordsize="2,747">
              <v:shape style="position:absolute;left:7047;top:3366;width:2;height:747" coordorigin="7047,3366" coordsize="0,747" path="m7047,4113l7047,3366e" filled="f" stroked="t" strokeweight=".944013pt" strokecolor="#5B5B5B">
                <v:path arrowok="t"/>
              </v:shape>
            </v:group>
            <v:group style="position:absolute;left:463;top:4099;width:2039;height:2" coordorigin="463,4099" coordsize="2039,2">
              <v:shape style="position:absolute;left:463;top:4099;width:2039;height:2" coordorigin="463,4099" coordsize="2039,0" path="m463,4099l2502,4099e" filled="f" stroked="t" strokeweight=".70801pt" strokecolor="#5B5B5B">
                <v:path arrowok="t"/>
              </v:shape>
            </v:group>
            <v:group style="position:absolute;left:765;top:4097;width:448;height:2" coordorigin="765,4097" coordsize="448,2">
              <v:shape style="position:absolute;left:765;top:4097;width:448;height:2" coordorigin="765,4097" coordsize="448,0" path="m765,4097l1213,4097e" filled="f" stroked="t" strokeweight=".944013pt" strokecolor="#707070">
                <v:path arrowok="t"/>
              </v:shape>
            </v:group>
            <v:group style="position:absolute;left:2445;top:4101;width:486;height:2" coordorigin="2445,4101" coordsize="486,2">
              <v:shape style="position:absolute;left:2445;top:4101;width:486;height:2" coordorigin="2445,4101" coordsize="486,0" path="m2445,4101l2931,4101e" filled="f" stroked="t" strokeweight=".472006pt" strokecolor="#3F3F3F">
                <v:path arrowok="t"/>
              </v:shape>
            </v:group>
            <v:group style="position:absolute;left:3962;top:3747;width:2;height:367" coordorigin="3962,3747" coordsize="2,367">
              <v:shape style="position:absolute;left:3962;top:3747;width:2;height:367" coordorigin="3962,3747" coordsize="0,367" path="m3962,4113l3962,3747e" filled="f" stroked="t" strokeweight=".70801pt" strokecolor="#444444">
                <v:path arrowok="t"/>
              </v:shape>
            </v:group>
            <v:group style="position:absolute;left:10091;top:4104;width:1520;height:2" coordorigin="10091,4104" coordsize="1520,2">
              <v:shape style="position:absolute;left:10091;top:4104;width:1520;height:2" coordorigin="10091,4104" coordsize="1520,0" path="m10091,4104l11611,4104e" filled="f" stroked="t" strokeweight=".70801pt" strokecolor="#6B6B6B">
                <v:path arrowok="t"/>
              </v:shape>
            </v:group>
            <v:group style="position:absolute;left:11602;top:3747;width:2;height:362" coordorigin="11602,3747" coordsize="2,362">
              <v:shape style="position:absolute;left:11602;top:3747;width:2;height:362" coordorigin="11602,3747" coordsize="0,362" path="m11602,4108l11602,3747e" filled="f" stroked="t" strokeweight=".472006pt" strokecolor="#4F4F4F">
                <v:path arrowok="t"/>
              </v:shape>
            </v:group>
            <v:group style="position:absolute;left:458;top:4377;width:11149;height:2" coordorigin="458,4377" coordsize="11149,2">
              <v:shape style="position:absolute;left:458;top:4377;width:11149;height:2" coordorigin="458,4377" coordsize="11149,0" path="m458,4377l11607,4377e" filled="f" stroked="t" strokeweight=".70801pt" strokecolor="#606060">
                <v:path arrowok="t"/>
              </v:shape>
            </v:group>
            <v:group style="position:absolute;left:2483;top:4094;width:2;height:309" coordorigin="2483,4094" coordsize="2,309">
              <v:shape style="position:absolute;left:2483;top:4094;width:2;height:309" coordorigin="2483,4094" coordsize="0,309" path="m2483,4404l2483,4094e" filled="f" stroked="t" strokeweight=".70801pt" strokecolor="#575757">
                <v:path arrowok="t"/>
              </v:shape>
            </v:group>
            <v:group style="position:absolute;left:9171;top:4380;width:160;height:2" coordorigin="9171,4380" coordsize="160,2">
              <v:shape style="position:absolute;left:9171;top:4380;width:160;height:2" coordorigin="9171,4380" coordsize="160,0" path="m9171,4380l9332,4380e" filled="f" stroked="t" strokeweight=".472006pt" strokecolor="#484848">
                <v:path arrowok="t"/>
              </v:shape>
            </v:group>
            <v:group style="position:absolute;left:10497;top:4375;width:212;height:2" coordorigin="10497,4375" coordsize="212,2">
              <v:shape style="position:absolute;left:10497;top:4375;width:212;height:2" coordorigin="10497,4375" coordsize="212,0" path="m10497,4375l10710,4375e" filled="f" stroked="t" strokeweight=".472006pt" strokecolor="#575757">
                <v:path arrowok="t"/>
              </v:shape>
            </v:group>
            <v:group style="position:absolute;left:2483;top:4332;width:2;height:300" coordorigin="2483,4332" coordsize="2,300">
              <v:shape style="position:absolute;left:2483;top:4332;width:2;height:300" coordorigin="2483,4332" coordsize="0,300" path="m2483,4632l2483,4332e" filled="f" stroked="t" strokeweight=".472006pt" strokecolor="#343434">
                <v:path arrowok="t"/>
              </v:shape>
            </v:group>
            <v:group style="position:absolute;left:2478;top:4596;width:9133;height:2" coordorigin="2478,4596" coordsize="9133,2">
              <v:shape style="position:absolute;left:2478;top:4596;width:9133;height:2" coordorigin="2478,4596" coordsize="9133,0" path="m2478,4596l11611,4596e" filled="f" stroked="t" strokeweight=".70801pt" strokecolor="#606060">
                <v:path arrowok="t"/>
              </v:shape>
            </v:group>
            <v:group style="position:absolute;left:10497;top:4594;width:212;height:2" coordorigin="10497,4594" coordsize="212,2">
              <v:shape style="position:absolute;left:10497;top:4594;width:212;height:2" coordorigin="10497,4594" coordsize="212,0" path="m10497,4594l10710,4594e" filled="f" stroked="t" strokeweight=".472006pt" strokecolor="#676767">
                <v:path arrowok="t"/>
              </v:shape>
            </v:group>
            <v:group style="position:absolute;left:2483;top:4575;width:2;height:795" coordorigin="2483,4575" coordsize="2,795">
              <v:shape style="position:absolute;left:2483;top:4575;width:2;height:795" coordorigin="2483,4575" coordsize="0,795" path="m2483,5370l2483,4575e" filled="f" stroked="t" strokeweight=".70801pt" strokecolor="#575757">
                <v:path arrowok="t"/>
              </v:shape>
            </v:group>
            <v:group style="position:absolute;left:5015;top:4589;width:2;height:562" coordorigin="5015,4589" coordsize="2,562">
              <v:shape style="position:absolute;left:5015;top:4589;width:2;height:562" coordorigin="5015,4589" coordsize="0,562" path="m5015,5151l5015,4589e" filled="f" stroked="t" strokeweight=".944013pt" strokecolor="#545454">
                <v:path arrowok="t"/>
              </v:shape>
            </v:group>
            <v:group style="position:absolute;left:7769;top:4599;width:2;height:243" coordorigin="7769,4599" coordsize="2,243">
              <v:shape style="position:absolute;left:7769;top:4599;width:2;height:243" coordorigin="7769,4599" coordsize="0,243" path="m7769,4842l7769,4599e" filled="f" stroked="t" strokeweight=".236003pt" strokecolor="#3F3F3F">
                <v:path arrowok="t"/>
              </v:shape>
            </v:group>
            <v:group style="position:absolute;left:7769;top:4842;width:2;height:233" coordorigin="7769,4842" coordsize="2,233">
              <v:shape style="position:absolute;left:7769;top:4842;width:2;height:233" coordorigin="7769,4842" coordsize="0,233" path="m7769,5075l7769,4842e" filled="f" stroked="t" strokeweight=".236003pt" strokecolor="#545454">
                <v:path arrowok="t"/>
              </v:shape>
            </v:group>
            <v:group style="position:absolute;left:6835;top:5075;width:231;height:2" coordorigin="6835,5075" coordsize="231,2">
              <v:shape style="position:absolute;left:6835;top:5075;width:231;height:2" coordorigin="6835,5075" coordsize="231,0" path="m6835,5075l7066,5075e" filled="f" stroked="t" strokeweight=".472006pt" strokecolor="#606060">
                <v:path arrowok="t"/>
              </v:shape>
            </v:group>
            <v:group style="position:absolute;left:5008;top:5077;width:6603;height:2" coordorigin="5008,5077" coordsize="6603,2">
              <v:shape style="position:absolute;left:5008;top:5077;width:6603;height:2" coordorigin="5008,5077" coordsize="6603,0" path="m5008,5077l11611,5077e" filled="f" stroked="t" strokeweight=".70801pt" strokecolor="#777777">
                <v:path arrowok="t"/>
              </v:shape>
            </v:group>
            <v:group style="position:absolute;left:11604;top:4365;width:2;height:9050" coordorigin="11604,4365" coordsize="2,9050">
              <v:shape style="position:absolute;left:11604;top:4365;width:2;height:9050" coordorigin="11604,4365" coordsize="0,9050" path="m11604,13415l11604,4365e" filled="f" stroked="t" strokeweight=".70801pt" strokecolor="#646464">
                <v:path arrowok="t"/>
              </v:shape>
            </v:group>
            <v:group style="position:absolute;left:5013;top:5037;width:2;height:333" coordorigin="5013,5037" coordsize="2,333">
              <v:shape style="position:absolute;left:5013;top:5037;width:2;height:333" coordorigin="5013,5037" coordsize="0,333" path="m5013,5370l5013,5037e" filled="f" stroked="t" strokeweight=".472006pt" strokecolor="#3F3F3F">
                <v:path arrowok="t"/>
              </v:shape>
            </v:group>
            <v:group style="position:absolute;left:5008;top:5322;width:4220;height:2" coordorigin="5008,5322" coordsize="4220,2">
              <v:shape style="position:absolute;left:5008;top:5322;width:4220;height:2" coordorigin="5008,5322" coordsize="4220,0" path="m5008,5322l9228,5322e" filled="f" stroked="t" strokeweight=".70801pt" strokecolor="#5B5B5B">
                <v:path arrowok="t"/>
              </v:shape>
            </v:group>
            <v:group style="position:absolute;left:9171;top:5322;width:160;height:2" coordorigin="9171,5322" coordsize="160,2">
              <v:shape style="position:absolute;left:9171;top:5322;width:160;height:2" coordorigin="9171,5322" coordsize="160,0" path="m9171,5322l9332,5322e" filled="f" stroked="t" strokeweight=".472006pt" strokecolor="#383838">
                <v:path arrowok="t"/>
              </v:shape>
            </v:group>
            <v:group style="position:absolute;left:9275;top:5320;width:2336;height:2" coordorigin="9275,5320" coordsize="2336,2">
              <v:shape style="position:absolute;left:9275;top:5320;width:2336;height:2" coordorigin="9275,5320" coordsize="2336,0" path="m9275,5320l11611,5320e" filled="f" stroked="t" strokeweight=".70801pt" strokecolor="#676767">
                <v:path arrowok="t"/>
              </v:shape>
            </v:group>
            <v:group style="position:absolute;left:2483;top:5313;width:2;height:262" coordorigin="2483,5313" coordsize="2,262">
              <v:shape style="position:absolute;left:2483;top:5313;width:2;height:262" coordorigin="2483,5313" coordsize="0,262" path="m2483,5575l2483,5313e" filled="f" stroked="t" strokeweight=".472006pt" strokecolor="#444444">
                <v:path arrowok="t"/>
              </v:shape>
            </v:group>
            <v:group style="position:absolute;left:5003;top:5560;width:2473;height:2" coordorigin="5003,5560" coordsize="2473,2">
              <v:shape style="position:absolute;left:5003;top:5560;width:2473;height:2" coordorigin="5003,5560" coordsize="2473,0" path="m5003,5560l7477,5560e" filled="f" stroked="t" strokeweight=".472006pt" strokecolor="#545454">
                <v:path arrowok="t"/>
              </v:shape>
            </v:group>
            <v:group style="position:absolute;left:7420;top:5558;width:1808;height:2" coordorigin="7420,5558" coordsize="1808,2">
              <v:shape style="position:absolute;left:7420;top:5558;width:1808;height:2" coordorigin="7420,5558" coordsize="1808,0" path="m7420,5558l9228,5558e" filled="f" stroked="t" strokeweight=".70801pt" strokecolor="#5B5B5B">
                <v:path arrowok="t"/>
              </v:shape>
            </v:group>
            <v:group style="position:absolute;left:9171;top:5560;width:160;height:2" coordorigin="9171,5560" coordsize="160,2">
              <v:shape style="position:absolute;left:9171;top:5560;width:160;height:2" coordorigin="9171,5560" coordsize="160,0" path="m9171,5560l9332,5560e" filled="f" stroked="t" strokeweight=".472006pt" strokecolor="#343434">
                <v:path arrowok="t"/>
              </v:shape>
            </v:group>
            <v:group style="position:absolute;left:9275;top:5560;width:741;height:2" coordorigin="9275,5560" coordsize="741,2">
              <v:shape style="position:absolute;left:9275;top:5560;width:741;height:2" coordorigin="9275,5560" coordsize="741,0" path="m9275,5560l10016,5560e" filled="f" stroked="t" strokeweight=".70801pt" strokecolor="#5B5B5B">
                <v:path arrowok="t"/>
              </v:shape>
            </v:group>
            <v:group style="position:absolute;left:9959;top:5560;width:189;height:2" coordorigin="9959,5560" coordsize="189,2">
              <v:shape style="position:absolute;left:9959;top:5560;width:189;height:2" coordorigin="9959,5560" coordsize="189,0" path="m9959,5560l10148,5560e" filled="f" stroked="t" strokeweight=".472006pt" strokecolor="#343434">
                <v:path arrowok="t"/>
              </v:shape>
            </v:group>
            <v:group style="position:absolute;left:10091;top:5560;width:1515;height:2" coordorigin="10091,5560" coordsize="1515,2">
              <v:shape style="position:absolute;left:10091;top:5560;width:1515;height:2" coordorigin="10091,5560" coordsize="1515,0" path="m10091,5560l11607,5560e" filled="f" stroked="t" strokeweight=".70801pt" strokecolor="#676767">
                <v:path arrowok="t"/>
              </v:shape>
            </v:group>
            <v:group style="position:absolute;left:11602;top:5308;width:2;height:276" coordorigin="11602,5308" coordsize="2,276">
              <v:shape style="position:absolute;left:11602;top:5308;width:2;height:276" coordorigin="11602,5308" coordsize="0,276" path="m11602,5584l11602,5308e" filled="f" stroked="t" strokeweight=".472006pt" strokecolor="#444444">
                <v:path arrowok="t"/>
              </v:shape>
            </v:group>
            <v:group style="position:absolute;left:2483;top:5518;width:2;height:1509" coordorigin="2483,5518" coordsize="2,1509">
              <v:shape style="position:absolute;left:2483;top:5518;width:2;height:1509" coordorigin="2483,5518" coordsize="0,1509" path="m2483,7027l2483,5518e" filled="f" stroked="t" strokeweight=".70801pt" strokecolor="#5B5B5B">
                <v:path arrowok="t"/>
              </v:shape>
            </v:group>
            <v:group style="position:absolute;left:2473;top:5801;width:7543;height:2" coordorigin="2473,5801" coordsize="7543,2">
              <v:shape style="position:absolute;left:2473;top:5801;width:7543;height:2" coordorigin="2473,5801" coordsize="7543,0" path="m2473,5801l10016,5801e" filled="f" stroked="t" strokeweight=".70801pt" strokecolor="#5B5B5B">
                <v:path arrowok="t"/>
              </v:shape>
            </v:group>
            <v:group style="position:absolute;left:5015;top:5313;width:2;height:1442" coordorigin="5015,5313" coordsize="2,1442">
              <v:shape style="position:absolute;left:5015;top:5313;width:2;height:1442" coordorigin="5015,5313" coordsize="0,1442" path="m5015,6755l5015,5313e" filled="f" stroked="t" strokeweight=".70801pt" strokecolor="#575757">
                <v:path arrowok="t"/>
              </v:shape>
            </v:group>
            <v:group style="position:absolute;left:9959;top:5798;width:189;height:2" coordorigin="9959,5798" coordsize="189,2">
              <v:shape style="position:absolute;left:9959;top:5798;width:189;height:2" coordorigin="9959,5798" coordsize="189,0" path="m9959,5798l10148,5798e" filled="f" stroked="t" strokeweight=".472006pt" strokecolor="#383838">
                <v:path arrowok="t"/>
              </v:shape>
            </v:group>
            <v:group style="position:absolute;left:10091;top:5798;width:1520;height:2" coordorigin="10091,5798" coordsize="1520,2">
              <v:shape style="position:absolute;left:10091;top:5798;width:1520;height:2" coordorigin="10091,5798" coordsize="1520,0" path="m10091,5798l11611,5798e" filled="f" stroked="t" strokeweight=".70801pt" strokecolor="#646464">
                <v:path arrowok="t"/>
              </v:shape>
            </v:group>
            <v:group style="position:absolute;left:458;top:6034;width:8770;height:2" coordorigin="458,6034" coordsize="8770,2">
              <v:shape style="position:absolute;left:458;top:6034;width:8770;height:2" coordorigin="458,6034" coordsize="8770,0" path="m458,6034l9228,6034e" filled="f" stroked="t" strokeweight=".70801pt" strokecolor="#606060">
                <v:path arrowok="t"/>
              </v:shape>
            </v:group>
            <v:group style="position:absolute;left:9171;top:6036;width:160;height:2" coordorigin="9171,6036" coordsize="160,2">
              <v:shape style="position:absolute;left:9171;top:6036;width:160;height:2" coordorigin="9171,6036" coordsize="160,0" path="m9171,6036l9332,6036e" filled="f" stroked="t" strokeweight=".472006pt" strokecolor="#444444">
                <v:path arrowok="t"/>
              </v:shape>
            </v:group>
            <v:group style="position:absolute;left:9275;top:6036;width:741;height:2" coordorigin="9275,6036" coordsize="741,2">
              <v:shape style="position:absolute;left:9275;top:6036;width:741;height:2" coordorigin="9275,6036" coordsize="741,0" path="m9275,6036l10016,6036e" filled="f" stroked="t" strokeweight=".70801pt" strokecolor="#606060">
                <v:path arrowok="t"/>
              </v:shape>
            </v:group>
            <v:group style="position:absolute;left:9959;top:6036;width:189;height:2" coordorigin="9959,6036" coordsize="189,2">
              <v:shape style="position:absolute;left:9959;top:6036;width:189;height:2" coordorigin="9959,6036" coordsize="189,0" path="m9959,6036l10148,6036e" filled="f" stroked="t" strokeweight=".472006pt" strokecolor="#383838">
                <v:path arrowok="t"/>
              </v:shape>
            </v:group>
            <v:group style="position:absolute;left:10091;top:6036;width:1520;height:2" coordorigin="10091,6036" coordsize="1520,2">
              <v:shape style="position:absolute;left:10091;top:6036;width:1520;height:2" coordorigin="10091,6036" coordsize="1520,0" path="m10091,6036l11611,6036e" filled="f" stroked="t" strokeweight=".70801pt" strokecolor="#676767">
                <v:path arrowok="t"/>
              </v:shape>
            </v:group>
            <v:group style="position:absolute;left:7769;top:6017;width:2;height:290" coordorigin="7769,6017" coordsize="2,290">
              <v:shape style="position:absolute;left:7769;top:6017;width:2;height:290" coordorigin="7769,6017" coordsize="0,290" path="m7769,6308l7769,6017e" filled="f" stroked="t" strokeweight=".236003pt" strokecolor="#383838">
                <v:path arrowok="t"/>
              </v:shape>
            </v:group>
            <v:group style="position:absolute;left:467;top:5518;width:2;height:300" coordorigin="467,5518" coordsize="2,300">
              <v:shape style="position:absolute;left:467;top:5518;width:2;height:300" coordorigin="467,5518" coordsize="0,300" path="m467,5817l467,5518e" filled="f" stroked="t" strokeweight=".472006pt" strokecolor="#2F2F2F">
                <v:path arrowok="t"/>
              </v:shape>
            </v:group>
            <v:group style="position:absolute;left:470;top:671;width:2;height:15696" coordorigin="470,671" coordsize="2,15696">
              <v:shape style="position:absolute;left:470;top:671;width:2;height:15696" coordorigin="470,671" coordsize="0,15696" path="m470,16367l470,671e" filled="f" stroked="t" strokeweight=".70801pt" strokecolor="#5B5B5B">
                <v:path arrowok="t"/>
              </v:shape>
            </v:group>
            <v:group style="position:absolute;left:2473;top:6508;width:3077;height:2" coordorigin="2473,6508" coordsize="3077,2">
              <v:shape style="position:absolute;left:2473;top:6508;width:3077;height:2" coordorigin="2473,6508" coordsize="3077,0" path="m2473,6508l5551,6508e" filled="f" stroked="t" strokeweight=".70801pt" strokecolor="#606060">
                <v:path arrowok="t"/>
              </v:shape>
            </v:group>
            <v:group style="position:absolute;left:5494;top:6508;width:330;height:2" coordorigin="5494,6508" coordsize="330,2">
              <v:shape style="position:absolute;left:5494;top:6508;width:330;height:2" coordorigin="5494,6508" coordsize="330,0" path="m5494,6508l5825,6508e" filled="f" stroked="t" strokeweight=".472006pt" strokecolor="#2F2F2F">
                <v:path arrowok="t"/>
              </v:shape>
            </v:group>
            <v:group style="position:absolute;left:5768;top:6508;width:1312;height:2" coordorigin="5768,6508" coordsize="1312,2">
              <v:shape style="position:absolute;left:5768;top:6508;width:1312;height:2" coordorigin="5768,6508" coordsize="1312,0" path="m5768,6508l7080,6508e" filled="f" stroked="t" strokeweight=".70801pt" strokecolor="#575757">
                <v:path arrowok="t"/>
              </v:shape>
            </v:group>
            <v:group style="position:absolute;left:7009;top:6508;width:467;height:2" coordorigin="7009,6508" coordsize="467,2">
              <v:shape style="position:absolute;left:7009;top:6508;width:467;height:2" coordorigin="7009,6508" coordsize="467,0" path="m7009,6508l7477,6508e" filled="f" stroked="t" strokeweight=".472006pt" strokecolor="#4B4B4B">
                <v:path arrowok="t"/>
              </v:shape>
            </v:group>
            <v:group style="position:absolute;left:7769;top:6308;width:2;height:433" coordorigin="7769,6308" coordsize="2,433">
              <v:shape style="position:absolute;left:7769;top:6308;width:2;height:433" coordorigin="7769,6308" coordsize="0,433" path="m7769,6741l7769,6308e" filled="f" stroked="t" strokeweight=".236003pt" strokecolor="#6B6B6B">
                <v:path arrowok="t"/>
              </v:shape>
            </v:group>
            <v:group style="position:absolute;left:7420;top:6505;width:4191;height:2" coordorigin="7420,6505" coordsize="4191,2">
              <v:shape style="position:absolute;left:7420;top:6505;width:4191;height:2" coordorigin="7420,6505" coordsize="4191,0" path="m7420,6505l11611,6505e" filled="f" stroked="t" strokeweight=".70801pt" strokecolor="#646464">
                <v:path arrowok="t"/>
              </v:shape>
            </v:group>
            <v:group style="position:absolute;left:467;top:6470;width:2;height:290" coordorigin="467,6470" coordsize="2,290">
              <v:shape style="position:absolute;left:467;top:6470;width:2;height:290" coordorigin="467,6470" coordsize="0,290" path="m467,6760l467,6470e" filled="f" stroked="t" strokeweight=".472006pt" strokecolor="#3F3F3F">
                <v:path arrowok="t"/>
              </v:shape>
            </v:group>
            <v:group style="position:absolute;left:2469;top:6748;width:4597;height:2" coordorigin="2469,6748" coordsize="4597,2">
              <v:shape style="position:absolute;left:2469;top:6748;width:4597;height:2" coordorigin="2469,6748" coordsize="4597,0" path="m2469,6748l7066,6748e" filled="f" stroked="t" strokeweight=".70801pt" strokecolor="#5B5B5B">
                <v:path arrowok="t"/>
              </v:shape>
            </v:group>
            <v:group style="position:absolute;left:7009;top:6746;width:467;height:2" coordorigin="7009,6746" coordsize="467,2">
              <v:shape style="position:absolute;left:7009;top:6746;width:467;height:2" coordorigin="7009,6746" coordsize="467,0" path="m7009,6746l7477,6746e" filled="f" stroked="t" strokeweight=".472006pt" strokecolor="#4B4B4B">
                <v:path arrowok="t"/>
              </v:shape>
            </v:group>
            <v:group style="position:absolute;left:7420;top:6743;width:4191;height:2" coordorigin="7420,6743" coordsize="4191,2">
              <v:shape style="position:absolute;left:7420;top:6743;width:4191;height:2" coordorigin="7420,6743" coordsize="4191,0" path="m7420,6743l11611,6743e" filled="f" stroked="t" strokeweight=".70801pt" strokecolor="#676767">
                <v:path arrowok="t"/>
              </v:shape>
            </v:group>
            <v:group style="position:absolute;left:458;top:6984;width:1383;height:2" coordorigin="458,6984" coordsize="1383,2">
              <v:shape style="position:absolute;left:458;top:6984;width:1383;height:2" coordorigin="458,6984" coordsize="1383,0" path="m458,6984l1841,6984e" filled="f" stroked="t" strokeweight=".70801pt" strokecolor="#606060">
                <v:path arrowok="t"/>
              </v:shape>
            </v:group>
            <v:group style="position:absolute;left:1784;top:6989;width:212;height:2" coordorigin="1784,6989" coordsize="212,2">
              <v:shape style="position:absolute;left:1784;top:6989;width:212;height:2" coordorigin="1784,6989" coordsize="212,0" path="m1784,6989l1997,6989e" filled="f" stroked="t" strokeweight=".472006pt" strokecolor="#4B4B4B">
                <v:path arrowok="t"/>
              </v:shape>
            </v:group>
            <v:group style="position:absolute;left:1940;top:6984;width:9671;height:2" coordorigin="1940,6984" coordsize="9671,2">
              <v:shape style="position:absolute;left:1940;top:6984;width:9671;height:2" coordorigin="1940,6984" coordsize="9671,0" path="m1940,6984l11611,6984e" filled="f" stroked="t" strokeweight=".70801pt" strokecolor="#606060">
                <v:path arrowok="t"/>
              </v:shape>
            </v:group>
            <v:group style="position:absolute;left:453;top:7229;width:9563;height:2" coordorigin="453,7229" coordsize="9563,2">
              <v:shape style="position:absolute;left:453;top:7229;width:9563;height:2" coordorigin="453,7229" coordsize="9563,0" path="m453,7229l10016,7229e" filled="f" stroked="t" strokeweight=".70801pt" strokecolor="#5B5B5B">
                <v:path arrowok="t"/>
              </v:shape>
            </v:group>
            <v:group style="position:absolute;left:2480;top:6941;width:2;height:314" coordorigin="2480,6941" coordsize="2,314">
              <v:shape style="position:absolute;left:2480;top:6941;width:2;height:314" coordorigin="2480,6941" coordsize="0,314" path="m2480,7255l2480,6941e" filled="f" stroked="t" strokeweight=".472006pt" strokecolor="#444444">
                <v:path arrowok="t"/>
              </v:shape>
            </v:group>
            <v:group style="position:absolute;left:9468;top:7229;width:2143;height:2" coordorigin="9468,7229" coordsize="2143,2">
              <v:shape style="position:absolute;left:9468;top:7229;width:2143;height:2" coordorigin="9468,7229" coordsize="2143,0" path="m9468,7229l11611,7229e" filled="f" stroked="t" strokeweight=".70801pt" strokecolor="#747474">
                <v:path arrowok="t"/>
              </v:shape>
            </v:group>
            <v:group style="position:absolute;left:5017;top:7227;width:2;height:457" coordorigin="5017,7227" coordsize="2,457">
              <v:shape style="position:absolute;left:5017;top:7227;width:2;height:457" coordorigin="5017,7227" coordsize="0,457" path="m5017,7684l5017,7227e" filled="f" stroked="t" strokeweight=".472006pt" strokecolor="#484848">
                <v:path arrowok="t"/>
              </v:shape>
            </v:group>
            <v:group style="position:absolute;left:5013;top:7455;width:3417;height:2" coordorigin="5013,7455" coordsize="3417,2">
              <v:shape style="position:absolute;left:5013;top:7455;width:3417;height:2" coordorigin="5013,7455" coordsize="3417,0" path="m5013,7455l8430,7455e" filled="f" stroked="t" strokeweight=".70801pt" strokecolor="#575757">
                <v:path arrowok="t"/>
              </v:shape>
            </v:group>
            <v:group style="position:absolute;left:8373;top:7450;width:359;height:2" coordorigin="8373,7450" coordsize="359,2">
              <v:shape style="position:absolute;left:8373;top:7450;width:359;height:2" coordorigin="8373,7450" coordsize="359,0" path="m8373,7450l8732,7450e" filled="f" stroked="t" strokeweight=".944013pt" strokecolor="#6B6B6B">
                <v:path arrowok="t"/>
              </v:shape>
            </v:group>
            <v:group style="position:absolute;left:8675;top:7453;width:552;height:2" coordorigin="8675,7453" coordsize="552,2">
              <v:shape style="position:absolute;left:8675;top:7453;width:552;height:2" coordorigin="8675,7453" coordsize="552,0" path="m8675,7453l9228,7453e" filled="f" stroked="t" strokeweight=".472006pt" strokecolor="#575757">
                <v:path arrowok="t"/>
              </v:shape>
            </v:group>
            <v:group style="position:absolute;left:9100;top:7450;width:2511;height:2" coordorigin="9100,7450" coordsize="2511,2">
              <v:shape style="position:absolute;left:9100;top:7450;width:2511;height:2" coordorigin="9100,7450" coordsize="2511,0" path="m9100,7450l11611,7450e" filled="f" stroked="t" strokeweight=".70801pt" strokecolor="#6B6B6B">
                <v:path arrowok="t"/>
              </v:shape>
            </v:group>
            <v:group style="position:absolute;left:10497;top:7450;width:212;height:2" coordorigin="10497,7450" coordsize="212,2">
              <v:shape style="position:absolute;left:10497;top:7450;width:212;height:2" coordorigin="10497,7450" coordsize="212,0" path="m10497,7450l10710,7450e" filled="f" stroked="t" strokeweight=".472006pt" strokecolor="#646464">
                <v:path arrowok="t"/>
              </v:shape>
            </v:group>
            <v:group style="position:absolute;left:2480;top:7136;width:2;height:3033" coordorigin="2480,7136" coordsize="2,3033">
              <v:shape style="position:absolute;left:2480;top:7136;width:2;height:3033" coordorigin="2480,7136" coordsize="0,3033" path="m2480,10169l2480,7136e" filled="f" stroked="t" strokeweight=".70801pt" strokecolor="#575757">
                <v:path arrowok="t"/>
              </v:shape>
            </v:group>
            <v:group style="position:absolute;left:5008;top:7669;width:543;height:2" coordorigin="5008,7669" coordsize="543,2">
              <v:shape style="position:absolute;left:5008;top:7669;width:543;height:2" coordorigin="5008,7669" coordsize="543,0" path="m5008,7669l5551,7669e" filled="f" stroked="t" strokeweight=".944013pt" strokecolor="#5B5B5B">
                <v:path arrowok="t"/>
              </v:shape>
            </v:group>
            <v:group style="position:absolute;left:5494;top:7669;width:330;height:2" coordorigin="5494,7669" coordsize="330,2">
              <v:shape style="position:absolute;left:5494;top:7669;width:330;height:2" coordorigin="5494,7669" coordsize="330,0" path="m5494,7669l5825,7669e" filled="f" stroked="t" strokeweight=".472006pt" strokecolor="#3F3F3F">
                <v:path arrowok="t"/>
              </v:shape>
            </v:group>
            <v:group style="position:absolute;left:5768;top:7667;width:5843;height:2" coordorigin="5768,7667" coordsize="5843,2">
              <v:shape style="position:absolute;left:5768;top:7667;width:5843;height:2" coordorigin="5768,7667" coordsize="5843,0" path="m5768,7667l11611,7667e" filled="f" stroked="t" strokeweight=".70801pt" strokecolor="#646464">
                <v:path arrowok="t"/>
              </v:shape>
            </v:group>
            <v:group style="position:absolute;left:458;top:7886;width:2695;height:2" coordorigin="458,7886" coordsize="2695,2">
              <v:shape style="position:absolute;left:458;top:7886;width:2695;height:2" coordorigin="458,7886" coordsize="2695,0" path="m458,7886l3153,7886e" filled="f" stroked="t" strokeweight=".70801pt" strokecolor="#646464">
                <v:path arrowok="t"/>
              </v:shape>
            </v:group>
            <v:group style="position:absolute;left:3096;top:7888;width:170;height:2" coordorigin="3096,7888" coordsize="170,2">
              <v:shape style="position:absolute;left:3096;top:7888;width:170;height:2" coordorigin="3096,7888" coordsize="170,0" path="m3096,7888l3266,7888e" filled="f" stroked="t" strokeweight=".472006pt" strokecolor="#343434">
                <v:path arrowok="t"/>
              </v:shape>
            </v:group>
            <v:group style="position:absolute;left:5017;top:7627;width:2;height:271" coordorigin="5017,7627" coordsize="2,271">
              <v:shape style="position:absolute;left:5017;top:7627;width:2;height:271" coordorigin="5017,7627" coordsize="0,271" path="m5017,7898l5017,7627e" filled="f" stroked="t" strokeweight=".944013pt" strokecolor="#575757">
                <v:path arrowok="t"/>
              </v:shape>
            </v:group>
            <v:group style="position:absolute;left:6835;top:7886;width:231;height:2" coordorigin="6835,7886" coordsize="231,2">
              <v:shape style="position:absolute;left:6835;top:7886;width:231;height:2" coordorigin="6835,7886" coordsize="231,0" path="m6835,7886l7066,7886e" filled="f" stroked="t" strokeweight=".70801pt" strokecolor="#484848">
                <v:path arrowok="t"/>
              </v:shape>
            </v:group>
            <v:group style="position:absolute;left:3210;top:7886;width:8402;height:2" coordorigin="3210,7886" coordsize="8402,2">
              <v:shape style="position:absolute;left:3210;top:7886;width:8402;height:2" coordorigin="3210,7886" coordsize="8402,0" path="m3210,7886l11611,7886e" filled="f" stroked="t" strokeweight=".70801pt" strokecolor="#606060">
                <v:path arrowok="t"/>
              </v:shape>
            </v:group>
            <v:group style="position:absolute;left:9959;top:7884;width:189;height:2" coordorigin="9959,7884" coordsize="189,2">
              <v:shape style="position:absolute;left:9959;top:7884;width:189;height:2" coordorigin="9959,7884" coordsize="189,0" path="m9959,7884l10148,7884e" filled="f" stroked="t" strokeweight=".472006pt" strokecolor="#484848">
                <v:path arrowok="t"/>
              </v:shape>
            </v:group>
            <v:group style="position:absolute;left:11607;top:8098;width:2;height:252" coordorigin="11607,8098" coordsize="2,252">
              <v:shape style="position:absolute;left:11607;top:8098;width:2;height:252" coordorigin="11607,8098" coordsize="0,252" path="m11607,8350l11607,8098e" filled="f" stroked="t" strokeweight=".472006pt" strokecolor="#484848">
                <v:path arrowok="t"/>
              </v:shape>
            </v:group>
            <v:group style="position:absolute;left:458;top:8691;width:11154;height:2" coordorigin="458,8691" coordsize="11154,2">
              <v:shape style="position:absolute;left:458;top:8691;width:11154;height:2" coordorigin="458,8691" coordsize="11154,0" path="m458,8691l11611,8691e" filled="f" stroked="t" strokeweight=".70801pt" strokecolor="#606060">
                <v:path arrowok="t"/>
              </v:shape>
            </v:group>
            <v:group style="position:absolute;left:2483;top:7955;width:2;height:757" coordorigin="2483,7955" coordsize="2,757">
              <v:shape style="position:absolute;left:2483;top:7955;width:2;height:757" coordorigin="2483,7955" coordsize="0,757" path="m2483,8712l2483,7955e" filled="f" stroked="t" strokeweight=".472006pt" strokecolor="#4B4B4B">
                <v:path arrowok="t"/>
              </v:shape>
            </v:group>
            <v:group style="position:absolute;left:10497;top:8688;width:212;height:2" coordorigin="10497,8688" coordsize="212,2">
              <v:shape style="position:absolute;left:10497;top:8688;width:212;height:2" coordorigin="10497,8688" coordsize="212,0" path="m10497,8688l10710,8688e" filled="f" stroked="t" strokeweight=".472006pt" strokecolor="#545454">
                <v:path arrowok="t"/>
              </v:shape>
            </v:group>
            <v:group style="position:absolute;left:467;top:8902;width:2;height:314" coordorigin="467,8902" coordsize="2,314">
              <v:shape style="position:absolute;left:467;top:8902;width:2;height:314" coordorigin="467,8902" coordsize="0,314" path="m467,9217l467,8902e" filled="f" stroked="t" strokeweight=".472006pt" strokecolor="#444444">
                <v:path arrowok="t"/>
              </v:shape>
            </v:group>
            <v:group style="position:absolute;left:11607;top:8902;width:2;height:314" coordorigin="11607,8902" coordsize="2,314">
              <v:shape style="position:absolute;left:11607;top:8902;width:2;height:314" coordorigin="11607,8902" coordsize="0,314" path="m11607,9217l11607,8902e" filled="f" stroked="t" strokeweight=".472006pt" strokecolor="#4B4B4B">
                <v:path arrowok="t"/>
              </v:shape>
            </v:group>
            <v:group style="position:absolute;left:453;top:9564;width:368;height:2" coordorigin="453,9564" coordsize="368,2">
              <v:shape style="position:absolute;left:453;top:9564;width:368;height:2" coordorigin="453,9564" coordsize="368,0" path="m453,9564l821,9564e" filled="f" stroked="t" strokeweight=".70801pt" strokecolor="#646464">
                <v:path arrowok="t"/>
              </v:shape>
            </v:group>
            <v:group style="position:absolute;left:765;top:9566;width:415;height:2" coordorigin="765,9566" coordsize="415,2">
              <v:shape style="position:absolute;left:765;top:9566;width:415;height:2" coordorigin="765,9566" coordsize="415,0" path="m765,9566l1180,9566e" filled="f" stroked="t" strokeweight=".472006pt" strokecolor="#444444">
                <v:path arrowok="t"/>
              </v:shape>
            </v:group>
            <v:group style="position:absolute;left:1123;top:9569;width:717;height:2" coordorigin="1123,9569" coordsize="717,2">
              <v:shape style="position:absolute;left:1123;top:9569;width:717;height:2" coordorigin="1123,9569" coordsize="717,0" path="m1123,9569l1841,9569e" filled="f" stroked="t" strokeweight=".70801pt" strokecolor="#646464">
                <v:path arrowok="t"/>
              </v:shape>
            </v:group>
            <v:group style="position:absolute;left:1784;top:9569;width:212;height:2" coordorigin="1784,9569" coordsize="212,2">
              <v:shape style="position:absolute;left:1784;top:9569;width:212;height:2" coordorigin="1784,9569" coordsize="212,0" path="m1784,9569l1997,9569e" filled="f" stroked="t" strokeweight=".472006pt" strokecolor="#545454">
                <v:path arrowok="t"/>
              </v:shape>
            </v:group>
            <v:group style="position:absolute;left:1940;top:9566;width:9671;height:2" coordorigin="1940,9566" coordsize="9671,2">
              <v:shape style="position:absolute;left:1940;top:9566;width:9671;height:2" coordorigin="1940,9566" coordsize="9671,0" path="m1940,9566l11611,9566e" filled="f" stroked="t" strokeweight=".70801pt" strokecolor="#646464">
                <v:path arrowok="t"/>
              </v:shape>
            </v:group>
            <v:group style="position:absolute;left:10497;top:9562;width:576;height:2" coordorigin="10497,9562" coordsize="576,2">
              <v:shape style="position:absolute;left:10497;top:9562;width:576;height:2" coordorigin="10497,9562" coordsize="576,0" path="m10497,9562l11073,9562e" filled="f" stroked="t" strokeweight=".472006pt" strokecolor="#7C7C7C">
                <v:path arrowok="t"/>
              </v:shape>
            </v:group>
            <v:group style="position:absolute;left:458;top:9904;width:7972;height:2" coordorigin="458,9904" coordsize="7972,2">
              <v:shape style="position:absolute;left:458;top:9904;width:7972;height:2" coordorigin="458,9904" coordsize="7972,0" path="m458,9904l8430,9904e" filled="f" stroked="t" strokeweight=".70801pt" strokecolor="#5B5B5B">
                <v:path arrowok="t"/>
              </v:shape>
            </v:group>
            <v:group style="position:absolute;left:8373;top:9902;width:359;height:2" coordorigin="8373,9902" coordsize="359,2">
              <v:shape style="position:absolute;left:8373;top:9902;width:359;height:2" coordorigin="8373,9902" coordsize="359,0" path="m8373,9902l8732,9902e" filled="f" stroked="t" strokeweight=".472006pt" strokecolor="#545454">
                <v:path arrowok="t"/>
              </v:shape>
            </v:group>
            <v:group style="position:absolute;left:8675;top:9902;width:552;height:2" coordorigin="8675,9902" coordsize="552,2">
              <v:shape style="position:absolute;left:8675;top:9902;width:552;height:2" coordorigin="8675,9902" coordsize="552,0" path="m8675,9902l9228,9902e" filled="f" stroked="t" strokeweight=".70801pt" strokecolor="#646464">
                <v:path arrowok="t"/>
              </v:shape>
            </v:group>
            <v:group style="position:absolute;left:9171;top:9902;width:160;height:2" coordorigin="9171,9902" coordsize="160,2">
              <v:shape style="position:absolute;left:9171;top:9902;width:160;height:2" coordorigin="9171,9902" coordsize="160,0" path="m9171,9902l9332,9902e" filled="f" stroked="t" strokeweight=".472006pt" strokecolor="#343434">
                <v:path arrowok="t"/>
              </v:shape>
            </v:group>
            <v:group style="position:absolute;left:9275;top:9902;width:741;height:2" coordorigin="9275,9902" coordsize="741,2">
              <v:shape style="position:absolute;left:9275;top:9902;width:741;height:2" coordorigin="9275,9902" coordsize="741,0" path="m9275,9902l10016,9902e" filled="f" stroked="t" strokeweight=".70801pt" strokecolor="#5B5B5B">
                <v:path arrowok="t"/>
              </v:shape>
            </v:group>
            <v:group style="position:absolute;left:9959;top:9902;width:189;height:2" coordorigin="9959,9902" coordsize="189,2">
              <v:shape style="position:absolute;left:9959;top:9902;width:189;height:2" coordorigin="9959,9902" coordsize="189,0" path="m9959,9902l10148,9902e" filled="f" stroked="t" strokeweight=".472006pt" strokecolor="#343434">
                <v:path arrowok="t"/>
              </v:shape>
            </v:group>
            <v:group style="position:absolute;left:10091;top:9902;width:1520;height:2" coordorigin="10091,9902" coordsize="1520,2">
              <v:shape style="position:absolute;left:10091;top:9902;width:1520;height:2" coordorigin="10091,9902" coordsize="1520,0" path="m10091,9902l11611,9902e" filled="f" stroked="t" strokeweight=".70801pt" strokecolor="#747474">
                <v:path arrowok="t"/>
              </v:shape>
            </v:group>
            <v:group style="position:absolute;left:458;top:10143;width:11154;height:2" coordorigin="458,10143" coordsize="11154,2">
              <v:shape style="position:absolute;left:458;top:10143;width:11154;height:2" coordorigin="458,10143" coordsize="11154,0" path="m458,10143l11611,10143e" filled="f" stroked="t" strokeweight=".70801pt" strokecolor="#606060">
                <v:path arrowok="t"/>
              </v:shape>
            </v:group>
            <v:group style="position:absolute;left:3096;top:10145;width:170;height:2" coordorigin="3096,10145" coordsize="170,2">
              <v:shape style="position:absolute;left:3096;top:10145;width:170;height:2" coordorigin="3096,10145" coordsize="170,0" path="m3096,10145l3266,10145e" filled="f" stroked="t" strokeweight=".472006pt" strokecolor="#2F2F2F">
                <v:path arrowok="t"/>
              </v:shape>
            </v:group>
            <v:group style="position:absolute;left:9171;top:10140;width:160;height:2" coordorigin="9171,10140" coordsize="160,2">
              <v:shape style="position:absolute;left:9171;top:10140;width:160;height:2" coordorigin="9171,10140" coordsize="160,0" path="m9171,10140l9332,10140e" filled="f" stroked="t" strokeweight=".472006pt" strokecolor="#3F3F3F">
                <v:path arrowok="t"/>
              </v:shape>
            </v:group>
            <v:group style="position:absolute;left:9959;top:10140;width:189;height:2" coordorigin="9959,10140" coordsize="189,2">
              <v:shape style="position:absolute;left:9959;top:10140;width:189;height:2" coordorigin="9959,10140" coordsize="189,0" path="m9959,10140l10148,10140e" filled="f" stroked="t" strokeweight=".472006pt" strokecolor="#2F2F2F">
                <v:path arrowok="t"/>
              </v:shape>
            </v:group>
            <v:group style="position:absolute;left:11607;top:9854;width:2;height:314" coordorigin="11607,9854" coordsize="2,314">
              <v:shape style="position:absolute;left:11607;top:9854;width:2;height:314" coordorigin="11607,9854" coordsize="0,314" path="m11607,10169l11607,9854e" filled="f" stroked="t" strokeweight=".472006pt" strokecolor="#4F4F4F">
                <v:path arrowok="t"/>
              </v:shape>
            </v:group>
            <v:group style="position:absolute;left:2483;top:10097;width:2;height:324" coordorigin="2483,10097" coordsize="2,324">
              <v:shape style="position:absolute;left:2483;top:10097;width:2;height:324" coordorigin="2483,10097" coordsize="0,324" path="m2483,10421l2483,10097e" filled="f" stroked="t" strokeweight=".472006pt" strokecolor="#3B3B3B">
                <v:path arrowok="t"/>
              </v:shape>
            </v:group>
            <v:group style="position:absolute;left:458;top:10619;width:722;height:2" coordorigin="458,10619" coordsize="722,2">
              <v:shape style="position:absolute;left:458;top:10619;width:722;height:2" coordorigin="458,10619" coordsize="722,0" path="m458,10619l1180,10619e" filled="f" stroked="t" strokeweight=".472006pt" strokecolor="#646464">
                <v:path arrowok="t"/>
              </v:shape>
            </v:group>
            <v:group style="position:absolute;left:2483;top:10364;width:2;height:538" coordorigin="2483,10364" coordsize="2,538">
              <v:shape style="position:absolute;left:2483;top:10364;width:2;height:538" coordorigin="2483,10364" coordsize="0,538" path="m2483,10902l2483,10364e" filled="f" stroked="t" strokeweight=".70801pt" strokecolor="#4F4F4F">
                <v:path arrowok="t"/>
              </v:shape>
            </v:group>
            <v:group style="position:absolute;left:2639;top:10626;width:628;height:2" coordorigin="2639,10626" coordsize="628,2">
              <v:shape style="position:absolute;left:2639;top:10626;width:628;height:2" coordorigin="2639,10626" coordsize="628,0" path="m2639,10626l3266,10626e" filled="f" stroked="t" strokeweight=".70801pt" strokecolor="#646464">
                <v:path arrowok="t"/>
              </v:shape>
            </v:group>
            <v:group style="position:absolute;left:3894;top:10621;width:1487;height:2" coordorigin="3894,10621" coordsize="1487,2">
              <v:shape style="position:absolute;left:3894;top:10621;width:1487;height:2" coordorigin="3894,10621" coordsize="1487,0" path="m3894,10621l5381,10621e" filled="f" stroked="t" strokeweight=".70801pt" strokecolor="#575757">
                <v:path arrowok="t"/>
              </v:shape>
            </v:group>
            <v:group style="position:absolute;left:5494;top:10621;width:330;height:2" coordorigin="5494,10621" coordsize="330,2">
              <v:shape style="position:absolute;left:5494;top:10621;width:330;height:2" coordorigin="5494,10621" coordsize="330,0" path="m5494,10621l5825,10621e" filled="f" stroked="t" strokeweight=".472006pt" strokecolor="#2B2B2B">
                <v:path arrowok="t"/>
              </v:shape>
            </v:group>
            <v:group style="position:absolute;left:5815;top:10621;width:1307;height:2" coordorigin="5815,10621" coordsize="1307,2">
              <v:shape style="position:absolute;left:5815;top:10621;width:1307;height:2" coordorigin="5815,10621" coordsize="1307,0" path="m5815,10621l7123,10621e" filled="f" stroked="t" strokeweight=".70801pt" strokecolor="#575757">
                <v:path arrowok="t"/>
              </v:shape>
            </v:group>
            <v:group style="position:absolute;left:8373;top:10616;width:359;height:2" coordorigin="8373,10616" coordsize="359,2">
              <v:shape style="position:absolute;left:8373;top:10616;width:359;height:2" coordorigin="8373,10616" coordsize="359,0" path="m8373,10616l8732,10616e" filled="f" stroked="t" strokeweight=".472006pt" strokecolor="#4B4B4B">
                <v:path arrowok="t"/>
              </v:shape>
            </v:group>
            <v:group style="position:absolute;left:9171;top:10616;width:160;height:2" coordorigin="9171,10616" coordsize="160,2">
              <v:shape style="position:absolute;left:9171;top:10616;width:160;height:2" coordorigin="9171,10616" coordsize="160,0" path="m9171,10616l9332,10616e" filled="f" stroked="t" strokeweight=".472006pt" strokecolor="#3B3B3B">
                <v:path arrowok="t"/>
              </v:shape>
            </v:group>
            <v:group style="position:absolute;left:623;top:10619;width:10087;height:2" coordorigin="623,10619" coordsize="10087,2">
              <v:shape style="position:absolute;left:623;top:10619;width:10087;height:2" coordorigin="623,10619" coordsize="10087,0" path="m623,10619l10710,10619e" filled="f" stroked="t" strokeweight=".70801pt" strokecolor="#5B5B5B">
                <v:path arrowok="t"/>
              </v:shape>
            </v:group>
            <v:group style="position:absolute;left:10630;top:10611;width:982;height:2" coordorigin="10630,10611" coordsize="982,2">
              <v:shape style="position:absolute;left:10630;top:10611;width:982;height:2" coordorigin="10630,10611" coordsize="982,0" path="m10630,10611l11611,10611e" filled="f" stroked="t" strokeweight=".70801pt" strokecolor="#707070">
                <v:path arrowok="t"/>
              </v:shape>
            </v:group>
            <v:group style="position:absolute;left:5494;top:10859;width:330;height:2" coordorigin="5494,10859" coordsize="330,2">
              <v:shape style="position:absolute;left:5494;top:10859;width:330;height:2" coordorigin="5494,10859" coordsize="330,0" path="m5494,10859l5825,10859e" filled="f" stroked="t" strokeweight=".472006pt" strokecolor="#3F3F3F">
                <v:path arrowok="t"/>
              </v:shape>
            </v:group>
            <v:group style="position:absolute;left:826;top:10859;width:8402;height:2" coordorigin="826,10859" coordsize="8402,2">
              <v:shape style="position:absolute;left:826;top:10859;width:8402;height:2" coordorigin="826,10859" coordsize="8402,0" path="m826,10859l9228,10859e" filled="f" stroked="t" strokeweight=".70801pt" strokecolor="#606060">
                <v:path arrowok="t"/>
              </v:shape>
            </v:group>
            <v:group style="position:absolute;left:9171;top:10854;width:160;height:2" coordorigin="9171,10854" coordsize="160,2">
              <v:shape style="position:absolute;left:9171;top:10854;width:160;height:2" coordorigin="9171,10854" coordsize="160,0" path="m9171,10854l9332,10854e" filled="f" stroked="t" strokeweight=".472006pt" strokecolor="#444444">
                <v:path arrowok="t"/>
              </v:shape>
            </v:group>
            <v:group style="position:absolute;left:9275;top:10854;width:741;height:2" coordorigin="9275,10854" coordsize="741,2">
              <v:shape style="position:absolute;left:9275;top:10854;width:741;height:2" coordorigin="9275,10854" coordsize="741,0" path="m9275,10854l10016,10854e" filled="f" stroked="t" strokeweight=".70801pt" strokecolor="#646464">
                <v:path arrowok="t"/>
              </v:shape>
            </v:group>
            <v:group style="position:absolute;left:9959;top:10854;width:189;height:2" coordorigin="9959,10854" coordsize="189,2">
              <v:shape style="position:absolute;left:9959;top:10854;width:189;height:2" coordorigin="9959,10854" coordsize="189,0" path="m9959,10854l10148,10854e" filled="f" stroked="t" strokeweight=".472006pt" strokecolor="#484848">
                <v:path arrowok="t"/>
              </v:shape>
            </v:group>
            <v:group style="position:absolute;left:10091;top:10854;width:463;height:2" coordorigin="10091,10854" coordsize="463,2">
              <v:shape style="position:absolute;left:10091;top:10854;width:463;height:2" coordorigin="10091,10854" coordsize="463,0" path="m10091,10854l10554,10854e" filled="f" stroked="t" strokeweight=".70801pt" strokecolor="#707070">
                <v:path arrowok="t"/>
              </v:shape>
            </v:group>
            <v:group style="position:absolute;left:10497;top:10849;width:212;height:2" coordorigin="10497,10849" coordsize="212,2">
              <v:shape style="position:absolute;left:10497;top:10849;width:212;height:2" coordorigin="10497,10849" coordsize="212,0" path="m10497,10849l10710,10849e" filled="f" stroked="t" strokeweight=".472006pt" strokecolor="#646464">
                <v:path arrowok="t"/>
              </v:shape>
            </v:group>
            <v:group style="position:absolute;left:10653;top:10849;width:958;height:2" coordorigin="10653,10849" coordsize="958,2">
              <v:shape style="position:absolute;left:10653;top:10849;width:958;height:2" coordorigin="10653,10849" coordsize="958,0" path="m10653,10849l11611,10849e" filled="f" stroked="t" strokeweight=".70801pt" strokecolor="#7C7C7C">
                <v:path arrowok="t"/>
              </v:shape>
            </v:group>
            <v:group style="position:absolute;left:11607;top:6046;width:2;height:10312" coordorigin="11607,6046" coordsize="2,10312">
              <v:shape style="position:absolute;left:11607;top:6046;width:2;height:10312" coordorigin="11607,6046" coordsize="0,10312" path="m11607,16357l11607,6046e" filled="f" stroked="t" strokeweight=".70801pt" strokecolor="#646464">
                <v:path arrowok="t"/>
              </v:shape>
            </v:group>
            <v:group style="position:absolute;left:1152;top:10864;width:2;height:233" coordorigin="1152,10864" coordsize="2,233">
              <v:shape style="position:absolute;left:1152;top:10864;width:2;height:233" coordorigin="1152,10864" coordsize="0,233" path="m1152,11097l1152,10864e" filled="f" stroked="t" strokeweight=".236003pt" strokecolor="#646464">
                <v:path arrowok="t"/>
              </v:shape>
            </v:group>
            <v:group style="position:absolute;left:1824;top:10854;width:2;height:5513" coordorigin="1824,10854" coordsize="2,5513">
              <v:shape style="position:absolute;left:1824;top:10854;width:2;height:5513" coordorigin="1824,10854" coordsize="0,5513" path="m1824,16367l1824,10854e" filled="f" stroked="t" strokeweight=".472006pt" strokecolor="#575757">
                <v:path arrowok="t"/>
              </v:shape>
            </v:group>
            <v:group style="position:absolute;left:2483;top:10830;width:2;height:295" coordorigin="2483,10830" coordsize="2,295">
              <v:shape style="position:absolute;left:2483;top:10830;width:2;height:295" coordorigin="2483,10830" coordsize="0,295" path="m2483,11126l2483,10830e" filled="f" stroked="t" strokeweight=".472006pt" strokecolor="#383838">
                <v:path arrowok="t"/>
              </v:shape>
            </v:group>
            <v:group style="position:absolute;left:7009;top:11097;width:477;height:2" coordorigin="7009,11097" coordsize="477,2">
              <v:shape style="position:absolute;left:7009;top:11097;width:477;height:2" coordorigin="7009,11097" coordsize="477,0" path="m7009,11097l7486,11097e" filled="f" stroked="t" strokeweight=".472006pt" strokecolor="#4B4B4B">
                <v:path arrowok="t"/>
              </v:shape>
            </v:group>
            <v:group style="position:absolute;left:7458;top:10845;width:2;height:5522" coordorigin="7458,10845" coordsize="2,5522">
              <v:shape style="position:absolute;left:7458;top:10845;width:2;height:5522" coordorigin="7458,10845" coordsize="0,5522" path="m7458,16367l7458,10845e" filled="f" stroked="t" strokeweight=".70801pt" strokecolor="#575757">
                <v:path arrowok="t"/>
              </v:shape>
            </v:group>
            <v:group style="position:absolute;left:458;top:11097;width:11154;height:2" coordorigin="458,11097" coordsize="11154,2">
              <v:shape style="position:absolute;left:458;top:11097;width:11154;height:2" coordorigin="458,11097" coordsize="11154,0" path="m458,11097l11611,11097e" filled="f" stroked="t" strokeweight=".70801pt" strokecolor="#646464">
                <v:path arrowok="t"/>
              </v:shape>
            </v:group>
            <v:group style="position:absolute;left:1152;top:11083;width:2;height:476" coordorigin="1152,11083" coordsize="2,476">
              <v:shape style="position:absolute;left:1152;top:11083;width:2;height:476" coordorigin="1152,11083" coordsize="0,476" path="m1152,11559l1152,11083e" filled="f" stroked="t" strokeweight=".236003pt" strokecolor="#3B3B3B">
                <v:path arrowok="t"/>
              </v:shape>
            </v:group>
            <v:group style="position:absolute;left:2483;top:11054;width:2;height:686" coordorigin="2483,11054" coordsize="2,686">
              <v:shape style="position:absolute;left:2483;top:11054;width:2;height:686" coordorigin="2483,11054" coordsize="0,686" path="m2483,11740l2483,11054e" filled="f" stroked="t" strokeweight=".70801pt" strokecolor="#5B5B5B">
                <v:path arrowok="t"/>
              </v:shape>
            </v:group>
            <v:group style="position:absolute;left:1152;top:11559;width:2;height:1281" coordorigin="1152,11559" coordsize="2,1281">
              <v:shape style="position:absolute;left:1152;top:11559;width:2;height:1281" coordorigin="1152,11559" coordsize="0,1281" path="m1152,12839l1152,11559e" filled="f" stroked="t" strokeweight=".236003pt" strokecolor="#000000">
                <v:path arrowok="t"/>
              </v:shape>
            </v:group>
            <v:group style="position:absolute;left:1822;top:10854;width:2;height:5513" coordorigin="1822,10854" coordsize="2,5513">
              <v:shape style="position:absolute;left:1822;top:10854;width:2;height:5513" coordorigin="1822,10854" coordsize="0,5513" path="m1822,16367l1822,10854e" filled="f" stroked="t" strokeweight=".70801pt" strokecolor="#5B5B5B">
                <v:path arrowok="t"/>
              </v:shape>
            </v:group>
            <v:group style="position:absolute;left:1822;top:11683;width:2;height:305" coordorigin="1822,11683" coordsize="2,305">
              <v:shape style="position:absolute;left:1822;top:11683;width:2;height:305" coordorigin="1822,11683" coordsize="0,305" path="m1822,11987l1822,11683e" filled="f" stroked="t" strokeweight=".472006pt" strokecolor="#343434">
                <v:path arrowok="t"/>
              </v:shape>
            </v:group>
            <v:group style="position:absolute;left:2483;top:11683;width:2;height:305" coordorigin="2483,11683" coordsize="2,305">
              <v:shape style="position:absolute;left:2483;top:11683;width:2;height:305" coordorigin="2483,11683" coordsize="0,305" path="m2483,11987l2483,11683e" filled="f" stroked="t" strokeweight=".472006pt" strokecolor="#2F2F2F">
                <v:path arrowok="t"/>
              </v:shape>
            </v:group>
            <v:group style="position:absolute;left:7458;top:11683;width:2;height:305" coordorigin="7458,11683" coordsize="2,305">
              <v:shape style="position:absolute;left:7458;top:11683;width:2;height:305" coordorigin="7458,11683" coordsize="0,305" path="m7458,11987l7458,11683e" filled="f" stroked="t" strokeweight=".472006pt" strokecolor="#383838">
                <v:path arrowok="t"/>
              </v:shape>
            </v:group>
            <v:group style="position:absolute;left:2483;top:11930;width:2;height:528" coordorigin="2483,11930" coordsize="2,528">
              <v:shape style="position:absolute;left:2483;top:11930;width:2;height:528" coordorigin="2483,11930" coordsize="0,528" path="m2483,12459l2483,11930e" filled="f" stroked="t" strokeweight=".70801pt" strokecolor="#545454">
                <v:path arrowok="t"/>
              </v:shape>
            </v:group>
            <v:group style="position:absolute;left:11609;top:11930;width:2;height:143" coordorigin="11609,11930" coordsize="2,143">
              <v:shape style="position:absolute;left:11609;top:11930;width:2;height:143" coordorigin="11609,11930" coordsize="0,143" path="m11609,12073l11609,11930e" filled="f" stroked="t" strokeweight=".472006pt" strokecolor="#4B4B4B">
                <v:path arrowok="t"/>
              </v:shape>
            </v:group>
            <v:group style="position:absolute;left:2483;top:12011;width:2;height:1047" coordorigin="2483,12011" coordsize="2,1047">
              <v:shape style="position:absolute;left:2483;top:12011;width:2;height:1047" coordorigin="2483,12011" coordsize="0,1047" path="m2483,13058l2483,12011e" filled="f" stroked="t" strokeweight=".472006pt" strokecolor="#575757">
                <v:path arrowok="t"/>
              </v:shape>
            </v:group>
            <v:group style="position:absolute;left:7460;top:12401;width:2;height:229" coordorigin="7460,12401" coordsize="2,229">
              <v:shape style="position:absolute;left:7460;top:12401;width:2;height:229" coordorigin="7460,12401" coordsize="0,229" path="m7460,12630l7460,12401e" filled="f" stroked="t" strokeweight=".70801pt" strokecolor="#545454">
                <v:path arrowok="t"/>
              </v:shape>
            </v:group>
            <v:group style="position:absolute;left:1822;top:12573;width:2;height:143" coordorigin="1822,12573" coordsize="2,143">
              <v:shape style="position:absolute;left:1822;top:12573;width:2;height:143" coordorigin="1822,12573" coordsize="0,143" path="m1822,12716l1822,12573e" filled="f" stroked="t" strokeweight=".472006pt" strokecolor="#2B2B2B">
                <v:path arrowok="t"/>
              </v:shape>
            </v:group>
            <v:group style="position:absolute;left:463;top:13173;width:2030;height:2" coordorigin="463,13173" coordsize="2030,2">
              <v:shape style="position:absolute;left:463;top:13173;width:2030;height:2" coordorigin="463,13173" coordsize="2030,0" path="m463,13173l2492,13173e" filled="f" stroked="t" strokeweight=".70801pt" strokecolor="#6B6B6B">
                <v:path arrowok="t"/>
              </v:shape>
            </v:group>
            <v:group style="position:absolute;left:1152;top:12839;width:2;height:528" coordorigin="1152,12839" coordsize="2,528">
              <v:shape style="position:absolute;left:1152;top:12839;width:2;height:528" coordorigin="1152,12839" coordsize="0,528" path="m1152,13368l1152,12839e" filled="f" stroked="t" strokeweight=".236003pt" strokecolor="#747474">
                <v:path arrowok="t"/>
              </v:shape>
            </v:group>
            <v:group style="position:absolute;left:2485;top:12573;width:2;height:1090" coordorigin="2485,12573" coordsize="2,1090">
              <v:shape style="position:absolute;left:2485;top:12573;width:2;height:1090" coordorigin="2485,12573" coordsize="0,1090" path="m2485,13663l2485,12573e" filled="f" stroked="t" strokeweight=".70801pt" strokecolor="#5B5B5B">
                <v:path arrowok="t"/>
              </v:shape>
            </v:group>
            <v:group style="position:absolute;left:10519;top:13101;width:2;height:314" coordorigin="10519,13101" coordsize="2,314">
              <v:shape style="position:absolute;left:10519;top:13101;width:2;height:314" coordorigin="10519,13101" coordsize="0,314" path="m10519,13415l10519,13101e" filled="f" stroked="t" strokeweight="1.180016pt" strokecolor="#676767">
                <v:path arrowok="t"/>
              </v:shape>
            </v:group>
            <v:group style="position:absolute;left:1152;top:13368;width:2;height:2985" coordorigin="1152,13368" coordsize="2,2985">
              <v:shape style="position:absolute;left:1152;top:13368;width:2;height:2985" coordorigin="1152,13368" coordsize="0,2985" path="m1152,16353l1152,13368e" filled="f" stroked="t" strokeweight=".236003pt" strokecolor="#000000">
                <v:path arrowok="t"/>
              </v:shape>
            </v:group>
            <v:group style="position:absolute;left:1822;top:13339;width:2;height:176" coordorigin="1822,13339" coordsize="2,176">
              <v:shape style="position:absolute;left:1822;top:13339;width:2;height:176" coordorigin="1822,13339" coordsize="0,176" path="m1822,13515l1822,13339e" filled="f" stroked="t" strokeweight=".472006pt" strokecolor="#343434">
                <v:path arrowok="t"/>
              </v:shape>
            </v:group>
            <v:group style="position:absolute;left:11609;top:13339;width:2;height:176" coordorigin="11609,13339" coordsize="2,176">
              <v:shape style="position:absolute;left:11609;top:13339;width:2;height:176" coordorigin="11609,13339" coordsize="0,176" path="m11609,13515l11609,13339e" filled="f" stroked="t" strokeweight=".472006pt" strokecolor="#484848">
                <v:path arrowok="t"/>
              </v:shape>
            </v:group>
            <v:group style="position:absolute;left:467;top:13606;width:2;height:190" coordorigin="467,13606" coordsize="2,190">
              <v:shape style="position:absolute;left:467;top:13606;width:2;height:190" coordorigin="467,13606" coordsize="0,190" path="m467,13796l467,13606e" filled="f" stroked="t" strokeweight=".472006pt" strokecolor="#3F3F3F">
                <v:path arrowok="t"/>
              </v:shape>
            </v:group>
            <v:group style="position:absolute;left:2487;top:13606;width:2;height:190" coordorigin="2487,13606" coordsize="2,190">
              <v:shape style="position:absolute;left:2487;top:13606;width:2;height:190" coordorigin="2487,13606" coordsize="0,190" path="m2487,13796l2487,13606e" filled="f" stroked="t" strokeweight=".472006pt" strokecolor="#4B4B4B">
                <v:path arrowok="t"/>
              </v:shape>
            </v:group>
            <v:group style="position:absolute;left:7465;top:13606;width:2;height:190" coordorigin="7465,13606" coordsize="2,190">
              <v:shape style="position:absolute;left:7465;top:13606;width:2;height:190" coordorigin="7465,13606" coordsize="0,190" path="m7465,13796l7465,13606e" filled="f" stroked="t" strokeweight=".70801pt" strokecolor="#575757">
                <v:path arrowok="t"/>
              </v:shape>
            </v:group>
            <v:group style="position:absolute;left:467;top:13739;width:2;height:181" coordorigin="467,13739" coordsize="2,181">
              <v:shape style="position:absolute;left:467;top:13739;width:2;height:181" coordorigin="467,13739" coordsize="0,181" path="m467,13920l467,13739e" filled="f" stroked="t" strokeweight=".472006pt" strokecolor="#2B2B2B">
                <v:path arrowok="t"/>
              </v:shape>
            </v:group>
            <v:group style="position:absolute;left:2487;top:13739;width:2;height:181" coordorigin="2487,13739" coordsize="2,181">
              <v:shape style="position:absolute;left:2487;top:13739;width:2;height:181" coordorigin="2487,13739" coordsize="0,181" path="m2487,13920l2487,13739e" filled="f" stroked="t" strokeweight=".472006pt" strokecolor="#2B2B2B">
                <v:path arrowok="t"/>
              </v:shape>
            </v:group>
            <v:group style="position:absolute;left:7462;top:13739;width:2;height:181" coordorigin="7462,13739" coordsize="2,181">
              <v:shape style="position:absolute;left:7462;top:13739;width:2;height:181" coordorigin="7462,13739" coordsize="0,181" path="m7462,13920l7462,13739e" filled="f" stroked="t" strokeweight=".472006pt" strokecolor="#343434">
                <v:path arrowok="t"/>
              </v:shape>
            </v:group>
            <v:group style="position:absolute;left:1824;top:13863;width:2;height:390" coordorigin="1824,13863" coordsize="2,390">
              <v:shape style="position:absolute;left:1824;top:13863;width:2;height:390" coordorigin="1824,13863" coordsize="0,390" path="m1824,14253l1824,13863e" filled="f" stroked="t" strokeweight=".472006pt" strokecolor="#444444">
                <v:path arrowok="t"/>
              </v:shape>
            </v:group>
            <v:group style="position:absolute;left:2487;top:13863;width:2;height:824" coordorigin="2487,13863" coordsize="2,824">
              <v:shape style="position:absolute;left:2487;top:13863;width:2;height:824" coordorigin="2487,13863" coordsize="0,824" path="m2487,14687l2487,13863e" filled="f" stroked="t" strokeweight=".70801pt" strokecolor="#545454">
                <v:path arrowok="t"/>
              </v:shape>
            </v:group>
            <v:group style="position:absolute;left:7467;top:14196;width:2;height:2171" coordorigin="7467,14196" coordsize="2,2171">
              <v:shape style="position:absolute;left:7467;top:14196;width:2;height:2171" coordorigin="7467,14196" coordsize="0,2171" path="m7467,16367l7467,14196e" filled="f" stroked="t" strokeweight=".70801pt" strokecolor="#5B5B5B">
                <v:path arrowok="t"/>
              </v:shape>
            </v:group>
            <v:group style="position:absolute;left:467;top:14629;width:2;height:219" coordorigin="467,14629" coordsize="2,219">
              <v:shape style="position:absolute;left:467;top:14629;width:2;height:219" coordorigin="467,14629" coordsize="0,219" path="m467,14848l467,14629e" filled="f" stroked="t" strokeweight=".472006pt" strokecolor="#383838">
                <v:path arrowok="t"/>
              </v:shape>
            </v:group>
            <v:group style="position:absolute;left:2487;top:14629;width:2;height:219" coordorigin="2487,14629" coordsize="2,219">
              <v:shape style="position:absolute;left:2487;top:14629;width:2;height:219" coordorigin="2487,14629" coordsize="0,219" path="m2487,14848l2487,14629e" filled="f" stroked="t" strokeweight=".472006pt" strokecolor="#343434">
                <v:path arrowok="t"/>
              </v:shape>
            </v:group>
            <v:group style="position:absolute;left:2903;top:14658;width:2;height:162" coordorigin="2903,14658" coordsize="2,162">
              <v:shape style="position:absolute;left:2903;top:14658;width:2;height:162" coordorigin="2903,14658" coordsize="0,162" path="m2903,14820l2903,14658e" filled="f" stroked="t" strokeweight="2.360032pt" strokecolor="#4448A8">
                <v:path arrowok="t"/>
              </v:shape>
            </v:group>
            <v:group style="position:absolute;left:11578;top:14658;width:2;height:300" coordorigin="11578,14658" coordsize="2,300">
              <v:shape style="position:absolute;left:11578;top:14658;width:2;height:300" coordorigin="11578,14658" coordsize="0,300" path="m11578,14958l11578,14658e" filled="f" stroked="t" strokeweight=".236003pt" strokecolor="#000000">
                <v:path arrowok="t"/>
              </v:shape>
            </v:group>
            <v:group style="position:absolute;left:2487;top:14791;width:2;height:1581" coordorigin="2487,14791" coordsize="2,1581">
              <v:shape style="position:absolute;left:2487;top:14791;width:2;height:1581" coordorigin="2487,14791" coordsize="0,1581" path="m2487,16372l2487,14791e" filled="f" stroked="t" strokeweight=".70801pt" strokecolor="#57575B">
                <v:path arrowok="t"/>
              </v:shape>
            </v:group>
            <v:group style="position:absolute;left:2903;top:14820;width:2;height:138" coordorigin="2903,14820" coordsize="2,138">
              <v:shape style="position:absolute;left:2903;top:14820;width:2;height:138" coordorigin="2903,14820" coordsize="0,138" path="m2903,14958l2903,14820e" filled="f" stroked="t" strokeweight="2.832038pt" strokecolor="#545790">
                <v:path arrowok="t"/>
              </v:shape>
            </v:group>
            <v:group style="position:absolute;left:3238;top:14820;width:2;height:138" coordorigin="3238,14820" coordsize="2,138">
              <v:shape style="position:absolute;left:3238;top:14820;width:2;height:138" coordorigin="3238,14820" coordsize="0,138" path="m3238,14958l3238,14820e" filled="f" stroked="t" strokeweight=".70801pt" strokecolor="#8077A8">
                <v:path arrowok="t"/>
              </v:shape>
            </v:group>
            <v:group style="position:absolute;left:2948;top:15639;width:31;height:2" coordorigin="2948,15639" coordsize="31,2">
              <v:shape style="position:absolute;left:2948;top:15639;width:31;height:2" coordorigin="2948,15639" coordsize="31,0" path="m2948,15639l2978,15639e" filled="f" stroked="t" strokeweight="1.416019pt" strokecolor="#576080">
                <v:path arrowok="t"/>
              </v:shape>
            </v:group>
            <v:group style="position:absolute;left:2351;top:15639;width:507;height:2" coordorigin="2351,15639" coordsize="507,2">
              <v:shape style="position:absolute;left:2351;top:15639;width:507;height:2" coordorigin="2351,15639" coordsize="507,0" path="m2351,15639l2858,15639e" filled="f" stroked="t" strokeweight="1.416019pt" strokecolor="#576080">
                <v:path arrowok="t"/>
              </v:shape>
            </v:group>
            <v:group style="position:absolute;left:2903;top:14958;width:2;height:700" coordorigin="2903,14958" coordsize="2,700">
              <v:shape style="position:absolute;left:2903;top:14958;width:2;height:700" coordorigin="2903,14958" coordsize="0,700" path="m2903,15658l2903,14958e" filled="f" stroked="t" strokeweight="4.484060pt" strokecolor="#484FA0">
                <v:path arrowok="t"/>
              </v:shape>
            </v:group>
            <v:group style="position:absolute;left:11578;top:15415;width:2;height:328" coordorigin="11578,15415" coordsize="2,328">
              <v:shape style="position:absolute;left:11578;top:15415;width:2;height:328" coordorigin="11578,15415" coordsize="0,328" path="m11578,15743l11578,15415e" filled="f" stroked="t" strokeweight=".236003pt" strokecolor="#000000">
                <v:path arrowok="t"/>
              </v:shape>
            </v:group>
            <v:group style="position:absolute;left:2903;top:15601;width:2;height:433" coordorigin="2903,15601" coordsize="2,433">
              <v:shape style="position:absolute;left:2903;top:15601;width:2;height:433" coordorigin="2903,15601" coordsize="0,433" path="m2903,16034l2903,15601e" filled="f" stroked="t" strokeweight=".944013pt" strokecolor="#4F57A3">
                <v:path arrowok="t"/>
              </v:shape>
            </v:group>
            <v:group style="position:absolute;left:765;top:16360;width:420;height:2" coordorigin="765,16360" coordsize="420,2">
              <v:shape style="position:absolute;left:765;top:16360;width:420;height:2" coordorigin="765,16360" coordsize="420,0" path="m765,16360l1185,16360e" filled="f" stroked="t" strokeweight=".472006pt" strokecolor="#5B5B5B">
                <v:path arrowok="t"/>
              </v:shape>
            </v:group>
            <v:group style="position:absolute;left:3927;top:16357;width:396;height:2" coordorigin="3927,16357" coordsize="396,2">
              <v:shape style="position:absolute;left:3927;top:16357;width:396;height:2" coordorigin="3927,16357" coordsize="396,0" path="m3927,16357l4324,16357e" filled="f" stroked="t" strokeweight=".472006pt" strokecolor="#606060">
                <v:path arrowok="t"/>
              </v:shape>
            </v:group>
            <v:group style="position:absolute;left:463;top:16357;width:11163;height:2" coordorigin="463,16357" coordsize="11163,2">
              <v:shape style="position:absolute;left:463;top:16357;width:11163;height:2" coordorigin="463,16357" coordsize="11163,0" path="m463,16357l11626,16357e" filled="f" stroked="t" strokeweight=".70801pt" strokecolor="#707070">
                <v:path arrowok="t"/>
              </v:shape>
            </v:group>
            <v:group style="position:absolute;left:6245;top:16353;width:647;height:2" coordorigin="6245,16353" coordsize="647,2">
              <v:shape style="position:absolute;left:6245;top:16353;width:647;height:2" coordorigin="6245,16353" coordsize="647,0" path="m6245,16353l6891,16353e" filled="f" stroked="t" strokeweight=".70801pt" strokecolor="#747474">
                <v:path arrowok="t"/>
              </v:shape>
            </v:group>
            <v:group style="position:absolute;left:6835;top:16353;width:231;height:2" coordorigin="6835,16353" coordsize="231,2">
              <v:shape style="position:absolute;left:6835;top:16353;width:231;height:2" coordorigin="6835,16353" coordsize="231,0" path="m6835,16353l7066,16353e" filled="f" stroked="t" strokeweight=".472006pt" strokecolor="#4B4B4B">
                <v:path arrowok="t"/>
              </v:shape>
            </v:group>
            <v:group style="position:absolute;left:7415;top:16353;width:382;height:2" coordorigin="7415,16353" coordsize="382,2">
              <v:shape style="position:absolute;left:7415;top:16353;width:382;height:2" coordorigin="7415,16353" coordsize="382,0" path="m7415,16353l7798,16353e" filled="f" stroked="t" strokeweight=".472006pt" strokecolor="#484848">
                <v:path arrowok="t"/>
              </v:shape>
            </v:group>
            <v:group style="position:absolute;left:8373;top:16353;width:359;height:2" coordorigin="8373,16353" coordsize="359,2">
              <v:shape style="position:absolute;left:8373;top:16353;width:359;height:2" coordorigin="8373,16353" coordsize="359,0" path="m8373,16353l8732,16353e" filled="f" stroked="t" strokeweight=".472006pt" strokecolor="#575757">
                <v:path arrowok="t"/>
              </v:shape>
            </v:group>
            <v:group style="position:absolute;left:9171;top:16353;width:160;height:2" coordorigin="9171,16353" coordsize="160,2">
              <v:shape style="position:absolute;left:9171;top:16353;width:160;height:2" coordorigin="9171,16353" coordsize="160,0" path="m9171,16353l9332,16353e" filled="f" stroked="t" strokeweight=".472006pt" strokecolor="#545454">
                <v:path arrowok="t"/>
              </v:shape>
            </v:group>
            <v:group style="position:absolute;left:10497;top:16348;width:212;height:2" coordorigin="10497,16348" coordsize="212,2">
              <v:shape style="position:absolute;left:10497;top:16348;width:212;height:2" coordorigin="10497,16348" coordsize="212,0" path="m10497,16348l10710,16348e" filled="f" stroked="t" strokeweight=".472006pt" strokecolor="#575757">
                <v:path arrowok="t"/>
              </v:shape>
            </v:group>
            <v:group style="position:absolute;left:2581;top:9882;width:2;height:246" coordorigin="2581,9882" coordsize="2,246">
              <v:shape style="position:absolute;left:2581;top:9882;width:2;height:246" coordorigin="2581,9882" coordsize="0,246" path="m2581,10127l2581,9882e" filled="f" stroked="t" strokeweight=".74818pt" strokecolor="#D6DBE2">
                <v:path arrowok="t"/>
              </v:shape>
            </v:group>
            <w10:wrap type="none"/>
          </v:group>
        </w:pict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6" w:lineRule="exact"/>
        <w:ind w:left="288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83838"/>
          <w:spacing w:val="0"/>
          <w:w w:val="56"/>
          <w:position w:val="-3"/>
        </w:rPr>
        <w:t>:ı::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2671" w:right="-174"/>
        <w:jc w:val="left"/>
        <w:tabs>
          <w:tab w:pos="5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46799"/>
          <w:spacing w:val="0"/>
          <w:w w:val="274"/>
          <w:position w:val="-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64679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4679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Murat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BİLGİN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675" w:lineRule="exact"/>
        <w:ind w:left="1652" w:right="-20"/>
        <w:jc w:val="left"/>
        <w:tabs>
          <w:tab w:pos="5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9.121338pt;margin-top:24.228758pt;width:42.960999pt;height:14.740337pt;mso-position-horizontal-relative:page;mso-position-vertical-relative:paragraph;z-index:-15697" type="#_x0000_t202" filled="f" stroked="f">
            <v:textbox inset="0,0,0,0">
              <w:txbxContent>
                <w:p>
                  <w:pPr>
                    <w:spacing w:before="0" w:after="0" w:line="295" w:lineRule="exact"/>
                    <w:ind w:right="-84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6"/>
                      <w:szCs w:val="26"/>
                      <w:color w:val="676767"/>
                      <w:spacing w:val="-19"/>
                      <w:w w:val="144"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4D4F4F"/>
                      <w:spacing w:val="0"/>
                      <w:w w:val="69"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4D4F4F"/>
                      <w:spacing w:val="-7"/>
                      <w:w w:val="69"/>
                      <w:position w:val="-1"/>
                    </w:rPr>
                    <w:t>f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676767"/>
                      <w:spacing w:val="-14"/>
                      <w:w w:val="76"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4D4F4F"/>
                      <w:spacing w:val="-15"/>
                      <w:w w:val="144"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4F5483"/>
                      <w:spacing w:val="0"/>
                      <w:w w:val="278"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4F5483"/>
                      <w:spacing w:val="-50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4D4F4F"/>
                      <w:spacing w:val="0"/>
                      <w:w w:val="52"/>
                      <w:position w:val="4"/>
                    </w:rPr>
                    <w:t>MA11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676767"/>
          <w:w w:val="76"/>
          <w:position w:val="13"/>
        </w:rPr>
        <w:t>Al</w:t>
      </w:r>
      <w:r>
        <w:rPr>
          <w:rFonts w:ascii="Times New Roman" w:hAnsi="Times New Roman" w:cs="Times New Roman" w:eastAsia="Times New Roman"/>
          <w:sz w:val="29"/>
          <w:szCs w:val="29"/>
          <w:color w:val="676767"/>
          <w:spacing w:val="-11"/>
          <w:w w:val="77"/>
          <w:position w:val="13"/>
        </w:rPr>
        <w:t>.</w:t>
      </w:r>
      <w:r>
        <w:rPr>
          <w:rFonts w:ascii="Arial" w:hAnsi="Arial" w:cs="Arial" w:eastAsia="Arial"/>
          <w:sz w:val="26"/>
          <w:szCs w:val="26"/>
          <w:color w:val="676767"/>
          <w:spacing w:val="0"/>
          <w:w w:val="111"/>
          <w:position w:val="13"/>
        </w:rPr>
        <w:t>d</w:t>
      </w:r>
      <w:r>
        <w:rPr>
          <w:rFonts w:ascii="Arial" w:hAnsi="Arial" w:cs="Arial" w:eastAsia="Arial"/>
          <w:sz w:val="26"/>
          <w:szCs w:val="26"/>
          <w:color w:val="676767"/>
          <w:spacing w:val="-9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62"/>
          <w:szCs w:val="62"/>
          <w:color w:val="676767"/>
          <w:spacing w:val="0"/>
          <w:w w:val="53"/>
          <w:position w:val="7"/>
        </w:rPr>
        <w:t>k::</w:t>
      </w:r>
      <w:r>
        <w:rPr>
          <w:rFonts w:ascii="Times New Roman" w:hAnsi="Times New Roman" w:cs="Times New Roman" w:eastAsia="Times New Roman"/>
          <w:sz w:val="62"/>
          <w:szCs w:val="62"/>
          <w:color w:val="676767"/>
          <w:spacing w:val="0"/>
          <w:w w:val="53"/>
          <w:position w:val="7"/>
        </w:rPr>
        <w:t> </w:t>
      </w:r>
      <w:r>
        <w:rPr>
          <w:rFonts w:ascii="Times New Roman" w:hAnsi="Times New Roman" w:cs="Times New Roman" w:eastAsia="Times New Roman"/>
          <w:sz w:val="62"/>
          <w:szCs w:val="62"/>
          <w:color w:val="676767"/>
          <w:spacing w:val="12"/>
          <w:w w:val="53"/>
          <w:position w:val="7"/>
        </w:rPr>
        <w:t> </w:t>
      </w:r>
      <w:r>
        <w:rPr>
          <w:rFonts w:ascii="Times New Roman" w:hAnsi="Times New Roman" w:cs="Times New Roman" w:eastAsia="Times New Roman"/>
          <w:sz w:val="75"/>
          <w:szCs w:val="75"/>
          <w:color w:val="676767"/>
          <w:spacing w:val="0"/>
          <w:w w:val="29"/>
          <w:position w:val="-7"/>
        </w:rPr>
        <w:t>fOPÇ</w:t>
      </w:r>
      <w:r>
        <w:rPr>
          <w:rFonts w:ascii="Times New Roman" w:hAnsi="Times New Roman" w:cs="Times New Roman" w:eastAsia="Times New Roman"/>
          <w:sz w:val="75"/>
          <w:szCs w:val="75"/>
          <w:color w:val="676767"/>
          <w:spacing w:val="0"/>
          <w:w w:val="30"/>
          <w:position w:val="-7"/>
        </w:rPr>
        <w:t>U</w:t>
      </w:r>
      <w:r>
        <w:rPr>
          <w:rFonts w:ascii="Times New Roman" w:hAnsi="Times New Roman" w:cs="Times New Roman" w:eastAsia="Times New Roman"/>
          <w:sz w:val="75"/>
          <w:szCs w:val="75"/>
          <w:color w:val="676767"/>
          <w:spacing w:val="-11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75"/>
          <w:szCs w:val="75"/>
          <w:color w:val="2D3AAC"/>
          <w:spacing w:val="0"/>
          <w:w w:val="139"/>
          <w:position w:val="-7"/>
        </w:rPr>
        <w:t>t</w:t>
      </w:r>
      <w:r>
        <w:rPr>
          <w:rFonts w:ascii="Times New Roman" w:hAnsi="Times New Roman" w:cs="Times New Roman" w:eastAsia="Times New Roman"/>
          <w:sz w:val="75"/>
          <w:szCs w:val="75"/>
          <w:color w:val="2D3AAC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75"/>
          <w:szCs w:val="75"/>
          <w:color w:val="2D3AAC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3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3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32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7" w:lineRule="exact"/>
        <w:ind w:left="2093" w:right="2446"/>
        <w:jc w:val="center"/>
        <w:tabs>
          <w:tab w:pos="288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7.737991pt;margin-top:3.865846pt;width:4.635240pt;height:6pt;mso-position-horizontal-relative:page;mso-position-vertical-relative:paragraph;z-index:-15696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343B77"/>
                      <w:spacing w:val="0"/>
                      <w:w w:val="107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0"/>
          <w:szCs w:val="30"/>
          <w:color w:val="343B77"/>
          <w:spacing w:val="0"/>
          <w:w w:val="131"/>
          <w:i/>
          <w:position w:val="1"/>
        </w:rPr>
        <w:t>VI</w:t>
      </w:r>
      <w:r>
        <w:rPr>
          <w:rFonts w:ascii="Arial" w:hAnsi="Arial" w:cs="Arial" w:eastAsia="Arial"/>
          <w:sz w:val="30"/>
          <w:szCs w:val="30"/>
          <w:color w:val="343B77"/>
          <w:spacing w:val="-30"/>
          <w:w w:val="131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3B77"/>
          <w:spacing w:val="0"/>
          <w:w w:val="82"/>
          <w:position w:val="15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343B77"/>
          <w:spacing w:val="0"/>
          <w:w w:val="100"/>
          <w:position w:val="15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43B77"/>
          <w:spacing w:val="0"/>
          <w:w w:val="100"/>
          <w:position w:val="15"/>
        </w:rPr>
      </w:r>
      <w:r>
        <w:rPr>
          <w:rFonts w:ascii="Times New Roman" w:hAnsi="Times New Roman" w:cs="Times New Roman" w:eastAsia="Times New Roman"/>
          <w:sz w:val="23"/>
          <w:szCs w:val="23"/>
          <w:color w:val="4D4F4F"/>
          <w:spacing w:val="0"/>
          <w:w w:val="82"/>
          <w:position w:val="15"/>
        </w:rPr>
        <w:t>ö</w:t>
      </w:r>
      <w:r>
        <w:rPr>
          <w:rFonts w:ascii="Times New Roman" w:hAnsi="Times New Roman" w:cs="Times New Roman" w:eastAsia="Times New Roman"/>
          <w:sz w:val="23"/>
          <w:szCs w:val="23"/>
          <w:color w:val="4D4F4F"/>
          <w:spacing w:val="-2"/>
          <w:w w:val="82"/>
          <w:position w:val="15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676767"/>
          <w:spacing w:val="-1"/>
          <w:w w:val="82"/>
          <w:position w:val="15"/>
        </w:rPr>
        <w:t>g</w:t>
      </w:r>
      <w:r>
        <w:rPr>
          <w:rFonts w:ascii="Times New Roman" w:hAnsi="Times New Roman" w:cs="Times New Roman" w:eastAsia="Times New Roman"/>
          <w:sz w:val="23"/>
          <w:szCs w:val="23"/>
          <w:color w:val="4D4F4F"/>
          <w:spacing w:val="0"/>
          <w:w w:val="82"/>
          <w:position w:val="15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4D4F4F"/>
          <w:spacing w:val="3"/>
          <w:w w:val="82"/>
          <w:position w:val="15"/>
        </w:rPr>
        <w:t> </w:t>
      </w:r>
      <w:r>
        <w:rPr>
          <w:rFonts w:ascii="Arial" w:hAnsi="Arial" w:cs="Arial" w:eastAsia="Arial"/>
          <w:sz w:val="23"/>
          <w:szCs w:val="23"/>
          <w:color w:val="4D4F4F"/>
          <w:spacing w:val="0"/>
          <w:w w:val="77"/>
          <w:i/>
          <w:position w:val="15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4" w:lineRule="exact"/>
        <w:ind w:right="-20"/>
        <w:jc w:val="left"/>
        <w:tabs>
          <w:tab w:pos="32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BFBFBF"/>
          <w:spacing w:val="0"/>
          <w:w w:val="53"/>
          <w:position w:val="15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BFBFBF"/>
          <w:spacing w:val="0"/>
          <w:w w:val="100"/>
          <w:position w:val="15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BFBFBF"/>
          <w:spacing w:val="0"/>
          <w:w w:val="100"/>
          <w:position w:val="15"/>
        </w:rPr>
      </w:r>
      <w:r>
        <w:rPr>
          <w:rFonts w:ascii="Times New Roman" w:hAnsi="Times New Roman" w:cs="Times New Roman" w:eastAsia="Times New Roman"/>
          <w:sz w:val="21"/>
          <w:szCs w:val="21"/>
          <w:color w:val="909191"/>
          <w:spacing w:val="-12"/>
          <w:w w:val="83"/>
          <w:position w:val="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0"/>
          <w:w w:val="262"/>
          <w:position w:val="4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-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4D4F4F"/>
          <w:spacing w:val="0"/>
          <w:w w:val="132"/>
          <w:position w:val="15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4D4F4F"/>
          <w:spacing w:val="0"/>
          <w:w w:val="132"/>
          <w:position w:val="15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4D4F4F"/>
          <w:spacing w:val="0"/>
          <w:w w:val="132"/>
          <w:position w:val="15"/>
        </w:rPr>
        <w:t>    </w:t>
      </w:r>
      <w:r>
        <w:rPr>
          <w:rFonts w:ascii="Times New Roman" w:hAnsi="Times New Roman" w:cs="Times New Roman" w:eastAsia="Times New Roman"/>
          <w:sz w:val="11"/>
          <w:szCs w:val="11"/>
          <w:color w:val="4D4F4F"/>
          <w:spacing w:val="16"/>
          <w:w w:val="132"/>
          <w:position w:val="15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4D4F4F"/>
          <w:spacing w:val="0"/>
          <w:w w:val="55"/>
          <w:i/>
          <w:position w:val="15"/>
        </w:rPr>
        <w:t>&lt;1.</w:t>
      </w:r>
      <w:r>
        <w:rPr>
          <w:rFonts w:ascii="Times New Roman" w:hAnsi="Times New Roman" w:cs="Times New Roman" w:eastAsia="Times New Roman"/>
          <w:sz w:val="11"/>
          <w:szCs w:val="11"/>
          <w:color w:val="4D4F4F"/>
          <w:spacing w:val="0"/>
          <w:w w:val="55"/>
          <w:i/>
          <w:position w:val="15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4D4F4F"/>
          <w:spacing w:val="12"/>
          <w:w w:val="55"/>
          <w:i/>
          <w:position w:val="15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76767"/>
          <w:spacing w:val="0"/>
          <w:w w:val="290"/>
          <w:position w:val="15"/>
        </w:rPr>
        <w:t>'.,;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40" w:right="200"/>
          <w:cols w:num="2" w:equalWidth="0">
            <w:col w:w="6229" w:space="2461"/>
            <w:col w:w="2690"/>
          </w:cols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pgSz w:w="11920" w:h="16840"/>
          <w:pgMar w:top="780" w:bottom="280" w:left="18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889" w:right="505"/>
        <w:jc w:val="center"/>
        <w:rPr>
          <w:rFonts w:ascii="Arial" w:hAnsi="Arial" w:cs="Arial" w:eastAsia="Arial"/>
          <w:sz w:val="13"/>
          <w:szCs w:val="13"/>
        </w:rPr>
      </w:pPr>
      <w:rPr/>
      <w:r>
        <w:rPr/>
        <w:pict>
          <v:shape style="position:absolute;margin-left:55.68pt;margin-top:-21.26309pt;width:9.6pt;height:30.719999pt;mso-position-horizontal-relative:page;mso-position-vertical-relative:paragraph;z-index:-15695" type="#_x0000_t75">
            <v:imagedata r:id="rId35" o:title=""/>
          </v:shape>
        </w:pict>
      </w:r>
      <w:r>
        <w:rPr>
          <w:rFonts w:ascii="Arial" w:hAnsi="Arial" w:cs="Arial" w:eastAsia="Arial"/>
          <w:sz w:val="13"/>
          <w:szCs w:val="13"/>
          <w:color w:val="BCBCBC"/>
          <w:spacing w:val="0"/>
          <w:w w:val="209"/>
        </w:rPr>
        <w:t>ı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1" w:after="0" w:line="208" w:lineRule="auto"/>
        <w:ind w:left="574" w:right="-59" w:firstLine="254"/>
        <w:jc w:val="left"/>
        <w:tabs>
          <w:tab w:pos="14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0.56pt;margin-top:-42.551041pt;width:62.760001pt;height:536.03999pt;mso-position-horizontal-relative:page;mso-position-vertical-relative:paragraph;z-index:-15694" coordorigin="211,-851" coordsize="1255,10721">
            <v:shape style="position:absolute;left:211;top:635;width:1248;height:3168" type="#_x0000_t75">
              <v:imagedata r:id="rId36" o:title=""/>
            </v:shape>
            <v:shape style="position:absolute;left:230;top:5511;width:1094;height:4358" type="#_x0000_t75">
              <v:imagedata r:id="rId37" o:title=""/>
            </v:shape>
            <v:group style="position:absolute;left:230;top:-834;width:1229;height:2" coordorigin="230,-834" coordsize="1229,2">
              <v:shape style="position:absolute;left:230;top:-834;width:1229;height:2" coordorigin="230,-834" coordsize="1229,0" path="m230,-834l1459,-834e" filled="f" stroked="t" strokeweight=".72pt" strokecolor="#5B5B5B">
                <v:path arrowok="t"/>
              </v:shape>
            </v:group>
            <v:group style="position:absolute;left:259;top:-844;width:2;height:9062" coordorigin="259,-844" coordsize="2,9062">
              <v:shape style="position:absolute;left:259;top:-844;width:2;height:9062" coordorigin="259,-844" coordsize="0,9062" path="m259,8219l259,-844e" filled="f" stroked="t" strokeweight=".72pt" strokecolor="#3F3F3F">
                <v:path arrowok="t"/>
              </v:shape>
            </v:group>
            <v:group style="position:absolute;left:269;top:4599;width:883;height:2" coordorigin="269,4599" coordsize="883,2">
              <v:shape style="position:absolute;left:269;top:4599;width:883;height:2" coordorigin="269,4599" coordsize="883,0" path="m269,4599l1152,4599e" filled="f" stroked="t" strokeweight=".96pt" strokecolor="#67676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6"/>
          <w:szCs w:val="26"/>
          <w:color w:val="939393"/>
          <w:w w:val="66"/>
        </w:rPr>
        <w:t>lZ</w:t>
      </w:r>
      <w:r>
        <w:rPr>
          <w:rFonts w:ascii="Times New Roman" w:hAnsi="Times New Roman" w:cs="Times New Roman" w:eastAsia="Times New Roman"/>
          <w:sz w:val="26"/>
          <w:szCs w:val="26"/>
          <w:color w:val="93939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9797B"/>
          <w:spacing w:val="0"/>
          <w:w w:val="52"/>
        </w:rPr>
        <w:t>M</w:t>
      </w:r>
      <w:r>
        <w:rPr>
          <w:rFonts w:ascii="Times New Roman" w:hAnsi="Times New Roman" w:cs="Times New Roman" w:eastAsia="Times New Roman"/>
          <w:sz w:val="26"/>
          <w:szCs w:val="26"/>
          <w:color w:val="79797B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9797B"/>
          <w:spacing w:val="9"/>
          <w:w w:val="52"/>
        </w:rPr>
        <w:t> </w:t>
      </w:r>
      <w:r>
        <w:rPr>
          <w:rFonts w:ascii="Arial" w:hAnsi="Arial" w:cs="Arial" w:eastAsia="Arial"/>
          <w:sz w:val="17"/>
          <w:szCs w:val="17"/>
          <w:color w:val="BCBCBC"/>
          <w:spacing w:val="0"/>
          <w:w w:val="81"/>
        </w:rPr>
        <w:t>H</w:t>
      </w:r>
      <w:r>
        <w:rPr>
          <w:rFonts w:ascii="Arial" w:hAnsi="Arial" w:cs="Arial" w:eastAsia="Arial"/>
          <w:sz w:val="17"/>
          <w:szCs w:val="17"/>
          <w:color w:val="BCBCBC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7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5"/>
          <w:w w:val="7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79797B"/>
          <w:spacing w:val="5"/>
          <w:w w:val="7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939393"/>
          <w:spacing w:val="7"/>
          <w:w w:val="7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7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7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10"/>
          <w:w w:val="7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CBCBC"/>
          <w:spacing w:val="0"/>
          <w:w w:val="71"/>
        </w:rPr>
        <w:t>ıl</w:t>
      </w:r>
      <w:r>
        <w:rPr>
          <w:rFonts w:ascii="Times New Roman" w:hAnsi="Times New Roman" w:cs="Times New Roman" w:eastAsia="Times New Roman"/>
          <w:sz w:val="20"/>
          <w:szCs w:val="20"/>
          <w:color w:val="BCBCBC"/>
          <w:spacing w:val="0"/>
          <w:w w:val="71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BCBCBC"/>
          <w:spacing w:val="4"/>
          <w:w w:val="71"/>
        </w:rPr>
        <w:t> </w:t>
      </w:r>
      <w:r>
        <w:rPr>
          <w:rFonts w:ascii="Arial" w:hAnsi="Arial" w:cs="Arial" w:eastAsia="Arial"/>
          <w:sz w:val="20"/>
          <w:szCs w:val="20"/>
          <w:color w:val="AAAAAA"/>
          <w:spacing w:val="0"/>
          <w:w w:val="116"/>
        </w:rPr>
        <w:t>ll</w:t>
      </w:r>
      <w:r>
        <w:rPr>
          <w:rFonts w:ascii="Arial" w:hAnsi="Arial" w:cs="Arial" w:eastAsia="Arial"/>
          <w:sz w:val="20"/>
          <w:szCs w:val="20"/>
          <w:color w:val="AAAAAA"/>
          <w:spacing w:val="0"/>
          <w:w w:val="116"/>
        </w:rPr>
        <w:t> </w:t>
      </w:r>
      <w:r>
        <w:rPr>
          <w:rFonts w:ascii="Arial" w:hAnsi="Arial" w:cs="Arial" w:eastAsia="Arial"/>
          <w:sz w:val="18"/>
          <w:szCs w:val="18"/>
          <w:color w:val="676769"/>
          <w:spacing w:val="0"/>
          <w:w w:val="86"/>
        </w:rPr>
        <w:t>BE</w:t>
      </w:r>
      <w:r>
        <w:rPr>
          <w:rFonts w:ascii="Arial" w:hAnsi="Arial" w:cs="Arial" w:eastAsia="Arial"/>
          <w:sz w:val="18"/>
          <w:szCs w:val="18"/>
          <w:color w:val="676769"/>
          <w:spacing w:val="11"/>
          <w:w w:val="87"/>
        </w:rPr>
        <w:t>L</w:t>
      </w:r>
      <w:r>
        <w:rPr>
          <w:rFonts w:ascii="Arial" w:hAnsi="Arial" w:cs="Arial" w:eastAsia="Arial"/>
          <w:sz w:val="18"/>
          <w:szCs w:val="18"/>
          <w:color w:val="AAAAAA"/>
          <w:spacing w:val="0"/>
          <w:w w:val="69"/>
        </w:rPr>
        <w:t>E</w:t>
      </w:r>
      <w:r>
        <w:rPr>
          <w:rFonts w:ascii="Arial" w:hAnsi="Arial" w:cs="Arial" w:eastAsia="Arial"/>
          <w:sz w:val="18"/>
          <w:szCs w:val="18"/>
          <w:color w:val="AAAAAA"/>
          <w:spacing w:val="-2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79797B"/>
          <w:spacing w:val="-5"/>
          <w:w w:val="90"/>
        </w:rPr>
        <w:t>D</w:t>
      </w:r>
      <w:r>
        <w:rPr>
          <w:rFonts w:ascii="Arial" w:hAnsi="Arial" w:cs="Arial" w:eastAsia="Arial"/>
          <w:sz w:val="18"/>
          <w:szCs w:val="18"/>
          <w:color w:val="BCBCBC"/>
          <w:spacing w:val="0"/>
          <w:w w:val="139"/>
        </w:rPr>
        <w:t>I</w:t>
      </w:r>
      <w:r>
        <w:rPr>
          <w:rFonts w:ascii="Arial" w:hAnsi="Arial" w:cs="Arial" w:eastAsia="Arial"/>
          <w:sz w:val="18"/>
          <w:szCs w:val="18"/>
          <w:color w:val="BCBCBC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BCBCBC"/>
          <w:spacing w:val="0"/>
          <w:w w:val="40"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42" w:lineRule="auto"/>
        <w:ind w:left="375" w:right="438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4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-12"/>
          <w:w w:val="105"/>
        </w:rPr>
        <w:t>S</w:t>
      </w:r>
      <w:r>
        <w:rPr>
          <w:rFonts w:ascii="Arial" w:hAnsi="Arial" w:cs="Arial" w:eastAsia="Arial"/>
          <w:sz w:val="21"/>
          <w:szCs w:val="21"/>
          <w:color w:val="212121"/>
          <w:spacing w:val="-8"/>
          <w:w w:val="251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4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-4"/>
          <w:w w:val="105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5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86.720001pt;margin-top:-29.297256pt;width:55.68pt;height:49.919998pt;mso-position-horizontal-relative:page;mso-position-vertical-relative:paragraph;z-index:-15693" type="#_x0000_t75">
            <v:imagedata r:id="rId38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5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3" w:after="0" w:line="240" w:lineRule="auto"/>
        <w:ind w:left="1135" w:right="519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4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180" w:right="200"/>
          <w:cols w:num="2" w:equalWidth="0">
            <w:col w:w="1550" w:space="1731"/>
            <w:col w:w="8259"/>
          </w:cols>
        </w:sectPr>
      </w:pPr>
      <w:rPr/>
    </w:p>
    <w:p>
      <w:pPr>
        <w:spacing w:before="82" w:after="0" w:line="240" w:lineRule="auto"/>
        <w:ind w:left="1447" w:right="2370"/>
        <w:jc w:val="center"/>
        <w:tabs>
          <w:tab w:pos="1840" w:val="left"/>
          <w:tab w:pos="3120" w:val="left"/>
          <w:tab w:pos="550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AAAAAA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AAAAA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0"/>
          <w:szCs w:val="10"/>
          <w:color w:val="AAAAA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AAAAA"/>
          <w:spacing w:val="0"/>
          <w:w w:val="55"/>
          <w:position w:val="4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AAAAA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AAAAAA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04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IBiidiriı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3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02:29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ITel:Torbalı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1846" w:right="-20"/>
        <w:jc w:val="left"/>
        <w:tabs>
          <w:tab w:pos="3160" w:val="left"/>
          <w:tab w:pos="452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.05.2017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2826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A0A0A"/>
          <w:spacing w:val="0"/>
          <w:w w:val="9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A0A0A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0A0A0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6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Şoför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Sabri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ÖZTÜRK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571" w:right="599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12121"/>
          <w:spacing w:val="0"/>
          <w:w w:val="100"/>
        </w:rPr>
        <w:t>\</w:t>
      </w:r>
      <w:r>
        <w:rPr>
          <w:rFonts w:ascii="Arial" w:hAnsi="Arial" w:cs="Arial" w:eastAsia="Arial"/>
          <w:sz w:val="14"/>
          <w:szCs w:val="14"/>
          <w:color w:val="212121"/>
          <w:spacing w:val="13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212121"/>
          <w:spacing w:val="0"/>
          <w:w w:val="100"/>
        </w:rPr>
        <w:t>\</w:t>
      </w:r>
      <w:r>
        <w:rPr>
          <w:rFonts w:ascii="Arial" w:hAnsi="Arial" w:cs="Arial" w:eastAsia="Arial"/>
          <w:sz w:val="14"/>
          <w:szCs w:val="14"/>
          <w:color w:val="212121"/>
          <w:spacing w:val="-1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212121"/>
          <w:spacing w:val="0"/>
          <w:w w:val="100"/>
        </w:rPr>
        <w:t>ı</w:t>
      </w:r>
      <w:r>
        <w:rPr>
          <w:rFonts w:ascii="Arial" w:hAnsi="Arial" w:cs="Arial" w:eastAsia="Arial"/>
          <w:sz w:val="14"/>
          <w:szCs w:val="14"/>
          <w:color w:val="21212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ancıla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189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</w:rPr>
        <w:t>üzeri/TORBALI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78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"/>
          <w:w w:val="4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-18"/>
          <w:w w:val="98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</w:rPr>
        <w:t>ancıla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189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</w:rPr>
        <w:t>üzeri/TORBALI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817" w:right="-20"/>
        <w:jc w:val="left"/>
        <w:tabs>
          <w:tab w:pos="334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AAAAAA"/>
          <w:spacing w:val="-7"/>
          <w:w w:val="8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79797B"/>
          <w:spacing w:val="0"/>
          <w:w w:val="82"/>
        </w:rPr>
        <w:t>_y</w:t>
      </w:r>
      <w:r>
        <w:rPr>
          <w:rFonts w:ascii="Times New Roman" w:hAnsi="Times New Roman" w:cs="Times New Roman" w:eastAsia="Times New Roman"/>
          <w:sz w:val="20"/>
          <w:szCs w:val="20"/>
          <w:color w:val="79797B"/>
          <w:spacing w:val="-7"/>
          <w:w w:val="8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2"/>
        </w:rPr>
        <w:t>ıngıOJ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9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3" w:after="0" w:line="211" w:lineRule="exact"/>
        <w:ind w:left="3641" w:right="-20"/>
        <w:jc w:val="left"/>
        <w:tabs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840012pt;margin-top:12.691584pt;width:82.989357pt;height:24pt;mso-position-horizontal-relative:page;mso-position-vertical-relative:paragraph;z-index:-15688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600" w:val="left"/>
                      <w:tab w:pos="1100" w:val="left"/>
                      <w:tab w:pos="15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83838"/>
                      <w:spacing w:val="0"/>
                      <w:w w:val="39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83838"/>
                      <w:spacing w:val="-45"/>
                      <w:w w:val="39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83838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83838"/>
                      <w:spacing w:val="0"/>
                      <w:w w:val="39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83838"/>
                      <w:spacing w:val="-45"/>
                      <w:w w:val="39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83838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83838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79797B"/>
                      <w:spacing w:val="0"/>
                      <w:w w:val="39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79797B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79797B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12121"/>
                      <w:spacing w:val="0"/>
                      <w:w w:val="5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3641" w:right="-20"/>
        <w:jc w:val="left"/>
        <w:tabs>
          <w:tab w:pos="8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100"/>
        </w:rPr>
        <w:t>Betönarme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hşap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0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5" w:after="0" w:line="240" w:lineRule="auto"/>
        <w:ind w:left="67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</w:rPr>
        <w:t>:02:45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9" w:after="0" w:line="305" w:lineRule="auto"/>
        <w:ind w:left="2134" w:right="4009"/>
        <w:jc w:val="left"/>
        <w:tabs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19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0A0A0A"/>
          <w:spacing w:val="0"/>
          <w:w w:val="77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0A0A0A"/>
          <w:spacing w:val="3"/>
          <w:w w:val="76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Tura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TÜRKER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2" w:lineRule="exact"/>
        <w:ind w:left="2134" w:right="-20"/>
        <w:jc w:val="left"/>
        <w:tabs>
          <w:tab w:pos="470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02:30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11"/>
        </w:rPr>
        <w:t>02:38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4" w:lineRule="exact"/>
        <w:ind w:left="2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7"/>
          <w:position w:val="-1"/>
        </w:rPr>
        <w:t>1123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left="4682" w:right="470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699" w:right="458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3" w:lineRule="auto"/>
        <w:ind w:left="2153" w:right="4210" w:firstLine="2554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Emniyet-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53" w:lineRule="auto"/>
        <w:ind w:left="2158" w:right="2564" w:firstLine="-2040"/>
        <w:jc w:val="left"/>
        <w:tabs>
          <w:tab w:pos="600" w:val="left"/>
          <w:tab w:pos="1340" w:val="left"/>
          <w:tab w:pos="470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8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39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9797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79797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97B"/>
          <w:spacing w:val="1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35"/>
        </w:rPr>
        <w:t>ı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BCBCBC"/>
          <w:spacing w:val="0"/>
          <w:w w:val="146"/>
        </w:rPr>
        <w:t>d</w:t>
      </w:r>
      <w:r>
        <w:rPr>
          <w:rFonts w:ascii="Arial" w:hAnsi="Arial" w:cs="Arial" w:eastAsia="Arial"/>
          <w:sz w:val="18"/>
          <w:szCs w:val="18"/>
          <w:color w:val="BCBCBC"/>
          <w:spacing w:val="-16"/>
          <w:w w:val="146"/>
        </w:rPr>
        <w:t>i</w:t>
      </w:r>
      <w:r>
        <w:rPr>
          <w:rFonts w:ascii="Arial" w:hAnsi="Arial" w:cs="Arial" w:eastAsia="Arial"/>
          <w:sz w:val="18"/>
          <w:szCs w:val="18"/>
          <w:color w:val="939393"/>
          <w:spacing w:val="0"/>
          <w:w w:val="131"/>
        </w:rPr>
        <w:t>ı</w:t>
      </w:r>
      <w:r>
        <w:rPr>
          <w:rFonts w:ascii="Arial" w:hAnsi="Arial" w:cs="Arial" w:eastAsia="Arial"/>
          <w:sz w:val="18"/>
          <w:szCs w:val="18"/>
          <w:color w:val="939393"/>
          <w:spacing w:val="-23"/>
          <w:w w:val="131"/>
        </w:rPr>
        <w:t>ı</w:t>
      </w:r>
      <w:r>
        <w:rPr>
          <w:rFonts w:ascii="Arial" w:hAnsi="Arial" w:cs="Arial" w:eastAsia="Arial"/>
          <w:sz w:val="18"/>
          <w:szCs w:val="18"/>
          <w:color w:val="BCBCBC"/>
          <w:spacing w:val="0"/>
          <w:w w:val="60"/>
        </w:rPr>
        <w:t>ı</w:t>
      </w:r>
      <w:r>
        <w:rPr>
          <w:rFonts w:ascii="Arial" w:hAnsi="Arial" w:cs="Arial" w:eastAsia="Arial"/>
          <w:sz w:val="18"/>
          <w:szCs w:val="18"/>
          <w:color w:val="BCBCBC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color w:val="BCBCBC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0"/>
          <w:w w:val="100"/>
        </w:rPr>
        <w:t>'·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63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6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4"/>
          <w:w w:val="16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7" w:lineRule="exact"/>
        <w:ind w:left="21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9" w:lineRule="exact"/>
        <w:ind w:left="953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BCBCBC"/>
          <w:spacing w:val="0"/>
          <w:w w:val="60"/>
        </w:rPr>
        <w:t>.-nı</w:t>
      </w:r>
      <w:r>
        <w:rPr>
          <w:rFonts w:ascii="Times New Roman" w:hAnsi="Times New Roman" w:cs="Times New Roman" w:eastAsia="Times New Roman"/>
          <w:sz w:val="25"/>
          <w:szCs w:val="25"/>
          <w:color w:val="BCBCB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BCBCB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</w:rPr>
        <w:t>varıldığında,çöpleri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yanmakda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00"/>
        </w:sectPr>
      </w:pPr>
      <w:rPr/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7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174" w:lineRule="exact"/>
        <w:ind w:right="-20"/>
        <w:jc w:val="left"/>
        <w:tabs>
          <w:tab w:pos="1920" w:val="left"/>
          <w:tab w:pos="3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59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3"/>
          <w:w w:val="259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6"/>
          <w:position w:val="-4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9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4"/>
        </w:rPr>
        <w:t>IK.K.T.Kg.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6" w:lineRule="exact"/>
        <w:ind w:right="-20"/>
        <w:jc w:val="left"/>
        <w:tabs>
          <w:tab w:pos="1920" w:val="left"/>
          <w:tab w:pos="350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12121"/>
          <w:spacing w:val="0"/>
          <w:w w:val="61"/>
          <w:position w:val="1"/>
        </w:rPr>
        <w:t>0.5</w:t>
      </w:r>
      <w:r>
        <w:rPr>
          <w:rFonts w:ascii="Times New Roman" w:hAnsi="Times New Roman" w:cs="Times New Roman" w:eastAsia="Times New Roman"/>
          <w:sz w:val="28"/>
          <w:szCs w:val="28"/>
          <w:color w:val="212121"/>
          <w:spacing w:val="6"/>
          <w:w w:val="61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12121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61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212121"/>
          <w:spacing w:val="0"/>
          <w:w w:val="61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00"/>
          <w:cols w:num="2" w:equalWidth="0">
            <w:col w:w="3065" w:space="1641"/>
            <w:col w:w="6834"/>
          </w:cols>
        </w:sectPr>
      </w:pPr>
      <w:rPr/>
    </w:p>
    <w:p>
      <w:pPr>
        <w:spacing w:before="0" w:after="0" w:line="190" w:lineRule="exact"/>
        <w:ind w:left="21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atıl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haldeki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650" w:right="-78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BCBCBC"/>
          <w:spacing w:val="0"/>
          <w:w w:val="83"/>
        </w:rPr>
        <w:t>dr</w:t>
      </w:r>
      <w:r>
        <w:rPr>
          <w:rFonts w:ascii="Arial" w:hAnsi="Arial" w:cs="Arial" w:eastAsia="Arial"/>
          <w:sz w:val="18"/>
          <w:szCs w:val="18"/>
          <w:color w:val="BCBCBC"/>
          <w:spacing w:val="36"/>
          <w:w w:val="83"/>
        </w:rPr>
        <w:t> </w:t>
      </w:r>
      <w:r>
        <w:rPr>
          <w:rFonts w:ascii="Arial" w:hAnsi="Arial" w:cs="Arial" w:eastAsia="Arial"/>
          <w:sz w:val="19"/>
          <w:szCs w:val="19"/>
          <w:color w:val="BCBCBC"/>
          <w:spacing w:val="0"/>
          <w:w w:val="144"/>
        </w:rPr>
        <w:t>i</w:t>
      </w:r>
      <w:r>
        <w:rPr>
          <w:rFonts w:ascii="Arial" w:hAnsi="Arial" w:cs="Arial" w:eastAsia="Arial"/>
          <w:sz w:val="19"/>
          <w:szCs w:val="19"/>
          <w:color w:val="BCBCBC"/>
          <w:spacing w:val="18"/>
          <w:w w:val="144"/>
        </w:rPr>
        <w:t> </w:t>
      </w:r>
      <w:r>
        <w:rPr>
          <w:rFonts w:ascii="Arial" w:hAnsi="Arial" w:cs="Arial" w:eastAsia="Arial"/>
          <w:sz w:val="19"/>
          <w:szCs w:val="19"/>
          <w:color w:val="AAAAAA"/>
          <w:spacing w:val="0"/>
          <w:w w:val="39"/>
        </w:rPr>
        <w:t>_.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665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939393"/>
          <w:spacing w:val="0"/>
          <w:w w:val="100"/>
        </w:rPr>
        <w:t>ı·,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24" w:after="0" w:line="240" w:lineRule="auto"/>
        <w:ind w:right="14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6"/>
          <w:w w:val="4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0"/>
          <w:w w:val="79"/>
        </w:rPr>
        <w:t>.:.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58" w:lineRule="auto"/>
        <w:ind w:left="216" w:right="52" w:firstLine="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yığılı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haldeki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</w:rPr>
        <w:t>olup;yapılar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yakılı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ter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edilmesi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0"/>
        </w:rPr>
        <w:t>ı,;ıktığı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6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63" w:lineRule="exact"/>
        <w:ind w:left="110" w:right="-20"/>
        <w:jc w:val="left"/>
        <w:rPr>
          <w:rFonts w:ascii="Courier New" w:hAnsi="Courier New" w:cs="Courier New" w:eastAsia="Courier New"/>
          <w:sz w:val="30"/>
          <w:szCs w:val="30"/>
        </w:rPr>
      </w:pPr>
      <w:rPr/>
      <w:r>
        <w:rPr>
          <w:rFonts w:ascii="Courier New" w:hAnsi="Courier New" w:cs="Courier New" w:eastAsia="Courier New"/>
          <w:sz w:val="30"/>
          <w:szCs w:val="30"/>
          <w:color w:val="BCBCBC"/>
          <w:spacing w:val="-11"/>
          <w:w w:val="29"/>
          <w:position w:val="9"/>
        </w:rPr>
        <w:t>·</w:t>
      </w:r>
      <w:r>
        <w:rPr>
          <w:rFonts w:ascii="Courier New" w:hAnsi="Courier New" w:cs="Courier New" w:eastAsia="Courier New"/>
          <w:sz w:val="30"/>
          <w:szCs w:val="30"/>
          <w:color w:val="0A0A0A"/>
          <w:spacing w:val="-11"/>
          <w:w w:val="77"/>
          <w:position w:val="9"/>
        </w:rPr>
      </w:r>
      <w:r>
        <w:rPr>
          <w:rFonts w:ascii="Courier New" w:hAnsi="Courier New" w:cs="Courier New" w:eastAsia="Courier New"/>
          <w:sz w:val="30"/>
          <w:szCs w:val="30"/>
          <w:color w:val="0A0A0A"/>
          <w:spacing w:val="-92"/>
          <w:w w:val="77"/>
          <w:emboss/>
          <w:position w:val="9"/>
        </w:rPr>
        <w:t>-</w:t>
      </w:r>
      <w:r>
        <w:rPr>
          <w:rFonts w:ascii="Courier New" w:hAnsi="Courier New" w:cs="Courier New" w:eastAsia="Courier New"/>
          <w:sz w:val="30"/>
          <w:szCs w:val="30"/>
          <w:color w:val="0A0A0A"/>
          <w:spacing w:val="-92"/>
          <w:w w:val="77"/>
          <w:emboss/>
          <w:position w:val="9"/>
        </w:rPr>
      </w:r>
      <w:r>
        <w:rPr>
          <w:rFonts w:ascii="Courier New" w:hAnsi="Courier New" w:cs="Courier New" w:eastAsia="Courier New"/>
          <w:sz w:val="30"/>
          <w:szCs w:val="30"/>
          <w:color w:val="0A0A0A"/>
          <w:spacing w:val="-92"/>
          <w:w w:val="77"/>
          <w:position w:val="9"/>
        </w:rPr>
      </w:r>
      <w:r>
        <w:rPr>
          <w:rFonts w:ascii="Courier New" w:hAnsi="Courier New" w:cs="Courier New" w:eastAsia="Courier New"/>
          <w:sz w:val="30"/>
          <w:szCs w:val="30"/>
          <w:color w:val="0A0A0A"/>
          <w:spacing w:val="-92"/>
          <w:w w:val="77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9"/>
          <w:position w:val="-3"/>
        </w:rPr>
        <w:t>Ş</w:t>
      </w:r>
      <w:r>
        <w:rPr>
          <w:rFonts w:ascii="Courier New" w:hAnsi="Courier New" w:cs="Courier New" w:eastAsia="Courier New"/>
          <w:sz w:val="30"/>
          <w:szCs w:val="30"/>
          <w:color w:val="0A0A0A"/>
          <w:spacing w:val="-126"/>
          <w:w w:val="77"/>
          <w:position w:val="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9"/>
          <w:position w:val="-3"/>
        </w:rPr>
        <w:t>r</w:t>
      </w:r>
      <w:r>
        <w:rPr>
          <w:rFonts w:ascii="Courier New" w:hAnsi="Courier New" w:cs="Courier New" w:eastAsia="Courier New"/>
          <w:sz w:val="30"/>
          <w:szCs w:val="30"/>
          <w:color w:val="0A0A0A"/>
          <w:spacing w:val="-141"/>
          <w:w w:val="77"/>
          <w:position w:val="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9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9"/>
          <w:w w:val="108"/>
          <w:position w:val="-3"/>
        </w:rPr>
        <w:t>e</w:t>
      </w:r>
      <w:r>
        <w:rPr>
          <w:rFonts w:ascii="Courier New" w:hAnsi="Courier New" w:cs="Courier New" w:eastAsia="Courier New"/>
          <w:sz w:val="30"/>
          <w:szCs w:val="30"/>
          <w:color w:val="0A0A0A"/>
          <w:spacing w:val="-66"/>
          <w:w w:val="77"/>
          <w:position w:val="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-3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9"/>
          <w:position w:val="-3"/>
        </w:rPr>
        <w:t>n</w:t>
      </w:r>
      <w:r>
        <w:rPr>
          <w:rFonts w:ascii="Courier New" w:hAnsi="Courier New" w:cs="Courier New" w:eastAsia="Courier New"/>
          <w:sz w:val="30"/>
          <w:szCs w:val="30"/>
          <w:color w:val="0A0A0A"/>
          <w:spacing w:val="-81"/>
          <w:w w:val="77"/>
          <w:position w:val="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74"/>
          <w:w w:val="105"/>
          <w:position w:val="-3"/>
        </w:rPr>
        <w:t>A</w:t>
      </w:r>
      <w:r>
        <w:rPr>
          <w:rFonts w:ascii="Courier New" w:hAnsi="Courier New" w:cs="Courier New" w:eastAsia="Courier New"/>
          <w:sz w:val="30"/>
          <w:szCs w:val="30"/>
          <w:color w:val="0A0A0A"/>
          <w:spacing w:val="-75"/>
          <w:w w:val="77"/>
          <w:position w:val="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7"/>
          <w:w w:val="105"/>
          <w:position w:val="-3"/>
        </w:rPr>
        <w:t>d</w:t>
      </w:r>
      <w:r>
        <w:rPr>
          <w:rFonts w:ascii="Courier New" w:hAnsi="Courier New" w:cs="Courier New" w:eastAsia="Courier New"/>
          <w:sz w:val="30"/>
          <w:szCs w:val="30"/>
          <w:color w:val="0A0A0A"/>
          <w:spacing w:val="-128"/>
          <w:w w:val="77"/>
          <w:position w:val="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1"/>
          <w:w w:val="104"/>
          <w:position w:val="-3"/>
        </w:rPr>
        <w:t>:</w:t>
      </w:r>
      <w:r>
        <w:rPr>
          <w:rFonts w:ascii="Courier New" w:hAnsi="Courier New" w:cs="Courier New" w:eastAsia="Courier New"/>
          <w:sz w:val="30"/>
          <w:szCs w:val="30"/>
          <w:color w:val="0A0A0A"/>
          <w:spacing w:val="-102"/>
          <w:w w:val="77"/>
          <w:position w:val="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-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6"/>
          <w:position w:val="-3"/>
        </w:rPr>
        <w:t>ğ</w:t>
      </w:r>
      <w:r>
        <w:rPr>
          <w:rFonts w:ascii="Courier New" w:hAnsi="Courier New" w:cs="Courier New" w:eastAsia="Courier New"/>
          <w:sz w:val="30"/>
          <w:szCs w:val="30"/>
          <w:color w:val="0A0A0A"/>
          <w:spacing w:val="-146"/>
          <w:w w:val="77"/>
          <w:position w:val="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5"/>
          <w:position w:val="-3"/>
        </w:rPr>
        <w:t>e</w:t>
      </w:r>
      <w:r>
        <w:rPr>
          <w:rFonts w:ascii="Courier New" w:hAnsi="Courier New" w:cs="Courier New" w:eastAsia="Courier New"/>
          <w:sz w:val="30"/>
          <w:szCs w:val="30"/>
          <w:color w:val="0A0A0A"/>
          <w:spacing w:val="-124"/>
          <w:w w:val="77"/>
          <w:position w:val="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6"/>
          <w:position w:val="-3"/>
        </w:rPr>
        <w:t>n</w:t>
      </w:r>
      <w:r>
        <w:rPr>
          <w:rFonts w:ascii="Courier New" w:hAnsi="Courier New" w:cs="Courier New" w:eastAsia="Courier New"/>
          <w:sz w:val="30"/>
          <w:szCs w:val="30"/>
          <w:color w:val="0A0A0A"/>
          <w:spacing w:val="-172"/>
          <w:w w:val="77"/>
          <w:position w:val="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-3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2"/>
          <w:w w:val="105"/>
          <w:position w:val="-3"/>
        </w:rPr>
        <w:t>e</w:t>
      </w:r>
      <w:r>
        <w:rPr>
          <w:rFonts w:ascii="Courier New" w:hAnsi="Courier New" w:cs="Courier New" w:eastAsia="Courier New"/>
          <w:sz w:val="30"/>
          <w:szCs w:val="30"/>
          <w:color w:val="0A0A0A"/>
          <w:spacing w:val="-89"/>
          <w:w w:val="77"/>
          <w:position w:val="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-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5"/>
          <w:position w:val="-3"/>
        </w:rPr>
        <w:t>e</w:t>
      </w:r>
      <w:r>
        <w:rPr>
          <w:rFonts w:ascii="Courier New" w:hAnsi="Courier New" w:cs="Courier New" w:eastAsia="Courier New"/>
          <w:sz w:val="30"/>
          <w:szCs w:val="30"/>
          <w:color w:val="0A0A0A"/>
          <w:spacing w:val="-133"/>
          <w:w w:val="77"/>
          <w:position w:val="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-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0"/>
          <w:w w:val="105"/>
          <w:position w:val="-3"/>
        </w:rPr>
        <w:t>i</w:t>
      </w:r>
      <w:r>
        <w:rPr>
          <w:rFonts w:ascii="Courier New" w:hAnsi="Courier New" w:cs="Courier New" w:eastAsia="Courier New"/>
          <w:sz w:val="30"/>
          <w:szCs w:val="30"/>
          <w:color w:val="0A0A0A"/>
          <w:spacing w:val="0"/>
          <w:w w:val="77"/>
          <w:position w:val="9"/>
        </w:rPr>
        <w:t>----</w:t>
      </w:r>
      <w:r>
        <w:rPr>
          <w:rFonts w:ascii="Courier New" w:hAnsi="Courier New" w:cs="Courier New" w:eastAsia="Courier New"/>
          <w:sz w:val="30"/>
          <w:szCs w:val="30"/>
          <w:color w:val="0A0A0A"/>
          <w:spacing w:val="-55"/>
          <w:w w:val="77"/>
          <w:position w:val="9"/>
        </w:rPr>
        <w:t>-</w:t>
      </w:r>
      <w:r>
        <w:rPr>
          <w:rFonts w:ascii="Courier New" w:hAnsi="Courier New" w:cs="Courier New" w:eastAsia="Courier New"/>
          <w:sz w:val="30"/>
          <w:szCs w:val="30"/>
          <w:color w:val="383838"/>
          <w:spacing w:val="0"/>
          <w:w w:val="75"/>
          <w:position w:val="9"/>
        </w:rPr>
        <w:t>-------------</w:t>
      </w:r>
      <w:r>
        <w:rPr>
          <w:rFonts w:ascii="Courier New" w:hAnsi="Courier New" w:cs="Courier New" w:eastAsia="Courier New"/>
          <w:sz w:val="30"/>
          <w:szCs w:val="30"/>
          <w:color w:val="383838"/>
          <w:spacing w:val="-45"/>
          <w:w w:val="75"/>
          <w:position w:val="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-3"/>
        </w:rPr>
        <w:t>!Be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0"/>
          <w:w w:val="99"/>
          <w:position w:val="-3"/>
        </w:rPr>
        <w:t>d</w:t>
      </w:r>
      <w:r>
        <w:rPr>
          <w:rFonts w:ascii="Courier New" w:hAnsi="Courier New" w:cs="Courier New" w:eastAsia="Courier New"/>
          <w:sz w:val="30"/>
          <w:szCs w:val="30"/>
          <w:color w:val="383838"/>
          <w:spacing w:val="-95"/>
          <w:w w:val="75"/>
          <w:position w:val="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98"/>
          <w:position w:val="-3"/>
        </w:rPr>
        <w:t>e</w:t>
      </w:r>
      <w:r>
        <w:rPr>
          <w:rFonts w:ascii="Courier New" w:hAnsi="Courier New" w:cs="Courier New" w:eastAsia="Courier New"/>
          <w:sz w:val="30"/>
          <w:szCs w:val="30"/>
          <w:color w:val="383838"/>
          <w:spacing w:val="-167"/>
          <w:w w:val="75"/>
          <w:position w:val="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1"/>
          <w:w w:val="98"/>
          <w:position w:val="-3"/>
        </w:rPr>
        <w:t>i</w:t>
      </w:r>
      <w:r>
        <w:rPr>
          <w:rFonts w:ascii="Courier New" w:hAnsi="Courier New" w:cs="Courier New" w:eastAsia="Courier New"/>
          <w:sz w:val="30"/>
          <w:szCs w:val="30"/>
          <w:color w:val="0A0A0A"/>
          <w:spacing w:val="-145"/>
          <w:w w:val="68"/>
          <w:position w:val="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38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18"/>
          <w:w w:val="100"/>
          <w:position w:val="-3"/>
        </w:rPr>
        <w:t> </w:t>
      </w:r>
      <w:r>
        <w:rPr>
          <w:rFonts w:ascii="Courier New" w:hAnsi="Courier New" w:cs="Courier New" w:eastAsia="Courier New"/>
          <w:sz w:val="30"/>
          <w:szCs w:val="30"/>
          <w:color w:val="0A0A0A"/>
          <w:spacing w:val="0"/>
          <w:w w:val="68"/>
          <w:position w:val="9"/>
        </w:rPr>
        <w:t>------------------</w:t>
      </w:r>
      <w:r>
        <w:rPr>
          <w:rFonts w:ascii="Courier New" w:hAnsi="Courier New" w:cs="Courier New" w:eastAsia="Courier New"/>
          <w:sz w:val="30"/>
          <w:szCs w:val="30"/>
          <w:color w:val="0A0A0A"/>
          <w:spacing w:val="-59"/>
          <w:w w:val="68"/>
          <w:position w:val="9"/>
        </w:rPr>
        <w:t>-</w:t>
      </w:r>
      <w:r>
        <w:rPr>
          <w:rFonts w:ascii="Courier New" w:hAnsi="Courier New" w:cs="Courier New" w:eastAsia="Courier New"/>
          <w:sz w:val="30"/>
          <w:szCs w:val="30"/>
          <w:color w:val="383838"/>
          <w:spacing w:val="0"/>
          <w:w w:val="78"/>
          <w:position w:val="9"/>
        </w:rPr>
        <w:t>----------</w:t>
      </w:r>
      <w:r>
        <w:rPr>
          <w:rFonts w:ascii="Courier New" w:hAnsi="Courier New" w:cs="Courier New" w:eastAsia="Courier New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89" w:right="434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3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7"/>
        </w:rPr>
        <w:t>07.05.2017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7"/>
        </w:rPr>
        <w:t>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  <w:position w:val="1"/>
        </w:rPr>
        <w:t>03:05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24" w:lineRule="exact"/>
        <w:ind w:right="-20"/>
        <w:jc w:val="left"/>
        <w:tabs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0"/>
          <w:w w:val="100"/>
          <w:position w:val="-1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-1"/>
        </w:rPr>
        <w:t>K:JiDE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Kısık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00"/>
          <w:cols w:num="2" w:equalWidth="0">
            <w:col w:w="1078" w:space="859"/>
            <w:col w:w="9603"/>
          </w:cols>
        </w:sectPr>
      </w:pPr>
      <w:rPr/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00"/>
        </w:sectPr>
      </w:pPr>
      <w:rPr/>
    </w:p>
    <w:p>
      <w:pPr>
        <w:spacing w:before="40" w:after="0" w:line="240" w:lineRule="auto"/>
        <w:ind w:left="231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-36" w:right="512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4" w:lineRule="exact"/>
        <w:ind w:left="196" w:right="547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41.600006pt;margin-top:7.309139pt;width:58.560001pt;height:13.44pt;mso-position-horizontal-relative:page;mso-position-vertical-relative:paragraph;z-index:-15691" type="#_x0000_t75">
            <v:imagedata r:id="rId39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180" w:right="200"/>
          <w:cols w:num="2" w:equalWidth="0">
            <w:col w:w="3949" w:space="906"/>
            <w:col w:w="6685"/>
          </w:cols>
        </w:sectPr>
      </w:pPr>
      <w:rPr/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27" w:after="0" w:line="279" w:lineRule="exact"/>
        <w:ind w:left="2479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pict>
          <v:shape style="position:absolute;margin-left:436.799988pt;margin-top:7.303843pt;width:115.199997pt;height:97.919998pt;mso-position-horizontal-relative:page;mso-position-vertical-relative:paragraph;z-index:-15692" type="#_x0000_t75">
            <v:imagedata r:id="rId40" o:title=""/>
          </v:shape>
        </w:pict>
      </w:r>
      <w:r>
        <w:rPr>
          <w:rFonts w:ascii="Arial" w:hAnsi="Arial" w:cs="Arial" w:eastAsia="Arial"/>
          <w:sz w:val="26"/>
          <w:szCs w:val="26"/>
          <w:color w:val="212121"/>
          <w:spacing w:val="0"/>
          <w:w w:val="100"/>
          <w:position w:val="-2"/>
        </w:rPr>
        <w:t>LAR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327" w:lineRule="exact"/>
        <w:ind w:left="2369" w:right="-20"/>
        <w:jc w:val="left"/>
        <w:tabs>
          <w:tab w:pos="594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Arial" w:hAnsi="Arial" w:cs="Arial" w:eastAsia="Arial"/>
          <w:sz w:val="26"/>
          <w:szCs w:val="26"/>
          <w:color w:val="212121"/>
          <w:spacing w:val="0"/>
          <w:w w:val="77"/>
          <w:b/>
          <w:bCs/>
          <w:position w:val="1"/>
        </w:rPr>
        <w:t>Güne</w:t>
      </w:r>
      <w:r>
        <w:rPr>
          <w:rFonts w:ascii="Arial" w:hAnsi="Arial" w:cs="Arial" w:eastAsia="Arial"/>
          <w:sz w:val="26"/>
          <w:szCs w:val="26"/>
          <w:color w:val="212121"/>
          <w:spacing w:val="0"/>
          <w:w w:val="77"/>
          <w:b/>
          <w:bCs/>
          <w:position w:val="1"/>
        </w:rPr>
        <w:t>y</w:t>
      </w:r>
      <w:r>
        <w:rPr>
          <w:rFonts w:ascii="Arial" w:hAnsi="Arial" w:cs="Arial" w:eastAsia="Arial"/>
          <w:sz w:val="26"/>
          <w:szCs w:val="26"/>
          <w:color w:val="212121"/>
          <w:spacing w:val="30"/>
          <w:w w:val="77"/>
          <w:b/>
          <w:bCs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212121"/>
          <w:spacing w:val="0"/>
          <w:w w:val="77"/>
          <w:b/>
          <w:bCs/>
          <w:position w:val="1"/>
        </w:rPr>
        <w:t>Bölg</w:t>
      </w:r>
      <w:r>
        <w:rPr>
          <w:rFonts w:ascii="Arial" w:hAnsi="Arial" w:cs="Arial" w:eastAsia="Arial"/>
          <w:sz w:val="26"/>
          <w:szCs w:val="26"/>
          <w:color w:val="212121"/>
          <w:spacing w:val="0"/>
          <w:w w:val="77"/>
          <w:b/>
          <w:bCs/>
          <w:position w:val="1"/>
        </w:rPr>
        <w:t>e</w:t>
      </w:r>
      <w:r>
        <w:rPr>
          <w:rFonts w:ascii="Arial" w:hAnsi="Arial" w:cs="Arial" w:eastAsia="Arial"/>
          <w:sz w:val="26"/>
          <w:szCs w:val="26"/>
          <w:color w:val="212121"/>
          <w:spacing w:val="34"/>
          <w:w w:val="77"/>
          <w:b/>
          <w:bCs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212121"/>
          <w:spacing w:val="0"/>
          <w:w w:val="77"/>
          <w:b/>
          <w:bCs/>
          <w:position w:val="1"/>
        </w:rPr>
        <w:t>2</w:t>
      </w:r>
      <w:r>
        <w:rPr>
          <w:rFonts w:ascii="Arial" w:hAnsi="Arial" w:cs="Arial" w:eastAsia="Arial"/>
          <w:sz w:val="26"/>
          <w:szCs w:val="26"/>
          <w:color w:val="212121"/>
          <w:spacing w:val="0"/>
          <w:w w:val="77"/>
          <w:b/>
          <w:bCs/>
          <w:position w:val="1"/>
        </w:rPr>
        <w:t>.</w:t>
      </w:r>
      <w:r>
        <w:rPr>
          <w:rFonts w:ascii="Arial" w:hAnsi="Arial" w:cs="Arial" w:eastAsia="Arial"/>
          <w:sz w:val="26"/>
          <w:szCs w:val="26"/>
          <w:color w:val="212121"/>
          <w:spacing w:val="10"/>
          <w:w w:val="77"/>
          <w:b/>
          <w:bCs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212121"/>
          <w:spacing w:val="0"/>
          <w:w w:val="77"/>
          <w:b/>
          <w:bCs/>
          <w:position w:val="1"/>
        </w:rPr>
        <w:t>Post</w:t>
      </w:r>
      <w:r>
        <w:rPr>
          <w:rFonts w:ascii="Arial" w:hAnsi="Arial" w:cs="Arial" w:eastAsia="Arial"/>
          <w:sz w:val="26"/>
          <w:szCs w:val="26"/>
          <w:color w:val="212121"/>
          <w:spacing w:val="0"/>
          <w:w w:val="77"/>
          <w:b/>
          <w:bCs/>
          <w:position w:val="1"/>
        </w:rPr>
        <w:t>a</w:t>
      </w:r>
      <w:r>
        <w:rPr>
          <w:rFonts w:ascii="Arial" w:hAnsi="Arial" w:cs="Arial" w:eastAsia="Arial"/>
          <w:sz w:val="26"/>
          <w:szCs w:val="26"/>
          <w:color w:val="212121"/>
          <w:spacing w:val="-26"/>
          <w:w w:val="77"/>
          <w:b/>
          <w:bCs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212121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212121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34"/>
          <w:szCs w:val="34"/>
          <w:color w:val="444B87"/>
          <w:spacing w:val="0"/>
          <w:w w:val="77"/>
          <w:i/>
          <w:position w:val="1"/>
        </w:rPr>
        <w:t>A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2782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25"/>
          <w:szCs w:val="25"/>
          <w:color w:val="212121"/>
          <w:spacing w:val="0"/>
          <w:w w:val="83"/>
          <w:b/>
          <w:bCs/>
        </w:rPr>
        <w:t>Grupla</w:t>
      </w:r>
      <w:r>
        <w:rPr>
          <w:rFonts w:ascii="Arial" w:hAnsi="Arial" w:cs="Arial" w:eastAsia="Arial"/>
          <w:sz w:val="25"/>
          <w:szCs w:val="25"/>
          <w:color w:val="212121"/>
          <w:spacing w:val="0"/>
          <w:w w:val="83"/>
          <w:b/>
          <w:bCs/>
        </w:rPr>
        <w:t>r</w:t>
      </w:r>
      <w:r>
        <w:rPr>
          <w:rFonts w:ascii="Arial" w:hAnsi="Arial" w:cs="Arial" w:eastAsia="Arial"/>
          <w:sz w:val="25"/>
          <w:szCs w:val="25"/>
          <w:color w:val="212121"/>
          <w:spacing w:val="2"/>
          <w:w w:val="83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12121"/>
          <w:spacing w:val="0"/>
          <w:w w:val="83"/>
          <w:b/>
          <w:bCs/>
        </w:rPr>
        <w:t>Amiri</w:t>
      </w:r>
      <w:r>
        <w:rPr>
          <w:rFonts w:ascii="Arial" w:hAnsi="Arial" w:cs="Arial" w:eastAsia="Arial"/>
          <w:sz w:val="25"/>
          <w:szCs w:val="25"/>
          <w:color w:val="21212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5"/>
          <w:szCs w:val="25"/>
          <w:color w:val="212121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7"/>
          <w:szCs w:val="27"/>
          <w:color w:val="8E90C1"/>
          <w:spacing w:val="4"/>
          <w:w w:val="204"/>
        </w:rPr>
        <w:t>"</w:t>
      </w:r>
      <w:r>
        <w:rPr>
          <w:rFonts w:ascii="Times New Roman" w:hAnsi="Times New Roman" w:cs="Times New Roman" w:eastAsia="Times New Roman"/>
          <w:sz w:val="27"/>
          <w:szCs w:val="27"/>
          <w:color w:val="595E91"/>
          <w:spacing w:val="0"/>
          <w:w w:val="104"/>
        </w:rPr>
        <w:t>.J'-J</w:t>
      </w:r>
      <w:r>
        <w:rPr>
          <w:rFonts w:ascii="Times New Roman" w:hAnsi="Times New Roman" w:cs="Times New Roman" w:eastAsia="Times New Roman"/>
          <w:sz w:val="27"/>
          <w:szCs w:val="27"/>
          <w:color w:val="595E91"/>
          <w:spacing w:val="11"/>
          <w:w w:val="103"/>
        </w:rPr>
        <w:t>{</w:t>
      </w:r>
      <w:r>
        <w:rPr>
          <w:rFonts w:ascii="Times New Roman" w:hAnsi="Times New Roman" w:cs="Times New Roman" w:eastAsia="Times New Roman"/>
          <w:sz w:val="27"/>
          <w:szCs w:val="27"/>
          <w:color w:val="2F3362"/>
          <w:spacing w:val="-18"/>
          <w:w w:val="236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575959"/>
          <w:spacing w:val="-5"/>
          <w:w w:val="66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2F3362"/>
          <w:spacing w:val="0"/>
          <w:w w:val="94"/>
        </w:rPr>
        <w:t>"</w:t>
      </w:r>
      <w:r>
        <w:rPr>
          <w:rFonts w:ascii="Times New Roman" w:hAnsi="Times New Roman" w:cs="Times New Roman" w:eastAsia="Times New Roman"/>
          <w:sz w:val="27"/>
          <w:szCs w:val="27"/>
          <w:color w:val="2F3362"/>
          <w:spacing w:val="6"/>
          <w:w w:val="94"/>
        </w:rPr>
        <w:t>w</w:t>
      </w:r>
      <w:r>
        <w:rPr>
          <w:rFonts w:ascii="Times New Roman" w:hAnsi="Times New Roman" w:cs="Times New Roman" w:eastAsia="Times New Roman"/>
          <w:sz w:val="27"/>
          <w:szCs w:val="27"/>
          <w:color w:val="444B87"/>
          <w:spacing w:val="0"/>
          <w:w w:val="80"/>
        </w:rPr>
        <w:t>v</w:t>
      </w:r>
      <w:r>
        <w:rPr>
          <w:rFonts w:ascii="Times New Roman" w:hAnsi="Times New Roman" w:cs="Times New Roman" w:eastAsia="Times New Roman"/>
          <w:sz w:val="27"/>
          <w:szCs w:val="27"/>
          <w:color w:val="444B87"/>
          <w:spacing w:val="12"/>
          <w:w w:val="80"/>
        </w:rPr>
        <w:t>v</w:t>
      </w:r>
      <w:r>
        <w:rPr>
          <w:rFonts w:ascii="Times New Roman" w:hAnsi="Times New Roman" w:cs="Times New Roman" w:eastAsia="Times New Roman"/>
          <w:sz w:val="27"/>
          <w:szCs w:val="27"/>
          <w:color w:val="182A85"/>
          <w:spacing w:val="0"/>
          <w:w w:val="134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182A85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F3362"/>
          <w:spacing w:val="0"/>
          <w:w w:val="120"/>
        </w:rPr>
        <w:t>\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47" w:after="0" w:line="240" w:lineRule="auto"/>
        <w:ind w:left="4656" w:right="542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w w:val="106"/>
        </w:rPr>
        <w:t>Tura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9"/>
          <w:w w:val="107"/>
        </w:rPr>
        <w:t>n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96"/>
        </w:rPr>
        <w:t>)</w:t>
      </w:r>
      <w:r>
        <w:rPr>
          <w:rFonts w:ascii="Arial" w:hAnsi="Arial" w:cs="Arial" w:eastAsia="Arial"/>
          <w:sz w:val="18"/>
          <w:szCs w:val="18"/>
          <w:color w:val="383838"/>
          <w:spacing w:val="-1"/>
          <w:w w:val="196"/>
        </w:rPr>
        <w:t>U</w:t>
      </w:r>
      <w:r>
        <w:rPr>
          <w:rFonts w:ascii="Arial" w:hAnsi="Arial" w:cs="Arial" w:eastAsia="Arial"/>
          <w:sz w:val="18"/>
          <w:szCs w:val="18"/>
          <w:color w:val="676769"/>
          <w:spacing w:val="0"/>
          <w:w w:val="80"/>
        </w:rPr>
        <w:t>R</w:t>
      </w:r>
      <w:r>
        <w:rPr>
          <w:rFonts w:ascii="Arial" w:hAnsi="Arial" w:cs="Arial" w:eastAsia="Arial"/>
          <w:sz w:val="18"/>
          <w:szCs w:val="18"/>
          <w:color w:val="67676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2"/>
        </w:rPr>
        <w:t>KER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4" w:lineRule="exact"/>
        <w:ind w:left="4711" w:right="550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5"/>
          <w:position w:val="-1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00"/>
        </w:sectPr>
      </w:pPr>
      <w:rPr/>
    </w:p>
    <w:p>
      <w:pPr>
        <w:spacing w:before="44" w:after="0" w:line="240" w:lineRule="auto"/>
        <w:ind w:left="530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939393"/>
          <w:spacing w:val="0"/>
          <w:w w:val="116"/>
        </w:rPr>
        <w:t>_v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575" w:right="-79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79797B"/>
          <w:spacing w:val="0"/>
          <w:w w:val="100"/>
        </w:rPr>
        <w:t>E</w:t>
      </w:r>
      <w:r>
        <w:rPr>
          <w:rFonts w:ascii="Arial" w:hAnsi="Arial" w:cs="Arial" w:eastAsia="Arial"/>
          <w:sz w:val="26"/>
          <w:szCs w:val="26"/>
          <w:color w:val="79797B"/>
          <w:spacing w:val="0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79797B"/>
          <w:spacing w:val="1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79797B"/>
          <w:spacing w:val="4"/>
          <w:w w:val="126"/>
        </w:rPr>
        <w:t>g</w:t>
      </w:r>
      <w:r>
        <w:rPr>
          <w:rFonts w:ascii="Arial" w:hAnsi="Arial" w:cs="Arial" w:eastAsia="Arial"/>
          <w:sz w:val="25"/>
          <w:szCs w:val="25"/>
          <w:color w:val="AAAAAA"/>
          <w:spacing w:val="0"/>
          <w:w w:val="92"/>
        </w:rPr>
        <w:t>'</w:t>
      </w:r>
      <w:r>
        <w:rPr>
          <w:rFonts w:ascii="Arial" w:hAnsi="Arial" w:cs="Arial" w:eastAsia="Arial"/>
          <w:sz w:val="25"/>
          <w:szCs w:val="25"/>
          <w:color w:val="AAAAAA"/>
          <w:spacing w:val="17"/>
          <w:w w:val="92"/>
        </w:rPr>
        <w:t>"</w:t>
      </w:r>
      <w:r>
        <w:rPr>
          <w:rFonts w:ascii="Arial" w:hAnsi="Arial" w:cs="Arial" w:eastAsia="Arial"/>
          <w:sz w:val="25"/>
          <w:szCs w:val="25"/>
          <w:color w:val="79797B"/>
          <w:spacing w:val="0"/>
          <w:w w:val="155"/>
        </w:rPr>
        <w:t>n</w:t>
      </w:r>
      <w:r>
        <w:rPr>
          <w:rFonts w:ascii="Arial" w:hAnsi="Arial" w:cs="Arial" w:eastAsia="Arial"/>
          <w:sz w:val="25"/>
          <w:szCs w:val="25"/>
          <w:color w:val="79797B"/>
          <w:spacing w:val="-47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676769"/>
          <w:spacing w:val="0"/>
          <w:w w:val="117"/>
        </w:rPr>
        <w:t>KAYA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59" w:after="0" w:line="240" w:lineRule="auto"/>
        <w:ind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2"/>
          <w:szCs w:val="32"/>
          <w:color w:val="595E91"/>
          <w:spacing w:val="0"/>
          <w:w w:val="125"/>
          <w:i/>
        </w:rPr>
        <w:t>c:;:/'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</w:rPr>
      </w:r>
    </w:p>
    <w:p>
      <w:pPr>
        <w:spacing w:before="70" w:after="0" w:line="214" w:lineRule="exact"/>
        <w:ind w:left="4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57.279999pt;margin-top:-40.910858pt;width:56.639999pt;height:38.400002pt;mso-position-horizontal-relative:page;mso-position-vertical-relative:paragraph;z-index:-15690" type="#_x0000_t75">
            <v:imagedata r:id="rId41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Mesut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6"/>
          <w:position w:val="-1"/>
        </w:rPr>
        <w:t>YELEKÇi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00"/>
          <w:cols w:num="2" w:equalWidth="0">
            <w:col w:w="4282" w:space="2"/>
            <w:col w:w="7256"/>
          </w:cols>
        </w:sectPr>
      </w:pPr>
      <w:rPr/>
    </w:p>
    <w:p>
      <w:pPr>
        <w:spacing w:before="0" w:after="0" w:line="247" w:lineRule="exact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93.599998pt;margin-top:34.68pt;width:490.44001pt;height:775.200002pt;mso-position-horizontal-relative:page;mso-position-vertical-relative:page;z-index:-15689" coordorigin="1872,694" coordsize="9809,15504">
            <v:group style="position:absolute;left:1997;top:725;width:9600;height:2" coordorigin="1997,725" coordsize="9600,2">
              <v:shape style="position:absolute;left:1997;top:725;width:9600;height:2" coordorigin="1997,725" coordsize="9600,0" path="m1997,725l11597,725e" filled="f" stroked="t" strokeweight=".72pt" strokecolor="#3B3B3B">
                <v:path arrowok="t"/>
              </v:shape>
            </v:group>
            <v:group style="position:absolute;left:2304;top:701;width:2;height:1536" coordorigin="2304,701" coordsize="2,1536">
              <v:shape style="position:absolute;left:2304;top:701;width:2;height:1536" coordorigin="2304,701" coordsize="0,1536" path="m2304,2237l2304,701e" filled="f" stroked="t" strokeweight=".72pt" strokecolor="#2B2B2B">
                <v:path arrowok="t"/>
              </v:shape>
            </v:group>
            <v:group style="position:absolute;left:9115;top:720;width:2;height:1526" coordorigin="9115,720" coordsize="2,1526">
              <v:shape style="position:absolute;left:9115;top:720;width:2;height:1526" coordorigin="9115,720" coordsize="0,1526" path="m9115,2246l9115,720e" filled="f" stroked="t" strokeweight=".72pt" strokecolor="#3B3B3B">
                <v:path arrowok="t"/>
              </v:shape>
            </v:group>
            <v:group style="position:absolute;left:11611;top:710;width:2;height:15437" coordorigin="11611,710" coordsize="2,15437">
              <v:shape style="position:absolute;left:11611;top:710;width:2;height:15437" coordorigin="11611,710" coordsize="0,15437" path="m11611,16147l11611,710e" filled="f" stroked="t" strokeweight=".96pt" strokecolor="#3B3B3B">
                <v:path arrowok="t"/>
              </v:shape>
            </v:group>
            <v:group style="position:absolute;left:2222;top:2232;width:9384;height:2" coordorigin="2222,2232" coordsize="9384,2">
              <v:shape style="position:absolute;left:2222;top:2232;width:9384;height:2" coordorigin="2222,2232" coordsize="9384,0" path="m2222,2232l11606,2232e" filled="f" stroked="t" strokeweight=".48pt" strokecolor="#2B2B2B">
                <v:path arrowok="t"/>
              </v:shape>
            </v:group>
            <v:group style="position:absolute;left:2064;top:2717;width:9542;height:2" coordorigin="2064,2717" coordsize="9542,2">
              <v:shape style="position:absolute;left:2064;top:2717;width:9542;height:2" coordorigin="2064,2717" coordsize="9542,0" path="m2064,2717l11606,2717e" filled="f" stroked="t" strokeweight=".96pt" strokecolor="#3F3F3F">
                <v:path arrowok="t"/>
              </v:shape>
            </v:group>
            <v:group style="position:absolute;left:1978;top:3197;width:9629;height:2" coordorigin="1978,3197" coordsize="9629,2">
              <v:shape style="position:absolute;left:1978;top:3197;width:9629;height:2" coordorigin="1978,3197" coordsize="9629,0" path="m1978,3197l11606,3197e" filled="f" stroked="t" strokeweight=".72pt" strokecolor="#3F3F3F">
                <v:path arrowok="t"/>
              </v:shape>
            </v:group>
            <v:group style="position:absolute;left:6922;top:3802;width:4690;height:2" coordorigin="6922,3802" coordsize="4690,2">
              <v:shape style="position:absolute;left:6922;top:3802;width:4690;height:2" coordorigin="6922,3802" coordsize="4690,0" path="m6922,3802l11611,3802e" filled="f" stroked="t" strokeweight=".96pt" strokecolor="#3F3F3F">
                <v:path arrowok="t"/>
              </v:shape>
            </v:group>
            <v:group style="position:absolute;left:3802;top:3427;width:2;height:749" coordorigin="3802,3427" coordsize="2,749">
              <v:shape style="position:absolute;left:3802;top:3427;width:2;height:749" coordorigin="3802,3427" coordsize="0,749" path="m3802,4176l3802,3427e" filled="f" stroked="t" strokeweight=".96pt" strokecolor="#343434">
                <v:path arrowok="t"/>
              </v:shape>
            </v:group>
            <v:group style="position:absolute;left:1882;top:4171;width:9730;height:2" coordorigin="1882,4171" coordsize="9730,2">
              <v:shape style="position:absolute;left:1882;top:4171;width:9730;height:2" coordorigin="1882,4171" coordsize="9730,0" path="m1882,4171l11611,4171e" filled="f" stroked="t" strokeweight=".96pt" strokecolor="#3F3F3F">
                <v:path arrowok="t"/>
              </v:shape>
            </v:group>
            <v:group style="position:absolute;left:2333;top:4147;width:2;height:12038" coordorigin="2333,4147" coordsize="2,12038">
              <v:shape style="position:absolute;left:2333;top:4147;width:2;height:12038" coordorigin="2333,4147" coordsize="0,12038" path="m2333,16186l2333,4147e" filled="f" stroked="t" strokeweight="1.2pt" strokecolor="#4F4F4F">
                <v:path arrowok="t"/>
              </v:shape>
            </v:group>
            <v:group style="position:absolute;left:1978;top:4454;width:9634;height:2" coordorigin="1978,4454" coordsize="9634,2">
              <v:shape style="position:absolute;left:1978;top:4454;width:9634;height:2" coordorigin="1978,4454" coordsize="9634,0" path="m1978,4454l11611,4454e" filled="f" stroked="t" strokeweight=".72pt" strokecolor="#3F3F3F">
                <v:path arrowok="t"/>
              </v:shape>
            </v:group>
            <v:group style="position:absolute;left:2294;top:4694;width:9312;height:2" coordorigin="2294,4694" coordsize="9312,2">
              <v:shape style="position:absolute;left:2294;top:4694;width:9312;height:2" coordorigin="2294,4694" coordsize="9312,0" path="m2294,4694l11606,4694e" filled="f" stroked="t" strokeweight=".96pt" strokecolor="#3F3F3F">
                <v:path arrowok="t"/>
              </v:shape>
            </v:group>
            <v:group style="position:absolute;left:4882;top:4685;width:2;height:2179" coordorigin="4882,4685" coordsize="2,2179">
              <v:shape style="position:absolute;left:4882;top:4685;width:2;height:2179" coordorigin="4882,4685" coordsize="0,2179" path="m4882,6864l4882,4685e" filled="f" stroked="t" strokeweight=".96pt" strokecolor="#343434">
                <v:path arrowok="t"/>
              </v:shape>
            </v:group>
            <v:group style="position:absolute;left:4867;top:5179;width:6744;height:2" coordorigin="4867,5179" coordsize="6744,2">
              <v:shape style="position:absolute;left:4867;top:5179;width:6744;height:2" coordorigin="4867,5179" coordsize="6744,0" path="m4867,5179l11611,5179e" filled="f" stroked="t" strokeweight=".48pt" strokecolor="#0C0C0C">
                <v:path arrowok="t"/>
              </v:shape>
            </v:group>
            <v:group style="position:absolute;left:4867;top:5419;width:6749;height:2" coordorigin="4867,5419" coordsize="6749,2">
              <v:shape style="position:absolute;left:4867;top:5419;width:6749;height:2" coordorigin="4867,5419" coordsize="6749,0" path="m4867,5419l11616,5419e" filled="f" stroked="t" strokeweight=".48pt" strokecolor="#080808">
                <v:path arrowok="t"/>
              </v:shape>
            </v:group>
            <v:group style="position:absolute;left:4858;top:5645;width:6778;height:2" coordorigin="4858,5645" coordsize="6778,2">
              <v:shape style="position:absolute;left:4858;top:5645;width:6778;height:2" coordorigin="4858,5645" coordsize="6778,0" path="m4858,5645l11635,5645e" filled="f" stroked="t" strokeweight="1.2pt" strokecolor="#4F4F4F">
                <v:path arrowok="t"/>
              </v:shape>
            </v:group>
            <v:group style="position:absolute;left:2304;top:5894;width:9322;height:2" coordorigin="2304,5894" coordsize="9322,2">
              <v:shape style="position:absolute;left:2304;top:5894;width:9322;height:2" coordorigin="2304,5894" coordsize="9322,0" path="m2304,5894l11626,5894e" filled="f" stroked="t" strokeweight=".96pt" strokecolor="#3F3F3F">
                <v:path arrowok="t"/>
              </v:shape>
            </v:group>
            <v:group style="position:absolute;left:1920;top:6139;width:9706;height:2" coordorigin="1920,6139" coordsize="9706,2">
              <v:shape style="position:absolute;left:1920;top:6139;width:9706;height:2" coordorigin="1920,6139" coordsize="9706,0" path="m1920,6139l11626,6139e" filled="f" stroked="t" strokeweight=".48pt" strokecolor="#282828">
                <v:path arrowok="t"/>
              </v:shape>
            </v:group>
            <v:group style="position:absolute;left:7800;top:6134;width:2;height:730" coordorigin="7800,6134" coordsize="2,730">
              <v:shape style="position:absolute;left:7800;top:6134;width:2;height:730" coordorigin="7800,6134" coordsize="0,730" path="m7800,6864l7800,6134e" filled="f" stroked="t" strokeweight=".48pt" strokecolor="#131313">
                <v:path arrowok="t"/>
              </v:shape>
            </v:group>
            <v:group style="position:absolute;left:2304;top:6614;width:9322;height:2" coordorigin="2304,6614" coordsize="9322,2">
              <v:shape style="position:absolute;left:2304;top:6614;width:9322;height:2" coordorigin="2304,6614" coordsize="9322,0" path="m2304,6614l11626,6614e" filled="f" stroked="t" strokeweight=".96pt" strokecolor="#444444">
                <v:path arrowok="t"/>
              </v:shape>
            </v:group>
            <v:group style="position:absolute;left:2314;top:6854;width:9312;height:2" coordorigin="2314,6854" coordsize="9312,2">
              <v:shape style="position:absolute;left:2314;top:6854;width:9312;height:2" coordorigin="2314,6854" coordsize="9312,0" path="m2314,6854l11626,6854e" filled="f" stroked="t" strokeweight=".96pt" strokecolor="#3F3F3F">
                <v:path arrowok="t"/>
              </v:shape>
            </v:group>
            <v:group style="position:absolute;left:2064;top:7094;width:9562;height:2" coordorigin="2064,7094" coordsize="9562,2">
              <v:shape style="position:absolute;left:2064;top:7094;width:9562;height:2" coordorigin="2064,7094" coordsize="9562,0" path="m2064,7094l11626,7094e" filled="f" stroked="t" strokeweight=".72pt" strokecolor="#383838">
                <v:path arrowok="t"/>
              </v:shape>
            </v:group>
            <v:group style="position:absolute;left:2150;top:7570;width:9475;height:2" coordorigin="2150,7570" coordsize="9475,2">
              <v:shape style="position:absolute;left:2150;top:7570;width:9475;height:2" coordorigin="2150,7570" coordsize="9475,0" path="m2150,7570l11626,7570e" filled="f" stroked="t" strokeweight=".48pt" strokecolor="#181818">
                <v:path arrowok="t"/>
              </v:shape>
            </v:group>
            <v:group style="position:absolute;left:4886;top:7565;width:2;height:739" coordorigin="4886,7565" coordsize="2,739">
              <v:shape style="position:absolute;left:4886;top:7565;width:2;height:739" coordorigin="4886,7565" coordsize="0,739" path="m4886,8304l4886,7565e" filled="f" stroked="t" strokeweight=".96pt" strokecolor="#3F3F3F">
                <v:path arrowok="t"/>
              </v:shape>
            </v:group>
            <v:group style="position:absolute;left:4877;top:7805;width:6749;height:2" coordorigin="4877,7805" coordsize="6749,2">
              <v:shape style="position:absolute;left:4877;top:7805;width:6749;height:2" coordorigin="4877,7805" coordsize="6749,0" path="m4877,7805l11626,7805e" filled="f" stroked="t" strokeweight=".96pt" strokecolor="#444444">
                <v:path arrowok="t"/>
              </v:shape>
            </v:group>
            <v:group style="position:absolute;left:4877;top:8045;width:6749;height:2" coordorigin="4877,8045" coordsize="6749,2">
              <v:shape style="position:absolute;left:4877;top:8045;width:6749;height:2" coordorigin="4877,8045" coordsize="6749,0" path="m4877,8045l11626,8045e" filled="f" stroked="t" strokeweight=".96pt" strokecolor="#3F3F3F">
                <v:path arrowok="t"/>
              </v:shape>
            </v:group>
            <v:group style="position:absolute;left:2064;top:8294;width:9562;height:2" coordorigin="2064,8294" coordsize="9562,2">
              <v:shape style="position:absolute;left:2064;top:8294;width:9562;height:2" coordorigin="2064,8294" coordsize="9562,0" path="m2064,8294l11626,8294e" filled="f" stroked="t" strokeweight=".72pt" strokecolor="#444444">
                <v:path arrowok="t"/>
              </v:shape>
            </v:group>
            <v:group style="position:absolute;left:1997;top:9106;width:9629;height:2" coordorigin="1997,9106" coordsize="9629,2">
              <v:shape style="position:absolute;left:1997;top:9106;width:9629;height:2" coordorigin="1997,9106" coordsize="9629,0" path="m1997,9106l11626,9106e" filled="f" stroked="t" strokeweight=".48pt" strokecolor="#2B2B2B">
                <v:path arrowok="t"/>
              </v:shape>
            </v:group>
            <v:group style="position:absolute;left:2146;top:10181;width:9499;height:2" coordorigin="2146,10181" coordsize="9499,2">
              <v:shape style="position:absolute;left:2146;top:10181;width:9499;height:2" coordorigin="2146,10181" coordsize="9499,0" path="m2146,10181l11645,10181e" filled="f" stroked="t" strokeweight=".72pt" strokecolor="#3B3B3B">
                <v:path arrowok="t"/>
              </v:shape>
            </v:group>
            <v:group style="position:absolute;left:2146;top:10421;width:9499;height:2" coordorigin="2146,10421" coordsize="9499,2">
              <v:shape style="position:absolute;left:2146;top:10421;width:9499;height:2" coordorigin="2146,10421" coordsize="9499,0" path="m2146,10421l11645,10421e" filled="f" stroked="t" strokeweight=".72pt" strokecolor="#3F3F3F">
                <v:path arrowok="t"/>
              </v:shape>
            </v:group>
            <v:group style="position:absolute;left:2083;top:10901;width:9562;height:2" coordorigin="2083,10901" coordsize="9562,2">
              <v:shape style="position:absolute;left:2083;top:10901;width:9562;height:2" coordorigin="2083,10901" coordsize="9562,0" path="m2083,10901l11645,10901e" filled="f" stroked="t" strokeweight=".72pt" strokecolor="#444444">
                <v:path arrowok="t"/>
              </v:shape>
            </v:group>
            <v:group style="position:absolute;left:2112;top:11146;width:8198;height:2" coordorigin="2112,11146" coordsize="8198,2">
              <v:shape style="position:absolute;left:2112;top:11146;width:8198;height:2" coordorigin="2112,11146" coordsize="8198,0" path="m2112,11146l10310,11146e" filled="f" stroked="t" strokeweight=".72pt" strokecolor="#444444">
                <v:path arrowok="t"/>
              </v:shape>
            </v:group>
            <v:group style="position:absolute;left:7382;top:11136;width:2;height:5030" coordorigin="7382,11136" coordsize="2,5030">
              <v:shape style="position:absolute;left:7382;top:11136;width:2;height:5030" coordorigin="7382,11136" coordsize="0,5030" path="m7382,16166l7382,11136e" filled="f" stroked="t" strokeweight=".72pt" strokecolor="#383838">
                <v:path arrowok="t"/>
              </v:shape>
            </v:group>
            <v:group style="position:absolute;left:2150;top:11386;width:9494;height:2" coordorigin="2150,11386" coordsize="9494,2">
              <v:shape style="position:absolute;left:2150;top:11386;width:9494;height:2" coordorigin="2150,11386" coordsize="9494,0" path="m2150,11386l11645,11386e" filled="f" stroked="t" strokeweight=".96pt" strokecolor="#484848">
                <v:path arrowok="t"/>
              </v:shape>
            </v:group>
            <v:group style="position:absolute;left:2304;top:16162;width:9370;height:2" coordorigin="2304,16162" coordsize="9370,2">
              <v:shape style="position:absolute;left:2304;top:16162;width:9370;height:2" coordorigin="2304,16162" coordsize="9370,0" path="m2304,16162l11674,16162e" filled="f" stroked="t" strokeweight=".72pt" strokecolor="#444444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7.520004pt;margin-top:2.938484pt;width:34.456302pt;height:35.5pt;mso-position-horizontal-relative:page;mso-position-vertical-relative:paragraph;z-index:-15687" type="#_x0000_t202" filled="f" stroked="f">
            <v:textbox inset="0,0,0,0">
              <w:txbxContent>
                <w:p>
                  <w:pPr>
                    <w:spacing w:before="0" w:after="0" w:line="710" w:lineRule="exact"/>
                    <w:ind w:right="-146"/>
                    <w:jc w:val="left"/>
                    <w:rPr>
                      <w:rFonts w:ascii="Times New Roman" w:hAnsi="Times New Roman" w:cs="Times New Roman" w:eastAsia="Times New Roman"/>
                      <w:sz w:val="71"/>
                      <w:szCs w:val="7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444B87"/>
                      <w:w w:val="45"/>
                      <w:i/>
                    </w:rPr>
                    <w:t>.ı;</w:t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444B87"/>
                      <w:spacing w:val="-96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444B87"/>
                      <w:spacing w:val="0"/>
                      <w:w w:val="46"/>
                      <w:i/>
                    </w:rPr>
                    <w:t>o5</w:t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79797B"/>
          <w:spacing w:val="0"/>
          <w:w w:val="82"/>
        </w:rPr>
        <w:t>I</w:t>
      </w:r>
      <w:r>
        <w:rPr>
          <w:rFonts w:ascii="Arial" w:hAnsi="Arial" w:cs="Arial" w:eastAsia="Arial"/>
          <w:sz w:val="23"/>
          <w:szCs w:val="23"/>
          <w:color w:val="79797B"/>
          <w:spacing w:val="1"/>
          <w:w w:val="82"/>
        </w:rPr>
        <w:t>t</w:t>
      </w:r>
      <w:r>
        <w:rPr>
          <w:rFonts w:ascii="Arial" w:hAnsi="Arial" w:cs="Arial" w:eastAsia="Arial"/>
          <w:sz w:val="23"/>
          <w:szCs w:val="23"/>
          <w:color w:val="575959"/>
          <w:spacing w:val="0"/>
          <w:w w:val="82"/>
        </w:rPr>
        <w:t>fai</w:t>
      </w:r>
      <w:r>
        <w:rPr>
          <w:rFonts w:ascii="Arial" w:hAnsi="Arial" w:cs="Arial" w:eastAsia="Arial"/>
          <w:sz w:val="23"/>
          <w:szCs w:val="23"/>
          <w:color w:val="575959"/>
          <w:spacing w:val="1"/>
          <w:w w:val="82"/>
        </w:rPr>
        <w:t>y</w:t>
      </w:r>
      <w:r>
        <w:rPr>
          <w:rFonts w:ascii="Arial" w:hAnsi="Arial" w:cs="Arial" w:eastAsia="Arial"/>
          <w:sz w:val="23"/>
          <w:szCs w:val="23"/>
          <w:color w:val="79797B"/>
          <w:spacing w:val="0"/>
          <w:w w:val="82"/>
        </w:rPr>
        <w:t>e</w:t>
      </w:r>
      <w:r>
        <w:rPr>
          <w:rFonts w:ascii="Arial" w:hAnsi="Arial" w:cs="Arial" w:eastAsia="Arial"/>
          <w:sz w:val="23"/>
          <w:szCs w:val="23"/>
          <w:color w:val="79797B"/>
          <w:spacing w:val="-4"/>
          <w:w w:val="82"/>
        </w:rPr>
        <w:t> </w:t>
      </w:r>
      <w:r>
        <w:rPr>
          <w:rFonts w:ascii="Arial" w:hAnsi="Arial" w:cs="Arial" w:eastAsia="Arial"/>
          <w:sz w:val="23"/>
          <w:szCs w:val="23"/>
          <w:color w:val="79797B"/>
          <w:spacing w:val="0"/>
          <w:w w:val="71"/>
        </w:rPr>
        <w:t>GOne</w:t>
      </w:r>
      <w:r>
        <w:rPr>
          <w:rFonts w:ascii="Arial" w:hAnsi="Arial" w:cs="Arial" w:eastAsia="Arial"/>
          <w:sz w:val="23"/>
          <w:szCs w:val="23"/>
          <w:color w:val="79797B"/>
          <w:spacing w:val="0"/>
          <w:w w:val="71"/>
        </w:rPr>
        <w:t>y</w:t>
      </w:r>
      <w:r>
        <w:rPr>
          <w:rFonts w:ascii="Arial" w:hAnsi="Arial" w:cs="Arial" w:eastAsia="Arial"/>
          <w:sz w:val="23"/>
          <w:szCs w:val="23"/>
          <w:color w:val="79797B"/>
          <w:spacing w:val="6"/>
          <w:w w:val="71"/>
        </w:rPr>
        <w:t> </w:t>
      </w:r>
      <w:r>
        <w:rPr>
          <w:rFonts w:ascii="Arial" w:hAnsi="Arial" w:cs="Arial" w:eastAsia="Arial"/>
          <w:sz w:val="23"/>
          <w:szCs w:val="23"/>
          <w:color w:val="676769"/>
          <w:spacing w:val="0"/>
          <w:w w:val="78"/>
        </w:rPr>
        <w:t>B</w:t>
      </w:r>
      <w:r>
        <w:rPr>
          <w:rFonts w:ascii="Arial" w:hAnsi="Arial" w:cs="Arial" w:eastAsia="Arial"/>
          <w:sz w:val="23"/>
          <w:szCs w:val="23"/>
          <w:color w:val="676769"/>
          <w:spacing w:val="0"/>
          <w:w w:val="79"/>
        </w:rPr>
        <w:t>ö</w:t>
      </w:r>
      <w:r>
        <w:rPr>
          <w:rFonts w:ascii="Arial" w:hAnsi="Arial" w:cs="Arial" w:eastAsia="Arial"/>
          <w:sz w:val="23"/>
          <w:szCs w:val="23"/>
          <w:color w:val="383838"/>
          <w:spacing w:val="-15"/>
          <w:w w:val="119"/>
        </w:rPr>
        <w:t>l</w:t>
      </w:r>
      <w:r>
        <w:rPr>
          <w:rFonts w:ascii="Arial" w:hAnsi="Arial" w:cs="Arial" w:eastAsia="Arial"/>
          <w:sz w:val="23"/>
          <w:szCs w:val="23"/>
          <w:color w:val="575959"/>
          <w:spacing w:val="0"/>
          <w:w w:val="78"/>
        </w:rPr>
        <w:t>ge</w:t>
      </w:r>
      <w:r>
        <w:rPr>
          <w:rFonts w:ascii="Arial" w:hAnsi="Arial" w:cs="Arial" w:eastAsia="Arial"/>
          <w:sz w:val="23"/>
          <w:szCs w:val="23"/>
          <w:color w:val="575959"/>
          <w:spacing w:val="-27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676769"/>
          <w:spacing w:val="-5"/>
          <w:w w:val="80"/>
        </w:rPr>
        <w:t>A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86"/>
        </w:rPr>
        <w:t>m</w:t>
      </w:r>
      <w:r>
        <w:rPr>
          <w:rFonts w:ascii="Arial" w:hAnsi="Arial" w:cs="Arial" w:eastAsia="Arial"/>
          <w:sz w:val="23"/>
          <w:szCs w:val="23"/>
          <w:color w:val="383838"/>
          <w:spacing w:val="-28"/>
          <w:w w:val="86"/>
        </w:rPr>
        <w:t>i</w:t>
      </w:r>
      <w:r>
        <w:rPr>
          <w:rFonts w:ascii="Arial" w:hAnsi="Arial" w:cs="Arial" w:eastAsia="Arial"/>
          <w:sz w:val="23"/>
          <w:szCs w:val="23"/>
          <w:color w:val="575959"/>
          <w:spacing w:val="0"/>
          <w:w w:val="89"/>
        </w:rPr>
        <w:t>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474" w:lineRule="exact"/>
        <w:ind w:right="7"/>
        <w:jc w:val="right"/>
        <w:rPr>
          <w:rFonts w:ascii="Arial" w:hAnsi="Arial" w:cs="Arial" w:eastAsia="Arial"/>
          <w:sz w:val="43"/>
          <w:szCs w:val="43"/>
        </w:rPr>
      </w:pPr>
      <w:rPr/>
      <w:r>
        <w:rPr>
          <w:rFonts w:ascii="Arial" w:hAnsi="Arial" w:cs="Arial" w:eastAsia="Arial"/>
          <w:sz w:val="43"/>
          <w:szCs w:val="43"/>
          <w:color w:val="444B87"/>
          <w:spacing w:val="0"/>
          <w:w w:val="225"/>
          <w:i/>
        </w:rPr>
        <w:t>fi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00"/>
          <w:cols w:num="2" w:equalWidth="0">
            <w:col w:w="4451" w:space="505"/>
            <w:col w:w="6584"/>
          </w:cols>
        </w:sectPr>
      </w:pPr>
      <w:rPr/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62" w:lineRule="exact"/>
        <w:ind w:left="3416" w:right="-20"/>
        <w:jc w:val="left"/>
        <w:tabs>
          <w:tab w:pos="9700" w:val="left"/>
        </w:tabs>
        <w:rPr>
          <w:rFonts w:ascii="Courier New" w:hAnsi="Courier New" w:cs="Courier New" w:eastAsia="Courier New"/>
          <w:sz w:val="41"/>
          <w:szCs w:val="4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367443pt;margin-top:-5.775105pt;width:20.484151pt;height:42.5pt;mso-position-horizontal-relative:page;mso-position-vertical-relative:paragraph;z-index:-15681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Arial" w:hAnsi="Arial" w:cs="Arial" w:eastAsia="Arial"/>
                      <w:sz w:val="85"/>
                      <w:szCs w:val="85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282828"/>
                      <w:spacing w:val="0"/>
                      <w:w w:val="173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2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5"/>
          <w:position w:val="-2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1"/>
          <w:w w:val="105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2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2"/>
        </w:rPr>
      </w:r>
      <w:r>
        <w:rPr>
          <w:rFonts w:ascii="Courier New" w:hAnsi="Courier New" w:cs="Courier New" w:eastAsia="Courier New"/>
          <w:sz w:val="41"/>
          <w:szCs w:val="41"/>
          <w:color w:val="797979"/>
          <w:spacing w:val="0"/>
          <w:w w:val="143"/>
          <w:b/>
          <w:bCs/>
          <w:position w:val="3"/>
        </w:rPr>
        <w:t>4:</w:t>
      </w:r>
      <w:r>
        <w:rPr>
          <w:rFonts w:ascii="Courier New" w:hAnsi="Courier New" w:cs="Courier New" w:eastAsia="Courier New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350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2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4"/>
          <w:position w:val="-2"/>
        </w:rPr>
        <w:t>DAİRE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9"/>
          <w:w w:val="105"/>
          <w:position w:val="-2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59"/>
          <w:position w:val="-2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2"/>
          <w:position w:val="-2"/>
        </w:rPr>
        <w:t>BAŞKANLIÖJ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828" w:right="4138"/>
        <w:jc w:val="center"/>
        <w:tabs>
          <w:tab w:pos="3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002888pt;margin-top:6.013319pt;width:51.148127pt;height:7.5pt;mso-position-horizontal-relative:page;mso-position-vertical-relative:paragraph;z-index:-15680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B3D3D"/>
                      <w:spacing w:val="0"/>
                      <w:w w:val="104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B3D3D"/>
          <w:spacing w:val="0"/>
          <w:w w:val="120"/>
          <w:position w:val="10"/>
        </w:rPr>
        <w:t>IZMIR</w:t>
      </w:r>
      <w:r>
        <w:rPr>
          <w:rFonts w:ascii="Arial" w:hAnsi="Arial" w:cs="Arial" w:eastAsia="Arial"/>
          <w:sz w:val="14"/>
          <w:szCs w:val="14"/>
          <w:color w:val="3B3D3D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B3D3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4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610" w:right="5982"/>
        <w:jc w:val="center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3B3D3D"/>
          <w:spacing w:val="0"/>
          <w:w w:val="115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B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B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2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3" w:right="-20"/>
        <w:jc w:val="left"/>
        <w:tabs>
          <w:tab w:pos="1340" w:val="left"/>
          <w:tab w:pos="3160" w:val="left"/>
          <w:tab w:pos="5560" w:val="left"/>
          <w:tab w:pos="760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2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2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0"/>
          <w:position w:val="1"/>
        </w:rPr>
        <w:t>:0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1"/>
          <w:w w:val="110"/>
          <w:position w:val="1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1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0"/>
          <w:position w:val="1"/>
        </w:rPr>
        <w:t>05.2017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41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91"/>
          <w:position w:val="1"/>
        </w:rPr>
        <w:t>!Bil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92"/>
          <w:position w:val="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1"/>
        </w:rPr>
        <w:t>irim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98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6"/>
          <w:w w:val="98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98"/>
          <w:position w:val="0"/>
        </w:rPr>
        <w:t>ildirim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8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99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02:05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5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17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B3D3D"/>
          <w:spacing w:val="-24"/>
          <w:w w:val="140"/>
          <w:position w:val="0"/>
        </w:rPr>
        <w:t>ı</w:t>
      </w:r>
      <w:r>
        <w:rPr>
          <w:rFonts w:ascii="Arial" w:hAnsi="Arial" w:cs="Arial" w:eastAsia="Arial"/>
          <w:sz w:val="23"/>
          <w:szCs w:val="23"/>
          <w:color w:val="797979"/>
          <w:spacing w:val="0"/>
          <w:w w:val="124"/>
          <w:position w:val="0"/>
        </w:rPr>
        <w:t>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123" w:right="-20"/>
        <w:jc w:val="left"/>
        <w:tabs>
          <w:tab w:pos="1340" w:val="left"/>
          <w:tab w:pos="3160" w:val="left"/>
          <w:tab w:pos="4400" w:val="left"/>
          <w:tab w:pos="5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1"/>
          <w:w w:val="86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2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21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1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05.2017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70"/>
          <w:position w:val="0"/>
        </w:rPr>
        <w:t>IK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yll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2825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13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3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Bavraklı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Yamanla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7303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4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3"/>
        </w:rPr>
        <w:t>Karşısı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23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w w:val="10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9"/>
          <w:w w:val="10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47"/>
        </w:rPr>
        <w:t>.Q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5"/>
          <w:w w:val="4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95"/>
        </w:rPr>
        <w:t>ru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1"/>
        </w:rPr>
        <w:t>Bayra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Yamanla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7303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2"/>
          <w:w w:val="105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1"/>
          <w:w w:val="10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5"/>
        </w:rPr>
        <w:t>16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1"/>
        </w:rPr>
        <w:t>Karş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9"/>
          <w:w w:val="10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3"/>
        </w:rPr>
        <w:t>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128" w:right="-20"/>
        <w:jc w:val="left"/>
        <w:tabs>
          <w:tab w:pos="1320" w:val="left"/>
          <w:tab w:pos="3880" w:val="left"/>
          <w:tab w:pos="6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13"/>
          <w:w w:val="93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ngı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Sınıf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9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9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İlıınal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83"/>
          <w:position w:val="0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172" w:lineRule="exact"/>
        <w:ind w:left="113" w:right="-20"/>
        <w:jc w:val="left"/>
        <w:tabs>
          <w:tab w:pos="3660" w:val="left"/>
          <w:tab w:pos="6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92"/>
          <w:position w:val="-2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92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6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2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2"/>
        </w:rPr>
        <w:t>İs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28"/>
          <w:position w:val="-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3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2"/>
          <w:position w:val="-3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28"/>
          <w:position w:val="-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54"/>
          <w:position w:val="-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3624" w:right="934"/>
        <w:jc w:val="center"/>
        <w:tabs>
          <w:tab w:pos="614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w w:val="89"/>
          <w:position w:val="-1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1"/>
          <w:w w:val="118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4"/>
          <w:w w:val="82"/>
          <w:position w:val="-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7"/>
          <w:w w:val="104"/>
          <w:position w:val="-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8"/>
          <w:position w:val="-1"/>
        </w:rPr>
        <w:t>nan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3"/>
          <w:w w:val="109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3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9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88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83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4"/>
          <w:w w:val="83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83"/>
          <w:position w:val="-1"/>
        </w:rPr>
        <w:t>ŞilJl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83"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7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8A8AA"/>
          <w:spacing w:val="3"/>
          <w:w w:val="62"/>
          <w:position w:val="-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4"/>
          <w:position w:val="-4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9"/>
          <w:w w:val="104"/>
          <w:position w:val="-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83"/>
          <w:position w:val="-4"/>
        </w:rPr>
        <w:t>ll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34"/>
          <w:szCs w:val="34"/>
          <w:color w:val="606060"/>
          <w:spacing w:val="0"/>
          <w:w w:val="53"/>
          <w:position w:val="-4"/>
        </w:rPr>
        <w:t>rg&lt;E:_</w:t>
      </w:r>
      <w:r>
        <w:rPr>
          <w:rFonts w:ascii="Times New Roman" w:hAnsi="Times New Roman" w:cs="Times New Roman" w:eastAsia="Times New Roman"/>
          <w:sz w:val="34"/>
          <w:szCs w:val="34"/>
          <w:color w:val="606060"/>
          <w:spacing w:val="0"/>
          <w:w w:val="53"/>
          <w:position w:val="-4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606060"/>
          <w:spacing w:val="24"/>
          <w:w w:val="53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-5"/>
          <w:w w:val="7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282828"/>
          <w:spacing w:val="-1"/>
          <w:w w:val="6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2"/>
          <w:position w:val="-1"/>
        </w:rPr>
        <w:t>.........</w:t>
      </w:r>
      <w:r>
        <w:rPr>
          <w:rFonts w:ascii="Arial" w:hAnsi="Arial" w:cs="Arial" w:eastAsia="Arial"/>
          <w:sz w:val="23"/>
          <w:szCs w:val="23"/>
          <w:color w:val="4F4F4F"/>
          <w:spacing w:val="-30"/>
          <w:w w:val="7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19"/>
          <w:w w:val="103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6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-29"/>
          <w:w w:val="76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14"/>
          <w:w w:val="103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0"/>
          <w:position w:val="-1"/>
        </w:rPr>
        <w:t>...</w:t>
      </w:r>
      <w:r>
        <w:rPr>
          <w:rFonts w:ascii="Arial" w:hAnsi="Arial" w:cs="Arial" w:eastAsia="Arial"/>
          <w:sz w:val="23"/>
          <w:szCs w:val="23"/>
          <w:color w:val="606060"/>
          <w:spacing w:val="-15"/>
          <w:w w:val="70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24"/>
          <w:w w:val="124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6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-10"/>
          <w:w w:val="76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22"/>
          <w:w w:val="103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-24"/>
          <w:w w:val="124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3B3D3D"/>
          <w:spacing w:val="0"/>
          <w:w w:val="76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3B3D3D"/>
          <w:spacing w:val="-15"/>
          <w:w w:val="76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52"/>
          <w:position w:val="-1"/>
        </w:rPr>
        <w:t>...</w:t>
      </w:r>
      <w:r>
        <w:rPr>
          <w:rFonts w:ascii="Arial" w:hAnsi="Arial" w:cs="Arial" w:eastAsia="Arial"/>
          <w:sz w:val="23"/>
          <w:szCs w:val="23"/>
          <w:color w:val="606060"/>
          <w:spacing w:val="-5"/>
          <w:w w:val="5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3B3D3D"/>
          <w:spacing w:val="0"/>
          <w:w w:val="76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3B3D3D"/>
          <w:spacing w:val="-38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606060"/>
          <w:spacing w:val="-38"/>
          <w:w w:val="76"/>
          <w:position w:val="-1"/>
        </w:rPr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6"/>
          <w:emboss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6"/>
          <w:emboss/>
          <w:position w:val="-1"/>
        </w:rPr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6"/>
          <w:position w:val="-1"/>
        </w:rPr>
      </w:r>
      <w:r>
        <w:rPr>
          <w:rFonts w:ascii="Arial" w:hAnsi="Arial" w:cs="Arial" w:eastAsia="Arial"/>
          <w:sz w:val="23"/>
          <w:szCs w:val="23"/>
          <w:color w:val="606060"/>
          <w:spacing w:val="-5"/>
          <w:w w:val="76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15"/>
          <w:w w:val="8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8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-15"/>
          <w:w w:val="8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19"/>
          <w:w w:val="103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2"/>
          <w:position w:val="-1"/>
        </w:rPr>
        <w:t>..</w:t>
      </w:r>
      <w:r>
        <w:rPr>
          <w:rFonts w:ascii="Arial" w:hAnsi="Arial" w:cs="Arial" w:eastAsia="Arial"/>
          <w:sz w:val="23"/>
          <w:szCs w:val="23"/>
          <w:color w:val="606060"/>
          <w:spacing w:val="-15"/>
          <w:w w:val="7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24"/>
          <w:w w:val="124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5"/>
          <w:position w:val="-1"/>
        </w:rPr>
        <w:t>...</w:t>
      </w:r>
      <w:r>
        <w:rPr>
          <w:rFonts w:ascii="Arial" w:hAnsi="Arial" w:cs="Arial" w:eastAsia="Arial"/>
          <w:sz w:val="23"/>
          <w:szCs w:val="23"/>
          <w:color w:val="606060"/>
          <w:spacing w:val="-29"/>
          <w:w w:val="75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19"/>
          <w:w w:val="103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0"/>
          <w:position w:val="-1"/>
        </w:rPr>
        <w:t>...</w:t>
      </w:r>
      <w:r>
        <w:rPr>
          <w:rFonts w:ascii="Arial" w:hAnsi="Arial" w:cs="Arial" w:eastAsia="Arial"/>
          <w:sz w:val="23"/>
          <w:szCs w:val="23"/>
          <w:color w:val="606060"/>
          <w:spacing w:val="-15"/>
          <w:w w:val="70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25"/>
          <w:w w:val="144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-10"/>
          <w:w w:val="8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0"/>
          <w:w w:val="76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19"/>
          <w:w w:val="76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2"/>
          <w:position w:val="-1"/>
        </w:rPr>
        <w:t>..</w:t>
      </w:r>
      <w:r>
        <w:rPr>
          <w:rFonts w:ascii="Arial" w:hAnsi="Arial" w:cs="Arial" w:eastAsia="Arial"/>
          <w:sz w:val="23"/>
          <w:szCs w:val="23"/>
          <w:color w:val="606060"/>
          <w:spacing w:val="-10"/>
          <w:w w:val="7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19"/>
          <w:w w:val="103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-15"/>
          <w:w w:val="8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0"/>
          <w:w w:val="8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19"/>
          <w:w w:val="8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0"/>
          <w:position w:val="-1"/>
        </w:rPr>
        <w:t>...</w:t>
      </w:r>
      <w:r>
        <w:rPr>
          <w:rFonts w:ascii="Arial" w:hAnsi="Arial" w:cs="Arial" w:eastAsia="Arial"/>
          <w:sz w:val="23"/>
          <w:szCs w:val="23"/>
          <w:color w:val="4F4F4F"/>
          <w:spacing w:val="-15"/>
          <w:w w:val="70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19"/>
          <w:w w:val="103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6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-10"/>
          <w:w w:val="76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0"/>
          <w:w w:val="76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19"/>
          <w:w w:val="76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-15"/>
          <w:w w:val="8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0"/>
          <w:w w:val="87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36"/>
          <w:w w:val="87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-15"/>
          <w:w w:val="8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19"/>
          <w:w w:val="103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5"/>
          <w:position w:val="-1"/>
        </w:rPr>
        <w:t>..</w:t>
      </w:r>
      <w:r>
        <w:rPr>
          <w:rFonts w:ascii="Arial" w:hAnsi="Arial" w:cs="Arial" w:eastAsia="Arial"/>
          <w:sz w:val="23"/>
          <w:szCs w:val="23"/>
          <w:color w:val="606060"/>
          <w:spacing w:val="-34"/>
          <w:w w:val="75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282828"/>
          <w:spacing w:val="-10"/>
          <w:w w:val="8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5"/>
          <w:w w:val="8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-15"/>
          <w:w w:val="8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0"/>
          <w:w w:val="75"/>
          <w:position w:val="-1"/>
        </w:rPr>
        <w:t>...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51" w:lineRule="exact"/>
        <w:ind w:left="4429" w:right="1692"/>
        <w:jc w:val="center"/>
        <w:tabs>
          <w:tab w:pos="5020" w:val="left"/>
          <w:tab w:pos="6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42"/>
          <w:szCs w:val="42"/>
          <w:color w:val="606060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606060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606060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606060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94"/>
          <w:position w:val="12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8"/>
          <w:w w:val="94"/>
          <w:position w:val="1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9"/>
          <w:w w:val="94"/>
          <w:position w:val="1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94"/>
          <w:position w:val="1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94"/>
          <w:position w:val="1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12"/>
          <w:w w:val="94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49"/>
          <w:position w:val="1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49"/>
          <w:position w:val="1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3"/>
          <w:w w:val="49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2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8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2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6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2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0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3"/>
          <w:position w:val="12"/>
        </w:rPr>
        <w:t>:02:12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128" w:right="-20"/>
        <w:jc w:val="left"/>
        <w:tabs>
          <w:tab w:pos="2140" w:val="left"/>
          <w:tab w:pos="5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2"/>
          <w:position w:val="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1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>hibi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1"/>
        </w:rPr>
        <w:t>Öğreni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>le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1"/>
        </w:rPr>
        <w:t>edi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A8A8AA"/>
          <w:spacing w:val="-18"/>
          <w:w w:val="10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99"/>
          <w:position w:val="0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5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8"/>
          <w:w w:val="105"/>
          <w:position w:val="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74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2" w:after="0" w:line="240" w:lineRule="auto"/>
        <w:ind w:left="215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Gürsel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PIN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03" w:lineRule="exact"/>
        <w:ind w:left="2156" w:right="-20"/>
        <w:jc w:val="left"/>
        <w:tabs>
          <w:tab w:pos="4700" w:val="left"/>
          <w:tab w:pos="7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24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02:06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ar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4"/>
          <w:position w:val="-1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"/>
          <w:w w:val="104"/>
          <w:position w:val="-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8"/>
          <w:w w:val="102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64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D3D"/>
          <w:spacing w:val="0"/>
          <w:w w:val="65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240" w:right="140"/>
        </w:sectPr>
      </w:pPr>
      <w:rPr/>
    </w:p>
    <w:p>
      <w:pPr>
        <w:spacing w:before="0" w:after="0" w:line="184" w:lineRule="exact"/>
        <w:ind w:left="113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5"/>
          <w:position w:val="-1"/>
        </w:rPr>
        <w:t>6155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140"/>
          <w:cols w:num="2" w:equalWidth="0">
            <w:col w:w="550" w:space="1606"/>
            <w:col w:w="9384"/>
          </w:cols>
        </w:sectPr>
      </w:pPr>
      <w:rPr/>
    </w:p>
    <w:p>
      <w:pPr>
        <w:spacing w:before="0" w:after="0" w:line="286" w:lineRule="exact"/>
        <w:ind w:left="128" w:right="-20"/>
        <w:jc w:val="left"/>
        <w:tabs>
          <w:tab w:pos="4720" w:val="left"/>
          <w:tab w:pos="69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8"/>
        </w:rPr>
        <w:t>Ekibin</w:t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0"/>
          <w:position w:val="-2"/>
        </w:rPr>
        <w:t>:Gelmedi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4713" w:right="3826"/>
        <w:jc w:val="center"/>
        <w:tabs>
          <w:tab w:pos="6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2"/>
        </w:rPr>
        <w:t>:Gelmedi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40" w:lineRule="auto"/>
        <w:ind w:left="4699" w:right="381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7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3"/>
        </w:rPr>
        <w:t>Gelmedi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2166" w:right="-20"/>
        <w:jc w:val="left"/>
        <w:tabs>
          <w:tab w:pos="4720" w:val="left"/>
          <w:tab w:pos="69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ğalgaz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2"/>
        </w:rPr>
        <w:t>:Gelmedi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9" w:after="0" w:line="240" w:lineRule="auto"/>
        <w:ind w:left="2166" w:right="2456" w:firstLine="-2038"/>
        <w:jc w:val="left"/>
        <w:tabs>
          <w:tab w:pos="2140" w:val="left"/>
          <w:tab w:pos="4780" w:val="left"/>
          <w:tab w:pos="7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13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>rdımcı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vıkı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---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80"/>
          <w:position w:val="0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31"/>
          <w:w w:val="18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:---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7"/>
          <w:position w:val="0"/>
        </w:rPr>
        <w:t>---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7"/>
          <w:position w:val="0"/>
        </w:rPr>
        <w:t>Saati:---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2156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3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3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3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3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2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30"/>
          <w:szCs w:val="30"/>
          <w:color w:val="606060"/>
          <w:spacing w:val="-1"/>
          <w:w w:val="63"/>
          <w:position w:val="1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3B3D3D"/>
          <w:spacing w:val="0"/>
          <w:w w:val="63"/>
          <w:position w:val="1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216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Adı-Soyadı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140"/>
        </w:sectPr>
      </w:pPr>
      <w:rPr/>
    </w:p>
    <w:p>
      <w:pPr>
        <w:spacing w:before="23" w:after="0" w:line="240" w:lineRule="auto"/>
        <w:ind w:left="113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dumani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74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9"/>
          <w:w w:val="7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yanınakla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5"/>
          <w:position w:val="-1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140"/>
          <w:cols w:num="2" w:equalWidth="0">
            <w:col w:w="1975" w:space="190"/>
            <w:col w:w="9375"/>
          </w:cols>
        </w:sectPr>
      </w:pPr>
      <w:rPr/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191" w:lineRule="exact"/>
        <w:ind w:left="4682" w:right="424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ISöndürmede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Kullamla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4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113" w:right="-20"/>
        <w:jc w:val="left"/>
        <w:tabs>
          <w:tab w:pos="2240" w:val="left"/>
          <w:tab w:pos="4700" w:val="left"/>
          <w:tab w:pos="6640" w:val="left"/>
          <w:tab w:pos="8220" w:val="left"/>
          <w:tab w:pos="9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:Söndürme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82"/>
          <w:position w:val="-3"/>
        </w:rPr>
        <w:t>ISu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1"/>
          <w:w w:val="82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7"/>
          <w:w w:val="49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3"/>
        </w:rPr>
        <w:t>K.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4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4"/>
          <w:w w:val="104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91"/>
          <w:position w:val="-3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92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3"/>
        </w:rPr>
      </w:r>
      <w:r>
        <w:rPr>
          <w:rFonts w:ascii="Arial" w:hAnsi="Arial" w:cs="Arial" w:eastAsia="Arial"/>
          <w:sz w:val="25"/>
          <w:szCs w:val="25"/>
          <w:color w:val="3B3D3D"/>
          <w:spacing w:val="0"/>
          <w:w w:val="59"/>
          <w:position w:val="-3"/>
        </w:rPr>
        <w:t>Y202</w:t>
      </w:r>
      <w:r>
        <w:rPr>
          <w:rFonts w:ascii="Arial" w:hAnsi="Arial" w:cs="Arial" w:eastAsia="Arial"/>
          <w:sz w:val="25"/>
          <w:szCs w:val="25"/>
          <w:color w:val="3B3D3D"/>
          <w:spacing w:val="5"/>
          <w:w w:val="59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3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03" w:lineRule="exact"/>
        <w:ind w:left="5449" w:right="-20"/>
        <w:jc w:val="left"/>
        <w:tabs>
          <w:tab w:pos="6640" w:val="left"/>
          <w:tab w:pos="7060" w:val="left"/>
          <w:tab w:pos="8220" w:val="left"/>
          <w:tab w:pos="8680" w:val="left"/>
          <w:tab w:pos="9800" w:val="left"/>
          <w:tab w:pos="1008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7"/>
          <w:w w:val="110"/>
          <w:position w:val="4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4"/>
          <w:w w:val="110"/>
          <w:position w:val="4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0"/>
          <w:position w:val="4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"/>
          <w:w w:val="11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4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4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4"/>
        </w:rPr>
      </w:r>
      <w:r>
        <w:rPr>
          <w:rFonts w:ascii="Arial" w:hAnsi="Arial" w:cs="Arial" w:eastAsia="Arial"/>
          <w:sz w:val="34"/>
          <w:szCs w:val="34"/>
          <w:color w:val="282828"/>
          <w:spacing w:val="0"/>
          <w:w w:val="47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28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1"/>
          <w:szCs w:val="31"/>
          <w:color w:val="3B3D3D"/>
          <w:spacing w:val="0"/>
          <w:w w:val="64"/>
          <w:position w:val="2"/>
        </w:rPr>
        <w:t>---</w:t>
      </w:r>
      <w:r>
        <w:rPr>
          <w:rFonts w:ascii="Times New Roman" w:hAnsi="Times New Roman" w:cs="Times New Roman" w:eastAsia="Times New Roman"/>
          <w:sz w:val="31"/>
          <w:szCs w:val="31"/>
          <w:color w:val="3B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B3D3D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606060"/>
          <w:spacing w:val="0"/>
          <w:w w:val="64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60606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6060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3B3D3D"/>
          <w:spacing w:val="0"/>
          <w:w w:val="64"/>
          <w:position w:val="3"/>
        </w:rPr>
        <w:t>---</w:t>
      </w:r>
      <w:r>
        <w:rPr>
          <w:rFonts w:ascii="Times New Roman" w:hAnsi="Times New Roman" w:cs="Times New Roman" w:eastAsia="Times New Roman"/>
          <w:sz w:val="25"/>
          <w:szCs w:val="25"/>
          <w:color w:val="3B3D3D"/>
          <w:spacing w:val="-18"/>
          <w:w w:val="64"/>
          <w:position w:val="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B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B3D3D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3B3D3D"/>
          <w:spacing w:val="0"/>
          <w:w w:val="64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3B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3B3D3D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606060"/>
          <w:spacing w:val="-15"/>
          <w:w w:val="158"/>
          <w:position w:val="3"/>
        </w:rPr>
        <w:t>-</w:t>
      </w:r>
      <w:r>
        <w:rPr>
          <w:rFonts w:ascii="Arial" w:hAnsi="Arial" w:cs="Arial" w:eastAsia="Arial"/>
          <w:sz w:val="26"/>
          <w:szCs w:val="26"/>
          <w:color w:val="3B3D3D"/>
          <w:spacing w:val="0"/>
          <w:w w:val="165"/>
          <w:position w:val="3"/>
        </w:rPr>
        <w:t>·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1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yandı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3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22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52"/>
        </w:rPr>
        <w:t>angı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5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9"/>
          <w:w w:val="15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5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5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5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7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5"/>
        </w:rPr>
        <w:t>başlangıcının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5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5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5"/>
        </w:rPr>
        <w:t>çöplerde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5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5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9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5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5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5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5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5"/>
        </w:rPr>
        <w:t>ve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34" w:lineRule="exact"/>
        <w:ind w:left="2166" w:right="66" w:firstLine="-2043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4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4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4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26"/>
          <w:position w:val="0"/>
        </w:rPr>
        <w:t>oruşturmad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5"/>
          <w:w w:val="126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26"/>
          <w:position w:val="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4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8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9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1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5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3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yada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2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sehve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6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3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yada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4"/>
          <w:position w:val="0"/>
        </w:rPr>
        <w:t>düşürüle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6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4"/>
          <w:position w:val="0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4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5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4"/>
          <w:position w:val="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çöpleri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5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8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3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3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1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6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1" w:after="0" w:line="320" w:lineRule="atLeast"/>
        <w:ind w:left="190" w:right="3920" w:firstLine="-22"/>
        <w:jc w:val="left"/>
        <w:tabs>
          <w:tab w:pos="2140" w:val="left"/>
          <w:tab w:pos="6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29"/>
          <w:position w:val="1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29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>ir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5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7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8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>---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73"/>
          <w:position w:val="0"/>
        </w:rPr>
        <w:t>113c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8"/>
          <w:w w:val="74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8"/>
          <w:w w:val="103"/>
          <w:position w:val="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1"/>
          <w:position w:val="0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3"/>
          <w:w w:val="101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10"/>
          <w:position w:val="0"/>
        </w:rPr>
        <w:t>---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80"/>
          <w:position w:val="0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5"/>
          <w:w w:val="18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1" w:lineRule="exact"/>
        <w:ind w:left="132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8"/>
          <w:w w:val="94"/>
          <w:position w:val="4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6"/>
          <w:w w:val="94"/>
          <w:position w:val="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94"/>
          <w:position w:val="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7"/>
          <w:w w:val="94"/>
          <w:position w:val="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5"/>
          <w:w w:val="94"/>
          <w:position w:val="4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94"/>
          <w:position w:val="4"/>
        </w:rPr>
        <w:t>ııı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6"/>
          <w:w w:val="94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4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4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3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36"/>
          <w:szCs w:val="36"/>
          <w:color w:val="3B3D3D"/>
          <w:spacing w:val="0"/>
          <w:w w:val="52"/>
          <w:position w:val="0"/>
        </w:rPr>
        <w:t>--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left="15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resJim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5" w:lineRule="exact"/>
        <w:ind w:left="113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0"/>
          <w:w w:val="51"/>
          <w:position w:val="-11"/>
        </w:rPr>
        <w:t>r::-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140"/>
        </w:sectPr>
      </w:pPr>
      <w:rPr/>
    </w:p>
    <w:p>
      <w:pPr>
        <w:spacing w:before="0" w:after="0" w:line="270" w:lineRule="exact"/>
        <w:ind w:left="562" w:right="-81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213.713562pt;margin-top:13.017924pt;width:75.056298pt;height:.477671pt;mso-position-horizontal-relative:page;mso-position-vertical-relative:paragraph;z-index:-15684" coordorigin="4274,260" coordsize="1501,10">
            <v:group style="position:absolute;left:4277;top:263;width:945;height:2" coordorigin="4277,263" coordsize="945,2">
              <v:shape style="position:absolute;left:4277;top:263;width:945;height:2" coordorigin="4277,263" coordsize="945,0" path="m4277,263l5222,263e" filled="f" stroked="t" strokeweight=".238653pt" strokecolor="#4B4B4B">
                <v:path arrowok="t"/>
              </v:shape>
            </v:group>
            <v:group style="position:absolute;left:5164;top:265;width:606;height:2" coordorigin="5164,265" coordsize="606,2">
              <v:shape style="position:absolute;left:5164;top:265;width:606;height:2" coordorigin="5164,265" coordsize="606,0" path="m5164,265l5771,265e" filled="f" stroked="t" strokeweight=".477306pt" strokecolor="#6B6B6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939393"/>
          <w:spacing w:val="0"/>
          <w:w w:val="69"/>
          <w:position w:val="-1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939393"/>
          <w:spacing w:val="0"/>
          <w:w w:val="6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39393"/>
          <w:spacing w:val="2"/>
          <w:w w:val="6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Dönüşll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7"/>
          <w:szCs w:val="27"/>
          <w:color w:val="3B3D3D"/>
          <w:spacing w:val="0"/>
          <w:w w:val="59"/>
          <w:position w:val="0"/>
        </w:rPr>
        <w:t>ra</w:t>
      </w:r>
      <w:r>
        <w:rPr>
          <w:rFonts w:ascii="Times New Roman" w:hAnsi="Times New Roman" w:cs="Times New Roman" w:eastAsia="Times New Roman"/>
          <w:sz w:val="27"/>
          <w:szCs w:val="27"/>
          <w:color w:val="3B3D3D"/>
          <w:spacing w:val="-5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87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86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7"/>
          <w:position w:val="0"/>
        </w:rPr>
        <w:t>07.05.2017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</w:rPr>
        <w:t>Saa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5"/>
        </w:rPr>
        <w:t>02:55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140"/>
          <w:cols w:num="2" w:equalWidth="0">
            <w:col w:w="3599" w:space="2494"/>
            <w:col w:w="5447"/>
          </w:cols>
        </w:sectPr>
      </w:pPr>
      <w:rPr/>
    </w:p>
    <w:p>
      <w:pPr>
        <w:spacing w:before="4" w:after="0" w:line="192" w:lineRule="exact"/>
        <w:ind w:left="209" w:right="-20"/>
        <w:jc w:val="left"/>
        <w:tabs>
          <w:tab w:pos="1020" w:val="left"/>
          <w:tab w:pos="1520" w:val="left"/>
          <w:tab w:pos="2140" w:val="left"/>
          <w:tab w:pos="8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94.024704pt;margin-top:1.193369pt;width:4.534403pt;height:.1pt;mso-position-horizontal-relative:page;mso-position-vertical-relative:paragraph;z-index:-15685" coordorigin="3880,24" coordsize="91,2">
            <v:shape style="position:absolute;left:3880;top:24;width:91;height:2" coordorigin="3880,24" coordsize="91,0" path="m3880,24l3971,24e" filled="f" stroked="t" strokeweight=".238653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7"/>
          <w:w w:val="100"/>
          <w:position w:val="-1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lll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1"/>
          <w:position w:val="-1"/>
        </w:rPr>
        <w:t>pİDE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0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Karşıyaka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4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140"/>
        </w:sectPr>
      </w:pPr>
      <w:rPr/>
    </w:p>
    <w:p>
      <w:pPr>
        <w:spacing w:before="38" w:after="0" w:line="240" w:lineRule="auto"/>
        <w:ind w:left="2299" w:right="-69"/>
        <w:jc w:val="left"/>
        <w:tabs>
          <w:tab w:pos="4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2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3"/>
          <w:w w:val="10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275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339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B3D3D"/>
          <w:spacing w:val="0"/>
          <w:w w:val="42"/>
          <w:position w:val="-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3B3D3D"/>
          <w:spacing w:val="0"/>
          <w:w w:val="42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B3D3D"/>
          <w:spacing w:val="7"/>
          <w:w w:val="42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B3D3D"/>
          <w:spacing w:val="0"/>
          <w:w w:val="54"/>
          <w:position w:val="-1"/>
        </w:rPr>
        <w:t>9</w:t>
      </w:r>
      <w:r>
        <w:rPr>
          <w:rFonts w:ascii="Times New Roman" w:hAnsi="Times New Roman" w:cs="Times New Roman" w:eastAsia="Times New Roman"/>
          <w:sz w:val="30"/>
          <w:szCs w:val="30"/>
          <w:color w:val="3B3D3D"/>
          <w:spacing w:val="0"/>
          <w:w w:val="54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B3D3D"/>
          <w:spacing w:val="20"/>
          <w:w w:val="54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B3D3D"/>
          <w:spacing w:val="0"/>
          <w:w w:val="54"/>
          <w:position w:val="-1"/>
        </w:rPr>
        <w:t>MaYıs</w:t>
      </w:r>
      <w:r>
        <w:rPr>
          <w:rFonts w:ascii="Arial" w:hAnsi="Arial" w:cs="Arial" w:eastAsia="Arial"/>
          <w:sz w:val="25"/>
          <w:szCs w:val="25"/>
          <w:color w:val="3B3D3D"/>
          <w:spacing w:val="8"/>
          <w:w w:val="54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B3D3D"/>
          <w:spacing w:val="0"/>
          <w:w w:val="66"/>
          <w:position w:val="-1"/>
        </w:rPr>
        <w:t>20i7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140"/>
          <w:cols w:num="2" w:equalWidth="0">
            <w:col w:w="5887" w:space="2832"/>
            <w:col w:w="2821"/>
          </w:cols>
        </w:sectPr>
      </w:pPr>
      <w:rPr/>
    </w:p>
    <w:p>
      <w:pPr>
        <w:spacing w:before="61" w:after="0" w:line="177" w:lineRule="exact"/>
        <w:ind w:left="275" w:right="-20"/>
        <w:jc w:val="left"/>
        <w:tabs>
          <w:tab w:pos="900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4"/>
          <w:szCs w:val="14"/>
          <w:color w:val="3B3D3D"/>
          <w:spacing w:val="0"/>
          <w:w w:val="100"/>
          <w:position w:val="-2"/>
        </w:rPr>
        <w:t>'G</w:t>
      </w:r>
      <w:r>
        <w:rPr>
          <w:rFonts w:ascii="Arial" w:hAnsi="Arial" w:cs="Arial" w:eastAsia="Arial"/>
          <w:sz w:val="14"/>
          <w:szCs w:val="14"/>
          <w:color w:val="3B3D3D"/>
          <w:spacing w:val="-31"/>
          <w:w w:val="10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3B3D3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3B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0"/>
          <w:i/>
          <w:position w:val="-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0"/>
          <w:i/>
          <w:position w:val="-4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4"/>
          <w:w w:val="7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4"/>
        </w:rPr>
        <w:t>12017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32"/>
          <w:w w:val="100"/>
          <w:position w:val="-4"/>
        </w:rPr>
        <w:t> </w:t>
      </w:r>
      <w:r>
        <w:rPr>
          <w:rFonts w:ascii="Arial" w:hAnsi="Arial" w:cs="Arial" w:eastAsia="Arial"/>
          <w:sz w:val="16"/>
          <w:szCs w:val="16"/>
          <w:color w:val="606060"/>
          <w:spacing w:val="0"/>
          <w:w w:val="51"/>
          <w:position w:val="-4"/>
        </w:rPr>
        <w:t>:o-.</w:t>
      </w:r>
      <w:r>
        <w:rPr>
          <w:rFonts w:ascii="Arial" w:hAnsi="Arial" w:cs="Arial" w:eastAsia="Arial"/>
          <w:sz w:val="16"/>
          <w:szCs w:val="16"/>
          <w:color w:val="606060"/>
          <w:spacing w:val="20"/>
          <w:w w:val="51"/>
          <w:position w:val="-4"/>
        </w:rPr>
        <w:t> </w:t>
      </w:r>
      <w:r>
        <w:rPr>
          <w:rFonts w:ascii="Arial" w:hAnsi="Arial" w:cs="Arial" w:eastAsia="Arial"/>
          <w:sz w:val="16"/>
          <w:szCs w:val="16"/>
          <w:color w:val="606060"/>
          <w:spacing w:val="0"/>
          <w:w w:val="100"/>
          <w:position w:val="-4"/>
        </w:rPr>
        <w:t>...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left="314" w:right="-20"/>
        <w:jc w:val="left"/>
        <w:tabs>
          <w:tab w:pos="9700" w:val="left"/>
          <w:tab w:pos="10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.922375pt;margin-top:3.724181pt;width:6.76599pt;height:5.5pt;mso-position-horizontal-relative:page;mso-position-vertical-relative:paragraph;z-index:-15679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7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11"/>
                      <w:szCs w:val="11"/>
                      <w:color w:val="3B3D3D"/>
                      <w:spacing w:val="0"/>
                      <w:w w:val="100"/>
                    </w:rPr>
                    <w:t>;&gt;.,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5"/>
          <w:szCs w:val="15"/>
          <w:color w:val="3B3D3D"/>
          <w:spacing w:val="0"/>
          <w:w w:val="140"/>
          <w:position w:val="4"/>
        </w:rPr>
        <w:t>o</w:t>
      </w:r>
      <w:r>
        <w:rPr>
          <w:rFonts w:ascii="Times New Roman" w:hAnsi="Times New Roman" w:cs="Times New Roman" w:eastAsia="Times New Roman"/>
          <w:sz w:val="15"/>
          <w:szCs w:val="15"/>
          <w:color w:val="3B3D3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B3D3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0"/>
          <w:w w:val="51"/>
          <w:i/>
          <w:position w:val="1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04"/>
          <w:i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-14"/>
          <w:w w:val="103"/>
          <w:i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A8A8AA"/>
          <w:spacing w:val="0"/>
          <w:w w:val="96"/>
          <w:i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A8A8AA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8A8AA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A8A8AA"/>
          <w:spacing w:val="0"/>
          <w:w w:val="14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8A8AA"/>
          <w:spacing w:val="0"/>
          <w:w w:val="14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8A8AA"/>
          <w:spacing w:val="15"/>
          <w:w w:val="14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4"/>
          <w:i/>
          <w:position w:val="1"/>
        </w:rPr>
        <w:t>),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140"/>
        </w:sectPr>
      </w:pPr>
      <w:rPr/>
    </w:p>
    <w:p>
      <w:pPr>
        <w:spacing w:before="0" w:after="0" w:line="408" w:lineRule="exact"/>
        <w:ind w:left="252" w:right="-95"/>
        <w:jc w:val="left"/>
        <w:tabs>
          <w:tab w:pos="818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pict>
          <v:group style="position:absolute;margin-left:457.378052pt;margin-top:9.441432pt;width:119.803691pt;height:22.132533pt;mso-position-horizontal-relative:page;mso-position-vertical-relative:paragraph;z-index:-15683" coordorigin="9148,189" coordsize="2396,443">
            <v:group style="position:absolute;left:9179;top:351;width:2334;height:2" coordorigin="9179,351" coordsize="2334,2">
              <v:shape style="position:absolute;left:9179;top:351;width:2334;height:2" coordorigin="9179,351" coordsize="2334,0" path="m9179,351l11513,351e" filled="f" stroked="t" strokeweight="3.102486pt" strokecolor="#677083">
                <v:path arrowok="t"/>
              </v:shape>
            </v:group>
            <v:group style="position:absolute;left:9398;top:275;width:2;height:326" coordorigin="9398,275" coordsize="2,326">
              <v:shape style="position:absolute;left:9398;top:275;width:2;height:326" coordorigin="9398,275" coordsize="0,326" path="m9398,600l9398,275e" filled="f" stroked="t" strokeweight="3.102486pt" strokecolor="#384480">
                <v:path arrowok="t"/>
              </v:shape>
            </v:group>
            <v:group style="position:absolute;left:9813;top:227;width:2;height:326" coordorigin="9813,227" coordsize="2,326">
              <v:shape style="position:absolute;left:9813;top:227;width:2;height:326" coordorigin="9813,227" coordsize="0,326" path="m9813,553l9813,227e" filled="f" stroked="t" strokeweight="3.818444pt" strokecolor="#48547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244"/>
          <w:position w:val="2"/>
        </w:rPr>
        <w:t>.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  <w:position w:val="2"/>
        </w:rPr>
      </w:r>
      <w:r>
        <w:rPr>
          <w:rFonts w:ascii="Arial" w:hAnsi="Arial" w:cs="Arial" w:eastAsia="Arial"/>
          <w:sz w:val="31"/>
          <w:szCs w:val="31"/>
          <w:color w:val="182497"/>
          <w:spacing w:val="-10"/>
          <w:w w:val="421"/>
          <w:i/>
          <w:position w:val="4"/>
        </w:rPr>
        <w:t>(</w:t>
      </w:r>
      <w:r>
        <w:rPr>
          <w:rFonts w:ascii="Arial" w:hAnsi="Arial" w:cs="Arial" w:eastAsia="Arial"/>
          <w:sz w:val="31"/>
          <w:szCs w:val="31"/>
          <w:color w:val="3B3D3D"/>
          <w:spacing w:val="0"/>
          <w:w w:val="69"/>
          <w:i/>
          <w:position w:val="4"/>
        </w:rPr>
        <w:t>'</w:t>
      </w:r>
      <w:r>
        <w:rPr>
          <w:rFonts w:ascii="Arial" w:hAnsi="Arial" w:cs="Arial" w:eastAsia="Arial"/>
          <w:sz w:val="31"/>
          <w:szCs w:val="31"/>
          <w:color w:val="3B3D3D"/>
          <w:spacing w:val="28"/>
          <w:w w:val="100"/>
          <w:i/>
          <w:position w:val="4"/>
        </w:rPr>
        <w:t> </w:t>
      </w:r>
      <w:r>
        <w:rPr>
          <w:rFonts w:ascii="Arial" w:hAnsi="Arial" w:cs="Arial" w:eastAsia="Arial"/>
          <w:sz w:val="31"/>
          <w:szCs w:val="31"/>
          <w:color w:val="606060"/>
          <w:spacing w:val="0"/>
          <w:w w:val="208"/>
          <w:i/>
          <w:position w:val="4"/>
        </w:rPr>
        <w:t>l</w:t>
      </w:r>
      <w:r>
        <w:rPr>
          <w:rFonts w:ascii="Arial" w:hAnsi="Arial" w:cs="Arial" w:eastAsia="Arial"/>
          <w:sz w:val="31"/>
          <w:szCs w:val="31"/>
          <w:color w:val="606060"/>
          <w:spacing w:val="-27"/>
          <w:w w:val="208"/>
          <w:i/>
          <w:position w:val="4"/>
        </w:rPr>
        <w:t> </w:t>
      </w:r>
      <w:r>
        <w:rPr>
          <w:rFonts w:ascii="Arial" w:hAnsi="Arial" w:cs="Arial" w:eastAsia="Arial"/>
          <w:sz w:val="31"/>
          <w:szCs w:val="31"/>
          <w:color w:val="3B3D3D"/>
          <w:spacing w:val="-52"/>
          <w:w w:val="91"/>
          <w:position w:val="4"/>
        </w:rPr>
        <w:t>.</w:t>
      </w:r>
      <w:r>
        <w:rPr>
          <w:rFonts w:ascii="Arial" w:hAnsi="Arial" w:cs="Arial" w:eastAsia="Arial"/>
          <w:sz w:val="31"/>
          <w:szCs w:val="31"/>
          <w:color w:val="606060"/>
          <w:spacing w:val="-76"/>
          <w:w w:val="79"/>
          <w:position w:val="4"/>
        </w:rPr>
        <w:t>;</w:t>
      </w:r>
      <w:r>
        <w:rPr>
          <w:rFonts w:ascii="Arial" w:hAnsi="Arial" w:cs="Arial" w:eastAsia="Arial"/>
          <w:sz w:val="30"/>
          <w:szCs w:val="30"/>
          <w:color w:val="606060"/>
          <w:spacing w:val="-15"/>
          <w:w w:val="71"/>
          <w:position w:val="-2"/>
        </w:rPr>
        <w:t>•</w:t>
      </w:r>
      <w:r>
        <w:rPr>
          <w:rFonts w:ascii="Arial" w:hAnsi="Arial" w:cs="Arial" w:eastAsia="Arial"/>
          <w:sz w:val="31"/>
          <w:szCs w:val="31"/>
          <w:color w:val="606060"/>
          <w:spacing w:val="0"/>
          <w:w w:val="79"/>
          <w:position w:val="4"/>
        </w:rPr>
        <w:t>: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359" w:lineRule="exact"/>
        <w:ind w:left="-47" w:right="135"/>
        <w:jc w:val="center"/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606060"/>
          <w:spacing w:val="0"/>
          <w:w w:val="142"/>
          <w:i/>
          <w:position w:val="-5"/>
        </w:rPr>
        <w:t>'tt</w:t>
      </w:r>
      <w:r>
        <w:rPr>
          <w:rFonts w:ascii="Arial" w:hAnsi="Arial" w:cs="Arial" w:eastAsia="Arial"/>
          <w:sz w:val="30"/>
          <w:szCs w:val="30"/>
          <w:color w:val="606060"/>
          <w:spacing w:val="65"/>
          <w:w w:val="142"/>
          <w:i/>
          <w:position w:val="-5"/>
        </w:rPr>
        <w:t> </w:t>
      </w:r>
      <w:r>
        <w:rPr>
          <w:rFonts w:ascii="Arial" w:hAnsi="Arial" w:cs="Arial" w:eastAsia="Arial"/>
          <w:sz w:val="30"/>
          <w:szCs w:val="30"/>
          <w:color w:val="797979"/>
          <w:spacing w:val="0"/>
          <w:w w:val="60"/>
          <w:position w:val="-5"/>
        </w:rPr>
        <w:t>...</w:t>
      </w:r>
      <w:r>
        <w:rPr>
          <w:rFonts w:ascii="Arial" w:hAnsi="Arial" w:cs="Arial" w:eastAsia="Arial"/>
          <w:sz w:val="30"/>
          <w:szCs w:val="30"/>
          <w:color w:val="797979"/>
          <w:spacing w:val="11"/>
          <w:w w:val="60"/>
          <w:position w:val="-5"/>
        </w:rPr>
        <w:t> </w:t>
      </w:r>
      <w:r>
        <w:rPr>
          <w:rFonts w:ascii="Arial" w:hAnsi="Arial" w:cs="Arial" w:eastAsia="Arial"/>
          <w:sz w:val="31"/>
          <w:szCs w:val="31"/>
          <w:color w:val="3B3D3D"/>
          <w:spacing w:val="-14"/>
          <w:w w:val="147"/>
          <w:position w:val="0"/>
        </w:rPr>
        <w:t>.</w:t>
      </w:r>
      <w:r>
        <w:rPr>
          <w:rFonts w:ascii="Arial" w:hAnsi="Arial" w:cs="Arial" w:eastAsia="Arial"/>
          <w:sz w:val="31"/>
          <w:szCs w:val="31"/>
          <w:color w:val="3B3D3D"/>
          <w:spacing w:val="-80"/>
          <w:w w:val="147"/>
          <w:position w:val="0"/>
        </w:rPr>
        <w:t>,</w:t>
      </w:r>
      <w:r>
        <w:rPr>
          <w:rFonts w:ascii="Arial" w:hAnsi="Arial" w:cs="Arial" w:eastAsia="Arial"/>
          <w:sz w:val="31"/>
          <w:szCs w:val="31"/>
          <w:color w:val="606060"/>
          <w:spacing w:val="0"/>
          <w:w w:val="200"/>
          <w:position w:val="0"/>
        </w:rPr>
        <w:t>;</w:t>
      </w:r>
      <w:r>
        <w:rPr>
          <w:rFonts w:ascii="Arial" w:hAnsi="Arial" w:cs="Arial" w:eastAsia="Arial"/>
          <w:sz w:val="14"/>
          <w:szCs w:val="14"/>
          <w:color w:val="606060"/>
          <w:spacing w:val="2"/>
          <w:w w:val="113"/>
          <w:i/>
          <w:position w:val="-5"/>
        </w:rPr>
        <w:t>.</w:t>
      </w:r>
      <w:r>
        <w:rPr>
          <w:rFonts w:ascii="Arial" w:hAnsi="Arial" w:cs="Arial" w:eastAsia="Arial"/>
          <w:sz w:val="14"/>
          <w:szCs w:val="14"/>
          <w:color w:val="606060"/>
          <w:spacing w:val="-12"/>
          <w:w w:val="113"/>
          <w:i/>
          <w:position w:val="-5"/>
        </w:rPr>
        <w:t>f</w:t>
      </w:r>
      <w:r>
        <w:rPr>
          <w:rFonts w:ascii="Arial" w:hAnsi="Arial" w:cs="Arial" w:eastAsia="Arial"/>
          <w:sz w:val="14"/>
          <w:szCs w:val="14"/>
          <w:color w:val="797979"/>
          <w:spacing w:val="0"/>
          <w:w w:val="171"/>
          <w:i/>
          <w:position w:val="-5"/>
        </w:rPr>
        <w:t>;</w:t>
      </w:r>
      <w:r>
        <w:rPr>
          <w:rFonts w:ascii="Arial" w:hAnsi="Arial" w:cs="Arial" w:eastAsia="Arial"/>
          <w:sz w:val="14"/>
          <w:szCs w:val="14"/>
          <w:color w:val="797979"/>
          <w:spacing w:val="0"/>
          <w:w w:val="100"/>
          <w:i/>
          <w:position w:val="-5"/>
        </w:rPr>
        <w:t>  </w:t>
      </w:r>
      <w:r>
        <w:rPr>
          <w:rFonts w:ascii="Arial" w:hAnsi="Arial" w:cs="Arial" w:eastAsia="Arial"/>
          <w:sz w:val="14"/>
          <w:szCs w:val="14"/>
          <w:color w:val="797979"/>
          <w:spacing w:val="-16"/>
          <w:w w:val="100"/>
          <w:i/>
          <w:position w:val="-5"/>
        </w:rPr>
        <w:t> </w:t>
      </w:r>
      <w:r>
        <w:rPr>
          <w:rFonts w:ascii="Arial" w:hAnsi="Arial" w:cs="Arial" w:eastAsia="Arial"/>
          <w:sz w:val="14"/>
          <w:szCs w:val="14"/>
          <w:color w:val="A8A8AA"/>
          <w:spacing w:val="0"/>
          <w:w w:val="75"/>
          <w:position w:val="-5"/>
        </w:rPr>
        <w:t>-</w:t>
      </w:r>
      <w:r>
        <w:rPr>
          <w:rFonts w:ascii="Arial" w:hAnsi="Arial" w:cs="Arial" w:eastAsia="Arial"/>
          <w:sz w:val="14"/>
          <w:szCs w:val="14"/>
          <w:color w:val="A8A8AA"/>
          <w:spacing w:val="0"/>
          <w:w w:val="75"/>
          <w:position w:val="-5"/>
        </w:rPr>
        <w:t>    </w:t>
      </w:r>
      <w:r>
        <w:rPr>
          <w:rFonts w:ascii="Arial" w:hAnsi="Arial" w:cs="Arial" w:eastAsia="Arial"/>
          <w:sz w:val="14"/>
          <w:szCs w:val="14"/>
          <w:color w:val="A8A8AA"/>
          <w:spacing w:val="1"/>
          <w:w w:val="75"/>
          <w:position w:val="-5"/>
        </w:rPr>
        <w:t> </w:t>
      </w:r>
      <w:r>
        <w:rPr>
          <w:rFonts w:ascii="Arial" w:hAnsi="Arial" w:cs="Arial" w:eastAsia="Arial"/>
          <w:sz w:val="31"/>
          <w:szCs w:val="31"/>
          <w:color w:val="606060"/>
          <w:spacing w:val="0"/>
          <w:w w:val="200"/>
          <w:position w:val="0"/>
        </w:rPr>
        <w:t>\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328" w:right="433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430.529602pt;margin-top:10.626466pt;width:31.740818pt;height:.1pt;mso-position-horizontal-relative:page;mso-position-vertical-relative:paragraph;z-index:-15682" coordorigin="8611,213" coordsize="635,2">
            <v:shape style="position:absolute;left:8611;top:213;width:635;height:2" coordorigin="8611,213" coordsize="635,0" path="m8611,213l9245,213e" filled="f" stroked="t" strokeweight=".238653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2.864807pt;margin-top:15.608992pt;width:26.749171pt;height:18.5pt;mso-position-horizontal-relative:page;mso-position-vertical-relative:paragraph;z-index:-15678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Times New Roman" w:hAnsi="Times New Roman" w:cs="Times New Roman" w:eastAsia="Times New Roman"/>
                      <w:sz w:val="37"/>
                      <w:szCs w:val="3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606060"/>
                      <w:spacing w:val="0"/>
                      <w:w w:val="88"/>
                      <w:i/>
                    </w:rPr>
                    <w:t>'ii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606060"/>
                      <w:spacing w:val="-3"/>
                      <w:w w:val="88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797979"/>
                      <w:spacing w:val="-2"/>
                      <w:w w:val="100"/>
                      <w:i/>
                    </w:rPr>
                    <w:t>§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797979"/>
                      <w:spacing w:val="-38"/>
                      <w:w w:val="100"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939393"/>
          <w:spacing w:val="0"/>
          <w:w w:val="70"/>
          <w:position w:val="-4"/>
        </w:rPr>
        <w:t>,·</w:t>
      </w:r>
      <w:r>
        <w:rPr>
          <w:rFonts w:ascii="Times New Roman" w:hAnsi="Times New Roman" w:cs="Times New Roman" w:eastAsia="Times New Roman"/>
          <w:sz w:val="28"/>
          <w:szCs w:val="28"/>
          <w:color w:val="939393"/>
          <w:spacing w:val="14"/>
          <w:w w:val="70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97979"/>
          <w:spacing w:val="5"/>
          <w:w w:val="202"/>
          <w:position w:val="-4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797979"/>
          <w:spacing w:val="0"/>
          <w:w w:val="63"/>
          <w:position w:val="-4"/>
        </w:rPr>
        <w:t>"-</w:t>
      </w:r>
      <w:r>
        <w:rPr>
          <w:rFonts w:ascii="Times New Roman" w:hAnsi="Times New Roman" w:cs="Times New Roman" w:eastAsia="Times New Roman"/>
          <w:sz w:val="28"/>
          <w:szCs w:val="28"/>
          <w:color w:val="797979"/>
          <w:spacing w:val="-6"/>
          <w:w w:val="63"/>
          <w:position w:val="-4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A8A8AA"/>
          <w:spacing w:val="0"/>
          <w:w w:val="73"/>
          <w:position w:val="-4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A8A8AA"/>
          <w:spacing w:val="-96"/>
          <w:w w:val="73"/>
          <w:position w:val="-4"/>
        </w:rPr>
        <w:t>}</w:t>
      </w:r>
      <w:r>
        <w:rPr>
          <w:rFonts w:ascii="Times New Roman" w:hAnsi="Times New Roman" w:cs="Times New Roman" w:eastAsia="Times New Roman"/>
          <w:sz w:val="28"/>
          <w:szCs w:val="28"/>
          <w:color w:val="A8A8AA"/>
          <w:spacing w:val="-55"/>
          <w:w w:val="188"/>
          <w:position w:val="-4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A8A8AA"/>
          <w:spacing w:val="0"/>
          <w:w w:val="66"/>
          <w:position w:val="-4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A8A8AA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39393"/>
          <w:spacing w:val="0"/>
          <w:w w:val="76"/>
          <w:position w:val="-4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0"/>
          <w:w w:val="82"/>
          <w:position w:val="-4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240" w:right="140"/>
          <w:cols w:num="2" w:equalWidth="0">
            <w:col w:w="9243" w:space="473"/>
            <w:col w:w="1824"/>
          </w:cols>
        </w:sectPr>
      </w:pPr>
      <w:rPr/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43"/>
          <w:szCs w:val="43"/>
        </w:rPr>
      </w:pPr>
      <w:rPr/>
      <w:r>
        <w:rPr>
          <w:rFonts w:ascii="Times New Roman" w:hAnsi="Times New Roman" w:cs="Times New Roman" w:eastAsia="Times New Roman"/>
          <w:sz w:val="43"/>
          <w:szCs w:val="43"/>
          <w:color w:val="3B3D3D"/>
          <w:spacing w:val="-168"/>
          <w:w w:val="46"/>
        </w:rPr>
        <w:t>2</w:t>
      </w:r>
      <w:r>
        <w:rPr>
          <w:rFonts w:ascii="Times New Roman" w:hAnsi="Times New Roman" w:cs="Times New Roman" w:eastAsia="Times New Roman"/>
          <w:sz w:val="43"/>
          <w:szCs w:val="43"/>
          <w:color w:val="3B3D3D"/>
          <w:spacing w:val="0"/>
          <w:w w:val="93"/>
        </w:rPr>
        <w:t>$;,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</w:rPr>
      </w:r>
    </w:p>
    <w:p>
      <w:pPr>
        <w:spacing w:before="0" w:after="0" w:line="279" w:lineRule="exact"/>
        <w:ind w:right="-20"/>
        <w:jc w:val="left"/>
        <w:tabs>
          <w:tab w:pos="3660" w:val="left"/>
          <w:tab w:pos="5940" w:val="left"/>
          <w:tab w:pos="650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D3D"/>
          <w:w w:val="91"/>
          <w:position w:val="-5"/>
        </w:rPr>
        <w:t>tı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3"/>
          <w:w w:val="92"/>
          <w:position w:val="-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12"/>
          <w:position w:val="-5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7"/>
          <w:w w:val="111"/>
          <w:position w:val="-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48"/>
          <w:position w:val="-5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5"/>
        </w:rPr>
        <w:t>PlNAR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-2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2"/>
          <w:szCs w:val="22"/>
          <w:color w:val="182497"/>
          <w:spacing w:val="-15"/>
          <w:w w:val="515"/>
          <w:position w:val="3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182497"/>
          <w:spacing w:val="0"/>
          <w:w w:val="240"/>
          <w:position w:val="3"/>
        </w:rPr>
        <w:t>-.</w:t>
      </w:r>
      <w:r>
        <w:rPr>
          <w:rFonts w:ascii="Times New Roman" w:hAnsi="Times New Roman" w:cs="Times New Roman" w:eastAsia="Times New Roman"/>
          <w:sz w:val="22"/>
          <w:szCs w:val="22"/>
          <w:color w:val="182497"/>
          <w:spacing w:val="-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D3D"/>
          <w:spacing w:val="0"/>
          <w:w w:val="172"/>
          <w:i/>
          <w:position w:val="3"/>
        </w:rPr>
        <w:t>ı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89"/>
          <w:position w:val="3"/>
        </w:rPr>
        <w:t>:ıfng/</w:t>
      </w:r>
      <w:r>
        <w:rPr>
          <w:rFonts w:ascii="Arial" w:hAnsi="Arial" w:cs="Arial" w:eastAsia="Arial"/>
          <w:sz w:val="21"/>
          <w:szCs w:val="21"/>
          <w:color w:val="797979"/>
          <w:spacing w:val="1"/>
          <w:w w:val="70"/>
          <w:position w:val="3"/>
        </w:rPr>
        <w:t>w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81"/>
          <w:position w:val="3"/>
        </w:rPr>
        <w:t>e</w:t>
      </w:r>
      <w:r>
        <w:rPr>
          <w:rFonts w:ascii="Arial" w:hAnsi="Arial" w:cs="Arial" w:eastAsia="Arial"/>
          <w:sz w:val="21"/>
          <w:szCs w:val="21"/>
          <w:color w:val="606060"/>
          <w:spacing w:val="-21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797979"/>
          <w:spacing w:val="0"/>
          <w:w w:val="74"/>
          <w:position w:val="3"/>
        </w:rPr>
        <w:t>A</w:t>
      </w:r>
      <w:r>
        <w:rPr>
          <w:rFonts w:ascii="Arial" w:hAnsi="Arial" w:cs="Arial" w:eastAsia="Arial"/>
          <w:sz w:val="19"/>
          <w:szCs w:val="19"/>
          <w:color w:val="797979"/>
          <w:spacing w:val="-31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797979"/>
          <w:spacing w:val="-11"/>
          <w:w w:val="131"/>
          <w:position w:val="3"/>
        </w:rPr>
        <w:t>I</w:t>
      </w:r>
      <w:r>
        <w:rPr>
          <w:rFonts w:ascii="Arial" w:hAnsi="Arial" w:cs="Arial" w:eastAsia="Arial"/>
          <w:sz w:val="19"/>
          <w:szCs w:val="19"/>
          <w:color w:val="A8A8AA"/>
          <w:spacing w:val="0"/>
          <w:w w:val="73"/>
          <w:position w:val="3"/>
        </w:rPr>
        <w:t>f":</w:t>
      </w:r>
      <w:r>
        <w:rPr>
          <w:rFonts w:ascii="Arial" w:hAnsi="Arial" w:cs="Arial" w:eastAsia="Arial"/>
          <w:sz w:val="19"/>
          <w:szCs w:val="19"/>
          <w:color w:val="A8A8AA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A8A8AA"/>
          <w:spacing w:val="0"/>
          <w:w w:val="100"/>
          <w:position w:val="3"/>
        </w:rPr>
      </w:r>
      <w:r>
        <w:rPr>
          <w:rFonts w:ascii="Arial" w:hAnsi="Arial" w:cs="Arial" w:eastAsia="Arial"/>
          <w:sz w:val="24"/>
          <w:szCs w:val="24"/>
          <w:color w:val="A8A8AA"/>
          <w:spacing w:val="0"/>
          <w:w w:val="100"/>
          <w:i/>
          <w:position w:val="3"/>
        </w:rPr>
        <w:t>ı</w:t>
      </w:r>
      <w:r>
        <w:rPr>
          <w:rFonts w:ascii="Arial" w:hAnsi="Arial" w:cs="Arial" w:eastAsia="Arial"/>
          <w:sz w:val="24"/>
          <w:szCs w:val="24"/>
          <w:color w:val="A8A8AA"/>
          <w:spacing w:val="-8"/>
          <w:w w:val="100"/>
          <w:i/>
          <w:position w:val="3"/>
        </w:rPr>
        <w:t> </w:t>
      </w:r>
      <w:r>
        <w:rPr>
          <w:rFonts w:ascii="Arial" w:hAnsi="Arial" w:cs="Arial" w:eastAsia="Arial"/>
          <w:sz w:val="24"/>
          <w:szCs w:val="24"/>
          <w:color w:val="A8A8AA"/>
          <w:spacing w:val="0"/>
          <w:w w:val="66"/>
          <w:i/>
          <w:position w:val="3"/>
        </w:rPr>
        <w:t>:</w:t>
      </w:r>
      <w:r>
        <w:rPr>
          <w:rFonts w:ascii="Arial" w:hAnsi="Arial" w:cs="Arial" w:eastAsia="Arial"/>
          <w:sz w:val="24"/>
          <w:szCs w:val="24"/>
          <w:color w:val="A8A8AA"/>
          <w:spacing w:val="-41"/>
          <w:w w:val="10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8A8AA"/>
          <w:spacing w:val="0"/>
          <w:w w:val="100"/>
          <w:i/>
          <w:position w:val="8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A8A8AA"/>
          <w:spacing w:val="-23"/>
          <w:w w:val="100"/>
          <w:i/>
          <w:position w:val="8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8A8AA"/>
          <w:spacing w:val="0"/>
          <w:w w:val="100"/>
          <w:i/>
          <w:position w:val="8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A8A8AA"/>
          <w:spacing w:val="0"/>
          <w:w w:val="100"/>
          <w:i/>
          <w:position w:val="8"/>
        </w:rPr>
      </w:r>
      <w:r>
        <w:rPr>
          <w:rFonts w:ascii="Times New Roman" w:hAnsi="Times New Roman" w:cs="Times New Roman" w:eastAsia="Times New Roman"/>
          <w:sz w:val="11"/>
          <w:szCs w:val="11"/>
          <w:color w:val="A8A8AA"/>
          <w:spacing w:val="0"/>
          <w:w w:val="207"/>
          <w:position w:val="3"/>
        </w:rPr>
        <w:t>;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53" w:right="-20"/>
        <w:jc w:val="left"/>
        <w:tabs>
          <w:tab w:pos="4200" w:val="left"/>
          <w:tab w:pos="568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5.48999pt;margin-top:12.069677pt;width:60.435449pt;height:6.5pt;mso-position-horizontal-relative:page;mso-position-vertical-relative:paragraph;z-index:-15677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tabs>
                      <w:tab w:pos="880" w:val="left"/>
                    </w:tabs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939393"/>
                      <w:spacing w:val="0"/>
                      <w:w w:val="172"/>
                    </w:rPr>
                    <w:t>,,,,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939393"/>
                      <w:spacing w:val="-26"/>
                      <w:w w:val="17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A8A8AA"/>
                      <w:spacing w:val="0"/>
                      <w:w w:val="172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A8A8AA"/>
                      <w:spacing w:val="-32"/>
                      <w:w w:val="17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3B3D3D"/>
                      <w:spacing w:val="13"/>
                      <w:w w:val="315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A8A8AA"/>
                      <w:spacing w:val="0"/>
                      <w:w w:val="315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A8A8AA"/>
                      <w:spacing w:val="-102"/>
                      <w:w w:val="31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A8A8AA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A8A8AA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4F4F4F"/>
                      <w:spacing w:val="0"/>
                      <w:w w:val="100"/>
                    </w:rPr>
                    <w:t>.'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4F4F4F"/>
                      <w:spacing w:val="-1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4F4F4F"/>
                      <w:spacing w:val="0"/>
                      <w:w w:val="100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4F4F4F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4F4F4F"/>
                      <w:spacing w:val="2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939393"/>
                      <w:spacing w:val="0"/>
                      <w:w w:val="107"/>
                    </w:rPr>
                    <w:t>.!'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2"/>
          <w:szCs w:val="22"/>
          <w:color w:val="3B3D3D"/>
          <w:spacing w:val="0"/>
          <w:w w:val="98"/>
          <w:position w:val="4"/>
        </w:rPr>
        <w:t>üdah</w:t>
      </w:r>
      <w:r>
        <w:rPr>
          <w:rFonts w:ascii="Times New Roman" w:hAnsi="Times New Roman" w:cs="Times New Roman" w:eastAsia="Times New Roman"/>
          <w:sz w:val="22"/>
          <w:szCs w:val="22"/>
          <w:color w:val="797979"/>
          <w:spacing w:val="-30"/>
          <w:w w:val="134"/>
          <w:position w:val="4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606060"/>
          <w:spacing w:val="0"/>
          <w:w w:val="105"/>
          <w:position w:val="4"/>
        </w:rPr>
        <w:t>e"'</w:t>
      </w:r>
      <w:r>
        <w:rPr>
          <w:rFonts w:ascii="Times New Roman" w:hAnsi="Times New Roman" w:cs="Times New Roman" w:eastAsia="Times New Roman"/>
          <w:sz w:val="22"/>
          <w:szCs w:val="22"/>
          <w:color w:val="606060"/>
          <w:spacing w:val="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06060"/>
          <w:spacing w:val="0"/>
          <w:w w:val="100"/>
          <w:position w:val="4"/>
        </w:rPr>
        <w:t>be</w:t>
      </w:r>
      <w:r>
        <w:rPr>
          <w:rFonts w:ascii="Times New Roman" w:hAnsi="Times New Roman" w:cs="Times New Roman" w:eastAsia="Times New Roman"/>
          <w:sz w:val="22"/>
          <w:szCs w:val="22"/>
          <w:color w:val="606060"/>
          <w:spacing w:val="-4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06060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606060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-12"/>
          <w:w w:val="71"/>
          <w:position w:val="4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0"/>
          <w:w w:val="70"/>
          <w:position w:val="4"/>
        </w:rPr>
        <w:t>il</w:t>
      </w:r>
      <w:r>
        <w:rPr>
          <w:rFonts w:ascii="Times New Roman" w:hAnsi="Times New Roman" w:cs="Times New Roman" w:eastAsia="Times New Roman"/>
          <w:sz w:val="22"/>
          <w:szCs w:val="22"/>
          <w:color w:val="A8A8AA"/>
          <w:spacing w:val="0"/>
          <w:w w:val="99"/>
          <w:position w:val="4"/>
        </w:rPr>
        <w:t>i-.</w:t>
      </w:r>
      <w:r>
        <w:rPr>
          <w:rFonts w:ascii="Times New Roman" w:hAnsi="Times New Roman" w:cs="Times New Roman" w:eastAsia="Times New Roman"/>
          <w:sz w:val="22"/>
          <w:szCs w:val="22"/>
          <w:color w:val="A8A8AA"/>
          <w:spacing w:val="0"/>
          <w:w w:val="100"/>
          <w:position w:val="4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A8A8AA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8A8AA"/>
          <w:spacing w:val="-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39393"/>
          <w:spacing w:val="-10"/>
          <w:w w:val="57"/>
          <w:i/>
          <w:position w:val="4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797979"/>
          <w:spacing w:val="0"/>
          <w:w w:val="57"/>
          <w:i/>
          <w:position w:val="4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797979"/>
          <w:spacing w:val="-6"/>
          <w:w w:val="57"/>
          <w:i/>
          <w:position w:val="4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A8A8AA"/>
          <w:spacing w:val="0"/>
          <w:w w:val="57"/>
          <w:i/>
          <w:position w:val="4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A8A8AA"/>
          <w:spacing w:val="17"/>
          <w:w w:val="57"/>
          <w:i/>
          <w:position w:val="4"/>
        </w:rPr>
        <w:t> </w:t>
      </w:r>
      <w:r>
        <w:rPr>
          <w:rFonts w:ascii="Arial" w:hAnsi="Arial" w:cs="Arial" w:eastAsia="Arial"/>
          <w:sz w:val="23"/>
          <w:szCs w:val="23"/>
          <w:color w:val="A8A8AA"/>
          <w:spacing w:val="0"/>
          <w:w w:val="57"/>
          <w:i/>
          <w:position w:val="4"/>
        </w:rPr>
        <w:t>Ç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445" w:lineRule="exact"/>
        <w:ind w:right="656"/>
        <w:jc w:val="right"/>
        <w:tabs>
          <w:tab w:pos="32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3B3D3D"/>
          <w:w w:val="80"/>
        </w:rPr>
        <w:t>.</w:t>
      </w:r>
      <w:r>
        <w:rPr>
          <w:rFonts w:ascii="Arial" w:hAnsi="Arial" w:cs="Arial" w:eastAsia="Arial"/>
          <w:sz w:val="41"/>
          <w:szCs w:val="41"/>
          <w:color w:val="3B3D3D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3B3D3D"/>
          <w:w w:val="100"/>
        </w:rPr>
      </w:r>
      <w:r>
        <w:rPr>
          <w:rFonts w:ascii="Arial" w:hAnsi="Arial" w:cs="Arial" w:eastAsia="Arial"/>
          <w:sz w:val="41"/>
          <w:szCs w:val="41"/>
          <w:color w:val="797979"/>
          <w:spacing w:val="-3"/>
          <w:w w:val="34"/>
          <w:i/>
        </w:rPr>
        <w:t>/</w:t>
      </w:r>
      <w:r>
        <w:rPr>
          <w:rFonts w:ascii="Arial" w:hAnsi="Arial" w:cs="Arial" w:eastAsia="Arial"/>
          <w:sz w:val="41"/>
          <w:szCs w:val="41"/>
          <w:color w:val="A8A8AA"/>
          <w:spacing w:val="-63"/>
          <w:w w:val="32"/>
          <w:i/>
        </w:rPr>
        <w:t>-</w:t>
      </w:r>
      <w:r>
        <w:rPr>
          <w:rFonts w:ascii="Arial" w:hAnsi="Arial" w:cs="Arial" w:eastAsia="Arial"/>
          <w:sz w:val="41"/>
          <w:szCs w:val="41"/>
          <w:color w:val="A8A8AA"/>
          <w:spacing w:val="-14"/>
          <w:w w:val="47"/>
          <w:i/>
        </w:rPr>
        <w:t>}</w:t>
      </w:r>
      <w:r>
        <w:rPr>
          <w:rFonts w:ascii="Arial" w:hAnsi="Arial" w:cs="Arial" w:eastAsia="Arial"/>
          <w:sz w:val="41"/>
          <w:szCs w:val="41"/>
          <w:color w:val="606060"/>
          <w:spacing w:val="-27"/>
          <w:w w:val="111"/>
          <w:i/>
        </w:rPr>
        <w:t>;</w:t>
      </w:r>
      <w:r>
        <w:rPr>
          <w:rFonts w:ascii="Arial" w:hAnsi="Arial" w:cs="Arial" w:eastAsia="Arial"/>
          <w:sz w:val="41"/>
          <w:szCs w:val="41"/>
          <w:color w:val="3B3D3D"/>
          <w:spacing w:val="0"/>
          <w:w w:val="35"/>
          <w:i/>
        </w:rPr>
        <w:t>'l</w:t>
      </w:r>
      <w:r>
        <w:rPr>
          <w:rFonts w:ascii="Arial" w:hAnsi="Arial" w:cs="Arial" w:eastAsia="Arial"/>
          <w:sz w:val="41"/>
          <w:szCs w:val="41"/>
          <w:color w:val="3B3D3D"/>
          <w:spacing w:val="-7"/>
          <w:w w:val="36"/>
          <w:i/>
        </w:rPr>
        <w:t>i</w:t>
      </w:r>
      <w:r>
        <w:rPr>
          <w:rFonts w:ascii="Arial" w:hAnsi="Arial" w:cs="Arial" w:eastAsia="Arial"/>
          <w:sz w:val="41"/>
          <w:szCs w:val="41"/>
          <w:color w:val="A8A8AA"/>
          <w:spacing w:val="-27"/>
          <w:w w:val="135"/>
          <w:i/>
        </w:rPr>
        <w:t>\</w:t>
      </w:r>
      <w:r>
        <w:rPr>
          <w:rFonts w:ascii="Arial" w:hAnsi="Arial" w:cs="Arial" w:eastAsia="Arial"/>
          <w:sz w:val="41"/>
          <w:szCs w:val="41"/>
          <w:color w:val="606060"/>
          <w:spacing w:val="-26"/>
          <w:w w:val="44"/>
          <w:i/>
        </w:rPr>
        <w:t>'</w:t>
      </w:r>
      <w:r>
        <w:rPr>
          <w:rFonts w:ascii="Arial" w:hAnsi="Arial" w:cs="Arial" w:eastAsia="Arial"/>
          <w:sz w:val="41"/>
          <w:szCs w:val="41"/>
          <w:color w:val="797979"/>
          <w:spacing w:val="-18"/>
          <w:w w:val="23"/>
          <w:i/>
        </w:rPr>
        <w:t>;</w:t>
      </w:r>
      <w:r>
        <w:rPr>
          <w:rFonts w:ascii="Arial" w:hAnsi="Arial" w:cs="Arial" w:eastAsia="Arial"/>
          <w:sz w:val="41"/>
          <w:szCs w:val="41"/>
          <w:color w:val="606060"/>
          <w:spacing w:val="0"/>
          <w:w w:val="44"/>
          <w:i/>
        </w:rPr>
        <w:t>,.</w:t>
      </w:r>
      <w:r>
        <w:rPr>
          <w:rFonts w:ascii="Arial" w:hAnsi="Arial" w:cs="Arial" w:eastAsia="Arial"/>
          <w:sz w:val="41"/>
          <w:szCs w:val="41"/>
          <w:color w:val="797979"/>
          <w:spacing w:val="0"/>
          <w:w w:val="38"/>
          <w:i/>
        </w:rPr>
        <w:t>;</w:t>
      </w:r>
      <w:r>
        <w:rPr>
          <w:rFonts w:ascii="Arial" w:hAnsi="Arial" w:cs="Arial" w:eastAsia="Arial"/>
          <w:sz w:val="41"/>
          <w:szCs w:val="41"/>
          <w:color w:val="797979"/>
          <w:spacing w:val="-57"/>
          <w:w w:val="100"/>
          <w:i/>
        </w:rPr>
        <w:t> </w:t>
      </w:r>
      <w:r>
        <w:rPr>
          <w:rFonts w:ascii="Arial" w:hAnsi="Arial" w:cs="Arial" w:eastAsia="Arial"/>
          <w:sz w:val="41"/>
          <w:szCs w:val="41"/>
          <w:color w:val="939393"/>
          <w:spacing w:val="-3"/>
          <w:w w:val="27"/>
          <w:i/>
        </w:rPr>
        <w:t>:</w:t>
      </w:r>
      <w:r>
        <w:rPr>
          <w:rFonts w:ascii="Arial" w:hAnsi="Arial" w:cs="Arial" w:eastAsia="Arial"/>
          <w:sz w:val="41"/>
          <w:szCs w:val="41"/>
          <w:color w:val="797979"/>
          <w:spacing w:val="-71"/>
          <w:w w:val="100"/>
          <w:i/>
        </w:rPr>
        <w:t>:</w:t>
      </w:r>
      <w:r>
        <w:rPr>
          <w:rFonts w:ascii="Arial" w:hAnsi="Arial" w:cs="Arial" w:eastAsia="Arial"/>
          <w:sz w:val="41"/>
          <w:szCs w:val="41"/>
          <w:color w:val="939393"/>
          <w:spacing w:val="0"/>
          <w:w w:val="33"/>
          <w:i/>
        </w:rPr>
        <w:t>..</w:t>
      </w:r>
      <w:r>
        <w:rPr>
          <w:rFonts w:ascii="Arial" w:hAnsi="Arial" w:cs="Arial" w:eastAsia="Arial"/>
          <w:sz w:val="41"/>
          <w:szCs w:val="41"/>
          <w:color w:val="939393"/>
          <w:spacing w:val="-1"/>
          <w:w w:val="33"/>
          <w:i/>
        </w:rPr>
        <w:t>.</w:t>
      </w:r>
      <w:r>
        <w:rPr>
          <w:rFonts w:ascii="Arial" w:hAnsi="Arial" w:cs="Arial" w:eastAsia="Arial"/>
          <w:sz w:val="41"/>
          <w:szCs w:val="41"/>
          <w:color w:val="A8A8AA"/>
          <w:spacing w:val="0"/>
          <w:w w:val="51"/>
          <w:i/>
        </w:rPr>
        <w:t>;-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39" w:after="0" w:line="90" w:lineRule="exact"/>
        <w:ind w:right="918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A8A8AA"/>
          <w:spacing w:val="-7"/>
          <w:w w:val="82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606060"/>
          <w:spacing w:val="0"/>
          <w:w w:val="122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606060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8"/>
          <w:szCs w:val="8"/>
          <w:color w:val="60606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39393"/>
          <w:spacing w:val="0"/>
          <w:w w:val="203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939393"/>
          <w:spacing w:val="-7"/>
          <w:w w:val="203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C1C1C1"/>
          <w:spacing w:val="0"/>
          <w:w w:val="74"/>
          <w:b/>
          <w:bCs/>
          <w:i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C1C1C1"/>
          <w:spacing w:val="-4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8A8AA"/>
          <w:spacing w:val="0"/>
          <w:w w:val="99"/>
          <w:b/>
          <w:bCs/>
          <w:i/>
        </w:rPr>
        <w:t>J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760" w:bottom="280" w:left="240" w:right="140"/>
          <w:cols w:num="2" w:equalWidth="0">
            <w:col w:w="2882" w:space="1913"/>
            <w:col w:w="6745"/>
          </w:cols>
        </w:sectPr>
      </w:pPr>
      <w:rPr/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03" w:lineRule="exact"/>
        <w:ind w:left="280" w:right="-103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.099665pt;margin-top:-1.031537pt;width:5.309769pt;height:8pt;mso-position-horizontal-relative:page;mso-position-vertical-relative:paragraph;z-index:-15676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B3D3D"/>
                      <w:spacing w:val="0"/>
                      <w:w w:val="146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B3D3D"/>
                      <w:spacing w:val="-72"/>
                      <w:w w:val="146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4"/>
          <w:szCs w:val="44"/>
          <w:color w:val="3B3D3D"/>
          <w:spacing w:val="-143"/>
          <w:w w:val="64"/>
          <w:position w:val="-9"/>
        </w:rPr>
        <w:t>"</w:t>
      </w:r>
      <w:r>
        <w:rPr>
          <w:rFonts w:ascii="Arial" w:hAnsi="Arial" w:cs="Arial" w:eastAsia="Arial"/>
          <w:sz w:val="23"/>
          <w:szCs w:val="23"/>
          <w:color w:val="3B3D3D"/>
          <w:spacing w:val="0"/>
          <w:w w:val="57"/>
          <w:position w:val="-2"/>
        </w:rPr>
        <w:t>:ı</w:t>
      </w:r>
      <w:r>
        <w:rPr>
          <w:rFonts w:ascii="Arial" w:hAnsi="Arial" w:cs="Arial" w:eastAsia="Arial"/>
          <w:sz w:val="23"/>
          <w:szCs w:val="23"/>
          <w:color w:val="3B3D3D"/>
          <w:spacing w:val="-20"/>
          <w:w w:val="57"/>
          <w:position w:val="-2"/>
        </w:rPr>
        <w:t>:</w:t>
      </w:r>
      <w:r>
        <w:rPr>
          <w:rFonts w:ascii="Arial" w:hAnsi="Arial" w:cs="Arial" w:eastAsia="Arial"/>
          <w:sz w:val="44"/>
          <w:szCs w:val="44"/>
          <w:color w:val="3B3D3D"/>
          <w:spacing w:val="-54"/>
          <w:w w:val="64"/>
          <w:position w:val="-9"/>
        </w:rPr>
        <w:t>'</w:t>
      </w:r>
      <w:r>
        <w:rPr>
          <w:rFonts w:ascii="Arial" w:hAnsi="Arial" w:cs="Arial" w:eastAsia="Arial"/>
          <w:sz w:val="23"/>
          <w:szCs w:val="23"/>
          <w:color w:val="3B3D3D"/>
          <w:spacing w:val="0"/>
          <w:w w:val="57"/>
          <w:position w:val="-2"/>
        </w:rPr>
        <w:t>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8" w:lineRule="exact"/>
        <w:ind w:right="-131"/>
        <w:jc w:val="left"/>
        <w:rPr>
          <w:rFonts w:ascii="Times New Roman" w:hAnsi="Times New Roman" w:cs="Times New Roman" w:eastAsia="Times New Roman"/>
          <w:sz w:val="61"/>
          <w:szCs w:val="61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0"/>
          <w:w w:val="81"/>
          <w:position w:val="-29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-11"/>
          <w:w w:val="81"/>
          <w:position w:val="-29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-9"/>
          <w:w w:val="81"/>
          <w:position w:val="-29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0"/>
          <w:w w:val="81"/>
          <w:position w:val="-29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35"/>
          <w:w w:val="81"/>
          <w:position w:val="-29"/>
        </w:rPr>
        <w:t> </w:t>
      </w:r>
      <w:r>
        <w:rPr>
          <w:rFonts w:ascii="Arial" w:hAnsi="Arial" w:cs="Arial" w:eastAsia="Arial"/>
          <w:sz w:val="16"/>
          <w:szCs w:val="16"/>
          <w:color w:val="606060"/>
          <w:spacing w:val="-73"/>
          <w:w w:val="136"/>
          <w:position w:val="-29"/>
        </w:rPr>
        <w:t>1</w:t>
      </w:r>
      <w:r>
        <w:rPr>
          <w:rFonts w:ascii="Times New Roman" w:hAnsi="Times New Roman" w:cs="Times New Roman" w:eastAsia="Times New Roman"/>
          <w:sz w:val="61"/>
          <w:szCs w:val="61"/>
          <w:color w:val="3B4272"/>
          <w:spacing w:val="0"/>
          <w:w w:val="16"/>
          <w:position w:val="-41"/>
        </w:rPr>
        <w:t>'</w:t>
      </w:r>
      <w:r>
        <w:rPr>
          <w:rFonts w:ascii="Times New Roman" w:hAnsi="Times New Roman" w:cs="Times New Roman" w:eastAsia="Times New Roman"/>
          <w:sz w:val="61"/>
          <w:szCs w:val="61"/>
          <w:color w:val="3B4272"/>
          <w:spacing w:val="-25"/>
          <w:w w:val="16"/>
          <w:position w:val="-41"/>
        </w:rPr>
        <w:t>1</w:t>
      </w:r>
      <w:r>
        <w:rPr>
          <w:rFonts w:ascii="Arial" w:hAnsi="Arial" w:cs="Arial" w:eastAsia="Arial"/>
          <w:sz w:val="16"/>
          <w:szCs w:val="16"/>
          <w:color w:val="797979"/>
          <w:spacing w:val="-18"/>
          <w:w w:val="118"/>
          <w:position w:val="-29"/>
        </w:rPr>
        <w:t>'</w:t>
      </w:r>
      <w:r>
        <w:rPr>
          <w:rFonts w:ascii="Times New Roman" w:hAnsi="Times New Roman" w:cs="Times New Roman" w:eastAsia="Times New Roman"/>
          <w:sz w:val="61"/>
          <w:szCs w:val="61"/>
          <w:color w:val="3B4272"/>
          <w:spacing w:val="0"/>
          <w:w w:val="16"/>
          <w:position w:val="-41"/>
        </w:rPr>
        <w:t>'1</w:t>
      </w:r>
      <w:r>
        <w:rPr>
          <w:rFonts w:ascii="Times New Roman" w:hAnsi="Times New Roman" w:cs="Times New Roman" w:eastAsia="Times New Roman"/>
          <w:sz w:val="61"/>
          <w:szCs w:val="61"/>
          <w:color w:val="000000"/>
          <w:spacing w:val="0"/>
          <w:w w:val="100"/>
          <w:position w:val="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54"/>
          <w:szCs w:val="5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3.449249pt;margin-top:25.518332pt;width:19.661095pt;height:20pt;mso-position-horizontal-relative:page;mso-position-vertical-relative:paragraph;z-index:-15675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rPr>
                      <w:rFonts w:ascii="Arial" w:hAnsi="Arial" w:cs="Arial" w:eastAsia="Arial"/>
                      <w:sz w:val="40"/>
                      <w:szCs w:val="40"/>
                    </w:rPr>
                  </w:pPr>
                  <w:rPr/>
                  <w:r>
                    <w:rPr>
                      <w:rFonts w:ascii="Arial" w:hAnsi="Arial" w:cs="Arial" w:eastAsia="Arial"/>
                      <w:sz w:val="40"/>
                      <w:szCs w:val="40"/>
                      <w:color w:val="3B4272"/>
                      <w:spacing w:val="0"/>
                      <w:w w:val="100"/>
                      <w:i/>
                    </w:rPr>
                    <w:t>h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3B4272"/>
                      <w:spacing w:val="-18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606060"/>
                      <w:spacing w:val="0"/>
                      <w:w w:val="69"/>
                    </w:rPr>
                    <w:t>·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7.637741pt;margin-top:30.86153pt;width:15.284701pt;height:13.5pt;mso-position-horizontal-relative:page;mso-position-vertical-relative:paragraph;z-index:-15674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1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B3D3D"/>
                      <w:spacing w:val="0"/>
                      <w:w w:val="169"/>
                    </w:rPr>
                    <w:t>Ç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54"/>
          <w:szCs w:val="54"/>
          <w:color w:val="313883"/>
          <w:w w:val="50"/>
          <w:i/>
        </w:rPr>
        <w:t>l</w:t>
      </w:r>
      <w:r>
        <w:rPr>
          <w:rFonts w:ascii="Times New Roman" w:hAnsi="Times New Roman" w:cs="Times New Roman" w:eastAsia="Times New Roman"/>
          <w:sz w:val="54"/>
          <w:szCs w:val="54"/>
          <w:color w:val="313883"/>
          <w:spacing w:val="8"/>
          <w:w w:val="50"/>
          <w:i/>
        </w:rPr>
        <w:t>ı</w:t>
      </w:r>
      <w:r>
        <w:rPr>
          <w:rFonts w:ascii="Times New Roman" w:hAnsi="Times New Roman" w:cs="Times New Roman" w:eastAsia="Times New Roman"/>
          <w:sz w:val="54"/>
          <w:szCs w:val="54"/>
          <w:color w:val="3B46B1"/>
          <w:spacing w:val="0"/>
          <w:w w:val="108"/>
          <w:i/>
        </w:rPr>
        <w:t>'</w:t>
      </w:r>
      <w:r>
        <w:rPr>
          <w:rFonts w:ascii="Times New Roman" w:hAnsi="Times New Roman" w:cs="Times New Roman" w:eastAsia="Times New Roman"/>
          <w:sz w:val="54"/>
          <w:szCs w:val="54"/>
          <w:color w:val="3B46B1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54"/>
          <w:szCs w:val="54"/>
          <w:color w:val="3B46B1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54"/>
          <w:szCs w:val="54"/>
          <w:color w:val="313883"/>
          <w:spacing w:val="0"/>
          <w:w w:val="36"/>
          <w:i/>
        </w:rPr>
        <w:t>(</w:t>
      </w:r>
      <w:r>
        <w:rPr>
          <w:rFonts w:ascii="Times New Roman" w:hAnsi="Times New Roman" w:cs="Times New Roman" w:eastAsia="Times New Roman"/>
          <w:sz w:val="54"/>
          <w:szCs w:val="54"/>
          <w:color w:val="313883"/>
          <w:spacing w:val="0"/>
          <w:w w:val="35"/>
          <w:i/>
        </w:rPr>
        <w:t>"</w:t>
      </w:r>
      <w:r>
        <w:rPr>
          <w:rFonts w:ascii="Times New Roman" w:hAnsi="Times New Roman" w:cs="Times New Roman" w:eastAsia="Times New Roman"/>
          <w:sz w:val="54"/>
          <w:szCs w:val="54"/>
          <w:color w:val="000000"/>
          <w:spacing w:val="0"/>
          <w:w w:val="100"/>
        </w:rPr>
      </w:r>
    </w:p>
    <w:p>
      <w:pPr>
        <w:spacing w:before="63" w:after="0" w:line="158" w:lineRule="exact"/>
        <w:ind w:left="1737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B3D3D"/>
          <w:spacing w:val="0"/>
          <w:w w:val="108"/>
          <w:position w:val="-2"/>
        </w:rPr>
        <w:t>BEY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60" w:lineRule="atLeast"/>
        <w:ind w:left="139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140"/>
          <w:cols w:num="3" w:equalWidth="0">
            <w:col w:w="436" w:space="2207"/>
            <w:col w:w="768" w:space="196"/>
            <w:col w:w="7933"/>
          </w:cols>
        </w:sectPr>
      </w:pPr>
      <w:rPr/>
    </w:p>
    <w:p>
      <w:pPr>
        <w:spacing w:before="0" w:after="0" w:line="216" w:lineRule="exact"/>
        <w:ind w:right="-20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v:group style="position:absolute;margin-left:16.467041pt;margin-top:30.283365pt;width:564.413804pt;height:754.780256pt;mso-position-horizontal-relative:page;mso-position-vertical-relative:page;z-index:-15686" coordorigin="329,606" coordsize="11288,15096">
            <v:group style="position:absolute;left:339;top:627;width:4911;height:2" coordorigin="339,627" coordsize="4911,2">
              <v:shape style="position:absolute;left:339;top:627;width:4911;height:2" coordorigin="339,627" coordsize="4911,0" path="m339,627l5250,627e" filled="f" stroked="t" strokeweight=".954611pt" strokecolor="#676767">
                <v:path arrowok="t"/>
              </v:shape>
            </v:group>
            <v:group style="position:absolute;left:2382;top:622;width:2;height:1513" coordorigin="2382,622" coordsize="2,1513">
              <v:shape style="position:absolute;left:2382;top:622;width:2;height:1513" coordorigin="2382,622" coordsize="0,1513" path="m2382,2135l2382,622e" filled="f" stroked="t" strokeweight=".715958pt" strokecolor="#4F4F4F">
                <v:path arrowok="t"/>
              </v:shape>
            </v:group>
            <v:group style="position:absolute;left:2391;top:639;width:9207;height:2" coordorigin="2391,639" coordsize="9207,2">
              <v:shape style="position:absolute;left:2391;top:639;width:9207;height:2" coordorigin="2391,639" coordsize="9207,0" path="m2391,639l11599,639e" filled="f" stroked="t" strokeweight=".715958pt" strokecolor="#676767">
                <v:path arrowok="t"/>
              </v:shape>
            </v:group>
            <v:group style="position:absolute;left:7823;top:642;width:1456;height:2" coordorigin="7823,642" coordsize="1456,2">
              <v:shape style="position:absolute;left:7823;top:642;width:1456;height:2" coordorigin="7823,642" coordsize="1456,0" path="m7823,642l9279,642e" filled="f" stroked="t" strokeweight=".477306pt" strokecolor="#4F4F4F">
                <v:path arrowok="t"/>
              </v:shape>
            </v:group>
            <v:group style="position:absolute;left:9245;top:618;width:2;height:565" coordorigin="9245,618" coordsize="2,565">
              <v:shape style="position:absolute;left:9245;top:618;width:2;height:565" coordorigin="9245,618" coordsize="0,565" path="m9245,1183l9245,618e" filled="f" stroked="t" strokeweight=".238653pt" strokecolor="#676767">
                <v:path arrowok="t"/>
              </v:shape>
            </v:group>
            <v:group style="position:absolute;left:9813;top:1183;width:1771;height:2" coordorigin="9813,1183" coordsize="1771,2">
              <v:shape style="position:absolute;left:9813;top:1183;width:1771;height:2" coordorigin="9813,1183" coordsize="1771,0" path="m9813,1183l11584,1183e" filled="f" stroked="t" strokeweight="2.863833pt" strokecolor="#646B70">
                <v:path arrowok="t"/>
              </v:shape>
            </v:group>
            <v:group style="position:absolute;left:11594;top:637;width:2;height:1518" coordorigin="11594,637" coordsize="2,1518">
              <v:shape style="position:absolute;left:11594;top:637;width:2;height:1518" coordorigin="11594,637" coordsize="0,1518" path="m11594,2154l11594,637e" filled="f" stroked="t" strokeweight=".954611pt" strokecolor="#6B6B6B">
                <v:path arrowok="t"/>
              </v:shape>
            </v:group>
            <v:group style="position:absolute;left:9245;top:1183;width:2;height:440" coordorigin="9245,1183" coordsize="2,440">
              <v:shape style="position:absolute;left:9245;top:1183;width:2;height:440" coordorigin="9245,1183" coordsize="0,440" path="m9245,1623l9245,1183e" filled="f" stroked="t" strokeweight=".238653pt" strokecolor="#000000">
                <v:path arrowok="t"/>
              </v:shape>
            </v:group>
            <v:group style="position:absolute;left:2387;top:1360;width:2;height:124" coordorigin="2387,1360" coordsize="2,124">
              <v:shape style="position:absolute;left:2387;top:1360;width:2;height:124" coordorigin="2387,1360" coordsize="0,124" path="m2387,1484l2387,1360e" filled="f" stroked="t" strokeweight=".477306pt" strokecolor="#2B2B2B">
                <v:path arrowok="t"/>
              </v:shape>
            </v:group>
            <v:group style="position:absolute;left:344;top:2121;width:2768;height:2" coordorigin="344,2121" coordsize="2768,2">
              <v:shape style="position:absolute;left:344;top:2121;width:2768;height:2" coordorigin="344,2121" coordsize="2768,0" path="m344,2121l3112,2121e" filled="f" stroked="t" strokeweight=".954611pt" strokecolor="#6B6B6B">
                <v:path arrowok="t"/>
              </v:shape>
            </v:group>
            <v:group style="position:absolute;left:346;top:1029;width:2;height:1168" coordorigin="346,1029" coordsize="2,1168">
              <v:shape style="position:absolute;left:346;top:1029;width:2;height:1168" coordorigin="346,1029" coordsize="0,1168" path="m346,2198l346,1029e" filled="f" stroked="t" strokeweight=".954611pt" strokecolor="#747474">
                <v:path arrowok="t"/>
              </v:shape>
            </v:group>
            <v:group style="position:absolute;left:2792;top:2126;width:845;height:2" coordorigin="2792,2126" coordsize="845,2">
              <v:shape style="position:absolute;left:2792;top:2126;width:845;height:2" coordorigin="2792,2126" coordsize="845,0" path="m2792,2126l3637,2126e" filled="f" stroked="t" strokeweight=".715958pt" strokecolor="#575757">
                <v:path arrowok="t"/>
              </v:shape>
            </v:group>
            <v:group style="position:absolute;left:3580;top:2126;width:420;height:2" coordorigin="3580,2126" coordsize="420,2">
              <v:shape style="position:absolute;left:3580;top:2126;width:420;height:2" coordorigin="3580,2126" coordsize="420,0" path="m3580,2126l4000,2126e" filled="f" stroked="t" strokeweight=".477306pt" strokecolor="#3B3B3B">
                <v:path arrowok="t"/>
              </v:shape>
            </v:group>
            <v:group style="position:absolute;left:3943;top:2131;width:2888;height:2" coordorigin="3943,2131" coordsize="2888,2">
              <v:shape style="position:absolute;left:3943;top:2131;width:2888;height:2" coordorigin="3943,2131" coordsize="2888,0" path="m3943,2131l6830,2131e" filled="f" stroked="t" strokeweight=".715958pt" strokecolor="#606060">
                <v:path arrowok="t"/>
              </v:shape>
            </v:group>
            <v:group style="position:absolute;left:6773;top:2131;width:1107;height:2" coordorigin="6773,2131" coordsize="1107,2">
              <v:shape style="position:absolute;left:6773;top:2131;width:1107;height:2" coordorigin="6773,2131" coordsize="1107,0" path="m6773,2131l7880,2131e" filled="f" stroked="t" strokeweight=".477306pt" strokecolor="#3F3F3F">
                <v:path arrowok="t"/>
              </v:shape>
            </v:group>
            <v:group style="position:absolute;left:7823;top:2133;width:3780;height:2" coordorigin="7823,2133" coordsize="3780,2">
              <v:shape style="position:absolute;left:7823;top:2133;width:3780;height:2" coordorigin="7823,2133" coordsize="3780,0" path="m7823,2133l11603,2133e" filled="f" stroked="t" strokeweight=".715958pt" strokecolor="#646464">
                <v:path arrowok="t"/>
              </v:shape>
            </v:group>
            <v:group style="position:absolute;left:9245;top:1623;width:2;height:503" coordorigin="9245,1623" coordsize="2,503">
              <v:shape style="position:absolute;left:9245;top:1623;width:2;height:503" coordorigin="9245,1623" coordsize="0,503" path="m9245,2126l9245,1623e" filled="f" stroked="t" strokeweight=".238653pt" strokecolor="#575757">
                <v:path arrowok="t"/>
              </v:shape>
            </v:group>
            <v:group style="position:absolute;left:344;top:2336;width:1246;height:2" coordorigin="344,2336" coordsize="1246,2">
              <v:shape style="position:absolute;left:344;top:2336;width:1246;height:2" coordorigin="344,2336" coordsize="1246,0" path="m344,2336l1589,2336e" filled="f" stroked="t" strokeweight=".477306pt" strokecolor="#545454">
                <v:path arrowok="t"/>
              </v:shape>
            </v:group>
            <v:group style="position:absolute;left:348;top:2083;width:2;height:943" coordorigin="348,2083" coordsize="2,943">
              <v:shape style="position:absolute;left:348;top:2083;width:2;height:943" coordorigin="348,2083" coordsize="0,943" path="m348,3026l348,2083e" filled="f" stroked="t" strokeweight=".477306pt" strokecolor="#383838">
                <v:path arrowok="t"/>
              </v:shape>
            </v:group>
            <v:group style="position:absolute;left:659;top:2341;width:4315;height:2" coordorigin="659,2341" coordsize="4315,2">
              <v:shape style="position:absolute;left:659;top:2341;width:4315;height:2" coordorigin="659,2341" coordsize="4315,0" path="m659,2341l4974,2341e" filled="f" stroked="t" strokeweight=".477306pt" strokecolor="#5B5B5B">
                <v:path arrowok="t"/>
              </v:shape>
            </v:group>
            <v:group style="position:absolute;left:4448;top:2348;width:1351;height:2" coordorigin="4448,2348" coordsize="1351,2">
              <v:shape style="position:absolute;left:4448;top:2348;width:1351;height:2" coordorigin="4448,2348" coordsize="1351,0" path="m4448,2348l5799,2348e" filled="f" stroked="t" strokeweight=".954611pt" strokecolor="#747474">
                <v:path arrowok="t"/>
              </v:shape>
            </v:group>
            <v:group style="position:absolute;left:5713;top:2348;width:1742;height:2" coordorigin="5713,2348" coordsize="1742,2">
              <v:shape style="position:absolute;left:5713;top:2348;width:1742;height:2" coordorigin="5713,2348" coordsize="1742,0" path="m5713,2348l7456,2348e" filled="f" stroked="t" strokeweight=".238653pt" strokecolor="#4B4B4B">
                <v:path arrowok="t"/>
              </v:shape>
            </v:group>
            <v:group style="position:absolute;left:7398;top:2353;width:2029;height:2" coordorigin="7398,2353" coordsize="2029,2">
              <v:shape style="position:absolute;left:7398;top:2353;width:2029;height:2" coordorigin="7398,2353" coordsize="2029,0" path="m7398,2353l9427,2353e" filled="f" stroked="t" strokeweight=".954611pt" strokecolor="#707070">
                <v:path arrowok="t"/>
              </v:shape>
            </v:group>
            <v:group style="position:absolute;left:9370;top:2351;width:864;height:2" coordorigin="9370,2351" coordsize="864,2">
              <v:shape style="position:absolute;left:9370;top:2351;width:864;height:2" coordorigin="9370,2351" coordsize="864,0" path="m9370,2351l10233,2351e" filled="f" stroked="t" strokeweight=".477306pt" strokecolor="#545454">
                <v:path arrowok="t"/>
              </v:shape>
            </v:group>
            <v:group style="position:absolute;left:10176;top:2351;width:1422;height:2" coordorigin="10176,2351" coordsize="1422,2">
              <v:shape style="position:absolute;left:10176;top:2351;width:1422;height:2" coordorigin="10176,2351" coordsize="1422,0" path="m10176,2351l11599,2351e" filled="f" stroked="t" strokeweight=".954611pt" strokecolor="#747474">
                <v:path arrowok="t"/>
              </v:shape>
            </v:group>
            <v:group style="position:absolute;left:11594;top:637;width:2;height:2169" coordorigin="11594,637" coordsize="2,2169">
              <v:shape style="position:absolute;left:11594;top:637;width:2;height:2169" coordorigin="11594,637" coordsize="0,2169" path="m11594,2806l11594,637e" filled="f" stroked="t" strokeweight=".477306pt" strokecolor="#646464">
                <v:path arrowok="t"/>
              </v:shape>
            </v:group>
            <v:group style="position:absolute;left:344;top:2557;width:2506;height:2" coordorigin="344,2557" coordsize="2506,2">
              <v:shape style="position:absolute;left:344;top:2557;width:2506;height:2" coordorigin="344,2557" coordsize="2506,0" path="m344,2557l2850,2557e" filled="f" stroked="t" strokeweight=".477306pt" strokecolor="#4B4B4B">
                <v:path arrowok="t"/>
              </v:shape>
            </v:group>
            <v:group style="position:absolute;left:2654;top:2564;width:5226;height:2" coordorigin="2654,2564" coordsize="5226,2">
              <v:shape style="position:absolute;left:2654;top:2564;width:5226;height:2" coordorigin="2654,2564" coordsize="5226,0" path="m2654,2564l7880,2564e" filled="f" stroked="t" strokeweight=".715958pt" strokecolor="#6B6B6B">
                <v:path arrowok="t"/>
              </v:shape>
            </v:group>
            <v:group style="position:absolute;left:7823;top:2566;width:597;height:2" coordorigin="7823,2566" coordsize="597,2">
              <v:shape style="position:absolute;left:7823;top:2566;width:597;height:2" coordorigin="7823,2566" coordsize="597,0" path="m7823,2566l8420,2566e" filled="f" stroked="t" strokeweight=".477306pt" strokecolor="#4F4F4F">
                <v:path arrowok="t"/>
              </v:shape>
            </v:group>
            <v:group style="position:absolute;left:8362;top:2566;width:277;height:2" coordorigin="8362,2566" coordsize="277,2">
              <v:shape style="position:absolute;left:8362;top:2566;width:277;height:2" coordorigin="8362,2566" coordsize="277,0" path="m8362,2566l8639,2566e" filled="f" stroked="t" strokeweight=".477306pt" strokecolor="#383838">
                <v:path arrowok="t"/>
              </v:shape>
            </v:group>
            <v:group style="position:absolute;left:8582;top:2566;width:692;height:2" coordorigin="8582,2566" coordsize="692,2">
              <v:shape style="position:absolute;left:8582;top:2566;width:692;height:2" coordorigin="8582,2566" coordsize="692,0" path="m8582,2566l9274,2566e" filled="f" stroked="t" strokeweight=".477306pt" strokecolor="#575757">
                <v:path arrowok="t"/>
              </v:shape>
            </v:group>
            <v:group style="position:absolute;left:9145;top:2566;width:1379;height:2" coordorigin="9145,2566" coordsize="1379,2">
              <v:shape style="position:absolute;left:9145;top:2566;width:1379;height:2" coordorigin="9145,2566" coordsize="1379,0" path="m9145,2566l10525,2566e" filled="f" stroked="t" strokeweight=".954611pt" strokecolor="#707070">
                <v:path arrowok="t"/>
              </v:shape>
            </v:group>
            <v:group style="position:absolute;left:10176;top:2566;width:1422;height:2" coordorigin="10176,2566" coordsize="1422,2">
              <v:shape style="position:absolute;left:10176;top:2566;width:1422;height:2" coordorigin="10176,2566" coordsize="1422,0" path="m10176,2566l11599,2566e" filled="f" stroked="t" strokeweight=".477306pt" strokecolor="#575757">
                <v:path arrowok="t"/>
              </v:shape>
            </v:group>
            <v:group style="position:absolute;left:11594;top:2303;width:2;height:287" coordorigin="11594,2303" coordsize="2,287">
              <v:shape style="position:absolute;left:11594;top:2303;width:2;height:287" coordorigin="11594,2303" coordsize="0,287" path="m11594,2590l11594,2303e" filled="f" stroked="t" strokeweight=".477306pt" strokecolor="#484848">
                <v:path arrowok="t"/>
              </v:shape>
            </v:group>
            <v:group style="position:absolute;left:344;top:2782;width:11260;height:2" coordorigin="344,2782" coordsize="11260,2">
              <v:shape style="position:absolute;left:344;top:2782;width:11260;height:2" coordorigin="344,2782" coordsize="11260,0" path="m344,2782l11603,2782e" filled="f" stroked="t" strokeweight=".715958pt" strokecolor="#676767">
                <v:path arrowok="t"/>
              </v:shape>
            </v:group>
            <v:group style="position:absolute;left:8076;top:2786;width:563;height:2" coordorigin="8076,2786" coordsize="563,2">
              <v:shape style="position:absolute;left:8076;top:2786;width:563;height:2" coordorigin="8076,2786" coordsize="563,0" path="m8076,2786l8639,2786e" filled="f" stroked="t" strokeweight=".477306pt" strokecolor="#444444">
                <v:path arrowok="t"/>
              </v:shape>
            </v:group>
            <v:group style="position:absolute;left:344;top:2995;width:6487;height:2" coordorigin="344,2995" coordsize="6487,2">
              <v:shape style="position:absolute;left:344;top:2995;width:6487;height:2" coordorigin="344,2995" coordsize="6487,0" path="m344,2995l6830,2995e" filled="f" stroked="t" strokeweight=".715958pt" strokecolor="#676767">
                <v:path arrowok="t"/>
              </v:shape>
            </v:group>
            <v:group style="position:absolute;left:6773;top:3002;width:683;height:2" coordorigin="6773,3002" coordsize="683,2">
              <v:shape style="position:absolute;left:6773;top:3002;width:683;height:2" coordorigin="6773,3002" coordsize="683,0" path="m6773,3002l7456,3002e" filled="f" stroked="t" strokeweight=".477306pt" strokecolor="#4F4F4F">
                <v:path arrowok="t"/>
              </v:shape>
            </v:group>
            <v:group style="position:absolute;left:7398;top:3002;width:2052;height:2" coordorigin="7398,3002" coordsize="2052,2">
              <v:shape style="position:absolute;left:7398;top:3002;width:2052;height:2" coordorigin="7398,3002" coordsize="2052,0" path="m7398,3002l9451,3002e" filled="f" stroked="t" strokeweight=".954611pt" strokecolor="#747474">
                <v:path arrowok="t"/>
              </v:shape>
            </v:group>
            <v:group style="position:absolute;left:9370;top:3002;width:864;height:2" coordorigin="9370,3002" coordsize="864,2">
              <v:shape style="position:absolute;left:9370;top:3002;width:864;height:2" coordorigin="9370,3002" coordsize="864,0" path="m9370,3002l10233,3002e" filled="f" stroked="t" strokeweight=".477306pt" strokecolor="#4B4B4B">
                <v:path arrowok="t"/>
              </v:shape>
            </v:group>
            <v:group style="position:absolute;left:10176;top:3002;width:1432;height:2" coordorigin="10176,3002" coordsize="1432,2">
              <v:shape style="position:absolute;left:10176;top:3002;width:1432;height:2" coordorigin="10176,3002" coordsize="1432,0" path="m10176,3002l11608,3002e" filled="f" stroked="t" strokeweight=".954611pt" strokecolor="#747474">
                <v:path arrowok="t"/>
              </v:shape>
            </v:group>
            <v:group style="position:absolute;left:339;top:3215;width:2716;height:2" coordorigin="339,3215" coordsize="2716,2">
              <v:shape style="position:absolute;left:339;top:3215;width:2716;height:2" coordorigin="339,3215" coordsize="2716,0" path="m339,3215l3055,3215e" filled="f" stroked="t" strokeweight=".954611pt" strokecolor="#646464">
                <v:path arrowok="t"/>
              </v:shape>
            </v:group>
            <v:group style="position:absolute;left:2792;top:3217;width:845;height:2" coordorigin="2792,3217" coordsize="845,2">
              <v:shape style="position:absolute;left:2792;top:3217;width:845;height:2" coordorigin="2792,3217" coordsize="845,0" path="m2792,3217l3637,3217e" filled="f" stroked="t" strokeweight=".477306pt" strokecolor="#4F4F4F">
                <v:path arrowok="t"/>
              </v:shape>
            </v:group>
            <v:group style="position:absolute;left:3580;top:3217;width:229;height:2" coordorigin="3580,3217" coordsize="229,2">
              <v:shape style="position:absolute;left:3580;top:3217;width:229;height:2" coordorigin="3580,3217" coordsize="229,0" path="m3580,3217l3809,3217e" filled="f" stroked="t" strokeweight=".477306pt" strokecolor="#2F2F2F">
                <v:path arrowok="t"/>
              </v:shape>
            </v:group>
            <v:group style="position:absolute;left:3752;top:3217;width:248;height:2" coordorigin="3752,3217" coordsize="248,2">
              <v:shape style="position:absolute;left:3752;top:3217;width:248;height:2" coordorigin="3752,3217" coordsize="248,0" path="m3752,3217l4000,3217e" filled="f" stroked="t" strokeweight=".477306pt" strokecolor="#484848">
                <v:path arrowok="t"/>
              </v:shape>
            </v:group>
            <v:group style="position:absolute;left:3876;top:3220;width:5551;height:2" coordorigin="3876,3220" coordsize="5551,2">
              <v:shape style="position:absolute;left:3876;top:3220;width:5551;height:2" coordorigin="3876,3220" coordsize="5551,0" path="m3876,3220l9427,3220e" filled="f" stroked="t" strokeweight=".715958pt" strokecolor="#646464">
                <v:path arrowok="t"/>
              </v:shape>
            </v:group>
            <v:group style="position:absolute;left:9370;top:3222;width:864;height:2" coordorigin="9370,3222" coordsize="864,2">
              <v:shape style="position:absolute;left:9370;top:3222;width:864;height:2" coordorigin="9370,3222" coordsize="864,0" path="m9370,3222l10233,3222e" filled="f" stroked="t" strokeweight=".477306pt" strokecolor="#3B3B3B">
                <v:path arrowok="t"/>
              </v:shape>
            </v:group>
            <v:group style="position:absolute;left:10176;top:3222;width:1432;height:2" coordorigin="10176,3222" coordsize="1432,2">
              <v:shape style="position:absolute;left:10176;top:3222;width:1432;height:2" coordorigin="10176,3222" coordsize="1432,0" path="m10176,3222l11608,3222e" filled="f" stroked="t" strokeweight=".954611pt" strokecolor="#6B6B6B">
                <v:path arrowok="t"/>
              </v:shape>
            </v:group>
            <v:group style="position:absolute;left:11599;top:2729;width:2;height:551" coordorigin="11599,2729" coordsize="2,551">
              <v:shape style="position:absolute;left:11599;top:2729;width:2;height:551" coordorigin="11599,2729" coordsize="0,551" path="m11599,3280l11599,2729e" filled="f" stroked="t" strokeweight=".954611pt" strokecolor="#6B6B6B">
                <v:path arrowok="t"/>
              </v:shape>
            </v:group>
            <v:group style="position:absolute;left:3890;top:3213;width:2;height:263" coordorigin="3890,3213" coordsize="2,263">
              <v:shape style="position:absolute;left:3890;top:3213;width:2;height:263" coordorigin="3890,3213" coordsize="0,263" path="m3890,3476l3890,3213e" filled="f" stroked="t" strokeweight=".954611pt" strokecolor="#606060">
                <v:path arrowok="t"/>
              </v:shape>
            </v:group>
            <v:group style="position:absolute;left:7002;top:3217;width:2;height:747" coordorigin="7002,3217" coordsize="2,747">
              <v:shape style="position:absolute;left:7002;top:3217;width:2;height:747" coordorigin="7002,3217" coordsize="0,747" path="m7002,3964l7002,3217e" filled="f" stroked="t" strokeweight=".954611pt" strokecolor="#575757">
                <v:path arrowok="t"/>
              </v:shape>
            </v:group>
            <v:group style="position:absolute;left:11599;top:3189;width:2;height:776" coordorigin="11599,3189" coordsize="2,776">
              <v:shape style="position:absolute;left:11599;top:3189;width:2;height:776" coordorigin="11599,3189" coordsize="0,776" path="m11599,3964l11599,3189e" filled="f" stroked="t" strokeweight=".477306pt" strokecolor="#484848">
                <v:path arrowok="t"/>
              </v:shape>
            </v:group>
            <v:group style="position:absolute;left:3885;top:3418;width:2;height:254" coordorigin="3885,3418" coordsize="2,254">
              <v:shape style="position:absolute;left:3885;top:3418;width:2;height:254" coordorigin="3885,3418" coordsize="0,254" path="m3885,3672l3885,3418e" filled="f" stroked="t" strokeweight=".715958pt" strokecolor="#3F3F3F">
                <v:path arrowok="t"/>
              </v:shape>
            </v:group>
            <v:group style="position:absolute;left:3880;top:3641;width:1890;height:2" coordorigin="3880,3641" coordsize="1890,2">
              <v:shape style="position:absolute;left:3880;top:3641;width:1890;height:2" coordorigin="3880,3641" coordsize="1890,0" path="m3880,3641l5771,3641e" filled="f" stroked="t" strokeweight=".477306pt" strokecolor="#545454">
                <v:path arrowok="t"/>
              </v:shape>
            </v:group>
            <v:group style="position:absolute;left:5713;top:3957;width:5890;height:2" coordorigin="5713,3957" coordsize="5890,2">
              <v:shape style="position:absolute;left:5713;top:3957;width:5890;height:2" coordorigin="5713,3957" coordsize="5890,0" path="m5713,3957l11603,3957e" filled="f" stroked="t" strokeweight=".715958pt" strokecolor="#606060">
                <v:path arrowok="t"/>
              </v:shape>
            </v:group>
            <v:group style="position:absolute;left:339;top:3943;width:520;height:2" coordorigin="339,3943" coordsize="520,2">
              <v:shape style="position:absolute;left:339;top:3943;width:520;height:2" coordorigin="339,3943" coordsize="520,0" path="m339,3943l859,3943e" filled="f" stroked="t" strokeweight=".477306pt" strokecolor="#4F4F4F">
                <v:path arrowok="t"/>
              </v:shape>
            </v:group>
            <v:group style="position:absolute;left:802;top:3950;width:1079;height:2" coordorigin="802,3950" coordsize="1079,2">
              <v:shape style="position:absolute;left:802;top:3950;width:1079;height:2" coordorigin="802,3950" coordsize="1079,0" path="m802,3950l1881,3950e" filled="f" stroked="t" strokeweight=".715958pt" strokecolor="#575757">
                <v:path arrowok="t"/>
              </v:shape>
            </v:group>
            <v:group style="position:absolute;left:1694;top:3950;width:706;height:2" coordorigin="1694,3950" coordsize="706,2">
              <v:shape style="position:absolute;left:1694;top:3950;width:706;height:2" coordorigin="1694,3950" coordsize="706,0" path="m1694,3950l2401,3950e" filled="f" stroked="t" strokeweight=".477306pt" strokecolor="#444444">
                <v:path arrowok="t"/>
              </v:shape>
            </v:group>
            <v:group style="position:absolute;left:2344;top:3950;width:506;height:2" coordorigin="2344,3950" coordsize="506,2">
              <v:shape style="position:absolute;left:2344;top:3950;width:506;height:2" coordorigin="2344,3950" coordsize="506,0" path="m2344,3950l2850,3950e" filled="f" stroked="t" strokeweight=".477306pt" strokecolor="#2F2F2F">
                <v:path arrowok="t"/>
              </v:shape>
            </v:group>
            <v:group style="position:absolute;left:2792;top:3952;width:845;height:2" coordorigin="2792,3952" coordsize="845,2">
              <v:shape style="position:absolute;left:2792;top:3952;width:845;height:2" coordorigin="2792,3952" coordsize="845,0" path="m2792,3952l3637,3952e" filled="f" stroked="t" strokeweight=".477306pt" strokecolor="#444444">
                <v:path arrowok="t"/>
              </v:shape>
            </v:group>
            <v:group style="position:absolute;left:3580;top:3955;width:339;height:2" coordorigin="3580,3955" coordsize="339,2">
              <v:shape style="position:absolute;left:3580;top:3955;width:339;height:2" coordorigin="3580,3955" coordsize="339,0" path="m3580,3955l3919,3955e" filled="f" stroked="t" strokeweight=".477306pt" strokecolor="#282828">
                <v:path arrowok="t"/>
              </v:shape>
            </v:group>
            <v:group style="position:absolute;left:3890;top:3600;width:2;height:359" coordorigin="3890,3600" coordsize="2,359">
              <v:shape style="position:absolute;left:3890;top:3600;width:2;height:359" coordorigin="3890,3600" coordsize="0,359" path="m3890,3959l3890,3600e" filled="f" stroked="t" strokeweight=".954611pt" strokecolor="#4F4F4F">
                <v:path arrowok="t"/>
              </v:shape>
            </v:group>
            <v:group style="position:absolute;left:3847;top:3950;width:2009;height:2" coordorigin="3847,3950" coordsize="2009,2">
              <v:shape style="position:absolute;left:3847;top:3950;width:2009;height:2" coordorigin="3847,3950" coordsize="2009,0" path="m3847,3950l5857,3950e" filled="f" stroked="t" strokeweight="1.193264pt" strokecolor="#444444">
                <v:path arrowok="t"/>
              </v:shape>
            </v:group>
            <v:group style="position:absolute;left:339;top:4225;width:2072;height:2" coordorigin="339,4225" coordsize="2072,2">
              <v:shape style="position:absolute;left:339;top:4225;width:2072;height:2" coordorigin="339,4225" coordsize="2072,0" path="m339,4225l2410,4225e" filled="f" stroked="t" strokeweight=".477306pt" strokecolor="#4B4B4B">
                <v:path arrowok="t"/>
              </v:shape>
            </v:group>
            <v:group style="position:absolute;left:2387;top:3945;width:2;height:311" coordorigin="2387,3945" coordsize="2,311">
              <v:shape style="position:absolute;left:2387;top:3945;width:2;height:311" coordorigin="2387,3945" coordsize="0,311" path="m2387,4256l2387,3945e" filled="f" stroked="t" strokeweight=".715958pt" strokecolor="#444444">
                <v:path arrowok="t"/>
              </v:shape>
            </v:group>
            <v:group style="position:absolute;left:2339;top:4232;width:6830;height:2" coordorigin="2339,4232" coordsize="6830,2">
              <v:shape style="position:absolute;left:2339;top:4232;width:6830;height:2" coordorigin="2339,4232" coordsize="6830,0" path="m2339,4232l9169,4232e" filled="f" stroked="t" strokeweight=".715958pt" strokecolor="#5B5B5B">
                <v:path arrowok="t"/>
              </v:shape>
            </v:group>
            <v:group style="position:absolute;left:8362;top:4232;width:912;height:2" coordorigin="8362,4232" coordsize="912,2">
              <v:shape style="position:absolute;left:8362;top:4232;width:912;height:2" coordorigin="8362,4232" coordsize="912,0" path="m8362,4232l9274,4232e" filled="f" stroked="t" strokeweight=".477306pt" strokecolor="#444444">
                <v:path arrowok="t"/>
              </v:shape>
            </v:group>
            <v:group style="position:absolute;left:9217;top:4232;width:2387;height:2" coordorigin="9217,4232" coordsize="2387,2">
              <v:shape style="position:absolute;left:9217;top:4232;width:2387;height:2" coordorigin="9217,4232" coordsize="2387,0" path="m9217,4232l11603,4232e" filled="f" stroked="t" strokeweight=".715958pt" strokecolor="#676767">
                <v:path arrowok="t"/>
              </v:shape>
            </v:group>
            <v:group style="position:absolute;left:2391;top:3945;width:2;height:9925" coordorigin="2391,3945" coordsize="2,9925">
              <v:shape style="position:absolute;left:2391;top:3945;width:2;height:9925" coordorigin="2391,3945" coordsize="0,9925" path="m2391,13870l2391,3945e" filled="f" stroked="t" strokeweight=".715958pt" strokecolor="#545454">
                <v:path arrowok="t"/>
              </v:shape>
            </v:group>
            <v:group style="position:absolute;left:2377;top:4450;width:8009;height:2" coordorigin="2377,4450" coordsize="8009,2">
              <v:shape style="position:absolute;left:2377;top:4450;width:8009;height:2" coordorigin="2377,4450" coordsize="8009,0" path="m2377,4450l10386,4450e" filled="f" stroked="t" strokeweight=".715958pt" strokecolor="#606060">
                <v:path arrowok="t"/>
              </v:shape>
            </v:group>
            <v:group style="position:absolute;left:4916;top:4448;width:305;height:2" coordorigin="4916,4448" coordsize="305,2">
              <v:shape style="position:absolute;left:4916;top:4448;width:305;height:2" coordorigin="4916,4448" coordsize="305,0" path="m4916,4448l5222,4448e" filled="f" stroked="t" strokeweight=".477306pt" strokecolor="#484848">
                <v:path arrowok="t"/>
              </v:shape>
            </v:group>
            <v:group style="position:absolute;left:7823;top:4453;width:816;height:2" coordorigin="7823,4453" coordsize="816,2">
              <v:shape style="position:absolute;left:7823;top:4453;width:816;height:2" coordorigin="7823,4453" coordsize="816,0" path="m7823,4453l8639,4453e" filled="f" stroked="t" strokeweight=".477306pt" strokecolor="#444444">
                <v:path arrowok="t"/>
              </v:shape>
            </v:group>
            <v:group style="position:absolute;left:10176;top:4453;width:1432;height:2" coordorigin="10176,4453" coordsize="1432,2">
              <v:shape style="position:absolute;left:10176;top:4453;width:1432;height:2" coordorigin="10176,4453" coordsize="1432,0" path="m10176,4453l11608,4453e" filled="f" stroked="t" strokeweight=".477306pt" strokecolor="#4B4B4B">
                <v:path arrowok="t"/>
              </v:shape>
            </v:group>
            <v:group style="position:absolute;left:11601;top:4228;width:2;height:469" coordorigin="11601,4228" coordsize="2,469">
              <v:shape style="position:absolute;left:11601;top:4228;width:2;height:469" coordorigin="11601,4228" coordsize="0,469" path="m11601,4697l11601,4228e" filled="f" stroked="t" strokeweight=".715958pt" strokecolor="#6B6B6B">
                <v:path arrowok="t"/>
              </v:shape>
            </v:group>
            <v:group style="position:absolute;left:351;top:613;width:2;height:15081" coordorigin="351,613" coordsize="2,15081">
              <v:shape style="position:absolute;left:351;top:613;width:2;height:15081" coordorigin="351,613" coordsize="0,15081" path="m351,15694l351,613e" filled="f" stroked="t" strokeweight=".715958pt" strokecolor="#5B5B5B">
                <v:path arrowok="t"/>
              </v:shape>
            </v:group>
            <v:group style="position:absolute;left:4950;top:4443;width:2;height:254" coordorigin="4950,4443" coordsize="2,254">
              <v:shape style="position:absolute;left:4950;top:4443;width:2;height:254" coordorigin="4950,4443" coordsize="0,254" path="m4950,4697l4950,4443e" filled="f" stroked="t" strokeweight=".715958pt" strokecolor="#3F3F3F">
                <v:path arrowok="t"/>
              </v:shape>
            </v:group>
            <v:group style="position:absolute;left:7866;top:4443;width:2;height:464" coordorigin="7866,4443" coordsize="2,464">
              <v:shape style="position:absolute;left:7866;top:4443;width:2;height:464" coordorigin="7866,4443" coordsize="0,464" path="m7866,4907l7866,4443e" filled="f" stroked="t" strokeweight=".954611pt" strokecolor="#707070">
                <v:path arrowok="t"/>
              </v:shape>
            </v:group>
            <v:group style="position:absolute;left:4940;top:4874;width:1861;height:2" coordorigin="4940,4874" coordsize="1861,2">
              <v:shape style="position:absolute;left:4940;top:4874;width:1861;height:2" coordorigin="4940,4874" coordsize="1861,0" path="m4940,4874l6802,4874e" filled="f" stroked="t" strokeweight=".238653pt" strokecolor="#1C1C1C">
                <v:path arrowok="t"/>
              </v:shape>
            </v:group>
            <v:group style="position:absolute;left:4950;top:4639;width:2;height:263" coordorigin="4950,4639" coordsize="2,263">
              <v:shape style="position:absolute;left:4950;top:4639;width:2;height:263" coordorigin="4950,4639" coordsize="0,263" path="m4950,4903l4950,4639e" filled="f" stroked="t" strokeweight=".477306pt" strokecolor="#232323">
                <v:path arrowok="t"/>
              </v:shape>
            </v:group>
            <v:group style="position:absolute;left:6802;top:4874;width:625;height:2" coordorigin="6802,4874" coordsize="625,2">
              <v:shape style="position:absolute;left:6802;top:4874;width:625;height:2" coordorigin="6802,4874" coordsize="625,0" path="m6802,4874l7427,4874e" filled="f" stroked="t" strokeweight=".238653pt" strokecolor="#000000">
                <v:path arrowok="t"/>
              </v:shape>
            </v:group>
            <v:group style="position:absolute;left:7427;top:4874;width:964;height:2" coordorigin="7427,4874" coordsize="964,2">
              <v:shape style="position:absolute;left:7427;top:4874;width:964;height:2" coordorigin="7427,4874" coordsize="964,0" path="m7427,4874l8391,4874e" filled="f" stroked="t" strokeweight=".238653pt" strokecolor="#707070">
                <v:path arrowok="t"/>
              </v:shape>
            </v:group>
            <v:group style="position:absolute;left:8391;top:4874;width:3188;height:2" coordorigin="8391,4874" coordsize="3188,2">
              <v:shape style="position:absolute;left:8391;top:4874;width:3188;height:2" coordorigin="8391,4874" coordsize="3188,0" path="m8391,4874l11579,4874e" filled="f" stroked="t" strokeweight=".238653pt" strokecolor="#000000">
                <v:path arrowok="t"/>
              </v:shape>
            </v:group>
            <v:group style="position:absolute;left:11603;top:4639;width:2;height:560" coordorigin="11603,4639" coordsize="2,560">
              <v:shape style="position:absolute;left:11603;top:4639;width:2;height:560" coordorigin="11603,4639" coordsize="0,560" path="m11603,5199l11603,4639e" filled="f" stroked="t" strokeweight=".477306pt" strokecolor="#444444">
                <v:path arrowok="t"/>
              </v:shape>
            </v:group>
            <v:group style="position:absolute;left:348;top:4845;width:2;height:345" coordorigin="348,4845" coordsize="2,345">
              <v:shape style="position:absolute;left:348;top:4845;width:2;height:345" coordorigin="348,4845" coordsize="0,345" path="m348,5190l348,4845e" filled="f" stroked="t" strokeweight=".477306pt" strokecolor="#2F2F2F">
                <v:path arrowok="t"/>
              </v:shape>
            </v:group>
            <v:group style="position:absolute;left:4950;top:4845;width:2;height:345" coordorigin="4950,4845" coordsize="2,345">
              <v:shape style="position:absolute;left:4950;top:4845;width:2;height:345" coordorigin="4950,4845" coordsize="0,345" path="m4950,5190l4950,4845e" filled="f" stroked="t" strokeweight=".715958pt" strokecolor="#3B3B3B">
                <v:path arrowok="t"/>
              </v:shape>
            </v:group>
            <v:group style="position:absolute;left:6773;top:5176;width:253;height:2" coordorigin="6773,5176" coordsize="253,2">
              <v:shape style="position:absolute;left:6773;top:5176;width:253;height:2" coordorigin="6773,5176" coordsize="253,0" path="m6773,5176l7026,5176e" filled="f" stroked="t" strokeweight=".477306pt" strokecolor="#5B5B5B">
                <v:path arrowok="t"/>
              </v:shape>
            </v:group>
            <v:group style="position:absolute;left:4945;top:5173;width:6663;height:2" coordorigin="4945,5173" coordsize="6663,2">
              <v:shape style="position:absolute;left:4945;top:5173;width:6663;height:2" coordorigin="4945,5173" coordsize="6663,0" path="m4945,5173l11608,5173e" filled="f" stroked="t" strokeweight=".715958pt" strokecolor="#676767">
                <v:path arrowok="t"/>
              </v:shape>
            </v:group>
            <v:group style="position:absolute;left:9217;top:5176;width:625;height:2" coordorigin="9217,5176" coordsize="625,2">
              <v:shape style="position:absolute;left:9217;top:5176;width:625;height:2" coordorigin="9217,5176" coordsize="625,0" path="m9217,5176l9842,5176e" filled="f" stroked="t" strokeweight=".477306pt" strokecolor="#444444">
                <v:path arrowok="t"/>
              </v:shape>
            </v:group>
            <v:group style="position:absolute;left:4954;top:5094;width:2;height:565" coordorigin="4954,5094" coordsize="2,565">
              <v:shape style="position:absolute;left:4954;top:5094;width:2;height:565" coordorigin="4954,5094" coordsize="0,565" path="m4954,5659l4954,5094e" filled="f" stroked="t" strokeweight=".954611pt" strokecolor="#606060">
                <v:path arrowok="t"/>
              </v:shape>
            </v:group>
            <v:group style="position:absolute;left:4945;top:5415;width:2081;height:2" coordorigin="4945,5415" coordsize="2081,2">
              <v:shape style="position:absolute;left:4945;top:5415;width:2081;height:2" coordorigin="4945,5415" coordsize="2081,0" path="m4945,5415l7026,5415e" filled="f" stroked="t" strokeweight=".715958pt" strokecolor="#676767">
                <v:path arrowok="t"/>
              </v:shape>
            </v:group>
            <v:group style="position:absolute;left:6969;top:5415;width:912;height:2" coordorigin="6969,5415" coordsize="912,2">
              <v:shape style="position:absolute;left:6969;top:5415;width:912;height:2" coordorigin="6969,5415" coordsize="912,0" path="m6969,5415l7880,5415e" filled="f" stroked="t" strokeweight=".477306pt" strokecolor="#4F4F4F">
                <v:path arrowok="t"/>
              </v:shape>
            </v:group>
            <v:group style="position:absolute;left:7685;top:5417;width:1742;height:2" coordorigin="7685,5417" coordsize="1742,2">
              <v:shape style="position:absolute;left:7685;top:5417;width:1742;height:2" coordorigin="7685,5417" coordsize="1742,0" path="m7685,5417l9427,5417e" filled="f" stroked="t" strokeweight=".954611pt" strokecolor="#707070">
                <v:path arrowok="t"/>
              </v:shape>
            </v:group>
            <v:group style="position:absolute;left:9370;top:5415;width:473;height:2" coordorigin="9370,5415" coordsize="473,2">
              <v:shape style="position:absolute;left:9370;top:5415;width:473;height:2" coordorigin="9370,5415" coordsize="473,0" path="m9370,5415l9842,5415e" filled="f" stroked="t" strokeweight=".477306pt" strokecolor="#444444">
                <v:path arrowok="t"/>
              </v:shape>
            </v:group>
            <v:group style="position:absolute;left:9785;top:5413;width:1823;height:2" coordorigin="9785,5413" coordsize="1823,2">
              <v:shape style="position:absolute;left:9785;top:5413;width:1823;height:2" coordorigin="9785,5413" coordsize="1823,0" path="m9785,5413l11608,5413e" filled="f" stroked="t" strokeweight=".954611pt" strokecolor="#6B6B6B">
                <v:path arrowok="t"/>
              </v:shape>
            </v:group>
            <v:group style="position:absolute;left:11603;top:5128;width:2;height:761" coordorigin="11603,5128" coordsize="2,761">
              <v:shape style="position:absolute;left:11603;top:5128;width:2;height:761" coordorigin="11603,5128" coordsize="0,761" path="m11603,5889l11603,5128e" filled="f" stroked="t" strokeweight=".477306pt" strokecolor="#606060">
                <v:path arrowok="t"/>
              </v:shape>
            </v:group>
            <v:group style="position:absolute;left:2382;top:5630;width:1255;height:2" coordorigin="2382,5630" coordsize="1255,2">
              <v:shape style="position:absolute;left:2382;top:5630;width:1255;height:2" coordorigin="2382,5630" coordsize="1255,0" path="m2382,5630l3637,5630e" filled="f" stroked="t" strokeweight=".715958pt" strokecolor="#676767">
                <v:path arrowok="t"/>
              </v:shape>
            </v:group>
            <v:group style="position:absolute;left:3580;top:5630;width:329;height:2" coordorigin="3580,5630" coordsize="329,2">
              <v:shape style="position:absolute;left:3580;top:5630;width:329;height:2" coordorigin="3580,5630" coordsize="329,0" path="m3580,5630l3909,5630e" filled="f" stroked="t" strokeweight=".477306pt" strokecolor="#2B2B2B">
                <v:path arrowok="t"/>
              </v:shape>
            </v:group>
            <v:group style="position:absolute;left:3852;top:5630;width:148;height:2" coordorigin="3852,5630" coordsize="148,2">
              <v:shape style="position:absolute;left:3852;top:5630;width:148;height:2" coordorigin="3852,5630" coordsize="148,0" path="m3852,5630l4000,5630e" filled="f" stroked="t" strokeweight=".477306pt" strokecolor="#3F3F3F">
                <v:path arrowok="t"/>
              </v:shape>
            </v:group>
            <v:group style="position:absolute;left:3943;top:5635;width:7666;height:2" coordorigin="3943,5635" coordsize="7666,2">
              <v:shape style="position:absolute;left:3943;top:5635;width:7666;height:2" coordorigin="3943,5635" coordsize="7666,0" path="m3943,5635l11608,5635e" filled="f" stroked="t" strokeweight=".715958pt" strokecolor="#646464">
                <v:path arrowok="t"/>
              </v:shape>
            </v:group>
            <v:group style="position:absolute;left:9217;top:5635;width:1017;height:2" coordorigin="9217,5635" coordsize="1017,2">
              <v:shape style="position:absolute;left:9217;top:5635;width:1017;height:2" coordorigin="9217,5635" coordsize="1017,0" path="m9217,5635l10233,5635e" filled="f" stroked="t" strokeweight=".477306pt" strokecolor="#444444">
                <v:path arrowok="t"/>
              </v:shape>
            </v:group>
            <v:group style="position:absolute;left:339;top:5855;width:3298;height:2" coordorigin="339,5855" coordsize="3298,2">
              <v:shape style="position:absolute;left:339;top:5855;width:3298;height:2" coordorigin="339,5855" coordsize="3298,0" path="m339,5855l3637,5855e" filled="f" stroked="t" strokeweight=".954611pt" strokecolor="#676767">
                <v:path arrowok="t"/>
              </v:shape>
            </v:group>
            <v:group style="position:absolute;left:2387;top:4266;width:2;height:1872" coordorigin="2387,4266" coordsize="2,1872">
              <v:shape style="position:absolute;left:2387;top:4266;width:2;height:1872" coordorigin="2387,4266" coordsize="0,1872" path="m2387,6138l2387,4266e" filled="f" stroked="t" strokeweight=".715958pt" strokecolor="#4F4F4F">
                <v:path arrowok="t"/>
              </v:shape>
            </v:group>
            <v:group style="position:absolute;left:3580;top:5860;width:420;height:2" coordorigin="3580,5860" coordsize="420,2">
              <v:shape style="position:absolute;left:3580;top:5860;width:420;height:2" coordorigin="3580,5860" coordsize="420,0" path="m3580,5860l4000,5860e" filled="f" stroked="t" strokeweight=".477306pt" strokecolor="#343434">
                <v:path arrowok="t"/>
              </v:shape>
            </v:group>
            <v:group style="position:absolute;left:4954;top:5587;width:2;height:551" coordorigin="4954,5587" coordsize="2,551">
              <v:shape style="position:absolute;left:4954;top:5587;width:2;height:551" coordorigin="4954,5587" coordsize="0,551" path="m4954,6138l4954,5587e" filled="f" stroked="t" strokeweight=".477306pt" strokecolor="#3F3F3F">
                <v:path arrowok="t"/>
              </v:shape>
            </v:group>
            <v:group style="position:absolute;left:3943;top:5863;width:7666;height:2" coordorigin="3943,5863" coordsize="7666,2">
              <v:shape style="position:absolute;left:3943;top:5863;width:7666;height:2" coordorigin="3943,5863" coordsize="7666,0" path="m3943,5863l11608,5863e" filled="f" stroked="t" strokeweight=".715958pt" strokecolor="#646464">
                <v:path arrowok="t"/>
              </v:shape>
            </v:group>
            <v:group style="position:absolute;left:9217;top:5865;width:210;height:2" coordorigin="9217,5865" coordsize="210,2">
              <v:shape style="position:absolute;left:9217;top:5865;width:210;height:2" coordorigin="9217,5865" coordsize="210,0" path="m9217,5865l9427,5865e" filled="f" stroked="t" strokeweight=".477306pt" strokecolor="#484848">
                <v:path arrowok="t"/>
              </v:shape>
            </v:group>
            <v:group style="position:absolute;left:9370;top:5865;width:473;height:2" coordorigin="9370,5865" coordsize="473,2">
              <v:shape style="position:absolute;left:9370;top:5865;width:473;height:2" coordorigin="9370,5865" coordsize="473,0" path="m9370,5865l9842,5865e" filled="f" stroked="t" strokeweight=".477306pt" strokecolor="#343434">
                <v:path arrowok="t"/>
              </v:shape>
            </v:group>
            <v:group style="position:absolute;left:7871;top:5851;width:2;height:661" coordorigin="7871,5851" coordsize="2,661">
              <v:shape style="position:absolute;left:7871;top:5851;width:2;height:661" coordorigin="7871,5851" coordsize="0,661" path="m7871,6511l7871,5851e" filled="f" stroked="t" strokeweight=".954611pt" strokecolor="#707070">
                <v:path arrowok="t"/>
              </v:shape>
            </v:group>
            <v:group style="position:absolute;left:11606;top:5817;width:2;height:713" coordorigin="11606,5817" coordsize="2,713">
              <v:shape style="position:absolute;left:11606;top:5817;width:2;height:713" coordorigin="11606,5817" coordsize="0,713" path="m11606,6530l11606,5817e" filled="f" stroked="t" strokeweight=".238653pt" strokecolor="#444444">
                <v:path arrowok="t"/>
              </v:shape>
            </v:group>
            <v:group style="position:absolute;left:2387;top:6080;width:2;height:220" coordorigin="2387,6080" coordsize="2,220">
              <v:shape style="position:absolute;left:2387;top:6080;width:2;height:220" coordorigin="2387,6080" coordsize="0,220" path="m2387,6301l2387,6080e" filled="f" stroked="t" strokeweight=".477306pt" strokecolor="#2B2B2B">
                <v:path arrowok="t"/>
              </v:shape>
            </v:group>
            <v:group style="position:absolute;left:2382;top:6289;width:2243;height:2" coordorigin="2382,6289" coordsize="2243,2">
              <v:shape style="position:absolute;left:2382;top:6289;width:2243;height:2" coordorigin="2382,6289" coordsize="2243,0" path="m2382,6289l4625,6289e" filled="f" stroked="t" strokeweight=".954611pt" strokecolor="#676767">
                <v:path arrowok="t"/>
              </v:shape>
            </v:group>
            <v:group style="position:absolute;left:4463;top:6286;width:759;height:2" coordorigin="4463,6286" coordsize="759,2">
              <v:shape style="position:absolute;left:4463;top:6286;width:759;height:2" coordorigin="4463,6286" coordsize="759,0" path="m4463,6286l5222,6286e" filled="f" stroked="t" strokeweight=".477306pt" strokecolor="#545454">
                <v:path arrowok="t"/>
              </v:shape>
            </v:group>
            <v:group style="position:absolute;left:4954;top:6080;width:2;height:230" coordorigin="4954,6080" coordsize="2,230">
              <v:shape style="position:absolute;left:4954;top:6080;width:2;height:230" coordorigin="4954,6080" coordsize="0,230" path="m4954,6310l4954,6080e" filled="f" stroked="t" strokeweight=".477306pt" strokecolor="#282828">
                <v:path arrowok="t"/>
              </v:shape>
            </v:group>
            <v:group style="position:absolute;left:5164;top:6289;width:2291;height:2" coordorigin="5164,6289" coordsize="2291,2">
              <v:shape style="position:absolute;left:5164;top:6289;width:2291;height:2" coordorigin="5164,6289" coordsize="2291,0" path="m5164,6289l7456,6289e" filled="f" stroked="t" strokeweight=".954611pt" strokecolor="#707070">
                <v:path arrowok="t"/>
              </v:shape>
            </v:group>
            <v:group style="position:absolute;left:7398;top:6286;width:582;height:2" coordorigin="7398,6286" coordsize="582,2">
              <v:shape style="position:absolute;left:7398;top:6286;width:582;height:2" coordorigin="7398,6286" coordsize="582,0" path="m7398,6286l7981,6286e" filled="f" stroked="t" strokeweight=".477306pt" strokecolor="#4B4B4B">
                <v:path arrowok="t"/>
              </v:shape>
            </v:group>
            <v:group style="position:absolute;left:7818;top:6289;width:3790;height:2" coordorigin="7818,6289" coordsize="3790,2">
              <v:shape style="position:absolute;left:7818;top:6289;width:3790;height:2" coordorigin="7818,6289" coordsize="3790,0" path="m7818,6289l11608,6289e" filled="f" stroked="t" strokeweight=".715958pt" strokecolor="#646464">
                <v:path arrowok="t"/>
              </v:shape>
            </v:group>
            <v:group style="position:absolute;left:9785;top:6286;width:449;height:2" coordorigin="9785,6286" coordsize="449,2">
              <v:shape style="position:absolute;left:9785;top:6286;width:449;height:2" coordorigin="9785,6286" coordsize="449,0" path="m9785,6286l10233,6286e" filled="f" stroked="t" strokeweight=".477306pt" strokecolor="#444444">
                <v:path arrowok="t"/>
              </v:shape>
            </v:group>
            <v:group style="position:absolute;left:2382;top:6502;width:2138;height:2" coordorigin="2382,6502" coordsize="2138,2">
              <v:shape style="position:absolute;left:2382;top:6502;width:2138;height:2" coordorigin="2382,6502" coordsize="2138,0" path="m2382,6502l4520,6502e" filled="f" stroked="t" strokeweight=".477306pt" strokecolor="#575757">
                <v:path arrowok="t"/>
              </v:shape>
            </v:group>
            <v:group style="position:absolute;left:4463;top:6504;width:1308;height:2" coordorigin="4463,6504" coordsize="1308,2">
              <v:shape style="position:absolute;left:4463;top:6504;width:1308;height:2" coordorigin="4463,6504" coordsize="1308,0" path="m4463,6504l5771,6504e" filled="f" stroked="t" strokeweight=".954611pt" strokecolor="#747474">
                <v:path arrowok="t"/>
              </v:shape>
            </v:group>
            <v:group style="position:absolute;left:4954;top:6238;width:2;height:273" coordorigin="4954,6238" coordsize="2,273">
              <v:shape style="position:absolute;left:4954;top:6238;width:2;height:273" coordorigin="4954,6238" coordsize="0,273" path="m4954,6511l4954,6238e" filled="f" stroked="t" strokeweight=".477306pt" strokecolor="#3B3B3B">
                <v:path arrowok="t"/>
              </v:shape>
            </v:group>
            <v:group style="position:absolute;left:5713;top:6504;width:1313;height:2" coordorigin="5713,6504" coordsize="1313,2">
              <v:shape style="position:absolute;left:5713;top:6504;width:1313;height:2" coordorigin="5713,6504" coordsize="1313,0" path="m5713,6504l7026,6504e" filled="f" stroked="t" strokeweight=".477306pt" strokecolor="#545454">
                <v:path arrowok="t"/>
              </v:shape>
            </v:group>
            <v:group style="position:absolute;left:6969;top:6506;width:487;height:2" coordorigin="6969,6506" coordsize="487,2">
              <v:shape style="position:absolute;left:6969;top:6506;width:487;height:2" coordorigin="6969,6506" coordsize="487,0" path="m6969,6506l7456,6506e" filled="f" stroked="t" strokeweight=".477306pt" strokecolor="#3F3F3F">
                <v:path arrowok="t"/>
              </v:shape>
            </v:group>
            <v:group style="position:absolute;left:7398;top:6504;width:1876;height:2" coordorigin="7398,6504" coordsize="1876,2">
              <v:shape style="position:absolute;left:7398;top:6504;width:1876;height:2" coordorigin="7398,6504" coordsize="1876,0" path="m7398,6504l9274,6504e" filled="f" stroked="t" strokeweight=".715958pt" strokecolor="#676767">
                <v:path arrowok="t"/>
              </v:shape>
            </v:group>
            <v:group style="position:absolute;left:9217;top:6506;width:1017;height:2" coordorigin="9217,6506" coordsize="1017,2">
              <v:shape style="position:absolute;left:9217;top:6506;width:1017;height:2" coordorigin="9217,6506" coordsize="1017,0" path="m9217,6506l10233,6506e" filled="f" stroked="t" strokeweight=".477306pt" strokecolor="#3F3F3F">
                <v:path arrowok="t"/>
              </v:shape>
            </v:group>
            <v:group style="position:absolute;left:10176;top:6506;width:1432;height:2" coordorigin="10176,6506" coordsize="1432,2">
              <v:shape style="position:absolute;left:10176;top:6506;width:1432;height:2" coordorigin="10176,6506" coordsize="1432,0" path="m10176,6506l11608,6506e" filled="f" stroked="t" strokeweight=".715958pt" strokecolor="#6B6B6B">
                <v:path arrowok="t"/>
              </v:shape>
            </v:group>
            <v:group style="position:absolute;left:339;top:6717;width:2334;height:2" coordorigin="339,6717" coordsize="2334,2">
              <v:shape style="position:absolute;left:339;top:6717;width:2334;height:2" coordorigin="339,6717" coordsize="2334,0" path="m339,6717l2673,6717e" filled="f" stroked="t" strokeweight=".954611pt" strokecolor="#6B6B6B">
                <v:path arrowok="t"/>
              </v:shape>
            </v:group>
            <v:group style="position:absolute;left:2339;top:6722;width:2181;height:2" coordorigin="2339,6722" coordsize="2181,2">
              <v:shape style="position:absolute;left:2339;top:6722;width:2181;height:2" coordorigin="2339,6722" coordsize="2181,0" path="m2339,6722l4520,6722e" filled="f" stroked="t" strokeweight=".477306pt" strokecolor="#4F4F4F">
                <v:path arrowok="t"/>
              </v:shape>
            </v:group>
            <v:group style="position:absolute;left:4463;top:6724;width:7145;height:2" coordorigin="4463,6724" coordsize="7145,2">
              <v:shape style="position:absolute;left:4463;top:6724;width:7145;height:2" coordorigin="4463,6724" coordsize="7145,0" path="m4463,6724l11608,6724e" filled="f" stroked="t" strokeweight=".715958pt" strokecolor="#646464">
                <v:path arrowok="t"/>
              </v:shape>
            </v:group>
            <v:group style="position:absolute;left:5713;top:6724;width:1742;height:2" coordorigin="5713,6724" coordsize="1742,2">
              <v:shape style="position:absolute;left:5713;top:6724;width:1742;height:2" coordorigin="5713,6724" coordsize="1742,0" path="m5713,6724l7456,6724e" filled="f" stroked="t" strokeweight=".477306pt" strokecolor="#484848">
                <v:path arrowok="t"/>
              </v:shape>
            </v:group>
            <v:group style="position:absolute;left:9217;top:6727;width:625;height:2" coordorigin="9217,6727" coordsize="625,2">
              <v:shape style="position:absolute;left:9217;top:6727;width:625;height:2" coordorigin="9217,6727" coordsize="625,0" path="m9217,6727l9842,6727e" filled="f" stroked="t" strokeweight=".477306pt" strokecolor="#444444">
                <v:path arrowok="t"/>
              </v:shape>
            </v:group>
            <v:group style="position:absolute;left:351;top:689;width:2;height:15005" coordorigin="351,689" coordsize="2,15005">
              <v:shape style="position:absolute;left:351;top:689;width:2;height:15005" coordorigin="351,689" coordsize="0,15005" path="m351,15694l351,689e" filled="f" stroked="t" strokeweight=".477306pt" strokecolor="#575757">
                <v:path arrowok="t"/>
              </v:shape>
            </v:group>
            <v:group style="position:absolute;left:2389;top:6368;width:2;height:972" coordorigin="2389,6368" coordsize="2,972">
              <v:shape style="position:absolute;left:2389;top:6368;width:2;height:972" coordorigin="2389,6368" coordsize="0,972" path="m2389,7340l2389,6368e" filled="f" stroked="t" strokeweight=".954611pt" strokecolor="#676767">
                <v:path arrowok="t"/>
              </v:shape>
            </v:group>
            <v:group style="position:absolute;left:11603;top:6459;width:2;height:522" coordorigin="11603,6459" coordsize="2,522">
              <v:shape style="position:absolute;left:11603;top:6459;width:2;height:522" coordorigin="11603,6459" coordsize="0,522" path="m11603,6980l11603,6459e" filled="f" stroked="t" strokeweight=".238653pt" strokecolor="#575757">
                <v:path arrowok="t"/>
              </v:shape>
            </v:group>
            <v:group style="position:absolute;left:344;top:7354;width:2067;height:2" coordorigin="344,7354" coordsize="2067,2">
              <v:shape style="position:absolute;left:344;top:7354;width:2067;height:2" coordorigin="344,7354" coordsize="2067,0" path="m344,7354l2410,7354e" filled="f" stroked="t" strokeweight=".477306pt" strokecolor="#4B4B4B">
                <v:path arrowok="t"/>
              </v:shape>
            </v:group>
            <v:group style="position:absolute;left:348;top:6923;width:2;height:680" coordorigin="348,6923" coordsize="2,680">
              <v:shape style="position:absolute;left:348;top:6923;width:2;height:680" coordorigin="348,6923" coordsize="0,680" path="m348,7603l348,6923e" filled="f" stroked="t" strokeweight=".477306pt" strokecolor="#343434">
                <v:path arrowok="t"/>
              </v:shape>
            </v:group>
            <v:group style="position:absolute;left:1952;top:7361;width:9656;height:2" coordorigin="1952,7361" coordsize="9656,2">
              <v:shape style="position:absolute;left:1952;top:7361;width:9656;height:2" coordorigin="1952,7361" coordsize="9656,0" path="m1952,7361l11608,7361e" filled="f" stroked="t" strokeweight=".715958pt" strokecolor="#676767">
                <v:path arrowok="t"/>
              </v:shape>
            </v:group>
            <v:group style="position:absolute;left:9785;top:7359;width:606;height:2" coordorigin="9785,7359" coordsize="606,2">
              <v:shape style="position:absolute;left:9785;top:7359;width:606;height:2" coordorigin="9785,7359" coordsize="606,0" path="m9785,7359l10391,7359e" filled="f" stroked="t" strokeweight=".477306pt" strokecolor="#4B4B4B">
                <v:path arrowok="t"/>
              </v:shape>
            </v:group>
            <v:group style="position:absolute;left:11603;top:6923;width:2;height:680" coordorigin="11603,6923" coordsize="2,680">
              <v:shape style="position:absolute;left:11603;top:6923;width:2;height:680" coordorigin="11603,6923" coordsize="0,680" path="m11603,7603l11603,6923e" filled="f" stroked="t" strokeweight=".477306pt" strokecolor="#707070">
                <v:path arrowok="t"/>
              </v:shape>
            </v:group>
            <v:group style="position:absolute;left:2391;top:7311;width:2;height:527" coordorigin="2391,7311" coordsize="2,527">
              <v:shape style="position:absolute;left:2391;top:7311;width:2;height:527" coordorigin="2391,7311" coordsize="0,527" path="m2391,7837l2391,7311e" filled="f" stroked="t" strokeweight=".477306pt" strokecolor="#2F2F2F">
                <v:path arrowok="t"/>
              </v:shape>
            </v:group>
            <v:group style="position:absolute;left:4959;top:7354;width:2;height:670" coordorigin="4959,7354" coordsize="2,670">
              <v:shape style="position:absolute;left:4959;top:7354;width:2;height:670" coordorigin="4959,7354" coordsize="0,670" path="m4959,8024l4959,7354e" filled="f" stroked="t" strokeweight=".477306pt" strokecolor="#3B3B3B">
                <v:path arrowok="t"/>
              </v:shape>
            </v:group>
            <v:group style="position:absolute;left:4954;top:7584;width:3465;height:2" coordorigin="4954,7584" coordsize="3465,2">
              <v:shape style="position:absolute;left:4954;top:7584;width:3465;height:2" coordorigin="4954,7584" coordsize="3465,0" path="m4954,7584l8420,7584e" filled="f" stroked="t" strokeweight=".715958pt" strokecolor="#676767">
                <v:path arrowok="t"/>
              </v:shape>
            </v:group>
            <v:group style="position:absolute;left:8362;top:7586;width:1064;height:2" coordorigin="8362,7586" coordsize="1064,2">
              <v:shape style="position:absolute;left:8362;top:7586;width:1064;height:2" coordorigin="8362,7586" coordsize="1064,0" path="m8362,7586l9427,7586e" filled="f" stroked="t" strokeweight=".477306pt" strokecolor="#444444">
                <v:path arrowok="t"/>
              </v:shape>
            </v:group>
            <v:group style="position:absolute;left:9370;top:7584;width:473;height:2" coordorigin="9370,7584" coordsize="473,2">
              <v:shape style="position:absolute;left:9370;top:7584;width:473;height:2" coordorigin="9370,7584" coordsize="473,0" path="m9370,7584l9842,7584e" filled="f" stroked="t" strokeweight=".715958pt" strokecolor="#575757">
                <v:path arrowok="t"/>
              </v:shape>
            </v:group>
            <v:group style="position:absolute;left:9661;top:7584;width:921;height:2" coordorigin="9661,7584" coordsize="921,2">
              <v:shape style="position:absolute;left:9661;top:7584;width:921;height:2" coordorigin="9661,7584" coordsize="921,0" path="m9661,7584l10582,7584e" filled="f" stroked="t" strokeweight=".954611pt" strokecolor="#747474">
                <v:path arrowok="t"/>
              </v:shape>
            </v:group>
            <v:group style="position:absolute;left:10176;top:7584;width:1432;height:2" coordorigin="10176,7584" coordsize="1432,2">
              <v:shape style="position:absolute;left:10176;top:7584;width:1432;height:2" coordorigin="10176,7584" coordsize="1432,0" path="m10176,7584l11608,7584e" filled="f" stroked="t" strokeweight=".477306pt" strokecolor="#5B5B5B">
                <v:path arrowok="t"/>
              </v:shape>
            </v:group>
            <v:group style="position:absolute;left:4954;top:7802;width:6654;height:2" coordorigin="4954,7802" coordsize="6654,2">
              <v:shape style="position:absolute;left:4954;top:7802;width:6654;height:2" coordorigin="4954,7802" coordsize="6654,0" path="m4954,7802l11608,7802e" filled="f" stroked="t" strokeweight=".715958pt" strokecolor="#646464">
                <v:path arrowok="t"/>
              </v:shape>
            </v:group>
            <v:group style="position:absolute;left:11575;top:7569;width:2;height:450" coordorigin="11575,7569" coordsize="2,450">
              <v:shape style="position:absolute;left:11575;top:7569;width:2;height:450" coordorigin="11575,7569" coordsize="0,450" path="m11575,8019l11575,7569e" filled="f" stroked="t" strokeweight=".238653pt" strokecolor="#838383">
                <v:path arrowok="t"/>
              </v:shape>
            </v:group>
            <v:group style="position:absolute;left:339;top:8012;width:520;height:2" coordorigin="339,8012" coordsize="520,2">
              <v:shape style="position:absolute;left:339;top:8012;width:520;height:2" coordorigin="339,8012" coordsize="520,0" path="m339,8012l859,8012e" filled="f" stroked="t" strokeweight=".477306pt" strokecolor="#545454">
                <v:path arrowok="t"/>
              </v:shape>
            </v:group>
            <v:group style="position:absolute;left:802;top:8017;width:2048;height:2" coordorigin="802,8017" coordsize="2048,2">
              <v:shape style="position:absolute;left:802;top:8017;width:2048;height:2" coordorigin="802,8017" coordsize="2048,0" path="m802,8017l2850,8017e" filled="f" stroked="t" strokeweight=".477306pt" strokecolor="#383838">
                <v:path arrowok="t"/>
              </v:shape>
            </v:group>
            <v:group style="position:absolute;left:2792;top:8019;width:1728;height:2" coordorigin="2792,8019" coordsize="1728,2">
              <v:shape style="position:absolute;left:2792;top:8019;width:1728;height:2" coordorigin="2792,8019" coordsize="1728,0" path="m2792,8019l4520,8019e" filled="f" stroked="t" strokeweight=".954611pt" strokecolor="#676767">
                <v:path arrowok="t"/>
              </v:shape>
            </v:group>
            <v:group style="position:absolute;left:4463;top:8019;width:759;height:2" coordorigin="4463,8019" coordsize="759,2">
              <v:shape style="position:absolute;left:4463;top:8019;width:759;height:2" coordorigin="4463,8019" coordsize="759,0" path="m4463,8019l5222,8019e" filled="f" stroked="t" strokeweight=".477306pt" strokecolor="#3B3B3B">
                <v:path arrowok="t"/>
              </v:shape>
            </v:group>
            <v:group style="position:absolute;left:5164;top:8022;width:1861;height:2" coordorigin="5164,8022" coordsize="1861,2">
              <v:shape style="position:absolute;left:5164;top:8022;width:1861;height:2" coordorigin="5164,8022" coordsize="1861,0" path="m5164,8022l7026,8022e" filled="f" stroked="t" strokeweight=".954611pt" strokecolor="#6B6B6B">
                <v:path arrowok="t"/>
              </v:shape>
            </v:group>
            <v:group style="position:absolute;left:6969;top:8019;width:912;height:2" coordorigin="6969,8019" coordsize="912,2">
              <v:shape style="position:absolute;left:6969;top:8019;width:912;height:2" coordorigin="6969,8019" coordsize="912,0" path="m6969,8019l7880,8019e" filled="f" stroked="t" strokeweight=".477306pt" strokecolor="#444444">
                <v:path arrowok="t"/>
              </v:shape>
            </v:group>
            <v:group style="position:absolute;left:7823;top:8022;width:1604;height:2" coordorigin="7823,8022" coordsize="1604,2">
              <v:shape style="position:absolute;left:7823;top:8022;width:1604;height:2" coordorigin="7823,8022" coordsize="1604,0" path="m7823,8022l9427,8022e" filled="f" stroked="t" strokeweight=".954611pt" strokecolor="#6B6B6B">
                <v:path arrowok="t"/>
              </v:shape>
            </v:group>
            <v:group style="position:absolute;left:9370;top:8019;width:864;height:2" coordorigin="9370,8019" coordsize="864,2">
              <v:shape style="position:absolute;left:9370;top:8019;width:864;height:2" coordorigin="9370,8019" coordsize="864,0" path="m9370,8019l10233,8019e" filled="f" stroked="t" strokeweight=".477306pt" strokecolor="#4B4B4B">
                <v:path arrowok="t"/>
              </v:shape>
            </v:group>
            <v:group style="position:absolute;left:10176;top:8019;width:1432;height:2" coordorigin="10176,8019" coordsize="1432,2">
              <v:shape style="position:absolute;left:10176;top:8019;width:1432;height:2" coordorigin="10176,8019" coordsize="1432,0" path="m10176,8019l11608,8019e" filled="f" stroked="t" strokeweight=".954611pt" strokecolor="#707070">
                <v:path arrowok="t"/>
              </v:shape>
            </v:group>
            <v:group style="position:absolute;left:2387;top:7976;width:2;height:507" coordorigin="2387,7976" coordsize="2,507">
              <v:shape style="position:absolute;left:2387;top:7976;width:2;height:507" coordorigin="2387,7976" coordsize="0,507" path="m2387,8484l2387,7976e" filled="f" stroked="t" strokeweight=".477306pt" strokecolor="#383838">
                <v:path arrowok="t"/>
              </v:shape>
            </v:group>
            <v:group style="position:absolute;left:339;top:8819;width:3298;height:2" coordorigin="339,8819" coordsize="3298,2">
              <v:shape style="position:absolute;left:339;top:8819;width:3298;height:2" coordorigin="339,8819" coordsize="3298,0" path="m339,8819l3637,8819e" filled="f" stroked="t" strokeweight=".954611pt" strokecolor="#676767">
                <v:path arrowok="t"/>
              </v:shape>
            </v:group>
            <v:group style="position:absolute;left:3580;top:8819;width:420;height:2" coordorigin="3580,8819" coordsize="420,2">
              <v:shape style="position:absolute;left:3580;top:8819;width:420;height:2" coordorigin="3580,8819" coordsize="420,0" path="m3580,8819l4000,8819e" filled="f" stroked="t" strokeweight=".477306pt" strokecolor="#383838">
                <v:path arrowok="t"/>
              </v:shape>
            </v:group>
            <v:group style="position:absolute;left:3943;top:8821;width:578;height:2" coordorigin="3943,8821" coordsize="578,2">
              <v:shape style="position:absolute;left:3943;top:8821;width:578;height:2" coordorigin="3943,8821" coordsize="578,0" path="m3943,8821l4520,8821e" filled="f" stroked="t" strokeweight=".477306pt" strokecolor="#545454">
                <v:path arrowok="t"/>
              </v:shape>
            </v:group>
            <v:group style="position:absolute;left:4463;top:8821;width:3957;height:2" coordorigin="4463,8821" coordsize="3957,2">
              <v:shape style="position:absolute;left:4463;top:8821;width:3957;height:2" coordorigin="4463,8821" coordsize="3957,0" path="m4463,8821l8420,8821e" filled="f" stroked="t" strokeweight=".954611pt" strokecolor="#6B6B6B">
                <v:path arrowok="t"/>
              </v:shape>
            </v:group>
            <v:group style="position:absolute;left:8362;top:8819;width:277;height:2" coordorigin="8362,8819" coordsize="277,2">
              <v:shape style="position:absolute;left:8362;top:8819;width:277;height:2" coordorigin="8362,8819" coordsize="277,0" path="m8362,8819l8639,8819e" filled="f" stroked="t" strokeweight=".477306pt" strokecolor="#343434">
                <v:path arrowok="t"/>
              </v:shape>
            </v:group>
            <v:group style="position:absolute;left:8582;top:8819;width:692;height:2" coordorigin="8582,8819" coordsize="692,2">
              <v:shape style="position:absolute;left:8582;top:8819;width:692;height:2" coordorigin="8582,8819" coordsize="692,0" path="m8582,8819l9274,8819e" filled="f" stroked="t" strokeweight=".477306pt" strokecolor="#575757">
                <v:path arrowok="t"/>
              </v:shape>
            </v:group>
            <v:group style="position:absolute;left:9131;top:8819;width:1141;height:2" coordorigin="9131,8819" coordsize="1141,2">
              <v:shape style="position:absolute;left:9131;top:8819;width:1141;height:2" coordorigin="9131,8819" coordsize="1141,0" path="m9131,8819l10272,8819e" filled="f" stroked="t" strokeweight=".954611pt" strokecolor="#707070">
                <v:path arrowok="t"/>
              </v:shape>
            </v:group>
            <v:group style="position:absolute;left:10176;top:8819;width:1432;height:2" coordorigin="10176,8819" coordsize="1432,2">
              <v:shape style="position:absolute;left:10176;top:8819;width:1432;height:2" coordorigin="10176,8819" coordsize="1432,0" path="m10176,8819l11608,8819e" filled="f" stroked="t" strokeweight=".477306pt" strokecolor="#575757">
                <v:path arrowok="t"/>
              </v:shape>
            </v:group>
            <v:group style="position:absolute;left:11606;top:8101;width:2;height:383" coordorigin="11606,8101" coordsize="2,383">
              <v:shape style="position:absolute;left:11606;top:8101;width:2;height:383" coordorigin="11606,8101" coordsize="0,383" path="m11606,8484l11606,8101e" filled="f" stroked="t" strokeweight=".238653pt" strokecolor="#5B5B5B">
                <v:path arrowok="t"/>
              </v:shape>
            </v:group>
            <v:group style="position:absolute;left:11606;top:8426;width:2;height:584" coordorigin="11606,8426" coordsize="2,584">
              <v:shape style="position:absolute;left:11606;top:8426;width:2;height:584" coordorigin="11606,8426" coordsize="0,584" path="m11606,9010l11606,8426e" filled="f" stroked="t" strokeweight=".238653pt" strokecolor="#747474">
                <v:path arrowok="t"/>
              </v:shape>
            </v:group>
            <v:group style="position:absolute;left:344;top:9702;width:1413;height:2" coordorigin="344,9702" coordsize="1413,2">
              <v:shape style="position:absolute;left:344;top:9702;width:1413;height:2" coordorigin="344,9702" coordsize="1413,0" path="m344,9702l1756,9702e" filled="f" stroked="t" strokeweight=".954611pt" strokecolor="#676767">
                <v:path arrowok="t"/>
              </v:shape>
            </v:group>
            <v:group style="position:absolute;left:1694;top:9705;width:716;height:2" coordorigin="1694,9705" coordsize="716,2">
              <v:shape style="position:absolute;left:1694;top:9705;width:716;height:2" coordorigin="1694,9705" coordsize="716,0" path="m1694,9705l2410,9705e" filled="f" stroked="t" strokeweight=".477306pt" strokecolor="#4B4B4B">
                <v:path arrowok="t"/>
              </v:shape>
            </v:group>
            <v:group style="position:absolute;left:2391;top:9279;width:2;height:460" coordorigin="2391,9279" coordsize="2,460">
              <v:shape style="position:absolute;left:2391;top:9279;width:2;height:460" coordorigin="2391,9279" coordsize="0,460" path="m2391,9738l2391,9279e" filled="f" stroked="t" strokeweight=".477306pt" strokecolor="#3F3F3F">
                <v:path arrowok="t"/>
              </v:shape>
            </v:group>
            <v:group style="position:absolute;left:2339;top:9707;width:9269;height:2" coordorigin="2339,9707" coordsize="9269,2">
              <v:shape style="position:absolute;left:2339;top:9707;width:9269;height:2" coordorigin="2339,9707" coordsize="9269,0" path="m2339,9707l11608,9707e" filled="f" stroked="t" strokeweight=".715958pt" strokecolor="#646464">
                <v:path arrowok="t"/>
              </v:shape>
            </v:group>
            <v:group style="position:absolute;left:11575;top:9063;width:2;height:244" coordorigin="11575,9063" coordsize="2,244">
              <v:shape style="position:absolute;left:11575;top:9063;width:2;height:244" coordorigin="11575,9063" coordsize="0,244" path="m11575,9307l11575,9063e" filled="f" stroked="t" strokeweight=".238653pt" strokecolor="#4F4F4F">
                <v:path arrowok="t"/>
              </v:shape>
            </v:group>
            <v:group style="position:absolute;left:11575;top:9307;width:2;height:1202" coordorigin="11575,9307" coordsize="2,1202">
              <v:shape style="position:absolute;left:11575;top:9307;width:2;height:1202" coordorigin="11575,9307" coordsize="0,1202" path="m11575,10509l11575,9307e" filled="f" stroked="t" strokeweight=".238653pt" strokecolor="#878787">
                <v:path arrowok="t"/>
              </v:shape>
            </v:group>
            <v:group style="position:absolute;left:344;top:10042;width:3293;height:2" coordorigin="344,10042" coordsize="3293,2">
              <v:shape style="position:absolute;left:344;top:10042;width:3293;height:2" coordorigin="344,10042" coordsize="3293,0" path="m344,10042l3637,10042e" filled="f" stroked="t" strokeweight=".954611pt" strokecolor="#676767">
                <v:path arrowok="t"/>
              </v:shape>
            </v:group>
            <v:group style="position:absolute;left:3580;top:10045;width:420;height:2" coordorigin="3580,10045" coordsize="420,2">
              <v:shape style="position:absolute;left:3580;top:10045;width:420;height:2" coordorigin="3580,10045" coordsize="420,0" path="m3580,10045l4000,10045e" filled="f" stroked="t" strokeweight=".477306pt" strokecolor="#383838">
                <v:path arrowok="t"/>
              </v:shape>
            </v:group>
            <v:group style="position:absolute;left:3943;top:10047;width:578;height:2" coordorigin="3943,10047" coordsize="578,2">
              <v:shape style="position:absolute;left:3943;top:10047;width:578;height:2" coordorigin="3943,10047" coordsize="578,0" path="m3943,10047l4520,10047e" filled="f" stroked="t" strokeweight=".477306pt" strokecolor="#5B5B5B">
                <v:path arrowok="t"/>
              </v:shape>
            </v:group>
            <v:group style="position:absolute;left:4382;top:10047;width:1389;height:2" coordorigin="4382,10047" coordsize="1389,2">
              <v:shape style="position:absolute;left:4382;top:10047;width:1389;height:2" coordorigin="4382,10047" coordsize="1389,0" path="m4382,10047l5771,10047e" filled="f" stroked="t" strokeweight=".954611pt" strokecolor="#707070">
                <v:path arrowok="t"/>
              </v:shape>
            </v:group>
            <v:group style="position:absolute;left:5713;top:10045;width:1117;height:2" coordorigin="5713,10045" coordsize="1117,2">
              <v:shape style="position:absolute;left:5713;top:10045;width:1117;height:2" coordorigin="5713,10045" coordsize="1117,0" path="m5713,10045l6830,10045e" filled="f" stroked="t" strokeweight=".477306pt" strokecolor="#5B5B5B">
                <v:path arrowok="t"/>
              </v:shape>
            </v:group>
            <v:group style="position:absolute;left:6678;top:10045;width:1742;height:2" coordorigin="6678,10045" coordsize="1742,2">
              <v:shape style="position:absolute;left:6678;top:10045;width:1742;height:2" coordorigin="6678,10045" coordsize="1742,0" path="m6678,10045l8420,10045e" filled="f" stroked="t" strokeweight=".954611pt" strokecolor="#676767">
                <v:path arrowok="t"/>
              </v:shape>
            </v:group>
            <v:group style="position:absolute;left:8362;top:10045;width:277;height:2" coordorigin="8362,10045" coordsize="277,2">
              <v:shape style="position:absolute;left:8362;top:10045;width:277;height:2" coordorigin="8362,10045" coordsize="277,0" path="m8362,10045l8639,10045e" filled="f" stroked="t" strokeweight=".477306pt" strokecolor="#383838">
                <v:path arrowok="t"/>
              </v:shape>
            </v:group>
            <v:group style="position:absolute;left:8582;top:10045;width:3026;height:2" coordorigin="8582,10045" coordsize="3026,2">
              <v:shape style="position:absolute;left:8582;top:10045;width:3026;height:2" coordorigin="8582,10045" coordsize="3026,0" path="m8582,10045l11608,10045e" filled="f" stroked="t" strokeweight=".715958pt" strokecolor="#606060">
                <v:path arrowok="t"/>
              </v:shape>
            </v:group>
            <v:group style="position:absolute;left:344;top:10279;width:1489;height:2" coordorigin="344,10279" coordsize="1489,2">
              <v:shape style="position:absolute;left:344;top:10279;width:1489;height:2" coordorigin="344,10279" coordsize="1489,0" path="m344,10279l1833,10279e" filled="f" stroked="t" strokeweight=".954611pt" strokecolor="#707070">
                <v:path arrowok="t"/>
              </v:shape>
            </v:group>
            <v:group style="position:absolute;left:1694;top:10279;width:1155;height:2" coordorigin="1694,10279" coordsize="1155,2">
              <v:shape style="position:absolute;left:1694;top:10279;width:1155;height:2" coordorigin="1694,10279" coordsize="1155,0" path="m1694,10279l2850,10279e" filled="f" stroked="t" strokeweight=".477306pt" strokecolor="#444444">
                <v:path arrowok="t"/>
              </v:shape>
            </v:group>
            <v:group style="position:absolute;left:2792;top:10282;width:8816;height:2" coordorigin="2792,10282" coordsize="8816,2">
              <v:shape style="position:absolute;left:2792;top:10282;width:8816;height:2" coordorigin="2792,10282" coordsize="8816,0" path="m2792,10282l11608,10282e" filled="f" stroked="t" strokeweight=".715958pt" strokecolor="#676767">
                <v:path arrowok="t"/>
              </v:shape>
            </v:group>
            <v:group style="position:absolute;left:4916;top:10279;width:582;height:2" coordorigin="4916,10279" coordsize="582,2">
              <v:shape style="position:absolute;left:4916;top:10279;width:582;height:2" coordorigin="4916,10279" coordsize="582,0" path="m4916,10279l5499,10279e" filled="f" stroked="t" strokeweight=".477306pt" strokecolor="#4B4B4B">
                <v:path arrowok="t"/>
              </v:shape>
            </v:group>
            <v:group style="position:absolute;left:7398;top:10279;width:482;height:2" coordorigin="7398,10279" coordsize="482,2">
              <v:shape style="position:absolute;left:7398;top:10279;width:482;height:2" coordorigin="7398,10279" coordsize="482,0" path="m7398,10279l7880,10279e" filled="f" stroked="t" strokeweight=".477306pt" strokecolor="#4F4F4F">
                <v:path arrowok="t"/>
              </v:shape>
            </v:group>
            <v:group style="position:absolute;left:9370;top:10279;width:864;height:2" coordorigin="9370,10279" coordsize="864,2">
              <v:shape style="position:absolute;left:9370;top:10279;width:864;height:2" coordorigin="9370,10279" coordsize="864,0" path="m9370,10279l10233,10279e" filled="f" stroked="t" strokeweight=".477306pt" strokecolor="#444444">
                <v:path arrowok="t"/>
              </v:shape>
            </v:group>
            <v:group style="position:absolute;left:2394;top:10059;width:2;height:680" coordorigin="2394,10059" coordsize="2,680">
              <v:shape style="position:absolute;left:2394;top:10059;width:2;height:680" coordorigin="2394,10059" coordsize="0,680" path="m2394,10739l2394,10059e" filled="f" stroked="t" strokeweight=".954611pt" strokecolor="#676767">
                <v:path arrowok="t"/>
              </v:shape>
            </v:group>
            <v:group style="position:absolute;left:339;top:10705;width:1384;height:2" coordorigin="339,10705" coordsize="1384,2">
              <v:shape style="position:absolute;left:339;top:10705;width:1384;height:2" coordorigin="339,10705" coordsize="1384,0" path="m339,10705l1723,10705e" filled="f" stroked="t" strokeweight=".238653pt" strokecolor="#444444">
                <v:path arrowok="t"/>
              </v:shape>
            </v:group>
            <v:group style="position:absolute;left:1723;top:10705;width:659;height:2" coordorigin="1723,10705" coordsize="659,2">
              <v:shape style="position:absolute;left:1723;top:10705;width:659;height:2" coordorigin="1723,10705" coordsize="659,0" path="m1723,10705l2382,10705e" filled="f" stroked="t" strokeweight=".238653pt" strokecolor="#A3A3A3">
                <v:path arrowok="t"/>
              </v:shape>
            </v:group>
            <v:group style="position:absolute;left:2367;top:10705;width:453;height:2" coordorigin="2367,10705" coordsize="453,2">
              <v:shape style="position:absolute;left:2367;top:10705;width:453;height:2" coordorigin="2367,10705" coordsize="453,0" path="m2367,10705l2821,10705e" filled="f" stroked="t" strokeweight=".238653pt" strokecolor="#646464">
                <v:path arrowok="t"/>
              </v:shape>
            </v:group>
            <v:group style="position:absolute;left:2821;top:10705;width:8759;height:2" coordorigin="2821,10705" coordsize="8759,2">
              <v:shape style="position:absolute;left:2821;top:10705;width:8759;height:2" coordorigin="2821,10705" coordsize="8759,0" path="m2821,10705l11579,10705e" filled="f" stroked="t" strokeweight=".238653pt" strokecolor="#000000">
                <v:path arrowok="t"/>
              </v:shape>
            </v:group>
            <v:group style="position:absolute;left:11575;top:10509;width:2;height:201" coordorigin="11575,10509" coordsize="2,201">
              <v:shape style="position:absolute;left:11575;top:10509;width:2;height:201" coordorigin="11575,10509" coordsize="0,201" path="m11575,10710l11575,10509e" filled="f" stroked="t" strokeweight=".238653pt" strokecolor="#000000">
                <v:path arrowok="t"/>
              </v:shape>
            </v:group>
            <v:group style="position:absolute;left:11575;top:10705;width:2;height:622" coordorigin="11575,10705" coordsize="2,622">
              <v:shape style="position:absolute;left:11575;top:10705;width:2;height:622" coordorigin="11575,10705" coordsize="0,622" path="m11575,11328l11575,10705e" filled="f" stroked="t" strokeweight=".238653pt" strokecolor="#8C8C8C">
                <v:path arrowok="t"/>
              </v:shape>
            </v:group>
            <v:group style="position:absolute;left:339;top:11012;width:1384;height:2" coordorigin="339,11012" coordsize="1384,2">
              <v:shape style="position:absolute;left:339;top:11012;width:1384;height:2" coordorigin="339,11012" coordsize="1384,0" path="m339,11012l1723,11012e" filled="f" stroked="t" strokeweight=".238653pt" strokecolor="#575757">
                <v:path arrowok="t"/>
              </v:shape>
            </v:group>
            <v:group style="position:absolute;left:1823;top:10981;width:1026;height:2" coordorigin="1823,10981" coordsize="1026,2">
              <v:shape style="position:absolute;left:1823;top:10981;width:1026;height:2" coordorigin="1823,10981" coordsize="1026,0" path="m1823,10981l2850,10981e" filled="f" stroked="t" strokeweight=".238653pt" strokecolor="#484848">
                <v:path arrowok="t"/>
              </v:shape>
            </v:group>
            <v:group style="position:absolute;left:2396;top:10777;width:2;height:579" coordorigin="2396,10777" coordsize="2,579">
              <v:shape style="position:absolute;left:2396;top:10777;width:2;height:579" coordorigin="2396,10777" coordsize="0,579" path="m2396,11356l2396,10777e" filled="f" stroked="t" strokeweight=".477306pt" strokecolor="#2F2F2F">
                <v:path arrowok="t"/>
              </v:shape>
            </v:group>
            <v:group style="position:absolute;left:2792;top:10983;width:759;height:2" coordorigin="2792,10983" coordsize="759,2">
              <v:shape style="position:absolute;left:2792;top:10983;width:759;height:2" coordorigin="2792,10983" coordsize="759,0" path="m2792,10983l3551,10983e" filled="f" stroked="t" strokeweight=".477306pt" strokecolor="#6B6B6B">
                <v:path arrowok="t"/>
              </v:shape>
            </v:group>
            <v:group style="position:absolute;left:8611;top:11012;width:635;height:2" coordorigin="8611,11012" coordsize="635,2">
              <v:shape style="position:absolute;left:8611;top:11012;width:635;height:2" coordorigin="8611,11012" coordsize="635,0" path="m8611,11012l9245,11012e" filled="f" stroked="t" strokeweight=".238653pt" strokecolor="#000000">
                <v:path arrowok="t"/>
              </v:shape>
            </v:group>
            <v:group style="position:absolute;left:9217;top:10981;width:1017;height:2" coordorigin="9217,10981" coordsize="1017,2">
              <v:shape style="position:absolute;left:9217;top:10981;width:1017;height:2" coordorigin="9217,10981" coordsize="1017,0" path="m9217,10981l10233,10981e" filled="f" stroked="t" strokeweight=".238653pt" strokecolor="#545454">
                <v:path arrowok="t"/>
              </v:shape>
            </v:group>
            <v:group style="position:absolute;left:10205;top:11012;width:1375;height:2" coordorigin="10205,11012" coordsize="1375,2">
              <v:shape style="position:absolute;left:10205;top:11012;width:1375;height:2" coordorigin="10205,11012" coordsize="1375,0" path="m10205,11012l11579,11012e" filled="f" stroked="t" strokeweight=".238653pt" strokecolor="#000000">
                <v:path arrowok="t"/>
              </v:shape>
            </v:group>
            <v:group style="position:absolute;left:339;top:11323;width:1394;height:2" coordorigin="339,11323" coordsize="1394,2">
              <v:shape style="position:absolute;left:339;top:11323;width:1394;height:2" coordorigin="339,11323" coordsize="1394,0" path="m339,11323l1733,11323e" filled="f" stroked="t" strokeweight=".238653pt" strokecolor="#444444">
                <v:path arrowok="t"/>
              </v:shape>
            </v:group>
            <v:group style="position:absolute;left:1730;top:10969;width:2;height:4721" coordorigin="1730,10969" coordsize="2,4721">
              <v:shape style="position:absolute;left:1730;top:10969;width:2;height:4721" coordorigin="1730,10969" coordsize="0,4721" path="m1730,15689l1730,10969e" filled="f" stroked="t" strokeweight=".477306pt" strokecolor="#575757">
                <v:path arrowok="t"/>
              </v:shape>
            </v:group>
            <v:group style="position:absolute;left:1718;top:11323;width:5083;height:2" coordorigin="1718,11323" coordsize="5083,2">
              <v:shape style="position:absolute;left:1718;top:11323;width:5083;height:2" coordorigin="1718,11323" coordsize="5083,0" path="m1718,11323l6802,11323e" filled="f" stroked="t" strokeweight=".238653pt" strokecolor="#282828">
                <v:path arrowok="t"/>
              </v:shape>
            </v:group>
            <v:group style="position:absolute;left:6802;top:11323;width:196;height:2" coordorigin="6802,11323" coordsize="196,2">
              <v:shape style="position:absolute;left:6802;top:11323;width:196;height:2" coordorigin="6802,11323" coordsize="196,0" path="m6802,11323l6997,11323e" filled="f" stroked="t" strokeweight=".238653pt" strokecolor="#000000">
                <v:path arrowok="t"/>
              </v:shape>
            </v:group>
            <v:group style="position:absolute;left:6997;top:11323;width:854;height:2" coordorigin="6997,11323" coordsize="854,2">
              <v:shape style="position:absolute;left:6997;top:11323;width:854;height:2" coordorigin="6997,11323" coordsize="854,0" path="m6997,11323l7852,11323e" filled="f" stroked="t" strokeweight=".238653pt" strokecolor="#676767">
                <v:path arrowok="t"/>
              </v:shape>
            </v:group>
            <v:group style="position:absolute;left:6720;top:10983;width:1160;height:2" coordorigin="6720,10983" coordsize="1160,2">
              <v:shape style="position:absolute;left:6720;top:10983;width:1160;height:2" coordorigin="6720,10983" coordsize="1160,0" path="m6720,10983l7880,10983e" filled="f" stroked="t" strokeweight=".238653pt" strokecolor="#4F4F4F">
                <v:path arrowok="t"/>
              </v:shape>
            </v:group>
            <v:group style="position:absolute;left:7823;top:10983;width:759;height:2" coordorigin="7823,10983" coordsize="759,2">
              <v:shape style="position:absolute;left:7823;top:10983;width:759;height:2" coordorigin="7823,10983" coordsize="759,0" path="m7823,10983l8582,10983e" filled="f" stroked="t" strokeweight=".477306pt" strokecolor="#808080">
                <v:path arrowok="t"/>
              </v:shape>
            </v:group>
            <v:group style="position:absolute;left:7429;top:10983;width:2;height:373" coordorigin="7429,10983" coordsize="2,373">
              <v:shape style="position:absolute;left:7429;top:10983;width:2;height:373" coordorigin="7429,10983" coordsize="0,373" path="m7429,11356l7429,10983e" filled="f" stroked="t" strokeweight=".715958pt" strokecolor="#4B4B4B">
                <v:path arrowok="t"/>
              </v:shape>
            </v:group>
            <v:group style="position:absolute;left:7852;top:11323;width:3728;height:2" coordorigin="7852,11323" coordsize="3728,2">
              <v:shape style="position:absolute;left:7852;top:11323;width:3728;height:2" coordorigin="7852,11323" coordsize="3728,0" path="m7852,11323l11579,11323e" filled="f" stroked="t" strokeweight=".238653pt" strokecolor="#000000">
                <v:path arrowok="t"/>
              </v:shape>
            </v:group>
            <v:group style="position:absolute;left:2401;top:11294;width:2;height:393" coordorigin="2401,11294" coordsize="2,393">
              <v:shape style="position:absolute;left:2401;top:11294;width:2;height:393" coordorigin="2401,11294" coordsize="0,393" path="m2401,11687l2401,11294e" filled="f" stroked="t" strokeweight=".715958pt" strokecolor="#5B5B5B">
                <v:path arrowok="t"/>
              </v:shape>
            </v:group>
            <v:group style="position:absolute;left:11575;top:11323;width:2;height:1302" coordorigin="11575,11323" coordsize="2,1302">
              <v:shape style="position:absolute;left:11575;top:11323;width:2;height:1302" coordorigin="11575,11323" coordsize="0,1302" path="m11575,12625l11575,11323e" filled="f" stroked="t" strokeweight=".238653pt" strokecolor="#000000">
                <v:path arrowok="t"/>
              </v:shape>
            </v:group>
            <v:group style="position:absolute;left:1733;top:10969;width:2;height:4721" coordorigin="1733,10969" coordsize="2,4721">
              <v:shape style="position:absolute;left:1733;top:10969;width:2;height:4721" coordorigin="1733,10969" coordsize="0,4721" path="m1733,15689l1733,10969e" filled="f" stroked="t" strokeweight=".715958pt" strokecolor="#575757">
                <v:path arrowok="t"/>
              </v:shape>
            </v:group>
            <v:group style="position:absolute;left:7429;top:11256;width:2;height:632" coordorigin="7429,11256" coordsize="2,632">
              <v:shape style="position:absolute;left:7429;top:11256;width:2;height:632" coordorigin="7429,11256" coordsize="0,632" path="m7429,11888l7429,11256e" filled="f" stroked="t" strokeweight=".954611pt" strokecolor="#707070">
                <v:path arrowok="t"/>
              </v:shape>
            </v:group>
            <v:group style="position:absolute;left:7432;top:11830;width:2;height:780" coordorigin="7432,11830" coordsize="2,780">
              <v:shape style="position:absolute;left:7432;top:11830;width:2;height:780" coordorigin="7432,11830" coordsize="0,780" path="m7432,12611l7432,11830e" filled="f" stroked="t" strokeweight=".477306pt" strokecolor="#3B3B3B">
                <v:path arrowok="t"/>
              </v:shape>
            </v:group>
            <v:group style="position:absolute;left:7434;top:12553;width:2;height:278" coordorigin="7434,12553" coordsize="2,278">
              <v:shape style="position:absolute;left:7434;top:12553;width:2;height:278" coordorigin="7434,12553" coordsize="0,278" path="m7434,12831l7434,12553e" filled="f" stroked="t" strokeweight=".715958pt" strokecolor="#575757">
                <v:path arrowok="t"/>
              </v:shape>
            </v:group>
            <v:group style="position:absolute;left:11544;top:12592;width:2;height:254" coordorigin="11544,12592" coordsize="2,254">
              <v:shape style="position:absolute;left:11544;top:12592;width:2;height:254" coordorigin="11544,12592" coordsize="0,254" path="m11544,12845l11544,12592e" filled="f" stroked="t" strokeweight=".477306pt" strokecolor="#AFB3B3">
                <v:path arrowok="t"/>
              </v:shape>
            </v:group>
            <v:group style="position:absolute;left:1150;top:11830;width:2;height:397" coordorigin="1150,11830" coordsize="2,397">
              <v:shape style="position:absolute;left:1150;top:11830;width:2;height:397" coordorigin="1150,11830" coordsize="0,397" path="m1150,12228l1150,11830e" filled="f" stroked="t" strokeweight=".477306pt" strokecolor="#343434">
                <v:path arrowok="t"/>
              </v:shape>
            </v:group>
            <v:group style="position:absolute;left:1150;top:12170;width:2;height:120" coordorigin="1150,12170" coordsize="2,120">
              <v:shape style="position:absolute;left:1150;top:12170;width:2;height:120" coordorigin="1150,12170" coordsize="0,120" path="m1150,12290l1150,12170e" filled="f" stroked="t" strokeweight=".477306pt" strokecolor="#1F1F1F">
                <v:path arrowok="t"/>
              </v:shape>
            </v:group>
            <v:group style="position:absolute;left:1155;top:10969;width:2;height:4721" coordorigin="1155,10969" coordsize="2,4721">
              <v:shape style="position:absolute;left:1155;top:10969;width:2;height:4721" coordorigin="1155,10969" coordsize="0,4721" path="m1155,15689l1155,10969e" filled="f" stroked="t" strokeweight=".715958pt" strokecolor="#575757">
                <v:path arrowok="t"/>
              </v:shape>
            </v:group>
            <v:group style="position:absolute;left:2396;top:12774;width:2;height:536" coordorigin="2396,12774" coordsize="2,536">
              <v:shape style="position:absolute;left:2396;top:12774;width:2;height:536" coordorigin="2396,12774" coordsize="0,536" path="m2396,13310l2396,12774e" filled="f" stroked="t" strokeweight=".477306pt" strokecolor="#3B3B3B">
                <v:path arrowok="t"/>
              </v:shape>
            </v:group>
            <v:group style="position:absolute;left:7434;top:12745;width:2;height:555" coordorigin="7434,12745" coordsize="2,555">
              <v:shape style="position:absolute;left:7434;top:12745;width:2;height:555" coordorigin="7434,12745" coordsize="0,555" path="m7434,13300l7434,12745e" filled="f" stroked="t" strokeweight=".954611pt" strokecolor="#707070">
                <v:path arrowok="t"/>
              </v:shape>
            </v:group>
            <v:group style="position:absolute;left:348;top:13298;width:2052;height:2" coordorigin="348,13298" coordsize="2052,2">
              <v:shape style="position:absolute;left:348;top:13298;width:2052;height:2" coordorigin="348,13298" coordsize="2052,0" path="m348,13298l2401,13298e" filled="f" stroked="t" strokeweight=".715958pt" strokecolor="#606060">
                <v:path arrowok="t"/>
              </v:shape>
            </v:group>
            <v:group style="position:absolute;left:11558;top:12774;width:2;height:503" coordorigin="11558,12774" coordsize="2,503">
              <v:shape style="position:absolute;left:11558;top:12774;width:2;height:503" coordorigin="11558,12774" coordsize="0,503" path="m11558,13276l11558,12774e" filled="f" stroked="t" strokeweight=".715958pt" strokecolor="#ACACAC">
                <v:path arrowok="t"/>
              </v:shape>
            </v:group>
            <v:group style="position:absolute;left:1153;top:13238;width:2;height:201" coordorigin="1153,13238" coordsize="2,201">
              <v:shape style="position:absolute;left:1153;top:13238;width:2;height:201" coordorigin="1153,13238" coordsize="0,201" path="m1153,13439l1153,13238e" filled="f" stroked="t" strokeweight=".477306pt" strokecolor="#484848">
                <v:path arrowok="t"/>
              </v:shape>
            </v:group>
            <v:group style="position:absolute;left:2398;top:13238;width:2;height:1039" coordorigin="2398,13238" coordsize="2,1039">
              <v:shape style="position:absolute;left:2398;top:13238;width:2;height:1039" coordorigin="2398,13238" coordsize="0,1039" path="m2398,14277l2398,13238e" filled="f" stroked="t" strokeweight=".477306pt" strokecolor="#575757">
                <v:path arrowok="t"/>
              </v:shape>
            </v:group>
            <v:group style="position:absolute;left:7436;top:13243;width:2;height:196" coordorigin="7436,13243" coordsize="2,196">
              <v:shape style="position:absolute;left:7436;top:13243;width:2;height:196" coordorigin="7436,13243" coordsize="0,196" path="m7436,13439l7436,13243e" filled="f" stroked="t" strokeweight=".477306pt" strokecolor="#383838">
                <v:path arrowok="t"/>
              </v:shape>
            </v:group>
            <v:group style="position:absolute;left:11575;top:13272;width:2;height:1633" coordorigin="11575,13272" coordsize="2,1633">
              <v:shape style="position:absolute;left:11575;top:13272;width:2;height:1633" coordorigin="11575,13272" coordsize="0,1633" path="m11575,14904l11575,13272e" filled="f" stroked="t" strokeweight=".238653pt" strokecolor="#000000">
                <v:path arrowok="t"/>
              </v:shape>
            </v:group>
            <v:group style="position:absolute;left:1155;top:13382;width:2;height:407" coordorigin="1155,13382" coordsize="2,407">
              <v:shape style="position:absolute;left:1155;top:13382;width:2;height:407" coordorigin="1155,13382" coordsize="0,407" path="m1155,13789l1155,13382e" filled="f" stroked="t" strokeweight=".477306pt" strokecolor="#343434">
                <v:path arrowok="t"/>
              </v:shape>
            </v:group>
            <v:group style="position:absolute;left:7441;top:11242;width:2;height:3035" coordorigin="7441,11242" coordsize="2,3035">
              <v:shape style="position:absolute;left:7441;top:11242;width:2;height:3035" coordorigin="7441,11242" coordsize="0,3035" path="m7441,14277l7441,11242e" filled="f" stroked="t" strokeweight=".477306pt" strokecolor="#5B5B5B">
                <v:path arrowok="t"/>
              </v:shape>
            </v:group>
            <v:group style="position:absolute;left:363;top:13386;width:2;height:2308" coordorigin="363,13386" coordsize="2,2308">
              <v:shape style="position:absolute;left:363;top:13386;width:2;height:2308" coordorigin="363,13386" coordsize="0,2308" path="m363,15694l363,13386e" filled="f" stroked="t" strokeweight=".715958pt" strokecolor="#5B5B5B">
                <v:path arrowok="t"/>
              </v:shape>
            </v:group>
            <v:group style="position:absolute;left:1733;top:14219;width:2;height:244" coordorigin="1733,14219" coordsize="2,244">
              <v:shape style="position:absolute;left:1733;top:14219;width:2;height:244" coordorigin="1733,14219" coordsize="0,244" path="m1733,14464l1733,14219e" filled="f" stroked="t" strokeweight=".477306pt" strokecolor="#444444">
                <v:path arrowok="t"/>
              </v:shape>
            </v:group>
            <v:group style="position:absolute;left:2401;top:14219;width:2;height:598" coordorigin="2401,14219" coordsize="2,598">
              <v:shape style="position:absolute;left:2401;top:14219;width:2;height:598" coordorigin="2401,14219" coordsize="0,598" path="m2401,14818l2401,14219e" filled="f" stroked="t" strokeweight=".477306pt" strokecolor="#343434">
                <v:path arrowok="t"/>
              </v:shape>
            </v:group>
            <v:group style="position:absolute;left:7441;top:14219;width:2;height:713" coordorigin="7441,14219" coordsize="2,713">
              <v:shape style="position:absolute;left:7441;top:14219;width:2;height:713" coordorigin="7441,14219" coordsize="0,713" path="m7441,14933l7441,14219e" filled="f" stroked="t" strokeweight=".477306pt" strokecolor="#383838">
                <v:path arrowok="t"/>
              </v:shape>
            </v:group>
            <v:group style="position:absolute;left:1733;top:14406;width:2;height:412" coordorigin="1733,14406" coordsize="2,412">
              <v:shape style="position:absolute;left:1733;top:14406;width:2;height:412" coordorigin="1733,14406" coordsize="0,412" path="m1733,14818l1733,14406e" filled="f" stroked="t" strokeweight=".477306pt" strokecolor="#2F2F2F">
                <v:path arrowok="t"/>
              </v:shape>
            </v:group>
            <v:group style="position:absolute;left:1160;top:14761;width:2;height:172" coordorigin="1160,14761" coordsize="2,172">
              <v:shape style="position:absolute;left:1160;top:14761;width:2;height:172" coordorigin="1160,14761" coordsize="0,172" path="m1160,14933l1160,14761e" filled="f" stroked="t" strokeweight=".477306pt" strokecolor="#343434">
                <v:path arrowok="t"/>
              </v:shape>
            </v:group>
            <v:group style="position:absolute;left:2401;top:14761;width:2;height:172" coordorigin="2401,14761" coordsize="2,172">
              <v:shape style="position:absolute;left:2401;top:14761;width:2;height:172" coordorigin="2401,14761" coordsize="0,172" path="m2401,14933l2401,14761e" filled="f" stroked="t" strokeweight=".477306pt" strokecolor="#4F4F4F">
                <v:path arrowok="t"/>
              </v:shape>
            </v:group>
            <v:group style="position:absolute;left:358;top:15682;width:5413;height:2" coordorigin="358,15682" coordsize="5413,2">
              <v:shape style="position:absolute;left:358;top:15682;width:5413;height:2" coordorigin="358,15682" coordsize="5413,0" path="m358,15682l5771,15682e" filled="f" stroked="t" strokeweight=".715958pt" strokecolor="#6B6B6B">
                <v:path arrowok="t"/>
              </v:shape>
            </v:group>
            <v:group style="position:absolute;left:1735;top:14875;width:2;height:814" coordorigin="1735,14875" coordsize="2,814">
              <v:shape style="position:absolute;left:1735;top:14875;width:2;height:814" coordorigin="1735,14875" coordsize="0,814" path="m1735,15689l1735,14875e" filled="f" stroked="t" strokeweight=".954611pt" strokecolor="#707070">
                <v:path arrowok="t"/>
              </v:shape>
            </v:group>
            <v:group style="position:absolute;left:2398;top:14875;width:2;height:819" coordorigin="2398,14875" coordsize="2,819">
              <v:shape style="position:absolute;left:2398;top:14875;width:2;height:819" coordorigin="2398,14875" coordsize="0,819" path="m2398,15694l2398,14875e" filled="f" stroked="t" strokeweight=".477306pt" strokecolor="#646464">
                <v:path arrowok="t"/>
              </v:shape>
            </v:group>
            <v:group style="position:absolute;left:6969;top:15680;width:496;height:2" coordorigin="6969,15680" coordsize="496,2">
              <v:shape style="position:absolute;left:6969;top:15680;width:496;height:2" coordorigin="6969,15680" coordsize="496,0" path="m6969,15680l7465,15680e" filled="f" stroked="t" strokeweight=".477306pt" strokecolor="#545454">
                <v:path arrowok="t"/>
              </v:shape>
            </v:group>
            <v:group style="position:absolute;left:7444;top:14875;width:2;height:809" coordorigin="7444,14875" coordsize="2,809">
              <v:shape style="position:absolute;left:7444;top:14875;width:2;height:809" coordorigin="7444,14875" coordsize="0,809" path="m7444,15685l7444,14875e" filled="f" stroked="t" strokeweight=".954611pt" strokecolor="#707070">
                <v:path arrowok="t"/>
              </v:shape>
            </v:group>
            <v:group style="position:absolute;left:5513;top:15680;width:6095;height:2" coordorigin="5513,15680" coordsize="6095,2">
              <v:shape style="position:absolute;left:5513;top:15680;width:6095;height:2" coordorigin="5513,15680" coordsize="6095,0" path="m5513,15680l11608,15680e" filled="f" stroked="t" strokeweight=".715958pt" strokecolor="#808080">
                <v:path arrowok="t"/>
              </v:shape>
            </v:group>
            <v:group style="position:absolute;left:9217;top:15680;width:625;height:2" coordorigin="9217,15680" coordsize="625,2">
              <v:shape style="position:absolute;left:9217;top:15680;width:625;height:2" coordorigin="9217,15680" coordsize="625,0" path="m9217,15680l9842,15680e" filled="f" stroked="t" strokeweight=".477306pt" strokecolor="#646464">
                <v:path arrowok="t"/>
              </v:shape>
            </v:group>
            <v:group style="position:absolute;left:11575;top:14904;width:2;height:776" coordorigin="11575,14904" coordsize="2,776">
              <v:shape style="position:absolute;left:11575;top:14904;width:2;height:776" coordorigin="11575,14904" coordsize="0,776" path="m11575,15680l11575,14904e" filled="f" stroked="t" strokeweight=".238653pt" strokecolor="#83838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6"/>
          <w:szCs w:val="26"/>
          <w:color w:val="606060"/>
          <w:spacing w:val="7"/>
          <w:w w:val="56"/>
          <w:position w:val="1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3B3D3D"/>
          <w:spacing w:val="0"/>
          <w:w w:val="70"/>
          <w:position w:val="1"/>
        </w:rPr>
        <w:t>tfaiy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308" w:lineRule="exact"/>
        <w:ind w:right="-145"/>
        <w:jc w:val="left"/>
        <w:tabs>
          <w:tab w:pos="7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70"/>
          <w:szCs w:val="70"/>
          <w:color w:val="3B4272"/>
          <w:spacing w:val="0"/>
          <w:w w:val="76"/>
          <w:i/>
          <w:position w:val="9"/>
        </w:rPr>
        <w:t>iJ</w:t>
      </w:r>
      <w:r>
        <w:rPr>
          <w:rFonts w:ascii="Arial" w:hAnsi="Arial" w:cs="Arial" w:eastAsia="Arial"/>
          <w:sz w:val="70"/>
          <w:szCs w:val="70"/>
          <w:color w:val="3B4272"/>
          <w:spacing w:val="0"/>
          <w:w w:val="100"/>
          <w:i/>
          <w:position w:val="9"/>
        </w:rPr>
        <w:tab/>
      </w:r>
      <w:r>
        <w:rPr>
          <w:rFonts w:ascii="Arial" w:hAnsi="Arial" w:cs="Arial" w:eastAsia="Arial"/>
          <w:sz w:val="70"/>
          <w:szCs w:val="70"/>
          <w:color w:val="3B4272"/>
          <w:spacing w:val="0"/>
          <w:w w:val="100"/>
          <w:i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3B3D3D"/>
          <w:spacing w:val="0"/>
          <w:w w:val="76"/>
          <w:b/>
          <w:bCs/>
          <w:position w:val="9"/>
        </w:rPr>
        <w:t>Qt</w:t>
      </w:r>
      <w:r>
        <w:rPr>
          <w:rFonts w:ascii="Times New Roman" w:hAnsi="Times New Roman" w:cs="Times New Roman" w:eastAsia="Times New Roman"/>
          <w:sz w:val="21"/>
          <w:szCs w:val="21"/>
          <w:color w:val="3B3D3D"/>
          <w:spacing w:val="15"/>
          <w:w w:val="76"/>
          <w:b/>
          <w:bCs/>
          <w:position w:val="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B3D3D"/>
          <w:spacing w:val="0"/>
          <w:w w:val="57"/>
          <w:b/>
          <w:bCs/>
          <w:position w:val="9"/>
        </w:rPr>
        <w:t>Am</w:t>
      </w:r>
      <w:r>
        <w:rPr>
          <w:rFonts w:ascii="Times New Roman" w:hAnsi="Times New Roman" w:cs="Times New Roman" w:eastAsia="Times New Roman"/>
          <w:sz w:val="30"/>
          <w:szCs w:val="30"/>
          <w:color w:val="3B3D3D"/>
          <w:spacing w:val="7"/>
          <w:w w:val="56"/>
          <w:b/>
          <w:bCs/>
          <w:position w:val="9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3B4272"/>
          <w:spacing w:val="0"/>
          <w:w w:val="67"/>
          <w:b/>
          <w:bCs/>
          <w:position w:val="9"/>
        </w:rPr>
        <w:t>rd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</w:rPr>
        <w:t>ı:ııyc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D3D"/>
          <w:spacing w:val="0"/>
          <w:w w:val="100"/>
        </w:rPr>
        <w:t>rı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140"/>
          <w:cols w:num="3" w:equalWidth="0">
            <w:col w:w="3034" w:space="320"/>
            <w:col w:w="1503" w:space="252"/>
            <w:col w:w="6431"/>
          </w:cols>
        </w:sectPr>
      </w:pPr>
      <w:rPr/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3" w:lineRule="auto"/>
        <w:ind w:left="3498" w:right="4738" w:firstLine="-1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BÜYÜK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1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1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Hİ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1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DİYESİ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851" w:right="4259"/>
        <w:jc w:val="center"/>
        <w:tabs>
          <w:tab w:pos="2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695404pt;margin-top:6.099704pt;width:51.342977pt;height:8.5pt;mso-position-horizontal-relative:page;mso-position-vertical-relative:paragraph;z-index:-15671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363636"/>
                      <w:spacing w:val="0"/>
                      <w:w w:val="92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363636"/>
          <w:w w:val="101"/>
          <w:position w:val="8"/>
        </w:rPr>
        <w:t>i</w:t>
      </w:r>
      <w:r>
        <w:rPr>
          <w:rFonts w:ascii="Arial" w:hAnsi="Arial" w:cs="Arial" w:eastAsia="Arial"/>
          <w:sz w:val="16"/>
          <w:szCs w:val="16"/>
          <w:color w:val="363636"/>
          <w:spacing w:val="-25"/>
          <w:w w:val="100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8"/>
        </w:rPr>
        <w:t>ZMIR</w:t>
      </w:r>
      <w:r>
        <w:rPr>
          <w:rFonts w:ascii="Arial" w:hAnsi="Arial" w:cs="Arial" w:eastAsia="Arial"/>
          <w:sz w:val="15"/>
          <w:szCs w:val="15"/>
          <w:color w:val="363636"/>
          <w:spacing w:val="-1"/>
          <w:w w:val="100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662" w:right="-20"/>
        <w:jc w:val="left"/>
        <w:tabs>
          <w:tab w:pos="4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784569pt;margin-top:-47.98307pt;width:457.81885pt;height:49.642218pt;mso-position-horizontal-relative:page;mso-position-vertical-relative:paragraph;z-index:-15672" type="#_x0000_t202" filled="f" stroked="f">
            <v:textbox inset="0,0,0,0">
              <w:txbxContent>
                <w:p>
                  <w:pPr>
                    <w:spacing w:before="0" w:after="0" w:line="993" w:lineRule="exact"/>
                    <w:ind w:right="-189"/>
                    <w:jc w:val="left"/>
                    <w:tabs>
                      <w:tab w:pos="8120" w:val="left"/>
                    </w:tabs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63636"/>
                      <w:spacing w:val="0"/>
                      <w:w w:val="166"/>
                      <w:position w:val="8"/>
                    </w:rPr>
                    <w:t>1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63636"/>
                      <w:spacing w:val="-254"/>
                      <w:w w:val="166"/>
                      <w:position w:val="8"/>
                    </w:rPr>
                    <w:t> 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63636"/>
                      <w:spacing w:val="0"/>
                      <w:w w:val="100"/>
                      <w:position w:val="8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63636"/>
                      <w:spacing w:val="0"/>
                      <w:w w:val="100"/>
                      <w:position w:val="8"/>
                    </w:rPr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525252"/>
                      <w:spacing w:val="0"/>
                      <w:w w:val="166"/>
                      <w:position w:val="-3"/>
                    </w:rPr>
                    <w:t>M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13"/>
          <w:position w:val="3"/>
        </w:rPr>
        <w:t>BELEDIYESI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1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0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34" w:lineRule="exact"/>
        <w:ind w:left="133" w:right="-20"/>
        <w:jc w:val="left"/>
        <w:tabs>
          <w:tab w:pos="1260" w:val="left"/>
          <w:tab w:pos="2540" w:val="left"/>
          <w:tab w:pos="4900" w:val="left"/>
          <w:tab w:pos="69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103"/>
          <w:position w:val="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2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9"/>
          <w:w w:val="13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2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4"/>
          <w:position w:val="2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7"/>
          <w:w w:val="139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2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2"/>
          <w:w w:val="100"/>
          <w:position w:val="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6"/>
          <w:szCs w:val="26"/>
          <w:color w:val="363636"/>
          <w:spacing w:val="0"/>
          <w:w w:val="100"/>
          <w:position w:val="1"/>
        </w:rPr>
        <w:t>2/1</w:t>
      </w:r>
      <w:r>
        <w:rPr>
          <w:rFonts w:ascii="Courier New" w:hAnsi="Courier New" w:cs="Courier New" w:eastAsia="Courier New"/>
          <w:sz w:val="26"/>
          <w:szCs w:val="26"/>
          <w:color w:val="363636"/>
          <w:spacing w:val="0"/>
          <w:w w:val="100"/>
          <w:position w:val="1"/>
        </w:rPr>
        <w:tab/>
      </w:r>
      <w:r>
        <w:rPr>
          <w:rFonts w:ascii="Courier New" w:hAnsi="Courier New" w:cs="Courier New" w:eastAsia="Courier New"/>
          <w:sz w:val="26"/>
          <w:szCs w:val="26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2"/>
        </w:rPr>
        <w:t>!Bildi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3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6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0"/>
          <w:w w:val="76"/>
          <w:position w:val="1"/>
        </w:rPr>
        <w:t>tr</w:t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-2"/>
          <w:w w:val="76"/>
          <w:position w:val="1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5"/>
          <w:w w:val="52"/>
          <w:position w:val="1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0"/>
          <w:w w:val="77"/>
          <w:position w:val="1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147" w:right="-20"/>
        <w:jc w:val="left"/>
        <w:tabs>
          <w:tab w:pos="2540" w:val="left"/>
          <w:tab w:pos="3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94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93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2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2"/>
        </w:rPr>
        <w:t>07.0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11"/>
          <w:position w:val="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11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2"/>
        </w:rPr>
        <w:t>20ı7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2"/>
          <w:w w:val="11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35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95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5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106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  <w:position w:val="2"/>
        </w:rPr>
        <w:t>ıtNo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25"/>
          <w:position w:val="0"/>
        </w:rPr>
        <w:t>:2824/1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25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16"/>
          <w:w w:val="12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1"/>
          <w:w w:val="91"/>
          <w:position w:val="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  <w:position w:val="2"/>
        </w:rPr>
        <w:t>Bildi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  <w:t>aya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87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5"/>
          <w:position w:val="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2"/>
          <w:w w:val="85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147" w:right="-20"/>
        <w:jc w:val="left"/>
        <w:tabs>
          <w:tab w:pos="188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103"/>
          <w:position w:val="1"/>
        </w:rPr>
        <w:t>Bildi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4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65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12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sınıp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Mal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Atatür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Ca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6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No:5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0"/>
        </w:rPr>
        <w:t>Kon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99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5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5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5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2"/>
          <w:w w:val="5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Salonu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0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47" w:right="-20"/>
        <w:jc w:val="left"/>
        <w:tabs>
          <w:tab w:pos="188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ğn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ımpaşa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Mal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Atatür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"/>
          <w:w w:val="108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9"/>
          <w:w w:val="115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757777"/>
          <w:spacing w:val="-12"/>
          <w:w w:val="139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No:5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0"/>
        </w:rPr>
        <w:t>Kon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9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49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4"/>
          <w:w w:val="149"/>
          <w:u w:val="single" w:color="51515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4"/>
          <w:w w:val="149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43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4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4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Salonu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0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67" w:lineRule="exact"/>
        <w:ind w:left="143" w:right="-20"/>
        <w:jc w:val="left"/>
        <w:tabs>
          <w:tab w:pos="1800" w:val="left"/>
          <w:tab w:pos="4280" w:val="left"/>
          <w:tab w:pos="7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86"/>
          <w:position w:val="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100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  <w:position w:val="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Baca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00"/>
          <w:position w:val="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ıııı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100"/>
          <w:position w:val="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4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2"/>
          <w:w w:val="100"/>
          <w:position w:val="4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100"/>
          <w:position w:val="-2"/>
        </w:rPr>
        <w:t>A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93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7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00"/>
          <w:position w:val="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3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3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" w:lineRule="exact"/>
        <w:ind w:left="143" w:right="-20"/>
        <w:jc w:val="left"/>
        <w:tabs>
          <w:tab w:pos="302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0.845261pt;margin-top:1.943444pt;width:75.592783pt;height:36.138635pt;mso-position-horizontal-relative:page;mso-position-vertical-relative:paragraph;z-index:-15670" type="#_x0000_t202" filled="f" stroked="f">
            <v:textbox inset="0,0,0,0">
              <w:txbxContent>
                <w:p>
                  <w:pPr>
                    <w:spacing w:before="0" w:after="0" w:line="723" w:lineRule="exact"/>
                    <w:ind w:right="-148"/>
                    <w:jc w:val="left"/>
                    <w:tabs>
                      <w:tab w:pos="9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525252"/>
                      <w:spacing w:val="0"/>
                      <w:w w:val="53"/>
                      <w:position w:val="-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25252"/>
                      <w:spacing w:val="-68"/>
                      <w:w w:val="53"/>
                      <w:position w:val="-5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25252"/>
                      <w:spacing w:val="0"/>
                      <w:w w:val="100"/>
                      <w:position w:val="-5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25252"/>
                      <w:spacing w:val="0"/>
                      <w:w w:val="100"/>
                      <w:position w:val="-5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53"/>
                      <w:position w:val="16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18"/>
                      <w:w w:val="53"/>
                      <w:position w:val="16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C3C3C3"/>
                      <w:spacing w:val="0"/>
                      <w:w w:val="59"/>
                      <w:position w:val="16"/>
                    </w:rPr>
                    <w:t>--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C3C3C3"/>
                      <w:spacing w:val="-107"/>
                      <w:w w:val="100"/>
                      <w:position w:val="16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C3C3C3"/>
                      <w:spacing w:val="0"/>
                      <w:w w:val="38"/>
                      <w:position w:val="16"/>
                    </w:rPr>
                    <w:t>..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-1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7"/>
          <w:w w:val="100"/>
          <w:position w:val="-1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-10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-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94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9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9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1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60" w:bottom="280" w:left="200" w:right="140"/>
        </w:sectPr>
      </w:pPr>
      <w:rPr/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87" w:lineRule="exact"/>
        <w:ind w:left="3018" w:right="-112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w w:val="91"/>
          <w:position w:val="-2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7"/>
          <w:w w:val="91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  <w:position w:val="-2"/>
        </w:rPr>
        <w:t>to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92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1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2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7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2"/>
        </w:rPr>
        <w:t>agi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7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81"/>
          <w:position w:val="-2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8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7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9"/>
          <w:w w:val="101"/>
          <w:position w:val="-2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C3C3C3"/>
          <w:spacing w:val="-34"/>
          <w:w w:val="41"/>
          <w:position w:val="-2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8"/>
          <w:w w:val="104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4"/>
          <w:position w:val="-2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0"/>
          <w:position w:val="-2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9"/>
          <w:w w:val="8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19"/>
          <w:position w:val="-3"/>
        </w:rPr>
        <w:t>D</w:t>
      </w:r>
      <w:r>
        <w:rPr>
          <w:rFonts w:ascii="Arial" w:hAnsi="Arial" w:cs="Arial" w:eastAsia="Arial"/>
          <w:sz w:val="16"/>
          <w:szCs w:val="16"/>
          <w:color w:val="363636"/>
          <w:spacing w:val="-19"/>
          <w:w w:val="119"/>
          <w:position w:val="-3"/>
        </w:rPr>
        <w:t>i</w:t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100"/>
          <w:position w:val="-3"/>
        </w:rPr>
        <w:t>ğer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378" w:lineRule="exact"/>
        <w:ind w:left="3304" w:right="1983"/>
        <w:jc w:val="center"/>
        <w:tabs>
          <w:tab w:pos="376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8"/>
        </w:rPr>
        <w:t>X</w:t>
      </w:r>
      <w:r>
        <w:rPr>
          <w:rFonts w:ascii="Arial" w:hAnsi="Arial" w:cs="Arial" w:eastAsia="Arial"/>
          <w:sz w:val="18"/>
          <w:szCs w:val="18"/>
          <w:color w:val="363636"/>
          <w:spacing w:val="-45"/>
          <w:w w:val="100"/>
          <w:position w:val="8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8"/>
        </w:rPr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01:08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140"/>
          <w:cols w:num="3" w:equalWidth="0">
            <w:col w:w="5937" w:space="174"/>
            <w:col w:w="565" w:space="0"/>
            <w:col w:w="4904"/>
          </w:cols>
        </w:sectPr>
      </w:pPr>
      <w:rPr/>
    </w:p>
    <w:p>
      <w:pPr>
        <w:spacing w:before="0" w:after="0" w:line="194" w:lineRule="exact"/>
        <w:ind w:left="13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25252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hi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JKir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8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9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140"/>
          <w:cols w:num="2" w:equalWidth="0">
            <w:col w:w="1208" w:space="620"/>
            <w:col w:w="9752"/>
          </w:cols>
        </w:sectPr>
      </w:pPr>
      <w:rPr/>
    </w:p>
    <w:p>
      <w:pPr>
        <w:spacing w:before="53" w:after="0" w:line="240" w:lineRule="auto"/>
        <w:ind w:left="18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Müslüm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PİLİÇ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914" w:right="-20"/>
        <w:jc w:val="left"/>
        <w:tabs>
          <w:tab w:pos="414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8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81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8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7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7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:00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5" w:lineRule="exact"/>
        <w:ind w:left="133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80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43" w:right="-20"/>
        <w:jc w:val="left"/>
        <w:tabs>
          <w:tab w:pos="4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057" w:right="526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2" w:lineRule="auto"/>
        <w:ind w:left="1847" w:right="4919" w:firstLine="2232"/>
        <w:jc w:val="left"/>
        <w:tabs>
          <w:tab w:pos="4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22" w:lineRule="exact"/>
        <w:ind w:left="138" w:right="-20"/>
        <w:jc w:val="left"/>
        <w:tabs>
          <w:tab w:pos="1900" w:val="left"/>
          <w:tab w:pos="414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rdımcı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62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62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6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80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8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-1"/>
        </w:rPr>
        <w:t>Perso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5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-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2" w:lineRule="exact"/>
        <w:ind w:left="181" w:right="-20"/>
        <w:jc w:val="left"/>
        <w:tabs>
          <w:tab w:pos="680" w:val="left"/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ACAEAF"/>
          <w:spacing w:val="0"/>
          <w:w w:val="79"/>
          <w:position w:val="-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ACAEA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ACAEA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:;e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5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5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4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18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18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38" w:right="1619" w:firstLine="-24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Kllayı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4078" w:right="461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9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2" w:lineRule="exact"/>
        <w:ind w:left="174" w:right="-20"/>
        <w:jc w:val="left"/>
        <w:tabs>
          <w:tab w:pos="4040" w:val="left"/>
          <w:tab w:pos="598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4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[şum3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2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3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2"/>
          <w:position w:val="-2"/>
        </w:rPr>
        <w:t>g;.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2"/>
        </w:rPr>
        <w:t>IK.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1" w:lineRule="exact"/>
        <w:ind w:left="5937" w:right="3919"/>
        <w:jc w:val="center"/>
        <w:tabs>
          <w:tab w:pos="7480" w:val="left"/>
        </w:tabs>
        <w:rPr>
          <w:rFonts w:ascii="Arial" w:hAnsi="Arial" w:cs="Arial" w:eastAsia="Arial"/>
          <w:sz w:val="35"/>
          <w:szCs w:val="35"/>
        </w:rPr>
      </w:pPr>
      <w:rPr/>
      <w:r>
        <w:rPr>
          <w:rFonts w:ascii="Arial" w:hAnsi="Arial" w:cs="Arial" w:eastAsia="Arial"/>
          <w:sz w:val="35"/>
          <w:szCs w:val="35"/>
          <w:color w:val="363636"/>
          <w:spacing w:val="0"/>
          <w:w w:val="61"/>
          <w:position w:val="1"/>
        </w:rPr>
        <w:t>ı</w:t>
      </w:r>
      <w:r>
        <w:rPr>
          <w:rFonts w:ascii="Arial" w:hAnsi="Arial" w:cs="Arial" w:eastAsia="Arial"/>
          <w:sz w:val="35"/>
          <w:szCs w:val="35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5"/>
          <w:szCs w:val="35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35"/>
          <w:szCs w:val="35"/>
          <w:color w:val="242424"/>
          <w:spacing w:val="0"/>
          <w:w w:val="45"/>
          <w:position w:val="1"/>
        </w:rPr>
        <w:t>ı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7" w:lineRule="auto"/>
        <w:ind w:left="173" w:right="5509" w:firstLine="-49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1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lmemişti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8" w:lineRule="auto"/>
        <w:ind w:left="104" w:right="97" w:firstLine="1828"/>
        <w:jc w:val="right"/>
        <w:tabs>
          <w:tab w:pos="3980" w:val="left"/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bacad,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soıuşturmada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salon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manga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kömürlt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ızdarada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ızgara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bacası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birike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yağları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18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1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1" w:lineRule="auto"/>
        <w:ind w:left="128" w:right="4756" w:firstLine="-14"/>
        <w:jc w:val="left"/>
        <w:tabs>
          <w:tab w:pos="1820" w:val="left"/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5"/>
          <w:w w:val="137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96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79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628" w:right="9912" w:firstLine="-5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.706998pt;margin-top:10.613023pt;width:6.878616pt;height:13.5pt;mso-position-horizontal-relative:page;mso-position-vertical-relative:paragraph;z-index:-15669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525252"/>
                      <w:spacing w:val="10"/>
                      <w:w w:val="67"/>
                    </w:rPr>
                    <w:t>h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757777"/>
                      <w:spacing w:val="0"/>
                      <w:w w:val="52"/>
                    </w:rPr>
                    <w:t>'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0"/>
        </w:rPr>
        <w:t>fV'lP'1:tn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8" w:lineRule="exact"/>
        <w:ind w:left="114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0"/>
          <w:w w:val="115"/>
          <w:position w:val="-2"/>
        </w:rPr>
        <w:t>1::-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140"/>
        </w:sectPr>
      </w:pPr>
      <w:rPr/>
    </w:p>
    <w:p>
      <w:pPr>
        <w:spacing w:before="0" w:after="0" w:line="192" w:lineRule="exact"/>
        <w:ind w:left="12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2" w:lineRule="exact"/>
        <w:ind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rrarih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2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07.05.2017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25252"/>
          <w:w w:val="7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7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140"/>
          <w:cols w:num="4" w:equalWidth="0">
            <w:col w:w="1318" w:space="509"/>
            <w:col w:w="422" w:space="368"/>
            <w:col w:w="898" w:space="1896"/>
            <w:col w:w="6169"/>
          </w:cols>
        </w:sectPr>
      </w:pPr>
      <w:rPr/>
    </w:p>
    <w:p>
      <w:pPr>
        <w:spacing w:before="0" w:after="0" w:line="270" w:lineRule="exact"/>
        <w:ind w:left="228" w:right="-20"/>
        <w:jc w:val="left"/>
        <w:tabs>
          <w:tab w:pos="900" w:val="left"/>
          <w:tab w:pos="3240" w:val="left"/>
          <w:tab w:pos="8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91"/>
          <w:position w:val="0"/>
        </w:rPr>
        <w:t>Pi</w:t>
      </w:r>
      <w:r>
        <w:rPr>
          <w:rFonts w:ascii="Arial" w:hAnsi="Arial" w:cs="Arial" w:eastAsia="Arial"/>
          <w:sz w:val="27"/>
          <w:szCs w:val="27"/>
          <w:color w:val="363636"/>
          <w:spacing w:val="8"/>
          <w:w w:val="91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1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neme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140"/>
        </w:sectPr>
      </w:pPr>
      <w:rPr/>
    </w:p>
    <w:p>
      <w:pPr>
        <w:spacing w:before="35" w:after="0" w:line="240" w:lineRule="auto"/>
        <w:ind w:left="1989" w:right="-73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33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39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73"/>
          <w:position w:val="-1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-6"/>
          <w:w w:val="73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53"/>
          <w:position w:val="-1"/>
        </w:rPr>
        <w:t>Marı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54"/>
          <w:position w:val="-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66"/>
          <w:position w:val="-1"/>
        </w:rPr>
        <w:t>l017'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140"/>
          <w:cols w:num="2" w:equalWidth="0">
            <w:col w:w="5984" w:space="2293"/>
            <w:col w:w="3303"/>
          </w:cols>
        </w:sectPr>
      </w:pPr>
      <w:rPr/>
    </w:p>
    <w:p>
      <w:pPr>
        <w:spacing w:before="61" w:after="0" w:line="240" w:lineRule="auto"/>
        <w:ind w:left="96" w:right="1621"/>
        <w:jc w:val="center"/>
        <w:tabs>
          <w:tab w:pos="8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7.658691pt;margin-top:19.119356pt;width:25.15713pt;height:20pt;mso-position-horizontal-relative:page;mso-position-vertical-relative:paragraph;z-index:-15668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tabs>
                      <w:tab w:pos="400" w:val="left"/>
                    </w:tabs>
                    <w:rPr>
                      <w:rFonts w:ascii="Arial" w:hAnsi="Arial" w:cs="Arial" w:eastAsia="Arial"/>
                      <w:sz w:val="40"/>
                      <w:szCs w:val="40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ACAEAF"/>
                      <w:spacing w:val="0"/>
                      <w:w w:val="74"/>
                    </w:rPr>
                    <w:t>..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ACAEAF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ACAEAF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646464"/>
                      <w:spacing w:val="0"/>
                      <w:w w:val="74"/>
                    </w:rPr>
                    <w:t>-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!tfaiye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170" w:lineRule="exact"/>
        <w:ind w:left="4378" w:right="587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Müslüm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1"/>
          <w:position w:val="-4"/>
        </w:rPr>
        <w:t>PiLiç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9" w:lineRule="exact"/>
        <w:ind w:left="4736" w:right="-20"/>
        <w:jc w:val="left"/>
        <w:tabs>
          <w:tab w:pos="8200" w:val="left"/>
        </w:tabs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9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9"/>
        </w:rPr>
      </w:r>
      <w:r>
        <w:rPr>
          <w:rFonts w:ascii="Times New Roman" w:hAnsi="Times New Roman" w:cs="Times New Roman" w:eastAsia="Times New Roman"/>
          <w:sz w:val="42"/>
          <w:szCs w:val="42"/>
          <w:color w:val="646464"/>
          <w:spacing w:val="0"/>
          <w:w w:val="86"/>
          <w:position w:val="-24"/>
        </w:rPr>
        <w:t>bl</w:t>
      </w:r>
      <w:r>
        <w:rPr>
          <w:rFonts w:ascii="Times New Roman" w:hAnsi="Times New Roman" w:cs="Times New Roman" w:eastAsia="Times New Roman"/>
          <w:sz w:val="42"/>
          <w:szCs w:val="42"/>
          <w:color w:val="646464"/>
          <w:spacing w:val="1"/>
          <w:w w:val="86"/>
          <w:position w:val="-24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646464"/>
          <w:spacing w:val="0"/>
          <w:w w:val="86"/>
          <w:position w:val="-24"/>
        </w:rPr>
        <w:t>rl</w:t>
      </w:r>
      <w:r>
        <w:rPr>
          <w:rFonts w:ascii="Times New Roman" w:hAnsi="Times New Roman" w:cs="Times New Roman" w:eastAsia="Times New Roman"/>
          <w:sz w:val="42"/>
          <w:szCs w:val="42"/>
          <w:color w:val="646464"/>
          <w:spacing w:val="0"/>
          <w:w w:val="86"/>
          <w:position w:val="-24"/>
        </w:rPr>
        <w:t>f</w:t>
      </w:r>
      <w:r>
        <w:rPr>
          <w:rFonts w:ascii="Times New Roman" w:hAnsi="Times New Roman" w:cs="Times New Roman" w:eastAsia="Times New Roman"/>
          <w:sz w:val="42"/>
          <w:szCs w:val="42"/>
          <w:color w:val="646464"/>
          <w:spacing w:val="4"/>
          <w:w w:val="86"/>
          <w:position w:val="-24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9A9C9C"/>
          <w:spacing w:val="0"/>
          <w:w w:val="34"/>
          <w:position w:val="-24"/>
        </w:rPr>
        <w:t>)</w:t>
      </w:r>
      <w:r>
        <w:rPr>
          <w:rFonts w:ascii="Times New Roman" w:hAnsi="Times New Roman" w:cs="Times New Roman" w:eastAsia="Times New Roman"/>
          <w:sz w:val="42"/>
          <w:szCs w:val="42"/>
          <w:color w:val="9A9C9C"/>
          <w:spacing w:val="0"/>
          <w:w w:val="34"/>
          <w:position w:val="-24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9A9C9C"/>
          <w:spacing w:val="14"/>
          <w:w w:val="34"/>
          <w:position w:val="-24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858787"/>
          <w:spacing w:val="0"/>
          <w:w w:val="49"/>
          <w:position w:val="-24"/>
        </w:rPr>
        <w:t>·,</w:t>
      </w:r>
      <w:r>
        <w:rPr>
          <w:rFonts w:ascii="Times New Roman" w:hAnsi="Times New Roman" w:cs="Times New Roman" w:eastAsia="Times New Roman"/>
          <w:sz w:val="42"/>
          <w:szCs w:val="42"/>
          <w:color w:val="858787"/>
          <w:spacing w:val="-64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9A9C9C"/>
          <w:spacing w:val="0"/>
          <w:w w:val="42"/>
          <w:position w:val="-24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140"/>
        </w:sectPr>
      </w:pPr>
      <w:rPr/>
    </w:p>
    <w:p>
      <w:pPr>
        <w:spacing w:before="0" w:after="0" w:line="547" w:lineRule="exact"/>
        <w:ind w:left="4614" w:right="-181"/>
        <w:jc w:val="left"/>
        <w:tabs>
          <w:tab w:pos="8060" w:val="left"/>
        </w:tabs>
        <w:rPr>
          <w:rFonts w:ascii="Times New Roman" w:hAnsi="Times New Roman" w:cs="Times New Roman" w:eastAsia="Times New Roman"/>
          <w:sz w:val="94"/>
          <w:szCs w:val="94"/>
        </w:rPr>
      </w:pPr>
      <w:rPr/>
      <w:r>
        <w:rPr>
          <w:rFonts w:ascii="Times New Roman" w:hAnsi="Times New Roman" w:cs="Times New Roman" w:eastAsia="Times New Roman"/>
          <w:sz w:val="47"/>
          <w:szCs w:val="47"/>
          <w:color w:val="3A417E"/>
          <w:spacing w:val="15"/>
          <w:w w:val="600"/>
          <w:position w:val="-24"/>
        </w:rPr>
        <w:t>{</w:t>
      </w:r>
      <w:r>
        <w:rPr>
          <w:rFonts w:ascii="Arial" w:hAnsi="Arial" w:cs="Arial" w:eastAsia="Arial"/>
          <w:sz w:val="52"/>
          <w:szCs w:val="52"/>
          <w:color w:val="757E97"/>
          <w:spacing w:val="0"/>
          <w:w w:val="185"/>
          <w:position w:val="-28"/>
        </w:rPr>
        <w:t>-</w:t>
      </w:r>
      <w:r>
        <w:rPr>
          <w:rFonts w:ascii="Arial" w:hAnsi="Arial" w:cs="Arial" w:eastAsia="Arial"/>
          <w:sz w:val="52"/>
          <w:szCs w:val="52"/>
          <w:color w:val="757E97"/>
          <w:spacing w:val="0"/>
          <w:w w:val="100"/>
          <w:position w:val="-28"/>
        </w:rPr>
        <w:tab/>
      </w:r>
      <w:r>
        <w:rPr>
          <w:rFonts w:ascii="Arial" w:hAnsi="Arial" w:cs="Arial" w:eastAsia="Arial"/>
          <w:sz w:val="52"/>
          <w:szCs w:val="52"/>
          <w:color w:val="757E97"/>
          <w:spacing w:val="0"/>
          <w:w w:val="100"/>
          <w:position w:val="-28"/>
        </w:rPr>
      </w:r>
      <w:r>
        <w:rPr>
          <w:rFonts w:ascii="Arial" w:hAnsi="Arial" w:cs="Arial" w:eastAsia="Arial"/>
          <w:sz w:val="14"/>
          <w:szCs w:val="14"/>
          <w:color w:val="757777"/>
          <w:spacing w:val="0"/>
          <w:w w:val="236"/>
          <w:position w:val="-8"/>
        </w:rPr>
        <w:t>'</w:t>
      </w:r>
      <w:r>
        <w:rPr>
          <w:rFonts w:ascii="Arial" w:hAnsi="Arial" w:cs="Arial" w:eastAsia="Arial"/>
          <w:sz w:val="14"/>
          <w:szCs w:val="14"/>
          <w:color w:val="757777"/>
          <w:spacing w:val="-48"/>
          <w:w w:val="236"/>
          <w:position w:val="-8"/>
        </w:rPr>
        <w:t> </w:t>
      </w:r>
      <w:r>
        <w:rPr>
          <w:rFonts w:ascii="Arial" w:hAnsi="Arial" w:cs="Arial" w:eastAsia="Arial"/>
          <w:sz w:val="14"/>
          <w:szCs w:val="14"/>
          <w:color w:val="757777"/>
          <w:spacing w:val="-7"/>
          <w:w w:val="269"/>
          <w:position w:val="-8"/>
        </w:rPr>
        <w:t>ı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86"/>
          <w:position w:val="-8"/>
        </w:rPr>
        <w:t>t</w:t>
      </w:r>
      <w:r>
        <w:rPr>
          <w:rFonts w:ascii="Arial" w:hAnsi="Arial" w:cs="Arial" w:eastAsia="Arial"/>
          <w:sz w:val="21"/>
          <w:szCs w:val="21"/>
          <w:color w:val="363636"/>
          <w:spacing w:val="6"/>
          <w:w w:val="86"/>
          <w:position w:val="-8"/>
        </w:rPr>
        <w:t>f</w:t>
      </w:r>
      <w:r>
        <w:rPr>
          <w:rFonts w:ascii="Arial" w:hAnsi="Arial" w:cs="Arial" w:eastAsia="Arial"/>
          <w:sz w:val="21"/>
          <w:szCs w:val="21"/>
          <w:color w:val="525252"/>
          <w:spacing w:val="-15"/>
          <w:w w:val="85"/>
          <w:position w:val="-8"/>
        </w:rPr>
        <w:t>a</w:t>
      </w:r>
      <w:r>
        <w:rPr>
          <w:rFonts w:ascii="Times New Roman" w:hAnsi="Times New Roman" w:cs="Times New Roman" w:eastAsia="Times New Roman"/>
          <w:sz w:val="94"/>
          <w:szCs w:val="94"/>
          <w:color w:val="2A3183"/>
          <w:spacing w:val="-299"/>
          <w:w w:val="54"/>
          <w:position w:val="-32"/>
        </w:rPr>
        <w:t>n</w:t>
      </w:r>
      <w:r>
        <w:rPr>
          <w:rFonts w:ascii="Times New Roman" w:hAnsi="Times New Roman" w:cs="Times New Roman" w:eastAsia="Times New Roman"/>
          <w:sz w:val="94"/>
          <w:szCs w:val="94"/>
          <w:color w:val="9A9C9C"/>
          <w:spacing w:val="0"/>
          <w:w w:val="20"/>
          <w:position w:val="-32"/>
        </w:rPr>
        <w:t>-</w:t>
      </w:r>
      <w:r>
        <w:rPr>
          <w:rFonts w:ascii="Times New Roman" w:hAnsi="Times New Roman" w:cs="Times New Roman" w:eastAsia="Times New Roman"/>
          <w:sz w:val="94"/>
          <w:szCs w:val="94"/>
          <w:color w:val="000000"/>
          <w:spacing w:val="0"/>
          <w:w w:val="100"/>
          <w:position w:val="0"/>
        </w:rPr>
      </w:r>
    </w:p>
    <w:p>
      <w:pPr>
        <w:spacing w:before="0" w:after="0" w:line="547" w:lineRule="exact"/>
        <w:ind w:right="-20"/>
        <w:jc w:val="left"/>
        <w:tabs>
          <w:tab w:pos="820" w:val="left"/>
        </w:tabs>
        <w:rPr>
          <w:rFonts w:ascii="Arial" w:hAnsi="Arial" w:cs="Arial" w:eastAsia="Arial"/>
          <w:sz w:val="129"/>
          <w:szCs w:val="129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363636"/>
          <w:spacing w:val="6"/>
          <w:w w:val="71"/>
          <w:position w:val="-8"/>
        </w:rPr>
        <w:t>v</w:t>
      </w:r>
      <w:r>
        <w:rPr>
          <w:rFonts w:ascii="Arial" w:hAnsi="Arial" w:cs="Arial" w:eastAsia="Arial"/>
          <w:sz w:val="21"/>
          <w:szCs w:val="21"/>
          <w:color w:val="525252"/>
          <w:spacing w:val="-18"/>
          <w:w w:val="81"/>
          <w:position w:val="-8"/>
        </w:rPr>
        <w:t>e</w:t>
      </w:r>
      <w:r>
        <w:rPr>
          <w:rFonts w:ascii="Times New Roman" w:hAnsi="Times New Roman" w:cs="Times New Roman" w:eastAsia="Times New Roman"/>
          <w:sz w:val="91"/>
          <w:szCs w:val="91"/>
          <w:color w:val="757777"/>
          <w:spacing w:val="-199"/>
          <w:w w:val="113"/>
          <w:position w:val="-63"/>
        </w:rPr>
        <w:t>7</w:t>
      </w:r>
      <w:r>
        <w:rPr>
          <w:rFonts w:ascii="Times New Roman" w:hAnsi="Times New Roman" w:cs="Times New Roman" w:eastAsia="Times New Roman"/>
          <w:sz w:val="21"/>
          <w:szCs w:val="21"/>
          <w:color w:val="646464"/>
          <w:spacing w:val="0"/>
          <w:w w:val="52"/>
          <w:position w:val="-8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646464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646464"/>
          <w:spacing w:val="0"/>
          <w:w w:val="100"/>
          <w:position w:val="-8"/>
        </w:rPr>
      </w:r>
      <w:r>
        <w:rPr>
          <w:rFonts w:ascii="Arial" w:hAnsi="Arial" w:cs="Arial" w:eastAsia="Arial"/>
          <w:sz w:val="129"/>
          <w:szCs w:val="129"/>
          <w:color w:val="2A3183"/>
          <w:spacing w:val="0"/>
          <w:w w:val="260"/>
          <w:position w:val="-72"/>
        </w:rPr>
        <w:t>l</w:t>
      </w:r>
      <w:r>
        <w:rPr>
          <w:rFonts w:ascii="Arial" w:hAnsi="Arial" w:cs="Arial" w:eastAsia="Arial"/>
          <w:sz w:val="129"/>
          <w:szCs w:val="1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140"/>
          <w:cols w:num="2" w:equalWidth="0">
            <w:col w:w="8620" w:space="676"/>
            <w:col w:w="2284"/>
          </w:cols>
        </w:sectPr>
      </w:pPr>
      <w:rPr/>
    </w:p>
    <w:p>
      <w:pPr>
        <w:spacing w:before="0" w:after="0" w:line="232" w:lineRule="exact"/>
        <w:ind w:right="1701"/>
        <w:jc w:val="right"/>
        <w:tabs>
          <w:tab w:pos="14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757777"/>
          <w:spacing w:val="-31"/>
          <w:w w:val="108"/>
          <w:position w:val="-2"/>
        </w:rPr>
        <w:t>)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0"/>
          <w:w w:val="76"/>
          <w:position w:val="-2"/>
        </w:rPr>
        <w:t>iOd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-12"/>
          <w:w w:val="76"/>
          <w:position w:val="-2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0"/>
          <w:w w:val="58"/>
          <w:position w:val="-2"/>
        </w:rPr>
        <w:t>li</w:t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90"/>
          <w:position w:val="-2"/>
        </w:rPr>
        <w:t>iiü</w:t>
      </w:r>
      <w:r>
        <w:rPr>
          <w:rFonts w:ascii="Arial" w:hAnsi="Arial" w:cs="Arial" w:eastAsia="Arial"/>
          <w:sz w:val="19"/>
          <w:szCs w:val="19"/>
          <w:color w:val="363636"/>
          <w:spacing w:val="-26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ACAEAF"/>
          <w:spacing w:val="0"/>
          <w:w w:val="100"/>
          <w:position w:val="-2"/>
        </w:rPr>
        <w:t>•</w:t>
      </w:r>
      <w:r>
        <w:rPr>
          <w:rFonts w:ascii="Arial" w:hAnsi="Arial" w:cs="Arial" w:eastAsia="Arial"/>
          <w:sz w:val="19"/>
          <w:szCs w:val="19"/>
          <w:color w:val="ACAEAF"/>
          <w:spacing w:val="27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ACAEAF"/>
          <w:spacing w:val="0"/>
          <w:w w:val="28"/>
          <w:position w:val="-2"/>
        </w:rPr>
        <w:t>-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4" w:lineRule="exact"/>
        <w:ind w:right="1595"/>
        <w:jc w:val="right"/>
        <w:tabs>
          <w:tab w:pos="160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757777"/>
          <w:w w:val="202"/>
          <w:position w:val="-13"/>
        </w:rPr>
        <w:t>o."</w:t>
      </w:r>
      <w:r>
        <w:rPr>
          <w:rFonts w:ascii="Times New Roman" w:hAnsi="Times New Roman" w:cs="Times New Roman" w:eastAsia="Times New Roman"/>
          <w:sz w:val="16"/>
          <w:szCs w:val="16"/>
          <w:color w:val="757777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757777"/>
          <w:w w:val="100"/>
          <w:position w:val="-13"/>
        </w:rPr>
      </w:r>
      <w:r>
        <w:rPr>
          <w:rFonts w:ascii="Arial" w:hAnsi="Arial" w:cs="Arial" w:eastAsia="Arial"/>
          <w:sz w:val="25"/>
          <w:szCs w:val="25"/>
          <w:color w:val="757777"/>
          <w:spacing w:val="0"/>
          <w:w w:val="76"/>
          <w:position w:val="-13"/>
        </w:rPr>
        <w:t>·</w:t>
      </w:r>
      <w:r>
        <w:rPr>
          <w:rFonts w:ascii="Arial" w:hAnsi="Arial" w:cs="Arial" w:eastAsia="Arial"/>
          <w:sz w:val="25"/>
          <w:szCs w:val="25"/>
          <w:color w:val="757777"/>
          <w:spacing w:val="-4"/>
          <w:w w:val="76"/>
          <w:position w:val="-13"/>
        </w:rPr>
        <w:t> </w:t>
      </w:r>
      <w:r>
        <w:rPr>
          <w:rFonts w:ascii="Arial" w:hAnsi="Arial" w:cs="Arial" w:eastAsia="Arial"/>
          <w:sz w:val="25"/>
          <w:szCs w:val="25"/>
          <w:color w:val="525252"/>
          <w:spacing w:val="0"/>
          <w:w w:val="58"/>
          <w:position w:val="-13"/>
        </w:rPr>
        <w:t>1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03" w:lineRule="exact"/>
        <w:ind w:left="2361" w:right="-20"/>
        <w:jc w:val="left"/>
        <w:tabs>
          <w:tab w:pos="8040" w:val="left"/>
          <w:tab w:pos="95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60"/>
          <w:szCs w:val="60"/>
          <w:color w:val="5662AA"/>
          <w:w w:val="43"/>
          <w:i/>
          <w:position w:val="-24"/>
        </w:rPr>
        <w:t>_</w:t>
      </w:r>
      <w:r>
        <w:rPr>
          <w:rFonts w:ascii="Times New Roman" w:hAnsi="Times New Roman" w:cs="Times New Roman" w:eastAsia="Times New Roman"/>
          <w:sz w:val="60"/>
          <w:szCs w:val="60"/>
          <w:color w:val="5662AA"/>
          <w:spacing w:val="-102"/>
          <w:w w:val="100"/>
          <w:i/>
          <w:position w:val="-24"/>
        </w:rPr>
        <w:t> </w:t>
      </w:r>
      <w:r>
        <w:rPr>
          <w:rFonts w:ascii="Times New Roman" w:hAnsi="Times New Roman" w:cs="Times New Roman" w:eastAsia="Times New Roman"/>
          <w:sz w:val="60"/>
          <w:szCs w:val="60"/>
          <w:color w:val="2A3183"/>
          <w:spacing w:val="0"/>
          <w:w w:val="100"/>
          <w:i/>
          <w:position w:val="-24"/>
        </w:rPr>
        <w:t>A</w:t>
      </w:r>
      <w:r>
        <w:rPr>
          <w:rFonts w:ascii="Times New Roman" w:hAnsi="Times New Roman" w:cs="Times New Roman" w:eastAsia="Times New Roman"/>
          <w:sz w:val="60"/>
          <w:szCs w:val="60"/>
          <w:color w:val="2A3183"/>
          <w:spacing w:val="0"/>
          <w:w w:val="100"/>
          <w:i/>
          <w:position w:val="-24"/>
        </w:rPr>
        <w:tab/>
      </w:r>
      <w:r>
        <w:rPr>
          <w:rFonts w:ascii="Times New Roman" w:hAnsi="Times New Roman" w:cs="Times New Roman" w:eastAsia="Times New Roman"/>
          <w:sz w:val="60"/>
          <w:szCs w:val="60"/>
          <w:color w:val="2A3183"/>
          <w:spacing w:val="0"/>
          <w:w w:val="100"/>
          <w:i/>
          <w:position w:val="-24"/>
        </w:rPr>
      </w:r>
      <w:r>
        <w:rPr>
          <w:rFonts w:ascii="Times New Roman" w:hAnsi="Times New Roman" w:cs="Times New Roman" w:eastAsia="Times New Roman"/>
          <w:sz w:val="17"/>
          <w:szCs w:val="17"/>
          <w:color w:val="ACAEAF"/>
          <w:spacing w:val="0"/>
          <w:w w:val="71"/>
          <w:position w:val="0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ACAEAF"/>
          <w:spacing w:val="-1"/>
          <w:w w:val="71"/>
          <w:position w:val="0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9A9C9C"/>
          <w:spacing w:val="0"/>
          <w:w w:val="133"/>
          <w:position w:val="-4"/>
        </w:rPr>
        <w:t>4</w:t>
      </w:r>
      <w:r>
        <w:rPr>
          <w:rFonts w:ascii="Times New Roman" w:hAnsi="Times New Roman" w:cs="Times New Roman" w:eastAsia="Times New Roman"/>
          <w:sz w:val="8"/>
          <w:szCs w:val="8"/>
          <w:color w:val="9A9C9C"/>
          <w:spacing w:val="0"/>
          <w:w w:val="100"/>
          <w:position w:val="-4"/>
        </w:rPr>
        <w:t>    </w:t>
      </w:r>
      <w:r>
        <w:rPr>
          <w:rFonts w:ascii="Times New Roman" w:hAnsi="Times New Roman" w:cs="Times New Roman" w:eastAsia="Times New Roman"/>
          <w:sz w:val="8"/>
          <w:szCs w:val="8"/>
          <w:color w:val="9A9C9C"/>
          <w:spacing w:val="-1"/>
          <w:w w:val="100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9A9C9C"/>
          <w:spacing w:val="0"/>
          <w:w w:val="76"/>
          <w:position w:val="-4"/>
        </w:rPr>
        <w:t>="</w:t>
      </w:r>
      <w:r>
        <w:rPr>
          <w:rFonts w:ascii="Arial" w:hAnsi="Arial" w:cs="Arial" w:eastAsia="Arial"/>
          <w:sz w:val="18"/>
          <w:szCs w:val="18"/>
          <w:color w:val="9A9C9C"/>
          <w:spacing w:val="-44"/>
          <w:w w:val="77"/>
          <w:position w:val="-4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858787"/>
          <w:spacing w:val="2"/>
          <w:w w:val="69"/>
          <w:position w:val="0"/>
        </w:rPr>
        <w:t>•</w:t>
      </w:r>
      <w:r>
        <w:rPr>
          <w:rFonts w:ascii="Arial" w:hAnsi="Arial" w:cs="Arial" w:eastAsia="Arial"/>
          <w:sz w:val="18"/>
          <w:szCs w:val="18"/>
          <w:color w:val="646464"/>
          <w:spacing w:val="0"/>
          <w:w w:val="42"/>
          <w:position w:val="-4"/>
        </w:rPr>
        <w:t>-ıl</w:t>
      </w:r>
      <w:r>
        <w:rPr>
          <w:rFonts w:ascii="Arial" w:hAnsi="Arial" w:cs="Arial" w:eastAsia="Arial"/>
          <w:sz w:val="18"/>
          <w:szCs w:val="18"/>
          <w:color w:val="646464"/>
          <w:spacing w:val="-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CAEAF"/>
          <w:spacing w:val="0"/>
          <w:w w:val="194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CAEAF"/>
          <w:spacing w:val="-14"/>
          <w:w w:val="194"/>
          <w:position w:val="0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858787"/>
          <w:spacing w:val="0"/>
          <w:w w:val="64"/>
          <w:position w:val="0"/>
        </w:rPr>
        <w:t>-._</w:t>
      </w:r>
      <w:r>
        <w:rPr>
          <w:rFonts w:ascii="Times New Roman" w:hAnsi="Times New Roman" w:cs="Times New Roman" w:eastAsia="Times New Roman"/>
          <w:sz w:val="17"/>
          <w:szCs w:val="17"/>
          <w:color w:val="858787"/>
          <w:spacing w:val="9"/>
          <w:w w:val="64"/>
          <w:position w:val="0"/>
        </w:rPr>
        <w:t>f</w:t>
      </w:r>
      <w:r>
        <w:rPr>
          <w:rFonts w:ascii="Arial" w:hAnsi="Arial" w:cs="Arial" w:eastAsia="Arial"/>
          <w:sz w:val="18"/>
          <w:szCs w:val="18"/>
          <w:color w:val="9A9C9C"/>
          <w:spacing w:val="-16"/>
          <w:w w:val="61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CAEAF"/>
          <w:spacing w:val="-84"/>
          <w:w w:val="117"/>
          <w:position w:val="0"/>
        </w:rPr>
        <w:t>c</w:t>
      </w:r>
      <w:r>
        <w:rPr>
          <w:rFonts w:ascii="Arial" w:hAnsi="Arial" w:cs="Arial" w:eastAsia="Arial"/>
          <w:sz w:val="18"/>
          <w:szCs w:val="18"/>
          <w:color w:val="9A9C9C"/>
          <w:spacing w:val="0"/>
          <w:w w:val="61"/>
          <w:position w:val="-4"/>
        </w:rPr>
        <w:t>..</w:t>
      </w:r>
      <w:r>
        <w:rPr>
          <w:rFonts w:ascii="Arial" w:hAnsi="Arial" w:cs="Arial" w:eastAsia="Arial"/>
          <w:sz w:val="18"/>
          <w:szCs w:val="18"/>
          <w:color w:val="9A9C9C"/>
          <w:spacing w:val="-6"/>
          <w:w w:val="61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CAEAF"/>
          <w:spacing w:val="-44"/>
          <w:w w:val="118"/>
          <w:position w:val="0"/>
        </w:rPr>
        <w:t>·</w:t>
      </w:r>
      <w:r>
        <w:rPr>
          <w:rFonts w:ascii="Arial" w:hAnsi="Arial" w:cs="Arial" w:eastAsia="Arial"/>
          <w:sz w:val="18"/>
          <w:szCs w:val="18"/>
          <w:color w:val="9A9C9C"/>
          <w:spacing w:val="-53"/>
          <w:w w:val="118"/>
          <w:position w:val="-4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ACAEAF"/>
          <w:spacing w:val="-12"/>
          <w:w w:val="117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ACAEAF"/>
          <w:spacing w:val="-91"/>
          <w:w w:val="118"/>
          <w:position w:val="0"/>
        </w:rPr>
        <w:t>1</w:t>
      </w:r>
      <w:r>
        <w:rPr>
          <w:rFonts w:ascii="Arial" w:hAnsi="Arial" w:cs="Arial" w:eastAsia="Arial"/>
          <w:sz w:val="18"/>
          <w:szCs w:val="18"/>
          <w:color w:val="646464"/>
          <w:spacing w:val="-23"/>
          <w:w w:val="105"/>
          <w:position w:val="-4"/>
        </w:rPr>
        <w:t>.</w:t>
      </w:r>
      <w:r>
        <w:rPr>
          <w:rFonts w:ascii="Arial" w:hAnsi="Arial" w:cs="Arial" w:eastAsia="Arial"/>
          <w:sz w:val="18"/>
          <w:szCs w:val="18"/>
          <w:color w:val="9A9C9C"/>
          <w:spacing w:val="-19"/>
          <w:w w:val="131"/>
          <w:position w:val="-4"/>
        </w:rPr>
        <w:t>.</w:t>
      </w:r>
      <w:r>
        <w:rPr>
          <w:rFonts w:ascii="Arial" w:hAnsi="Arial" w:cs="Arial" w:eastAsia="Arial"/>
          <w:sz w:val="18"/>
          <w:szCs w:val="18"/>
          <w:color w:val="646464"/>
          <w:spacing w:val="0"/>
          <w:w w:val="14"/>
          <w:position w:val="-4"/>
        </w:rPr>
        <w:t>_</w:t>
      </w:r>
      <w:r>
        <w:rPr>
          <w:rFonts w:ascii="Arial" w:hAnsi="Arial" w:cs="Arial" w:eastAsia="Arial"/>
          <w:sz w:val="18"/>
          <w:szCs w:val="18"/>
          <w:color w:val="646464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CAEAF"/>
          <w:spacing w:val="-6"/>
          <w:w w:val="118"/>
          <w:position w:val="0"/>
        </w:rPr>
        <w:t>•</w:t>
      </w:r>
      <w:r>
        <w:rPr>
          <w:rFonts w:ascii="Arial" w:hAnsi="Arial" w:cs="Arial" w:eastAsia="Arial"/>
          <w:sz w:val="18"/>
          <w:szCs w:val="18"/>
          <w:color w:val="757777"/>
          <w:spacing w:val="-7"/>
          <w:w w:val="19"/>
          <w:position w:val="-4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ACAEAF"/>
          <w:spacing w:val="0"/>
          <w:w w:val="117"/>
          <w:position w:val="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ACAEA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CAEAF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858787"/>
          <w:spacing w:val="0"/>
          <w:w w:val="126"/>
          <w:position w:val="-4"/>
        </w:rPr>
        <w:t>\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140"/>
        </w:sectPr>
      </w:pPr>
      <w:rPr/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2375" w:right="-455"/>
        <w:jc w:val="left"/>
        <w:tabs>
          <w:tab w:pos="404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417E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A417E"/>
          <w:spacing w:val="-12"/>
          <w:u w:val="single" w:color="4F57A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417E"/>
          <w:spacing w:val="-12"/>
          <w:u w:val="single" w:color="4F57A8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A417E"/>
          <w:spacing w:val="0"/>
          <w:w w:val="278"/>
          <w:u w:val="single" w:color="4F57A8"/>
          <w:position w:val="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A417E"/>
          <w:spacing w:val="0"/>
          <w:w w:val="278"/>
          <w:u w:val="single" w:color="4F57A8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A417E"/>
          <w:spacing w:val="0"/>
          <w:w w:val="280"/>
          <w:u w:val="single" w:color="4F57A8"/>
          <w:position w:val="1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3A417E"/>
          <w:spacing w:val="0"/>
          <w:w w:val="280"/>
          <w:u w:val="single" w:color="4F57A8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A417E"/>
          <w:spacing w:val="0"/>
          <w:w w:val="28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A417E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3F4FA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3F4FA3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3F4FA3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3"/>
          <w:szCs w:val="23"/>
          <w:color w:val="2A3183"/>
          <w:spacing w:val="0"/>
          <w:w w:val="221"/>
          <w:position w:val="6"/>
        </w:rPr>
        <w:t>/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3880" w:right="1864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ACAEAF"/>
          <w:spacing w:val="0"/>
          <w:w w:val="100"/>
          <w:position w:val="-2"/>
        </w:rPr>
        <w:t>'</w:t>
      </w:r>
      <w:r>
        <w:rPr>
          <w:rFonts w:ascii="Arial" w:hAnsi="Arial" w:cs="Arial" w:eastAsia="Arial"/>
          <w:sz w:val="14"/>
          <w:szCs w:val="14"/>
          <w:color w:val="ACAEAF"/>
          <w:spacing w:val="23"/>
          <w:w w:val="10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ACAEAF"/>
          <w:spacing w:val="0"/>
          <w:w w:val="82"/>
          <w:position w:val="-2"/>
        </w:rPr>
        <w:t>•</w:t>
      </w:r>
      <w:r>
        <w:rPr>
          <w:rFonts w:ascii="Arial" w:hAnsi="Arial" w:cs="Arial" w:eastAsia="Arial"/>
          <w:sz w:val="14"/>
          <w:szCs w:val="14"/>
          <w:color w:val="ACAEAF"/>
          <w:spacing w:val="14"/>
          <w:w w:val="82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757777"/>
          <w:spacing w:val="0"/>
          <w:w w:val="128"/>
          <w:position w:val="-2"/>
        </w:rPr>
        <w:t>,.,</w:t>
      </w:r>
      <w:r>
        <w:rPr>
          <w:rFonts w:ascii="Arial" w:hAnsi="Arial" w:cs="Arial" w:eastAsia="Arial"/>
          <w:sz w:val="14"/>
          <w:szCs w:val="14"/>
          <w:color w:val="757777"/>
          <w:spacing w:val="0"/>
          <w:w w:val="128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757777"/>
          <w:spacing w:val="17"/>
          <w:w w:val="128"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25252"/>
          <w:spacing w:val="-23"/>
          <w:w w:val="121"/>
          <w:i/>
          <w:position w:val="5"/>
        </w:rPr>
        <w:t>1</w:t>
      </w:r>
      <w:r>
        <w:rPr>
          <w:rFonts w:ascii="Arial" w:hAnsi="Arial" w:cs="Arial" w:eastAsia="Arial"/>
          <w:sz w:val="14"/>
          <w:szCs w:val="14"/>
          <w:color w:val="646464"/>
          <w:spacing w:val="-34"/>
          <w:w w:val="48"/>
          <w:position w:val="-2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363636"/>
          <w:spacing w:val="0"/>
          <w:w w:val="46"/>
          <w:i/>
          <w:position w:val="5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363636"/>
          <w:spacing w:val="-20"/>
          <w:w w:val="46"/>
          <w:i/>
          <w:position w:val="5"/>
        </w:rPr>
        <w:t>1</w:t>
      </w:r>
      <w:r>
        <w:rPr>
          <w:rFonts w:ascii="Arial" w:hAnsi="Arial" w:cs="Arial" w:eastAsia="Arial"/>
          <w:sz w:val="14"/>
          <w:szCs w:val="14"/>
          <w:color w:val="646464"/>
          <w:spacing w:val="1"/>
          <w:w w:val="47"/>
          <w:position w:val="-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363636"/>
          <w:spacing w:val="0"/>
          <w:w w:val="45"/>
          <w:i/>
          <w:position w:val="5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363636"/>
          <w:spacing w:val="-7"/>
          <w:w w:val="100"/>
          <w:i/>
          <w:position w:val="5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-43"/>
          <w:w w:val="169"/>
          <w:position w:val="-2"/>
        </w:rPr>
        <w:t>'</w:t>
      </w:r>
      <w:r>
        <w:rPr>
          <w:rFonts w:ascii="Arial" w:hAnsi="Arial" w:cs="Arial" w:eastAsia="Arial"/>
          <w:sz w:val="11"/>
          <w:szCs w:val="11"/>
          <w:color w:val="646464"/>
          <w:spacing w:val="4"/>
          <w:w w:val="91"/>
          <w:position w:val="5"/>
        </w:rPr>
        <w:t>k</w:t>
      </w:r>
      <w:r>
        <w:rPr>
          <w:rFonts w:ascii="Arial" w:hAnsi="Arial" w:cs="Arial" w:eastAsia="Arial"/>
          <w:sz w:val="11"/>
          <w:szCs w:val="11"/>
          <w:color w:val="363636"/>
          <w:spacing w:val="-22"/>
          <w:w w:val="82"/>
          <w:position w:val="5"/>
        </w:rPr>
        <w:t>ı</w:t>
      </w:r>
      <w:r>
        <w:rPr>
          <w:rFonts w:ascii="Arial" w:hAnsi="Arial" w:cs="Arial" w:eastAsia="Arial"/>
          <w:sz w:val="14"/>
          <w:szCs w:val="14"/>
          <w:color w:val="646464"/>
          <w:spacing w:val="-11"/>
          <w:w w:val="135"/>
          <w:position w:val="-2"/>
        </w:rPr>
        <w:t>'</w:t>
      </w:r>
      <w:r>
        <w:rPr>
          <w:rFonts w:ascii="Arial" w:hAnsi="Arial" w:cs="Arial" w:eastAsia="Arial"/>
          <w:sz w:val="11"/>
          <w:szCs w:val="11"/>
          <w:color w:val="363636"/>
          <w:spacing w:val="0"/>
          <w:w w:val="82"/>
          <w:position w:val="5"/>
        </w:rPr>
        <w:t>ı</w:t>
      </w:r>
      <w:r>
        <w:rPr>
          <w:rFonts w:ascii="Arial" w:hAnsi="Arial" w:cs="Arial" w:eastAsia="Arial"/>
          <w:sz w:val="11"/>
          <w:szCs w:val="11"/>
          <w:color w:val="363636"/>
          <w:spacing w:val="-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5"/>
          <w:w w:val="155"/>
          <w:position w:val="5"/>
        </w:rPr>
        <w:t>t</w:t>
      </w:r>
      <w:r>
        <w:rPr>
          <w:rFonts w:ascii="Arial" w:hAnsi="Arial" w:cs="Arial" w:eastAsia="Arial"/>
          <w:sz w:val="14"/>
          <w:szCs w:val="14"/>
          <w:color w:val="9A9C9C"/>
          <w:spacing w:val="0"/>
          <w:w w:val="101"/>
          <w:position w:val="-2"/>
        </w:rPr>
        <w:t>.</w:t>
      </w:r>
      <w:r>
        <w:rPr>
          <w:rFonts w:ascii="Arial" w:hAnsi="Arial" w:cs="Arial" w:eastAsia="Arial"/>
          <w:sz w:val="14"/>
          <w:szCs w:val="14"/>
          <w:color w:val="9A9C9C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57777"/>
          <w:spacing w:val="-13"/>
          <w:w w:val="100"/>
          <w:position w:val="5"/>
        </w:rPr>
        <w:t>J</w:t>
      </w:r>
      <w:r>
        <w:rPr>
          <w:rFonts w:ascii="Arial" w:hAnsi="Arial" w:cs="Arial" w:eastAsia="Arial"/>
          <w:sz w:val="14"/>
          <w:szCs w:val="14"/>
          <w:color w:val="646464"/>
          <w:spacing w:val="-42"/>
          <w:w w:val="100"/>
          <w:position w:val="-2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757777"/>
          <w:spacing w:val="0"/>
          <w:w w:val="100"/>
          <w:position w:val="5"/>
        </w:rPr>
        <w:t>'to</w:t>
      </w:r>
      <w:r>
        <w:rPr>
          <w:rFonts w:ascii="Times New Roman" w:hAnsi="Times New Roman" w:cs="Times New Roman" w:eastAsia="Times New Roman"/>
          <w:sz w:val="12"/>
          <w:szCs w:val="12"/>
          <w:color w:val="757777"/>
          <w:spacing w:val="19"/>
          <w:w w:val="100"/>
          <w:position w:val="5"/>
        </w:rPr>
        <w:t> </w:t>
      </w:r>
      <w:r>
        <w:rPr>
          <w:rFonts w:ascii="Arial" w:hAnsi="Arial" w:cs="Arial" w:eastAsia="Arial"/>
          <w:sz w:val="14"/>
          <w:szCs w:val="14"/>
          <w:color w:val="ACAEAF"/>
          <w:spacing w:val="-29"/>
          <w:w w:val="123"/>
          <w:position w:val="-2"/>
        </w:rPr>
        <w:t>•</w:t>
      </w:r>
      <w:r>
        <w:rPr>
          <w:rFonts w:ascii="Arial" w:hAnsi="Arial" w:cs="Arial" w:eastAsia="Arial"/>
          <w:sz w:val="14"/>
          <w:szCs w:val="14"/>
          <w:color w:val="757777"/>
          <w:spacing w:val="-56"/>
          <w:w w:val="238"/>
          <w:position w:val="-2"/>
        </w:rPr>
        <w:t>·</w:t>
      </w:r>
      <w:r>
        <w:rPr>
          <w:rFonts w:ascii="Arial" w:hAnsi="Arial" w:cs="Arial" w:eastAsia="Arial"/>
          <w:sz w:val="14"/>
          <w:szCs w:val="14"/>
          <w:color w:val="9A9C9C"/>
          <w:spacing w:val="0"/>
          <w:w w:val="54"/>
          <w:position w:val="-2"/>
        </w:rPr>
        <w:t>.,If</w:t>
      </w:r>
      <w:r>
        <w:rPr>
          <w:rFonts w:ascii="Arial" w:hAnsi="Arial" w:cs="Arial" w:eastAsia="Arial"/>
          <w:sz w:val="14"/>
          <w:szCs w:val="14"/>
          <w:color w:val="9A9C9C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A9C9C"/>
          <w:spacing w:val="0"/>
          <w:w w:val="141"/>
          <w:i/>
          <w:position w:val="5"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17" w:after="0" w:line="210" w:lineRule="exact"/>
        <w:ind w:right="-20"/>
        <w:jc w:val="left"/>
        <w:tabs>
          <w:tab w:pos="3940" w:val="left"/>
          <w:tab w:pos="43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AKBULUT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2"/>
          <w:szCs w:val="12"/>
          <w:color w:val="ACAEAF"/>
          <w:spacing w:val="-10"/>
          <w:w w:val="120"/>
          <w:position w:val="1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757777"/>
          <w:spacing w:val="0"/>
          <w:w w:val="165"/>
          <w:position w:val="1"/>
        </w:rPr>
        <w:t>"'</w:t>
      </w:r>
      <w:r>
        <w:rPr>
          <w:rFonts w:ascii="Times New Roman" w:hAnsi="Times New Roman" w:cs="Times New Roman" w:eastAsia="Times New Roman"/>
          <w:sz w:val="12"/>
          <w:szCs w:val="12"/>
          <w:color w:val="75777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75777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2"/>
          <w:szCs w:val="12"/>
          <w:color w:val="858787"/>
          <w:spacing w:val="0"/>
          <w:w w:val="100"/>
          <w:position w:val="1"/>
        </w:rPr>
        <w:t>1;</w:t>
      </w:r>
      <w:r>
        <w:rPr>
          <w:rFonts w:ascii="Times New Roman" w:hAnsi="Times New Roman" w:cs="Times New Roman" w:eastAsia="Times New Roman"/>
          <w:sz w:val="12"/>
          <w:szCs w:val="12"/>
          <w:color w:val="858787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57777"/>
          <w:spacing w:val="0"/>
          <w:w w:val="67"/>
          <w:i/>
          <w:position w:val="1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757777"/>
          <w:spacing w:val="0"/>
          <w:w w:val="67"/>
          <w:i/>
          <w:position w:val="1"/>
        </w:rPr>
        <w:t>&lt;</w:t>
      </w:r>
      <w:r>
        <w:rPr>
          <w:rFonts w:ascii="Times New Roman" w:hAnsi="Times New Roman" w:cs="Times New Roman" w:eastAsia="Times New Roman"/>
          <w:sz w:val="16"/>
          <w:szCs w:val="16"/>
          <w:color w:val="757777"/>
          <w:spacing w:val="-3"/>
          <w:w w:val="67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CAEAF"/>
          <w:spacing w:val="0"/>
          <w:w w:val="67"/>
          <w:position w:val="1"/>
        </w:rPr>
        <w:t>;.</w:t>
      </w:r>
      <w:r>
        <w:rPr>
          <w:rFonts w:ascii="Times New Roman" w:hAnsi="Times New Roman" w:cs="Times New Roman" w:eastAsia="Times New Roman"/>
          <w:sz w:val="16"/>
          <w:szCs w:val="16"/>
          <w:color w:val="ACAEAF"/>
          <w:spacing w:val="0"/>
          <w:w w:val="67"/>
          <w:position w:val="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ACAEAF"/>
          <w:spacing w:val="20"/>
          <w:w w:val="67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CAEAF"/>
          <w:spacing w:val="0"/>
          <w:w w:val="100"/>
          <w:position w:val="1"/>
        </w:rPr>
        <w:t>"·</w:t>
      </w:r>
      <w:r>
        <w:rPr>
          <w:rFonts w:ascii="Times New Roman" w:hAnsi="Times New Roman" w:cs="Times New Roman" w:eastAsia="Times New Roman"/>
          <w:sz w:val="16"/>
          <w:szCs w:val="16"/>
          <w:color w:val="ACAEAF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58787"/>
          <w:spacing w:val="2"/>
          <w:w w:val="73"/>
          <w:position w:val="1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ACAEAF"/>
          <w:spacing w:val="0"/>
          <w:w w:val="109"/>
          <w:position w:val="1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39" w:lineRule="exact"/>
        <w:ind w:left="4154" w:right="2083"/>
        <w:jc w:val="center"/>
        <w:tabs>
          <w:tab w:pos="484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ACAEAF"/>
          <w:w w:val="167"/>
          <w:position w:val="-2"/>
        </w:rPr>
        <w:t>"'-.</w:t>
      </w:r>
      <w:r>
        <w:rPr>
          <w:rFonts w:ascii="Arial" w:hAnsi="Arial" w:cs="Arial" w:eastAsia="Arial"/>
          <w:sz w:val="7"/>
          <w:szCs w:val="7"/>
          <w:color w:val="ACAEAF"/>
          <w:spacing w:val="-11"/>
          <w:w w:val="167"/>
          <w:position w:val="-2"/>
        </w:rPr>
        <w:t>.</w:t>
      </w:r>
      <w:r>
        <w:rPr>
          <w:rFonts w:ascii="Arial" w:hAnsi="Arial" w:cs="Arial" w:eastAsia="Arial"/>
          <w:sz w:val="7"/>
          <w:szCs w:val="7"/>
          <w:color w:val="858787"/>
          <w:spacing w:val="0"/>
          <w:w w:val="338"/>
          <w:position w:val="-2"/>
        </w:rPr>
        <w:t>.</w:t>
      </w:r>
      <w:r>
        <w:rPr>
          <w:rFonts w:ascii="Arial" w:hAnsi="Arial" w:cs="Arial" w:eastAsia="Arial"/>
          <w:sz w:val="7"/>
          <w:szCs w:val="7"/>
          <w:color w:val="858787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7"/>
          <w:szCs w:val="7"/>
          <w:color w:val="858787"/>
          <w:spacing w:val="-1"/>
          <w:w w:val="100"/>
          <w:position w:val="-2"/>
        </w:rPr>
        <w:t> </w:t>
      </w:r>
      <w:r>
        <w:rPr>
          <w:rFonts w:ascii="Arial" w:hAnsi="Arial" w:cs="Arial" w:eastAsia="Arial"/>
          <w:sz w:val="7"/>
          <w:szCs w:val="7"/>
          <w:color w:val="9A9C9C"/>
          <w:spacing w:val="0"/>
          <w:w w:val="242"/>
          <w:position w:val="-2"/>
        </w:rPr>
        <w:t>•</w:t>
      </w:r>
      <w:r>
        <w:rPr>
          <w:rFonts w:ascii="Arial" w:hAnsi="Arial" w:cs="Arial" w:eastAsia="Arial"/>
          <w:sz w:val="7"/>
          <w:szCs w:val="7"/>
          <w:color w:val="9A9C9C"/>
          <w:spacing w:val="37"/>
          <w:w w:val="242"/>
          <w:position w:val="-2"/>
        </w:rPr>
        <w:t> </w:t>
      </w:r>
      <w:r>
        <w:rPr>
          <w:rFonts w:ascii="Arial" w:hAnsi="Arial" w:cs="Arial" w:eastAsia="Arial"/>
          <w:sz w:val="7"/>
          <w:szCs w:val="7"/>
          <w:color w:val="ACAEAF"/>
          <w:spacing w:val="0"/>
          <w:w w:val="242"/>
          <w:position w:val="-2"/>
        </w:rPr>
        <w:t>r</w:t>
      </w:r>
      <w:r>
        <w:rPr>
          <w:rFonts w:ascii="Arial" w:hAnsi="Arial" w:cs="Arial" w:eastAsia="Arial"/>
          <w:sz w:val="7"/>
          <w:szCs w:val="7"/>
          <w:color w:val="ACAEAF"/>
          <w:spacing w:val="-42"/>
          <w:w w:val="242"/>
          <w:position w:val="-2"/>
        </w:rPr>
        <w:t> </w:t>
      </w:r>
      <w:r>
        <w:rPr>
          <w:rFonts w:ascii="Arial" w:hAnsi="Arial" w:cs="Arial" w:eastAsia="Arial"/>
          <w:sz w:val="7"/>
          <w:szCs w:val="7"/>
          <w:color w:val="ACAEA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7"/>
          <w:szCs w:val="7"/>
          <w:color w:val="ACAEAF"/>
          <w:spacing w:val="0"/>
          <w:w w:val="100"/>
          <w:position w:val="-2"/>
        </w:rPr>
      </w:r>
      <w:r>
        <w:rPr>
          <w:rFonts w:ascii="Arial" w:hAnsi="Arial" w:cs="Arial" w:eastAsia="Arial"/>
          <w:sz w:val="7"/>
          <w:szCs w:val="7"/>
          <w:color w:val="646464"/>
          <w:spacing w:val="-8"/>
          <w:w w:val="137"/>
          <w:position w:val="-2"/>
        </w:rPr>
        <w:t>•</w:t>
      </w:r>
      <w:r>
        <w:rPr>
          <w:rFonts w:ascii="Arial" w:hAnsi="Arial" w:cs="Arial" w:eastAsia="Arial"/>
          <w:sz w:val="7"/>
          <w:szCs w:val="7"/>
          <w:color w:val="9A9C9C"/>
          <w:spacing w:val="0"/>
          <w:w w:val="186"/>
          <w:position w:val="-2"/>
        </w:rPr>
        <w:t>.,.••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200" w:right="140"/>
          <w:cols w:num="2" w:equalWidth="0">
            <w:col w:w="3678" w:space="662"/>
            <w:col w:w="7240"/>
          </w:cols>
        </w:sectPr>
      </w:pPr>
      <w:rPr/>
    </w:p>
    <w:p>
      <w:pPr>
        <w:spacing w:before="0" w:after="0" w:line="492" w:lineRule="exact"/>
        <w:ind w:left="133" w:right="-109"/>
        <w:jc w:val="left"/>
        <w:tabs>
          <w:tab w:pos="2020" w:val="left"/>
          <w:tab w:pos="26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</w:r>
      <w:r>
        <w:rPr>
          <w:rFonts w:ascii="Arial" w:hAnsi="Arial" w:cs="Arial" w:eastAsia="Arial"/>
          <w:sz w:val="13"/>
          <w:szCs w:val="13"/>
          <w:color w:val="C3C3C3"/>
          <w:spacing w:val="2"/>
          <w:w w:val="192"/>
          <w:position w:val="10"/>
        </w:rPr>
        <w:t>,</w:t>
      </w:r>
      <w:r>
        <w:rPr>
          <w:rFonts w:ascii="Arial" w:hAnsi="Arial" w:cs="Arial" w:eastAsia="Arial"/>
          <w:sz w:val="13"/>
          <w:szCs w:val="13"/>
          <w:color w:val="646464"/>
          <w:spacing w:val="0"/>
          <w:w w:val="192"/>
          <w:position w:val="10"/>
        </w:rPr>
        <w:t>.</w:t>
      </w:r>
      <w:r>
        <w:rPr>
          <w:rFonts w:ascii="Arial" w:hAnsi="Arial" w:cs="Arial" w:eastAsia="Arial"/>
          <w:sz w:val="13"/>
          <w:szCs w:val="13"/>
          <w:color w:val="646464"/>
          <w:spacing w:val="-29"/>
          <w:w w:val="192"/>
          <w:position w:val="10"/>
        </w:rPr>
        <w:t> </w:t>
      </w:r>
      <w:r>
        <w:rPr>
          <w:rFonts w:ascii="Arial" w:hAnsi="Arial" w:cs="Arial" w:eastAsia="Arial"/>
          <w:sz w:val="46"/>
          <w:szCs w:val="46"/>
          <w:color w:val="ACAEAF"/>
          <w:spacing w:val="0"/>
          <w:w w:val="71"/>
          <w:position w:val="0"/>
        </w:rPr>
        <w:t>.</w:t>
      </w:r>
      <w:r>
        <w:rPr>
          <w:rFonts w:ascii="Arial" w:hAnsi="Arial" w:cs="Arial" w:eastAsia="Arial"/>
          <w:sz w:val="46"/>
          <w:szCs w:val="46"/>
          <w:color w:val="ACAEA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6"/>
          <w:szCs w:val="46"/>
          <w:color w:val="ACAEA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9"/>
          <w:szCs w:val="29"/>
          <w:color w:val="646464"/>
          <w:spacing w:val="0"/>
          <w:w w:val="115"/>
          <w:position w:val="-3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646464"/>
          <w:spacing w:val="-56"/>
          <w:w w:val="114"/>
          <w:position w:val="-3"/>
        </w:rPr>
        <w:t>ı</w:t>
      </w:r>
      <w:r>
        <w:rPr>
          <w:rFonts w:ascii="Arial" w:hAnsi="Arial" w:cs="Arial" w:eastAsia="Arial"/>
          <w:sz w:val="22"/>
          <w:szCs w:val="22"/>
          <w:color w:val="9A9C9C"/>
          <w:spacing w:val="-2"/>
          <w:w w:val="87"/>
          <w:position w:val="8"/>
        </w:rPr>
        <w:t>•</w:t>
      </w:r>
      <w:r>
        <w:rPr>
          <w:rFonts w:ascii="Times New Roman" w:hAnsi="Times New Roman" w:cs="Times New Roman" w:eastAsia="Times New Roman"/>
          <w:sz w:val="29"/>
          <w:szCs w:val="29"/>
          <w:color w:val="646464"/>
          <w:spacing w:val="0"/>
          <w:w w:val="114"/>
          <w:position w:val="-3"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339" w:lineRule="exact"/>
        <w:ind w:right="-85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63636"/>
          <w:w w:val="108"/>
          <w:position w:val="-1"/>
        </w:rPr>
        <w:t>Ö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-20"/>
          <w:w w:val="108"/>
          <w:position w:val="-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525252"/>
          <w:spacing w:val="0"/>
          <w:w w:val="108"/>
          <w:position w:val="-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Şöförü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140"/>
          <w:cols w:num="3" w:equalWidth="0">
            <w:col w:w="3076" w:space="275"/>
            <w:col w:w="592" w:space="793"/>
            <w:col w:w="6844"/>
          </w:cols>
        </w:sectPr>
      </w:pPr>
      <w:rPr/>
    </w:p>
    <w:p>
      <w:pPr>
        <w:spacing w:before="0" w:after="0" w:line="209" w:lineRule="exact"/>
        <w:ind w:left="20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.636066pt;margin-top:33.109386pt;width:569.259667pt;height:778.925904pt;mso-position-horizontal-relative:page;mso-position-vertical-relative:page;z-index:-15673" coordorigin="293,662" coordsize="11385,15579">
            <v:group style="position:absolute;left:324;top:684;width:1728;height:2" coordorigin="324,684" coordsize="1728,2">
              <v:shape style="position:absolute;left:324;top:684;width:1728;height:2" coordorigin="324,684" coordsize="1728,0" path="m324,684l2051,684e" filled="f" stroked="t" strokeweight=".713954pt" strokecolor="#777777">
                <v:path arrowok="t"/>
              </v:shape>
            </v:group>
            <v:group style="position:absolute;left:328;top:669;width:2;height:492" coordorigin="328,669" coordsize="2,492">
              <v:shape style="position:absolute;left:328;top:669;width:2;height:492" coordorigin="328,669" coordsize="0,492" path="m328,1162l328,669e" filled="f" stroked="t" strokeweight=".47597pt" strokecolor="#5B5B5B">
                <v:path arrowok="t"/>
              </v:shape>
            </v:group>
            <v:group style="position:absolute;left:2037;top:679;width:2;height:731" coordorigin="2037,679" coordsize="2,731">
              <v:shape style="position:absolute;left:2037;top:679;width:2;height:731" coordorigin="2037,679" coordsize="0,731" path="m2037,1410l2037,679e" filled="f" stroked="t" strokeweight=".713954pt" strokecolor="#8C8C8C">
                <v:path arrowok="t"/>
              </v:shape>
            </v:group>
            <v:group style="position:absolute;left:1980;top:688;width:1014;height:2" coordorigin="1980,688" coordsize="1014,2">
              <v:shape style="position:absolute;left:1980;top:688;width:1014;height:2" coordorigin="1980,688" coordsize="1014,0" path="m1980,688l2994,688e" filled="f" stroked="t" strokeweight=".47597pt" strokecolor="#4B4B4B">
                <v:path arrowok="t"/>
              </v:shape>
            </v:group>
            <v:group style="position:absolute;left:2908;top:693;width:8753;height:2" coordorigin="2908,693" coordsize="8753,2">
              <v:shape style="position:absolute;left:2908;top:693;width:8753;height:2" coordorigin="2908,693" coordsize="8753,0" path="m2908,693l11661,693e" filled="f" stroked="t" strokeweight=".713954pt" strokecolor="#606060">
                <v:path arrowok="t"/>
              </v:shape>
            </v:group>
            <v:group style="position:absolute;left:8139;top:693;width:376;height:2" coordorigin="8139,693" coordsize="376,2">
              <v:shape style="position:absolute;left:8139;top:693;width:376;height:2" coordorigin="8139,693" coordsize="376,0" path="m8139,693l8515,693e" filled="f" stroked="t" strokeweight=".47597pt" strokecolor="#444444">
                <v:path arrowok="t"/>
              </v:shape>
            </v:group>
            <v:group style="position:absolute;left:8482;top:688;width:2;height:473" coordorigin="8482,688" coordsize="2,473">
              <v:shape style="position:absolute;left:8482;top:688;width:2;height:473" coordorigin="8482,688" coordsize="0,473" path="m8482,1162l8482,688e" filled="f" stroked="t" strokeweight=".713954pt" strokecolor="#444444">
                <v:path arrowok="t"/>
              </v:shape>
            </v:group>
            <v:group style="position:absolute;left:10271;top:700;width:1390;height:2" coordorigin="10271,700" coordsize="1390,2">
              <v:shape style="position:absolute;left:10271;top:700;width:1390;height:2" coordorigin="10271,700" coordsize="1390,0" path="m10271,700l11661,700e" filled="f" stroked="t" strokeweight=".47597pt" strokecolor="#4F4F4F">
                <v:path arrowok="t"/>
              </v:shape>
            </v:group>
            <v:group style="position:absolute;left:11656;top:688;width:2;height:10853" coordorigin="11656,688" coordsize="2,10853">
              <v:shape style="position:absolute;left:11656;top:688;width:2;height:10853" coordorigin="11656,688" coordsize="0,10853" path="m11656,11541l11656,688e" filled="f" stroked="t" strokeweight=".713954pt" strokecolor="#707070">
                <v:path arrowok="t"/>
              </v:shape>
            </v:group>
            <v:group style="position:absolute;left:328;top:669;width:2;height:1425" coordorigin="328,669" coordsize="2,1425">
              <v:shape style="position:absolute;left:328;top:669;width:2;height:1425" coordorigin="328,669" coordsize="0,1425" path="m328,2094l328,669e" filled="f" stroked="t" strokeweight=".713954pt" strokecolor="#747474">
                <v:path arrowok="t"/>
              </v:shape>
            </v:group>
            <v:group style="position:absolute;left:8487;top:1104;width:2;height:975" coordorigin="8487,1104" coordsize="2,975">
              <v:shape style="position:absolute;left:8487;top:1104;width:2;height:975" coordorigin="8487,1104" coordsize="0,975" path="m8487,2080l8487,1104e" filled="f" stroked="t" strokeweight=".951939pt" strokecolor="#5B5B5B">
                <v:path arrowok="t"/>
              </v:shape>
            </v:group>
            <v:group style="position:absolute;left:328;top:1229;width:2;height:483" coordorigin="328,1229" coordsize="2,483">
              <v:shape style="position:absolute;left:328;top:1229;width:2;height:483" coordorigin="328,1229" coordsize="0,483" path="m328,1712l328,1229e" filled="f" stroked="t" strokeweight=".713954pt" strokecolor="#878787">
                <v:path arrowok="t"/>
              </v:shape>
            </v:group>
            <v:group style="position:absolute;left:9205;top:2080;width:2461;height:2" coordorigin="9205,2080" coordsize="2461,2">
              <v:shape style="position:absolute;left:9205;top:2080;width:2461;height:2" coordorigin="9205,2080" coordsize="2461,0" path="m9205,2080l11666,2080e" filled="f" stroked="t" strokeweight=".713954pt" strokecolor="#545454">
                <v:path arrowok="t"/>
              </v:shape>
            </v:group>
            <v:group style="position:absolute;left:314;top:2068;width:4003;height:2" coordorigin="314,2068" coordsize="4003,2">
              <v:shape style="position:absolute;left:314;top:2068;width:4003;height:2" coordorigin="314,2068" coordsize="4003,0" path="m314,2068l4317,2068e" filled="f" stroked="t" strokeweight=".713954pt" strokecolor="#5B5B5B">
                <v:path arrowok="t"/>
              </v:shape>
            </v:group>
            <v:group style="position:absolute;left:2037;top:1477;width:2;height:234" coordorigin="2037,1477" coordsize="2,234">
              <v:shape style="position:absolute;left:2037;top:1477;width:2;height:234" coordorigin="2037,1477" coordsize="0,234" path="m2037,1712l2037,1477e" filled="f" stroked="t" strokeweight=".47597pt" strokecolor="#606060">
                <v:path arrowok="t"/>
              </v:shape>
            </v:group>
            <v:group style="position:absolute;left:2035;top:679;width:2;height:1401" coordorigin="2035,679" coordsize="2,1401">
              <v:shape style="position:absolute;left:2035;top:679;width:2;height:1401" coordorigin="2035,679" coordsize="0,1401" path="m2035,2080l2035,679e" filled="f" stroked="t" strokeweight=".713954pt" strokecolor="#777777">
                <v:path arrowok="t"/>
              </v:shape>
            </v:group>
            <v:group style="position:absolute;left:2937;top:2070;width:281;height:2" coordorigin="2937,2070" coordsize="281,2">
              <v:shape style="position:absolute;left:2937;top:2070;width:281;height:2" coordorigin="2937,2070" coordsize="281,0" path="m2937,2070l3218,2070e" filled="f" stroked="t" strokeweight=".47597pt" strokecolor="#3F3F3F">
                <v:path arrowok="t"/>
              </v:shape>
            </v:group>
            <v:group style="position:absolute;left:4503;top:2073;width:1975;height:2" coordorigin="4503,2073" coordsize="1975,2">
              <v:shape style="position:absolute;left:4503;top:2073;width:1975;height:2" coordorigin="4503,2073" coordsize="1975,0" path="m4503,2073l6478,2073e" filled="f" stroked="t" strokeweight=".713954pt" strokecolor="#575757">
                <v:path arrowok="t"/>
              </v:shape>
            </v:group>
            <v:group style="position:absolute;left:6421;top:2070;width:300;height:2" coordorigin="6421,2070" coordsize="300,2">
              <v:shape style="position:absolute;left:6421;top:2070;width:300;height:2" coordorigin="6421,2070" coordsize="300,0" path="m6421,2070l6721,2070e" filled="f" stroked="t" strokeweight=".47597pt" strokecolor="#2F2F2F">
                <v:path arrowok="t"/>
              </v:shape>
            </v:group>
            <v:group style="position:absolute;left:6664;top:2073;width:514;height:2" coordorigin="6664,2073" coordsize="514,2">
              <v:shape style="position:absolute;left:6664;top:2073;width:514;height:2" coordorigin="6664,2073" coordsize="514,0" path="m6664,2073l7178,2073e" filled="f" stroked="t" strokeweight=".47597pt" strokecolor="#4B4B4B">
                <v:path arrowok="t"/>
              </v:shape>
            </v:group>
            <v:group style="position:absolute;left:7121;top:2075;width:552;height:2" coordorigin="7121,2075" coordsize="552,2">
              <v:shape style="position:absolute;left:7121;top:2075;width:552;height:2" coordorigin="7121,2075" coordsize="552,0" path="m7121,2075l7673,2075e" filled="f" stroked="t" strokeweight=".47597pt" strokecolor="#383838">
                <v:path arrowok="t"/>
              </v:shape>
            </v:group>
            <v:group style="position:absolute;left:7616;top:2075;width:914;height:2" coordorigin="7616,2075" coordsize="914,2">
              <v:shape style="position:absolute;left:7616;top:2075;width:914;height:2" coordorigin="7616,2075" coordsize="914,0" path="m7616,2075l8529,2075e" filled="f" stroked="t" strokeweight=".951939pt" strokecolor="#676767">
                <v:path arrowok="t"/>
              </v:shape>
            </v:group>
            <v:group style="position:absolute;left:8444;top:2075;width:819;height:2" coordorigin="8444,2075" coordsize="819,2">
              <v:shape style="position:absolute;left:8444;top:2075;width:819;height:2" coordorigin="8444,2075" coordsize="819,0" path="m8444,2075l9262,2075e" filled="f" stroked="t" strokeweight=".47597pt" strokecolor="#3B3B3B">
                <v:path arrowok="t"/>
              </v:shape>
            </v:group>
            <v:group style="position:absolute;left:4898;top:2314;width:2061;height:2" coordorigin="4898,2314" coordsize="2061,2">
              <v:shape style="position:absolute;left:4898;top:2314;width:2061;height:2" coordorigin="4898,2314" coordsize="2061,0" path="m4898,2314l6959,2314e" filled="f" stroked="t" strokeweight=".713954pt" strokecolor="#646464">
                <v:path arrowok="t"/>
              </v:shape>
            </v:group>
            <v:group style="position:absolute;left:6902;top:2314;width:771;height:2" coordorigin="6902,2314" coordsize="771,2">
              <v:shape style="position:absolute;left:6902;top:2314;width:771;height:2" coordorigin="6902,2314" coordsize="771,0" path="m6902,2314l7673,2314e" filled="f" stroked="t" strokeweight=".47597pt" strokecolor="#3F3F3F">
                <v:path arrowok="t"/>
              </v:shape>
            </v:group>
            <v:group style="position:absolute;left:7616;top:2316;width:1285;height:2" coordorigin="7616,2316" coordsize="1285,2">
              <v:shape style="position:absolute;left:7616;top:2316;width:1285;height:2" coordorigin="7616,2316" coordsize="1285,0" path="m7616,2316l8901,2316e" filled="f" stroked="t" strokeweight=".951939pt" strokecolor="#676767">
                <v:path arrowok="t"/>
              </v:shape>
            </v:group>
            <v:group style="position:absolute;left:8844;top:2314;width:419;height:2" coordorigin="8844,2314" coordsize="419,2">
              <v:shape style="position:absolute;left:8844;top:2314;width:419;height:2" coordorigin="8844,2314" coordsize="419,0" path="m8844,2314l9262,2314e" filled="f" stroked="t" strokeweight=".47597pt" strokecolor="#3F3F3F">
                <v:path arrowok="t"/>
              </v:shape>
            </v:group>
            <v:group style="position:absolute;left:9205;top:2316;width:224;height:2" coordorigin="9205,2316" coordsize="224,2">
              <v:shape style="position:absolute;left:9205;top:2316;width:224;height:2" coordorigin="9205,2316" coordsize="224,0" path="m9205,2316l9429,2316e" filled="f" stroked="t" strokeweight=".47597pt" strokecolor="#575757">
                <v:path arrowok="t"/>
              </v:shape>
            </v:group>
            <v:group style="position:absolute;left:9372;top:2319;width:324;height:2" coordorigin="9372,2319" coordsize="324,2">
              <v:shape style="position:absolute;left:9372;top:2319;width:324;height:2" coordorigin="9372,2319" coordsize="324,0" path="m9372,2319l9696,2319e" filled="f" stroked="t" strokeweight=".47597pt" strokecolor="#3F3F3F">
                <v:path arrowok="t"/>
              </v:shape>
            </v:group>
            <v:group style="position:absolute;left:9638;top:2319;width:2023;height:2" coordorigin="9638,2319" coordsize="2023,2">
              <v:shape style="position:absolute;left:9638;top:2319;width:2023;height:2" coordorigin="9638,2319" coordsize="2023,0" path="m9638,2319l11661,2319e" filled="f" stroked="t" strokeweight=".713954pt" strokecolor="#575757">
                <v:path arrowok="t"/>
              </v:shape>
            </v:group>
            <v:group style="position:absolute;left:324;top:2553;width:8596;height:2" coordorigin="324,2553" coordsize="8596,2">
              <v:shape style="position:absolute;left:324;top:2553;width:8596;height:2" coordorigin="324,2553" coordsize="8596,0" path="m324,2553l8920,2553e" filled="f" stroked="t" strokeweight=".713954pt" strokecolor="#5B5B5B">
                <v:path arrowok="t"/>
              </v:shape>
            </v:group>
            <v:group style="position:absolute;left:8844;top:2553;width:419;height:2" coordorigin="8844,2553" coordsize="419,2">
              <v:shape style="position:absolute;left:8844;top:2553;width:419;height:2" coordorigin="8844,2553" coordsize="419,0" path="m8844,2553l9262,2553e" filled="f" stroked="t" strokeweight=".47597pt" strokecolor="#444444">
                <v:path arrowok="t"/>
              </v:shape>
            </v:group>
            <v:group style="position:absolute;left:9205;top:2555;width:224;height:2" coordorigin="9205,2555" coordsize="224,2">
              <v:shape style="position:absolute;left:9205;top:2555;width:224;height:2" coordorigin="9205,2555" coordsize="224,0" path="m9205,2555l9429,2555e" filled="f" stroked="t" strokeweight=".47597pt" strokecolor="#575757">
                <v:path arrowok="t"/>
              </v:shape>
            </v:group>
            <v:group style="position:absolute;left:9372;top:2558;width:324;height:2" coordorigin="9372,2558" coordsize="324,2">
              <v:shape style="position:absolute;left:9372;top:2558;width:324;height:2" coordorigin="9372,2558" coordsize="324,0" path="m9372,2558l9696,2558e" filled="f" stroked="t" strokeweight=".47597pt" strokecolor="#3B3B3B">
                <v:path arrowok="t"/>
              </v:shape>
            </v:group>
            <v:group style="position:absolute;left:9638;top:2555;width:2023;height:2" coordorigin="9638,2555" coordsize="2023,2">
              <v:shape style="position:absolute;left:9638;top:2555;width:2023;height:2" coordorigin="9638,2555" coordsize="2023,0" path="m9638,2555l11661,2555e" filled="f" stroked="t" strokeweight=".713954pt" strokecolor="#575757">
                <v:path arrowok="t"/>
              </v:shape>
            </v:group>
            <v:group style="position:absolute;left:11656;top:2266;width:2;height:760" coordorigin="11656,2266" coordsize="2,760">
              <v:shape style="position:absolute;left:11656;top:2266;width:2;height:760" coordorigin="11656,2266" coordsize="0,760" path="m11656,3026l11656,2266e" filled="f" stroked="t" strokeweight=".47597pt" strokecolor="#575757">
                <v:path arrowok="t"/>
              </v:shape>
            </v:group>
            <v:group style="position:absolute;left:319;top:2787;width:8187;height:2" coordorigin="319,2787" coordsize="8187,2">
              <v:shape style="position:absolute;left:319;top:2787;width:8187;height:2" coordorigin="319,2787" coordsize="8187,0" path="m319,2787l8506,2787e" filled="f" stroked="t" strokeweight=".713954pt" strokecolor="#5B5B5B">
                <v:path arrowok="t"/>
              </v:shape>
            </v:group>
            <v:group style="position:absolute;left:8448;top:2792;width:452;height:2" coordorigin="8448,2792" coordsize="452,2">
              <v:shape style="position:absolute;left:8448;top:2792;width:452;height:2" coordorigin="8448,2792" coordsize="452,0" path="m8448,2792l8901,2792e" filled="f" stroked="t" strokeweight=".47597pt" strokecolor="#484848">
                <v:path arrowok="t"/>
              </v:shape>
            </v:group>
            <v:group style="position:absolute;left:8844;top:2792;width:419;height:2" coordorigin="8844,2792" coordsize="419,2">
              <v:shape style="position:absolute;left:8844;top:2792;width:419;height:2" coordorigin="8844,2792" coordsize="419,0" path="m8844,2792l9262,2792e" filled="f" stroked="t" strokeweight=".47597pt" strokecolor="#343434">
                <v:path arrowok="t"/>
              </v:shape>
            </v:group>
            <v:group style="position:absolute;left:9205;top:2794;width:2456;height:2" coordorigin="9205,2794" coordsize="2456,2">
              <v:shape style="position:absolute;left:9205;top:2794;width:2456;height:2" coordorigin="9205,2794" coordsize="2456,0" path="m9205,2794l11661,2794e" filled="f" stroked="t" strokeweight=".713954pt" strokecolor="#5B5B5B">
                <v:path arrowok="t"/>
              </v:shape>
            </v:group>
            <v:group style="position:absolute;left:6111;top:3033;width:3318;height:2" coordorigin="6111,3033" coordsize="3318,2">
              <v:shape style="position:absolute;left:6111;top:3033;width:3318;height:2" coordorigin="6111,3033" coordsize="3318,0" path="m6111,3033l9429,3033e" filled="f" stroked="t" strokeweight=".713954pt" strokecolor="#606060">
                <v:path arrowok="t"/>
              </v:shape>
            </v:group>
            <v:group style="position:absolute;left:9372;top:3036;width:957;height:2" coordorigin="9372,3036" coordsize="957,2">
              <v:shape style="position:absolute;left:9372;top:3036;width:957;height:2" coordorigin="9372,3036" coordsize="957,0" path="m9372,3036l10329,3036e" filled="f" stroked="t" strokeweight=".47597pt" strokecolor="#444444">
                <v:path arrowok="t"/>
              </v:shape>
            </v:group>
            <v:group style="position:absolute;left:10162;top:3038;width:1499;height:2" coordorigin="10162,3038" coordsize="1499,2">
              <v:shape style="position:absolute;left:10162;top:3038;width:1499;height:2" coordorigin="10162,3038" coordsize="1499,0" path="m10162,3038l11661,3038e" filled="f" stroked="t" strokeweight=".951939pt" strokecolor="#646464">
                <v:path arrowok="t"/>
              </v:shape>
            </v:group>
            <v:group style="position:absolute;left:324;top:2309;width:3927;height:2" coordorigin="324,2309" coordsize="3927,2">
              <v:shape style="position:absolute;left:324;top:2309;width:3927;height:2" coordorigin="324,2309" coordsize="3927,0" path="m324,2309l4250,2309e" filled="f" stroked="t" strokeweight=".713954pt" strokecolor="#5B5B5B">
                <v:path arrowok="t"/>
              </v:shape>
            </v:group>
            <v:group style="position:absolute;left:319;top:3026;width:1123;height:2" coordorigin="319,3026" coordsize="1123,2">
              <v:shape style="position:absolute;left:319;top:3026;width:1123;height:2" coordorigin="319,3026" coordsize="1123,0" path="m319,3026l1442,3026e" filled="f" stroked="t" strokeweight=".713954pt" strokecolor="#575757">
                <v:path arrowok="t"/>
              </v:shape>
            </v:group>
            <v:group style="position:absolute;left:1385;top:3026;width:657;height:2" coordorigin="1385,3026" coordsize="657,2">
              <v:shape style="position:absolute;left:1385;top:3026;width:657;height:2" coordorigin="1385,3026" coordsize="657,0" path="m1385,3026l2042,3026e" filled="f" stroked="t" strokeweight=".47597pt" strokecolor="#343434">
                <v:path arrowok="t"/>
              </v:shape>
            </v:group>
            <v:group style="position:absolute;left:1985;top:3031;width:4060;height:2" coordorigin="1985,3031" coordsize="4060,2">
              <v:shape style="position:absolute;left:1985;top:3031;width:4060;height:2" coordorigin="1985,3031" coordsize="4060,0" path="m1985,3031l6045,3031e" filled="f" stroked="t" strokeweight=".713954pt" strokecolor="#606060">
                <v:path arrowok="t"/>
              </v:shape>
            </v:group>
            <v:group style="position:absolute;left:319;top:3265;width:1123;height:2" coordorigin="319,3265" coordsize="1123,2">
              <v:shape style="position:absolute;left:319;top:3265;width:1123;height:2" coordorigin="319,3265" coordsize="1123,0" path="m319,3265l1442,3265e" filled="f" stroked="t" strokeweight=".713954pt" strokecolor="#575757">
                <v:path arrowok="t"/>
              </v:shape>
            </v:group>
            <v:group style="position:absolute;left:326;top:2266;width:2;height:1028" coordorigin="326,2266" coordsize="2,1028">
              <v:shape style="position:absolute;left:326;top:2266;width:2;height:1028" coordorigin="326,2266" coordsize="0,1028" path="m326,3294l326,2266e" filled="f" stroked="t" strokeweight=".47597pt" strokecolor="#383838">
                <v:path arrowok="t"/>
              </v:shape>
            </v:group>
            <v:group style="position:absolute;left:1385;top:3265;width:657;height:2" coordorigin="1385,3265" coordsize="657,2">
              <v:shape style="position:absolute;left:1385;top:3265;width:657;height:2" coordorigin="1385,3265" coordsize="657,0" path="m1385,3265l2042,3265e" filled="f" stroked="t" strokeweight=".47597pt" strokecolor="#343434">
                <v:path arrowok="t"/>
              </v:shape>
            </v:group>
            <v:group style="position:absolute;left:1985;top:3265;width:1233;height:2" coordorigin="1985,3265" coordsize="1233,2">
              <v:shape style="position:absolute;left:1985;top:3265;width:1233;height:2" coordorigin="1985,3265" coordsize="1233,0" path="m1985,3265l3218,3265e" filled="f" stroked="t" strokeweight=".713954pt" strokecolor="#606060">
                <v:path arrowok="t"/>
              </v:shape>
            </v:group>
            <v:group style="position:absolute;left:3160;top:3265;width:366;height:2" coordorigin="3160,3265" coordsize="366,2">
              <v:shape style="position:absolute;left:3160;top:3265;width:366;height:2" coordorigin="3160,3265" coordsize="366,0" path="m3160,3265l3527,3265e" filled="f" stroked="t" strokeweight=".47597pt" strokecolor="#2B2B2B">
                <v:path arrowok="t"/>
              </v:shape>
            </v:group>
            <v:group style="position:absolute;left:3470;top:3268;width:248;height:2" coordorigin="3470,3268" coordsize="248,2">
              <v:shape style="position:absolute;left:3470;top:3268;width:248;height:2" coordorigin="3470,3268" coordsize="248,0" path="m3470,3268l3717,3268e" filled="f" stroked="t" strokeweight=".47597pt" strokecolor="#4F4F4F">
                <v:path arrowok="t"/>
              </v:shape>
            </v:group>
            <v:group style="position:absolute;left:3660;top:3270;width:619;height:2" coordorigin="3660,3270" coordsize="619,2">
              <v:shape style="position:absolute;left:3660;top:3270;width:619;height:2" coordorigin="3660,3270" coordsize="619,0" path="m3660,3270l4279,3270e" filled="f" stroked="t" strokeweight=".47597pt" strokecolor="#3B3B3B">
                <v:path arrowok="t"/>
              </v:shape>
            </v:group>
            <v:group style="position:absolute;left:4222;top:3270;width:1504;height:2" coordorigin="4222,3270" coordsize="1504,2">
              <v:shape style="position:absolute;left:4222;top:3270;width:1504;height:2" coordorigin="4222,3270" coordsize="1504,0" path="m4222,3270l5726,3270e" filled="f" stroked="t" strokeweight=".47597pt" strokecolor="#646464">
                <v:path arrowok="t"/>
              </v:shape>
            </v:group>
            <v:group style="position:absolute;left:6073;top:3273;width:3027;height:2" coordorigin="6073,3273" coordsize="3027,2">
              <v:shape style="position:absolute;left:6073;top:3273;width:3027;height:2" coordorigin="6073,3273" coordsize="3027,0" path="m6073,3273l9101,3273e" filled="f" stroked="t" strokeweight=".951939pt" strokecolor="#646464">
                <v:path arrowok="t"/>
              </v:shape>
            </v:group>
            <v:group style="position:absolute;left:8844;top:3275;width:1485;height:2" coordorigin="8844,3275" coordsize="1485,2">
              <v:shape style="position:absolute;left:8844;top:3275;width:1485;height:2" coordorigin="8844,3275" coordsize="1485,0" path="m8844,3275l10329,3275e" filled="f" stroked="t" strokeweight=".47597pt" strokecolor="#545454">
                <v:path arrowok="t"/>
              </v:shape>
            </v:group>
            <v:group style="position:absolute;left:10133;top:3277;width:1533;height:2" coordorigin="10133,3277" coordsize="1533,2">
              <v:shape style="position:absolute;left:10133;top:3277;width:1533;height:2" coordorigin="10133,3277" coordsize="1533,0" path="m10133,3277l11666,3277e" filled="f" stroked="t" strokeweight=".951939pt" strokecolor="#676767">
                <v:path arrowok="t"/>
              </v:shape>
            </v:group>
            <v:group style="position:absolute;left:3199;top:3261;width:2;height:273" coordorigin="3199,3261" coordsize="2,273">
              <v:shape style="position:absolute;left:3199;top:3261;width:2;height:273" coordorigin="3199,3261" coordsize="0,273" path="m3199,3533l3199,3261e" filled="f" stroked="t" strokeweight=".47597pt" strokecolor="#282828">
                <v:path arrowok="t"/>
              </v:shape>
            </v:group>
            <v:group style="position:absolute;left:6292;top:3261;width:2;height:363" coordorigin="6292,3261" coordsize="2,363">
              <v:shape style="position:absolute;left:6292;top:3261;width:2;height:363" coordorigin="6292,3261" coordsize="0,363" path="m6292,3624l6292,3261e" filled="f" stroked="t" strokeweight=".951939pt" strokecolor="#575757">
                <v:path arrowok="t"/>
              </v:shape>
            </v:group>
            <v:group style="position:absolute;left:3199;top:3476;width:2;height:258" coordorigin="3199,3476" coordsize="2,258">
              <v:shape style="position:absolute;left:3199;top:3476;width:2;height:258" coordorigin="3199,3476" coordsize="0,258" path="m3199,3734l3199,3476e" filled="f" stroked="t" strokeweight=".47597pt" strokecolor="#3B3B3B">
                <v:path arrowok="t"/>
              </v:shape>
            </v:group>
            <v:group style="position:absolute;left:3189;top:3691;width:1956;height:2" coordorigin="3189,3691" coordsize="1956,2">
              <v:shape style="position:absolute;left:3189;top:3691;width:1956;height:2" coordorigin="3189,3691" coordsize="1956,0" path="m3189,3691l5145,3691e" filled="f" stroked="t" strokeweight=".713954pt" strokecolor="#6B6B6B">
                <v:path arrowok="t"/>
              </v:shape>
            </v:group>
            <v:group style="position:absolute;left:6278;top:3705;width:1366;height:2" coordorigin="6278,3705" coordsize="1366,2">
              <v:shape style="position:absolute;left:6278;top:3705;width:1366;height:2" coordorigin="6278,3705" coordsize="1366,0" path="m6278,3705l7644,3705e" filled="f" stroked="t" strokeweight=".237985pt" strokecolor="#747474">
                <v:path arrowok="t"/>
              </v:shape>
            </v:group>
            <v:group style="position:absolute;left:7644;top:3705;width:2656;height:2" coordorigin="7644,3705" coordsize="2656,2">
              <v:shape style="position:absolute;left:7644;top:3705;width:2656;height:2" coordorigin="7644,3705" coordsize="2656,0" path="m7644,3705l10300,3705e" filled="f" stroked="t" strokeweight=".237985pt" strokecolor="#000000">
                <v:path arrowok="t"/>
              </v:shape>
            </v:group>
            <v:group style="position:absolute;left:10300;top:3705;width:1352;height:2" coordorigin="10300,3705" coordsize="1352,2">
              <v:shape style="position:absolute;left:10300;top:3705;width:1352;height:2" coordorigin="10300,3705" coordsize="1352,0" path="m10300,3705l11652,3705e" filled="f" stroked="t" strokeweight=".237985pt" strokecolor="#747474">
                <v:path arrowok="t"/>
              </v:shape>
            </v:group>
            <v:group style="position:absolute;left:3199;top:3677;width:2;height:330" coordorigin="3199,3677" coordsize="2,330">
              <v:shape style="position:absolute;left:3199;top:3677;width:2;height:330" coordorigin="3199,3677" coordsize="0,330" path="m3199,4006l3199,3677e" filled="f" stroked="t" strokeweight=".951939pt" strokecolor="#4F4F4F">
                <v:path arrowok="t"/>
              </v:shape>
            </v:group>
            <v:group style="position:absolute;left:314;top:4002;width:904;height:2" coordorigin="314,4002" coordsize="904,2">
              <v:shape style="position:absolute;left:314;top:4002;width:904;height:2" coordorigin="314,4002" coordsize="904,0" path="m314,4002l1218,4002e" filled="f" stroked="t" strokeweight=".951939pt" strokecolor="#808080">
                <v:path arrowok="t"/>
              </v:shape>
            </v:group>
            <v:group style="position:absolute;left:1385;top:4002;width:657;height:2" coordorigin="1385,4002" coordsize="657,2">
              <v:shape style="position:absolute;left:1385;top:4002;width:657;height:2" coordorigin="1385,4002" coordsize="657,0" path="m1385,4002l2042,4002e" filled="f" stroked="t" strokeweight=".47597pt" strokecolor="#4B4B4B">
                <v:path arrowok="t"/>
              </v:shape>
            </v:group>
            <v:group style="position:absolute;left:1023;top:4002;width:2694;height:2" coordorigin="1023,4002" coordsize="2694,2">
              <v:shape style="position:absolute;left:1023;top:4002;width:2694;height:2" coordorigin="1023,4002" coordsize="2694,0" path="m1023,4002l3717,4002e" filled="f" stroked="t" strokeweight=".713954pt" strokecolor="#606060">
                <v:path arrowok="t"/>
              </v:shape>
            </v:group>
            <v:group style="position:absolute;left:3189;top:4002;width:1766;height:2" coordorigin="3189,4002" coordsize="1766,2">
              <v:shape style="position:absolute;left:3189;top:4002;width:1766;height:2" coordorigin="3189,4002" coordsize="1766,0" path="m3189,4002l4955,4002e" filled="f" stroked="t" strokeweight=".951939pt" strokecolor="#3B3B3B">
                <v:path arrowok="t"/>
              </v:shape>
            </v:group>
            <v:group style="position:absolute;left:4898;top:4002;width:676;height:2" coordorigin="4898,4002" coordsize="676,2">
              <v:shape style="position:absolute;left:4898;top:4002;width:676;height:2" coordorigin="4898,4002" coordsize="676,0" path="m4898,4002l5574,4002e" filled="f" stroked="t" strokeweight=".713954pt" strokecolor="#545454">
                <v:path arrowok="t"/>
              </v:shape>
            </v:group>
            <v:group style="position:absolute;left:5255;top:4006;width:6407;height:2" coordorigin="5255,4006" coordsize="6407,2">
              <v:shape style="position:absolute;left:5255;top:4006;width:6407;height:2" coordorigin="5255,4006" coordsize="6407,0" path="m5255,4006l11661,4006e" filled="f" stroked="t" strokeweight=".713954pt" strokecolor="#707070">
                <v:path arrowok="t"/>
              </v:shape>
            </v:group>
            <v:group style="position:absolute;left:6295;top:3409;width:2;height:607" coordorigin="6295,3409" coordsize="2,607">
              <v:shape style="position:absolute;left:6295;top:3409;width:2;height:607" coordorigin="6295,3409" coordsize="0,607" path="m6295,4016l6295,3409e" filled="f" stroked="t" strokeweight=".951939pt" strokecolor="#707070">
                <v:path arrowok="t"/>
              </v:shape>
            </v:group>
            <v:group style="position:absolute;left:314;top:4284;width:8948;height:2" coordorigin="314,4284" coordsize="8948,2">
              <v:shape style="position:absolute;left:314;top:4284;width:8948;height:2" coordorigin="314,4284" coordsize="8948,0" path="m314,4284l9262,4284e" filled="f" stroked="t" strokeweight=".713954pt" strokecolor="#707070">
                <v:path arrowok="t"/>
              </v:shape>
            </v:group>
            <v:group style="position:absolute;left:1385;top:4279;width:666;height:2" coordorigin="1385,4279" coordsize="666,2">
              <v:shape style="position:absolute;left:1385;top:4279;width:666;height:2" coordorigin="1385,4279" coordsize="666,0" path="m1385,4279l2051,4279e" filled="f" stroked="t" strokeweight=".47597pt" strokecolor="#4B4B4B">
                <v:path arrowok="t"/>
              </v:shape>
            </v:group>
            <v:group style="position:absolute;left:3160;top:4281;width:1119;height:2" coordorigin="3160,4281" coordsize="1119,2">
              <v:shape style="position:absolute;left:3160;top:4281;width:1119;height:2" coordorigin="3160,4281" coordsize="1119,0" path="m3160,4281l4279,4281e" filled="f" stroked="t" strokeweight=".47597pt" strokecolor="#5B5B5B">
                <v:path arrowok="t"/>
              </v:shape>
            </v:group>
            <v:group style="position:absolute;left:7121;top:4284;width:552;height:2" coordorigin="7121,4284" coordsize="552,2">
              <v:shape style="position:absolute;left:7121;top:4284;width:552;height:2" coordorigin="7121,4284" coordsize="552,0" path="m7121,4284l7673,4284e" filled="f" stroked="t" strokeweight=".47597pt" strokecolor="#4B4B4B">
                <v:path arrowok="t"/>
              </v:shape>
            </v:group>
            <v:group style="position:absolute;left:9205;top:4286;width:224;height:2" coordorigin="9205,4286" coordsize="224,2">
              <v:shape style="position:absolute;left:9205;top:4286;width:224;height:2" coordorigin="9205,4286" coordsize="224,0" path="m9205,4286l9429,4286e" filled="f" stroked="t" strokeweight=".47597pt" strokecolor="#575757">
                <v:path arrowok="t"/>
              </v:shape>
            </v:group>
            <v:group style="position:absolute;left:9372;top:4288;width:324;height:2" coordorigin="9372,4288" coordsize="324,2">
              <v:shape style="position:absolute;left:9372;top:4288;width:324;height:2" coordorigin="9372,4288" coordsize="324,0" path="m9372,4288l9696,4288e" filled="f" stroked="t" strokeweight=".47597pt" strokecolor="#444444">
                <v:path arrowok="t"/>
              </v:shape>
            </v:group>
            <v:group style="position:absolute;left:9638;top:4288;width:2023;height:2" coordorigin="9638,4288" coordsize="2023,2">
              <v:shape style="position:absolute;left:9638;top:4288;width:2023;height:2" coordorigin="9638,4288" coordsize="2023,0" path="m9638,4288l11661,4288e" filled="f" stroked="t" strokeweight=".713954pt" strokecolor="#747474">
                <v:path arrowok="t"/>
              </v:shape>
            </v:group>
            <v:group style="position:absolute;left:11656;top:3959;width:2;height:593" coordorigin="11656,3959" coordsize="2,593">
              <v:shape style="position:absolute;left:11656;top:3959;width:2;height:593" coordorigin="11656,3959" coordsize="0,593" path="m11656,4551l11656,3959e" filled="f" stroked="t" strokeweight=".47597pt" strokecolor="#4F4F4F">
                <v:path arrowok="t"/>
              </v:shape>
            </v:group>
            <v:group style="position:absolute;left:2023;top:4525;width:7406;height:2" coordorigin="2023,4525" coordsize="7406,2">
              <v:shape style="position:absolute;left:2023;top:4525;width:7406;height:2" coordorigin="2023,4525" coordsize="7406,0" path="m2023,4525l9429,4525e" filled="f" stroked="t" strokeweight=".713954pt" strokecolor="#707070">
                <v:path arrowok="t"/>
              </v:shape>
            </v:group>
            <v:group style="position:absolute;left:5516;top:4523;width:333;height:2" coordorigin="5516,4523" coordsize="333,2">
              <v:shape style="position:absolute;left:5516;top:4523;width:333;height:2" coordorigin="5516,4523" coordsize="333,0" path="m5516,4523l5850,4523e" filled="f" stroked="t" strokeweight=".47597pt" strokecolor="#444444">
                <v:path arrowok="t"/>
              </v:shape>
            </v:group>
            <v:group style="position:absolute;left:5793;top:4523;width:338;height:2" coordorigin="5793,4523" coordsize="338,2">
              <v:shape style="position:absolute;left:5793;top:4523;width:338;height:2" coordorigin="5793,4523" coordsize="338,0" path="m5793,4523l6130,4523e" filled="f" stroked="t" strokeweight=".47597pt" strokecolor="#646464">
                <v:path arrowok="t"/>
              </v:shape>
            </v:group>
            <v:group style="position:absolute;left:7121;top:4525;width:1076;height:2" coordorigin="7121,4525" coordsize="1076,2">
              <v:shape style="position:absolute;left:7121;top:4525;width:1076;height:2" coordorigin="7121,4525" coordsize="1076,0" path="m7121,4525l8196,4525e" filled="f" stroked="t" strokeweight=".47597pt" strokecolor="#545454">
                <v:path arrowok="t"/>
              </v:shape>
            </v:group>
            <v:group style="position:absolute;left:9372;top:4528;width:957;height:2" coordorigin="9372,4528" coordsize="957,2">
              <v:shape style="position:absolute;left:9372;top:4528;width:957;height:2" coordorigin="9372,4528" coordsize="957,0" path="m9372,4528l10329,4528e" filled="f" stroked="t" strokeweight=".47597pt" strokecolor="#545454">
                <v:path arrowok="t"/>
              </v:shape>
            </v:group>
            <v:group style="position:absolute;left:10162;top:4528;width:1499;height:2" coordorigin="10162,4528" coordsize="1499,2">
              <v:shape style="position:absolute;left:10162;top:4528;width:1499;height:2" coordorigin="10162,4528" coordsize="1499,0" path="m10162,4528l11661,4528e" filled="f" stroked="t" strokeweight=".713954pt" strokecolor="#777777">
                <v:path arrowok="t"/>
              </v:shape>
            </v:group>
            <v:group style="position:absolute;left:4255;top:4518;width:2;height:277" coordorigin="4255,4518" coordsize="2,277">
              <v:shape style="position:absolute;left:4255;top:4518;width:2;height:277" coordorigin="4255,4518" coordsize="0,277" path="m4255,4795l4255,4518e" filled="f" stroked="t" strokeweight=".47597pt" strokecolor="#3F3F3F">
                <v:path arrowok="t"/>
              </v:shape>
            </v:group>
            <v:group style="position:absolute;left:7159;top:4518;width:2;height:277" coordorigin="7159,4518" coordsize="2,277">
              <v:shape style="position:absolute;left:7159;top:4518;width:2;height:277" coordorigin="7159,4518" coordsize="0,277" path="m7159,4795l7159,4518e" filled="f" stroked="t" strokeweight=".47597pt" strokecolor="#545454">
                <v:path arrowok="t"/>
              </v:shape>
            </v:group>
            <v:group style="position:absolute;left:4260;top:4738;width:2;height:292" coordorigin="4260,4738" coordsize="2,292">
              <v:shape style="position:absolute;left:4260;top:4738;width:2;height:292" coordorigin="4260,4738" coordsize="0,292" path="m4260,5030l4260,4738e" filled="f" stroked="t" strokeweight=".713954pt" strokecolor="#383838">
                <v:path arrowok="t"/>
              </v:shape>
            </v:group>
            <v:group style="position:absolute;left:4250;top:5010;width:2937;height:2" coordorigin="4250,5010" coordsize="2937,2">
              <v:shape style="position:absolute;left:4250;top:5010;width:2937;height:2" coordorigin="4250,5010" coordsize="2937,0" path="m4250,5010l7187,5010e" filled="f" stroked="t" strokeweight=".713954pt" strokecolor="#606060">
                <v:path arrowok="t"/>
              </v:shape>
            </v:group>
            <v:group style="position:absolute;left:7159;top:4738;width:2;height:277" coordorigin="7159,4738" coordsize="2,277">
              <v:shape style="position:absolute;left:7159;top:4738;width:2;height:277" coordorigin="7159,4738" coordsize="0,277" path="m7159,5015l7159,4738e" filled="f" stroked="t" strokeweight=".47597pt" strokecolor="#3F3F3F">
                <v:path arrowok="t"/>
              </v:shape>
            </v:group>
            <v:group style="position:absolute;left:7116;top:5010;width:557;height:2" coordorigin="7116,5010" coordsize="557,2">
              <v:shape style="position:absolute;left:7116;top:5010;width:557;height:2" coordorigin="7116,5010" coordsize="557,0" path="m7116,5010l7673,5010e" filled="f" stroked="t" strokeweight=".47597pt" strokecolor="#3B3B3B">
                <v:path arrowok="t"/>
              </v:shape>
            </v:group>
            <v:group style="position:absolute;left:7616;top:5013;width:1337;height:2" coordorigin="7616,5013" coordsize="1337,2">
              <v:shape style="position:absolute;left:7616;top:5013;width:1337;height:2" coordorigin="7616,5013" coordsize="1337,0" path="m7616,5013l8953,5013e" filled="f" stroked="t" strokeweight=".951939pt" strokecolor="#646464">
                <v:path arrowok="t"/>
              </v:shape>
            </v:group>
            <v:group style="position:absolute;left:8844;top:5013;width:852;height:2" coordorigin="8844,5013" coordsize="852,2">
              <v:shape style="position:absolute;left:8844;top:5013;width:852;height:2" coordorigin="8844,5013" coordsize="852,0" path="m8844,5013l9696,5013e" filled="f" stroked="t" strokeweight=".47597pt" strokecolor="#484848">
                <v:path arrowok="t"/>
              </v:shape>
            </v:group>
            <v:group style="position:absolute;left:9638;top:5013;width:2028;height:2" coordorigin="9638,5013" coordsize="2028,2">
              <v:shape style="position:absolute;left:9638;top:5013;width:2028;height:2" coordorigin="9638,5013" coordsize="2028,0" path="m9638,5013l11666,5013e" filled="f" stroked="t" strokeweight=".713954pt" strokecolor="#5B5B5B">
                <v:path arrowok="t"/>
              </v:shape>
            </v:group>
            <v:group style="position:absolute;left:4250;top:5249;width:2737;height:2" coordorigin="4250,5249" coordsize="2737,2">
              <v:shape style="position:absolute;left:4250;top:5249;width:2737;height:2" coordorigin="4250,5249" coordsize="2737,0" path="m4250,5249l6987,5249e" filled="f" stroked="t" strokeweight=".713954pt" strokecolor="#606060">
                <v:path arrowok="t"/>
              </v:shape>
            </v:group>
            <v:group style="position:absolute;left:6902;top:5249;width:276;height:2" coordorigin="6902,5249" coordsize="276,2">
              <v:shape style="position:absolute;left:6902;top:5249;width:276;height:2" coordorigin="6902,5249" coordsize="276,0" path="m6902,5249l7178,5249e" filled="f" stroked="t" strokeweight=".47597pt" strokecolor="#545454">
                <v:path arrowok="t"/>
              </v:shape>
            </v:group>
            <v:group style="position:absolute;left:7121;top:5249;width:552;height:2" coordorigin="7121,5249" coordsize="552,2">
              <v:shape style="position:absolute;left:7121;top:5249;width:552;height:2" coordorigin="7121,5249" coordsize="552,0" path="m7121,5249l7673,5249e" filled="f" stroked="t" strokeweight=".47597pt" strokecolor="#3B3B3B">
                <v:path arrowok="t"/>
              </v:shape>
            </v:group>
            <v:group style="position:absolute;left:7616;top:5252;width:1813;height:2" coordorigin="7616,5252" coordsize="1813,2">
              <v:shape style="position:absolute;left:7616;top:5252;width:1813;height:2" coordorigin="7616,5252" coordsize="1813,0" path="m7616,5252l9429,5252e" filled="f" stroked="t" strokeweight=".713954pt" strokecolor="#646464">
                <v:path arrowok="t"/>
              </v:shape>
            </v:group>
            <v:group style="position:absolute;left:9372;top:5254;width:324;height:2" coordorigin="9372,5254" coordsize="324,2">
              <v:shape style="position:absolute;left:9372;top:5254;width:324;height:2" coordorigin="9372,5254" coordsize="324,0" path="m9372,5254l9696,5254e" filled="f" stroked="t" strokeweight=".47597pt" strokecolor="#3F3F3F">
                <v:path arrowok="t"/>
              </v:shape>
            </v:group>
            <v:group style="position:absolute;left:9638;top:5254;width:2028;height:2" coordorigin="9638,5254" coordsize="2028,2">
              <v:shape style="position:absolute;left:9638;top:5254;width:2028;height:2" coordorigin="9638,5254" coordsize="2028,0" path="m9638,5254l11666,5254e" filled="f" stroked="t" strokeweight=".713954pt" strokecolor="#5B5B5B">
                <v:path arrowok="t"/>
              </v:shape>
            </v:group>
            <v:group style="position:absolute;left:4258;top:4920;width:2;height:1363" coordorigin="4258,4920" coordsize="2,1363">
              <v:shape style="position:absolute;left:4258;top:4920;width:2;height:1363" coordorigin="4258,4920" coordsize="0,1363" path="m4258,6282l4258,4920e" filled="f" stroked="t" strokeweight=".951939pt" strokecolor="#575757">
                <v:path arrowok="t"/>
              </v:shape>
            </v:group>
            <v:group style="position:absolute;left:4246;top:5491;width:3441;height:2" coordorigin="4246,5491" coordsize="3441,2">
              <v:shape style="position:absolute;left:4246;top:5491;width:3441;height:2" coordorigin="4246,5491" coordsize="3441,0" path="m4246,5491l7687,5491e" filled="f" stroked="t" strokeweight=".713954pt" strokecolor="#5B5B5B">
                <v:path arrowok="t"/>
              </v:shape>
            </v:group>
            <v:group style="position:absolute;left:7616;top:5493;width:890;height:2" coordorigin="7616,5493" coordsize="890,2">
              <v:shape style="position:absolute;left:7616;top:5493;width:890;height:2" coordorigin="7616,5493" coordsize="890,0" path="m7616,5493l8506,5493e" filled="f" stroked="t" strokeweight=".47597pt" strokecolor="#444444">
                <v:path arrowok="t"/>
              </v:shape>
            </v:group>
            <v:group style="position:absolute;left:8448;top:5496;width:1247;height:2" coordorigin="8448,5496" coordsize="1247,2">
              <v:shape style="position:absolute;left:8448;top:5496;width:1247;height:2" coordorigin="8448,5496" coordsize="1247,0" path="m8448,5496l9696,5496e" filled="f" stroked="t" strokeweight=".951939pt" strokecolor="#676767">
                <v:path arrowok="t"/>
              </v:shape>
            </v:group>
            <v:group style="position:absolute;left:9638;top:5496;width:690;height:2" coordorigin="9638,5496" coordsize="690,2">
              <v:shape style="position:absolute;left:9638;top:5496;width:690;height:2" coordorigin="9638,5496" coordsize="690,0" path="m9638,5496l10329,5496e" filled="f" stroked="t" strokeweight=".47597pt" strokecolor="#4B4B4B">
                <v:path arrowok="t"/>
              </v:shape>
            </v:group>
            <v:group style="position:absolute;left:10271;top:5496;width:1395;height:2" coordorigin="10271,5496" coordsize="1395,2">
              <v:shape style="position:absolute;left:10271;top:5496;width:1395;height:2" coordorigin="10271,5496" coordsize="1395,0" path="m10271,5496l11666,5496e" filled="f" stroked="t" strokeweight=".951939pt" strokecolor="#676767">
                <v:path arrowok="t"/>
              </v:shape>
            </v:group>
            <v:group style="position:absolute;left:319;top:5450;width:2;height:301" coordorigin="319,5450" coordsize="2,301">
              <v:shape style="position:absolute;left:319;top:5450;width:2;height:301" coordorigin="319,5450" coordsize="0,301" path="m319,5751l319,5450e" filled="f" stroked="t" strokeweight=".47597pt" strokecolor="#232323">
                <v:path arrowok="t"/>
              </v:shape>
            </v:group>
            <v:group style="position:absolute;left:2018;top:5728;width:976;height:2" coordorigin="2018,5728" coordsize="976,2">
              <v:shape style="position:absolute;left:2018;top:5728;width:976;height:2" coordorigin="2018,5728" coordsize="976,0" path="m2018,5728l2994,5728e" filled="f" stroked="t" strokeweight=".47597pt" strokecolor="#484848">
                <v:path arrowok="t"/>
              </v:shape>
            </v:group>
            <v:group style="position:absolute;left:2851;top:5730;width:5345;height:2" coordorigin="2851,5730" coordsize="5345,2">
              <v:shape style="position:absolute;left:2851;top:5730;width:5345;height:2" coordorigin="2851,5730" coordsize="5345,0" path="m2851,5730l8196,5730e" filled="f" stroked="t" strokeweight=".713954pt" strokecolor="#575757">
                <v:path arrowok="t"/>
              </v:shape>
            </v:group>
            <v:group style="position:absolute;left:8139;top:5732;width:366;height:2" coordorigin="8139,5732" coordsize="366,2">
              <v:shape style="position:absolute;left:8139;top:5732;width:366;height:2" coordorigin="8139,5732" coordsize="366,0" path="m8139,5732l8506,5732e" filled="f" stroked="t" strokeweight=".47597pt" strokecolor="#3B3B3B">
                <v:path arrowok="t"/>
              </v:shape>
            </v:group>
            <v:group style="position:absolute;left:8448;top:5735;width:3213;height:2" coordorigin="8448,5735" coordsize="3213,2">
              <v:shape style="position:absolute;left:8448;top:5735;width:3213;height:2" coordorigin="8448,5735" coordsize="3213,0" path="m8448,5735l11661,5735e" filled="f" stroked="t" strokeweight=".951939pt" strokecolor="#606060">
                <v:path arrowok="t"/>
              </v:shape>
            </v:group>
            <v:group style="position:absolute;left:11656;top:5445;width:2;height:574" coordorigin="11656,5445" coordsize="2,574">
              <v:shape style="position:absolute;left:11656;top:5445;width:2;height:574" coordorigin="11656,5445" coordsize="0,574" path="m11656,6019l11656,5445e" filled="f" stroked="t" strokeweight=".47597pt" strokecolor="#4F4F4F">
                <v:path arrowok="t"/>
              </v:shape>
            </v:group>
            <v:group style="position:absolute;left:314;top:5971;width:524;height:2" coordorigin="314,5971" coordsize="524,2">
              <v:shape style="position:absolute;left:314;top:5971;width:524;height:2" coordorigin="314,5971" coordsize="524,0" path="m314,5971l838,5971e" filled="f" stroked="t" strokeweight=".713954pt" strokecolor="#676767">
                <v:path arrowok="t"/>
              </v:shape>
            </v:group>
            <v:group style="position:absolute;left:324;top:669;width:2;height:5503" coordorigin="324,669" coordsize="2,5503">
              <v:shape style="position:absolute;left:324;top:669;width:2;height:5503" coordorigin="324,669" coordsize="0,5503" path="m324,6172l324,669e" filled="f" stroked="t" strokeweight=".713954pt" strokecolor="#5B5B5B">
                <v:path arrowok="t"/>
              </v:shape>
            </v:group>
            <v:group style="position:absolute;left:781;top:5967;width:300;height:2" coordorigin="781,5967" coordsize="300,2">
              <v:shape style="position:absolute;left:781;top:5967;width:300;height:2" coordorigin="781,5967" coordsize="300,0" path="m781,5967l1080,5967e" filled="f" stroked="t" strokeweight=".47597pt" strokecolor="#383838">
                <v:path arrowok="t"/>
              </v:shape>
            </v:group>
            <v:group style="position:absolute;left:1023;top:5971;width:2504;height:2" coordorigin="1023,5971" coordsize="2504,2">
              <v:shape style="position:absolute;left:1023;top:5971;width:2504;height:2" coordorigin="1023,5971" coordsize="2504,0" path="m1023,5971l3527,5971e" filled="f" stroked="t" strokeweight=".713954pt" strokecolor="#545454">
                <v:path arrowok="t"/>
              </v:shape>
            </v:group>
            <v:group style="position:absolute;left:3470;top:5971;width:248;height:2" coordorigin="3470,5971" coordsize="248,2">
              <v:shape style="position:absolute;left:3470;top:5971;width:248;height:2" coordorigin="3470,5971" coordsize="248,0" path="m3470,5971l3717,5971e" filled="f" stroked="t" strokeweight=".47597pt" strokecolor="#575757">
                <v:path arrowok="t"/>
              </v:shape>
            </v:group>
            <v:group style="position:absolute;left:3636;top:5974;width:4893;height:2" coordorigin="3636,5974" coordsize="4893,2">
              <v:shape style="position:absolute;left:3636;top:5974;width:4893;height:2" coordorigin="3636,5974" coordsize="4893,0" path="m3636,5974l8529,5974e" filled="f" stroked="t" strokeweight=".713954pt" strokecolor="#5B5B5B">
                <v:path arrowok="t"/>
              </v:shape>
            </v:group>
            <v:group style="position:absolute;left:8448;top:5979;width:980;height:2" coordorigin="8448,5979" coordsize="980,2">
              <v:shape style="position:absolute;left:8448;top:5979;width:980;height:2" coordorigin="8448,5979" coordsize="980,0" path="m8448,5979l9429,5979e" filled="f" stroked="t" strokeweight=".47597pt" strokecolor="#444444">
                <v:path arrowok="t"/>
              </v:shape>
            </v:group>
            <v:group style="position:absolute;left:9353;top:5976;width:2308;height:2" coordorigin="9353,5976" coordsize="2308,2">
              <v:shape style="position:absolute;left:9353;top:5976;width:2308;height:2" coordorigin="9353,5976" coordsize="2308,0" path="m9353,5976l11661,5976e" filled="f" stroked="t" strokeweight=".713954pt" strokecolor="#5B5B5B">
                <v:path arrowok="t"/>
              </v:shape>
            </v:group>
            <v:group style="position:absolute;left:2023;top:6440;width:1195;height:2" coordorigin="2023,6440" coordsize="1195,2">
              <v:shape style="position:absolute;left:2023;top:6440;width:1195;height:2" coordorigin="2023,6440" coordsize="1195,0" path="m2023,6440l3218,6440e" filled="f" stroked="t" strokeweight=".951939pt" strokecolor="#676767">
                <v:path arrowok="t"/>
              </v:shape>
            </v:group>
            <v:group style="position:absolute;left:3160;top:6442;width:1128;height:2" coordorigin="3160,6442" coordsize="1128,2">
              <v:shape style="position:absolute;left:3160;top:6442;width:1128;height:2" coordorigin="3160,6442" coordsize="1128,0" path="m3160,6442l4288,6442e" filled="f" stroked="t" strokeweight=".47597pt" strokecolor="#484848">
                <v:path arrowok="t"/>
              </v:shape>
            </v:group>
            <v:group style="position:absolute;left:4255;top:6153;width:2;height:535" coordorigin="4255,6153" coordsize="2,535">
              <v:shape style="position:absolute;left:4255;top:6153;width:2;height:535" coordorigin="4255,6153" coordsize="0,535" path="m4255,6688l4255,6153e" filled="f" stroked="t" strokeweight=".47597pt" strokecolor="#343434">
                <v:path arrowok="t"/>
              </v:shape>
            </v:group>
            <v:group style="position:absolute;left:4217;top:6445;width:738;height:2" coordorigin="4217,6445" coordsize="738,2">
              <v:shape style="position:absolute;left:4217;top:6445;width:738;height:2" coordorigin="4217,6445" coordsize="738,0" path="m4217,6445l4955,6445e" filled="f" stroked="t" strokeweight=".951939pt" strokecolor="#676767">
                <v:path arrowok="t"/>
              </v:shape>
            </v:group>
            <v:group style="position:absolute;left:4898;top:6442;width:952;height:2" coordorigin="4898,6442" coordsize="952,2">
              <v:shape style="position:absolute;left:4898;top:6442;width:952;height:2" coordorigin="4898,6442" coordsize="952,0" path="m4898,6442l5850,6442e" filled="f" stroked="t" strokeweight=".47597pt" strokecolor="#4F4F4F">
                <v:path arrowok="t"/>
              </v:shape>
            </v:group>
            <v:group style="position:absolute;left:5769;top:6442;width:1190;height:2" coordorigin="5769,6442" coordsize="1190,2">
              <v:shape style="position:absolute;left:5769;top:6442;width:1190;height:2" coordorigin="5769,6442" coordsize="1190,0" path="m5769,6442l6959,6442e" filled="f" stroked="t" strokeweight=".951939pt" strokecolor="#6B6B6B">
                <v:path arrowok="t"/>
              </v:shape>
            </v:group>
            <v:group style="position:absolute;left:6902;top:6445;width:771;height:2" coordorigin="6902,6445" coordsize="771,2">
              <v:shape style="position:absolute;left:6902;top:6445;width:771;height:2" coordorigin="6902,6445" coordsize="771,0" path="m6902,6445l7673,6445e" filled="f" stroked="t" strokeweight=".47597pt" strokecolor="#3B3B3B">
                <v:path arrowok="t"/>
              </v:shape>
            </v:group>
            <v:group style="position:absolute;left:7161;top:5971;width:2;height:727" coordorigin="7161,5971" coordsize="2,727">
              <v:shape style="position:absolute;left:7161;top:5971;width:2;height:727" coordorigin="7161,5971" coordsize="0,727" path="m7161,6698l7161,5971e" filled="f" stroked="t" strokeweight=".47597pt" strokecolor="#4F4F4F">
                <v:path arrowok="t"/>
              </v:shape>
            </v:group>
            <v:group style="position:absolute;left:7616;top:6445;width:1285;height:2" coordorigin="7616,6445" coordsize="1285,2">
              <v:shape style="position:absolute;left:7616;top:6445;width:1285;height:2" coordorigin="7616,6445" coordsize="1285,0" path="m7616,6445l8901,6445e" filled="f" stroked="t" strokeweight=".951939pt" strokecolor="#646464">
                <v:path arrowok="t"/>
              </v:shape>
            </v:group>
            <v:group style="position:absolute;left:8844;top:6447;width:852;height:2" coordorigin="8844,6447" coordsize="852,2">
              <v:shape style="position:absolute;left:8844;top:6447;width:852;height:2" coordorigin="8844,6447" coordsize="852,0" path="m8844,6447l9696,6447e" filled="f" stroked="t" strokeweight=".47597pt" strokecolor="#3F3F3F">
                <v:path arrowok="t"/>
              </v:shape>
            </v:group>
            <v:group style="position:absolute;left:9638;top:6449;width:2028;height:2" coordorigin="9638,6449" coordsize="2028,2">
              <v:shape style="position:absolute;left:9638;top:6449;width:2028;height:2" coordorigin="9638,6449" coordsize="2028,0" path="m9638,6449l11666,6449e" filled="f" stroked="t" strokeweight=".713954pt" strokecolor="#575757">
                <v:path arrowok="t"/>
              </v:shape>
            </v:group>
            <v:group style="position:absolute;left:11656;top:6115;width:2;height:359" coordorigin="11656,6115" coordsize="2,359">
              <v:shape style="position:absolute;left:11656;top:6115;width:2;height:359" coordorigin="11656,6115" coordsize="0,359" path="m11656,6473l11656,6115e" filled="f" stroked="t" strokeweight=".951939pt" strokecolor="#838383">
                <v:path arrowok="t"/>
              </v:shape>
            </v:group>
            <v:group style="position:absolute;left:2023;top:6684;width:2932;height:2" coordorigin="2023,6684" coordsize="2932,2">
              <v:shape style="position:absolute;left:2023;top:6684;width:2932;height:2" coordorigin="2023,6684" coordsize="2932,0" path="m2023,6684l4955,6684e" filled="f" stroked="t" strokeweight=".713954pt" strokecolor="#575757">
                <v:path arrowok="t"/>
              </v:shape>
            </v:group>
            <v:group style="position:absolute;left:4898;top:6684;width:676;height:2" coordorigin="4898,6684" coordsize="676,2">
              <v:shape style="position:absolute;left:4898;top:6684;width:676;height:2" coordorigin="4898,6684" coordsize="676,0" path="m4898,6684l5574,6684e" filled="f" stroked="t" strokeweight=".951939pt" strokecolor="#707070">
                <v:path arrowok="t"/>
              </v:shape>
            </v:group>
            <v:group style="position:absolute;left:5516;top:6684;width:614;height:2" coordorigin="5516,6684" coordsize="614,2">
              <v:shape style="position:absolute;left:5516;top:6684;width:614;height:2" coordorigin="5516,6684" coordsize="614,0" path="m5516,6684l6130,6684e" filled="f" stroked="t" strokeweight=".47597pt" strokecolor="#444444">
                <v:path arrowok="t"/>
              </v:shape>
            </v:group>
            <v:group style="position:absolute;left:6073;top:6686;width:1599;height:2" coordorigin="6073,6686" coordsize="1599,2">
              <v:shape style="position:absolute;left:6073;top:6686;width:1599;height:2" coordorigin="6073,6686" coordsize="1599,0" path="m6073,6686l7673,6686e" filled="f" stroked="t" strokeweight=".713954pt" strokecolor="#646464">
                <v:path arrowok="t"/>
              </v:shape>
            </v:group>
            <v:group style="position:absolute;left:7616;top:6688;width:581;height:2" coordorigin="7616,6688" coordsize="581,2">
              <v:shape style="position:absolute;left:7616;top:6688;width:581;height:2" coordorigin="7616,6688" coordsize="581,0" path="m7616,6688l8196,6688e" filled="f" stroked="t" strokeweight=".47597pt" strokecolor="#484848">
                <v:path arrowok="t"/>
              </v:shape>
            </v:group>
            <v:group style="position:absolute;left:8139;top:6686;width:3527;height:2" coordorigin="8139,6686" coordsize="3527,2">
              <v:shape style="position:absolute;left:8139;top:6686;width:3527;height:2" coordorigin="8139,6686" coordsize="3527,0" path="m8139,6686l11666,6686e" filled="f" stroked="t" strokeweight=".713954pt" strokecolor="#606060">
                <v:path arrowok="t"/>
              </v:shape>
            </v:group>
            <v:group style="position:absolute;left:9372;top:6688;width:957;height:2" coordorigin="9372,6688" coordsize="957,2">
              <v:shape style="position:absolute;left:9372;top:6688;width:957;height:2" coordorigin="9372,6688" coordsize="957,0" path="m9372,6688l10329,6688e" filled="f" stroked="t" strokeweight=".47597pt" strokecolor="#444444">
                <v:path arrowok="t"/>
              </v:shape>
            </v:group>
            <v:group style="position:absolute;left:309;top:6920;width:528;height:2" coordorigin="309,6920" coordsize="528,2">
              <v:shape style="position:absolute;left:309;top:6920;width:528;height:2" coordorigin="309,6920" coordsize="528,0" path="m309,6920l838,6920e" filled="f" stroked="t" strokeweight=".713954pt" strokecolor="#4F4F4F">
                <v:path arrowok="t"/>
              </v:shape>
            </v:group>
            <v:group style="position:absolute;left:781;top:6923;width:5069;height:2" coordorigin="781,6923" coordsize="5069,2">
              <v:shape style="position:absolute;left:781;top:6923;width:5069;height:2" coordorigin="781,6923" coordsize="5069,0" path="m781,6923l5850,6923e" filled="f" stroked="t" strokeweight=".713954pt" strokecolor="#606060">
                <v:path arrowok="t"/>
              </v:shape>
            </v:group>
            <v:group style="position:absolute;left:5793;top:6925;width:685;height:2" coordorigin="5793,6925" coordsize="685,2">
              <v:shape style="position:absolute;left:5793;top:6925;width:685;height:2" coordorigin="5793,6925" coordsize="685,0" path="m5793,6925l6478,6925e" filled="f" stroked="t" strokeweight=".47597pt" strokecolor="#484848">
                <v:path arrowok="t"/>
              </v:shape>
            </v:group>
            <v:group style="position:absolute;left:6421;top:6925;width:1295;height:2" coordorigin="6421,6925" coordsize="1295,2">
              <v:shape style="position:absolute;left:6421;top:6925;width:1295;height:2" coordorigin="6421,6925" coordsize="1295,0" path="m6421,6925l7715,6925e" filled="f" stroked="t" strokeweight=".951939pt" strokecolor="#676767">
                <v:path arrowok="t"/>
              </v:shape>
            </v:group>
            <v:group style="position:absolute;left:7616;top:6928;width:890;height:2" coordorigin="7616,6928" coordsize="890,2">
              <v:shape style="position:absolute;left:7616;top:6928;width:890;height:2" coordorigin="7616,6928" coordsize="890,0" path="m7616,6928l8506,6928e" filled="f" stroked="t" strokeweight=".47597pt" strokecolor="#444444">
                <v:path arrowok="t"/>
              </v:shape>
            </v:group>
            <v:group style="position:absolute;left:8448;top:6930;width:1247;height:2" coordorigin="8448,6930" coordsize="1247,2">
              <v:shape style="position:absolute;left:8448;top:6930;width:1247;height:2" coordorigin="8448,6930" coordsize="1247,0" path="m8448,6930l9696,6930e" filled="f" stroked="t" strokeweight=".951939pt" strokecolor="#676767">
                <v:path arrowok="t"/>
              </v:shape>
            </v:group>
            <v:group style="position:absolute;left:9638;top:6928;width:690;height:2" coordorigin="9638,6928" coordsize="690,2">
              <v:shape style="position:absolute;left:9638;top:6928;width:690;height:2" coordorigin="9638,6928" coordsize="690,0" path="m9638,6928l10329,6928e" filled="f" stroked="t" strokeweight=".47597pt" strokecolor="#484848">
                <v:path arrowok="t"/>
              </v:shape>
            </v:group>
            <v:group style="position:absolute;left:10271;top:6930;width:1395;height:2" coordorigin="10271,6930" coordsize="1395,2">
              <v:shape style="position:absolute;left:10271;top:6930;width:1395;height:2" coordorigin="10271,6930" coordsize="1395,0" path="m10271,6930l11666,6930e" filled="f" stroked="t" strokeweight=".951939pt" strokecolor="#676767">
                <v:path arrowok="t"/>
              </v:shape>
            </v:group>
            <v:group style="position:absolute;left:11659;top:6880;width:2;height:335" coordorigin="11659,6880" coordsize="2,335">
              <v:shape style="position:absolute;left:11659;top:6880;width:2;height:335" coordorigin="11659,6880" coordsize="0,335" path="m11659,7214l11659,6880e" filled="f" stroked="t" strokeweight=".713954pt" strokecolor="#6B6B6B">
                <v:path arrowok="t"/>
              </v:shape>
            </v:group>
            <v:group style="position:absolute;left:314;top:7396;width:1694;height:2" coordorigin="314,7396" coordsize="1694,2">
              <v:shape style="position:absolute;left:314;top:7396;width:1694;height:2" coordorigin="314,7396" coordsize="1694,0" path="m314,7396l2009,7396e" filled="f" stroked="t" strokeweight=".713954pt" strokecolor="#4F4F4F">
                <v:path arrowok="t"/>
              </v:shape>
            </v:group>
            <v:group style="position:absolute;left:1385;top:7396;width:666;height:2" coordorigin="1385,7396" coordsize="666,2">
              <v:shape style="position:absolute;left:1385;top:7396;width:666;height:2" coordorigin="1385,7396" coordsize="666,0" path="m1385,7396l2051,7396e" filled="f" stroked="t" strokeweight=".47597pt" strokecolor="#343434">
                <v:path arrowok="t"/>
              </v:shape>
            </v:group>
            <v:group style="position:absolute;left:1980;top:7398;width:1238;height:2" coordorigin="1980,7398" coordsize="1238,2">
              <v:shape style="position:absolute;left:1980;top:7398;width:1238;height:2" coordorigin="1980,7398" coordsize="1238,0" path="m1980,7398l3218,7398e" filled="f" stroked="t" strokeweight=".951939pt" strokecolor="#646464">
                <v:path arrowok="t"/>
              </v:shape>
            </v:group>
            <v:group style="position:absolute;left:3160;top:7396;width:366;height:2" coordorigin="3160,7396" coordsize="366,2">
              <v:shape style="position:absolute;left:3160;top:7396;width:366;height:2" coordorigin="3160,7396" coordsize="366,0" path="m3160,7396l3527,7396e" filled="f" stroked="t" strokeweight=".47597pt" strokecolor="#2B2B2B">
                <v:path arrowok="t"/>
              </v:shape>
            </v:group>
            <v:group style="position:absolute;left:3470;top:7398;width:248;height:2" coordorigin="3470,7398" coordsize="248,2">
              <v:shape style="position:absolute;left:3470;top:7398;width:248;height:2" coordorigin="3470,7398" coordsize="248,0" path="m3470,7398l3717,7398e" filled="f" stroked="t" strokeweight=".47597pt" strokecolor="#4F4F4F">
                <v:path arrowok="t"/>
              </v:shape>
            </v:group>
            <v:group style="position:absolute;left:3660;top:7401;width:619;height:2" coordorigin="3660,7401" coordsize="619,2">
              <v:shape style="position:absolute;left:3660;top:7401;width:619;height:2" coordorigin="3660,7401" coordsize="619,0" path="m3660,7401l4279,7401e" filled="f" stroked="t" strokeweight=".47597pt" strokecolor="#3B3B3B">
                <v:path arrowok="t"/>
              </v:shape>
            </v:group>
            <v:group style="position:absolute;left:4222;top:7401;width:1352;height:2" coordorigin="4222,7401" coordsize="1352,2">
              <v:shape style="position:absolute;left:4222;top:7401;width:1352;height:2" coordorigin="4222,7401" coordsize="1352,0" path="m4222,7401l5574,7401e" filled="f" stroked="t" strokeweight=".713954pt" strokecolor="#5B5B5B">
                <v:path arrowok="t"/>
              </v:shape>
            </v:group>
            <v:group style="position:absolute;left:5516;top:7401;width:333;height:2" coordorigin="5516,7401" coordsize="333,2">
              <v:shape style="position:absolute;left:5516;top:7401;width:333;height:2" coordorigin="5516,7401" coordsize="333,0" path="m5516,7401l5850,7401e" filled="f" stroked="t" strokeweight=".47597pt" strokecolor="#383838">
                <v:path arrowok="t"/>
              </v:shape>
            </v:group>
            <v:group style="position:absolute;left:5793;top:7398;width:1199;height:2" coordorigin="5793,7398" coordsize="1199,2">
              <v:shape style="position:absolute;left:5793;top:7398;width:1199;height:2" coordorigin="5793,7398" coordsize="1199,0" path="m5793,7398l6992,7398e" filled="f" stroked="t" strokeweight=".951939pt" strokecolor="#6B6B6B">
                <v:path arrowok="t"/>
              </v:shape>
            </v:group>
            <v:group style="position:absolute;left:6902;top:7401;width:276;height:2" coordorigin="6902,7401" coordsize="276,2">
              <v:shape style="position:absolute;left:6902;top:7401;width:276;height:2" coordorigin="6902,7401" coordsize="276,0" path="m6902,7401l7178,7401e" filled="f" stroked="t" strokeweight=".47597pt" strokecolor="#545454">
                <v:path arrowok="t"/>
              </v:shape>
            </v:group>
            <v:group style="position:absolute;left:7121;top:7401;width:552;height:2" coordorigin="7121,7401" coordsize="552,2">
              <v:shape style="position:absolute;left:7121;top:7401;width:552;height:2" coordorigin="7121,7401" coordsize="552,0" path="m7121,7401l7673,7401e" filled="f" stroked="t" strokeweight=".47597pt" strokecolor="#3B3B3B">
                <v:path arrowok="t"/>
              </v:shape>
            </v:group>
            <v:group style="position:absolute;left:7616;top:7403;width:1285;height:2" coordorigin="7616,7403" coordsize="1285,2">
              <v:shape style="position:absolute;left:7616;top:7403;width:1285;height:2" coordorigin="7616,7403" coordsize="1285,0" path="m7616,7403l8901,7403e" filled="f" stroked="t" strokeweight=".951939pt" strokecolor="#646464">
                <v:path arrowok="t"/>
              </v:shape>
            </v:group>
            <v:group style="position:absolute;left:8844;top:7403;width:852;height:2" coordorigin="8844,7403" coordsize="852,2">
              <v:shape style="position:absolute;left:8844;top:7403;width:852;height:2" coordorigin="8844,7403" coordsize="852,0" path="m8844,7403l9696,7403e" filled="f" stroked="t" strokeweight=".47597pt" strokecolor="#444444">
                <v:path arrowok="t"/>
              </v:shape>
            </v:group>
            <v:group style="position:absolute;left:9638;top:7403;width:2023;height:2" coordorigin="9638,7403" coordsize="2023,2">
              <v:shape style="position:absolute;left:9638;top:7403;width:2023;height:2" coordorigin="9638,7403" coordsize="2023,0" path="m9638,7403l11661,7403e" filled="f" stroked="t" strokeweight=".713954pt" strokecolor="#606060">
                <v:path arrowok="t"/>
              </v:shape>
            </v:group>
            <v:group style="position:absolute;left:11656;top:7157;width:2;height:516" coordorigin="11656,7157" coordsize="2,516">
              <v:shape style="position:absolute;left:11656;top:7157;width:2;height:516" coordorigin="11656,7157" coordsize="0,516" path="m11656,7673l11656,7157e" filled="f" stroked="t" strokeweight=".47597pt" strokecolor="#4B4B4B">
                <v:path arrowok="t"/>
              </v:shape>
            </v:group>
            <v:group style="position:absolute;left:319;top:7358;width:2;height:306" coordorigin="319,7358" coordsize="2,306">
              <v:shape style="position:absolute;left:319;top:7358;width:2;height:306" coordorigin="319,7358" coordsize="0,306" path="m319,7664l319,7358e" filled="f" stroked="t" strokeweight=".47597pt" strokecolor="#2F2F2F">
                <v:path arrowok="t"/>
              </v:shape>
            </v:group>
            <v:group style="position:absolute;left:4255;top:7396;width:2;height:526" coordorigin="4255,7396" coordsize="2,526">
              <v:shape style="position:absolute;left:4255;top:7396;width:2;height:526" coordorigin="4255,7396" coordsize="0,526" path="m4255,7922l4255,7396e" filled="f" stroked="t" strokeweight=".951939pt" strokecolor="#545454">
                <v:path arrowok="t"/>
              </v:shape>
            </v:group>
            <v:group style="position:absolute;left:4246;top:7642;width:3427;height:2" coordorigin="4246,7642" coordsize="3427,2">
              <v:shape style="position:absolute;left:4246;top:7642;width:3427;height:2" coordorigin="4246,7642" coordsize="3427,0" path="m4246,7642l7673,7642e" filled="f" stroked="t" strokeweight=".713954pt" strokecolor="#5B5B5B">
                <v:path arrowok="t"/>
              </v:shape>
            </v:group>
            <v:group style="position:absolute;left:7616;top:7645;width:581;height:2" coordorigin="7616,7645" coordsize="581,2">
              <v:shape style="position:absolute;left:7616;top:7645;width:581;height:2" coordorigin="7616,7645" coordsize="581,0" path="m7616,7645l8196,7645e" filled="f" stroked="t" strokeweight=".47597pt" strokecolor="#484848">
                <v:path arrowok="t"/>
              </v:shape>
            </v:group>
            <v:group style="position:absolute;left:8139;top:7642;width:1290;height:2" coordorigin="8139,7642" coordsize="1290,2">
              <v:shape style="position:absolute;left:8139;top:7642;width:1290;height:2" coordorigin="8139,7642" coordsize="1290,0" path="m8139,7642l9429,7642e" filled="f" stroked="t" strokeweight=".951939pt" strokecolor="#676767">
                <v:path arrowok="t"/>
              </v:shape>
            </v:group>
            <v:group style="position:absolute;left:9372;top:7645;width:957;height:2" coordorigin="9372,7645" coordsize="957,2">
              <v:shape style="position:absolute;left:9372;top:7645;width:957;height:2" coordorigin="9372,7645" coordsize="957,0" path="m9372,7645l10329,7645e" filled="f" stroked="t" strokeweight=".47597pt" strokecolor="#484848">
                <v:path arrowok="t"/>
              </v:shape>
            </v:group>
            <v:group style="position:absolute;left:10271;top:7645;width:1390;height:2" coordorigin="10271,7645" coordsize="1390,2">
              <v:shape style="position:absolute;left:10271;top:7645;width:1390;height:2" coordorigin="10271,7645" coordsize="1390,0" path="m10271,7645l11661,7645e" filled="f" stroked="t" strokeweight=".713954pt" strokecolor="#646464">
                <v:path arrowok="t"/>
              </v:shape>
            </v:group>
            <v:group style="position:absolute;left:4250;top:7881;width:704;height:2" coordorigin="4250,7881" coordsize="704,2">
              <v:shape style="position:absolute;left:4250;top:7881;width:704;height:2" coordorigin="4250,7881" coordsize="704,0" path="m4250,7881l4955,7881e" filled="f" stroked="t" strokeweight=".47597pt" strokecolor="#444444">
                <v:path arrowok="t"/>
              </v:shape>
            </v:group>
            <v:group style="position:absolute;left:4898;top:7881;width:1233;height:2" coordorigin="4898,7881" coordsize="1233,2">
              <v:shape style="position:absolute;left:4898;top:7881;width:1233;height:2" coordorigin="4898,7881" coordsize="1233,0" path="m4898,7881l6130,7881e" filled="f" stroked="t" strokeweight=".951939pt" strokecolor="#646464">
                <v:path arrowok="t"/>
              </v:shape>
            </v:group>
            <v:group style="position:absolute;left:6073;top:7884;width:1104;height:2" coordorigin="6073,7884" coordsize="1104,2">
              <v:shape style="position:absolute;left:6073;top:7884;width:1104;height:2" coordorigin="6073,7884" coordsize="1104,0" path="m6073,7884l7178,7884e" filled="f" stroked="t" strokeweight=".47597pt" strokecolor="#4B4B4B">
                <v:path arrowok="t"/>
              </v:shape>
            </v:group>
            <v:group style="position:absolute;left:7121;top:7886;width:4546;height:2" coordorigin="7121,7886" coordsize="4546,2">
              <v:shape style="position:absolute;left:7121;top:7886;width:4546;height:2" coordorigin="7121,7886" coordsize="4546,0" path="m7121,7886l11666,7886e" filled="f" stroked="t" strokeweight=".713954pt" strokecolor="#5B5B5B">
                <v:path arrowok="t"/>
              </v:shape>
            </v:group>
            <v:group style="position:absolute;left:309;top:8144;width:3408;height:2" coordorigin="309,8144" coordsize="3408,2">
              <v:shape style="position:absolute;left:309;top:8144;width:3408;height:2" coordorigin="309,8144" coordsize="3408,0" path="m309,8144l3717,8144e" filled="f" stroked="t" strokeweight=".713954pt" strokecolor="#606060">
                <v:path arrowok="t"/>
              </v:shape>
            </v:group>
            <v:group style="position:absolute;left:314;top:7726;width:2;height:2472" coordorigin="314,7726" coordsize="2,2472">
              <v:shape style="position:absolute;left:314;top:7726;width:2;height:2472" coordorigin="314,7726" coordsize="0,2472" path="m314,10198l314,7726e" filled="f" stroked="t" strokeweight=".713954pt" strokecolor="#4F4F4F">
                <v:path arrowok="t"/>
              </v:shape>
            </v:group>
            <v:group style="position:absolute;left:3660;top:8147;width:628;height:2" coordorigin="3660,8147" coordsize="628,2">
              <v:shape style="position:absolute;left:3660;top:8147;width:628;height:2" coordorigin="3660,8147" coordsize="628,0" path="m3660,8147l4288,8147e" filled="f" stroked="t" strokeweight=".47597pt" strokecolor="#3B3B3B">
                <v:path arrowok="t"/>
              </v:shape>
            </v:group>
            <v:group style="position:absolute;left:4255;top:7865;width:2;height:287" coordorigin="4255,7865" coordsize="2,287">
              <v:shape style="position:absolute;left:4255;top:7865;width:2;height:287" coordorigin="4255,7865" coordsize="0,287" path="m4255,8151l4255,7865e" filled="f" stroked="t" strokeweight=".47597pt" strokecolor="#282828">
                <v:path arrowok="t"/>
              </v:shape>
            </v:group>
            <v:group style="position:absolute;left:4217;top:8147;width:1357;height:2" coordorigin="4217,8147" coordsize="1357,2">
              <v:shape style="position:absolute;left:4217;top:8147;width:1357;height:2" coordorigin="4217,8147" coordsize="1357,0" path="m4217,8147l5574,8147e" filled="f" stroked="t" strokeweight=".713954pt" strokecolor="#646464">
                <v:path arrowok="t"/>
              </v:shape>
            </v:group>
            <v:group style="position:absolute;left:5516;top:8147;width:333;height:2" coordorigin="5516,8147" coordsize="333,2">
              <v:shape style="position:absolute;left:5516;top:8147;width:333;height:2" coordorigin="5516,8147" coordsize="333,0" path="m5516,8147l5850,8147e" filled="f" stroked="t" strokeweight=".47597pt" strokecolor="#343434">
                <v:path arrowok="t"/>
              </v:shape>
            </v:group>
            <v:group style="position:absolute;left:5793;top:8149;width:5873;height:2" coordorigin="5793,8149" coordsize="5873,2">
              <v:shape style="position:absolute;left:5793;top:8149;width:5873;height:2" coordorigin="5793,8149" coordsize="5873,0" path="m5793,8149l11666,8149e" filled="f" stroked="t" strokeweight=".713954pt" strokecolor="#606060">
                <v:path arrowok="t"/>
              </v:shape>
            </v:group>
            <v:group style="position:absolute;left:9372;top:8151;width:324;height:2" coordorigin="9372,8151" coordsize="324,2">
              <v:shape style="position:absolute;left:9372;top:8151;width:324;height:2" coordorigin="9372,8151" coordsize="324,0" path="m9372,8151l9696,8151e" filled="f" stroked="t" strokeweight=".47597pt" strokecolor="#444444">
                <v:path arrowok="t"/>
              </v:shape>
            </v:group>
            <v:group style="position:absolute;left:305;top:9079;width:914;height:2" coordorigin="305,9079" coordsize="914,2">
              <v:shape style="position:absolute;left:305;top:9079;width:914;height:2" coordorigin="305,9079" coordsize="914,0" path="m305,9079l1218,9079e" filled="f" stroked="t" strokeweight=".951939pt" strokecolor="#646464">
                <v:path arrowok="t"/>
              </v:shape>
            </v:group>
            <v:group style="position:absolute;left:1023;top:9077;width:1028;height:2" coordorigin="1023,9077" coordsize="1028,2">
              <v:shape style="position:absolute;left:1023;top:9077;width:1028;height:2" coordorigin="1023,9077" coordsize="1028,0" path="m1023,9077l2051,9077e" filled="f" stroked="t" strokeweight=".47597pt" strokecolor="#3F3F3F">
                <v:path arrowok="t"/>
              </v:shape>
            </v:group>
            <v:group style="position:absolute;left:2023;top:8845;width:2;height:263" coordorigin="2023,8845" coordsize="2,263">
              <v:shape style="position:absolute;left:2023;top:8845;width:2;height:263" coordorigin="2023,8845" coordsize="0,263" path="m2023,9108l2023,8845e" filled="f" stroked="t" strokeweight=".47597pt" strokecolor="#2B2B2B">
                <v:path arrowok="t"/>
              </v:shape>
            </v:group>
            <v:group style="position:absolute;left:1980;top:9081;width:1238;height:2" coordorigin="1980,9081" coordsize="1238,2">
              <v:shape style="position:absolute;left:1980;top:9081;width:1238;height:2" coordorigin="1980,9081" coordsize="1238,0" path="m1980,9081l3218,9081e" filled="f" stroked="t" strokeweight=".951939pt" strokecolor="#606060">
                <v:path arrowok="t"/>
              </v:shape>
            </v:group>
            <v:group style="position:absolute;left:3160;top:9079;width:366;height:2" coordorigin="3160,9079" coordsize="366,2">
              <v:shape style="position:absolute;left:3160;top:9079;width:366;height:2" coordorigin="3160,9079" coordsize="366,0" path="m3160,9079l3527,9079e" filled="f" stroked="t" strokeweight=".47597pt" strokecolor="#2F2F2F">
                <v:path arrowok="t"/>
              </v:shape>
            </v:group>
            <v:group style="position:absolute;left:3470;top:9084;width:2104;height:2" coordorigin="3470,9084" coordsize="2104,2">
              <v:shape style="position:absolute;left:3470;top:9084;width:2104;height:2" coordorigin="3470,9084" coordsize="2104,0" path="m3470,9084l5574,9084e" filled="f" stroked="t" strokeweight=".713954pt" strokecolor="#575757">
                <v:path arrowok="t"/>
              </v:shape>
            </v:group>
            <v:group style="position:absolute;left:5516;top:9084;width:333;height:2" coordorigin="5516,9084" coordsize="333,2">
              <v:shape style="position:absolute;left:5516;top:9084;width:333;height:2" coordorigin="5516,9084" coordsize="333,0" path="m5516,9084l5850,9084e" filled="f" stroked="t" strokeweight=".47597pt" strokecolor="#343434">
                <v:path arrowok="t"/>
              </v:shape>
            </v:group>
            <v:group style="position:absolute;left:5793;top:9081;width:1190;height:2" coordorigin="5793,9081" coordsize="1190,2">
              <v:shape style="position:absolute;left:5793;top:9081;width:1190;height:2" coordorigin="5793,9081" coordsize="1190,0" path="m5793,9081l6982,9081e" filled="f" stroked="t" strokeweight=".951939pt" strokecolor="#676767">
                <v:path arrowok="t"/>
              </v:shape>
            </v:group>
            <v:group style="position:absolute;left:6902;top:9084;width:276;height:2" coordorigin="6902,9084" coordsize="276,2">
              <v:shape style="position:absolute;left:6902;top:9084;width:276;height:2" coordorigin="6902,9084" coordsize="276,0" path="m6902,9084l7178,9084e" filled="f" stroked="t" strokeweight=".47597pt" strokecolor="#4F4F4F">
                <v:path arrowok="t"/>
              </v:shape>
            </v:group>
            <v:group style="position:absolute;left:7121;top:9084;width:552;height:2" coordorigin="7121,9084" coordsize="552,2">
              <v:shape style="position:absolute;left:7121;top:9084;width:552;height:2" coordorigin="7121,9084" coordsize="552,0" path="m7121,9084l7673,9084e" filled="f" stroked="t" strokeweight=".47597pt" strokecolor="#3B3B3B">
                <v:path arrowok="t"/>
              </v:shape>
            </v:group>
            <v:group style="position:absolute;left:7616;top:9086;width:1285;height:2" coordorigin="7616,9086" coordsize="1285,2">
              <v:shape style="position:absolute;left:7616;top:9086;width:1285;height:2" coordorigin="7616,9086" coordsize="1285,0" path="m7616,9086l8901,9086e" filled="f" stroked="t" strokeweight=".951939pt" strokecolor="#646464">
                <v:path arrowok="t"/>
              </v:shape>
            </v:group>
            <v:group style="position:absolute;left:8844;top:9086;width:852;height:2" coordorigin="8844,9086" coordsize="852,2">
              <v:shape style="position:absolute;left:8844;top:9086;width:852;height:2" coordorigin="8844,9086" coordsize="852,0" path="m8844,9086l9696,9086e" filled="f" stroked="t" strokeweight=".47597pt" strokecolor="#444444">
                <v:path arrowok="t"/>
              </v:shape>
            </v:group>
            <v:group style="position:absolute;left:9638;top:9086;width:2023;height:2" coordorigin="9638,9086" coordsize="2023,2">
              <v:shape style="position:absolute;left:9638;top:9086;width:2023;height:2" coordorigin="9638,9086" coordsize="2023,0" path="m9638,9086l11661,9086e" filled="f" stroked="t" strokeweight=".713954pt" strokecolor="#5B5B5B">
                <v:path arrowok="t"/>
              </v:shape>
            </v:group>
            <v:group style="position:absolute;left:319;top:669;width:2;height:15557" coordorigin="319,669" coordsize="2,15557">
              <v:shape style="position:absolute;left:319;top:669;width:2;height:15557" coordorigin="319,669" coordsize="0,15557" path="m319,16226l319,669e" filled="f" stroked="t" strokeweight=".713954pt" strokecolor="#575757">
                <v:path arrowok="t"/>
              </v:shape>
            </v:group>
            <v:group style="position:absolute;left:314;top:9543;width:2;height:287" coordorigin="314,9543" coordsize="2,287">
              <v:shape style="position:absolute;left:314;top:9543;width:2;height:287" coordorigin="314,9543" coordsize="0,287" path="m314,9830l314,9543e" filled="f" stroked="t" strokeweight=".47597pt" strokecolor="#343434">
                <v:path arrowok="t"/>
              </v:shape>
            </v:group>
            <v:group style="position:absolute;left:305;top:10011;width:776;height:2" coordorigin="305,10011" coordsize="776,2">
              <v:shape style="position:absolute;left:305;top:10011;width:776;height:2" coordorigin="305,10011" coordsize="776,0" path="m305,10011l1080,10011e" filled="f" stroked="t" strokeweight=".47597pt" strokecolor="#484848">
                <v:path arrowok="t"/>
              </v:shape>
            </v:group>
            <v:group style="position:absolute;left:1023;top:10014;width:8772;height:2" coordorigin="1023,10014" coordsize="8772,2">
              <v:shape style="position:absolute;left:1023;top:10014;width:8772;height:2" coordorigin="1023,10014" coordsize="8772,0" path="m1023,10014l9795,10014e" filled="f" stroked="t" strokeweight=".713954pt" strokecolor="#5B5B5B">
                <v:path arrowok="t"/>
              </v:shape>
            </v:group>
            <v:group style="position:absolute;left:4222;top:10014;width:733;height:2" coordorigin="4222,10014" coordsize="733,2">
              <v:shape style="position:absolute;left:4222;top:10014;width:733;height:2" coordorigin="4222,10014" coordsize="733,0" path="m4222,10014l4955,10014e" filled="f" stroked="t" strokeweight=".47597pt" strokecolor="#444444">
                <v:path arrowok="t"/>
              </v:shape>
            </v:group>
            <v:group style="position:absolute;left:6073;top:10016;width:885;height:2" coordorigin="6073,10016" coordsize="885,2">
              <v:shape style="position:absolute;left:6073;top:10016;width:885;height:2" coordorigin="6073,10016" coordsize="885,0" path="m6073,10016l6959,10016e" filled="f" stroked="t" strokeweight=".47597pt" strokecolor="#3F3F3F">
                <v:path arrowok="t"/>
              </v:shape>
            </v:group>
            <v:group style="position:absolute;left:8139;top:10016;width:366;height:2" coordorigin="8139,10016" coordsize="366,2">
              <v:shape style="position:absolute;left:8139;top:10016;width:366;height:2" coordorigin="8139,10016" coordsize="366,0" path="m8139,10016l8506,10016e" filled="f" stroked="t" strokeweight=".47597pt" strokecolor="#3B3B3B">
                <v:path arrowok="t"/>
              </v:shape>
            </v:group>
            <v:group style="position:absolute;left:8653;top:10021;width:3013;height:2" coordorigin="8653,10021" coordsize="3013,2">
              <v:shape style="position:absolute;left:8653;top:10021;width:3013;height:2" coordorigin="8653,10021" coordsize="3013,0" path="m8653,10021l11666,10021e" filled="f" stroked="t" strokeweight=".713954pt" strokecolor="#676767">
                <v:path arrowok="t"/>
              </v:shape>
            </v:group>
            <v:group style="position:absolute;left:305;top:10250;width:1138;height:2" coordorigin="305,10250" coordsize="1138,2">
              <v:shape style="position:absolute;left:305;top:10250;width:1138;height:2" coordorigin="305,10250" coordsize="1138,0" path="m305,10250l1442,10250e" filled="f" stroked="t" strokeweight=".47597pt" strokecolor="#4B4B4B">
                <v:path arrowok="t"/>
              </v:shape>
            </v:group>
            <v:group style="position:absolute;left:1223;top:10253;width:6492;height:2" coordorigin="1223,10253" coordsize="6492,2">
              <v:shape style="position:absolute;left:1223;top:10253;width:6492;height:2" coordorigin="1223,10253" coordsize="6492,0" path="m1223,10253l7715,10253e" filled="f" stroked="t" strokeweight=".713954pt" strokecolor="#606060">
                <v:path arrowok="t"/>
              </v:shape>
            </v:group>
            <v:group style="position:absolute;left:7616;top:10255;width:890;height:2" coordorigin="7616,10255" coordsize="890,2">
              <v:shape style="position:absolute;left:7616;top:10255;width:890;height:2" coordorigin="7616,10255" coordsize="890,0" path="m7616,10255l8506,10255e" filled="f" stroked="t" strokeweight=".47597pt" strokecolor="#444444">
                <v:path arrowok="t"/>
              </v:shape>
            </v:group>
            <v:group style="position:absolute;left:8448;top:10257;width:1261;height:2" coordorigin="8448,10257" coordsize="1261,2">
              <v:shape style="position:absolute;left:8448;top:10257;width:1261;height:2" coordorigin="8448,10257" coordsize="1261,0" path="m8448,10257l9710,10257e" filled="f" stroked="t" strokeweight=".951939pt" strokecolor="#646464">
                <v:path arrowok="t"/>
              </v:shape>
            </v:group>
            <v:group style="position:absolute;left:9638;top:10257;width:690;height:2" coordorigin="9638,10257" coordsize="690,2">
              <v:shape style="position:absolute;left:9638;top:10257;width:690;height:2" coordorigin="9638,10257" coordsize="690,0" path="m9638,10257l10329,10257e" filled="f" stroked="t" strokeweight=".47597pt" strokecolor="#4B4B4B">
                <v:path arrowok="t"/>
              </v:shape>
            </v:group>
            <v:group style="position:absolute;left:10271;top:10257;width:1395;height:2" coordorigin="10271,10257" coordsize="1395,2">
              <v:shape style="position:absolute;left:10271;top:10257;width:1395;height:2" coordorigin="10271,10257" coordsize="1395,0" path="m10271,10257l11666,10257e" filled="f" stroked="t" strokeweight=".951939pt" strokecolor="#676767">
                <v:path arrowok="t"/>
              </v:shape>
            </v:group>
            <v:group style="position:absolute;left:305;top:10494;width:2708;height:2" coordorigin="305,10494" coordsize="2708,2">
              <v:shape style="position:absolute;left:305;top:10494;width:2708;height:2" coordorigin="305,10494" coordsize="2708,0" path="m305,10494l3013,10494e" filled="f" stroked="t" strokeweight=".713954pt" strokecolor="#606060">
                <v:path arrowok="t"/>
              </v:shape>
            </v:group>
            <v:group style="position:absolute;left:314;top:10241;width:2;height:502" coordorigin="314,10241" coordsize="2,502">
              <v:shape style="position:absolute;left:314;top:10241;width:2;height:502" coordorigin="314,10241" coordsize="0,502" path="m314,10743l314,10241e" filled="f" stroked="t" strokeweight=".713954pt" strokecolor="#444444">
                <v:path arrowok="t"/>
              </v:shape>
            </v:group>
            <v:group style="position:absolute;left:2023;top:10241;width:2;height:765" coordorigin="2023,10241" coordsize="2,765">
              <v:shape style="position:absolute;left:2023;top:10241;width:2;height:765" coordorigin="2023,10241" coordsize="0,765" path="m2023,11006l2023,10241e" filled="f" stroked="t" strokeweight=".47597pt" strokecolor="#2B2B2B">
                <v:path arrowok="t"/>
              </v:shape>
            </v:group>
            <v:group style="position:absolute;left:2937;top:10494;width:281;height:2" coordorigin="2937,10494" coordsize="281,2">
              <v:shape style="position:absolute;left:2937;top:10494;width:281;height:2" coordorigin="2937,10494" coordsize="281,0" path="m2937,10494l3218,10494e" filled="f" stroked="t" strokeweight=".47597pt" strokecolor="#4B4B4B">
                <v:path arrowok="t"/>
              </v:shape>
            </v:group>
            <v:group style="position:absolute;left:3160;top:10494;width:366;height:2" coordorigin="3160,10494" coordsize="366,2">
              <v:shape style="position:absolute;left:3160;top:10494;width:366;height:2" coordorigin="3160,10494" coordsize="366,0" path="m3160,10494l3527,10494e" filled="f" stroked="t" strokeweight=".47597pt" strokecolor="#343434">
                <v:path arrowok="t"/>
              </v:shape>
            </v:group>
            <v:group style="position:absolute;left:3470;top:10494;width:248;height:2" coordorigin="3470,10494" coordsize="248,2">
              <v:shape style="position:absolute;left:3470;top:10494;width:248;height:2" coordorigin="3470,10494" coordsize="248,0" path="m3470,10494l3717,10494e" filled="f" stroked="t" strokeweight=".47597pt" strokecolor="#4B4B4B">
                <v:path arrowok="t"/>
              </v:shape>
            </v:group>
            <v:group style="position:absolute;left:3660;top:10496;width:2818;height:2" coordorigin="3660,10496" coordsize="2818,2">
              <v:shape style="position:absolute;left:3660;top:10496;width:2818;height:2" coordorigin="3660,10496" coordsize="2818,0" path="m3660,10496l6478,10496e" filled="f" stroked="t" strokeweight=".951939pt" strokecolor="#646464">
                <v:path arrowok="t"/>
              </v:shape>
            </v:group>
            <v:group style="position:absolute;left:6421;top:10496;width:757;height:2" coordorigin="6421,10496" coordsize="757,2">
              <v:shape style="position:absolute;left:6421;top:10496;width:757;height:2" coordorigin="6421,10496" coordsize="757,0" path="m6421,10496l7178,10496e" filled="f" stroked="t" strokeweight=".47597pt" strokecolor="#484848">
                <v:path arrowok="t"/>
              </v:shape>
            </v:group>
            <v:group style="position:absolute;left:7121;top:10496;width:1076;height:2" coordorigin="7121,10496" coordsize="1076,2">
              <v:shape style="position:absolute;left:7121;top:10496;width:1076;height:2" coordorigin="7121,10496" coordsize="1076,0" path="m7121,10496l8196,10496e" filled="f" stroked="t" strokeweight=".951939pt" strokecolor="#646464">
                <v:path arrowok="t"/>
              </v:shape>
            </v:group>
            <v:group style="position:absolute;left:8139;top:10496;width:1123;height:2" coordorigin="8139,10496" coordsize="1123,2">
              <v:shape style="position:absolute;left:8139;top:10496;width:1123;height:2" coordorigin="8139,10496" coordsize="1123,0" path="m8139,10496l9262,10496e" filled="f" stroked="t" strokeweight=".47597pt" strokecolor="#484848">
                <v:path arrowok="t"/>
              </v:shape>
            </v:group>
            <v:group style="position:absolute;left:9177;top:10496;width:1152;height:2" coordorigin="9177,10496" coordsize="1152,2">
              <v:shape style="position:absolute;left:9177;top:10496;width:1152;height:2" coordorigin="9177,10496" coordsize="1152,0" path="m9177,10496l10329,10496e" filled="f" stroked="t" strokeweight=".951939pt" strokecolor="#676767">
                <v:path arrowok="t"/>
              </v:shape>
            </v:group>
            <v:group style="position:absolute;left:10271;top:10501;width:1395;height:2" coordorigin="10271,10501" coordsize="1395,2">
              <v:shape style="position:absolute;left:10271;top:10501;width:1395;height:2" coordorigin="10271,10501" coordsize="1395,0" path="m10271,10501l11666,10501e" filled="f" stroked="t" strokeweight=".47597pt" strokecolor="#545454">
                <v:path arrowok="t"/>
              </v:shape>
            </v:group>
            <v:group style="position:absolute;left:11656;top:10451;width:2;height:292" coordorigin="11656,10451" coordsize="2,292">
              <v:shape style="position:absolute;left:11656;top:10451;width:2;height:292" coordorigin="11656,10451" coordsize="0,292" path="m11656,10743l11656,10451e" filled="f" stroked="t" strokeweight=".47597pt" strokecolor="#575757">
                <v:path arrowok="t"/>
              </v:shape>
            </v:group>
            <v:group style="position:absolute;left:757;top:10975;width:2461;height:2" coordorigin="757,10975" coordsize="2461,2">
              <v:shape style="position:absolute;left:757;top:10975;width:2461;height:2" coordorigin="757,10975" coordsize="2461,0" path="m757,10975l3218,10975e" filled="f" stroked="t" strokeweight=".713954pt" strokecolor="#606060">
                <v:path arrowok="t"/>
              </v:shape>
            </v:group>
            <v:group style="position:absolute;left:3160;top:10972;width:557;height:2" coordorigin="3160,10972" coordsize="557,2">
              <v:shape style="position:absolute;left:3160;top:10972;width:557;height:2" coordorigin="3160,10972" coordsize="557,0" path="m3160,10972l3717,10972e" filled="f" stroked="t" strokeweight=".47597pt" strokecolor="#444444">
                <v:path arrowok="t"/>
              </v:shape>
            </v:group>
            <v:group style="position:absolute;left:3660;top:10972;width:1295;height:2" coordorigin="3660,10972" coordsize="1295,2">
              <v:shape style="position:absolute;left:3660;top:10972;width:1295;height:2" coordorigin="3660,10972" coordsize="1295,0" path="m3660,10972l4955,10972e" filled="f" stroked="t" strokeweight=".713954pt" strokecolor="#606060">
                <v:path arrowok="t"/>
              </v:shape>
            </v:group>
            <v:group style="position:absolute;left:4898;top:10975;width:676;height:2" coordorigin="4898,10975" coordsize="676,2">
              <v:shape style="position:absolute;left:4898;top:10975;width:676;height:2" coordorigin="4898,10975" coordsize="676,0" path="m4898,10975l5574,10975e" filled="f" stroked="t" strokeweight=".47597pt" strokecolor="#4B4B4B">
                <v:path arrowok="t"/>
              </v:shape>
            </v:group>
            <v:group style="position:absolute;left:5516;top:10975;width:1204;height:2" coordorigin="5516,10975" coordsize="1204,2">
              <v:shape style="position:absolute;left:5516;top:10975;width:1204;height:2" coordorigin="5516,10975" coordsize="1204,0" path="m5516,10975l6721,10975e" filled="f" stroked="t" strokeweight=".951939pt" strokecolor="#676767">
                <v:path arrowok="t"/>
              </v:shape>
            </v:group>
            <v:group style="position:absolute;left:6664;top:10975;width:514;height:2" coordorigin="6664,10975" coordsize="514,2">
              <v:shape style="position:absolute;left:6664;top:10975;width:514;height:2" coordorigin="6664,10975" coordsize="514,0" path="m6664,10975l7178,10975e" filled="f" stroked="t" strokeweight=".47597pt" strokecolor="#4F4F4F">
                <v:path arrowok="t"/>
              </v:shape>
            </v:group>
            <v:group style="position:absolute;left:7121;top:10975;width:1409;height:2" coordorigin="7121,10975" coordsize="1409,2">
              <v:shape style="position:absolute;left:7121;top:10975;width:1409;height:2" coordorigin="7121,10975" coordsize="1409,0" path="m7121,10975l8529,10975e" filled="f" stroked="t" strokeweight=".713954pt" strokecolor="#646464">
                <v:path arrowok="t"/>
              </v:shape>
            </v:group>
            <v:group style="position:absolute;left:8448;top:10977;width:452;height:2" coordorigin="8448,10977" coordsize="452,2">
              <v:shape style="position:absolute;left:8448;top:10977;width:452;height:2" coordorigin="8448,10977" coordsize="452,0" path="m8448,10977l8901,10977e" filled="f" stroked="t" strokeweight=".47597pt" strokecolor="#4B4B4B">
                <v:path arrowok="t"/>
              </v:shape>
            </v:group>
            <v:group style="position:absolute;left:8844;top:10975;width:2827;height:2" coordorigin="8844,10975" coordsize="2827,2">
              <v:shape style="position:absolute;left:8844;top:10975;width:2827;height:2" coordorigin="8844,10975" coordsize="2827,0" path="m8844,10975l11671,10975e" filled="f" stroked="t" strokeweight=".713954pt" strokecolor="#606060">
                <v:path arrowok="t"/>
              </v:shape>
            </v:group>
            <v:group style="position:absolute;left:1980;top:11216;width:581;height:2" coordorigin="1980,11216" coordsize="581,2">
              <v:shape style="position:absolute;left:1980;top:11216;width:581;height:2" coordorigin="1980,11216" coordsize="581,0" path="m1980,11216l2561,11216e" filled="f" stroked="t" strokeweight=".47597pt" strokecolor="#3B3B3B">
                <v:path arrowok="t"/>
              </v:shape>
            </v:group>
            <v:group style="position:absolute;left:300;top:11214;width:1752;height:2" coordorigin="300,11214" coordsize="1752,2">
              <v:shape style="position:absolute;left:300;top:11214;width:1752;height:2" coordorigin="300,11214" coordsize="1752,0" path="m300,11214l2051,11214e" filled="f" stroked="t" strokeweight=".713954pt" strokecolor="#5B5B5B">
                <v:path arrowok="t"/>
              </v:shape>
            </v:group>
            <v:group style="position:absolute;left:312;top:10671;width:2;height:884" coordorigin="312,10671" coordsize="2,884">
              <v:shape style="position:absolute;left:312;top:10671;width:2;height:884" coordorigin="312,10671" coordsize="0,884" path="m312,11555l312,10671e" filled="f" stroked="t" strokeweight=".951939pt" strokecolor="#606060">
                <v:path arrowok="t"/>
              </v:shape>
            </v:group>
            <v:group style="position:absolute;left:2504;top:11216;width:4469;height:2" coordorigin="2504,11216" coordsize="4469,2">
              <v:shape style="position:absolute;left:2504;top:11216;width:4469;height:2" coordorigin="2504,11216" coordsize="4469,0" path="m2504,11216l6973,11216e" filled="f" stroked="t" strokeweight=".713954pt" strokecolor="#606060">
                <v:path arrowok="t"/>
              </v:shape>
            </v:group>
            <v:group style="position:absolute;left:6902;top:11216;width:276;height:2" coordorigin="6902,11216" coordsize="276,2">
              <v:shape style="position:absolute;left:6902;top:11216;width:276;height:2" coordorigin="6902,11216" coordsize="276,0" path="m6902,11216l7178,11216e" filled="f" stroked="t" strokeweight=".47597pt" strokecolor="#575757">
                <v:path arrowok="t"/>
              </v:shape>
            </v:group>
            <v:group style="position:absolute;left:7121;top:11216;width:552;height:2" coordorigin="7121,11216" coordsize="552,2">
              <v:shape style="position:absolute;left:7121;top:11216;width:552;height:2" coordorigin="7121,11216" coordsize="552,0" path="m7121,11216l7673,11216e" filled="f" stroked="t" strokeweight=".47597pt" strokecolor="#3F3F3F">
                <v:path arrowok="t"/>
              </v:shape>
            </v:group>
            <v:group style="position:absolute;left:7616;top:11218;width:1285;height:2" coordorigin="7616,11218" coordsize="1285,2">
              <v:shape style="position:absolute;left:7616;top:11218;width:1285;height:2" coordorigin="7616,11218" coordsize="1285,0" path="m7616,11218l8901,11218e" filled="f" stroked="t" strokeweight=".951939pt" strokecolor="#6B6B6B">
                <v:path arrowok="t"/>
              </v:shape>
            </v:group>
            <v:group style="position:absolute;left:8844;top:11218;width:585;height:2" coordorigin="8844,11218" coordsize="585,2">
              <v:shape style="position:absolute;left:8844;top:11218;width:585;height:2" coordorigin="8844,11218" coordsize="585,0" path="m8844,11218l9429,11218e" filled="f" stroked="t" strokeweight=".47597pt" strokecolor="#4F4F4F">
                <v:path arrowok="t"/>
              </v:shape>
            </v:group>
            <v:group style="position:absolute;left:9348;top:11218;width:2323;height:2" coordorigin="9348,11218" coordsize="2323,2">
              <v:shape style="position:absolute;left:9348;top:11218;width:2323;height:2" coordorigin="9348,11218" coordsize="2323,0" path="m9348,11218l11671,11218e" filled="f" stroked="t" strokeweight=".713954pt" strokecolor="#646464">
                <v:path arrowok="t"/>
              </v:shape>
            </v:group>
            <v:group style="position:absolute;left:300;top:11453;width:6821;height:2" coordorigin="300,11453" coordsize="6821,2">
              <v:shape style="position:absolute;left:300;top:11453;width:6821;height:2" coordorigin="300,11453" coordsize="6821,0" path="m300,11453l7121,11453e" filled="f" stroked="t" strokeweight=".713954pt" strokecolor="#606060">
                <v:path arrowok="t"/>
              </v:shape>
            </v:group>
            <v:group style="position:absolute;left:1052;top:11202;width:2;height:741" coordorigin="1052,11202" coordsize="2,741">
              <v:shape style="position:absolute;left:1052;top:11202;width:2;height:741" coordorigin="1052,11202" coordsize="0,741" path="m1052,11943l1052,11202e" filled="f" stroked="t" strokeweight=".237985pt" strokecolor="#747474">
                <v:path arrowok="t"/>
              </v:shape>
            </v:group>
            <v:group style="position:absolute;left:1980;top:11455;width:3870;height:2" coordorigin="1980,11455" coordsize="3870,2">
              <v:shape style="position:absolute;left:1980;top:11455;width:3870;height:2" coordorigin="1980,11455" coordsize="3870,0" path="m1980,11455l5850,11455e" filled="f" stroked="t" strokeweight=".47597pt" strokecolor="#5B5B5B">
                <v:path arrowok="t"/>
              </v:shape>
            </v:group>
            <v:group style="position:absolute;left:5793;top:11455;width:338;height:2" coordorigin="5793,11455" coordsize="338,2">
              <v:shape style="position:absolute;left:5793;top:11455;width:338;height:2" coordorigin="5793,11455" coordsize="338,0" path="m5793,11455l6130,11455e" filled="f" stroked="t" strokeweight=".47597pt" strokecolor="#484848">
                <v:path arrowok="t"/>
              </v:shape>
            </v:group>
            <v:group style="position:absolute;left:6697;top:11206;width:2;height:273" coordorigin="6697,11206" coordsize="2,273">
              <v:shape style="position:absolute;left:6697;top:11206;width:2;height:273" coordorigin="6697,11206" coordsize="0,273" path="m6697,11479l6697,11206e" filled="f" stroked="t" strokeweight=".713954pt" strokecolor="#484848">
                <v:path arrowok="t"/>
              </v:shape>
            </v:group>
            <v:group style="position:absolute;left:6902;top:11457;width:276;height:2" coordorigin="6902,11457" coordsize="276,2">
              <v:shape style="position:absolute;left:6902;top:11457;width:276;height:2" coordorigin="6902,11457" coordsize="276,0" path="m6902,11457l7178,11457e" filled="f" stroked="t" strokeweight=".951939pt" strokecolor="#747474">
                <v:path arrowok="t"/>
              </v:shape>
            </v:group>
            <v:group style="position:absolute;left:7121;top:11455;width:552;height:2" coordorigin="7121,11455" coordsize="552,2">
              <v:shape style="position:absolute;left:7121;top:11455;width:552;height:2" coordorigin="7121,11455" coordsize="552,0" path="m7121,11455l7673,11455e" filled="f" stroked="t" strokeweight=".47597pt" strokecolor="#3F3F3F">
                <v:path arrowok="t"/>
              </v:shape>
            </v:group>
            <v:group style="position:absolute;left:7616;top:11457;width:4051;height:2" coordorigin="7616,11457" coordsize="4051,2">
              <v:shape style="position:absolute;left:7616;top:11457;width:4051;height:2" coordorigin="7616,11457" coordsize="4051,0" path="m7616,11457l11666,11457e" filled="f" stroked="t" strokeweight=".713954pt" strokecolor="#606060">
                <v:path arrowok="t"/>
              </v:shape>
            </v:group>
            <v:group style="position:absolute;left:6702;top:11407;width:2;height:564" coordorigin="6702,11407" coordsize="2,564">
              <v:shape style="position:absolute;left:6702;top:11407;width:2;height:564" coordorigin="6702,11407" coordsize="0,564" path="m6702,11971l6702,11407e" filled="f" stroked="t" strokeweight=".47597pt" strokecolor="#3F3F3F">
                <v:path arrowok="t"/>
              </v:shape>
            </v:group>
            <v:group style="position:absolute;left:11661;top:11407;width:2;height:564" coordorigin="11661,11407" coordsize="2,564">
              <v:shape style="position:absolute;left:11661;top:11407;width:2;height:564" coordorigin="11661,11407" coordsize="0,564" path="m11661,11971l11661,11407e" filled="f" stroked="t" strokeweight=".47597pt" strokecolor="#5B5B5B">
                <v:path arrowok="t"/>
              </v:shape>
            </v:group>
            <v:group style="position:absolute;left:1052;top:11943;width:2;height:1578" coordorigin="1052,11943" coordsize="2,1578">
              <v:shape style="position:absolute;left:1052;top:11943;width:2;height:1578" coordorigin="1052,11943" coordsize="0,1578" path="m1052,13520l1052,11943e" filled="f" stroked="t" strokeweight=".237985pt" strokecolor="#000000">
                <v:path arrowok="t"/>
              </v:shape>
            </v:group>
            <v:group style="position:absolute;left:1423;top:11914;width:2;height:593" coordorigin="1423,11914" coordsize="2,593">
              <v:shape style="position:absolute;left:1423;top:11914;width:2;height:593" coordorigin="1423,11914" coordsize="0,593" path="m1423,12507l1423,11914e" filled="f" stroked="t" strokeweight=".47597pt" strokecolor="#2B2B2B">
                <v:path arrowok="t"/>
              </v:shape>
            </v:group>
            <v:group style="position:absolute;left:2023;top:11914;width:2;height:593" coordorigin="2023,11914" coordsize="2,593">
              <v:shape style="position:absolute;left:2023;top:11914;width:2;height:593" coordorigin="2023,11914" coordsize="0,593" path="m2023,12507l2023,11914e" filled="f" stroked="t" strokeweight=".47597pt" strokecolor="#232323">
                <v:path arrowok="t"/>
              </v:shape>
            </v:group>
            <v:group style="position:absolute;left:6702;top:11895;width:2;height:1009" coordorigin="6702,11895" coordsize="2,1009">
              <v:shape style="position:absolute;left:6702;top:11895;width:2;height:1009" coordorigin="6702,11895" coordsize="0,1009" path="m6702,12904l6702,11895e" filled="f" stroked="t" strokeweight=".951939pt" strokecolor="#575757">
                <v:path arrowok="t"/>
              </v:shape>
            </v:group>
            <v:group style="position:absolute;left:11661;top:11914;width:2;height:1009" coordorigin="11661,11914" coordsize="2,1009">
              <v:shape style="position:absolute;left:11661;top:11914;width:2;height:1009" coordorigin="11661,11914" coordsize="0,1009" path="m11661,12923l11661,11914e" filled="f" stroked="t" strokeweight=".951939pt" strokecolor="#777777">
                <v:path arrowok="t"/>
              </v:shape>
            </v:group>
            <v:group style="position:absolute;left:312;top:11914;width:2;height:1664" coordorigin="312,11914" coordsize="2,1664">
              <v:shape style="position:absolute;left:312;top:11914;width:2;height:1664" coordorigin="312,11914" coordsize="0,1664" path="m312,13578l312,11914e" filled="f" stroked="t" strokeweight=".951939pt" strokecolor="#5B5B5B">
                <v:path arrowok="t"/>
              </v:shape>
            </v:group>
            <v:group style="position:absolute;left:6702;top:12846;width:2;height:311" coordorigin="6702,12846" coordsize="2,311">
              <v:shape style="position:absolute;left:6702;top:12846;width:2;height:311" coordorigin="6702,12846" coordsize="0,311" path="m6702,13157l6702,12846e" filled="f" stroked="t" strokeweight=".47597pt" strokecolor="#282828">
                <v:path arrowok="t"/>
              </v:shape>
            </v:group>
            <v:group style="position:absolute;left:11661;top:12846;width:2;height:311" coordorigin="11661,12846" coordsize="2,311">
              <v:shape style="position:absolute;left:11661;top:12846;width:2;height:311" coordorigin="11661,12846" coordsize="0,311" path="m11661,13157l11661,12846e" filled="f" stroked="t" strokeweight=".47597pt" strokecolor="#606060">
                <v:path arrowok="t"/>
              </v:shape>
            </v:group>
            <v:group style="position:absolute;left:6702;top:13100;width:2;height:253" coordorigin="6702,13100" coordsize="2,253">
              <v:shape style="position:absolute;left:6702;top:13100;width:2;height:253" coordorigin="6702,13100" coordsize="0,253" path="m6702,13353l6702,13100e" filled="f" stroked="t" strokeweight=".47597pt" strokecolor="#3B3B3B">
                <v:path arrowok="t"/>
              </v:shape>
            </v:group>
            <v:group style="position:absolute;left:11661;top:13100;width:2;height:253" coordorigin="11661,13100" coordsize="2,253">
              <v:shape style="position:absolute;left:11661;top:13100;width:2;height:253" coordorigin="11661,13100" coordsize="0,253" path="m11661,13353l11661,13100e" filled="f" stroked="t" strokeweight=".47597pt" strokecolor="#3B3B3B">
                <v:path arrowok="t"/>
              </v:shape>
            </v:group>
            <v:group style="position:absolute;left:305;top:13532;width:1723;height:2" coordorigin="305,13532" coordsize="1723,2">
              <v:shape style="position:absolute;left:305;top:13532;width:1723;height:2" coordorigin="305,13532" coordsize="1723,0" path="m305,13532l2028,13532e" filled="f" stroked="t" strokeweight=".951939pt" strokecolor="#646464">
                <v:path arrowok="t"/>
              </v:shape>
            </v:group>
            <v:group style="position:absolute;left:11661;top:13296;width:2;height:1253" coordorigin="11661,13296" coordsize="2,1253">
              <v:shape style="position:absolute;left:11661;top:13296;width:2;height:1253" coordorigin="11661,13296" coordsize="0,1253" path="m11661,14548l11661,13296e" filled="f" stroked="t" strokeweight=".713954pt" strokecolor="#707070">
                <v:path arrowok="t"/>
              </v:shape>
            </v:group>
            <v:group style="position:absolute;left:312;top:13477;width:2;height:167" coordorigin="312,13477" coordsize="2,167">
              <v:shape style="position:absolute;left:312;top:13477;width:2;height:167" coordorigin="312,13477" coordsize="0,167" path="m312,13645l312,13477e" filled="f" stroked="t" strokeweight=".47597pt" strokecolor="#3F3F3F">
                <v:path arrowok="t"/>
              </v:shape>
            </v:group>
            <v:group style="position:absolute;left:1052;top:13506;width:2;height:110" coordorigin="1052,13506" coordsize="2,110">
              <v:shape style="position:absolute;left:1052;top:13506;width:2;height:110" coordorigin="1052,13506" coordsize="0,110" path="m1052,13616l1052,13506e" filled="f" stroked="t" strokeweight=".237985pt" strokecolor="#676767">
                <v:path arrowok="t"/>
              </v:shape>
            </v:group>
            <v:group style="position:absolute;left:2025;top:3997;width:2;height:12230" coordorigin="2025,3997" coordsize="2,12230">
              <v:shape style="position:absolute;left:2025;top:3997;width:2;height:12230" coordorigin="2025,3997" coordsize="0,12230" path="m2025,16226l2025,3997e" filled="f" stroked="t" strokeweight=".713954pt" strokecolor="#4F4F4F">
                <v:path arrowok="t"/>
              </v:shape>
            </v:group>
            <v:group style="position:absolute;left:6102;top:13616;width:347;height:2" coordorigin="6102,13616" coordsize="347,2">
              <v:shape style="position:absolute;left:6102;top:13616;width:347;height:2" coordorigin="6102,13616" coordsize="347,0" path="m6102,13616l6449,13616e" filled="f" stroked="t" strokeweight=".237985pt" strokecolor="#000000">
                <v:path arrowok="t"/>
              </v:shape>
            </v:group>
            <v:group style="position:absolute;left:309;top:13587;width:2;height:483" coordorigin="309,13587" coordsize="2,483">
              <v:shape style="position:absolute;left:309;top:13587;width:2;height:483" coordorigin="309,13587" coordsize="0,483" path="m309,14070l309,13587e" filled="f" stroked="t" strokeweight=".47597pt" strokecolor="#1F1F1F">
                <v:path arrowok="t"/>
              </v:shape>
            </v:group>
            <v:group style="position:absolute;left:1052;top:13616;width:2;height:1635" coordorigin="1052,13616" coordsize="2,1635">
              <v:shape style="position:absolute;left:1052;top:13616;width:2;height:1635" coordorigin="1052,13616" coordsize="0,1635" path="m1052,15251l1052,13616e" filled="f" stroked="t" strokeweight=".237985pt" strokecolor="#000000">
                <v:path arrowok="t"/>
              </v:shape>
            </v:group>
            <v:group style="position:absolute;left:1423;top:13587;width:2;height:622" coordorigin="1423,13587" coordsize="2,622">
              <v:shape style="position:absolute;left:1423;top:13587;width:2;height:622" coordorigin="1423,13587" coordsize="0,622" path="m1423,14209l1423,13587e" filled="f" stroked="t" strokeweight=".47597pt" strokecolor="#282828">
                <v:path arrowok="t"/>
              </v:shape>
            </v:group>
            <v:group style="position:absolute;left:2023;top:13587;width:2;height:622" coordorigin="2023,13587" coordsize="2,622">
              <v:shape style="position:absolute;left:2023;top:13587;width:2;height:622" coordorigin="2023,13587" coordsize="0,622" path="m2023,14209l2023,13587e" filled="f" stroked="t" strokeweight=".47597pt" strokecolor="#282828">
                <v:path arrowok="t"/>
              </v:shape>
            </v:group>
            <v:group style="position:absolute;left:2327;top:14500;width:485;height:2" coordorigin="2327,14500" coordsize="485,2">
              <v:shape style="position:absolute;left:2327;top:14500;width:485;height:2" coordorigin="2327,14500" coordsize="485,0" path="m2327,14500l2813,14500e" filled="f" stroked="t" strokeweight="1.189924pt" strokecolor="#5B67B3">
                <v:path arrowok="t"/>
              </v:shape>
            </v:group>
            <v:group style="position:absolute;left:312;top:14013;width:2;height:1104" coordorigin="312,14013" coordsize="2,1104">
              <v:shape style="position:absolute;left:312;top:14013;width:2;height:1104" coordorigin="312,14013" coordsize="0,1104" path="m312,15117l312,14013e" filled="f" stroked="t" strokeweight=".951939pt" strokecolor="#606060">
                <v:path arrowok="t"/>
              </v:shape>
            </v:group>
            <v:group style="position:absolute;left:2020;top:14151;width:2;height:172" coordorigin="2020,14151" coordsize="2,172">
              <v:shape style="position:absolute;left:2020;top:14151;width:2;height:172" coordorigin="2020,14151" coordsize="0,172" path="m2020,14324l2020,14151e" filled="f" stroked="t" strokeweight=".47597pt" strokecolor="#3B3B3B">
                <v:path arrowok="t"/>
              </v:shape>
            </v:group>
            <v:group style="position:absolute;left:6704;top:13272;width:2;height:1143" coordorigin="6704,13272" coordsize="2,1143">
              <v:shape style="position:absolute;left:6704;top:13272;width:2;height:1143" coordorigin="6704,13272" coordsize="0,1143" path="m6704,14414l6704,13272e" filled="f" stroked="t" strokeweight=".951939pt" strokecolor="#606060">
                <v:path arrowok="t"/>
              </v:shape>
            </v:group>
            <v:group style="position:absolute;left:2009;top:14520;width:524;height:2" coordorigin="2009,14520" coordsize="524,2">
              <v:shape style="position:absolute;left:2009;top:14520;width:524;height:2" coordorigin="2009,14520" coordsize="524,0" path="m2009,14520l2532,14520e" filled="f" stroked="t" strokeweight=".713954pt" strokecolor="#4F5497">
                <v:path arrowok="t"/>
              </v:shape>
            </v:group>
            <v:group style="position:absolute;left:6702;top:14357;width:2;height:622" coordorigin="6702,14357" coordsize="2,622">
              <v:shape style="position:absolute;left:6702;top:14357;width:2;height:622" coordorigin="6702,14357" coordsize="0,622" path="m6702,14979l6702,14357e" filled="f" stroked="t" strokeweight=".47597pt" strokecolor="#2F2F2F">
                <v:path arrowok="t"/>
              </v:shape>
            </v:group>
            <v:group style="position:absolute;left:2968;top:14510;width:2;height:167" coordorigin="2968,14510" coordsize="2,167">
              <v:shape style="position:absolute;left:2968;top:14510;width:2;height:167" coordorigin="2968,14510" coordsize="0,167" path="m2968,14677l2968,14510e" filled="f" stroked="t" strokeweight="1.903878pt" strokecolor="#3B4493">
                <v:path arrowok="t"/>
              </v:shape>
            </v:group>
            <v:group style="position:absolute;left:11661;top:14491;width:2;height:626" coordorigin="11661,14491" coordsize="2,626">
              <v:shape style="position:absolute;left:11661;top:14491;width:2;height:626" coordorigin="11661,14491" coordsize="0,626" path="m11661,15117l11661,14491e" filled="f" stroked="t" strokeweight=".47597pt" strokecolor="#545454">
                <v:path arrowok="t"/>
              </v:shape>
            </v:group>
            <v:group style="position:absolute;left:4898;top:16224;width:1414;height:2" coordorigin="4898,16224" coordsize="1414,2">
              <v:shape style="position:absolute;left:4898;top:16224;width:1414;height:2" coordorigin="4898,16224" coordsize="1414,0" path="m4898,16224l6311,16224e" filled="f" stroked="t" strokeweight=".47597pt" strokecolor="#777777">
                <v:path arrowok="t"/>
              </v:shape>
            </v:group>
            <v:group style="position:absolute;left:309;top:15060;width:2;height:1167" coordorigin="309,15060" coordsize="2,1167">
              <v:shape style="position:absolute;left:309;top:15060;width:2;height:1167" coordorigin="309,15060" coordsize="0,1167" path="m309,16226l309,15060e" filled="f" stroked="t" strokeweight=".47597pt" strokecolor="#484848">
                <v:path arrowok="t"/>
              </v:shape>
            </v:group>
            <v:group style="position:absolute;left:1423;top:11206;width:2;height:5025" coordorigin="1423,11206" coordsize="2,5025">
              <v:shape style="position:absolute;left:1423;top:11206;width:2;height:5025" coordorigin="1423,11206" coordsize="0,5025" path="m1423,16231l1423,11206e" filled="f" stroked="t" strokeweight=".713954pt" strokecolor="#4B4B4B">
                <v:path arrowok="t"/>
              </v:shape>
            </v:group>
            <v:group style="position:absolute;left:6704;top:14921;width:2;height:1310" coordorigin="6704,14921" coordsize="2,1310">
              <v:shape style="position:absolute;left:6704;top:14921;width:2;height:1310" coordorigin="6704,14921" coordsize="0,1310" path="m6704,16231l6704,14921e" filled="f" stroked="t" strokeweight=".951939pt" strokecolor="#5B5B5B">
                <v:path arrowok="t"/>
              </v:shape>
            </v:group>
            <v:group style="position:absolute;left:11661;top:15060;width:2;height:1167" coordorigin="11661,15060" coordsize="2,1167">
              <v:shape style="position:absolute;left:11661;top:15060;width:2;height:1167" coordorigin="11661,15060" coordsize="0,1167" path="m11661,16226l11661,15060e" filled="f" stroked="t" strokeweight=".951939pt" strokecolor="#7C7C7C">
                <v:path arrowok="t"/>
              </v:shape>
            </v:group>
            <v:group style="position:absolute;left:300;top:16222;width:538;height:2" coordorigin="300,16222" coordsize="538,2">
              <v:shape style="position:absolute;left:300;top:16222;width:538;height:2" coordorigin="300,16222" coordsize="538,0" path="m300,16222l838,16222e" filled="f" stroked="t" strokeweight=".47597pt" strokecolor="#676767">
                <v:path arrowok="t"/>
              </v:shape>
            </v:group>
            <v:group style="position:absolute;left:324;top:16222;width:11109;height:2" coordorigin="324,16222" coordsize="11109,2">
              <v:shape style="position:absolute;left:324;top:16222;width:11109;height:2" coordorigin="324,16222" coordsize="11109,0" path="m324,16222l11433,16222e" filled="f" stroked="t" strokeweight=".713954pt" strokecolor="#808080">
                <v:path arrowok="t"/>
              </v:shape>
            </v:group>
            <v:group style="position:absolute;left:1052;top:15251;width:2;height:966" coordorigin="1052,15251" coordsize="2,966">
              <v:shape style="position:absolute;left:1052;top:15251;width:2;height:966" coordorigin="1052,15251" coordsize="0,966" path="m1052,16217l1052,15251e" filled="f" stroked="t" strokeweight=".237985pt" strokecolor="#8C8C8C">
                <v:path arrowok="t"/>
              </v:shape>
            </v:group>
            <v:group style="position:absolute;left:1421;top:14261;width:2;height:1970" coordorigin="1421,14261" coordsize="2,1970">
              <v:shape style="position:absolute;left:1421;top:14261;width:2;height:1970" coordorigin="1421,14261" coordsize="0,1970" path="m1421,16231l1421,14261e" filled="f" stroked="t" strokeweight=".713954pt" strokecolor="#4F4F4F">
                <v:path arrowok="t"/>
              </v:shape>
            </v:group>
            <v:group style="position:absolute;left:2020;top:15222;width:2;height:1004" coordorigin="2020,15222" coordsize="2,1004">
              <v:shape style="position:absolute;left:2020;top:15222;width:2;height:1004" coordorigin="2020,15222" coordsize="0,1004" path="m2020,16226l2020,15222e" filled="f" stroked="t" strokeweight=".713954pt" strokecolor="#484848">
                <v:path arrowok="t"/>
              </v:shape>
            </v:group>
            <v:group style="position:absolute;left:7121;top:16222;width:595;height:2" coordorigin="7121,16222" coordsize="595,2">
              <v:shape style="position:absolute;left:7121;top:16222;width:595;height:2" coordorigin="7121,16222" coordsize="595,0" path="m7121,16222l7715,16222e" filled="f" stroked="t" strokeweight=".47597pt" strokecolor="#646464">
                <v:path arrowok="t"/>
              </v:shape>
            </v:group>
            <v:group style="position:absolute;left:9205;top:16222;width:490;height:2" coordorigin="9205,16222" coordsize="490,2">
              <v:shape style="position:absolute;left:9205;top:16222;width:490;height:2" coordorigin="9205,16222" coordsize="490,0" path="m9205,16222l9696,16222e" filled="f" stroked="t" strokeweight=".713954pt" strokecolor="#5B5B5B">
                <v:path arrowok="t"/>
              </v:shape>
            </v:group>
            <v:group style="position:absolute;left:10300;top:16207;width:1352;height:2" coordorigin="10300,16207" coordsize="1352,2">
              <v:shape style="position:absolute;left:10300;top:16207;width:1352;height:2" coordorigin="10300,16207" coordsize="1352,0" path="m10300,16207l11652,16207e" filled="f" stroked="t" strokeweight=".713954pt" strokecolor="#74747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0"/>
          <w:w w:val="100"/>
          <w:i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i/>
        </w:rPr>
        <w:t>''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44"/>
          <w:i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44"/>
          <w:i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44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93"/>
        </w:rPr>
        <w:t>Kuze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93"/>
        </w:rPr>
        <w:t>y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140"/>
        </w:sectPr>
      </w:pPr>
      <w:rPr/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3345" w:right="475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1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2" w:lineRule="exact"/>
        <w:ind w:left="883" w:right="-20"/>
        <w:jc w:val="left"/>
        <w:tabs>
          <w:tab w:pos="28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460.50061pt;margin-top:6.242717pt;width:33.317874pt;height:.1pt;mso-position-horizontal-relative:page;mso-position-vertical-relative:paragraph;z-index:-15666" coordorigin="9210,125" coordsize="666,2">
            <v:shape style="position:absolute;left:9210;top:125;width:666;height:2" coordorigin="9210,125" coordsize="666,0" path="m9210,125l9876,125e" filled="f" stroked="t" strokeweight="3.331787pt" strokecolor="#545B6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928749pt;margin-top:-35.460182pt;width:449.286528pt;height:46.852926pt;mso-position-horizontal-relative:page;mso-position-vertical-relative:paragraph;z-index:-15665" type="#_x0000_t202" filled="f" stroked="f">
            <v:textbox inset="0,0,0,0">
              <w:txbxContent>
                <w:p>
                  <w:pPr>
                    <w:spacing w:before="0" w:after="0" w:line="937" w:lineRule="exact"/>
                    <w:ind w:right="-181"/>
                    <w:jc w:val="left"/>
                    <w:tabs>
                      <w:tab w:pos="8080" w:val="left"/>
                    </w:tabs>
                    <w:rPr>
                      <w:rFonts w:ascii="Times New Roman" w:hAnsi="Times New Roman" w:cs="Times New Roman" w:eastAsia="Times New Roman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83838"/>
                      <w:spacing w:val="0"/>
                      <w:w w:val="164"/>
                      <w:b/>
                      <w:bCs/>
                      <w:position w:val="4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83838"/>
                      <w:spacing w:val="0"/>
                      <w:w w:val="100"/>
                      <w:b/>
                      <w:bCs/>
                      <w:position w:val="4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83838"/>
                      <w:spacing w:val="0"/>
                      <w:w w:val="100"/>
                      <w:b/>
                      <w:bCs/>
                      <w:position w:val="4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4F4F4F"/>
                      <w:spacing w:val="0"/>
                      <w:w w:val="108"/>
                      <w:b/>
                      <w:bCs/>
                      <w:position w:val="-2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.363617pt;margin-top:7.004471pt;width:51.666742pt;height:8.5pt;mso-position-horizontal-relative:page;mso-position-vertical-relative:paragraph;z-index:-15664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383838"/>
                      <w:spacing w:val="0"/>
                      <w:w w:val="91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7"/>
        </w:rPr>
        <w:t>IZ</w:t>
      </w:r>
      <w:r>
        <w:rPr>
          <w:rFonts w:ascii="Arial" w:hAnsi="Arial" w:cs="Arial" w:eastAsia="Arial"/>
          <w:sz w:val="15"/>
          <w:szCs w:val="15"/>
          <w:color w:val="383838"/>
          <w:spacing w:val="-15"/>
          <w:w w:val="100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7"/>
        </w:rPr>
        <w:t>MIR</w:t>
      </w:r>
      <w:r>
        <w:rPr>
          <w:rFonts w:ascii="Arial" w:hAnsi="Arial" w:cs="Arial" w:eastAsia="Arial"/>
          <w:sz w:val="15"/>
          <w:szCs w:val="15"/>
          <w:color w:val="383838"/>
          <w:spacing w:val="-20"/>
          <w:w w:val="100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655" w:right="-20"/>
        <w:jc w:val="left"/>
        <w:tabs>
          <w:tab w:pos="41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8"/>
          <w:position w:val="2"/>
        </w:rPr>
        <w:t>BELEDIYESI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63" w:lineRule="auto"/>
        <w:ind w:left="141" w:right="3584" w:firstLine="-5"/>
        <w:jc w:val="left"/>
        <w:tabs>
          <w:tab w:pos="1240" w:val="left"/>
          <w:tab w:pos="1840" w:val="left"/>
          <w:tab w:pos="2520" w:val="left"/>
          <w:tab w:pos="3880" w:val="left"/>
          <w:tab w:pos="4880" w:val="left"/>
          <w:tab w:pos="6700" w:val="left"/>
          <w:tab w:pos="6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  <w:position w:val="1"/>
        </w:rPr>
        <w:t>07.05.2017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No: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2/1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00:59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6"/>
          <w:position w:val="0"/>
        </w:rPr>
        <w:t>tr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16"/>
          <w:position w:val="0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73"/>
          <w:position w:val="0"/>
        </w:rPr>
        <w:t>ı: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7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Kayl'l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4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4"/>
          <w:w w:val="14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  <w:position w:val="0"/>
        </w:rPr>
        <w:t>07.05.2017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11"/>
          <w:position w:val="0"/>
        </w:rPr>
        <w:t>lKayıtNo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2824/1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4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3"/>
          <w:w w:val="14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Kaya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  <w:position w:val="0"/>
        </w:rPr>
        <w:t>ERGÜL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4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0"/>
        </w:rPr>
        <w:t>Kasımpaşa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Atatür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0"/>
        </w:rPr>
        <w:t>Cad.No:S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8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Konyalı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Pide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Salonu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4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0"/>
          <w:position w:val="0"/>
        </w:rPr>
        <w:t>-MENEMEN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0"/>
        </w:rPr>
        <w:t>Kasımpaşa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Atatür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Cad.No: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Konyalı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Pide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Salonu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0"/>
          <w:position w:val="0"/>
        </w:rPr>
        <w:t>-MENEMEN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136" w:right="-20"/>
        <w:jc w:val="left"/>
        <w:tabs>
          <w:tab w:pos="1800" w:val="left"/>
          <w:tab w:pos="4280" w:val="left"/>
          <w:tab w:pos="7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Baca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-5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2"/>
        </w:rPr>
        <w:t>Kıvılcım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5" w:after="0" w:line="176" w:lineRule="auto"/>
        <w:ind w:left="3006" w:right="4078" w:firstLine="-2870"/>
        <w:jc w:val="left"/>
        <w:tabs>
          <w:tab w:pos="3000" w:val="left"/>
          <w:tab w:pos="5060" w:val="left"/>
          <w:tab w:pos="6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E5E6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E5E6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2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95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60"/>
          <w:spacing w:val="0"/>
          <w:w w:val="120"/>
          <w:position w:val="-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E5E60"/>
          <w:spacing w:val="0"/>
          <w:w w:val="12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elik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88" w:lineRule="exact"/>
        <w:ind w:left="3339" w:right="-20"/>
        <w:jc w:val="left"/>
        <w:tabs>
          <w:tab w:pos="3800" w:val="left"/>
          <w:tab w:pos="4400" w:val="left"/>
          <w:tab w:pos="5380" w:val="left"/>
          <w:tab w:pos="6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0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0"/>
        </w:rPr>
      </w:r>
      <w:r>
        <w:rPr>
          <w:rFonts w:ascii="Arial" w:hAnsi="Arial" w:cs="Arial" w:eastAsia="Arial"/>
          <w:sz w:val="42"/>
          <w:szCs w:val="42"/>
          <w:color w:val="242424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24242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242424"/>
          <w:spacing w:val="0"/>
          <w:w w:val="100"/>
          <w:position w:val="0"/>
        </w:rPr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51"/>
          <w:position w:val="2"/>
        </w:rPr>
        <w:t>ı</w:t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6"/>
          <w:position w:val="1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6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16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6"/>
          <w:position w:val="10"/>
        </w:rPr>
        <w:t>01:08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141" w:right="-20"/>
        <w:jc w:val="left"/>
        <w:tabs>
          <w:tab w:pos="1820" w:val="left"/>
          <w:tab w:pos="5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ll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jracı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0" w:after="0" w:line="240" w:lineRule="auto"/>
        <w:ind w:left="18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Arniri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60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E5E60"/>
          <w:spacing w:val="23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Müsliim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2"/>
        </w:rPr>
        <w:t>PiLiÇ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1796" w:right="3006"/>
        <w:jc w:val="center"/>
        <w:tabs>
          <w:tab w:pos="4020" w:val="left"/>
          <w:tab w:pos="7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:00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:05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136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83"/>
          <w:position w:val="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5"/>
          <w:w w:val="18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  <w:position w:val="0"/>
        </w:rPr>
        <w:t>618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41" w:right="-20"/>
        <w:jc w:val="left"/>
        <w:tabs>
          <w:tab w:pos="4060" w:val="left"/>
          <w:tab w:pos="6460" w:val="left"/>
          <w:tab w:pos="6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w w:val="106"/>
          <w:position w:val="3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w w:val="105"/>
          <w:position w:val="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w w:val="106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2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u w:val="single" w:color="4F4F4F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u w:val="single" w:color="4F4F4F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u w:val="single" w:color="4F4F4F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4046" w:right="525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6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6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77" w:lineRule="auto"/>
        <w:ind w:left="1835" w:right="4903" w:firstLine="2232"/>
        <w:jc w:val="left"/>
        <w:tabs>
          <w:tab w:pos="3300" w:val="left"/>
          <w:tab w:pos="4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3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131" w:right="-20"/>
        <w:jc w:val="left"/>
        <w:tabs>
          <w:tab w:pos="1820" w:val="left"/>
          <w:tab w:pos="4040" w:val="left"/>
          <w:tab w:pos="6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E5E60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E5E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E5E6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2" w:lineRule="exact"/>
        <w:ind w:left="117" w:right="-20"/>
        <w:jc w:val="left"/>
        <w:tabs>
          <w:tab w:pos="660" w:val="left"/>
          <w:tab w:pos="1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2"/>
          <w:szCs w:val="22"/>
          <w:color w:val="383838"/>
          <w:spacing w:val="0"/>
          <w:w w:val="100"/>
        </w:rPr>
        <w:t>piı</w:t>
      </w:r>
      <w:r>
        <w:rPr>
          <w:rFonts w:ascii="Arial" w:hAnsi="Arial" w:cs="Arial" w:eastAsia="Arial"/>
          <w:sz w:val="22"/>
          <w:szCs w:val="22"/>
          <w:color w:val="383838"/>
          <w:spacing w:val="-22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53"/>
        </w:rPr>
        <w:t>&lt;</w:t>
      </w:r>
      <w:r>
        <w:rPr>
          <w:rFonts w:ascii="Arial" w:hAnsi="Arial" w:cs="Arial" w:eastAsia="Arial"/>
          <w:sz w:val="16"/>
          <w:szCs w:val="16"/>
          <w:color w:val="383838"/>
          <w:spacing w:val="4"/>
          <w:w w:val="5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4" w:after="0" w:line="240" w:lineRule="auto"/>
        <w:ind w:left="184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40" w:lineRule="auto"/>
        <w:ind w:left="184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66" w:lineRule="auto"/>
        <w:ind w:left="136" w:right="1629" w:firstLine="-19"/>
        <w:jc w:val="left"/>
        <w:tabs>
          <w:tab w:pos="1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Playı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4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5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tarafında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söndürülmü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görüldü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Tarafımızca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edildi.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5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4025" w:right="465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1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left="176" w:right="-20"/>
        <w:jc w:val="left"/>
        <w:tabs>
          <w:tab w:pos="4040" w:val="left"/>
          <w:tab w:pos="5960" w:val="left"/>
          <w:tab w:pos="7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3.155548pt;margin-top:7.080139pt;width:3.7395pt;height:22.5pt;mso-position-horizontal-relative:page;mso-position-vertical-relative:paragraph;z-index:-15663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383838"/>
                      <w:spacing w:val="0"/>
                      <w:w w:val="59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9"/>
          <w:position w:val="1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2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Tüıü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:s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  <w:position w:val="0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  <w:position w:val="0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28" w:lineRule="exact"/>
        <w:ind w:left="5933" w:right="5460"/>
        <w:jc w:val="center"/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242424"/>
          <w:spacing w:val="0"/>
          <w:w w:val="5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41" w:after="0" w:line="266" w:lineRule="auto"/>
        <w:ind w:left="175" w:right="5506"/>
        <w:jc w:val="left"/>
        <w:tabs>
          <w:tab w:pos="1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29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meydana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gelmemiştir.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20"/>
        </w:rPr>
        <w:t>onundaki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6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left="13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4"/>
          <w:position w:val="-1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195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betonarme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5"/>
        </w:rPr>
        <w:t>bacada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4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2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pide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salon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manga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5"/>
        </w:rPr>
        <w:t>kömürlü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left="1835" w:right="-20"/>
        <w:jc w:val="left"/>
        <w:tabs>
          <w:tab w:pos="5700" w:val="left"/>
          <w:tab w:pos="102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.ızdarada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kıvılcımları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1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ızgara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hacası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içerisindeki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birike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yağları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  <w:position w:val="1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18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J&lt;anaatine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varıldı.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40" w:lineRule="auto"/>
        <w:ind w:left="117" w:right="-20"/>
        <w:jc w:val="left"/>
        <w:tabs>
          <w:tab w:pos="1820" w:val="left"/>
          <w:tab w:pos="6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E5E60"/>
          <w:spacing w:val="3"/>
          <w:w w:val="109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1"/>
        </w:rPr>
        <w:t>!Bedel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5"/>
          <w:w w:val="10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77779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left="117" w:right="-20"/>
        <w:jc w:val="left"/>
        <w:tabs>
          <w:tab w:pos="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23"/>
        </w:rPr>
        <w:t>!re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23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6"/>
          <w:w w:val="1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3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197" w:lineRule="exact"/>
        <w:ind w:left="117" w:right="-20"/>
        <w:jc w:val="left"/>
        <w:tabs>
          <w:tab w:pos="1820" w:val="left"/>
          <w:tab w:pos="2620" w:val="left"/>
          <w:tab w:pos="5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Ekibı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:Tarih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5"/>
          <w:position w:val="-1"/>
        </w:rPr>
        <w:t>07.05.2017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5"/>
          <w:position w:val="-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5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5"/>
          <w:position w:val="-1"/>
        </w:rPr>
        <w:t>01:25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217" w:right="-20"/>
        <w:jc w:val="left"/>
        <w:tabs>
          <w:tab w:pos="900" w:val="left"/>
          <w:tab w:pos="3240" w:val="left"/>
          <w:tab w:pos="8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42424"/>
          <w:spacing w:val="0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242424"/>
          <w:spacing w:val="7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1"/>
        </w:rPr>
        <w:t>aralı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7"/>
          <w:position w:val="1"/>
        </w:rPr>
        <w:t>PiDE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7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1"/>
        </w:rPr>
        <w:t>Meneme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1"/>
        </w:rPr>
        <w:t>Gnıb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1"/>
        </w:rPr>
        <w:t>2.Posta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4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1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978" w:right="-20"/>
        <w:jc w:val="left"/>
        <w:tabs>
          <w:tab w:pos="4480" w:val="left"/>
          <w:tab w:pos="85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3.220474pt;margin-top:12.634462pt;width:45.156698pt;height:9pt;mso-position-horizontal-relative:page;mso-position-vertical-relative:paragraph;z-index:-15662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108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57"/>
          <w:b/>
          <w:bCs/>
          <w:position w:val="-17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30"/>
          <w:w w:val="57"/>
          <w:b/>
          <w:bCs/>
          <w:position w:val="-1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57"/>
          <w:b/>
          <w:bCs/>
          <w:position w:val="-17"/>
        </w:rPr>
        <w:t>8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57"/>
          <w:b/>
          <w:bCs/>
          <w:position w:val="-1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13"/>
          <w:w w:val="57"/>
          <w:b/>
          <w:bCs/>
          <w:position w:val="-17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57"/>
          <w:position w:val="-17"/>
        </w:rPr>
        <w:t>Haziran</w:t>
      </w:r>
      <w:r>
        <w:rPr>
          <w:rFonts w:ascii="Arial" w:hAnsi="Arial" w:cs="Arial" w:eastAsia="Arial"/>
          <w:sz w:val="20"/>
          <w:szCs w:val="20"/>
          <w:color w:val="383838"/>
          <w:spacing w:val="8"/>
          <w:w w:val="57"/>
          <w:position w:val="-1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58"/>
          <w:b/>
          <w:bCs/>
          <w:position w:val="-17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right="207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383838"/>
          <w:spacing w:val="33"/>
          <w:w w:val="83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5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01" w:right="1623"/>
        <w:jc w:val="center"/>
        <w:tabs>
          <w:tab w:pos="8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8"/>
        </w:rPr>
        <w:t>İtfaiyeci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İtfaiye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5" w:after="0" w:line="240" w:lineRule="auto"/>
        <w:ind w:left="4380" w:right="585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9.768097pt;margin-top:5.864156pt;width:33.480002pt;height:31pt;mso-position-horizontal-relative:page;mso-position-vertical-relative:paragraph;z-index:-15661" type="#_x0000_t202" filled="f" stroked="f">
            <v:textbox inset="0,0,0,0">
              <w:txbxContent>
                <w:p>
                  <w:pPr>
                    <w:spacing w:before="0" w:after="0" w:line="620" w:lineRule="exact"/>
                    <w:ind w:right="-133"/>
                    <w:jc w:val="left"/>
                    <w:rPr>
                      <w:rFonts w:ascii="Courier New" w:hAnsi="Courier New" w:cs="Courier New" w:eastAsia="Courier New"/>
                      <w:sz w:val="62"/>
                      <w:szCs w:val="62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62"/>
                      <w:szCs w:val="62"/>
                      <w:color w:val="383838"/>
                      <w:spacing w:val="0"/>
                      <w:w w:val="60"/>
                      <w:b/>
                      <w:bCs/>
                      <w:position w:val="4"/>
                    </w:rPr>
                    <w:t>.;l</w:t>
                  </w:r>
                  <w:r>
                    <w:rPr>
                      <w:rFonts w:ascii="Courier New" w:hAnsi="Courier New" w:cs="Courier New" w:eastAsia="Courier New"/>
                      <w:sz w:val="62"/>
                      <w:szCs w:val="6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Müslüm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6"/>
        </w:rPr>
        <w:t>PiLiÇ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77" w:lineRule="exact"/>
        <w:ind w:left="4710" w:right="628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5.251038pt;margin-top:5.186345pt;width:45.52182pt;height:19.5pt;mso-position-horizontal-relative:page;mso-position-vertical-relative:paragraph;z-index:-15660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8"/>
                    <w:jc w:val="left"/>
                    <w:tabs>
                      <w:tab w:pos="560" w:val="left"/>
                    </w:tabs>
                    <w:rPr>
                      <w:rFonts w:ascii="Arial" w:hAnsi="Arial" w:cs="Arial" w:eastAsia="Arial"/>
                      <w:sz w:val="39"/>
                      <w:szCs w:val="39"/>
                    </w:rPr>
                  </w:pPr>
                  <w:rPr/>
                  <w:r>
                    <w:rPr>
                      <w:rFonts w:ascii="Arial" w:hAnsi="Arial" w:cs="Arial" w:eastAsia="Arial"/>
                      <w:sz w:val="34"/>
                      <w:szCs w:val="34"/>
                      <w:color w:val="777779"/>
                      <w:spacing w:val="-23"/>
                      <w:w w:val="66"/>
                    </w:rPr>
                    <w:t>.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A0A09E"/>
                      <w:spacing w:val="0"/>
                      <w:w w:val="66"/>
                    </w:rPr>
                    <w:t>..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A0A09E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A0A09E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383838"/>
                      <w:spacing w:val="0"/>
                      <w:w w:val="66"/>
                      <w:i/>
                    </w:rPr>
                    <w:t>·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383838"/>
                      <w:spacing w:val="5"/>
                      <w:w w:val="66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B1B1B1"/>
                      <w:spacing w:val="-32"/>
                      <w:w w:val="50"/>
                      <w:i/>
                    </w:rPr>
                    <w:t>·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B1B1B1"/>
                      <w:spacing w:val="-4"/>
                      <w:w w:val="40"/>
                      <w:i/>
                    </w:rPr>
                    <w:t>·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777779"/>
                      <w:spacing w:val="0"/>
                      <w:w w:val="70"/>
                      <w:i/>
                    </w:rPr>
                    <w:t>·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-11"/>
        </w:rPr>
        <w:t>itf.Eri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20" w:bottom="280" w:left="140" w:right="220"/>
        </w:sectPr>
      </w:pPr>
      <w:rPr/>
    </w:p>
    <w:p>
      <w:pPr>
        <w:spacing w:before="0" w:after="0" w:line="660" w:lineRule="exact"/>
        <w:ind w:right="-20"/>
        <w:jc w:val="right"/>
        <w:rPr>
          <w:rFonts w:ascii="Times New Roman" w:hAnsi="Times New Roman" w:cs="Times New Roman" w:eastAsia="Times New Roman"/>
          <w:sz w:val="72"/>
          <w:szCs w:val="72"/>
        </w:rPr>
      </w:pPr>
      <w:rPr/>
      <w:r>
        <w:rPr>
          <w:rFonts w:ascii="Times New Roman" w:hAnsi="Times New Roman" w:cs="Times New Roman" w:eastAsia="Times New Roman"/>
          <w:sz w:val="62"/>
          <w:szCs w:val="62"/>
          <w:color w:val="3B4277"/>
          <w:spacing w:val="0"/>
          <w:w w:val="100"/>
          <w:position w:val="-13"/>
        </w:rPr>
        <w:t>-</w:t>
      </w:r>
      <w:r>
        <w:rPr>
          <w:rFonts w:ascii="Times New Roman" w:hAnsi="Times New Roman" w:cs="Times New Roman" w:eastAsia="Times New Roman"/>
          <w:sz w:val="62"/>
          <w:szCs w:val="62"/>
          <w:color w:val="3B4277"/>
          <w:spacing w:val="67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72"/>
          <w:szCs w:val="72"/>
          <w:color w:val="3B4277"/>
          <w:spacing w:val="0"/>
          <w:w w:val="235"/>
          <w:position w:val="-10"/>
        </w:rPr>
        <w:t>J</w:t>
      </w:r>
      <w:r>
        <w:rPr>
          <w:rFonts w:ascii="Times New Roman" w:hAnsi="Times New Roman" w:cs="Times New Roman" w:eastAsia="Times New Roman"/>
          <w:sz w:val="72"/>
          <w:szCs w:val="72"/>
          <w:color w:val="50599A"/>
          <w:spacing w:val="0"/>
          <w:w w:val="10"/>
          <w:position w:val="-10"/>
        </w:rPr>
        <w:t>-</w:t>
      </w:r>
      <w:r>
        <w:rPr>
          <w:rFonts w:ascii="Times New Roman" w:hAnsi="Times New Roman" w:cs="Times New Roman" w:eastAsia="Times New Roman"/>
          <w:sz w:val="72"/>
          <w:szCs w:val="7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3" w:lineRule="exact"/>
        <w:ind w:right="-10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5E5E60"/>
          <w:spacing w:val="-50"/>
          <w:w w:val="81"/>
          <w:position w:val="-17"/>
        </w:rPr>
        <w:t>B</w:t>
      </w:r>
      <w:r>
        <w:rPr>
          <w:rFonts w:ascii="Times New Roman" w:hAnsi="Times New Roman" w:cs="Times New Roman" w:eastAsia="Times New Roman"/>
          <w:sz w:val="40"/>
          <w:szCs w:val="40"/>
          <w:color w:val="777779"/>
          <w:spacing w:val="-145"/>
          <w:w w:val="116"/>
          <w:position w:val="-17"/>
        </w:rPr>
        <w:t>·</w:t>
      </w:r>
      <w:r>
        <w:rPr>
          <w:rFonts w:ascii="Times New Roman" w:hAnsi="Times New Roman" w:cs="Times New Roman" w:eastAsia="Times New Roman"/>
          <w:sz w:val="40"/>
          <w:szCs w:val="40"/>
          <w:color w:val="5E5E60"/>
          <w:spacing w:val="1"/>
          <w:w w:val="82"/>
          <w:position w:val="-17"/>
        </w:rPr>
        <w:t>·</w:t>
      </w:r>
      <w:r>
        <w:rPr>
          <w:rFonts w:ascii="Times New Roman" w:hAnsi="Times New Roman" w:cs="Times New Roman" w:eastAsia="Times New Roman"/>
          <w:sz w:val="40"/>
          <w:szCs w:val="40"/>
          <w:color w:val="5E5E60"/>
          <w:spacing w:val="0"/>
          <w:w w:val="95"/>
          <w:position w:val="-17"/>
        </w:rPr>
        <w:t>ı</w:t>
      </w:r>
      <w:r>
        <w:rPr>
          <w:rFonts w:ascii="Times New Roman" w:hAnsi="Times New Roman" w:cs="Times New Roman" w:eastAsia="Times New Roman"/>
          <w:sz w:val="40"/>
          <w:szCs w:val="40"/>
          <w:color w:val="5E5E60"/>
          <w:spacing w:val="-42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E5E60"/>
          <w:spacing w:val="12"/>
          <w:w w:val="139"/>
          <w:position w:val="-7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color w:val="777779"/>
          <w:spacing w:val="1"/>
          <w:w w:val="139"/>
          <w:position w:val="-7"/>
        </w:rPr>
        <w:t>n</w:t>
      </w:r>
      <w:r>
        <w:rPr>
          <w:rFonts w:ascii="Arial" w:hAnsi="Arial" w:cs="Arial" w:eastAsia="Arial"/>
          <w:sz w:val="22"/>
          <w:szCs w:val="22"/>
          <w:color w:val="777779"/>
          <w:spacing w:val="0"/>
          <w:w w:val="139"/>
          <w:position w:val="-17"/>
        </w:rPr>
        <w:t>t</w:t>
      </w:r>
      <w:r>
        <w:rPr>
          <w:rFonts w:ascii="Arial" w:hAnsi="Arial" w:cs="Arial" w:eastAsia="Arial"/>
          <w:sz w:val="22"/>
          <w:szCs w:val="22"/>
          <w:color w:val="777779"/>
          <w:spacing w:val="12"/>
          <w:w w:val="139"/>
          <w:position w:val="-17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B1B1B1"/>
          <w:spacing w:val="0"/>
          <w:w w:val="71"/>
          <w:position w:val="-7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73" w:after="0" w:line="273" w:lineRule="exact"/>
        <w:ind w:left="2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B1B1B1"/>
          <w:w w:val="56"/>
          <w:position w:val="-2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B1B1B1"/>
          <w:spacing w:val="-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76"/>
          <w:position w:val="-2"/>
        </w:rPr>
        <w:t>;_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7" w:lineRule="exact"/>
        <w:ind w:right="-20"/>
        <w:jc w:val="left"/>
        <w:tabs>
          <w:tab w:pos="580" w:val="left"/>
          <w:tab w:pos="110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A0A09E"/>
          <w:spacing w:val="-20"/>
          <w:w w:val="164"/>
          <w:b/>
          <w:bCs/>
          <w:i/>
          <w:position w:val="1"/>
        </w:rPr>
        <w:t>:</w:t>
      </w:r>
      <w:r>
        <w:rPr>
          <w:rFonts w:ascii="Arial" w:hAnsi="Arial" w:cs="Arial" w:eastAsia="Arial"/>
          <w:sz w:val="10"/>
          <w:szCs w:val="10"/>
          <w:color w:val="5E5E60"/>
          <w:spacing w:val="0"/>
          <w:w w:val="164"/>
          <w:b/>
          <w:bCs/>
          <w:i/>
          <w:position w:val="1"/>
        </w:rPr>
        <w:t>1</w:t>
      </w:r>
      <w:r>
        <w:rPr>
          <w:rFonts w:ascii="Arial" w:hAnsi="Arial" w:cs="Arial" w:eastAsia="Arial"/>
          <w:sz w:val="10"/>
          <w:szCs w:val="10"/>
          <w:color w:val="5E5E60"/>
          <w:spacing w:val="0"/>
          <w:w w:val="100"/>
          <w:b/>
          <w:bCs/>
          <w:i/>
          <w:position w:val="1"/>
        </w:rPr>
        <w:tab/>
      </w:r>
      <w:r>
        <w:rPr>
          <w:rFonts w:ascii="Arial" w:hAnsi="Arial" w:cs="Arial" w:eastAsia="Arial"/>
          <w:sz w:val="10"/>
          <w:szCs w:val="10"/>
          <w:color w:val="5E5E60"/>
          <w:spacing w:val="0"/>
          <w:w w:val="100"/>
          <w:b/>
          <w:bCs/>
          <w:i/>
          <w:position w:val="1"/>
        </w:rPr>
      </w:r>
      <w:r>
        <w:rPr>
          <w:rFonts w:ascii="Arial" w:hAnsi="Arial" w:cs="Arial" w:eastAsia="Arial"/>
          <w:sz w:val="10"/>
          <w:szCs w:val="10"/>
          <w:color w:val="5E5E60"/>
          <w:spacing w:val="0"/>
          <w:w w:val="164"/>
          <w:position w:val="1"/>
        </w:rPr>
        <w:t>.</w:t>
      </w:r>
      <w:r>
        <w:rPr>
          <w:rFonts w:ascii="Arial" w:hAnsi="Arial" w:cs="Arial" w:eastAsia="Arial"/>
          <w:sz w:val="10"/>
          <w:szCs w:val="10"/>
          <w:color w:val="5E5E60"/>
          <w:spacing w:val="-39"/>
          <w:w w:val="164"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5E5E6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0"/>
          <w:szCs w:val="10"/>
          <w:color w:val="5E5E60"/>
          <w:spacing w:val="0"/>
          <w:w w:val="100"/>
          <w:position w:val="1"/>
        </w:rPr>
      </w:r>
      <w:r>
        <w:rPr>
          <w:rFonts w:ascii="Arial" w:hAnsi="Arial" w:cs="Arial" w:eastAsia="Arial"/>
          <w:sz w:val="10"/>
          <w:szCs w:val="10"/>
          <w:color w:val="C1C1C1"/>
          <w:spacing w:val="0"/>
          <w:w w:val="237"/>
          <w:position w:val="1"/>
        </w:rPr>
        <w:t>.</w:t>
      </w:r>
      <w:r>
        <w:rPr>
          <w:rFonts w:ascii="Arial" w:hAnsi="Arial" w:cs="Arial" w:eastAsia="Arial"/>
          <w:sz w:val="10"/>
          <w:szCs w:val="10"/>
          <w:color w:val="C1C1C1"/>
          <w:spacing w:val="-3"/>
          <w:w w:val="237"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4F4F4F"/>
          <w:spacing w:val="0"/>
          <w:w w:val="100"/>
          <w:position w:val="1"/>
        </w:rPr>
        <w:t>•</w:t>
      </w:r>
      <w:r>
        <w:rPr>
          <w:rFonts w:ascii="Arial" w:hAnsi="Arial" w:cs="Arial" w:eastAsia="Arial"/>
          <w:sz w:val="10"/>
          <w:szCs w:val="10"/>
          <w:color w:val="4F4F4F"/>
          <w:spacing w:val="0"/>
          <w:w w:val="100"/>
          <w:position w:val="1"/>
        </w:rPr>
        <w:t>    </w:t>
      </w:r>
      <w:r>
        <w:rPr>
          <w:rFonts w:ascii="Arial" w:hAnsi="Arial" w:cs="Arial" w:eastAsia="Arial"/>
          <w:sz w:val="10"/>
          <w:szCs w:val="10"/>
          <w:color w:val="4F4F4F"/>
          <w:spacing w:val="16"/>
          <w:w w:val="100"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A0A09E"/>
          <w:spacing w:val="-5"/>
          <w:w w:val="144"/>
          <w:position w:val="1"/>
        </w:rPr>
        <w:t>"</w:t>
      </w:r>
      <w:r>
        <w:rPr>
          <w:rFonts w:ascii="Arial" w:hAnsi="Arial" w:cs="Arial" w:eastAsia="Arial"/>
          <w:sz w:val="10"/>
          <w:szCs w:val="10"/>
          <w:color w:val="777779"/>
          <w:spacing w:val="0"/>
          <w:w w:val="202"/>
          <w:position w:val="1"/>
        </w:rPr>
        <w:t>(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97" w:after="0" w:line="139" w:lineRule="exact"/>
        <w:ind w:left="19" w:right="-20"/>
        <w:jc w:val="left"/>
        <w:tabs>
          <w:tab w:pos="900" w:val="left"/>
          <w:tab w:pos="1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2"/>
          <w:szCs w:val="22"/>
          <w:color w:val="242424"/>
          <w:spacing w:val="-6"/>
          <w:w w:val="600"/>
          <w:position w:val="-15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777779"/>
          <w:spacing w:val="0"/>
          <w:w w:val="157"/>
          <w:i/>
          <w:position w:val="-12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777779"/>
          <w:spacing w:val="0"/>
          <w:w w:val="100"/>
          <w:i/>
          <w:position w:val="-1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77779"/>
          <w:spacing w:val="0"/>
          <w:w w:val="100"/>
          <w:i/>
          <w:position w:val="-12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364"/>
          <w:position w:val="-5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C1C1C1"/>
          <w:spacing w:val="0"/>
          <w:w w:val="104"/>
          <w:position w:val="-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C1C1C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C1C1C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7"/>
          <w:szCs w:val="17"/>
          <w:color w:val="A0A09E"/>
          <w:spacing w:val="0"/>
          <w:w w:val="190"/>
          <w:position w:val="-5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220"/>
          <w:cols w:num="3" w:equalWidth="0">
            <w:col w:w="5131" w:space="3173"/>
            <w:col w:w="1063" w:space="98"/>
            <w:col w:w="2095"/>
          </w:cols>
        </w:sectPr>
      </w:pPr>
      <w:rPr/>
    </w:p>
    <w:p>
      <w:pPr>
        <w:spacing w:before="0" w:after="0" w:line="286" w:lineRule="exact"/>
        <w:ind w:right="1459"/>
        <w:jc w:val="right"/>
        <w:tabs>
          <w:tab w:pos="260" w:val="left"/>
          <w:tab w:pos="1580" w:val="left"/>
          <w:tab w:pos="18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17"/>
          <w:szCs w:val="17"/>
          <w:color w:val="5E5E60"/>
          <w:w w:val="99"/>
        </w:rPr>
      </w:r>
      <w:r>
        <w:rPr>
          <w:rFonts w:ascii="Arial" w:hAnsi="Arial" w:cs="Arial" w:eastAsia="Arial"/>
          <w:sz w:val="17"/>
          <w:szCs w:val="17"/>
          <w:color w:val="5E5E60"/>
          <w:w w:val="99"/>
          <w:u w:val="thick" w:color="7C8090"/>
        </w:rPr>
        <w:t> </w:t>
      </w:r>
      <w:r>
        <w:rPr>
          <w:rFonts w:ascii="Arial" w:hAnsi="Arial" w:cs="Arial" w:eastAsia="Arial"/>
          <w:sz w:val="17"/>
          <w:szCs w:val="17"/>
          <w:color w:val="5E5E60"/>
          <w:w w:val="100"/>
          <w:u w:val="thick" w:color="7C8090"/>
        </w:rPr>
        <w:tab/>
      </w:r>
      <w:r>
        <w:rPr>
          <w:rFonts w:ascii="Arial" w:hAnsi="Arial" w:cs="Arial" w:eastAsia="Arial"/>
          <w:sz w:val="17"/>
          <w:szCs w:val="17"/>
          <w:color w:val="5E5E60"/>
          <w:w w:val="100"/>
          <w:u w:val="thick" w:color="7C8090"/>
        </w:rPr>
      </w:r>
      <w:r>
        <w:rPr>
          <w:rFonts w:ascii="Arial" w:hAnsi="Arial" w:cs="Arial" w:eastAsia="Arial"/>
          <w:sz w:val="17"/>
          <w:szCs w:val="17"/>
          <w:color w:val="5E5E60"/>
          <w:w w:val="109"/>
          <w:u w:val="thick" w:color="7C8090"/>
        </w:rPr>
        <w:t>Itfa</w:t>
      </w:r>
      <w:r>
        <w:rPr>
          <w:rFonts w:ascii="Arial" w:hAnsi="Arial" w:cs="Arial" w:eastAsia="Arial"/>
          <w:sz w:val="17"/>
          <w:szCs w:val="17"/>
          <w:color w:val="5E5E60"/>
          <w:w w:val="109"/>
          <w:u w:val="thick" w:color="7C8090"/>
        </w:rPr>
      </w:r>
      <w:r>
        <w:rPr>
          <w:rFonts w:ascii="Arial" w:hAnsi="Arial" w:cs="Arial" w:eastAsia="Arial"/>
          <w:sz w:val="17"/>
          <w:szCs w:val="17"/>
          <w:color w:val="5E5E60"/>
          <w:spacing w:val="3"/>
          <w:w w:val="110"/>
          <w:u w:val="thick" w:color="7C8090"/>
        </w:rPr>
        <w:t>i</w:t>
      </w:r>
      <w:r>
        <w:rPr>
          <w:rFonts w:ascii="Arial" w:hAnsi="Arial" w:cs="Arial" w:eastAsia="Arial"/>
          <w:sz w:val="17"/>
          <w:szCs w:val="17"/>
          <w:color w:val="5E5E60"/>
          <w:spacing w:val="3"/>
          <w:w w:val="110"/>
          <w:u w:val="thick" w:color="7C8090"/>
        </w:rPr>
      </w:r>
      <w:r>
        <w:rPr>
          <w:rFonts w:ascii="Arial" w:hAnsi="Arial" w:cs="Arial" w:eastAsia="Arial"/>
          <w:sz w:val="17"/>
          <w:szCs w:val="17"/>
          <w:color w:val="5E5E60"/>
          <w:spacing w:val="3"/>
          <w:w w:val="110"/>
          <w:u w:val="thick" w:color="7C8090"/>
        </w:rPr>
      </w:r>
      <w:r>
        <w:rPr>
          <w:rFonts w:ascii="Arial" w:hAnsi="Arial" w:cs="Arial" w:eastAsia="Arial"/>
          <w:sz w:val="17"/>
          <w:szCs w:val="17"/>
          <w:color w:val="777779"/>
          <w:spacing w:val="0"/>
          <w:w w:val="95"/>
          <w:u w:val="thick" w:color="7C8090"/>
        </w:rPr>
        <w:t>ye</w:t>
      </w:r>
      <w:r>
        <w:rPr>
          <w:rFonts w:ascii="Arial" w:hAnsi="Arial" w:cs="Arial" w:eastAsia="Arial"/>
          <w:sz w:val="17"/>
          <w:szCs w:val="17"/>
          <w:color w:val="777779"/>
          <w:spacing w:val="0"/>
          <w:w w:val="95"/>
          <w:u w:val="thick" w:color="7C8090"/>
        </w:rPr>
      </w:r>
      <w:r>
        <w:rPr>
          <w:rFonts w:ascii="Arial" w:hAnsi="Arial" w:cs="Arial" w:eastAsia="Arial"/>
          <w:sz w:val="17"/>
          <w:szCs w:val="17"/>
          <w:color w:val="777779"/>
          <w:spacing w:val="-13"/>
          <w:w w:val="99"/>
          <w:u w:val="thick" w:color="7C8090"/>
        </w:rPr>
        <w:t> </w:t>
      </w:r>
      <w:r>
        <w:rPr>
          <w:rFonts w:ascii="Arial" w:hAnsi="Arial" w:cs="Arial" w:eastAsia="Arial"/>
          <w:sz w:val="17"/>
          <w:szCs w:val="17"/>
          <w:color w:val="777779"/>
          <w:spacing w:val="-13"/>
          <w:w w:val="99"/>
          <w:u w:val="thick" w:color="7C8090"/>
        </w:rPr>
      </w:r>
      <w:r>
        <w:rPr>
          <w:rFonts w:ascii="Arial" w:hAnsi="Arial" w:cs="Arial" w:eastAsia="Arial"/>
          <w:sz w:val="17"/>
          <w:szCs w:val="17"/>
          <w:color w:val="777779"/>
          <w:spacing w:val="-13"/>
          <w:w w:val="99"/>
          <w:u w:val="thick" w:color="7C8090"/>
        </w:rPr>
      </w:r>
      <w:r>
        <w:rPr>
          <w:rFonts w:ascii="Times New Roman" w:hAnsi="Times New Roman" w:cs="Times New Roman" w:eastAsia="Times New Roman"/>
          <w:sz w:val="28"/>
          <w:szCs w:val="28"/>
          <w:color w:val="5E5E60"/>
          <w:spacing w:val="0"/>
          <w:w w:val="46"/>
          <w:u w:val="thick" w:color="7C8090"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color w:val="5E5E60"/>
          <w:spacing w:val="0"/>
          <w:w w:val="46"/>
          <w:u w:val="thick" w:color="7C8090"/>
        </w:rPr>
      </w:r>
      <w:r>
        <w:rPr>
          <w:rFonts w:ascii="Times New Roman" w:hAnsi="Times New Roman" w:cs="Times New Roman" w:eastAsia="Times New Roman"/>
          <w:sz w:val="28"/>
          <w:szCs w:val="28"/>
          <w:color w:val="5E5E60"/>
          <w:spacing w:val="0"/>
          <w:w w:val="46"/>
          <w:u w:val="thick" w:color="7C8090"/>
        </w:rPr>
      </w:r>
      <w:r>
        <w:rPr>
          <w:rFonts w:ascii="Times New Roman" w:hAnsi="Times New Roman" w:cs="Times New Roman" w:eastAsia="Times New Roman"/>
          <w:sz w:val="28"/>
          <w:szCs w:val="28"/>
          <w:color w:val="777779"/>
          <w:spacing w:val="0"/>
          <w:w w:val="82"/>
          <w:u w:val="thick" w:color="7C809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777779"/>
          <w:spacing w:val="0"/>
          <w:w w:val="82"/>
          <w:u w:val="thick" w:color="7C8090"/>
        </w:rPr>
      </w:r>
      <w:r>
        <w:rPr>
          <w:rFonts w:ascii="Times New Roman" w:hAnsi="Times New Roman" w:cs="Times New Roman" w:eastAsia="Times New Roman"/>
          <w:sz w:val="28"/>
          <w:szCs w:val="28"/>
          <w:color w:val="777779"/>
          <w:spacing w:val="3"/>
          <w:w w:val="83"/>
          <w:u w:val="thick" w:color="7C8090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color w:val="777779"/>
          <w:spacing w:val="3"/>
          <w:w w:val="83"/>
          <w:u w:val="thick" w:color="7C8090"/>
        </w:rPr>
      </w:r>
      <w:r>
        <w:rPr>
          <w:rFonts w:ascii="Times New Roman" w:hAnsi="Times New Roman" w:cs="Times New Roman" w:eastAsia="Times New Roman"/>
          <w:sz w:val="28"/>
          <w:szCs w:val="28"/>
          <w:color w:val="777779"/>
          <w:spacing w:val="3"/>
          <w:w w:val="83"/>
          <w:u w:val="thick" w:color="7C8090"/>
        </w:rPr>
      </w:r>
      <w:r>
        <w:rPr>
          <w:rFonts w:ascii="Times New Roman" w:hAnsi="Times New Roman" w:cs="Times New Roman" w:eastAsia="Times New Roman"/>
          <w:sz w:val="28"/>
          <w:szCs w:val="28"/>
          <w:color w:val="5E5E60"/>
          <w:spacing w:val="0"/>
          <w:w w:val="66"/>
          <w:u w:val="thick" w:color="7C8090"/>
        </w:rPr>
        <w:t>ll</w:t>
      </w:r>
      <w:r>
        <w:rPr>
          <w:rFonts w:ascii="Times New Roman" w:hAnsi="Times New Roman" w:cs="Times New Roman" w:eastAsia="Times New Roman"/>
          <w:sz w:val="28"/>
          <w:szCs w:val="28"/>
          <w:color w:val="5E5E60"/>
          <w:spacing w:val="0"/>
          <w:w w:val="66"/>
          <w:u w:val="thick" w:color="7C8090"/>
        </w:rPr>
      </w:r>
      <w:r>
        <w:rPr>
          <w:rFonts w:ascii="Times New Roman" w:hAnsi="Times New Roman" w:cs="Times New Roman" w:eastAsia="Times New Roman"/>
          <w:sz w:val="28"/>
          <w:szCs w:val="28"/>
          <w:color w:val="5E5E60"/>
          <w:spacing w:val="0"/>
          <w:w w:val="66"/>
          <w:u w:val="thick" w:color="7C8090"/>
        </w:rPr>
        <w:t>\</w:t>
      </w:r>
      <w:r>
        <w:rPr>
          <w:rFonts w:ascii="Times New Roman" w:hAnsi="Times New Roman" w:cs="Times New Roman" w:eastAsia="Times New Roman"/>
          <w:sz w:val="28"/>
          <w:szCs w:val="28"/>
          <w:color w:val="5E5E60"/>
          <w:spacing w:val="0"/>
          <w:w w:val="66"/>
          <w:u w:val="thick" w:color="7C8090"/>
        </w:rPr>
      </w:r>
      <w:r>
        <w:rPr>
          <w:rFonts w:ascii="Times New Roman" w:hAnsi="Times New Roman" w:cs="Times New Roman" w:eastAsia="Times New Roman"/>
          <w:sz w:val="28"/>
          <w:szCs w:val="28"/>
          <w:color w:val="5E5E60"/>
          <w:spacing w:val="0"/>
          <w:w w:val="67"/>
          <w:u w:val="thick" w:color="7C8090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5E5E60"/>
          <w:spacing w:val="0"/>
          <w:w w:val="67"/>
          <w:u w:val="thick" w:color="7C8090"/>
        </w:rPr>
      </w:r>
      <w:r>
        <w:rPr>
          <w:rFonts w:ascii="Times New Roman" w:hAnsi="Times New Roman" w:cs="Times New Roman" w:eastAsia="Times New Roman"/>
          <w:sz w:val="28"/>
          <w:szCs w:val="28"/>
          <w:color w:val="5E5E60"/>
          <w:spacing w:val="0"/>
          <w:w w:val="100"/>
          <w:u w:val="thick" w:color="7C809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E5E60"/>
          <w:spacing w:val="0"/>
          <w:w w:val="100"/>
          <w:u w:val="thick" w:color="7C809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E5E60"/>
          <w:spacing w:val="0"/>
          <w:w w:val="100"/>
          <w:u w:val="thick" w:color="7C8090"/>
        </w:rPr>
      </w:r>
      <w:r>
        <w:rPr>
          <w:rFonts w:ascii="Times New Roman" w:hAnsi="Times New Roman" w:cs="Times New Roman" w:eastAsia="Times New Roman"/>
          <w:sz w:val="28"/>
          <w:szCs w:val="28"/>
          <w:color w:val="5E5E60"/>
          <w:spacing w:val="0"/>
          <w:w w:val="100"/>
          <w:u w:val="thick" w:color="7C809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E5E60"/>
          <w:spacing w:val="0"/>
          <w:w w:val="100"/>
          <w:u w:val="thick" w:color="7C809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E5E60"/>
          <w:spacing w:val="0"/>
          <w:w w:val="100"/>
          <w:u w:val="thick" w:color="7C8090"/>
        </w:rPr>
      </w:r>
      <w:r>
        <w:rPr>
          <w:rFonts w:ascii="Times New Roman" w:hAnsi="Times New Roman" w:cs="Times New Roman" w:eastAsia="Times New Roman"/>
          <w:sz w:val="28"/>
          <w:szCs w:val="28"/>
          <w:color w:val="5E5E60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167" w:lineRule="exact"/>
        <w:ind w:right="564"/>
        <w:jc w:val="right"/>
        <w:tabs>
          <w:tab w:pos="25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96"/>
          <w:position w:val="-3"/>
        </w:rPr>
        <w:t>Miid</w:t>
      </w:r>
      <w:r>
        <w:rPr>
          <w:rFonts w:ascii="Arial" w:hAnsi="Arial" w:cs="Arial" w:eastAsia="Arial"/>
          <w:sz w:val="18"/>
          <w:szCs w:val="18"/>
          <w:color w:val="383838"/>
          <w:spacing w:val="-2"/>
          <w:w w:val="96"/>
          <w:position w:val="-3"/>
        </w:rPr>
        <w:t>a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96"/>
          <w:position w:val="-3"/>
        </w:rPr>
        <w:t>h</w:t>
      </w:r>
      <w:r>
        <w:rPr>
          <w:rFonts w:ascii="Arial" w:hAnsi="Arial" w:cs="Arial" w:eastAsia="Arial"/>
          <w:sz w:val="18"/>
          <w:szCs w:val="18"/>
          <w:color w:val="383838"/>
          <w:spacing w:val="-7"/>
          <w:w w:val="96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5E5E60"/>
          <w:spacing w:val="0"/>
          <w:w w:val="93"/>
          <w:position w:val="-3"/>
        </w:rPr>
        <w:t>ı</w:t>
      </w:r>
      <w:r>
        <w:rPr>
          <w:rFonts w:ascii="Arial" w:hAnsi="Arial" w:cs="Arial" w:eastAsia="Arial"/>
          <w:sz w:val="18"/>
          <w:szCs w:val="18"/>
          <w:color w:val="5E5E60"/>
          <w:spacing w:val="-30"/>
          <w:w w:val="93"/>
          <w:position w:val="-3"/>
        </w:rPr>
        <w:t>ı</w:t>
      </w:r>
      <w:r>
        <w:rPr>
          <w:rFonts w:ascii="Arial" w:hAnsi="Arial" w:cs="Arial" w:eastAsia="Arial"/>
          <w:sz w:val="18"/>
          <w:szCs w:val="18"/>
          <w:color w:val="777779"/>
          <w:spacing w:val="-26"/>
          <w:w w:val="107"/>
          <w:position w:val="-3"/>
        </w:rPr>
        <w:t>•</w:t>
      </w:r>
      <w:r>
        <w:rPr>
          <w:rFonts w:ascii="Arial" w:hAnsi="Arial" w:cs="Arial" w:eastAsia="Arial"/>
          <w:sz w:val="18"/>
          <w:szCs w:val="18"/>
          <w:color w:val="5E5E60"/>
          <w:spacing w:val="0"/>
          <w:w w:val="142"/>
          <w:position w:val="-3"/>
        </w:rPr>
        <w:t>'_Mq</w:t>
      </w:r>
      <w:r>
        <w:rPr>
          <w:rFonts w:ascii="Arial" w:hAnsi="Arial" w:cs="Arial" w:eastAsia="Arial"/>
          <w:sz w:val="18"/>
          <w:szCs w:val="18"/>
          <w:color w:val="8C8C8C"/>
          <w:spacing w:val="0"/>
          <w:w w:val="115"/>
          <w:position w:val="-3"/>
        </w:rPr>
        <w:t>'lt</w:t>
      </w:r>
      <w:r>
        <w:rPr>
          <w:rFonts w:ascii="Arial" w:hAnsi="Arial" w:cs="Arial" w:eastAsia="Arial"/>
          <w:sz w:val="18"/>
          <w:szCs w:val="18"/>
          <w:color w:val="8C8C8C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8"/>
          <w:szCs w:val="18"/>
          <w:color w:val="8C8C8C"/>
          <w:spacing w:val="0"/>
          <w:w w:val="100"/>
          <w:position w:val="-3"/>
        </w:rPr>
      </w:r>
      <w:r>
        <w:rPr>
          <w:rFonts w:ascii="Arial" w:hAnsi="Arial" w:cs="Arial" w:eastAsia="Arial"/>
          <w:sz w:val="18"/>
          <w:szCs w:val="18"/>
          <w:color w:val="A0A09E"/>
          <w:spacing w:val="0"/>
          <w:w w:val="105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92" w:lineRule="exact"/>
        <w:ind w:right="344"/>
        <w:jc w:val="right"/>
        <w:tabs>
          <w:tab w:pos="1020" w:val="left"/>
          <w:tab w:pos="16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4F4F4F"/>
          <w:spacing w:val="0"/>
          <w:w w:val="76"/>
          <w:b/>
          <w:bCs/>
          <w:position w:val="-6"/>
        </w:rPr>
        <w:t>·Q</w:t>
      </w:r>
      <w:r>
        <w:rPr>
          <w:rFonts w:ascii="Times New Roman" w:hAnsi="Times New Roman" w:cs="Times New Roman" w:eastAsia="Times New Roman"/>
          <w:sz w:val="8"/>
          <w:szCs w:val="8"/>
          <w:color w:val="4F4F4F"/>
          <w:spacing w:val="0"/>
          <w:w w:val="76"/>
          <w:b/>
          <w:bCs/>
          <w:position w:val="-6"/>
        </w:rPr>
        <w:t>         </w:t>
      </w:r>
      <w:r>
        <w:rPr>
          <w:rFonts w:ascii="Times New Roman" w:hAnsi="Times New Roman" w:cs="Times New Roman" w:eastAsia="Times New Roman"/>
          <w:sz w:val="8"/>
          <w:szCs w:val="8"/>
          <w:color w:val="4F4F4F"/>
          <w:spacing w:val="8"/>
          <w:w w:val="76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77779"/>
          <w:spacing w:val="0"/>
          <w:w w:val="76"/>
          <w:b/>
          <w:bCs/>
          <w:position w:val="-6"/>
        </w:rPr>
        <w:t>tJj</w:t>
      </w:r>
      <w:r>
        <w:rPr>
          <w:rFonts w:ascii="Times New Roman" w:hAnsi="Times New Roman" w:cs="Times New Roman" w:eastAsia="Times New Roman"/>
          <w:sz w:val="12"/>
          <w:szCs w:val="12"/>
          <w:color w:val="777779"/>
          <w:spacing w:val="0"/>
          <w:w w:val="76"/>
          <w:b/>
          <w:bCs/>
          <w:position w:val="-6"/>
        </w:rPr>
        <w:t>   </w:t>
      </w:r>
      <w:r>
        <w:rPr>
          <w:rFonts w:ascii="Times New Roman" w:hAnsi="Times New Roman" w:cs="Times New Roman" w:eastAsia="Times New Roman"/>
          <w:sz w:val="12"/>
          <w:szCs w:val="12"/>
          <w:color w:val="777779"/>
          <w:spacing w:val="21"/>
          <w:w w:val="76"/>
          <w:b/>
          <w:bCs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5E5E60"/>
          <w:spacing w:val="0"/>
          <w:w w:val="287"/>
          <w:b/>
          <w:bCs/>
          <w:i/>
          <w:position w:val="-6"/>
        </w:rPr>
        <w:t>\</w:t>
      </w:r>
      <w:r>
        <w:rPr>
          <w:rFonts w:ascii="Arial" w:hAnsi="Arial" w:cs="Arial" w:eastAsia="Arial"/>
          <w:sz w:val="20"/>
          <w:szCs w:val="20"/>
          <w:color w:val="5E5E60"/>
          <w:spacing w:val="0"/>
          <w:w w:val="122"/>
          <w:b/>
          <w:bCs/>
          <w:i/>
          <w:position w:val="-6"/>
        </w:rPr>
        <w:t>l</w:t>
      </w:r>
      <w:r>
        <w:rPr>
          <w:rFonts w:ascii="Arial" w:hAnsi="Arial" w:cs="Arial" w:eastAsia="Arial"/>
          <w:sz w:val="20"/>
          <w:szCs w:val="20"/>
          <w:color w:val="5E5E60"/>
          <w:spacing w:val="0"/>
          <w:w w:val="100"/>
          <w:b/>
          <w:bCs/>
          <w:i/>
          <w:position w:val="-6"/>
        </w:rPr>
        <w:tab/>
      </w:r>
      <w:r>
        <w:rPr>
          <w:rFonts w:ascii="Arial" w:hAnsi="Arial" w:cs="Arial" w:eastAsia="Arial"/>
          <w:sz w:val="20"/>
          <w:szCs w:val="20"/>
          <w:color w:val="5E5E60"/>
          <w:spacing w:val="0"/>
          <w:w w:val="100"/>
          <w:b/>
          <w:bCs/>
          <w:i/>
          <w:position w:val="-6"/>
        </w:rPr>
      </w:r>
      <w:r>
        <w:rPr>
          <w:rFonts w:ascii="Arial" w:hAnsi="Arial" w:cs="Arial" w:eastAsia="Arial"/>
          <w:sz w:val="18"/>
          <w:szCs w:val="18"/>
          <w:color w:val="777779"/>
          <w:spacing w:val="0"/>
          <w:w w:val="63"/>
          <w:i/>
          <w:position w:val="-6"/>
        </w:rPr>
        <w:t>*</w:t>
      </w:r>
      <w:r>
        <w:rPr>
          <w:rFonts w:ascii="Arial" w:hAnsi="Arial" w:cs="Arial" w:eastAsia="Arial"/>
          <w:sz w:val="18"/>
          <w:szCs w:val="18"/>
          <w:color w:val="777779"/>
          <w:spacing w:val="0"/>
          <w:w w:val="63"/>
          <w:i/>
          <w:position w:val="-6"/>
        </w:rPr>
        <w:t>'</w:t>
      </w:r>
      <w:r>
        <w:rPr>
          <w:rFonts w:ascii="Arial" w:hAnsi="Arial" w:cs="Arial" w:eastAsia="Arial"/>
          <w:sz w:val="18"/>
          <w:szCs w:val="18"/>
          <w:color w:val="777779"/>
          <w:spacing w:val="0"/>
          <w:w w:val="63"/>
          <w:i/>
          <w:position w:val="-6"/>
        </w:rPr>
        <w:t>   </w:t>
      </w:r>
      <w:r>
        <w:rPr>
          <w:rFonts w:ascii="Arial" w:hAnsi="Arial" w:cs="Arial" w:eastAsia="Arial"/>
          <w:sz w:val="18"/>
          <w:szCs w:val="18"/>
          <w:color w:val="777779"/>
          <w:spacing w:val="24"/>
          <w:w w:val="63"/>
          <w:i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A0A09E"/>
          <w:spacing w:val="0"/>
          <w:w w:val="66"/>
          <w:position w:val="-6"/>
        </w:rPr>
        <w:t>.:-·</w:t>
      </w:r>
      <w:r>
        <w:rPr>
          <w:rFonts w:ascii="Arial" w:hAnsi="Arial" w:cs="Arial" w:eastAsia="Arial"/>
          <w:sz w:val="18"/>
          <w:szCs w:val="18"/>
          <w:color w:val="A0A09E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8"/>
          <w:szCs w:val="18"/>
          <w:color w:val="A0A09E"/>
          <w:spacing w:val="0"/>
          <w:w w:val="100"/>
          <w:position w:val="-6"/>
        </w:rPr>
      </w:r>
      <w:r>
        <w:rPr>
          <w:rFonts w:ascii="Arial" w:hAnsi="Arial" w:cs="Arial" w:eastAsia="Arial"/>
          <w:sz w:val="18"/>
          <w:szCs w:val="18"/>
          <w:color w:val="B1B1B1"/>
          <w:spacing w:val="0"/>
          <w:w w:val="33"/>
          <w:position w:val="-6"/>
        </w:rPr>
        <w:t>....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760" w:bottom="280" w:left="140" w:right="220"/>
        </w:sectPr>
      </w:pPr>
      <w:rPr/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42" w:lineRule="exact"/>
        <w:ind w:right="-20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105"/>
          <w:position w:val="-25"/>
        </w:rPr>
        <w:t>ÖSE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right="-95"/>
        <w:jc w:val="left"/>
        <w:tabs>
          <w:tab w:pos="4980" w:val="left"/>
          <w:tab w:pos="5540" w:val="left"/>
          <w:tab w:pos="598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-8"/>
        </w:rPr>
        <w:t>Mehmet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1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-8"/>
        </w:rPr>
        <w:t>AKBULUT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2"/>
          <w:szCs w:val="12"/>
          <w:color w:val="8C8C8C"/>
          <w:spacing w:val="0"/>
          <w:w w:val="213"/>
          <w:position w:val="1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8C8C8C"/>
          <w:spacing w:val="-16"/>
          <w:w w:val="213"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2"/>
          <w:w w:val="63"/>
          <w:b/>
          <w:bCs/>
          <w:i/>
          <w:position w:val="1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8C8C8C"/>
          <w:spacing w:val="-7"/>
          <w:w w:val="124"/>
          <w:b/>
          <w:bCs/>
          <w:i/>
          <w:position w:val="1"/>
        </w:rPr>
        <w:t>r</w:t>
      </w:r>
      <w:r>
        <w:rPr>
          <w:rFonts w:ascii="Times New Roman" w:hAnsi="Times New Roman" w:cs="Times New Roman" w:eastAsia="Times New Roman"/>
          <w:sz w:val="12"/>
          <w:szCs w:val="12"/>
          <w:color w:val="5E5E60"/>
          <w:spacing w:val="0"/>
          <w:w w:val="123"/>
          <w:b/>
          <w:bCs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5E5E60"/>
          <w:spacing w:val="0"/>
          <w:w w:val="100"/>
          <w:b/>
          <w:bCs/>
          <w:i/>
          <w:position w:val="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5E5E60"/>
          <w:spacing w:val="0"/>
          <w:w w:val="100"/>
          <w:b/>
          <w:bCs/>
          <w:i/>
          <w:position w:val="1"/>
        </w:rPr>
      </w:r>
      <w:r>
        <w:rPr>
          <w:rFonts w:ascii="Times New Roman" w:hAnsi="Times New Roman" w:cs="Times New Roman" w:eastAsia="Times New Roman"/>
          <w:sz w:val="12"/>
          <w:szCs w:val="12"/>
          <w:color w:val="C1C1C1"/>
          <w:spacing w:val="0"/>
          <w:w w:val="166"/>
          <w:position w:val="1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C1C1C1"/>
          <w:spacing w:val="-16"/>
          <w:w w:val="166"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166"/>
          <w:position w:val="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2"/>
          <w:szCs w:val="12"/>
          <w:color w:val="8C8C8C"/>
          <w:spacing w:val="0"/>
          <w:w w:val="166"/>
          <w:i/>
          <w:position w:val="1"/>
        </w:rPr>
        <w:t>{</w:t>
      </w:r>
      <w:r>
        <w:rPr>
          <w:rFonts w:ascii="Times New Roman" w:hAnsi="Times New Roman" w:cs="Times New Roman" w:eastAsia="Times New Roman"/>
          <w:sz w:val="12"/>
          <w:szCs w:val="12"/>
          <w:color w:val="8C8C8C"/>
          <w:spacing w:val="0"/>
          <w:w w:val="166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C8C8C"/>
          <w:spacing w:val="40"/>
          <w:w w:val="166"/>
          <w:i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B1B1B1"/>
          <w:spacing w:val="-45"/>
          <w:w w:val="86"/>
          <w:position w:val="1"/>
        </w:rPr>
        <w:t>.</w:t>
      </w:r>
      <w:r>
        <w:rPr>
          <w:rFonts w:ascii="Arial" w:hAnsi="Arial" w:cs="Arial" w:eastAsia="Arial"/>
          <w:sz w:val="22"/>
          <w:szCs w:val="22"/>
          <w:color w:val="8C8C8C"/>
          <w:spacing w:val="-3"/>
          <w:w w:val="34"/>
          <w:position w:val="1"/>
        </w:rPr>
        <w:t>L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107"/>
          <w:position w:val="1"/>
        </w:rPr>
        <w:t>.</w:t>
      </w:r>
      <w:r>
        <w:rPr>
          <w:rFonts w:ascii="Arial" w:hAnsi="Arial" w:cs="Arial" w:eastAsia="Arial"/>
          <w:sz w:val="22"/>
          <w:szCs w:val="22"/>
          <w:color w:val="383838"/>
          <w:spacing w:val="-7"/>
          <w:w w:val="100"/>
          <w:position w:val="1"/>
        </w:rPr>
        <w:t> </w:t>
      </w:r>
      <w:r>
        <w:rPr>
          <w:rFonts w:ascii="Arial" w:hAnsi="Arial" w:cs="Arial" w:eastAsia="Arial"/>
          <w:sz w:val="30"/>
          <w:szCs w:val="30"/>
          <w:color w:val="A0A09E"/>
          <w:spacing w:val="0"/>
          <w:w w:val="67"/>
          <w:i/>
          <w:position w:val="-13"/>
        </w:rPr>
        <w:t>.: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42" w:lineRule="exact"/>
        <w:ind w:right="-6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8C8C8C"/>
          <w:spacing w:val="0"/>
          <w:w w:val="53"/>
          <w:i/>
          <w:position w:val="-9"/>
        </w:rPr>
        <w:t>...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32" w:after="0" w:line="200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C1C1C1"/>
          <w:spacing w:val="0"/>
          <w:w w:val="49"/>
          <w:i/>
          <w:position w:val="-12"/>
        </w:rPr>
        <w:t>--'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220"/>
          <w:cols w:num="4" w:equalWidth="0">
            <w:col w:w="2622" w:space="1708"/>
            <w:col w:w="6501" w:space="25"/>
            <w:col w:w="59" w:space="83"/>
            <w:col w:w="562"/>
          </w:cols>
        </w:sectPr>
      </w:pPr>
      <w:rPr/>
    </w:p>
    <w:p>
      <w:pPr>
        <w:spacing w:before="0" w:after="0" w:line="2" w:lineRule="exact"/>
        <w:ind w:left="4739" w:right="-20"/>
        <w:jc w:val="left"/>
        <w:tabs>
          <w:tab w:pos="9500" w:val="left"/>
          <w:tab w:pos="1074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0.006073pt;margin-top:-1.519404pt;width:31.058446pt;height:8pt;mso-position-horizontal-relative:page;mso-position-vertical-relative:paragraph;z-index:-15659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5E5E60"/>
                      <w:spacing w:val="0"/>
                      <w:w w:val="62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5E5E60"/>
                      <w:spacing w:val="16"/>
                      <w:w w:val="62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8C8C8C"/>
                      <w:spacing w:val="0"/>
                      <w:w w:val="62"/>
                      <w:i/>
                    </w:rPr>
                    <w:t>&lt;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8C8C8C"/>
                      <w:spacing w:val="0"/>
                      <w:w w:val="62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8C8C8C"/>
                      <w:spacing w:val="16"/>
                      <w:w w:val="62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8C8C8C"/>
                      <w:spacing w:val="0"/>
                      <w:w w:val="100"/>
                    </w:rPr>
                    <w:t>ı;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8C8C8C"/>
                      <w:spacing w:val="-4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8C8C8C"/>
                      <w:spacing w:val="-14"/>
                      <w:w w:val="362"/>
                    </w:rPr>
                    <w:t>İ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5E5E60"/>
                      <w:spacing w:val="-20"/>
                      <w:w w:val="203"/>
                    </w:rPr>
                    <w:t>'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5E5E60"/>
                      <w:spacing w:val="-31"/>
                      <w:w w:val="203"/>
                    </w:rPr>
                    <w:t>'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8C8C8C"/>
                      <w:spacing w:val="0"/>
                      <w:w w:val="238"/>
                    </w:rPr>
                    <w:t>·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8C8C8C"/>
                      <w:spacing w:val="-23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A0A09E"/>
                      <w:spacing w:val="0"/>
                      <w:w w:val="79"/>
                    </w:rPr>
                    <w:t>·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6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1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6"/>
        </w:rPr>
        <w:t>Şöföıü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6"/>
        </w:rPr>
      </w:r>
      <w:r>
        <w:rPr>
          <w:rFonts w:ascii="Arial" w:hAnsi="Arial" w:cs="Arial" w:eastAsia="Arial"/>
          <w:sz w:val="24"/>
          <w:szCs w:val="24"/>
          <w:color w:val="B1B1B1"/>
          <w:spacing w:val="0"/>
          <w:w w:val="100"/>
          <w:position w:val="-22"/>
        </w:rPr>
        <w:t>'</w:t>
      </w:r>
      <w:r>
        <w:rPr>
          <w:rFonts w:ascii="Arial" w:hAnsi="Arial" w:cs="Arial" w:eastAsia="Arial"/>
          <w:sz w:val="24"/>
          <w:szCs w:val="24"/>
          <w:color w:val="B1B1B1"/>
          <w:spacing w:val="0"/>
          <w:w w:val="100"/>
          <w:position w:val="-22"/>
        </w:rPr>
        <w:t>  </w:t>
      </w:r>
      <w:r>
        <w:rPr>
          <w:rFonts w:ascii="Arial" w:hAnsi="Arial" w:cs="Arial" w:eastAsia="Arial"/>
          <w:sz w:val="24"/>
          <w:szCs w:val="24"/>
          <w:color w:val="B1B1B1"/>
          <w:spacing w:val="1"/>
          <w:w w:val="100"/>
          <w:position w:val="-22"/>
        </w:rPr>
        <w:t> </w:t>
      </w:r>
      <w:r>
        <w:rPr>
          <w:rFonts w:ascii="Arial" w:hAnsi="Arial" w:cs="Arial" w:eastAsia="Arial"/>
          <w:sz w:val="27"/>
          <w:szCs w:val="27"/>
          <w:color w:val="8C8C8C"/>
          <w:spacing w:val="0"/>
          <w:w w:val="100"/>
          <w:position w:val="-22"/>
        </w:rPr>
        <w:t>.,</w:t>
      </w:r>
      <w:r>
        <w:rPr>
          <w:rFonts w:ascii="Arial" w:hAnsi="Arial" w:cs="Arial" w:eastAsia="Arial"/>
          <w:sz w:val="27"/>
          <w:szCs w:val="27"/>
          <w:color w:val="8C8C8C"/>
          <w:spacing w:val="0"/>
          <w:w w:val="100"/>
          <w:position w:val="-22"/>
        </w:rPr>
        <w:tab/>
      </w:r>
      <w:r>
        <w:rPr>
          <w:rFonts w:ascii="Arial" w:hAnsi="Arial" w:cs="Arial" w:eastAsia="Arial"/>
          <w:sz w:val="27"/>
          <w:szCs w:val="27"/>
          <w:color w:val="8C8C8C"/>
          <w:spacing w:val="0"/>
          <w:w w:val="100"/>
          <w:position w:val="-22"/>
        </w:rPr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218"/>
          <w:position w:val="-23"/>
        </w:rPr>
        <w:t>'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218"/>
          <w:position w:val="-23"/>
        </w:rPr>
        <w:t> </w:t>
      </w:r>
      <w:r>
        <w:rPr>
          <w:rFonts w:ascii="Arial" w:hAnsi="Arial" w:cs="Arial" w:eastAsia="Arial"/>
          <w:sz w:val="13"/>
          <w:szCs w:val="13"/>
          <w:color w:val="B1B1B1"/>
          <w:spacing w:val="16"/>
          <w:w w:val="218"/>
          <w:position w:val="-23"/>
        </w:rPr>
        <w:t> </w:t>
      </w:r>
      <w:r>
        <w:rPr>
          <w:rFonts w:ascii="Arial" w:hAnsi="Arial" w:cs="Arial" w:eastAsia="Arial"/>
          <w:sz w:val="26"/>
          <w:szCs w:val="26"/>
          <w:color w:val="B1B1B1"/>
          <w:spacing w:val="0"/>
          <w:w w:val="100"/>
          <w:position w:val="-23"/>
        </w:rPr>
        <w:t>"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220"/>
        </w:sectPr>
      </w:pPr>
      <w:rPr/>
    </w:p>
    <w:p>
      <w:pPr>
        <w:spacing w:before="0" w:after="0" w:line="1244" w:lineRule="exact"/>
        <w:ind w:left="136" w:right="-223"/>
        <w:jc w:val="left"/>
        <w:tabs>
          <w:tab w:pos="2140" w:val="left"/>
          <w:tab w:pos="4660" w:val="left"/>
        </w:tabs>
        <w:rPr>
          <w:rFonts w:ascii="Times New Roman" w:hAnsi="Times New Roman" w:cs="Times New Roman" w:eastAsia="Times New Roman"/>
          <w:sz w:val="122"/>
          <w:szCs w:val="122"/>
        </w:rPr>
      </w:pPr>
      <w:rPr/>
      <w:r>
        <w:rPr/>
        <w:pict>
          <v:group style="position:absolute;margin-left:11.89924pt;margin-top:35.858940pt;width:568.664706pt;height:779.522987pt;mso-position-horizontal-relative:page;mso-position-vertical-relative:page;z-index:-15667" coordorigin="238,717" coordsize="11373,15590">
            <v:group style="position:absolute;left:257;top:739;width:2585;height:2" coordorigin="257,739" coordsize="2585,2">
              <v:shape style="position:absolute;left:257;top:739;width:2585;height:2" coordorigin="257,739" coordsize="2585,0" path="m257,739l2842,739e" filled="f" stroked="t" strokeweight=".713954pt" strokecolor="#707070">
                <v:path arrowok="t"/>
              </v:shape>
            </v:group>
            <v:group style="position:absolute;left:267;top:736;width:752;height:2" coordorigin="267,736" coordsize="752,2">
              <v:shape style="position:absolute;left:267;top:736;width:752;height:2" coordorigin="267,736" coordsize="752,0" path="m267,736l1019,736e" filled="f" stroked="t" strokeweight=".47597pt" strokecolor="#646464">
                <v:path arrowok="t"/>
              </v:shape>
            </v:group>
            <v:group style="position:absolute;left:2585;top:741;width:4517;height:2" coordorigin="2585,741" coordsize="4517,2">
              <v:shape style="position:absolute;left:2585;top:741;width:4517;height:2" coordorigin="2585,741" coordsize="4517,0" path="m2585,741l7101,741e" filled="f" stroked="t" strokeweight=".713954pt" strokecolor="#545454">
                <v:path arrowok="t"/>
              </v:shape>
            </v:group>
            <v:group style="position:absolute;left:6873;top:741;width:762;height:2" coordorigin="6873,741" coordsize="762,2">
              <v:shape style="position:absolute;left:6873;top:741;width:762;height:2" coordorigin="6873,741" coordsize="762,0" path="m6873,741l7635,741e" filled="f" stroked="t" strokeweight=".951939pt" strokecolor="#676767">
                <v:path arrowok="t"/>
              </v:shape>
            </v:group>
            <v:group style="position:absolute;left:7535;top:741;width:895;height:2" coordorigin="7535,741" coordsize="895,2">
              <v:shape style="position:absolute;left:7535;top:741;width:895;height:2" coordorigin="7535,741" coordsize="895,0" path="m7535,741l8429,741e" filled="f" stroked="t" strokeweight=".47597pt" strokecolor="#4B4B4B">
                <v:path arrowok="t"/>
              </v:shape>
            </v:group>
            <v:group style="position:absolute;left:8325;top:739;width:2642;height:2" coordorigin="8325,739" coordsize="2642,2">
              <v:shape style="position:absolute;left:8325;top:739;width:2642;height:2" coordorigin="8325,739" coordsize="2642,0" path="m8325,739l10966,739e" filled="f" stroked="t" strokeweight=".713954pt" strokecolor="#606060">
                <v:path arrowok="t"/>
              </v:shape>
            </v:group>
            <v:group style="position:absolute;left:10795;top:741;width:771;height:2" coordorigin="10795,741" coordsize="771,2">
              <v:shape style="position:absolute;left:10795;top:741;width:771;height:2" coordorigin="10795,741" coordsize="771,0" path="m10795,741l11566,741e" filled="f" stroked="t" strokeweight=".47597pt" strokecolor="#4F4F4F">
                <v:path arrowok="t"/>
              </v:shape>
            </v:group>
            <v:group style="position:absolute;left:11561;top:736;width:2;height:469" coordorigin="11561,736" coordsize="2,469">
              <v:shape style="position:absolute;left:11561;top:736;width:2;height:469" coordorigin="11561,736" coordsize="0,469" path="m11561,1205l11561,736e" filled="f" stroked="t" strokeweight=".47597pt" strokecolor="#545454">
                <v:path arrowok="t"/>
              </v:shape>
            </v:group>
            <v:group style="position:absolute;left:8403;top:727;width:2;height:861" coordorigin="8403,727" coordsize="2,861">
              <v:shape style="position:absolute;left:8403;top:727;width:2;height:861" coordorigin="8403,727" coordsize="0,861" path="m8403,1587l8403,727e" filled="f" stroked="t" strokeweight=".713954pt" strokecolor="#5B5B5B">
                <v:path arrowok="t"/>
              </v:shape>
            </v:group>
            <v:group style="position:absolute;left:1968;top:727;width:2;height:1391" coordorigin="1968,727" coordsize="2,1391">
              <v:shape style="position:absolute;left:1968;top:727;width:2;height:1391" coordorigin="1968,727" coordsize="0,1391" path="m1968,2118l1968,727e" filled="f" stroked="t" strokeweight=".951939pt" strokecolor="#747474">
                <v:path arrowok="t"/>
              </v:shape>
            </v:group>
            <v:group style="position:absolute;left:8406;top:1530;width:2;height:229" coordorigin="8406,1530" coordsize="2,229">
              <v:shape style="position:absolute;left:8406;top:1530;width:2;height:229" coordorigin="8406,1530" coordsize="0,229" path="m8406,1759l8406,1530e" filled="f" stroked="t" strokeweight=".47597pt" strokecolor="#282828">
                <v:path arrowok="t"/>
              </v:shape>
            </v:group>
            <v:group style="position:absolute;left:11566;top:727;width:2;height:3356" coordorigin="11566,727" coordsize="2,3356">
              <v:shape style="position:absolute;left:11566;top:727;width:2;height:3356" coordorigin="11566,727" coordsize="0,3356" path="m11566,4083l11566,727e" filled="f" stroked="t" strokeweight=".713954pt" strokecolor="#6B6B6B">
                <v:path arrowok="t"/>
              </v:shape>
            </v:group>
            <v:group style="position:absolute;left:257;top:2111;width:6844;height:2" coordorigin="257,2111" coordsize="6844,2">
              <v:shape style="position:absolute;left:257;top:2111;width:6844;height:2" coordorigin="257,2111" coordsize="6844,0" path="m257,2111l7101,2111e" filled="f" stroked="t" strokeweight=".713954pt" strokecolor="#575757">
                <v:path arrowok="t"/>
              </v:shape>
            </v:group>
            <v:group style="position:absolute;left:267;top:1893;width:2;height:244" coordorigin="267,1893" coordsize="2,244">
              <v:shape style="position:absolute;left:267;top:1893;width:2;height:244" coordorigin="267,1893" coordsize="0,244" path="m267,2137l267,1893e" filled="f" stroked="t" strokeweight=".713954pt" strokecolor="#8C8C8C">
                <v:path arrowok="t"/>
              </v:shape>
            </v:group>
            <v:group style="position:absolute;left:1918;top:2113;width:723;height:2" coordorigin="1918,2113" coordsize="723,2">
              <v:shape style="position:absolute;left:1918;top:2113;width:723;height:2" coordorigin="1918,2113" coordsize="723,0" path="m1918,2113l2642,2113e" filled="f" stroked="t" strokeweight=".47597pt" strokecolor="#383838">
                <v:path arrowok="t"/>
              </v:shape>
            </v:group>
            <v:group style="position:absolute;left:1980;top:2113;width:1166;height:2" coordorigin="1980,2113" coordsize="1166,2">
              <v:shape style="position:absolute;left:1980;top:2113;width:1166;height:2" coordorigin="1980,2113" coordsize="1166,0" path="m1980,2113l3146,2113e" filled="f" stroked="t" strokeweight=".713954pt" strokecolor="#444444">
                <v:path arrowok="t"/>
              </v:shape>
            </v:group>
            <v:group style="position:absolute;left:3584;top:2113;width:624;height:2" coordorigin="3584,2113" coordsize="624,2">
              <v:shape style="position:absolute;left:3584;top:2113;width:624;height:2" coordorigin="3584,2113" coordsize="624,0" path="m3584,2113l4208,2113e" filled="f" stroked="t" strokeweight=".47597pt" strokecolor="#3B3B3B">
                <v:path arrowok="t"/>
              </v:shape>
            </v:group>
            <v:group style="position:absolute;left:7044;top:2113;width:547;height:2" coordorigin="7044,2113" coordsize="547,2">
              <v:shape style="position:absolute;left:7044;top:2113;width:547;height:2" coordorigin="7044,2113" coordsize="547,0" path="m7044,2113l7592,2113e" filled="f" stroked="t" strokeweight=".47597pt" strokecolor="#343434">
                <v:path arrowok="t"/>
              </v:shape>
            </v:group>
            <v:group style="position:absolute;left:7535;top:2113;width:1276;height:2" coordorigin="7535,2113" coordsize="1276,2">
              <v:shape style="position:absolute;left:7535;top:2113;width:1276;height:2" coordorigin="7535,2113" coordsize="1276,0" path="m7535,2113l8810,2113e" filled="f" stroked="t" strokeweight=".951939pt" strokecolor="#646464">
                <v:path arrowok="t"/>
              </v:shape>
            </v:group>
            <v:group style="position:absolute;left:8408;top:1702;width:2;height:421" coordorigin="8408,1702" coordsize="2,421">
              <v:shape style="position:absolute;left:8408;top:1702;width:2;height:421" coordorigin="8408,1702" coordsize="0,421" path="m8408,2123l8408,1702e" filled="f" stroked="t" strokeweight=".47597pt" strokecolor="#4F4F4F">
                <v:path arrowok="t"/>
              </v:shape>
            </v:group>
            <v:group style="position:absolute;left:8753;top:2113;width:438;height:2" coordorigin="8753,2113" coordsize="438,2">
              <v:shape style="position:absolute;left:8753;top:2113;width:438;height:2" coordorigin="8753,2113" coordsize="438,0" path="m8753,2113l9191,2113e" filled="f" stroked="t" strokeweight=".47597pt" strokecolor="#343434">
                <v:path arrowok="t"/>
              </v:shape>
            </v:group>
            <v:group style="position:absolute;left:9134;top:2116;width:333;height:2" coordorigin="9134,2116" coordsize="333,2">
              <v:shape style="position:absolute;left:9134;top:2116;width:333;height:2" coordorigin="9134,2116" coordsize="333,0" path="m9134,2116l9467,2116e" filled="f" stroked="t" strokeweight=".47597pt" strokecolor="#4F4F4F">
                <v:path arrowok="t"/>
              </v:shape>
            </v:group>
            <v:group style="position:absolute;left:9348;top:2116;width:1019;height:2" coordorigin="9348,2116" coordsize="1019,2">
              <v:shape style="position:absolute;left:9348;top:2116;width:1019;height:2" coordorigin="9348,2116" coordsize="1019,0" path="m9348,2116l10367,2116e" filled="f" stroked="t" strokeweight=".951939pt" strokecolor="#646464">
                <v:path arrowok="t"/>
              </v:shape>
            </v:group>
            <v:group style="position:absolute;left:10214;top:2113;width:638;height:2" coordorigin="10214,2113" coordsize="638,2">
              <v:shape style="position:absolute;left:10214;top:2113;width:638;height:2" coordorigin="10214,2113" coordsize="638,0" path="m10214,2113l10852,2113e" filled="f" stroked="t" strokeweight=".47597pt" strokecolor="#3F3F3F">
                <v:path arrowok="t"/>
              </v:shape>
            </v:group>
            <v:group style="position:absolute;left:10795;top:2113;width:776;height:2" coordorigin="10795,2113" coordsize="776,2">
              <v:shape style="position:absolute;left:10795;top:2113;width:776;height:2" coordorigin="10795,2113" coordsize="776,0" path="m10795,2113l11571,2113e" filled="f" stroked="t" strokeweight=".951939pt" strokecolor="#606060">
                <v:path arrowok="t"/>
              </v:shape>
            </v:group>
            <v:group style="position:absolute;left:11566;top:1702;width:2;height:435" coordorigin="11566,1702" coordsize="2,435">
              <v:shape style="position:absolute;left:11566;top:1702;width:2;height:435" coordorigin="11566,1702" coordsize="0,435" path="m11566,2137l11566,1702e" filled="f" stroked="t" strokeweight=".47597pt" strokecolor="#4F4F4F">
                <v:path arrowok="t"/>
              </v:shape>
            </v:group>
            <v:group style="position:absolute;left:257;top:2347;width:1304;height:2" coordorigin="257,2347" coordsize="1304,2">
              <v:shape style="position:absolute;left:257;top:2347;width:1304;height:2" coordorigin="257,2347" coordsize="1304,0" path="m257,2347l1561,2347e" filled="f" stroked="t" strokeweight=".951939pt" strokecolor="#646764">
                <v:path arrowok="t"/>
              </v:shape>
            </v:group>
            <v:group style="position:absolute;left:276;top:1989;width:2;height:387" coordorigin="276,1989" coordsize="2,387">
              <v:shape style="position:absolute;left:276;top:1989;width:2;height:387" coordorigin="276,1989" coordsize="0,387" path="m276,2376l276,1989e" filled="f" stroked="t" strokeweight="1.189924pt" strokecolor="#747474">
                <v:path arrowok="t"/>
              </v:shape>
            </v:group>
            <v:group style="position:absolute;left:1328;top:2352;width:3446;height:2" coordorigin="1328,2352" coordsize="3446,2">
              <v:shape style="position:absolute;left:1328;top:2352;width:3446;height:2" coordorigin="1328,2352" coordsize="3446,0" path="m1328,2352l4774,2352e" filled="f" stroked="t" strokeweight=".47597pt" strokecolor="#4B4B4B">
                <v:path arrowok="t"/>
              </v:shape>
            </v:group>
            <v:group style="position:absolute;left:4717;top:2352;width:1694;height:2" coordorigin="4717,2352" coordsize="1694,2">
              <v:shape style="position:absolute;left:4717;top:2352;width:1694;height:2" coordorigin="4717,2352" coordsize="1694,0" path="m4717,2352l6411,2352e" filled="f" stroked="t" strokeweight=".47597pt" strokecolor="#575757">
                <v:path arrowok="t"/>
              </v:shape>
            </v:group>
            <v:group style="position:absolute;left:6150;top:2352;width:900;height:2" coordorigin="6150,2352" coordsize="900,2">
              <v:shape style="position:absolute;left:6150;top:2352;width:900;height:2" coordorigin="6150,2352" coordsize="900,0" path="m6150,2352l7049,2352e" filled="f" stroked="t" strokeweight=".951939pt" strokecolor="#676767">
                <v:path arrowok="t"/>
              </v:shape>
            </v:group>
            <v:group style="position:absolute;left:6825;top:2352;width:766;height:2" coordorigin="6825,2352" coordsize="766,2">
              <v:shape style="position:absolute;left:6825;top:2352;width:766;height:2" coordorigin="6825,2352" coordsize="766,0" path="m6825,2352l7592,2352e" filled="f" stroked="t" strokeweight=".47597pt" strokecolor="#4B4B4B">
                <v:path arrowok="t"/>
              </v:shape>
            </v:group>
            <v:group style="position:absolute;left:7535;top:2352;width:1276;height:2" coordorigin="7535,2352" coordsize="1276,2">
              <v:shape style="position:absolute;left:7535;top:2352;width:1276;height:2" coordorigin="7535,2352" coordsize="1276,0" path="m7535,2352l8810,2352e" filled="f" stroked="t" strokeweight=".713954pt" strokecolor="#606060">
                <v:path arrowok="t"/>
              </v:shape>
            </v:group>
            <v:group style="position:absolute;left:8753;top:2352;width:438;height:2" coordorigin="8753,2352" coordsize="438,2">
              <v:shape style="position:absolute;left:8753;top:2352;width:438;height:2" coordorigin="8753,2352" coordsize="438,0" path="m8753,2352l9191,2352e" filled="f" stroked="t" strokeweight=".47597pt" strokecolor="#3B3B3B">
                <v:path arrowok="t"/>
              </v:shape>
            </v:group>
            <v:group style="position:absolute;left:9134;top:2355;width:333;height:2" coordorigin="9134,2355" coordsize="333,2">
              <v:shape style="position:absolute;left:9134;top:2355;width:333;height:2" coordorigin="9134,2355" coordsize="333,0" path="m9134,2355l9467,2355e" filled="f" stroked="t" strokeweight=".47597pt" strokecolor="#575757">
                <v:path arrowok="t"/>
              </v:shape>
            </v:group>
            <v:group style="position:absolute;left:9348;top:2355;width:1028;height:2" coordorigin="9348,2355" coordsize="1028,2">
              <v:shape style="position:absolute;left:9348;top:2355;width:1028;height:2" coordorigin="9348,2355" coordsize="1028,0" path="m9348,2355l10376,2355e" filled="f" stroked="t" strokeweight=".951939pt" strokecolor="#6B6B6B">
                <v:path arrowok="t"/>
              </v:shape>
            </v:group>
            <v:group style="position:absolute;left:10214;top:2352;width:638;height:2" coordorigin="10214,2352" coordsize="638,2">
              <v:shape style="position:absolute;left:10214;top:2352;width:638;height:2" coordorigin="10214,2352" coordsize="638,0" path="m10214,2352l10852,2352e" filled="f" stroked="t" strokeweight=".47597pt" strokecolor="#4B4B4B">
                <v:path arrowok="t"/>
              </v:shape>
            </v:group>
            <v:group style="position:absolute;left:10795;top:2352;width:781;height:2" coordorigin="10795,2352" coordsize="781,2">
              <v:shape style="position:absolute;left:10795;top:2352;width:781;height:2" coordorigin="10795,2352" coordsize="781,0" path="m10795,2352l11576,2352e" filled="f" stroked="t" strokeweight=".713954pt" strokecolor="#676767">
                <v:path arrowok="t"/>
              </v:shape>
            </v:group>
            <v:group style="position:absolute;left:257;top:2594;width:9210;height:2" coordorigin="257,2594" coordsize="9210,2">
              <v:shape style="position:absolute;left:257;top:2594;width:9210;height:2" coordorigin="257,2594" coordsize="9210,0" path="m257,2594l9467,2594e" filled="f" stroked="t" strokeweight=".713954pt" strokecolor="#5B5B5B">
                <v:path arrowok="t"/>
              </v:shape>
            </v:group>
            <v:group style="position:absolute;left:9410;top:2596;width:609;height:2" coordorigin="9410,2596" coordsize="609,2">
              <v:shape style="position:absolute;left:9410;top:2596;width:609;height:2" coordorigin="9410,2596" coordsize="609,0" path="m9410,2596l10019,2596e" filled="f" stroked="t" strokeweight=".47597pt" strokecolor="#3B3B3B">
                <v:path arrowok="t"/>
              </v:shape>
            </v:group>
            <v:group style="position:absolute;left:9905;top:2594;width:1066;height:2" coordorigin="9905,2594" coordsize="1066,2">
              <v:shape style="position:absolute;left:9905;top:2594;width:1066;height:2" coordorigin="9905,2594" coordsize="1066,0" path="m9905,2594l10971,2594e" filled="f" stroked="t" strokeweight=".951939pt" strokecolor="#676767">
                <v:path arrowok="t"/>
              </v:shape>
            </v:group>
            <v:group style="position:absolute;left:10795;top:2594;width:781;height:2" coordorigin="10795,2594" coordsize="781,2">
              <v:shape style="position:absolute;left:10795;top:2594;width:781;height:2" coordorigin="10795,2594" coordsize="781,0" path="m10795,2594l11576,2594e" filled="f" stroked="t" strokeweight=".47597pt" strokecolor="#545454">
                <v:path arrowok="t"/>
              </v:shape>
            </v:group>
            <v:group style="position:absolute;left:257;top:2833;width:9210;height:2" coordorigin="257,2833" coordsize="9210,2">
              <v:shape style="position:absolute;left:257;top:2833;width:9210;height:2" coordorigin="257,2833" coordsize="9210,0" path="m257,2833l9467,2833e" filled="f" stroked="t" strokeweight=".713954pt" strokecolor="#575757">
                <v:path arrowok="t"/>
              </v:shape>
            </v:group>
            <v:group style="position:absolute;left:9410;top:2835;width:609;height:2" coordorigin="9410,2835" coordsize="609,2">
              <v:shape style="position:absolute;left:9410;top:2835;width:609;height:2" coordorigin="9410,2835" coordsize="609,0" path="m9410,2835l10019,2835e" filled="f" stroked="t" strokeweight=".47597pt" strokecolor="#343434">
                <v:path arrowok="t"/>
              </v:shape>
            </v:group>
            <v:group style="position:absolute;left:9962;top:2833;width:1009;height:2" coordorigin="9962,2833" coordsize="1009,2">
              <v:shape style="position:absolute;left:9962;top:2833;width:1009;height:2" coordorigin="9962,2833" coordsize="1009,0" path="m9962,2833l10971,2833e" filled="f" stroked="t" strokeweight=".951939pt" strokecolor="#646464">
                <v:path arrowok="t"/>
              </v:shape>
            </v:group>
            <v:group style="position:absolute;left:10795;top:2835;width:781;height:2" coordorigin="10795,2835" coordsize="781,2">
              <v:shape style="position:absolute;left:10795;top:2835;width:781;height:2" coordorigin="10795,2835" coordsize="781,0" path="m10795,2835l11576,2835e" filled="f" stroked="t" strokeweight=".47597pt" strokecolor="#4B4B4B">
                <v:path arrowok="t"/>
              </v:shape>
            </v:group>
            <v:group style="position:absolute;left:252;top:3072;width:1133;height:2" coordorigin="252,3072" coordsize="1133,2">
              <v:shape style="position:absolute;left:252;top:3072;width:1133;height:2" coordorigin="252,3072" coordsize="1133,0" path="m252,3072l1385,3072e" filled="f" stroked="t" strokeweight=".713954pt" strokecolor="#5B5B5B">
                <v:path arrowok="t"/>
              </v:shape>
            </v:group>
            <v:group style="position:absolute;left:1328;top:3074;width:652;height:2" coordorigin="1328,3074" coordsize="652,2">
              <v:shape style="position:absolute;left:1328;top:3074;width:652;height:2" coordorigin="1328,3074" coordsize="652,0" path="m1328,3074l1980,3074e" filled="f" stroked="t" strokeweight=".47597pt" strokecolor="#3B3B3B">
                <v:path arrowok="t"/>
              </v:shape>
            </v:group>
            <v:group style="position:absolute;left:1923;top:3077;width:7668;height:2" coordorigin="1923,3077" coordsize="7668,2">
              <v:shape style="position:absolute;left:1923;top:3077;width:7668;height:2" coordorigin="1923,3077" coordsize="7668,0" path="m1923,3077l9591,3077e" filled="f" stroked="t" strokeweight=".713954pt" strokecolor="#5B5B5B">
                <v:path arrowok="t"/>
              </v:shape>
            </v:group>
            <v:group style="position:absolute;left:9534;top:3074;width:485;height:2" coordorigin="9534,3074" coordsize="485,2">
              <v:shape style="position:absolute;left:9534;top:3074;width:485;height:2" coordorigin="9534,3074" coordsize="485,0" path="m9534,3074l10019,3074e" filled="f" stroked="t" strokeweight=".47597pt" strokecolor="#343434">
                <v:path arrowok="t"/>
              </v:shape>
            </v:group>
            <v:group style="position:absolute;left:9962;top:3077;width:309;height:2" coordorigin="9962,3077" coordsize="309,2">
              <v:shape style="position:absolute;left:9962;top:3077;width:309;height:2" coordorigin="9962,3077" coordsize="309,0" path="m9962,3077l10271,3077e" filled="f" stroked="t" strokeweight=".47597pt" strokecolor="#4B4B4B">
                <v:path arrowok="t"/>
              </v:shape>
            </v:group>
            <v:group style="position:absolute;left:10152;top:3077;width:1423;height:2" coordorigin="10152,3077" coordsize="1423,2">
              <v:shape style="position:absolute;left:10152;top:3077;width:1423;height:2" coordorigin="10152,3077" coordsize="1423,0" path="m10152,3077l11576,3077e" filled="f" stroked="t" strokeweight=".713954pt" strokecolor="#606060">
                <v:path arrowok="t"/>
              </v:shape>
            </v:group>
            <v:group style="position:absolute;left:262;top:3313;width:1123;height:2" coordorigin="262,3313" coordsize="1123,2">
              <v:shape style="position:absolute;left:262;top:3313;width:1123;height:2" coordorigin="262,3313" coordsize="1123,0" path="m262,3313l1385,3313e" filled="f" stroked="t" strokeweight=".951939pt" strokecolor="#646464">
                <v:path arrowok="t"/>
              </v:shape>
            </v:group>
            <v:group style="position:absolute;left:1328;top:3313;width:1818;height:2" coordorigin="1328,3313" coordsize="1818,2">
              <v:shape style="position:absolute;left:1328;top:3313;width:1818;height:2" coordorigin="1328,3313" coordsize="1818,0" path="m1328,3313l3146,3313e" filled="f" stroked="t" strokeweight=".47597pt" strokecolor="#4F4F4F">
                <v:path arrowok="t"/>
              </v:shape>
            </v:group>
            <v:group style="position:absolute;left:3089;top:3313;width:552;height:2" coordorigin="3089,3313" coordsize="552,2">
              <v:shape style="position:absolute;left:3089;top:3313;width:552;height:2" coordorigin="3089,3313" coordsize="552,0" path="m3089,3313l3641,3313e" filled="f" stroked="t" strokeweight=".47597pt" strokecolor="#383838">
                <v:path arrowok="t"/>
              </v:shape>
            </v:group>
            <v:group style="position:absolute;left:3584;top:3316;width:2827;height:2" coordorigin="3584,3316" coordsize="2827,2">
              <v:shape style="position:absolute;left:3584;top:3316;width:2827;height:2" coordorigin="3584,3316" coordsize="2827,0" path="m3584,3316l6411,3316e" filled="f" stroked="t" strokeweight=".951939pt" strokecolor="#606060">
                <v:path arrowok="t"/>
              </v:shape>
            </v:group>
            <v:group style="position:absolute;left:6354;top:3313;width:528;height:2" coordorigin="6354,3313" coordsize="528,2">
              <v:shape style="position:absolute;left:6354;top:3313;width:528;height:2" coordorigin="6354,3313" coordsize="528,0" path="m6354,3313l6883,3313e" filled="f" stroked="t" strokeweight=".47597pt" strokecolor="#343434">
                <v:path arrowok="t"/>
              </v:shape>
            </v:group>
            <v:group style="position:absolute;left:6825;top:3313;width:276;height:2" coordorigin="6825,3313" coordsize="276,2">
              <v:shape style="position:absolute;left:6825;top:3313;width:276;height:2" coordorigin="6825,3313" coordsize="276,0" path="m6825,3313l7101,3313e" filled="f" stroked="t" strokeweight=".713954pt" strokecolor="#5B5B5B">
                <v:path arrowok="t"/>
              </v:shape>
            </v:group>
            <v:group style="position:absolute;left:7044;top:3313;width:1766;height:2" coordorigin="7044,3313" coordsize="1766,2">
              <v:shape style="position:absolute;left:7044;top:3313;width:1766;height:2" coordorigin="7044,3313" coordsize="1766,0" path="m7044,3313l8810,3313e" filled="f" stroked="t" strokeweight=".47597pt" strokecolor="#545454">
                <v:path arrowok="t"/>
              </v:shape>
            </v:group>
            <v:group style="position:absolute;left:8529;top:3313;width:1161;height:2" coordorigin="8529,3313" coordsize="1161,2">
              <v:shape style="position:absolute;left:8529;top:3313;width:1161;height:2" coordorigin="8529,3313" coordsize="1161,0" path="m8529,3313l9691,3313e" filled="f" stroked="t" strokeweight=".951939pt" strokecolor="#606060">
                <v:path arrowok="t"/>
              </v:shape>
            </v:group>
            <v:group style="position:absolute;left:9534;top:3313;width:485;height:2" coordorigin="9534,3313" coordsize="485,2">
              <v:shape style="position:absolute;left:9534;top:3313;width:485;height:2" coordorigin="9534,3313" coordsize="485,0" path="m9534,3313l10019,3313e" filled="f" stroked="t" strokeweight=".47597pt" strokecolor="#3B3B3B">
                <v:path arrowok="t"/>
              </v:shape>
            </v:group>
            <v:group style="position:absolute;left:9962;top:3318;width:1614;height:2" coordorigin="9962,3318" coordsize="1614,2">
              <v:shape style="position:absolute;left:9962;top:3318;width:1614;height:2" coordorigin="9962,3318" coordsize="1614,0" path="m9962,3318l11576,3318e" filled="f" stroked="t" strokeweight=".713954pt" strokecolor="#5B5B5B">
                <v:path arrowok="t"/>
              </v:shape>
            </v:group>
            <v:group style="position:absolute;left:267;top:3265;width:2;height:316" coordorigin="267,3265" coordsize="2,316">
              <v:shape style="position:absolute;left:267;top:3265;width:2;height:316" coordorigin="267,3265" coordsize="0,316" path="m267,3581l267,3265e" filled="f" stroked="t" strokeweight=".47597pt" strokecolor="#6B6B6B">
                <v:path arrowok="t"/>
              </v:shape>
            </v:group>
            <v:group style="position:absolute;left:3127;top:3308;width:2;height:454" coordorigin="3127,3308" coordsize="2,454">
              <v:shape style="position:absolute;left:3127;top:3308;width:2;height:454" coordorigin="3127,3308" coordsize="0,454" path="m3127,3763l3127,3308e" filled="f" stroked="t" strokeweight=".951939pt" strokecolor="#575757">
                <v:path arrowok="t"/>
              </v:shape>
            </v:group>
            <v:group style="position:absolute;left:6221;top:3304;width:2;height:459" coordorigin="6221,3304" coordsize="2,459">
              <v:shape style="position:absolute;left:6221;top:3304;width:2;height:459" coordorigin="6221,3304" coordsize="0,459" path="m6221,3763l6221,3304e" filled="f" stroked="t" strokeweight=".951939pt" strokecolor="#606060">
                <v:path arrowok="t"/>
              </v:shape>
            </v:group>
            <v:group style="position:absolute;left:6211;top:3734;width:1352;height:2" coordorigin="6211,3734" coordsize="1352,2">
              <v:shape style="position:absolute;left:6211;top:3734;width:1352;height:2" coordorigin="6211,3734" coordsize="1352,0" path="m6211,3734l7563,3734e" filled="f" stroked="t" strokeweight=".237985pt" strokecolor="#3B3B3B">
                <v:path arrowok="t"/>
              </v:shape>
            </v:group>
            <v:group style="position:absolute;left:3113;top:3739;width:1980;height:2" coordorigin="3113,3739" coordsize="1980,2">
              <v:shape style="position:absolute;left:3113;top:3739;width:1980;height:2" coordorigin="3113,3739" coordsize="1980,0" path="m3113,3739l5093,3739e" filled="f" stroked="t" strokeweight=".713954pt" strokecolor="#545454">
                <v:path arrowok="t"/>
              </v:shape>
            </v:group>
            <v:group style="position:absolute;left:7563;top:3734;width:3260;height:2" coordorigin="7563,3734" coordsize="3260,2">
              <v:shape style="position:absolute;left:7563;top:3734;width:3260;height:2" coordorigin="7563,3734" coordsize="3260,0" path="m7563,3734l10824,3734e" filled="f" stroked="t" strokeweight=".237985pt" strokecolor="#000000">
                <v:path arrowok="t"/>
              </v:shape>
            </v:group>
            <v:group style="position:absolute;left:10824;top:3734;width:752;height:2" coordorigin="10824,3734" coordsize="752,2">
              <v:shape style="position:absolute;left:10824;top:3734;width:752;height:2" coordorigin="10824,3734" coordsize="752,0" path="m10824,3734l11576,3734e" filled="f" stroked="t" strokeweight=".237985pt" strokecolor="#777777">
                <v:path arrowok="t"/>
              </v:shape>
            </v:group>
            <v:group style="position:absolute;left:3127;top:3705;width:2;height:359" coordorigin="3127,3705" coordsize="2,359">
              <v:shape style="position:absolute;left:3127;top:3705;width:2;height:359" coordorigin="3127,3705" coordsize="0,359" path="m3127,4064l3127,3705e" filled="f" stroked="t" strokeweight=".47597pt" strokecolor="#383838">
                <v:path arrowok="t"/>
              </v:shape>
            </v:group>
            <v:group style="position:absolute;left:257;top:4052;width:1209;height:2" coordorigin="257,4052" coordsize="1209,2">
              <v:shape style="position:absolute;left:257;top:4052;width:1209;height:2" coordorigin="257,4052" coordsize="1209,0" path="m257,4052l1466,4052e" filled="f" stroked="t" strokeweight=".951939pt" strokecolor="#676767">
                <v:path arrowok="t"/>
              </v:shape>
            </v:group>
            <v:group style="position:absolute;left:262;top:3705;width:2;height:669" coordorigin="262,3705" coordsize="2,669">
              <v:shape style="position:absolute;left:262;top:3705;width:2;height:669" coordorigin="262,3705" coordsize="0,669" path="m262,4375l262,3705e" filled="f" stroked="t" strokeweight=".47597pt" strokecolor="#545454">
                <v:path arrowok="t"/>
              </v:shape>
            </v:group>
            <v:group style="position:absolute;left:1328;top:4049;width:652;height:2" coordorigin="1328,4049" coordsize="652,2">
              <v:shape style="position:absolute;left:1328;top:4049;width:652;height:2" coordorigin="1328,4049" coordsize="652,0" path="m1328,4049l1980,4049e" filled="f" stroked="t" strokeweight=".47597pt" strokecolor="#3F3F3F">
                <v:path arrowok="t"/>
              </v:shape>
            </v:group>
            <v:group style="position:absolute;left:1923;top:4049;width:1718;height:2" coordorigin="1923,4049" coordsize="1718,2">
              <v:shape style="position:absolute;left:1923;top:4049;width:1718;height:2" coordorigin="1923,4049" coordsize="1718,0" path="m1923,4049l3641,4049e" filled="f" stroked="t" strokeweight=".951939pt" strokecolor="#4F4F4F">
                <v:path arrowok="t"/>
              </v:shape>
            </v:group>
            <v:group style="position:absolute;left:3584;top:4049;width:624;height:2" coordorigin="3584,4049" coordsize="624,2">
              <v:shape style="position:absolute;left:3584;top:4049;width:624;height:2" coordorigin="3584,4049" coordsize="624,0" path="m3584,4049l4208,4049e" filled="f" stroked="t" strokeweight=".951939pt" strokecolor="#2F2F2F">
                <v:path arrowok="t"/>
              </v:shape>
            </v:group>
            <v:group style="position:absolute;left:4150;top:4049;width:1580;height:2" coordorigin="4150,4049" coordsize="1580,2">
              <v:shape style="position:absolute;left:4150;top:4049;width:1580;height:2" coordorigin="4150,4049" coordsize="1580,0" path="m4150,4049l5731,4049e" filled="f" stroked="t" strokeweight=".951939pt" strokecolor="#444444">
                <v:path arrowok="t"/>
              </v:shape>
            </v:group>
            <v:group style="position:absolute;left:5674;top:4052;width:4598;height:2" coordorigin="5674,4052" coordsize="4598,2">
              <v:shape style="position:absolute;left:5674;top:4052;width:4598;height:2" coordorigin="5674,4052" coordsize="4598,0" path="m5674,4052l10271,4052e" filled="f" stroked="t" strokeweight=".713954pt" strokecolor="#5B5B5B">
                <v:path arrowok="t"/>
              </v:shape>
            </v:group>
            <v:group style="position:absolute;left:6221;top:3304;width:2;height:760" coordorigin="6221,3304" coordsize="2,760">
              <v:shape style="position:absolute;left:6221;top:3304;width:2;height:760" coordorigin="6221,3304" coordsize="0,760" path="m6221,4064l6221,3304e" filled="f" stroked="t" strokeweight=".47597pt" strokecolor="#575757">
                <v:path arrowok="t"/>
              </v:shape>
            </v:group>
            <v:group style="position:absolute;left:10214;top:4054;width:638;height:2" coordorigin="10214,4054" coordsize="638,2">
              <v:shape style="position:absolute;left:10214;top:4054;width:638;height:2" coordorigin="10214,4054" coordsize="638,0" path="m10214,4054l10852,4054e" filled="f" stroked="t" strokeweight=".47597pt" strokecolor="#3B3B3B">
                <v:path arrowok="t"/>
              </v:shape>
            </v:group>
            <v:group style="position:absolute;left:10719;top:4054;width:857;height:2" coordorigin="10719,4054" coordsize="857,2">
              <v:shape style="position:absolute;left:10719;top:4054;width:857;height:2" coordorigin="10719,4054" coordsize="857,0" path="m10719,4054l11576,4054e" filled="f" stroked="t" strokeweight=".951939pt" strokecolor="#6B6B6B">
                <v:path arrowok="t"/>
              </v:shape>
            </v:group>
            <v:group style="position:absolute;left:257;top:4327;width:1128;height:2" coordorigin="257,4327" coordsize="1128,2">
              <v:shape style="position:absolute;left:257;top:4327;width:1128;height:2" coordorigin="257,4327" coordsize="1128,0" path="m257,4327l1385,4327e" filled="f" stroked="t" strokeweight=".951939pt" strokecolor="#646464">
                <v:path arrowok="t"/>
              </v:shape>
            </v:group>
            <v:group style="position:absolute;left:1328;top:4327;width:662;height:2" coordorigin="1328,4327" coordsize="662,2">
              <v:shape style="position:absolute;left:1328;top:4327;width:662;height:2" coordorigin="1328,4327" coordsize="662,0" path="m1328,4327l1990,4327e" filled="f" stroked="t" strokeweight=".47597pt" strokecolor="#343434">
                <v:path arrowok="t"/>
              </v:shape>
            </v:group>
            <v:group style="position:absolute;left:1963;top:4045;width:2;height:2242" coordorigin="1963,4045" coordsize="2,2242">
              <v:shape style="position:absolute;left:1963;top:4045;width:2;height:2242" coordorigin="1963,4045" coordsize="0,2242" path="m1963,6287l1963,4045e" filled="f" stroked="t" strokeweight=".713954pt" strokecolor="#4F4F4F">
                <v:path arrowok="t"/>
              </v:shape>
            </v:group>
            <v:group style="position:absolute;left:1918;top:4329;width:7758;height:2" coordorigin="1918,4329" coordsize="7758,2">
              <v:shape style="position:absolute;left:1918;top:4329;width:7758;height:2" coordorigin="1918,4329" coordsize="7758,0" path="m1918,4329l9676,4329e" filled="f" stroked="t" strokeweight=".713954pt" strokecolor="#5B5B5B">
                <v:path arrowok="t"/>
              </v:shape>
            </v:group>
            <v:group style="position:absolute;left:3089;top:4327;width:371;height:2" coordorigin="3089,4327" coordsize="371,2">
              <v:shape style="position:absolute;left:3089;top:4327;width:371;height:2" coordorigin="3089,4327" coordsize="371,0" path="m3089,4327l3460,4327e" filled="f" stroked="t" strokeweight=".47597pt" strokecolor="#282828">
                <v:path arrowok="t"/>
              </v:shape>
            </v:group>
            <v:group style="position:absolute;left:3403;top:4327;width:238;height:2" coordorigin="3403,4327" coordsize="238,2">
              <v:shape style="position:absolute;left:3403;top:4327;width:238;height:2" coordorigin="3403,4327" coordsize="238,0" path="m3403,4327l3641,4327e" filled="f" stroked="t" strokeweight=".47597pt" strokecolor="#3F3F3F">
                <v:path arrowok="t"/>
              </v:shape>
            </v:group>
            <v:group style="position:absolute;left:9534;top:4327;width:485;height:2" coordorigin="9534,4327" coordsize="485,2">
              <v:shape style="position:absolute;left:9534;top:4327;width:485;height:2" coordorigin="9534,4327" coordsize="485,0" path="m9534,4327l10019,4327e" filled="f" stroked="t" strokeweight=".47597pt" strokecolor="#3B3B3B">
                <v:path arrowok="t"/>
              </v:shape>
            </v:group>
            <v:group style="position:absolute;left:9962;top:4329;width:1614;height:2" coordorigin="9962,4329" coordsize="1614,2">
              <v:shape style="position:absolute;left:9962;top:4329;width:1614;height:2" coordorigin="9962,4329" coordsize="1614,0" path="m9962,4329l11576,4329e" filled="f" stroked="t" strokeweight=".713954pt" strokecolor="#606060">
                <v:path arrowok="t"/>
              </v:shape>
            </v:group>
            <v:group style="position:absolute;left:11571;top:4011;width:2;height:588" coordorigin="11571,4011" coordsize="2,588">
              <v:shape style="position:absolute;left:11571;top:4011;width:2;height:588" coordorigin="11571,4011" coordsize="0,588" path="m11571,4599l11571,4011e" filled="f" stroked="t" strokeweight=".47597pt" strokecolor="#545454">
                <v:path arrowok="t"/>
              </v:shape>
            </v:group>
            <v:group style="position:absolute;left:1956;top:4568;width:2523;height:2" coordorigin="1956,4568" coordsize="2523,2">
              <v:shape style="position:absolute;left:1956;top:4568;width:2523;height:2" coordorigin="1956,4568" coordsize="2523,0" path="m1956,4568l4479,4568e" filled="f" stroked="t" strokeweight=".47597pt" strokecolor="#4B4B4B">
                <v:path arrowok="t"/>
              </v:shape>
            </v:group>
            <v:group style="position:absolute;left:4403;top:4571;width:881;height:2" coordorigin="4403,4571" coordsize="881,2">
              <v:shape style="position:absolute;left:4403;top:4571;width:881;height:2" coordorigin="4403,4571" coordsize="881,0" path="m4403,4571l5283,4571e" filled="f" stroked="t" strokeweight=".951939pt" strokecolor="#606060">
                <v:path arrowok="t"/>
              </v:shape>
            </v:group>
            <v:group style="position:absolute;left:5183;top:4571;width:547;height:2" coordorigin="5183,4571" coordsize="547,2">
              <v:shape style="position:absolute;left:5183;top:4571;width:547;height:2" coordorigin="5183,4571" coordsize="547,0" path="m5183,4571l5731,4571e" filled="f" stroked="t" strokeweight=".47597pt" strokecolor="#3F3F3F">
                <v:path arrowok="t"/>
              </v:shape>
            </v:group>
            <v:group style="position:absolute;left:5674;top:4568;width:4598;height:2" coordorigin="5674,4568" coordsize="4598,2">
              <v:shape style="position:absolute;left:5674;top:4568;width:4598;height:2" coordorigin="5674,4568" coordsize="4598,0" path="m5674,4568l10271,4568e" filled="f" stroked="t" strokeweight=".713954pt" strokecolor="#5B5B5B">
                <v:path arrowok="t"/>
              </v:shape>
            </v:group>
            <v:group style="position:absolute;left:10214;top:4571;width:638;height:2" coordorigin="10214,4571" coordsize="638,2">
              <v:shape style="position:absolute;left:10214;top:4571;width:638;height:2" coordorigin="10214,4571" coordsize="638,0" path="m10214,4571l10852,4571e" filled="f" stroked="t" strokeweight=".47597pt" strokecolor="#383838">
                <v:path arrowok="t"/>
              </v:shape>
            </v:group>
            <v:group style="position:absolute;left:10795;top:4571;width:785;height:2" coordorigin="10795,4571" coordsize="785,2">
              <v:shape style="position:absolute;left:10795;top:4571;width:785;height:2" coordorigin="10795,4571" coordsize="785,0" path="m10795,4571l11580,4571e" filled="f" stroked="t" strokeweight=".951939pt" strokecolor="#6B6B6B">
                <v:path arrowok="t"/>
              </v:shape>
            </v:group>
            <v:group style="position:absolute;left:4189;top:4566;width:2;height:521" coordorigin="4189,4566" coordsize="2,521">
              <v:shape style="position:absolute;left:4189;top:4566;width:2;height:521" coordorigin="4189,4566" coordsize="0,521" path="m4189,5087l4189,4566e" filled="f" stroked="t" strokeweight=".47597pt" strokecolor="#2F2F2F">
                <v:path arrowok="t"/>
              </v:shape>
            </v:group>
            <v:group style="position:absolute;left:4184;top:5053;width:1904;height:2" coordorigin="4184,5053" coordsize="1904,2">
              <v:shape style="position:absolute;left:4184;top:5053;width:1904;height:2" coordorigin="4184,5053" coordsize="1904,0" path="m4184,5053l6088,5053e" filled="f" stroked="t" strokeweight=".713954pt" strokecolor="#7C7C7C">
                <v:path arrowok="t"/>
              </v:shape>
            </v:group>
            <v:group style="position:absolute;left:7085;top:4566;width:2;height:497" coordorigin="7085,4566" coordsize="2,497">
              <v:shape style="position:absolute;left:7085;top:4566;width:2;height:497" coordorigin="7085,4566" coordsize="0,497" path="m7085,5063l7085,4566e" filled="f" stroked="t" strokeweight=".713954pt" strokecolor="#3F3F3F">
                <v:path arrowok="t"/>
              </v:shape>
            </v:group>
            <v:group style="position:absolute;left:11573;top:4528;width:2;height:2022" coordorigin="11573,4528" coordsize="2,2022">
              <v:shape style="position:absolute;left:11573;top:4528;width:2;height:2022" coordorigin="11573,4528" coordsize="0,2022" path="m11573,6550l11573,4528e" filled="f" stroked="t" strokeweight=".713954pt" strokecolor="#747474">
                <v:path arrowok="t"/>
              </v:shape>
            </v:group>
            <v:group style="position:absolute;left:6031;top:5053;width:633;height:2" coordorigin="6031,5053" coordsize="633,2">
              <v:shape style="position:absolute;left:6031;top:5053;width:633;height:2" coordorigin="6031,5053" coordsize="633,0" path="m6031,5053l6664,5053e" filled="f" stroked="t" strokeweight=".47597pt" strokecolor="#5B5B5B">
                <v:path arrowok="t"/>
              </v:shape>
            </v:group>
            <v:group style="position:absolute;left:6606;top:5051;width:985;height:2" coordorigin="6606,5051" coordsize="985,2">
              <v:shape style="position:absolute;left:6606;top:5051;width:985;height:2" coordorigin="6606,5051" coordsize="985,0" path="m6606,5051l7592,5051e" filled="f" stroked="t" strokeweight=".713954pt" strokecolor="#808080">
                <v:path arrowok="t"/>
              </v:shape>
            </v:group>
            <v:group style="position:absolute;left:7535;top:5051;width:885;height:2" coordorigin="7535,5051" coordsize="885,2">
              <v:shape style="position:absolute;left:7535;top:5051;width:885;height:2" coordorigin="7535,5051" coordsize="885,0" path="m7535,5051l8420,5051e" filled="f" stroked="t" strokeweight=".47597pt" strokecolor="#6B6B6B">
                <v:path arrowok="t"/>
              </v:shape>
            </v:group>
            <v:group style="position:absolute;left:8287;top:5051;width:904;height:2" coordorigin="8287,5051" coordsize="904,2">
              <v:shape style="position:absolute;left:8287;top:5051;width:904;height:2" coordorigin="8287,5051" coordsize="904,0" path="m8287,5051l9191,5051e" filled="f" stroked="t" strokeweight=".951939pt" strokecolor="#838383">
                <v:path arrowok="t"/>
              </v:shape>
            </v:group>
            <v:group style="position:absolute;left:9134;top:5051;width:457;height:2" coordorigin="9134,5051" coordsize="457,2">
              <v:shape style="position:absolute;left:9134;top:5051;width:457;height:2" coordorigin="9134,5051" coordsize="457,0" path="m9134,5051l9591,5051e" filled="f" stroked="t" strokeweight=".47597pt" strokecolor="#676767">
                <v:path arrowok="t"/>
              </v:shape>
            </v:group>
            <v:group style="position:absolute;left:9534;top:5053;width:485;height:2" coordorigin="9534,5053" coordsize="485,2">
              <v:shape style="position:absolute;left:9534;top:5053;width:485;height:2" coordorigin="9534,5053" coordsize="485,0" path="m9534,5053l10019,5053e" filled="f" stroked="t" strokeweight=".47597pt" strokecolor="#545454">
                <v:path arrowok="t"/>
              </v:shape>
            </v:group>
            <v:group style="position:absolute;left:9962;top:5053;width:1000;height:2" coordorigin="9962,5053" coordsize="1000,2">
              <v:shape style="position:absolute;left:9962;top:5053;width:1000;height:2" coordorigin="9962,5053" coordsize="1000,0" path="m9962,5053l10962,5053e" filled="f" stroked="t" strokeweight=".951939pt" strokecolor="#7C7C7C">
                <v:path arrowok="t"/>
              </v:shape>
            </v:group>
            <v:group style="position:absolute;left:10795;top:5053;width:785;height:2" coordorigin="10795,5053" coordsize="785,2">
              <v:shape style="position:absolute;left:10795;top:5053;width:785;height:2" coordorigin="10795,5053" coordsize="785,0" path="m10795,5053l11580,5053e" filled="f" stroked="t" strokeweight=".47597pt" strokecolor="#6B6B6B">
                <v:path arrowok="t"/>
              </v:shape>
            </v:group>
            <v:group style="position:absolute;left:4179;top:5058;width:2;height:225" coordorigin="4179,5058" coordsize="2,225">
              <v:shape style="position:absolute;left:4179;top:5058;width:2;height:225" coordorigin="4179,5058" coordsize="0,225" path="m4179,5283l4179,5058e" filled="f" stroked="t" strokeweight=".713954pt" strokecolor="#343434">
                <v:path arrowok="t"/>
              </v:shape>
            </v:group>
            <v:group style="position:absolute;left:4184;top:5292;width:5283;height:2" coordorigin="4184,5292" coordsize="5283,2">
              <v:shape style="position:absolute;left:4184;top:5292;width:5283;height:2" coordorigin="4184,5292" coordsize="5283,0" path="m4184,5292l9467,5292e" filled="f" stroked="t" strokeweight=".713954pt" strokecolor="#747474">
                <v:path arrowok="t"/>
              </v:shape>
            </v:group>
            <v:group style="position:absolute;left:7535;top:5292;width:885;height:2" coordorigin="7535,5292" coordsize="885,2">
              <v:shape style="position:absolute;left:7535;top:5292;width:885;height:2" coordorigin="7535,5292" coordsize="885,0" path="m7535,5292l8420,5292e" filled="f" stroked="t" strokeweight=".47597pt" strokecolor="#606060">
                <v:path arrowok="t"/>
              </v:shape>
            </v:group>
            <v:group style="position:absolute;left:9410;top:5292;width:181;height:2" coordorigin="9410,5292" coordsize="181,2">
              <v:shape style="position:absolute;left:9410;top:5292;width:181;height:2" coordorigin="9410,5292" coordsize="181,0" path="m9410,5292l9591,5292e" filled="f" stroked="t" strokeweight=".47597pt" strokecolor="#606060">
                <v:path arrowok="t"/>
              </v:shape>
            </v:group>
            <v:group style="position:absolute;left:9534;top:5292;width:485;height:2" coordorigin="9534,5292" coordsize="485,2">
              <v:shape style="position:absolute;left:9534;top:5292;width:485;height:2" coordorigin="9534,5292" coordsize="485,0" path="m9534,5292l10019,5292e" filled="f" stroked="t" strokeweight=".47597pt" strokecolor="#4B4B4B">
                <v:path arrowok="t"/>
              </v:shape>
            </v:group>
            <v:group style="position:absolute;left:9962;top:5295;width:309;height:2" coordorigin="9962,5295" coordsize="309,2">
              <v:shape style="position:absolute;left:9962;top:5295;width:309;height:2" coordorigin="9962,5295" coordsize="309,0" path="m9962,5295l10271,5295e" filled="f" stroked="t" strokeweight=".47597pt" strokecolor="#646464">
                <v:path arrowok="t"/>
              </v:shape>
            </v:group>
            <v:group style="position:absolute;left:10157;top:5295;width:1423;height:2" coordorigin="10157,5295" coordsize="1423,2">
              <v:shape style="position:absolute;left:10157;top:5295;width:1423;height:2" coordorigin="10157,5295" coordsize="1423,0" path="m10157,5295l11580,5295e" filled="f" stroked="t" strokeweight=".713954pt" strokecolor="#7C7C7C">
                <v:path arrowok="t"/>
              </v:shape>
            </v:group>
            <v:group style="position:absolute;left:4191;top:5221;width:2;height:1520" coordorigin="4191,5221" coordsize="2,1520">
              <v:shape style="position:absolute;left:4191;top:5221;width:2;height:1520" coordorigin="4191,5221" coordsize="0,1520" path="m4191,6741l4191,5221e" filled="f" stroked="t" strokeweight=".951939pt" strokecolor="#545454">
                <v:path arrowok="t"/>
              </v:shape>
            </v:group>
            <v:group style="position:absolute;left:4179;top:5536;width:2727;height:2" coordorigin="4179,5536" coordsize="2727,2">
              <v:shape style="position:absolute;left:4179;top:5536;width:2727;height:2" coordorigin="4179,5536" coordsize="2727,0" path="m4179,5536l6906,5536e" filled="f" stroked="t" strokeweight=".713954pt" strokecolor="#5B5B5B">
                <v:path arrowok="t"/>
              </v:shape>
            </v:group>
            <v:group style="position:absolute;left:6825;top:5536;width:766;height:2" coordorigin="6825,5536" coordsize="766,2">
              <v:shape style="position:absolute;left:6825;top:5536;width:766;height:2" coordorigin="6825,5536" coordsize="766,0" path="m6825,5536l7592,5536e" filled="f" stroked="t" strokeweight=".47597pt" strokecolor="#484848">
                <v:path arrowok="t"/>
              </v:shape>
            </v:group>
            <v:group style="position:absolute;left:7520;top:5536;width:1290;height:2" coordorigin="7520,5536" coordsize="1290,2">
              <v:shape style="position:absolute;left:7520;top:5536;width:1290;height:2" coordorigin="7520,5536" coordsize="1290,0" path="m7520,5536l8810,5536e" filled="f" stroked="t" strokeweight=".951939pt" strokecolor="#646464">
                <v:path arrowok="t"/>
              </v:shape>
            </v:group>
            <v:group style="position:absolute;left:8753;top:5536;width:438;height:2" coordorigin="8753,5536" coordsize="438,2">
              <v:shape style="position:absolute;left:8753;top:5536;width:438;height:2" coordorigin="8753,5536" coordsize="438,0" path="m8753,5536l9191,5536e" filled="f" stroked="t" strokeweight=".47597pt" strokecolor="#282828">
                <v:path arrowok="t"/>
              </v:shape>
            </v:group>
            <v:group style="position:absolute;left:9134;top:5534;width:1138;height:2" coordorigin="9134,5534" coordsize="1138,2">
              <v:shape style="position:absolute;left:9134;top:5534;width:1138;height:2" coordorigin="9134,5534" coordsize="1138,0" path="m9134,5534l10271,5534e" filled="f" stroked="t" strokeweight=".951939pt" strokecolor="#646464">
                <v:path arrowok="t"/>
              </v:shape>
            </v:group>
            <v:group style="position:absolute;left:10214;top:5536;width:638;height:2" coordorigin="10214,5536" coordsize="638,2">
              <v:shape style="position:absolute;left:10214;top:5536;width:638;height:2" coordorigin="10214,5536" coordsize="638,0" path="m10214,5536l10852,5536e" filled="f" stroked="t" strokeweight=".47597pt" strokecolor="#383838">
                <v:path arrowok="t"/>
              </v:shape>
            </v:group>
            <v:group style="position:absolute;left:10795;top:5536;width:785;height:2" coordorigin="10795,5536" coordsize="785,2">
              <v:shape style="position:absolute;left:10795;top:5536;width:785;height:2" coordorigin="10795,5536" coordsize="785,0" path="m10795,5536l11580,5536e" filled="f" stroked="t" strokeweight=".713954pt" strokecolor="#646464">
                <v:path arrowok="t"/>
              </v:shape>
            </v:group>
            <v:group style="position:absolute;left:1961;top:5778;width:5140;height:2" coordorigin="1961,5778" coordsize="5140,2">
              <v:shape style="position:absolute;left:1961;top:5778;width:5140;height:2" coordorigin="1961,5778" coordsize="5140,0" path="m1961,5778l7101,5778e" filled="f" stroked="t" strokeweight=".951939pt" strokecolor="#606060">
                <v:path arrowok="t"/>
              </v:shape>
            </v:group>
            <v:group style="position:absolute;left:7044;top:5775;width:547;height:2" coordorigin="7044,5775" coordsize="547,2">
              <v:shape style="position:absolute;left:7044;top:5775;width:547;height:2" coordorigin="7044,5775" coordsize="547,0" path="m7044,5775l7592,5775e" filled="f" stroked="t" strokeweight=".47597pt" strokecolor="#3F3F3F">
                <v:path arrowok="t"/>
              </v:shape>
            </v:group>
            <v:group style="position:absolute;left:7535;top:5775;width:1276;height:2" coordorigin="7535,5775" coordsize="1276,2">
              <v:shape style="position:absolute;left:7535;top:5775;width:1276;height:2" coordorigin="7535,5775" coordsize="1276,0" path="m7535,5775l8810,5775e" filled="f" stroked="t" strokeweight=".713954pt" strokecolor="#5B5B5B">
                <v:path arrowok="t"/>
              </v:shape>
            </v:group>
            <v:group style="position:absolute;left:8753;top:5775;width:438;height:2" coordorigin="8753,5775" coordsize="438,2">
              <v:shape style="position:absolute;left:8753;top:5775;width:438;height:2" coordorigin="8753,5775" coordsize="438,0" path="m8753,5775l9191,5775e" filled="f" stroked="t" strokeweight=".47597pt" strokecolor="#2F2F2F">
                <v:path arrowok="t"/>
              </v:shape>
            </v:group>
            <v:group style="position:absolute;left:9134;top:5778;width:2446;height:2" coordorigin="9134,5778" coordsize="2446,2">
              <v:shape style="position:absolute;left:9134;top:5778;width:2446;height:2" coordorigin="9134,5778" coordsize="2446,0" path="m9134,5778l11580,5778e" filled="f" stroked="t" strokeweight=".713954pt" strokecolor="#5B5B5B">
                <v:path arrowok="t"/>
              </v:shape>
            </v:group>
            <v:group style="position:absolute;left:262;top:4953;width:2;height:402" coordorigin="262,4953" coordsize="2,402">
              <v:shape style="position:absolute;left:262;top:4953;width:2;height:402" coordorigin="262,4953" coordsize="0,402" path="m262,5355l262,4953e" filled="f" stroked="t" strokeweight=".951939pt" strokecolor="#8C8C8C">
                <v:path arrowok="t"/>
              </v:shape>
            </v:group>
            <v:group style="position:absolute;left:262;top:5254;width:2;height:330" coordorigin="262,5254" coordsize="2,330">
              <v:shape style="position:absolute;left:262;top:5254;width:2;height:330" coordorigin="262,5254" coordsize="0,330" path="m262,5584l262,5254e" filled="f" stroked="t" strokeweight=".47597pt" strokecolor="#808080">
                <v:path arrowok="t"/>
              </v:shape>
            </v:group>
            <v:group style="position:absolute;left:262;top:5527;width:2;height:578" coordorigin="262,5527" coordsize="2,578">
              <v:shape style="position:absolute;left:262;top:5527;width:2;height:578" coordorigin="262,5527" coordsize="0,578" path="m262,6105l262,5527e" filled="f" stroked="t" strokeweight=".47597pt" strokecolor="#545454">
                <v:path arrowok="t"/>
              </v:shape>
            </v:group>
            <v:group style="position:absolute;left:257;top:6019;width:1128;height:2" coordorigin="257,6019" coordsize="1128,2">
              <v:shape style="position:absolute;left:257;top:6019;width:1128;height:2" coordorigin="257,6019" coordsize="1128,0" path="m257,6019l1385,6019e" filled="f" stroked="t" strokeweight=".713954pt" strokecolor="#606060">
                <v:path arrowok="t"/>
              </v:shape>
            </v:group>
            <v:group style="position:absolute;left:1328;top:6019;width:662;height:2" coordorigin="1328,6019" coordsize="662,2">
              <v:shape style="position:absolute;left:1328;top:6019;width:662;height:2" coordorigin="1328,6019" coordsize="662,0" path="m1328,6019l1990,6019e" filled="f" stroked="t" strokeweight=".47597pt" strokecolor="#343434">
                <v:path arrowok="t"/>
              </v:shape>
            </v:group>
            <v:group style="position:absolute;left:2937;top:6019;width:704;height:2" coordorigin="2937,6019" coordsize="704,2">
              <v:shape style="position:absolute;left:2937;top:6019;width:704;height:2" coordorigin="2937,6019" coordsize="704,0" path="m2937,6019l3641,6019e" filled="f" stroked="t" strokeweight=".47597pt" strokecolor="#343434">
                <v:path arrowok="t"/>
              </v:shape>
            </v:group>
            <v:group style="position:absolute;left:1918;top:6017;width:7549;height:2" coordorigin="1918,6017" coordsize="7549,2">
              <v:shape style="position:absolute;left:1918;top:6017;width:7549;height:2" coordorigin="1918,6017" coordsize="7549,0" path="m1918,6017l9467,6017e" filled="f" stroked="t" strokeweight=".713954pt" strokecolor="#5B5B5B">
                <v:path arrowok="t"/>
              </v:shape>
            </v:group>
            <v:group style="position:absolute;left:9410;top:6019;width:609;height:2" coordorigin="9410,6019" coordsize="609,2">
              <v:shape style="position:absolute;left:9410;top:6019;width:609;height:2" coordorigin="9410,6019" coordsize="609,0" path="m9410,6019l10019,6019e" filled="f" stroked="t" strokeweight=".47597pt" strokecolor="#383838">
                <v:path arrowok="t"/>
              </v:shape>
            </v:group>
            <v:group style="position:absolute;left:9962;top:6019;width:1623;height:2" coordorigin="9962,6019" coordsize="1623,2">
              <v:shape style="position:absolute;left:9962;top:6019;width:1623;height:2" coordorigin="9962,6019" coordsize="1623,0" path="m9962,6019l11585,6019e" filled="f" stroked="t" strokeweight=".713954pt" strokecolor="#606060">
                <v:path arrowok="t"/>
              </v:shape>
            </v:group>
            <v:group style="position:absolute;left:7087;top:6010;width:2;height:736" coordorigin="7087,6010" coordsize="2,736">
              <v:shape style="position:absolute;left:7087;top:6010;width:2;height:736" coordorigin="7087,6010" coordsize="0,736" path="m7087,6746l7087,6010e" filled="f" stroked="t" strokeweight=".951939pt" strokecolor="#575757">
                <v:path arrowok="t"/>
              </v:shape>
            </v:group>
            <v:group style="position:absolute;left:1961;top:6230;width:2;height:311" coordorigin="1961,6230" coordsize="2,311">
              <v:shape style="position:absolute;left:1961;top:6230;width:2;height:311" coordorigin="1961,6230" coordsize="0,311" path="m1961,6540l1961,6230e" filled="f" stroked="t" strokeweight=".47597pt" strokecolor="#2F2F2F">
                <v:path arrowok="t"/>
              </v:shape>
            </v:group>
            <v:group style="position:absolute;left:1956;top:6492;width:1699;height:2" coordorigin="1956,6492" coordsize="1699,2">
              <v:shape style="position:absolute;left:1956;top:6492;width:1699;height:2" coordorigin="1956,6492" coordsize="1699,0" path="m1956,6492l3655,6492e" filled="f" stroked="t" strokeweight=".713954pt" strokecolor="#545454">
                <v:path arrowok="t"/>
              </v:shape>
            </v:group>
            <v:group style="position:absolute;left:3584;top:6492;width:895;height:2" coordorigin="3584,6492" coordsize="895,2">
              <v:shape style="position:absolute;left:3584;top:6492;width:895;height:2" coordorigin="3584,6492" coordsize="895,0" path="m3584,6492l4479,6492e" filled="f" stroked="t" strokeweight=".47597pt" strokecolor="#444444">
                <v:path arrowok="t"/>
              </v:shape>
            </v:group>
            <v:group style="position:absolute;left:4393;top:6492;width:885;height:2" coordorigin="4393,6492" coordsize="885,2">
              <v:shape style="position:absolute;left:4393;top:6492;width:885;height:2" coordorigin="4393,6492" coordsize="885,0" path="m4393,6492l5279,6492e" filled="f" stroked="t" strokeweight=".951939pt" strokecolor="#646464">
                <v:path arrowok="t"/>
              </v:shape>
            </v:group>
            <v:group style="position:absolute;left:5183;top:6492;width:547;height:2" coordorigin="5183,6492" coordsize="547,2">
              <v:shape style="position:absolute;left:5183;top:6492;width:547;height:2" coordorigin="5183,6492" coordsize="547,0" path="m5183,6492l5731,6492e" filled="f" stroked="t" strokeweight=".47597pt" strokecolor="#444444">
                <v:path arrowok="t"/>
              </v:shape>
            </v:group>
            <v:group style="position:absolute;left:5674;top:6490;width:3137;height:2" coordorigin="5674,6490" coordsize="3137,2">
              <v:shape style="position:absolute;left:5674;top:6490;width:3137;height:2" coordorigin="5674,6490" coordsize="3137,0" path="m5674,6490l8810,6490e" filled="f" stroked="t" strokeweight=".713954pt" strokecolor="#5B5B5B">
                <v:path arrowok="t"/>
              </v:shape>
            </v:group>
            <v:group style="position:absolute;left:8753;top:6488;width:238;height:2" coordorigin="8753,6488" coordsize="238,2">
              <v:shape style="position:absolute;left:8753;top:6488;width:238;height:2" coordorigin="8753,6488" coordsize="238,0" path="m8753,6488l8991,6488e" filled="f" stroked="t" strokeweight=".713954pt" strokecolor="#484848">
                <v:path arrowok="t"/>
              </v:shape>
            </v:group>
            <v:group style="position:absolute;left:8896;top:6490;width:1376;height:2" coordorigin="8896,6490" coordsize="1376,2">
              <v:shape style="position:absolute;left:8896;top:6490;width:1376;height:2" coordorigin="8896,6490" coordsize="1376,0" path="m8896,6490l10271,6490e" filled="f" stroked="t" strokeweight=".951939pt" strokecolor="#646464">
                <v:path arrowok="t"/>
              </v:shape>
            </v:group>
            <v:group style="position:absolute;left:10214;top:6492;width:638;height:2" coordorigin="10214,6492" coordsize="638,2">
              <v:shape style="position:absolute;left:10214;top:6492;width:638;height:2" coordorigin="10214,6492" coordsize="638,0" path="m10214,6492l10852,6492e" filled="f" stroked="t" strokeweight=".47597pt" strokecolor="#4B4B4B">
                <v:path arrowok="t"/>
              </v:shape>
            </v:group>
            <v:group style="position:absolute;left:10643;top:6492;width:938;height:2" coordorigin="10643,6492" coordsize="938,2">
              <v:shape style="position:absolute;left:10643;top:6492;width:938;height:2" coordorigin="10643,6492" coordsize="938,0" path="m10643,6492l11580,6492e" filled="f" stroked="t" strokeweight=".951939pt" strokecolor="#707070">
                <v:path arrowok="t"/>
              </v:shape>
            </v:group>
            <v:group style="position:absolute;left:1966;top:6483;width:2;height:263" coordorigin="1966,6483" coordsize="2,263">
              <v:shape style="position:absolute;left:1966;top:6483;width:2;height:263" coordorigin="1966,6483" coordsize="0,263" path="m1966,6746l1966,6483e" filled="f" stroked="t" strokeweight=".951939pt" strokecolor="#3F3F3F">
                <v:path arrowok="t"/>
              </v:shape>
            </v:group>
            <v:group style="position:absolute;left:1956;top:6736;width:2523;height:2" coordorigin="1956,6736" coordsize="2523,2">
              <v:shape style="position:absolute;left:1956;top:6736;width:2523;height:2" coordorigin="1956,6736" coordsize="2523,0" path="m1956,6736l4479,6736e" filled="f" stroked="t" strokeweight=".713954pt" strokecolor="#606060">
                <v:path arrowok="t"/>
              </v:shape>
            </v:group>
            <v:group style="position:absolute;left:4422;top:6736;width:352;height:2" coordorigin="4422,6736" coordsize="352,2">
              <v:shape style="position:absolute;left:4422;top:6736;width:352;height:2" coordorigin="4422,6736" coordsize="352,0" path="m4422,6736l4774,6736e" filled="f" stroked="t" strokeweight=".47597pt" strokecolor="#444444">
                <v:path arrowok="t"/>
              </v:shape>
            </v:group>
            <v:group style="position:absolute;left:4717;top:6734;width:1014;height:2" coordorigin="4717,6734" coordsize="1014,2">
              <v:shape style="position:absolute;left:4717;top:6734;width:1014;height:2" coordorigin="4717,6734" coordsize="1014,0" path="m4717,6734l5731,6734e" filled="f" stroked="t" strokeweight=".951939pt" strokecolor="#606060">
                <v:path arrowok="t"/>
              </v:shape>
            </v:group>
            <v:group style="position:absolute;left:5674;top:6734;width:990;height:2" coordorigin="5674,6734" coordsize="990,2">
              <v:shape style="position:absolute;left:5674;top:6734;width:990;height:2" coordorigin="5674,6734" coordsize="990,0" path="m5674,6734l6664,6734e" filled="f" stroked="t" strokeweight=".47597pt" strokecolor="#484848">
                <v:path arrowok="t"/>
              </v:shape>
            </v:group>
            <v:group style="position:absolute;left:6606;top:6734;width:2385;height:2" coordorigin="6606,6734" coordsize="2385,2">
              <v:shape style="position:absolute;left:6606;top:6734;width:2385;height:2" coordorigin="6606,6734" coordsize="2385,0" path="m6606,6734l8991,6734e" filled="f" stroked="t" strokeweight=".713954pt" strokecolor="#606060">
                <v:path arrowok="t"/>
              </v:shape>
            </v:group>
            <v:group style="position:absolute;left:8934;top:6732;width:257;height:2" coordorigin="8934,6732" coordsize="257,2">
              <v:shape style="position:absolute;left:8934;top:6732;width:257;height:2" coordorigin="8934,6732" coordsize="257,0" path="m8934,6732l9191,6732e" filled="f" stroked="t" strokeweight=".47597pt" strokecolor="#383838">
                <v:path arrowok="t"/>
              </v:shape>
            </v:group>
            <v:group style="position:absolute;left:9134;top:6734;width:457;height:2" coordorigin="9134,6734" coordsize="457,2">
              <v:shape style="position:absolute;left:9134;top:6734;width:457;height:2" coordorigin="9134,6734" coordsize="457,0" path="m9134,6734l9591,6734e" filled="f" stroked="t" strokeweight=".47597pt" strokecolor="#4B4B4B">
                <v:path arrowok="t"/>
              </v:shape>
            </v:group>
            <v:group style="position:absolute;left:9534;top:6734;width:2047;height:2" coordorigin="9534,6734" coordsize="2047,2">
              <v:shape style="position:absolute;left:9534;top:6734;width:2047;height:2" coordorigin="9534,6734" coordsize="2047,0" path="m9534,6734l11580,6734e" filled="f" stroked="t" strokeweight=".713954pt" strokecolor="#646464">
                <v:path arrowok="t"/>
              </v:shape>
            </v:group>
            <v:group style="position:absolute;left:11576;top:6478;width:2;height:277" coordorigin="11576,6478" coordsize="2,277">
              <v:shape style="position:absolute;left:11576;top:6478;width:2;height:277" coordorigin="11576,6478" coordsize="0,277" path="m11576,6755l11576,6478e" filled="f" stroked="t" strokeweight=".47597pt" strokecolor="#484848">
                <v:path arrowok="t"/>
              </v:shape>
            </v:group>
            <v:group style="position:absolute;left:248;top:6975;width:4526;height:2" coordorigin="248,6975" coordsize="4526,2">
              <v:shape style="position:absolute;left:248;top:6975;width:4526;height:2" coordorigin="248,6975" coordsize="4526,0" path="m248,6975l4774,6975e" filled="f" stroked="t" strokeweight=".713954pt" strokecolor="#5B5B5B">
                <v:path arrowok="t"/>
              </v:shape>
            </v:group>
            <v:group style="position:absolute;left:1328;top:6975;width:662;height:2" coordorigin="1328,6975" coordsize="662,2">
              <v:shape style="position:absolute;left:1328;top:6975;width:662;height:2" coordorigin="1328,6975" coordsize="662,0" path="m1328,6975l1990,6975e" filled="f" stroked="t" strokeweight=".47597pt" strokecolor="#383838">
                <v:path arrowok="t"/>
              </v:shape>
            </v:group>
            <v:group style="position:absolute;left:4717;top:6975;width:524;height:2" coordorigin="4717,6975" coordsize="524,2">
              <v:shape style="position:absolute;left:4717;top:6975;width:524;height:2" coordorigin="4717,6975" coordsize="524,0" path="m4717,6975l5240,6975e" filled="f" stroked="t" strokeweight=".47597pt" strokecolor="#383838">
                <v:path arrowok="t"/>
              </v:shape>
            </v:group>
            <v:group style="position:absolute;left:5183;top:6975;width:1061;height:2" coordorigin="5183,6975" coordsize="1061,2">
              <v:shape style="position:absolute;left:5183;top:6975;width:1061;height:2" coordorigin="5183,6975" coordsize="1061,0" path="m5183,6975l6245,6975e" filled="f" stroked="t" strokeweight=".951939pt" strokecolor="#646464">
                <v:path arrowok="t"/>
              </v:shape>
            </v:group>
            <v:group style="position:absolute;left:6188;top:6975;width:476;height:2" coordorigin="6188,6975" coordsize="476,2">
              <v:shape style="position:absolute;left:6188;top:6975;width:476;height:2" coordorigin="6188,6975" coordsize="476,0" path="m6188,6975l6664,6975e" filled="f" stroked="t" strokeweight=".47597pt" strokecolor="#2B2B2B">
                <v:path arrowok="t"/>
              </v:shape>
            </v:group>
            <v:group style="position:absolute;left:6606;top:6973;width:1109;height:2" coordorigin="6606,6973" coordsize="1109,2">
              <v:shape style="position:absolute;left:6606;top:6973;width:1109;height:2" coordorigin="6606,6973" coordsize="1109,0" path="m6606,6973l7715,6973e" filled="f" stroked="t" strokeweight=".951939pt" strokecolor="#606060">
                <v:path arrowok="t"/>
              </v:shape>
            </v:group>
            <v:group style="position:absolute;left:7535;top:6975;width:885;height:2" coordorigin="7535,6975" coordsize="885,2">
              <v:shape style="position:absolute;left:7535;top:6975;width:885;height:2" coordorigin="7535,6975" coordsize="885,0" path="m7535,6975l8420,6975e" filled="f" stroked="t" strokeweight=".47597pt" strokecolor="#3B3B3B">
                <v:path arrowok="t"/>
              </v:shape>
            </v:group>
            <v:group style="position:absolute;left:8363;top:6975;width:980;height:2" coordorigin="8363,6975" coordsize="980,2">
              <v:shape style="position:absolute;left:8363;top:6975;width:980;height:2" coordorigin="8363,6975" coordsize="980,0" path="m8363,6975l9343,6975e" filled="f" stroked="t" strokeweight=".951939pt" strokecolor="#646464">
                <v:path arrowok="t"/>
              </v:shape>
            </v:group>
            <v:group style="position:absolute;left:9134;top:6973;width:333;height:2" coordorigin="9134,6973" coordsize="333,2">
              <v:shape style="position:absolute;left:9134;top:6973;width:333;height:2" coordorigin="9134,6973" coordsize="333,0" path="m9134,6973l9467,6973e" filled="f" stroked="t" strokeweight=".713954pt" strokecolor="#4F4F4F">
                <v:path arrowok="t"/>
              </v:shape>
            </v:group>
            <v:group style="position:absolute;left:9410;top:6975;width:609;height:2" coordorigin="9410,6975" coordsize="609,2">
              <v:shape style="position:absolute;left:9410;top:6975;width:609;height:2" coordorigin="9410,6975" coordsize="609,0" path="m9410,6975l10019,6975e" filled="f" stroked="t" strokeweight=".47597pt" strokecolor="#343434">
                <v:path arrowok="t"/>
              </v:shape>
            </v:group>
            <v:group style="position:absolute;left:9962;top:6978;width:309;height:2" coordorigin="9962,6978" coordsize="309,2">
              <v:shape style="position:absolute;left:9962;top:6978;width:309;height:2" coordorigin="9962,6978" coordsize="309,0" path="m9962,6978l10271,6978e" filled="f" stroked="t" strokeweight=".47597pt" strokecolor="#4F4F4F">
                <v:path arrowok="t"/>
              </v:shape>
            </v:group>
            <v:group style="position:absolute;left:10186;top:6975;width:766;height:2" coordorigin="10186,6975" coordsize="766,2">
              <v:shape style="position:absolute;left:10186;top:6975;width:766;height:2" coordorigin="10186,6975" coordsize="766,0" path="m10186,6975l10952,6975e" filled="f" stroked="t" strokeweight=".951939pt" strokecolor="#646464">
                <v:path arrowok="t"/>
              </v:shape>
            </v:group>
            <v:group style="position:absolute;left:10795;top:6975;width:790;height:2" coordorigin="10795,6975" coordsize="790,2">
              <v:shape style="position:absolute;left:10795;top:6975;width:790;height:2" coordorigin="10795,6975" coordsize="790,0" path="m10795,6975l11585,6975e" filled="f" stroked="t" strokeweight=".47597pt" strokecolor="#484848">
                <v:path arrowok="t"/>
              </v:shape>
            </v:group>
            <v:group style="position:absolute;left:11576;top:6684;width:2;height:320" coordorigin="11576,6684" coordsize="2,320">
              <v:shape style="position:absolute;left:11576;top:6684;width:2;height:320" coordorigin="11576,6684" coordsize="0,320" path="m11576,7004l11576,6684e" filled="f" stroked="t" strokeweight=".47597pt" strokecolor="#646464">
                <v:path arrowok="t"/>
              </v:shape>
            </v:group>
            <v:group style="position:absolute;left:262;top:1903;width:2;height:6043" coordorigin="262,1903" coordsize="2,6043">
              <v:shape style="position:absolute;left:262;top:1903;width:2;height:6043" coordorigin="262,1903" coordsize="0,6043" path="m262,7946l262,1903e" filled="f" stroked="t" strokeweight=".713954pt" strokecolor="#777777">
                <v:path arrowok="t"/>
              </v:shape>
            </v:group>
            <v:group style="position:absolute;left:1963;top:6574;width:2;height:1372" coordorigin="1963,6574" coordsize="2,1372">
              <v:shape style="position:absolute;left:1963;top:6574;width:2;height:1372" coordorigin="1963,6574" coordsize="0,1372" path="m1963,7946l1963,6574e" filled="f" stroked="t" strokeweight=".951939pt" strokecolor="#545454">
                <v:path arrowok="t"/>
              </v:shape>
            </v:group>
            <v:group style="position:absolute;left:11585;top:6932;width:2;height:9356" coordorigin="11585,6932" coordsize="2,9356">
              <v:shape style="position:absolute;left:11585;top:6932;width:2;height:9356" coordorigin="11585,6932" coordsize="0,9356" path="m11585,16289l11585,6932e" filled="f" stroked="t" strokeweight=".713954pt" strokecolor="#747474">
                <v:path arrowok="t"/>
              </v:shape>
            </v:group>
            <v:group style="position:absolute;left:248;top:7451;width:3475;height:2" coordorigin="248,7451" coordsize="3475,2">
              <v:shape style="position:absolute;left:248;top:7451;width:3475;height:2" coordorigin="248,7451" coordsize="3475,0" path="m248,7451l3722,7451e" filled="f" stroked="t" strokeweight=".713954pt" strokecolor="#606060">
                <v:path arrowok="t"/>
              </v:shape>
            </v:group>
            <v:group style="position:absolute;left:3584;top:7449;width:895;height:2" coordorigin="3584,7449" coordsize="895,2">
              <v:shape style="position:absolute;left:3584;top:7449;width:895;height:2" coordorigin="3584,7449" coordsize="895,0" path="m3584,7449l4479,7449e" filled="f" stroked="t" strokeweight=".47597pt" strokecolor="#484848">
                <v:path arrowok="t"/>
              </v:shape>
            </v:group>
            <v:group style="position:absolute;left:5674;top:7449;width:414;height:2" coordorigin="5674,7449" coordsize="414,2">
              <v:shape style="position:absolute;left:5674;top:7449;width:414;height:2" coordorigin="5674,7449" coordsize="414,0" path="m5674,7449l6088,7449e" filled="f" stroked="t" strokeweight=".47597pt" strokecolor="#3B3B3B">
                <v:path arrowok="t"/>
              </v:shape>
            </v:group>
            <v:group style="position:absolute;left:6825;top:7449;width:766;height:2" coordorigin="6825,7449" coordsize="766,2">
              <v:shape style="position:absolute;left:6825;top:7449;width:766;height:2" coordorigin="6825,7449" coordsize="766,0" path="m6825,7449l7592,7449e" filled="f" stroked="t" strokeweight=".47597pt" strokecolor="#484848">
                <v:path arrowok="t"/>
              </v:shape>
            </v:group>
            <v:group style="position:absolute;left:8753;top:7449;width:238;height:2" coordorigin="8753,7449" coordsize="238,2">
              <v:shape style="position:absolute;left:8753;top:7449;width:238;height:2" coordorigin="8753,7449" coordsize="238,0" path="m8753,7449l8991,7449e" filled="f" stroked="t" strokeweight=".47597pt" strokecolor="#232323">
                <v:path arrowok="t"/>
              </v:shape>
            </v:group>
            <v:group style="position:absolute;left:4203;top:7446;width:7382;height:2" coordorigin="4203,7446" coordsize="7382,2">
              <v:shape style="position:absolute;left:4203;top:7446;width:7382;height:2" coordorigin="4203,7446" coordsize="7382,0" path="m4203,7446l11585,7446e" filled="f" stroked="t" strokeweight=".713954pt" strokecolor="#5B5B5B">
                <v:path arrowok="t"/>
              </v:shape>
            </v:group>
            <v:group style="position:absolute;left:10214;top:7449;width:638;height:2" coordorigin="10214,7449" coordsize="638,2">
              <v:shape style="position:absolute;left:10214;top:7449;width:638;height:2" coordorigin="10214,7449" coordsize="638,0" path="m10214,7449l10852,7449e" filled="f" stroked="t" strokeweight=".47597pt" strokecolor="#383838">
                <v:path arrowok="t"/>
              </v:shape>
            </v:group>
            <v:group style="position:absolute;left:4184;top:7688;width:2918;height:2" coordorigin="4184,7688" coordsize="2918,2">
              <v:shape style="position:absolute;left:4184;top:7688;width:2918;height:2" coordorigin="4184,7688" coordsize="2918,0" path="m4184,7688l7101,7688e" filled="f" stroked="t" strokeweight=".713954pt" strokecolor="#5B5B5B">
                <v:path arrowok="t"/>
              </v:shape>
            </v:group>
            <v:group style="position:absolute;left:7044;top:7688;width:547;height:2" coordorigin="7044,7688" coordsize="547,2">
              <v:shape style="position:absolute;left:7044;top:7688;width:547;height:2" coordorigin="7044,7688" coordsize="547,0" path="m7044,7688l7592,7688e" filled="f" stroked="t" strokeweight=".47597pt" strokecolor="#383838">
                <v:path arrowok="t"/>
              </v:shape>
            </v:group>
            <v:group style="position:absolute;left:8363;top:7685;width:447;height:2" coordorigin="8363,7685" coordsize="447,2">
              <v:shape style="position:absolute;left:8363;top:7685;width:447;height:2" coordorigin="8363,7685" coordsize="447,0" path="m8363,7685l8810,7685e" filled="f" stroked="t" strokeweight=".47597pt" strokecolor="#4B4B4B">
                <v:path arrowok="t"/>
              </v:shape>
            </v:group>
            <v:group style="position:absolute;left:8753;top:7688;width:238;height:2" coordorigin="8753,7688" coordsize="238,2">
              <v:shape style="position:absolute;left:8753;top:7688;width:238;height:2" coordorigin="8753,7688" coordsize="238,0" path="m8753,7688l8991,7688e" filled="f" stroked="t" strokeweight=".47597pt" strokecolor="#383838">
                <v:path arrowok="t"/>
              </v:shape>
            </v:group>
            <v:group style="position:absolute;left:7535;top:7685;width:4051;height:2" coordorigin="7535,7685" coordsize="4051,2">
              <v:shape style="position:absolute;left:7535;top:7685;width:4051;height:2" coordorigin="7535,7685" coordsize="4051,0" path="m7535,7685l11585,7685e" filled="f" stroked="t" strokeweight=".713954pt" strokecolor="#606060">
                <v:path arrowok="t"/>
              </v:shape>
            </v:group>
            <v:group style="position:absolute;left:10214;top:7688;width:638;height:2" coordorigin="10214,7688" coordsize="638,2">
              <v:shape style="position:absolute;left:10214;top:7688;width:638;height:2" coordorigin="10214,7688" coordsize="638,0" path="m10214,7688l10852,7688e" filled="f" stroked="t" strokeweight=".47597pt" strokecolor="#3B3B3B">
                <v:path arrowok="t"/>
              </v:shape>
            </v:group>
            <v:group style="position:absolute;left:4191;top:7444;width:2;height:760" coordorigin="4191,7444" coordsize="2,760">
              <v:shape style="position:absolute;left:4191;top:7444;width:2;height:760" coordorigin="4191,7444" coordsize="0,760" path="m4191,8204l4191,7444e" filled="f" stroked="t" strokeweight=".713954pt" strokecolor="#444444">
                <v:path arrowok="t"/>
              </v:shape>
            </v:group>
            <v:group style="position:absolute;left:4184;top:7934;width:590;height:2" coordorigin="4184,7934" coordsize="590,2">
              <v:shape style="position:absolute;left:4184;top:7934;width:590;height:2" coordorigin="4184,7934" coordsize="590,0" path="m4184,7934l4774,7934e" filled="f" stroked="t" strokeweight=".713954pt" strokecolor="#646464">
                <v:path arrowok="t"/>
              </v:shape>
            </v:group>
            <v:group style="position:absolute;left:4717;top:7932;width:524;height:2" coordorigin="4717,7932" coordsize="524,2">
              <v:shape style="position:absolute;left:4717;top:7932;width:524;height:2" coordorigin="4717,7932" coordsize="524,0" path="m4717,7932l5240,7932e" filled="f" stroked="t" strokeweight=".47597pt" strokecolor="#444444">
                <v:path arrowok="t"/>
              </v:shape>
            </v:group>
            <v:group style="position:absolute;left:5160;top:7929;width:3832;height:2" coordorigin="5160,7929" coordsize="3832,2">
              <v:shape style="position:absolute;left:5160;top:7929;width:3832;height:2" coordorigin="5160,7929" coordsize="3832,0" path="m5160,7929l8991,7929e" filled="f" stroked="t" strokeweight=".713954pt" strokecolor="#606060">
                <v:path arrowok="t"/>
              </v:shape>
            </v:group>
            <v:group style="position:absolute;left:8934;top:7929;width:657;height:2" coordorigin="8934,7929" coordsize="657,2">
              <v:shape style="position:absolute;left:8934;top:7929;width:657;height:2" coordorigin="8934,7929" coordsize="657,0" path="m8934,7929l9591,7929e" filled="f" stroked="t" strokeweight=".47597pt" strokecolor="#4B4B4B">
                <v:path arrowok="t"/>
              </v:shape>
            </v:group>
            <v:group style="position:absolute;left:9534;top:7929;width:2051;height:2" coordorigin="9534,7929" coordsize="2051,2">
              <v:shape style="position:absolute;left:9534;top:7929;width:2051;height:2" coordorigin="9534,7929" coordsize="2051,0" path="m9534,7929l11585,7929e" filled="f" stroked="t" strokeweight=".713954pt" strokecolor="#606060">
                <v:path arrowok="t"/>
              </v:shape>
            </v:group>
            <v:group style="position:absolute;left:257;top:7726;width:2;height:971" coordorigin="257,7726" coordsize="2,971">
              <v:shape style="position:absolute;left:257;top:7726;width:2;height:971" coordorigin="257,7726" coordsize="0,971" path="m257,8696l257,7726e" filled="f" stroked="t" strokeweight=".47597pt" strokecolor="#646464">
                <v:path arrowok="t"/>
              </v:shape>
            </v:group>
            <v:group style="position:absolute;left:252;top:8197;width:3979;height:2" coordorigin="252,8197" coordsize="3979,2">
              <v:shape style="position:absolute;left:252;top:8197;width:3979;height:2" coordorigin="252,8197" coordsize="3979,0" path="m252,8197l4231,8197e" filled="f" stroked="t" strokeweight=".713954pt" strokecolor="#5B5B5B">
                <v:path arrowok="t"/>
              </v:shape>
            </v:group>
            <v:group style="position:absolute;left:1961;top:7889;width:2;height:335" coordorigin="1961,7889" coordsize="2,335">
              <v:shape style="position:absolute;left:1961;top:7889;width:2;height:335" coordorigin="1961,7889" coordsize="0,335" path="m1961,8223l1961,7889e" filled="f" stroked="t" strokeweight=".47597pt" strokecolor="#2B2B2B">
                <v:path arrowok="t"/>
              </v:shape>
            </v:group>
            <v:group style="position:absolute;left:4146;top:8194;width:333;height:2" coordorigin="4146,8194" coordsize="333,2">
              <v:shape style="position:absolute;left:4146;top:8194;width:333;height:2" coordorigin="4146,8194" coordsize="333,0" path="m4146,8194l4479,8194e" filled="f" stroked="t" strokeweight=".47597pt" strokecolor="#444444">
                <v:path arrowok="t"/>
              </v:shape>
            </v:group>
            <v:group style="position:absolute;left:4422;top:8197;width:1309;height:2" coordorigin="4422,8197" coordsize="1309,2">
              <v:shape style="position:absolute;left:4422;top:8197;width:1309;height:2" coordorigin="4422,8197" coordsize="1309,0" path="m4422,8197l5731,8197e" filled="f" stroked="t" strokeweight=".951939pt" strokecolor="#646464">
                <v:path arrowok="t"/>
              </v:shape>
            </v:group>
            <v:group style="position:absolute;left:5674;top:8194;width:414;height:2" coordorigin="5674,8194" coordsize="414,2">
              <v:shape style="position:absolute;left:5674;top:8194;width:414;height:2" coordorigin="5674,8194" coordsize="414,0" path="m5674,8194l6088,8194e" filled="f" stroked="t" strokeweight=".47597pt" strokecolor="#3B3B3B">
                <v:path arrowok="t"/>
              </v:shape>
            </v:group>
            <v:group style="position:absolute;left:6031;top:8194;width:881;height:2" coordorigin="6031,8194" coordsize="881,2">
              <v:shape style="position:absolute;left:6031;top:8194;width:881;height:2" coordorigin="6031,8194" coordsize="881,0" path="m6031,8194l6911,8194e" filled="f" stroked="t" strokeweight=".951939pt" strokecolor="#606060">
                <v:path arrowok="t"/>
              </v:shape>
            </v:group>
            <v:group style="position:absolute;left:6825;top:8194;width:276;height:2" coordorigin="6825,8194" coordsize="276,2">
              <v:shape style="position:absolute;left:6825;top:8194;width:276;height:2" coordorigin="6825,8194" coordsize="276,0" path="m6825,8194l7101,8194e" filled="f" stroked="t" strokeweight=".47597pt" strokecolor="#484848">
                <v:path arrowok="t"/>
              </v:shape>
            </v:group>
            <v:group style="position:absolute;left:7044;top:8194;width:1766;height:2" coordorigin="7044,8194" coordsize="1766,2">
              <v:shape style="position:absolute;left:7044;top:8194;width:1766;height:2" coordorigin="7044,8194" coordsize="1766,0" path="m7044,8194l8810,8194e" filled="f" stroked="t" strokeweight=".713954pt" strokecolor="#4F4F4F">
                <v:path arrowok="t"/>
              </v:shape>
            </v:group>
            <v:group style="position:absolute;left:8753;top:8194;width:438;height:2" coordorigin="8753,8194" coordsize="438,2">
              <v:shape style="position:absolute;left:8753;top:8194;width:438;height:2" coordorigin="8753,8194" coordsize="438,0" path="m8753,8194l9191,8194e" filled="f" stroked="t" strokeweight=".47597pt" strokecolor="#2F2F2F">
                <v:path arrowok="t"/>
              </v:shape>
            </v:group>
            <v:group style="position:absolute;left:9134;top:8194;width:1138;height:2" coordorigin="9134,8194" coordsize="1138,2">
              <v:shape style="position:absolute;left:9134;top:8194;width:1138;height:2" coordorigin="9134,8194" coordsize="1138,0" path="m9134,8194l10271,8194e" filled="f" stroked="t" strokeweight=".713954pt" strokecolor="#5B5B5B">
                <v:path arrowok="t"/>
              </v:shape>
            </v:group>
            <v:group style="position:absolute;left:10214;top:8194;width:638;height:2" coordorigin="10214,8194" coordsize="638,2">
              <v:shape style="position:absolute;left:10214;top:8194;width:638;height:2" coordorigin="10214,8194" coordsize="638,0" path="m10214,8194l10852,8194e" filled="f" stroked="t" strokeweight=".47597pt" strokecolor="#3B3B3B">
                <v:path arrowok="t"/>
              </v:shape>
            </v:group>
            <v:group style="position:absolute;left:10876;top:8194;width:704;height:2" coordorigin="10876,8194" coordsize="704,2">
              <v:shape style="position:absolute;left:10876;top:8194;width:704;height:2" coordorigin="10876,8194" coordsize="704,0" path="m10876,8194l11580,8194e" filled="f" stroked="t" strokeweight=".951939pt" strokecolor="#6B6B6B">
                <v:path arrowok="t"/>
              </v:shape>
            </v:group>
            <v:group style="position:absolute;left:11576;top:7884;width:2;height:339" coordorigin="11576,7884" coordsize="2,339">
              <v:shape style="position:absolute;left:11576;top:7884;width:2;height:339" coordorigin="11576,7884" coordsize="0,339" path="m11576,8223l11576,7884e" filled="f" stroked="t" strokeweight=".47597pt" strokecolor="#5B5B5B">
                <v:path arrowok="t"/>
              </v:shape>
            </v:group>
            <v:group style="position:absolute;left:257;top:8639;width:2;height:779" coordorigin="257,8639" coordsize="2,779">
              <v:shape style="position:absolute;left:257;top:8639;width:2;height:779" coordorigin="257,8639" coordsize="0,779" path="m257,9418l257,8639e" filled="f" stroked="t" strokeweight=".951939pt" strokecolor="#808080">
                <v:path arrowok="t"/>
              </v:shape>
            </v:group>
            <v:group style="position:absolute;left:1961;top:8151;width:2;height:1267" coordorigin="1961,8151" coordsize="2,1267">
              <v:shape style="position:absolute;left:1961;top:8151;width:2;height:1267" coordorigin="1961,8151" coordsize="0,1267" path="m1961,9418l1961,8151e" filled="f" stroked="t" strokeweight=".713954pt" strokecolor="#4F4F4F">
                <v:path arrowok="t"/>
              </v:shape>
            </v:group>
            <v:group style="position:absolute;left:252;top:9134;width:3403;height:2" coordorigin="252,9134" coordsize="3403,2">
              <v:shape style="position:absolute;left:252;top:9134;width:3403;height:2" coordorigin="252,9134" coordsize="3403,0" path="m252,9134l3655,9134e" filled="f" stroked="t" strokeweight=".713954pt" strokecolor="#5B5B5B">
                <v:path arrowok="t"/>
              </v:shape>
            </v:group>
            <v:group style="position:absolute;left:3584;top:9132;width:895;height:2" coordorigin="3584,9132" coordsize="895,2">
              <v:shape style="position:absolute;left:3584;top:9132;width:895;height:2" coordorigin="3584,9132" coordsize="895,0" path="m3584,9132l4479,9132e" filled="f" stroked="t" strokeweight=".47597pt" strokecolor="#484848">
                <v:path arrowok="t"/>
              </v:shape>
            </v:group>
            <v:group style="position:absolute;left:4379;top:9132;width:900;height:2" coordorigin="4379,9132" coordsize="900,2">
              <v:shape style="position:absolute;left:4379;top:9132;width:900;height:2" coordorigin="4379,9132" coordsize="900,0" path="m4379,9132l5279,9132e" filled="f" stroked="t" strokeweight=".951939pt" strokecolor="#676767">
                <v:path arrowok="t"/>
              </v:shape>
            </v:group>
            <v:group style="position:absolute;left:5183;top:9132;width:547;height:2" coordorigin="5183,9132" coordsize="547,2">
              <v:shape style="position:absolute;left:5183;top:9132;width:547;height:2" coordorigin="5183,9132" coordsize="547,0" path="m5183,9132l5731,9132e" filled="f" stroked="t" strokeweight=".47597pt" strokecolor="#484848">
                <v:path arrowok="t"/>
              </v:shape>
            </v:group>
            <v:group style="position:absolute;left:5674;top:9129;width:3917;height:2" coordorigin="5674,9129" coordsize="3917,2">
              <v:shape style="position:absolute;left:5674;top:9129;width:3917;height:2" coordorigin="5674,9129" coordsize="3917,0" path="m5674,9129l9591,9129e" filled="f" stroked="t" strokeweight=".713954pt" strokecolor="#606060">
                <v:path arrowok="t"/>
              </v:shape>
            </v:group>
            <v:group style="position:absolute;left:9534;top:9127;width:485;height:2" coordorigin="9534,9127" coordsize="485,2">
              <v:shape style="position:absolute;left:9534;top:9127;width:485;height:2" coordorigin="9534,9127" coordsize="485,0" path="m9534,9127l10019,9127e" filled="f" stroked="t" strokeweight=".47597pt" strokecolor="#2F2F2F">
                <v:path arrowok="t"/>
              </v:shape>
            </v:group>
            <v:group style="position:absolute;left:9962;top:9129;width:309;height:2" coordorigin="9962,9129" coordsize="309,2">
              <v:shape style="position:absolute;left:9962;top:9129;width:309;height:2" coordorigin="9962,9129" coordsize="309,0" path="m9962,9129l10271,9129e" filled="f" stroked="t" strokeweight=".47597pt" strokecolor="#4B4B4B">
                <v:path arrowok="t"/>
              </v:shape>
            </v:group>
            <v:group style="position:absolute;left:10157;top:9127;width:1428;height:2" coordorigin="10157,9127" coordsize="1428,2">
              <v:shape style="position:absolute;left:10157;top:9127;width:1428;height:2" coordorigin="10157,9127" coordsize="1428,0" path="m10157,9127l11585,9127e" filled="f" stroked="t" strokeweight=".713954pt" strokecolor="#606060">
                <v:path arrowok="t"/>
              </v:shape>
            </v:group>
            <v:group style="position:absolute;left:11580;top:8888;width:2;height:531" coordorigin="11580,8888" coordsize="2,531">
              <v:shape style="position:absolute;left:11580;top:8888;width:2;height:531" coordorigin="11580,8888" coordsize="0,531" path="m11580,9418l11580,8888e" filled="f" stroked="t" strokeweight=".47597pt" strokecolor="#606060">
                <v:path arrowok="t"/>
              </v:shape>
            </v:group>
            <v:group style="position:absolute;left:257;top:9361;width:2;height:287" coordorigin="257,9361" coordsize="2,287">
              <v:shape style="position:absolute;left:257;top:9361;width:2;height:287" coordorigin="257,9361" coordsize="0,287" path="m257,9648l257,9361e" filled="f" stroked="t" strokeweight=".47597pt" strokecolor="#747474">
                <v:path arrowok="t"/>
              </v:shape>
            </v:group>
            <v:group style="position:absolute;left:1961;top:9361;width:2;height:516" coordorigin="1961,9361" coordsize="2,516">
              <v:shape style="position:absolute;left:1961;top:9361;width:2;height:516" coordorigin="1961,9361" coordsize="0,516" path="m1961,9877l1961,9361e" filled="f" stroked="t" strokeweight=".713954pt" strokecolor="#343434">
                <v:path arrowok="t"/>
              </v:shape>
            </v:group>
            <v:group style="position:absolute;left:11583;top:9361;width:2;height:287" coordorigin="11583,9361" coordsize="2,287">
              <v:shape style="position:absolute;left:11583;top:9361;width:2;height:287" coordorigin="11583,9361" coordsize="0,287" path="m11583,9648l11583,9361e" filled="f" stroked="t" strokeweight=".713954pt" strokecolor="#808080">
                <v:path arrowok="t"/>
              </v:shape>
            </v:group>
            <v:group style="position:absolute;left:257;top:9591;width:2;height:287" coordorigin="257,9591" coordsize="2,287">
              <v:shape style="position:absolute;left:257;top:9591;width:2;height:287" coordorigin="257,9591" coordsize="0,287" path="m257,9877l257,9591e" filled="f" stroked="t" strokeweight=".47597pt" strokecolor="#575757">
                <v:path arrowok="t"/>
              </v:shape>
            </v:group>
            <v:group style="position:absolute;left:252;top:10069;width:566;height:2" coordorigin="252,10069" coordsize="566,2">
              <v:shape style="position:absolute;left:252;top:10069;width:566;height:2" coordorigin="252,10069" coordsize="566,0" path="m252,10069l819,10069e" filled="f" stroked="t" strokeweight=".47597pt" strokecolor="#4B4B4B">
                <v:path arrowok="t"/>
              </v:shape>
            </v:group>
            <v:group style="position:absolute;left:257;top:9820;width:2;height:292" coordorigin="257,9820" coordsize="2,292">
              <v:shape style="position:absolute;left:257;top:9820;width:2;height:292" coordorigin="257,9820" coordsize="0,292" path="m257,10112l257,9820e" filled="f" stroked="t" strokeweight=".47597pt" strokecolor="#6B6B6B">
                <v:path arrowok="t"/>
              </v:shape>
            </v:group>
            <v:group style="position:absolute;left:762;top:10069;width:257;height:2" coordorigin="762,10069" coordsize="257,2">
              <v:shape style="position:absolute;left:762;top:10069;width:257;height:2" coordorigin="762,10069" coordsize="257,0" path="m762,10069l1019,10069e" filled="f" stroked="t" strokeweight=".47597pt" strokecolor="#2F2F2F">
                <v:path arrowok="t"/>
              </v:shape>
            </v:group>
            <v:group style="position:absolute;left:961;top:10066;width:5283;height:2" coordorigin="961,10066" coordsize="5283,2">
              <v:shape style="position:absolute;left:961;top:10066;width:5283;height:2" coordorigin="961,10066" coordsize="5283,0" path="m961,10066l6245,10066e" filled="f" stroked="t" strokeweight=".713954pt" strokecolor="#5B5B5B">
                <v:path arrowok="t"/>
              </v:shape>
            </v:group>
            <v:group style="position:absolute;left:6188;top:10064;width:695;height:2" coordorigin="6188,10064" coordsize="695,2">
              <v:shape style="position:absolute;left:6188;top:10064;width:695;height:2" coordorigin="6188,10064" coordsize="695,0" path="m6188,10064l6883,10064e" filled="f" stroked="t" strokeweight=".47597pt" strokecolor="#3B3B3B">
                <v:path arrowok="t"/>
              </v:shape>
            </v:group>
            <v:group style="position:absolute;left:6825;top:10064;width:904;height:2" coordorigin="6825,10064" coordsize="904,2">
              <v:shape style="position:absolute;left:6825;top:10064;width:904;height:2" coordorigin="6825,10064" coordsize="904,0" path="m6825,10064l7730,10064e" filled="f" stroked="t" strokeweight=".951939pt" strokecolor="#676767">
                <v:path arrowok="t"/>
              </v:shape>
            </v:group>
            <v:group style="position:absolute;left:7535;top:10064;width:885;height:2" coordorigin="7535,10064" coordsize="885,2">
              <v:shape style="position:absolute;left:7535;top:10064;width:885;height:2" coordorigin="7535,10064" coordsize="885,0" path="m7535,10064l8420,10064e" filled="f" stroked="t" strokeweight=".47597pt" strokecolor="#4B4B4B">
                <v:path arrowok="t"/>
              </v:shape>
            </v:group>
            <v:group style="position:absolute;left:8363;top:10064;width:833;height:2" coordorigin="8363,10064" coordsize="833,2">
              <v:shape style="position:absolute;left:8363;top:10064;width:833;height:2" coordorigin="8363,10064" coordsize="833,0" path="m8363,10064l9196,10064e" filled="f" stroked="t" strokeweight=".951939pt" strokecolor="#676767">
                <v:path arrowok="t"/>
              </v:shape>
            </v:group>
            <v:group style="position:absolute;left:9134;top:10061;width:333;height:2" coordorigin="9134,10061" coordsize="333,2">
              <v:shape style="position:absolute;left:9134;top:10061;width:333;height:2" coordorigin="9134,10061" coordsize="333,0" path="m9134,10061l9467,10061e" filled="f" stroked="t" strokeweight=".713954pt" strokecolor="#545454">
                <v:path arrowok="t"/>
              </v:shape>
            </v:group>
            <v:group style="position:absolute;left:9410;top:10064;width:609;height:2" coordorigin="9410,10064" coordsize="609,2">
              <v:shape style="position:absolute;left:9410;top:10064;width:609;height:2" coordorigin="9410,10064" coordsize="609,0" path="m9410,10064l10019,10064e" filled="f" stroked="t" strokeweight=".47597pt" strokecolor="#3F3F3F">
                <v:path arrowok="t"/>
              </v:shape>
            </v:group>
            <v:group style="position:absolute;left:9857;top:10061;width:1733;height:2" coordorigin="9857,10061" coordsize="1733,2">
              <v:shape style="position:absolute;left:9857;top:10061;width:1733;height:2" coordorigin="9857,10061" coordsize="1733,0" path="m9857,10061l11590,10061e" filled="f" stroked="t" strokeweight=".713954pt" strokecolor="#646464">
                <v:path arrowok="t"/>
              </v:shape>
            </v:group>
            <v:group style="position:absolute;left:248;top:10308;width:1138;height:2" coordorigin="248,10308" coordsize="1138,2">
              <v:shape style="position:absolute;left:248;top:10308;width:1138;height:2" coordorigin="248,10308" coordsize="1138,0" path="m248,10308l1385,10308e" filled="f" stroked="t" strokeweight=".47597pt" strokecolor="#4F4F4F">
                <v:path arrowok="t"/>
              </v:shape>
            </v:group>
            <v:group style="position:absolute;left:269;top:10040;width:2;height:292" coordorigin="269,10040" coordsize="2,292">
              <v:shape style="position:absolute;left:269;top:10040;width:2;height:292" coordorigin="269,10040" coordsize="0,292" path="m269,10332l269,10040e" filled="f" stroked="t" strokeweight="1.189924pt" strokecolor="#808080">
                <v:path arrowok="t"/>
              </v:shape>
            </v:group>
            <v:group style="position:absolute;left:1223;top:10308;width:766;height:2" coordorigin="1223,10308" coordsize="766,2">
              <v:shape style="position:absolute;left:1223;top:10308;width:766;height:2" coordorigin="1223,10308" coordsize="766,0" path="m1223,10308l1990,10308e" filled="f" stroked="t" strokeweight=".951939pt" strokecolor="#606060">
                <v:path arrowok="t"/>
              </v:shape>
            </v:group>
            <v:group style="position:absolute;left:1918;top:10308;width:1228;height:2" coordorigin="1918,10308" coordsize="1228,2">
              <v:shape style="position:absolute;left:1918;top:10308;width:1228;height:2" coordorigin="1918,10308" coordsize="1228,0" path="m1918,10308l3146,10308e" filled="f" stroked="t" strokeweight=".47597pt" strokecolor="#484848">
                <v:path arrowok="t"/>
              </v:shape>
            </v:group>
            <v:group style="position:absolute;left:2856;top:10308;width:800;height:2" coordorigin="2856,10308" coordsize="800,2">
              <v:shape style="position:absolute;left:2856;top:10308;width:800;height:2" coordorigin="2856,10308" coordsize="800,0" path="m2856,10308l3655,10308e" filled="f" stroked="t" strokeweight=".951939pt" strokecolor="#5B5B5B">
                <v:path arrowok="t"/>
              </v:shape>
            </v:group>
            <v:group style="position:absolute;left:3584;top:10308;width:895;height:2" coordorigin="3584,10308" coordsize="895,2">
              <v:shape style="position:absolute;left:3584;top:10308;width:895;height:2" coordorigin="3584,10308" coordsize="895,0" path="m3584,10308l4479,10308e" filled="f" stroked="t" strokeweight=".47597pt" strokecolor="#3B3B3B">
                <v:path arrowok="t"/>
              </v:shape>
            </v:group>
            <v:group style="position:absolute;left:4422;top:10308;width:857;height:2" coordorigin="4422,10308" coordsize="857,2">
              <v:shape style="position:absolute;left:4422;top:10308;width:857;height:2" coordorigin="4422,10308" coordsize="857,0" path="m4422,10308l5279,10308e" filled="f" stroked="t" strokeweight=".951939pt" strokecolor="#646464">
                <v:path arrowok="t"/>
              </v:shape>
            </v:group>
            <v:group style="position:absolute;left:5183;top:10308;width:547;height:2" coordorigin="5183,10308" coordsize="547,2">
              <v:shape style="position:absolute;left:5183;top:10308;width:547;height:2" coordorigin="5183,10308" coordsize="547,0" path="m5183,10308l5731,10308e" filled="f" stroked="t" strokeweight=".47597pt" strokecolor="#444444">
                <v:path arrowok="t"/>
              </v:shape>
            </v:group>
            <v:group style="position:absolute;left:5674;top:10305;width:571;height:2" coordorigin="5674,10305" coordsize="571,2">
              <v:shape style="position:absolute;left:5674;top:10305;width:571;height:2" coordorigin="5674,10305" coordsize="571,0" path="m5674,10305l6245,10305e" filled="f" stroked="t" strokeweight=".951939pt" strokecolor="#676767">
                <v:path arrowok="t"/>
              </v:shape>
            </v:group>
            <v:group style="position:absolute;left:6188;top:10303;width:914;height:2" coordorigin="6188,10303" coordsize="914,2">
              <v:shape style="position:absolute;left:6188;top:10303;width:914;height:2" coordorigin="6188,10303" coordsize="914,0" path="m6188,10303l7101,10303e" filled="f" stroked="t" strokeweight=".47597pt" strokecolor="#545454">
                <v:path arrowok="t"/>
              </v:shape>
            </v:group>
            <v:group style="position:absolute;left:6911;top:10303;width:895;height:2" coordorigin="6911,10303" coordsize="895,2">
              <v:shape style="position:absolute;left:6911;top:10303;width:895;height:2" coordorigin="6911,10303" coordsize="895,0" path="m6911,10303l7806,10303e" filled="f" stroked="t" strokeweight=".951939pt" strokecolor="#646464">
                <v:path arrowok="t"/>
              </v:shape>
            </v:group>
            <v:group style="position:absolute;left:7535;top:10303;width:885;height:2" coordorigin="7535,10303" coordsize="885,2">
              <v:shape style="position:absolute;left:7535;top:10303;width:885;height:2" coordorigin="7535,10303" coordsize="885,0" path="m7535,10303l8420,10303e" filled="f" stroked="t" strokeweight=".47597pt" strokecolor="#4F4F4F">
                <v:path arrowok="t"/>
              </v:shape>
            </v:group>
            <v:group style="position:absolute;left:8363;top:10303;width:1104;height:2" coordorigin="8363,10303" coordsize="1104,2">
              <v:shape style="position:absolute;left:8363;top:10303;width:1104;height:2" coordorigin="8363,10303" coordsize="1104,0" path="m8363,10303l9467,10303e" filled="f" stroked="t" strokeweight=".951939pt" strokecolor="#646464">
                <v:path arrowok="t"/>
              </v:shape>
            </v:group>
            <v:group style="position:absolute;left:9410;top:10303;width:609;height:2" coordorigin="9410,10303" coordsize="609,2">
              <v:shape style="position:absolute;left:9410;top:10303;width:609;height:2" coordorigin="9410,10303" coordsize="609,0" path="m9410,10303l10019,10303e" filled="f" stroked="t" strokeweight=".47597pt" strokecolor="#383838">
                <v:path arrowok="t"/>
              </v:shape>
            </v:group>
            <v:group style="position:absolute;left:9962;top:10303;width:1628;height:2" coordorigin="9962,10303" coordsize="1628,2">
              <v:shape style="position:absolute;left:9962;top:10303;width:1628;height:2" coordorigin="9962,10303" coordsize="1628,0" path="m9962,10303l11590,10303e" filled="f" stroked="t" strokeweight=".713954pt" strokecolor="#5B5B5B">
                <v:path arrowok="t"/>
              </v:shape>
            </v:group>
            <v:group style="position:absolute;left:11583;top:10040;width:2;height:535" coordorigin="11583,10040" coordsize="2,535">
              <v:shape style="position:absolute;left:11583;top:10040;width:2;height:535" coordorigin="11583,10040" coordsize="0,535" path="m11583,10575l11583,10040e" filled="f" stroked="t" strokeweight=".713954pt" strokecolor="#646464">
                <v:path arrowok="t"/>
              </v:shape>
            </v:group>
            <v:group style="position:absolute;left:257;top:10260;width:2;height:789" coordorigin="257,10260" coordsize="2,789">
              <v:shape style="position:absolute;left:257;top:10260;width:2;height:789" coordorigin="257,10260" coordsize="0,789" path="m257,11049l257,10260e" filled="f" stroked="t" strokeweight=".713954pt" strokecolor="#808080">
                <v:path arrowok="t"/>
              </v:shape>
            </v:group>
            <v:group style="position:absolute;left:1963;top:9806;width:2;height:837" coordorigin="1963,9806" coordsize="2,837">
              <v:shape style="position:absolute;left:1963;top:9806;width:2;height:837" coordorigin="1963,9806" coordsize="0,837" path="m1963,10642l1963,9806e" filled="f" stroked="t" strokeweight=".951939pt" strokecolor="#575757">
                <v:path arrowok="t"/>
              </v:shape>
            </v:group>
            <v:group style="position:absolute;left:248;top:10549;width:5483;height:2" coordorigin="248,10549" coordsize="5483,2">
              <v:shape style="position:absolute;left:248;top:10549;width:5483;height:2" coordorigin="248,10549" coordsize="5483,0" path="m248,10549l5731,10549e" filled="f" stroked="t" strokeweight=".713954pt" strokecolor="#5B5B5B">
                <v:path arrowok="t"/>
              </v:shape>
            </v:group>
            <v:group style="position:absolute;left:5674;top:10547;width:414;height:2" coordorigin="5674,10547" coordsize="414,2">
              <v:shape style="position:absolute;left:5674;top:10547;width:414;height:2" coordorigin="5674,10547" coordsize="414,0" path="m5674,10547l6088,10547e" filled="f" stroked="t" strokeweight=".47597pt" strokecolor="#383838">
                <v:path arrowok="t"/>
              </v:shape>
            </v:group>
            <v:group style="position:absolute;left:6031;top:10547;width:881;height:2" coordorigin="6031,10547" coordsize="881,2">
              <v:shape style="position:absolute;left:6031;top:10547;width:881;height:2" coordorigin="6031,10547" coordsize="881,0" path="m6031,10547l6911,10547e" filled="f" stroked="t" strokeweight=".951939pt" strokecolor="#606060">
                <v:path arrowok="t"/>
              </v:shape>
            </v:group>
            <v:group style="position:absolute;left:6825;top:10547;width:766;height:2" coordorigin="6825,10547" coordsize="766,2">
              <v:shape style="position:absolute;left:6825;top:10547;width:766;height:2" coordorigin="6825,10547" coordsize="766,0" path="m6825,10547l7592,10547e" filled="f" stroked="t" strokeweight=".47597pt" strokecolor="#484848">
                <v:path arrowok="t"/>
              </v:shape>
            </v:group>
            <v:group style="position:absolute;left:7425;top:10544;width:4165;height:2" coordorigin="7425,10544" coordsize="4165,2">
              <v:shape style="position:absolute;left:7425;top:10544;width:4165;height:2" coordorigin="7425,10544" coordsize="4165,0" path="m7425,10544l11590,10544e" filled="f" stroked="t" strokeweight=".713954pt" strokecolor="#606060">
                <v:path arrowok="t"/>
              </v:shape>
            </v:group>
            <v:group style="position:absolute;left:1961;top:10504;width:2;height:316" coordorigin="1961,10504" coordsize="2,316">
              <v:shape style="position:absolute;left:1961;top:10504;width:2;height:316" coordorigin="1961,10504" coordsize="0,316" path="m1961,10819l1961,10504e" filled="f" stroked="t" strokeweight=".713954pt" strokecolor="#3F3F3F">
                <v:path arrowok="t"/>
              </v:shape>
            </v:group>
            <v:group style="position:absolute;left:804;top:11027;width:2889;height:2" coordorigin="804,11027" coordsize="2889,2">
              <v:shape style="position:absolute;left:804;top:11027;width:2889;height:2" coordorigin="804,11027" coordsize="2889,0" path="m804,11027l3694,11027e" filled="f" stroked="t" strokeweight=".713954pt" strokecolor="#606060">
                <v:path arrowok="t"/>
              </v:shape>
            </v:group>
            <v:group style="position:absolute;left:1966;top:10762;width:2;height:316" coordorigin="1966,10762" coordsize="2,316">
              <v:shape style="position:absolute;left:1966;top:10762;width:2;height:316" coordorigin="1966,10762" coordsize="0,316" path="m1966,11077l1966,10762e" filled="f" stroked="t" strokeweight=".47597pt" strokecolor="#3B3B3B">
                <v:path arrowok="t"/>
              </v:shape>
            </v:group>
            <v:group style="position:absolute;left:3584;top:11025;width:624;height:2" coordorigin="3584,11025" coordsize="624,2">
              <v:shape style="position:absolute;left:3584;top:11025;width:624;height:2" coordorigin="3584,11025" coordsize="624,0" path="m3584,11025l4208,11025e" filled="f" stroked="t" strokeweight=".47597pt" strokecolor="#484848">
                <v:path arrowok="t"/>
              </v:shape>
            </v:group>
            <v:group style="position:absolute;left:4150;top:11025;width:1128;height:2" coordorigin="4150,11025" coordsize="1128,2">
              <v:shape style="position:absolute;left:4150;top:11025;width:1128;height:2" coordorigin="4150,11025" coordsize="1128,0" path="m4150,11025l5279,11025e" filled="f" stroked="t" strokeweight=".951939pt" strokecolor="#646464">
                <v:path arrowok="t"/>
              </v:shape>
            </v:group>
            <v:group style="position:absolute;left:5183;top:11025;width:547;height:2" coordorigin="5183,11025" coordsize="547,2">
              <v:shape style="position:absolute;left:5183;top:11025;width:547;height:2" coordorigin="5183,11025" coordsize="547,0" path="m5183,11025l5731,11025e" filled="f" stroked="t" strokeweight=".47597pt" strokecolor="#444444">
                <v:path arrowok="t"/>
              </v:shape>
            </v:group>
            <v:group style="position:absolute;left:5674;top:11022;width:762;height:2" coordorigin="5674,11022" coordsize="762,2">
              <v:shape style="position:absolute;left:5674;top:11022;width:762;height:2" coordorigin="5674,11022" coordsize="762,0" path="m5674,11022l6435,11022e" filled="f" stroked="t" strokeweight=".951939pt" strokecolor="#646464">
                <v:path arrowok="t"/>
              </v:shape>
            </v:group>
            <v:group style="position:absolute;left:6354;top:11020;width:528;height:2" coordorigin="6354,11020" coordsize="528,2">
              <v:shape style="position:absolute;left:6354;top:11020;width:528;height:2" coordorigin="6354,11020" coordsize="528,0" path="m6354,11020l6883,11020e" filled="f" stroked="t" strokeweight=".47597pt" strokecolor="#3F3F3F">
                <v:path arrowok="t"/>
              </v:shape>
            </v:group>
            <v:group style="position:absolute;left:6825;top:11020;width:990;height:2" coordorigin="6825,11020" coordsize="990,2">
              <v:shape style="position:absolute;left:6825;top:11020;width:990;height:2" coordorigin="6825,11020" coordsize="990,0" path="m6825,11020l7815,11020e" filled="f" stroked="t" strokeweight=".951939pt" strokecolor="#646464">
                <v:path arrowok="t"/>
              </v:shape>
            </v:group>
            <v:group style="position:absolute;left:7535;top:11020;width:885;height:2" coordorigin="7535,11020" coordsize="885,2">
              <v:shape style="position:absolute;left:7535;top:11020;width:885;height:2" coordorigin="7535,11020" coordsize="885,0" path="m7535,11020l8420,11020e" filled="f" stroked="t" strokeweight=".47597pt" strokecolor="#4F4F4F">
                <v:path arrowok="t"/>
              </v:shape>
            </v:group>
            <v:group style="position:absolute;left:8363;top:11022;width:1228;height:2" coordorigin="8363,11022" coordsize="1228,2">
              <v:shape style="position:absolute;left:8363;top:11022;width:1228;height:2" coordorigin="8363,11022" coordsize="1228,0" path="m8363,11022l9591,11022e" filled="f" stroked="t" strokeweight=".951939pt" strokecolor="#646464">
                <v:path arrowok="t"/>
              </v:shape>
            </v:group>
            <v:group style="position:absolute;left:9534;top:11020;width:485;height:2" coordorigin="9534,11020" coordsize="485,2">
              <v:shape style="position:absolute;left:9534;top:11020;width:485;height:2" coordorigin="9534,11020" coordsize="485,0" path="m9534,11020l10019,11020e" filled="f" stroked="t" strokeweight=".47597pt" strokecolor="#343434">
                <v:path arrowok="t"/>
              </v:shape>
            </v:group>
            <v:group style="position:absolute;left:9962;top:11018;width:1633;height:2" coordorigin="9962,11018" coordsize="1633,2">
              <v:shape style="position:absolute;left:9962;top:11018;width:1633;height:2" coordorigin="9962,11018" coordsize="1633,0" path="m9962,11018l11595,11018e" filled="f" stroked="t" strokeweight=".713954pt" strokecolor="#646464">
                <v:path arrowok="t"/>
              </v:shape>
            </v:group>
            <v:group style="position:absolute;left:252;top:11269;width:4227;height:2" coordorigin="252,11269" coordsize="4227,2">
              <v:shape style="position:absolute;left:252;top:11269;width:4227;height:2" coordorigin="252,11269" coordsize="4227,0" path="m252,11269l4479,11269e" filled="f" stroked="t" strokeweight=".713954pt" strokecolor="#606060">
                <v:path arrowok="t"/>
              </v:shape>
            </v:group>
            <v:group style="position:absolute;left:259;top:10977;width:2;height:559" coordorigin="259,10977" coordsize="2,559">
              <v:shape style="position:absolute;left:259;top:10977;width:2;height:559" coordorigin="259,10977" coordsize="0,559" path="m259,11536l259,10977e" filled="f" stroked="t" strokeweight=".47597pt" strokecolor="#676767">
                <v:path arrowok="t"/>
              </v:shape>
            </v:group>
            <v:group style="position:absolute;left:1966;top:10977;width:2;height:1052" coordorigin="1966,10977" coordsize="2,1052">
              <v:shape style="position:absolute;left:1966;top:10977;width:2;height:1052" coordorigin="1966,10977" coordsize="0,1052" path="m1966,12029l1966,10977e" filled="f" stroked="t" strokeweight=".951939pt" strokecolor="#4F4F4F">
                <v:path arrowok="t"/>
              </v:shape>
            </v:group>
            <v:group style="position:absolute;left:4422;top:11269;width:352;height:2" coordorigin="4422,11269" coordsize="352,2">
              <v:shape style="position:absolute;left:4422;top:11269;width:352;height:2" coordorigin="4422,11269" coordsize="352,0" path="m4422,11269l4774,11269e" filled="f" stroked="t" strokeweight=".47597pt" strokecolor="#4B4B4B">
                <v:path arrowok="t"/>
              </v:shape>
            </v:group>
            <v:group style="position:absolute;left:4717;top:11266;width:2385;height:2" coordorigin="4717,11266" coordsize="2385,2">
              <v:shape style="position:absolute;left:4717;top:11266;width:2385;height:2" coordorigin="4717,11266" coordsize="2385,0" path="m4717,11266l7101,11266e" filled="f" stroked="t" strokeweight=".713954pt" strokecolor="#606060">
                <v:path arrowok="t"/>
              </v:shape>
            </v:group>
            <v:group style="position:absolute;left:7044;top:11264;width:547;height:2" coordorigin="7044,11264" coordsize="547,2">
              <v:shape style="position:absolute;left:7044;top:11264;width:547;height:2" coordorigin="7044,11264" coordsize="547,0" path="m7044,11264l7592,11264e" filled="f" stroked="t" strokeweight=".47597pt" strokecolor="#343434">
                <v:path arrowok="t"/>
              </v:shape>
            </v:group>
            <v:group style="position:absolute;left:7535;top:11264;width:1276;height:2" coordorigin="7535,11264" coordsize="1276,2">
              <v:shape style="position:absolute;left:7535;top:11264;width:1276;height:2" coordorigin="7535,11264" coordsize="1276,0" path="m7535,11264l8810,11264e" filled="f" stroked="t" strokeweight=".713954pt" strokecolor="#5B5B5B">
                <v:path arrowok="t"/>
              </v:shape>
            </v:group>
            <v:group style="position:absolute;left:8753;top:11264;width:438;height:2" coordorigin="8753,11264" coordsize="438,2">
              <v:shape style="position:absolute;left:8753;top:11264;width:438;height:2" coordorigin="8753,11264" coordsize="438,0" path="m8753,11264l9191,11264e" filled="f" stroked="t" strokeweight=".47597pt" strokecolor="#343434">
                <v:path arrowok="t"/>
              </v:shape>
            </v:group>
            <v:group style="position:absolute;left:9134;top:11264;width:1138;height:2" coordorigin="9134,11264" coordsize="1138,2">
              <v:shape style="position:absolute;left:9134;top:11264;width:1138;height:2" coordorigin="9134,11264" coordsize="1138,0" path="m9134,11264l10271,11264e" filled="f" stroked="t" strokeweight=".713954pt" strokecolor="#606060">
                <v:path arrowok="t"/>
              </v:shape>
            </v:group>
            <v:group style="position:absolute;left:10214;top:11264;width:638;height:2" coordorigin="10214,11264" coordsize="638,2">
              <v:shape style="position:absolute;left:10214;top:11264;width:638;height:2" coordorigin="10214,11264" coordsize="638,0" path="m10214,11264l10852,11264e" filled="f" stroked="t" strokeweight=".47597pt" strokecolor="#3F3F3F">
                <v:path arrowok="t"/>
              </v:shape>
            </v:group>
            <v:group style="position:absolute;left:10738;top:11264;width:857;height:2" coordorigin="10738,11264" coordsize="857,2">
              <v:shape style="position:absolute;left:10738;top:11264;width:857;height:2" coordorigin="10738,11264" coordsize="857,0" path="m10738,11264l11595,11264e" filled="f" stroked="t" strokeweight=".951939pt" strokecolor="#6B6B6B">
                <v:path arrowok="t"/>
              </v:shape>
            </v:group>
            <v:group style="position:absolute;left:252;top:11512;width:771;height:2" coordorigin="252,11512" coordsize="771,2">
              <v:shape style="position:absolute;left:252;top:11512;width:771;height:2" coordorigin="252,11512" coordsize="771,0" path="m252,11512l1023,11512e" filled="f" stroked="t" strokeweight=".47597pt" strokecolor="#444444">
                <v:path arrowok="t"/>
              </v:shape>
            </v:group>
            <v:group style="position:absolute;left:990;top:11273;width:2;height:234" coordorigin="990,11273" coordsize="2,234">
              <v:shape style="position:absolute;left:990;top:11273;width:2;height:234" coordorigin="990,11273" coordsize="0,234" path="m990,11508l990,11273e" filled="f" stroked="t" strokeweight=".237985pt" strokecolor="#484848">
                <v:path arrowok="t"/>
              </v:shape>
            </v:group>
            <v:group style="position:absolute;left:961;top:11510;width:1052;height:2" coordorigin="961,11510" coordsize="1052,2">
              <v:shape style="position:absolute;left:961;top:11510;width:1052;height:2" coordorigin="961,11510" coordsize="1052,0" path="m961,11510l2013,11510e" filled="f" stroked="t" strokeweight=".951939pt" strokecolor="#606060">
                <v:path arrowok="t"/>
              </v:shape>
            </v:group>
            <v:group style="position:absolute;left:1361;top:11264;width:2;height:273" coordorigin="1361,11264" coordsize="2,273">
              <v:shape style="position:absolute;left:1361;top:11264;width:2;height:273" coordorigin="1361,11264" coordsize="0,273" path="m1361,11536l1361,11264e" filled="f" stroked="t" strokeweight=".47597pt" strokecolor="#282828">
                <v:path arrowok="t"/>
              </v:shape>
            </v:group>
            <v:group style="position:absolute;left:1918;top:11512;width:1228;height:2" coordorigin="1918,11512" coordsize="1228,2">
              <v:shape style="position:absolute;left:1918;top:11512;width:1228;height:2" coordorigin="1918,11512" coordsize="1228,0" path="m1918,11512l3146,11512e" filled="f" stroked="t" strokeweight=".47597pt" strokecolor="#545454">
                <v:path arrowok="t"/>
              </v:shape>
            </v:group>
            <v:group style="position:absolute;left:2475;top:11508;width:3617;height:2" coordorigin="2475,11508" coordsize="3617,2">
              <v:shape style="position:absolute;left:2475;top:11508;width:3617;height:2" coordorigin="2475,11508" coordsize="3617,0" path="m2475,11508l6092,11508e" filled="f" stroked="t" strokeweight=".713954pt" strokecolor="#606060">
                <v:path arrowok="t"/>
              </v:shape>
            </v:group>
            <v:group style="position:absolute;left:6031;top:11508;width:643;height:2" coordorigin="6031,11508" coordsize="643,2">
              <v:shape style="position:absolute;left:6031;top:11508;width:643;height:2" coordorigin="6031,11508" coordsize="643,0" path="m6031,11508l6673,11508e" filled="f" stroked="t" strokeweight=".47597pt" strokecolor="#444444">
                <v:path arrowok="t"/>
              </v:shape>
            </v:group>
            <v:group style="position:absolute;left:6642;top:11254;width:2;height:1702" coordorigin="6642,11254" coordsize="2,1702">
              <v:shape style="position:absolute;left:6642;top:11254;width:2;height:1702" coordorigin="6642,11254" coordsize="0,1702" path="m6642,12956l6642,11254e" filled="f" stroked="t" strokeweight=".951939pt" strokecolor="#575757">
                <v:path arrowok="t"/>
              </v:shape>
            </v:group>
            <v:group style="position:absolute;left:6602;top:11505;width:4993;height:2" coordorigin="6602,11505" coordsize="4993,2">
              <v:shape style="position:absolute;left:6602;top:11505;width:4993;height:2" coordorigin="6602,11505" coordsize="4993,0" path="m6602,11505l11595,11505e" filled="f" stroked="t" strokeweight=".713954pt" strokecolor="#646464">
                <v:path arrowok="t"/>
              </v:shape>
            </v:group>
            <v:group style="position:absolute;left:10214;top:11503;width:638;height:2" coordorigin="10214,11503" coordsize="638,2">
              <v:shape style="position:absolute;left:10214;top:11503;width:638;height:2" coordorigin="10214,11503" coordsize="638,0" path="m10214,11503l10852,11503e" filled="f" stroked="t" strokeweight=".47597pt" strokecolor="#3F3F3F">
                <v:path arrowok="t"/>
              </v:shape>
            </v:group>
            <v:group style="position:absolute;left:11585;top:11245;width:2;height:292" coordorigin="11585,11245" coordsize="2,292">
              <v:shape style="position:absolute;left:11585;top:11245;width:2;height:292" coordorigin="11585,11245" coordsize="0,292" path="m11585,11536l11585,11245e" filled="f" stroked="t" strokeweight=".47597pt" strokecolor="#4F4F4F">
                <v:path arrowok="t"/>
              </v:shape>
            </v:group>
            <v:group style="position:absolute;left:259;top:11465;width:2;height:794" coordorigin="259,11465" coordsize="2,794">
              <v:shape style="position:absolute;left:259;top:11465;width:2;height:794" coordorigin="259,11465" coordsize="0,794" path="m259,12258l259,11465e" filled="f" stroked="t" strokeweight=".951939pt" strokecolor="#838383">
                <v:path arrowok="t"/>
              </v:shape>
            </v:group>
            <v:group style="position:absolute;left:990;top:11493;width:2;height:507" coordorigin="990,11493" coordsize="2,507">
              <v:shape style="position:absolute;left:990;top:11493;width:2;height:507" coordorigin="990,11493" coordsize="0,507" path="m990,12000l990,11493e" filled="f" stroked="t" strokeweight=".237985pt" strokecolor="#2F2F2F">
                <v:path arrowok="t"/>
              </v:shape>
            </v:group>
            <v:group style="position:absolute;left:1364;top:11465;width:2;height:2390" coordorigin="1364,11465" coordsize="2,2390">
              <v:shape style="position:absolute;left:1364;top:11465;width:2;height:2390" coordorigin="1364,11465" coordsize="0,2390" path="m1364,13855l1364,11465e" filled="f" stroked="t" strokeweight=".713954pt" strokecolor="#545454">
                <v:path arrowok="t"/>
              </v:shape>
            </v:group>
            <v:group style="position:absolute;left:990;top:12000;width:2;height:1372" coordorigin="990,12000" coordsize="2,1372">
              <v:shape style="position:absolute;left:990;top:12000;width:2;height:1372" coordorigin="990,12000" coordsize="0,1372" path="m990,13372l990,12000e" filled="f" stroked="t" strokeweight=".237985pt" strokecolor="#000000">
                <v:path arrowok="t"/>
              </v:shape>
            </v:group>
            <v:group style="position:absolute;left:1966;top:11971;width:2;height:550" coordorigin="1966,11971" coordsize="2,550">
              <v:shape style="position:absolute;left:1966;top:11971;width:2;height:550" coordorigin="1966,11971" coordsize="0,550" path="m1966,12521l1966,11971e" filled="f" stroked="t" strokeweight=".47597pt" strokecolor="#232323">
                <v:path arrowok="t"/>
              </v:shape>
            </v:group>
            <v:group style="position:absolute;left:262;top:12201;width:2;height:320" coordorigin="262,12201" coordsize="2,320">
              <v:shape style="position:absolute;left:262;top:12201;width:2;height:320" coordorigin="262,12201" coordsize="0,320" path="m262,12521l262,12201e" filled="f" stroked="t" strokeweight=".47597pt" strokecolor="#6B6B6B">
                <v:path arrowok="t"/>
              </v:shape>
            </v:group>
            <v:group style="position:absolute;left:1966;top:12464;width:2;height:1167" coordorigin="1966,12464" coordsize="2,1167">
              <v:shape style="position:absolute;left:1966;top:12464;width:2;height:1167" coordorigin="1966,12464" coordsize="0,1167" path="m1966,13630l1966,12464e" filled="f" stroked="t" strokeweight=".713954pt" strokecolor="#4B4B4B">
                <v:path arrowok="t"/>
              </v:shape>
            </v:group>
            <v:group style="position:absolute;left:6645;top:12899;width:2;height:502" coordorigin="6645,12899" coordsize="2,502">
              <v:shape style="position:absolute;left:6645;top:12899;width:2;height:502" coordorigin="6645,12899" coordsize="0,502" path="m6645,13401l6645,12899e" filled="f" stroked="t" strokeweight=".47597pt" strokecolor="#343434">
                <v:path arrowok="t"/>
              </v:shape>
            </v:group>
            <v:group style="position:absolute;left:248;top:13602;width:571;height:2" coordorigin="248,13602" coordsize="571,2">
              <v:shape style="position:absolute;left:248;top:13602;width:571;height:2" coordorigin="248,13602" coordsize="571,0" path="m248,13602l819,13602e" filled="f" stroked="t" strokeweight=".951939pt" strokecolor="#747474">
                <v:path arrowok="t"/>
              </v:shape>
            </v:group>
            <v:group style="position:absolute;left:259;top:12464;width:2;height:3834" coordorigin="259,12464" coordsize="2,3834">
              <v:shape style="position:absolute;left:259;top:12464;width:2;height:3834" coordorigin="259,12464" coordsize="0,3834" path="m259,16298l259,12464e" filled="f" stroked="t" strokeweight=".713954pt" strokecolor="#808080">
                <v:path arrowok="t"/>
              </v:shape>
            </v:group>
            <v:group style="position:absolute;left:762;top:13597;width:262;height:2" coordorigin="762,13597" coordsize="262,2">
              <v:shape style="position:absolute;left:762;top:13597;width:262;height:2" coordorigin="762,13597" coordsize="262,0" path="m762,13597l1023,13597e" filled="f" stroked="t" strokeweight=".47597pt" strokecolor="#444444">
                <v:path arrowok="t"/>
              </v:shape>
            </v:group>
            <v:group style="position:absolute;left:990;top:13372;width:2;height:316" coordorigin="990,13372" coordsize="2,316">
              <v:shape style="position:absolute;left:990;top:13372;width:2;height:316" coordorigin="990,13372" coordsize="0,316" path="m990,13688l990,13372e" filled="f" stroked="t" strokeweight=".237985pt" strokecolor="#4B4B4B">
                <v:path arrowok="t"/>
              </v:shape>
            </v:group>
            <v:group style="position:absolute;left:961;top:13597;width:1009;height:2" coordorigin="961,13597" coordsize="1009,2">
              <v:shape style="position:absolute;left:961;top:13597;width:1009;height:2" coordorigin="961,13597" coordsize="1009,0" path="m961,13597l1971,13597e" filled="f" stroked="t" strokeweight=".713954pt" strokecolor="#5B5B5B">
                <v:path arrowok="t"/>
              </v:shape>
            </v:group>
            <v:group style="position:absolute;left:6649;top:13344;width:2;height:2945" coordorigin="6649,13344" coordsize="2,2945">
              <v:shape style="position:absolute;left:6649;top:13344;width:2;height:2945" coordorigin="6649,13344" coordsize="0,2945" path="m6649,16289l6649,13344e" filled="f" stroked="t" strokeweight=".951939pt" strokecolor="#5B5B5B">
                <v:path arrowok="t"/>
              </v:shape>
            </v:group>
            <v:group style="position:absolute;left:11592;top:12741;width:2;height:975" coordorigin="11592,12741" coordsize="2,975">
              <v:shape style="position:absolute;left:11592;top:12741;width:2;height:975" coordorigin="11592,12741" coordsize="0,975" path="m11592,13716l11592,12741e" filled="f" stroked="t" strokeweight=".713954pt" strokecolor="#747474">
                <v:path arrowok="t"/>
              </v:shape>
            </v:group>
            <v:group style="position:absolute;left:1966;top:13559;width:2;height:650" coordorigin="1966,13559" coordsize="2,650">
              <v:shape style="position:absolute;left:1966;top:13559;width:2;height:650" coordorigin="1966,13559" coordsize="0,650" path="m1966,14209l1966,13559e" filled="f" stroked="t" strokeweight=".47597pt" strokecolor="#282828">
                <v:path arrowok="t"/>
              </v:shape>
            </v:group>
            <v:group style="position:absolute;left:990;top:13688;width:2;height:2591" coordorigin="990,13688" coordsize="2,2591">
              <v:shape style="position:absolute;left:990;top:13688;width:2;height:2591" coordorigin="990,13688" coordsize="0,2591" path="m990,16279l990,13688e" filled="f" stroked="t" strokeweight=".237985pt" strokecolor="#000000">
                <v:path arrowok="t"/>
              </v:shape>
            </v:group>
            <v:group style="position:absolute;left:11590;top:13659;width:2;height:282" coordorigin="11590,13659" coordsize="2,282">
              <v:shape style="position:absolute;left:11590;top:13659;width:2;height:282" coordorigin="11590,13659" coordsize="0,282" path="m11590,13941l11590,13659e" filled="f" stroked="t" strokeweight=".47597pt" strokecolor="#5B5B5B">
                <v:path arrowok="t"/>
              </v:shape>
            </v:group>
            <v:group style="position:absolute;left:262;top:13788;width:2;height:421" coordorigin="262,13788" coordsize="2,421">
              <v:shape style="position:absolute;left:262;top:13788;width:2;height:421" coordorigin="262,13788" coordsize="0,421" path="m262,14209l262,13788e" filled="f" stroked="t" strokeweight=".47597pt" strokecolor="#676767">
                <v:path arrowok="t"/>
              </v:shape>
            </v:group>
            <v:group style="position:absolute;left:1361;top:13788;width:2;height:153" coordorigin="1361,13788" coordsize="2,153">
              <v:shape style="position:absolute;left:1361;top:13788;width:2;height:153" coordorigin="1361,13788" coordsize="0,153" path="m1361,13941l1361,13788e" filled="f" stroked="t" strokeweight=".713954pt" strokecolor="#383838">
                <v:path arrowok="t"/>
              </v:shape>
            </v:group>
            <v:group style="position:absolute;left:1366;top:13884;width:2;height:325" coordorigin="1366,13884" coordsize="2,325">
              <v:shape style="position:absolute;left:1366;top:13884;width:2;height:325" coordorigin="1366,13884" coordsize="0,325" path="m1366,14209l1366,13884e" filled="f" stroked="t" strokeweight=".47597pt" strokecolor="#232323">
                <v:path arrowok="t"/>
              </v:shape>
            </v:group>
            <v:group style="position:absolute;left:1366;top:14151;width:2;height:2147" coordorigin="1366,14151" coordsize="2,2147">
              <v:shape style="position:absolute;left:1366;top:14151;width:2;height:2147" coordorigin="1366,14151" coordsize="0,2147" path="m1366,16298l1366,14151e" filled="f" stroked="t" strokeweight=".713954pt" strokecolor="#545454">
                <v:path arrowok="t"/>
              </v:shape>
            </v:group>
            <v:group style="position:absolute;left:1968;top:14151;width:2;height:2147" coordorigin="1968,14151" coordsize="2,2147">
              <v:shape style="position:absolute;left:1968;top:14151;width:2;height:2147" coordorigin="1968,14151" coordsize="0,2147" path="m1968,16298l1968,14151e" filled="f" stroked="t" strokeweight=".951939pt" strokecolor="#545454">
                <v:path arrowok="t"/>
              </v:shape>
            </v:group>
            <v:group style="position:absolute;left:9438;top:14400;width:2;height:177" coordorigin="9438,14400" coordsize="2,177">
              <v:shape style="position:absolute;left:9438;top:14400;width:2;height:177" coordorigin="9438,14400" coordsize="0,177" path="m9438,14577l9438,14400e" filled="f" stroked="t" strokeweight=".713954pt" strokecolor="#908C90">
                <v:path arrowok="t"/>
              </v:shape>
            </v:group>
            <v:group style="position:absolute;left:11590;top:13994;width:2;height:612" coordorigin="11590,13994" coordsize="2,612">
              <v:shape style="position:absolute;left:11590;top:13994;width:2;height:612" coordorigin="11590,13994" coordsize="0,612" path="m11590,14606l11590,13994e" filled="f" stroked="t" strokeweight=".951939pt" strokecolor="#808080">
                <v:path arrowok="t"/>
              </v:shape>
            </v:group>
            <v:group style="position:absolute;left:11595;top:14548;width:2;height:569" coordorigin="11595,14548" coordsize="2,569">
              <v:shape style="position:absolute;left:11595;top:14548;width:2;height:569" coordorigin="11595,14548" coordsize="0,569" path="m11595,15117l11595,14548e" filled="f" stroked="t" strokeweight=".47597pt" strokecolor="#606060">
                <v:path arrowok="t"/>
              </v:shape>
            </v:group>
            <v:group style="position:absolute;left:252;top:16291;width:581;height:2" coordorigin="252,16291" coordsize="581,2">
              <v:shape style="position:absolute;left:252;top:16291;width:581;height:2" coordorigin="252,16291" coordsize="581,0" path="m252,16291l833,16291e" filled="f" stroked="t" strokeweight=".951939pt" strokecolor="#747474">
                <v:path arrowok="t"/>
              </v:shape>
            </v:group>
            <v:group style="position:absolute;left:762;top:16289;width:262;height:2" coordorigin="762,16289" coordsize="262,2">
              <v:shape style="position:absolute;left:762;top:16289;width:262;height:2" coordorigin="762,16289" coordsize="262,0" path="m762,16289l1023,16289e" filled="f" stroked="t" strokeweight=".47597pt" strokecolor="#484848">
                <v:path arrowok="t"/>
              </v:shape>
            </v:group>
            <v:group style="position:absolute;left:961;top:16289;width:1099;height:2" coordorigin="961,16289" coordsize="1099,2">
              <v:shape style="position:absolute;left:961;top:16289;width:1099;height:2" coordorigin="961,16289" coordsize="1099,0" path="m961,16289l2061,16289e" filled="f" stroked="t" strokeweight=".951939pt" strokecolor="#6B6B6B">
                <v:path arrowok="t"/>
              </v:shape>
            </v:group>
            <v:group style="position:absolute;left:4422;top:16284;width:352;height:2" coordorigin="4422,16284" coordsize="352,2">
              <v:shape style="position:absolute;left:4422;top:16284;width:352;height:2" coordorigin="4422,16284" coordsize="352,0" path="m4422,16284l4774,16284e" filled="f" stroked="t" strokeweight=".47597pt" strokecolor="#484848">
                <v:path arrowok="t"/>
              </v:shape>
            </v:group>
            <v:group style="position:absolute;left:6031;top:16281;width:381;height:2" coordorigin="6031,16281" coordsize="381,2">
              <v:shape style="position:absolute;left:6031;top:16281;width:381;height:2" coordorigin="6031,16281" coordsize="381,0" path="m6031,16281l6411,16281e" filled="f" stroked="t" strokeweight=".47597pt" strokecolor="#4F4F4F">
                <v:path arrowok="t"/>
              </v:shape>
            </v:group>
            <v:group style="position:absolute;left:6354;top:16284;width:319;height:2" coordorigin="6354,16284" coordsize="319,2">
              <v:shape style="position:absolute;left:6354;top:16284;width:319;height:2" coordorigin="6354,16284" coordsize="319,0" path="m6354,16284l6673,16284e" filled="f" stroked="t" strokeweight=".47597pt" strokecolor="#383838">
                <v:path arrowok="t"/>
              </v:shape>
            </v:group>
            <v:group style="position:absolute;left:7044;top:16279;width:547;height:2" coordorigin="7044,16279" coordsize="547,2">
              <v:shape style="position:absolute;left:7044;top:16279;width:547;height:2" coordorigin="7044,16279" coordsize="547,0" path="m7044,16279l7592,16279e" filled="f" stroked="t" strokeweight=".47597pt" strokecolor="#3F3F3F">
                <v:path arrowok="t"/>
              </v:shape>
            </v:group>
            <v:group style="position:absolute;left:8363;top:16277;width:447;height:2" coordorigin="8363,16277" coordsize="447,2">
              <v:shape style="position:absolute;left:8363;top:16277;width:447;height:2" coordorigin="8363,16277" coordsize="447,0" path="m8363,16277l8810,16277e" filled="f" stroked="t" strokeweight=".47597pt" strokecolor="#575757">
                <v:path arrowok="t"/>
              </v:shape>
            </v:group>
            <v:group style="position:absolute;left:8753;top:16279;width:238;height:2" coordorigin="8753,16279" coordsize="238,2">
              <v:shape style="position:absolute;left:8753;top:16279;width:238;height:2" coordorigin="8753,16279" coordsize="238,0" path="m8753,16279l8991,16279e" filled="f" stroked="t" strokeweight=".47597pt" strokecolor="#3B3B3B">
                <v:path arrowok="t"/>
              </v:shape>
            </v:group>
            <v:group style="position:absolute;left:1918;top:16279;width:9686;height:2" coordorigin="1918,16279" coordsize="9686,2">
              <v:shape style="position:absolute;left:1918;top:16279;width:9686;height:2" coordorigin="1918,16279" coordsize="9686,0" path="m1918,16279l11604,16279e" filled="f" stroked="t" strokeweight=".713954pt" strokecolor="#606060">
                <v:path arrowok="t"/>
              </v:shape>
            </v:group>
            <v:group style="position:absolute;left:10795;top:16279;width:809;height:2" coordorigin="10795,16279" coordsize="809,2">
              <v:shape style="position:absolute;left:10795;top:16279;width:809;height:2" coordorigin="10795,16279" coordsize="809,0" path="m10795,16279l11604,16279e" filled="f" stroked="t" strokeweight=".713954pt" strokecolor="#77777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4.051819pt;margin-top:12.719891pt;width:8.925pt;height:14pt;mso-position-horizontal-relative:page;mso-position-vertical-relative:paragraph;z-index:-15658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5E5E60"/>
                      <w:w w:val="51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5E5E60"/>
                      <w:spacing w:val="-19"/>
                      <w:w w:val="5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5E5E60"/>
                      <w:spacing w:val="0"/>
                      <w:w w:val="51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55"/>
        </w:rPr>
        <w:t>Halk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4"/>
          <w:w w:val="100"/>
          <w:position w:val="5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5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55"/>
        </w:rPr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53"/>
        </w:rPr>
        <w:t>Itfaiy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53"/>
        </w:rPr>
        <w:t>e</w:t>
      </w:r>
      <w:r>
        <w:rPr>
          <w:rFonts w:ascii="Arial" w:hAnsi="Arial" w:cs="Arial" w:eastAsia="Arial"/>
          <w:sz w:val="19"/>
          <w:szCs w:val="19"/>
          <w:color w:val="383838"/>
          <w:spacing w:val="-2"/>
          <w:w w:val="100"/>
          <w:position w:val="53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4"/>
          <w:position w:val="53"/>
        </w:rPr>
        <w:t>Kuze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4"/>
          <w:position w:val="53"/>
        </w:rPr>
        <w:t>y</w:t>
      </w:r>
      <w:r>
        <w:rPr>
          <w:rFonts w:ascii="Arial" w:hAnsi="Arial" w:cs="Arial" w:eastAsia="Arial"/>
          <w:sz w:val="19"/>
          <w:szCs w:val="19"/>
          <w:color w:val="383838"/>
          <w:spacing w:val="-17"/>
          <w:w w:val="94"/>
          <w:position w:val="53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4"/>
          <w:position w:val="53"/>
        </w:rPr>
        <w:t>Bölg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4"/>
          <w:position w:val="53"/>
        </w:rPr>
        <w:t>e</w:t>
      </w:r>
      <w:r>
        <w:rPr>
          <w:rFonts w:ascii="Arial" w:hAnsi="Arial" w:cs="Arial" w:eastAsia="Arial"/>
          <w:sz w:val="19"/>
          <w:szCs w:val="19"/>
          <w:color w:val="383838"/>
          <w:spacing w:val="10"/>
          <w:w w:val="94"/>
          <w:position w:val="53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b/>
          <w:bCs/>
          <w:position w:val="53"/>
        </w:rPr>
        <w:t>Amiri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b/>
          <w:bCs/>
          <w:position w:val="53"/>
        </w:rPr>
        <w:tab/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b/>
          <w:bCs/>
          <w:position w:val="53"/>
        </w:rPr>
      </w:r>
      <w:r>
        <w:rPr>
          <w:rFonts w:ascii="Times New Roman" w:hAnsi="Times New Roman" w:cs="Times New Roman" w:eastAsia="Times New Roman"/>
          <w:sz w:val="122"/>
          <w:szCs w:val="122"/>
          <w:color w:val="3B4277"/>
          <w:spacing w:val="0"/>
          <w:w w:val="269"/>
          <w:position w:val="1"/>
        </w:rPr>
        <w:t>r</w:t>
      </w:r>
      <w:r>
        <w:rPr>
          <w:rFonts w:ascii="Times New Roman" w:hAnsi="Times New Roman" w:cs="Times New Roman" w:eastAsia="Times New Roman"/>
          <w:sz w:val="122"/>
          <w:szCs w:val="122"/>
          <w:color w:val="000000"/>
          <w:spacing w:val="0"/>
          <w:w w:val="100"/>
          <w:position w:val="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left="-35" w:right="661"/>
        <w:jc w:val="center"/>
        <w:tabs>
          <w:tab w:pos="9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A0A09E"/>
          <w:spacing w:val="0"/>
          <w:w w:val="145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A0A09E"/>
          <w:spacing w:val="-8"/>
          <w:w w:val="145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E5E60"/>
          <w:spacing w:val="0"/>
          <w:w w:val="81"/>
        </w:rPr>
        <w:t>,If</w:t>
      </w:r>
      <w:r>
        <w:rPr>
          <w:rFonts w:ascii="Times New Roman" w:hAnsi="Times New Roman" w:cs="Times New Roman" w:eastAsia="Times New Roman"/>
          <w:sz w:val="11"/>
          <w:szCs w:val="11"/>
          <w:color w:val="5E5E60"/>
          <w:spacing w:val="20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0"/>
          <w:w w:val="13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6"/>
          <w:w w:val="13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0"/>
          <w:w w:val="267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-54"/>
          <w:w w:val="26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0A09E"/>
          <w:spacing w:val="0"/>
          <w:w w:val="142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A0A09E"/>
          <w:spacing w:val="44"/>
          <w:w w:val="14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4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20"/>
          <w:position w:val="-3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82" w:lineRule="exact"/>
        <w:ind w:left="445" w:right="997"/>
        <w:jc w:val="center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8C8C8C"/>
          <w:w w:val="188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8C8C8C"/>
          <w:spacing w:val="1"/>
          <w:w w:val="188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-4"/>
          <w:w w:val="222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188"/>
          <w:b/>
          <w:bCs/>
          <w:i/>
        </w:rPr>
        <w:t>\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189"/>
          <w:b/>
          <w:bCs/>
          <w:i/>
        </w:rPr>
        <w:t>,r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140" w:right="220"/>
          <w:cols w:num="2" w:equalWidth="0">
            <w:col w:w="5761" w:space="4014"/>
            <w:col w:w="178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0" w:lineRule="atLeast"/>
        <w:ind w:left="3454" w:right="4674" w:firstLine="-10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460" w:bottom="280" w:left="280" w:right="180"/>
        </w:sectPr>
      </w:pPr>
      <w:rPr/>
    </w:p>
    <w:p>
      <w:pPr>
        <w:spacing w:before="0" w:after="0" w:line="116" w:lineRule="exact"/>
        <w:ind w:left="764" w:right="210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958488pt;margin-top:-44.426949pt;width:473.042158pt;height:72pt;mso-position-horizontal-relative:page;mso-position-vertical-relative:paragraph;z-index:-15650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4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A2A2A"/>
                      <w:spacing w:val="0"/>
                      <w:w w:val="136"/>
                      <w:b/>
                      <w:bCs/>
                      <w:position w:val="30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A2A2A"/>
                      <w:spacing w:val="-281"/>
                      <w:w w:val="136"/>
                      <w:b/>
                      <w:bCs/>
                      <w:position w:val="30"/>
                    </w:rPr>
                    <w:t> 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A2A2A"/>
                      <w:spacing w:val="0"/>
                      <w:w w:val="100"/>
                      <w:b/>
                      <w:bCs/>
                      <w:position w:val="30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A2A2A"/>
                      <w:spacing w:val="0"/>
                      <w:w w:val="100"/>
                      <w:b/>
                      <w:bCs/>
                      <w:position w:val="30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A2A2A"/>
                      <w:spacing w:val="0"/>
                      <w:w w:val="136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10"/>
          <w:position w:val="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521" w:right="-52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A2A2A"/>
          <w:spacing w:val="0"/>
          <w:w w:val="88"/>
        </w:rPr>
        <w:t>BÜYÜKSEHIR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180"/>
          <w:cols w:num="2" w:equalWidth="0">
            <w:col w:w="1478" w:space="1498"/>
            <w:col w:w="8484"/>
          </w:cols>
        </w:sectPr>
      </w:pPr>
      <w:rPr/>
    </w:p>
    <w:p>
      <w:pPr>
        <w:spacing w:before="0" w:after="0" w:line="221" w:lineRule="exact"/>
        <w:ind w:left="555" w:right="5521"/>
        <w:jc w:val="center"/>
        <w:tabs>
          <w:tab w:pos="4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6"/>
        </w:rPr>
        <w:t>BELEDIYESI</w:t>
      </w:r>
      <w:r>
        <w:rPr>
          <w:rFonts w:ascii="Arial" w:hAnsi="Arial" w:cs="Arial" w:eastAsia="Arial"/>
          <w:sz w:val="14"/>
          <w:szCs w:val="14"/>
          <w:color w:val="2A2A2A"/>
          <w:spacing w:val="-14"/>
          <w:w w:val="100"/>
          <w:position w:val="6"/>
        </w:rPr>
        <w:t> 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0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4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8" w:right="-20"/>
        <w:jc w:val="left"/>
        <w:tabs>
          <w:tab w:pos="1460" w:val="left"/>
          <w:tab w:pos="2820" w:val="left"/>
          <w:tab w:pos="518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Qla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:07.05.2017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100"/>
          <w:position w:val="0"/>
        </w:rPr>
        <w:t>!Bildi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-5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:00:34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6"/>
          <w:position w:val="0"/>
        </w:rPr>
        <w:t>lrcl: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55" w:lineRule="auto"/>
        <w:ind w:left="122" w:right="3344" w:firstLine="5"/>
        <w:jc w:val="left"/>
        <w:tabs>
          <w:tab w:pos="1460" w:val="left"/>
          <w:tab w:pos="2820" w:val="left"/>
          <w:tab w:pos="4180" w:val="left"/>
          <w:tab w:pos="5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:07.05.2017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IKayıtNo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:2824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İbrahim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BAHÇE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HUrriyet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Ödemi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5"/>
          <w:w w:val="115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22" w:right="-20"/>
        <w:jc w:val="left"/>
        <w:tabs>
          <w:tab w:pos="1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67"/>
          <w:position w:val="1"/>
        </w:rPr>
        <w:t>Do_ğı'l.ı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w w:val="68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0"/>
          <w:position w:val="0"/>
        </w:rPr>
        <w:t>:Hürriyet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8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Ödemiş/İZMİR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73" w:right="-20"/>
        <w:jc w:val="left"/>
        <w:tabs>
          <w:tab w:pos="1440" w:val="left"/>
          <w:tab w:pos="446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5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3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:Çö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0"/>
        </w:rPr>
        <w:t>:A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7" w:after="0" w:line="180" w:lineRule="auto"/>
        <w:ind w:left="3289" w:right="3688" w:firstLine="-3162"/>
        <w:jc w:val="left"/>
        <w:tabs>
          <w:tab w:pos="3280" w:val="left"/>
          <w:tab w:pos="6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7.481689pt;margin-top:16.740534pt;width:4.4597pt;height:23pt;mso-position-horizontal-relative:page;mso-position-vertical-relative:paragraph;z-index:-15649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2A2A2A"/>
                      <w:spacing w:val="0"/>
                      <w:w w:val="69"/>
                    </w:rPr>
                    <w:t>ı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7"/>
        </w:rPr>
        <w:t>Knllamm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13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13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Çeli.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8" w:lineRule="exact"/>
        <w:ind w:left="4108" w:right="-20"/>
        <w:jc w:val="left"/>
        <w:tabs>
          <w:tab w:pos="4700" w:val="left"/>
          <w:tab w:pos="5200" w:val="left"/>
          <w:tab w:pos="6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414141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41414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414141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2A2A2A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2A2A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2A2A2A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7E7E7E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7E7E7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7E7E7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10"/>
        </w:rPr>
        <w:t>!Yangıııı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92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3"/>
          <w:position w:val="10"/>
        </w:rPr>
        <w:t>:00:40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108" w:right="-20"/>
        <w:jc w:val="left"/>
        <w:tabs>
          <w:tab w:pos="1860" w:val="left"/>
          <w:tab w:pos="5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1"/>
        </w:rPr>
        <w:t>!Yana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4"/>
          <w:position w:val="0"/>
        </w:rPr>
        <w:t>alıibi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3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1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18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DOGDU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28" w:lineRule="exact"/>
        <w:ind w:left="108" w:right="2714" w:firstLine="1704"/>
        <w:jc w:val="left"/>
        <w:tabs>
          <w:tab w:pos="1800" w:val="left"/>
          <w:tab w:pos="4420" w:val="left"/>
          <w:tab w:pos="7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</w:rPr>
        <w:t>jAraç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59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5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5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:00:35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</w:rPr>
        <w:t>00:37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pid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127" w:right="-20"/>
        <w:jc w:val="left"/>
        <w:tabs>
          <w:tab w:pos="4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4341" w:right="489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329" w:right="451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3" w:lineRule="exact"/>
        <w:ind w:left="108" w:right="-20"/>
        <w:jc w:val="left"/>
        <w:tabs>
          <w:tab w:pos="1820" w:val="left"/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14141"/>
          <w:spacing w:val="0"/>
          <w:w w:val="234"/>
          <w:position w:val="-5"/>
        </w:rPr>
        <w:t>1--.</w:t>
      </w:r>
      <w:r>
        <w:rPr>
          <w:rFonts w:ascii="Times New Roman" w:hAnsi="Times New Roman" w:cs="Times New Roman" w:eastAsia="Times New Roman"/>
          <w:sz w:val="15"/>
          <w:szCs w:val="15"/>
          <w:color w:val="41414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1414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108" w:right="-20"/>
        <w:jc w:val="left"/>
        <w:tabs>
          <w:tab w:pos="580" w:val="left"/>
          <w:tab w:pos="1820" w:val="left"/>
          <w:tab w:pos="442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0"/>
          <w:w w:val="52"/>
          <w:position w:val="1"/>
        </w:rPr>
        <w:t>!Yf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77"/>
          <w:position w:val="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7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108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</w:rPr>
        <w:t>pitmişse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8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8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1" w:lineRule="auto"/>
        <w:ind w:left="127" w:right="430" w:firstLine="-19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Görüldügü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çöpteri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315" w:right="426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193" w:lineRule="exact"/>
        <w:ind w:left="167" w:right="-20"/>
        <w:jc w:val="left"/>
        <w:tabs>
          <w:tab w:pos="2060" w:val="left"/>
          <w:tab w:pos="4340" w:val="left"/>
          <w:tab w:pos="6200" w:val="left"/>
          <w:tab w:pos="7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2"/>
          <w:position w:val="-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12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9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3"/>
        </w:rPr>
        <w:t>_IKöptlkKg.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5"/>
          <w:position w:val="-3"/>
        </w:rPr>
        <w:t>_IK.K.T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1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9" w:lineRule="exact"/>
        <w:ind w:left="6257" w:right="-20"/>
        <w:jc w:val="left"/>
        <w:tabs>
          <w:tab w:pos="78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2A2A2A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18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2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8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hıdırellez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sebebiyle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kimligi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96D72"/>
          <w:spacing w:val="0"/>
          <w:w w:val="9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8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36" w:lineRule="auto"/>
        <w:ind w:left="122" w:right="4365" w:firstLine="-14"/>
        <w:jc w:val="left"/>
        <w:tabs>
          <w:tab w:pos="1820" w:val="left"/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5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-5"/>
          <w:w w:val="7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0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Yıın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27" w:right="-20"/>
        <w:jc w:val="left"/>
        <w:tabs>
          <w:tab w:pos="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5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40" w:lineRule="auto"/>
        <w:ind w:left="127" w:right="-20"/>
        <w:jc w:val="left"/>
        <w:tabs>
          <w:tab w:pos="182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Eldbi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rrarih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:07.05.2017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56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8"/>
          <w:w w:val="1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:00:47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left="709" w:right="-20"/>
        <w:jc w:val="left"/>
        <w:tabs>
          <w:tab w:pos="1200" w:val="left"/>
          <w:tab w:pos="8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4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2" w:after="0" w:line="214" w:lineRule="exact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180"/>
        </w:sectPr>
      </w:pPr>
      <w:rPr/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1" w:lineRule="exact"/>
        <w:ind w:left="283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345846pt;margin-top:11.755697pt;width:2.685535pt;height:37pt;mso-position-horizontal-relative:page;mso-position-vertical-relative:paragraph;z-index:-15648" type="#_x0000_t202" filled="f" stroked="f">
            <v:textbox inset="0,0,0,0">
              <w:txbxContent>
                <w:p>
                  <w:pPr>
                    <w:spacing w:before="0" w:after="0" w:line="740" w:lineRule="exact"/>
                    <w:ind w:right="-151"/>
                    <w:jc w:val="left"/>
                    <w:rPr>
                      <w:rFonts w:ascii="Times New Roman" w:hAnsi="Times New Roman" w:cs="Times New Roman" w:eastAsia="Times New Roman"/>
                      <w:sz w:val="74"/>
                      <w:szCs w:val="7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2A2A2A"/>
                      <w:spacing w:val="-165"/>
                      <w:w w:val="66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83"/>
          <w:position w:val="-2"/>
        </w:rPr>
        <w:t>·o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55" w:lineRule="exact"/>
        <w:ind w:left="331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2A2A2A"/>
          <w:spacing w:val="0"/>
          <w:w w:val="132"/>
          <w:i/>
          <w:position w:val="-1"/>
        </w:rPr>
        <w:t>Q)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283" w:right="-72"/>
        <w:jc w:val="left"/>
        <w:rPr>
          <w:rFonts w:ascii="Courier New" w:hAnsi="Courier New" w:cs="Courier New" w:eastAsia="Courier New"/>
          <w:sz w:val="21"/>
          <w:szCs w:val="21"/>
        </w:rPr>
      </w:pPr>
      <w:rPr/>
      <w:r>
        <w:rPr>
          <w:rFonts w:ascii="Courier New" w:hAnsi="Courier New" w:cs="Courier New" w:eastAsia="Courier New"/>
          <w:sz w:val="21"/>
          <w:szCs w:val="21"/>
          <w:color w:val="2A2A2A"/>
          <w:spacing w:val="0"/>
          <w:w w:val="100"/>
          <w:i/>
        </w:rPr>
        <w:t>.Q</w:t>
      </w:r>
      <w:r>
        <w:rPr>
          <w:rFonts w:ascii="Courier New" w:hAnsi="Courier New" w:cs="Courier New" w:eastAsia="Courier New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38" w:lineRule="exact"/>
        <w:ind w:left="283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A2A2A"/>
          <w:spacing w:val="-17"/>
          <w:w w:val="56"/>
          <w:position w:val="-2"/>
        </w:rPr>
        <w:t>&lt;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56"/>
          <w:position w:val="-2"/>
        </w:rPr>
        <w:t>lS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left="26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54"/>
          <w:position w:val="1"/>
        </w:rPr>
        <w:t>........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left="104" w:right="-69"/>
        <w:jc w:val="left"/>
        <w:tabs>
          <w:tab w:pos="2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9" w:lineRule="exact"/>
        <w:ind w:right="904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16"/>
          <w:position w:val="-4"/>
        </w:rPr>
        <w:t>Eti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128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pict>
          <v:group style="position:absolute;margin-left:257.486115pt;margin-top:5.800004pt;width:.1pt;height:5.244102pt;mso-position-horizontal-relative:page;mso-position-vertical-relative:paragraph;z-index:-15656" coordorigin="5150,116" coordsize="2,105">
            <v:shape style="position:absolute;left:5150;top:116;width:2;height:105" coordorigin="5150,116" coordsize="0,105" path="m5150,221l5150,116e" filled="f" stroked="t" strokeweight=".23666pt" strokecolor="#000000">
              <v:path arrowok="t"/>
            </v:shape>
          </v:group>
          <w10:wrap type="none"/>
        </w:pict>
      </w:r>
      <w:r>
        <w:rPr/>
        <w:pict>
          <v:group style="position:absolute;margin-left:270.502441pt;margin-top:1.509376pt;width:.1pt;height:10.964941pt;mso-position-horizontal-relative:page;mso-position-vertical-relative:paragraph;z-index:-15655" coordorigin="5410,30" coordsize="2,219">
            <v:shape style="position:absolute;left:5410;top:30;width:2;height:219" coordorigin="5410,30" coordsize="0,219" path="m5410,249l5410,30e" filled="f" stroked="t" strokeweight="1.1833pt" strokecolor="#3B449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6"/>
          <w:szCs w:val="26"/>
          <w:color w:val="2A2A2A"/>
          <w:spacing w:val="0"/>
          <w:w w:val="83"/>
          <w:position w:val="-3"/>
        </w:rPr>
        <w:t>LAR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90" w:lineRule="exact"/>
        <w:ind w:right="-20"/>
        <w:jc w:val="left"/>
        <w:tabs>
          <w:tab w:pos="2720" w:val="left"/>
        </w:tabs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Arial" w:hAnsi="Arial" w:cs="Arial" w:eastAsia="Arial"/>
          <w:sz w:val="25"/>
          <w:szCs w:val="25"/>
          <w:color w:val="2A2A2A"/>
          <w:w w:val="82"/>
          <w:b/>
          <w:bCs/>
          <w:position w:val="-3"/>
        </w:rPr>
        <w:t>Güne</w:t>
      </w:r>
      <w:r>
        <w:rPr>
          <w:rFonts w:ascii="Arial" w:hAnsi="Arial" w:cs="Arial" w:eastAsia="Arial"/>
          <w:sz w:val="25"/>
          <w:szCs w:val="25"/>
          <w:color w:val="2A2A2A"/>
          <w:w w:val="83"/>
          <w:b/>
          <w:bCs/>
          <w:position w:val="-3"/>
        </w:rPr>
        <w:t>y</w:t>
      </w:r>
      <w:r>
        <w:rPr>
          <w:rFonts w:ascii="Arial" w:hAnsi="Arial" w:cs="Arial" w:eastAsia="Arial"/>
          <w:sz w:val="25"/>
          <w:szCs w:val="25"/>
          <w:color w:val="2A2A2A"/>
          <w:spacing w:val="-15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4"/>
          <w:b/>
          <w:bCs/>
          <w:position w:val="-3"/>
        </w:rPr>
        <w:t>Bölg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5"/>
          <w:b/>
          <w:bCs/>
          <w:position w:val="-3"/>
        </w:rPr>
        <w:t>e</w:t>
      </w:r>
      <w:r>
        <w:rPr>
          <w:rFonts w:ascii="Arial" w:hAnsi="Arial" w:cs="Arial" w:eastAsia="Arial"/>
          <w:sz w:val="25"/>
          <w:szCs w:val="25"/>
          <w:color w:val="2A2A2A"/>
          <w:spacing w:val="-11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2"/>
          <w:b/>
          <w:bCs/>
          <w:position w:val="-3"/>
        </w:rPr>
        <w:t>2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1"/>
          <w:b/>
          <w:bCs/>
          <w:position w:val="-3"/>
        </w:rPr>
        <w:t>.</w:t>
      </w:r>
      <w:r>
        <w:rPr>
          <w:rFonts w:ascii="Arial" w:hAnsi="Arial" w:cs="Arial" w:eastAsia="Arial"/>
          <w:sz w:val="25"/>
          <w:szCs w:val="25"/>
          <w:color w:val="2A2A2A"/>
          <w:spacing w:val="-14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3"/>
          <w:b/>
          <w:bCs/>
          <w:position w:val="-3"/>
        </w:rPr>
        <w:t>Posta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40"/>
          <w:szCs w:val="40"/>
          <w:color w:val="343D87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40"/>
          <w:szCs w:val="40"/>
          <w:color w:val="343D87"/>
          <w:spacing w:val="-34"/>
          <w:w w:val="100"/>
          <w:b/>
          <w:bCs/>
          <w:u w:val="single" w:color="4F57AF"/>
          <w:position w:val="-4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343D87"/>
          <w:spacing w:val="-34"/>
          <w:w w:val="100"/>
          <w:b/>
          <w:bCs/>
          <w:u w:val="single" w:color="4F57AF"/>
          <w:position w:val="-4"/>
        </w:rPr>
      </w:r>
      <w:r>
        <w:rPr>
          <w:rFonts w:ascii="Times New Roman" w:hAnsi="Times New Roman" w:cs="Times New Roman" w:eastAsia="Times New Roman"/>
          <w:sz w:val="40"/>
          <w:szCs w:val="40"/>
          <w:color w:val="343D87"/>
          <w:spacing w:val="0"/>
          <w:w w:val="53"/>
          <w:b/>
          <w:bCs/>
          <w:u w:val="single" w:color="4F57AF"/>
          <w:position w:val="-4"/>
        </w:rPr>
        <w:t>....-r</w:t>
      </w:r>
      <w:r>
        <w:rPr>
          <w:rFonts w:ascii="Times New Roman" w:hAnsi="Times New Roman" w:cs="Times New Roman" w:eastAsia="Times New Roman"/>
          <w:sz w:val="40"/>
          <w:szCs w:val="40"/>
          <w:color w:val="343D87"/>
          <w:spacing w:val="0"/>
          <w:w w:val="53"/>
          <w:b/>
          <w:bCs/>
          <w:u w:val="single" w:color="4F57AF"/>
          <w:position w:val="-4"/>
        </w:rPr>
      </w:r>
      <w:r>
        <w:rPr>
          <w:rFonts w:ascii="Times New Roman" w:hAnsi="Times New Roman" w:cs="Times New Roman" w:eastAsia="Times New Roman"/>
          <w:sz w:val="40"/>
          <w:szCs w:val="40"/>
          <w:color w:val="343D87"/>
          <w:spacing w:val="-42"/>
          <w:w w:val="54"/>
          <w:b/>
          <w:bCs/>
          <w:u w:val="single" w:color="4F57AF"/>
          <w:position w:val="-4"/>
        </w:rPr>
        <w:t>-</w:t>
      </w:r>
      <w:r>
        <w:rPr>
          <w:rFonts w:ascii="Times New Roman" w:hAnsi="Times New Roman" w:cs="Times New Roman" w:eastAsia="Times New Roman"/>
          <w:sz w:val="40"/>
          <w:szCs w:val="40"/>
          <w:color w:val="343D87"/>
          <w:spacing w:val="-42"/>
          <w:w w:val="54"/>
          <w:b/>
          <w:bCs/>
          <w:u w:val="single" w:color="4F57AF"/>
          <w:position w:val="-4"/>
        </w:rPr>
      </w:r>
      <w:r>
        <w:rPr>
          <w:rFonts w:ascii="Times New Roman" w:hAnsi="Times New Roman" w:cs="Times New Roman" w:eastAsia="Times New Roman"/>
          <w:sz w:val="40"/>
          <w:szCs w:val="40"/>
          <w:color w:val="343D87"/>
          <w:spacing w:val="-42"/>
          <w:w w:val="54"/>
          <w:b/>
          <w:bCs/>
          <w:u w:val="single" w:color="4F57AF"/>
          <w:position w:val="-4"/>
        </w:rPr>
      </w:r>
      <w:r>
        <w:rPr>
          <w:rFonts w:ascii="Times New Roman" w:hAnsi="Times New Roman" w:cs="Times New Roman" w:eastAsia="Times New Roman"/>
          <w:sz w:val="40"/>
          <w:szCs w:val="40"/>
          <w:color w:val="424DAA"/>
          <w:spacing w:val="0"/>
          <w:w w:val="56"/>
          <w:b/>
          <w:bCs/>
          <w:u w:val="single" w:color="4F57AF"/>
          <w:position w:val="-4"/>
        </w:rPr>
        <w:t>tı</w:t>
      </w:r>
      <w:r>
        <w:rPr>
          <w:rFonts w:ascii="Times New Roman" w:hAnsi="Times New Roman" w:cs="Times New Roman" w:eastAsia="Times New Roman"/>
          <w:sz w:val="40"/>
          <w:szCs w:val="40"/>
          <w:color w:val="424DAA"/>
          <w:spacing w:val="0"/>
          <w:w w:val="56"/>
          <w:b/>
          <w:bCs/>
          <w:u w:val="single" w:color="4F57AF"/>
          <w:position w:val="-4"/>
        </w:rPr>
      </w:r>
      <w:r>
        <w:rPr>
          <w:rFonts w:ascii="Times New Roman" w:hAnsi="Times New Roman" w:cs="Times New Roman" w:eastAsia="Times New Roman"/>
          <w:sz w:val="40"/>
          <w:szCs w:val="40"/>
          <w:color w:val="424DAA"/>
          <w:spacing w:val="6"/>
          <w:w w:val="100"/>
          <w:b/>
          <w:bCs/>
          <w:u w:val="single" w:color="4F57AF"/>
          <w:position w:val="-4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424DAA"/>
          <w:spacing w:val="6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84" w:lineRule="exact"/>
        <w:ind w:left="364" w:right="217"/>
        <w:jc w:val="center"/>
        <w:tabs>
          <w:tab w:pos="31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257.486115pt;margin-top:1.823082pt;width:.1pt;height:16.685779pt;mso-position-horizontal-relative:page;mso-position-vertical-relative:paragraph;z-index:-15654" coordorigin="5150,36" coordsize="2,334">
            <v:shape style="position:absolute;left:5150;top:36;width:2;height:334" coordorigin="5150,36" coordsize="0,334" path="m5150,370l5150,36e" filled="f" stroked="t" strokeweight=".2366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2"/>
          <w:b/>
          <w:bCs/>
          <w:position w:val="-19"/>
        </w:rPr>
        <w:t>Grupla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2"/>
          <w:b/>
          <w:bCs/>
          <w:position w:val="-19"/>
        </w:rPr>
        <w:t>r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2"/>
          <w:b/>
          <w:bCs/>
          <w:position w:val="-19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2"/>
          <w:b/>
          <w:bCs/>
          <w:position w:val="-19"/>
        </w:rPr>
        <w:t>Amiri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b/>
          <w:bCs/>
          <w:position w:val="-19"/>
        </w:rPr>
        <w:tab/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b/>
          <w:bCs/>
          <w:position w:val="-19"/>
        </w:rPr>
      </w:r>
      <w:r>
        <w:rPr>
          <w:rFonts w:ascii="Times New Roman" w:hAnsi="Times New Roman" w:cs="Times New Roman" w:eastAsia="Times New Roman"/>
          <w:sz w:val="21"/>
          <w:szCs w:val="21"/>
          <w:color w:val="424DAA"/>
          <w:spacing w:val="0"/>
          <w:w w:val="365"/>
          <w:position w:val="-4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424DAA"/>
          <w:spacing w:val="-153"/>
          <w:w w:val="365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D87"/>
          <w:spacing w:val="0"/>
          <w:w w:val="113"/>
          <w:position w:val="-4"/>
        </w:rPr>
        <w:t>vV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8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14141"/>
          <w:spacing w:val="0"/>
          <w:w w:val="84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414141"/>
          <w:spacing w:val="-7"/>
          <w:w w:val="84"/>
        </w:rPr>
        <w:t> </w:t>
      </w:r>
      <w:r>
        <w:rPr>
          <w:rFonts w:ascii="Arial" w:hAnsi="Arial" w:cs="Arial" w:eastAsia="Arial"/>
          <w:sz w:val="29"/>
          <w:szCs w:val="29"/>
          <w:color w:val="414141"/>
          <w:spacing w:val="0"/>
          <w:w w:val="53"/>
          <w:i/>
        </w:rPr>
        <w:t>b</w:t>
      </w:r>
      <w:r>
        <w:rPr>
          <w:rFonts w:ascii="Arial" w:hAnsi="Arial" w:cs="Arial" w:eastAsia="Arial"/>
          <w:sz w:val="29"/>
          <w:szCs w:val="29"/>
          <w:color w:val="414141"/>
          <w:spacing w:val="34"/>
          <w:w w:val="53"/>
          <w:i/>
        </w:rPr>
        <w:t> </w:t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46"/>
        </w:rPr>
        <w:t>Mafı</w:t>
      </w:r>
      <w:r>
        <w:rPr>
          <w:rFonts w:ascii="Arial" w:hAnsi="Arial" w:cs="Arial" w:eastAsia="Arial"/>
          <w:sz w:val="38"/>
          <w:szCs w:val="38"/>
          <w:color w:val="414141"/>
          <w:spacing w:val="-6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14141"/>
          <w:spacing w:val="0"/>
          <w:w w:val="49"/>
        </w:rPr>
        <w:t>lz1117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6"/>
        </w:rPr>
        <w:t>!tfaiye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Biri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180"/>
          <w:cols w:num="3" w:equalWidth="0">
            <w:col w:w="508" w:space="1366"/>
            <w:col w:w="4055" w:space="2501"/>
            <w:col w:w="3030"/>
          </w:cols>
        </w:sectPr>
      </w:pPr>
      <w:rPr/>
    </w:p>
    <w:p>
      <w:pPr>
        <w:spacing w:before="0" w:after="0" w:line="296" w:lineRule="exact"/>
        <w:ind w:left="4875" w:right="627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294.286774pt;margin-top:8.807354pt;width:.1pt;height:6.91268pt;mso-position-horizontal-relative:page;mso-position-vertical-relative:paragraph;z-index:-15653" coordorigin="5886,176" coordsize="2,138">
            <v:shape style="position:absolute;left:5886;top:176;width:2;height:138" coordorigin="5886,176" coordsize="0,138" path="m5886,314l5886,176e" filled="f" stroked="t" strokeweight=".94664pt" strokecolor="#383F87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8.47525pt;margin-top:2.590274pt;width:47.612149pt;height:31.5pt;mso-position-horizontal-relative:page;mso-position-vertical-relative:paragraph;z-index:-15647" type="#_x0000_t202" filled="f" stroked="f">
            <v:textbox inset="0,0,0,0">
              <w:txbxContent>
                <w:p>
                  <w:pPr>
                    <w:spacing w:before="0" w:after="0" w:line="630" w:lineRule="exact"/>
                    <w:ind w:right="-135"/>
                    <w:jc w:val="left"/>
                    <w:rPr>
                      <w:rFonts w:ascii="Arial" w:hAnsi="Arial" w:cs="Arial" w:eastAsia="Arial"/>
                      <w:sz w:val="63"/>
                      <w:szCs w:val="63"/>
                    </w:rPr>
                  </w:pPr>
                  <w:rPr/>
                  <w:r>
                    <w:rPr>
                      <w:rFonts w:ascii="Arial" w:hAnsi="Arial" w:cs="Arial" w:eastAsia="Arial"/>
                      <w:sz w:val="63"/>
                      <w:szCs w:val="63"/>
                      <w:color w:val="414141"/>
                      <w:spacing w:val="-50"/>
                      <w:w w:val="60"/>
                      <w:position w:val="-1"/>
                    </w:rPr>
                    <w:t>n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343D87"/>
                      <w:spacing w:val="0"/>
                      <w:w w:val="60"/>
                      <w:position w:val="-1"/>
                    </w:rPr>
                    <w:t>G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343D87"/>
                      <w:spacing w:val="0"/>
                      <w:w w:val="6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343D87"/>
                      <w:spacing w:val="16"/>
                      <w:w w:val="6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2D3467"/>
                      <w:spacing w:val="-54"/>
                      <w:w w:val="74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696D72"/>
                      <w:spacing w:val="0"/>
                      <w:w w:val="85"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343D87"/>
          <w:spacing w:val="0"/>
          <w:w w:val="93"/>
        </w:rPr>
        <w:t>V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60" w:after="0" w:line="178" w:lineRule="exact"/>
        <w:ind w:left="4977" w:right="504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98"/>
          <w:position w:val="-4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98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98"/>
          <w:position w:val="-4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98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5"/>
          <w:position w:val="-4"/>
        </w:rPr>
        <w:t>'?ÖDU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280" w:right="180"/>
        </w:sectPr>
      </w:pPr>
      <w:rPr/>
    </w:p>
    <w:p>
      <w:pPr>
        <w:spacing w:before="0" w:after="0" w:line="217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Itfaıye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27"/>
        </w:rPr>
        <w:t>rı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6" w:lineRule="exact"/>
        <w:ind w:right="-20"/>
        <w:jc w:val="left"/>
        <w:tabs>
          <w:tab w:pos="300" w:val="left"/>
          <w:tab w:pos="150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696D72"/>
          <w:w w:val="99"/>
          <w:position w:val="-4"/>
        </w:rPr>
      </w:r>
      <w:r>
        <w:rPr>
          <w:rFonts w:ascii="Arial" w:hAnsi="Arial" w:cs="Arial" w:eastAsia="Arial"/>
          <w:sz w:val="21"/>
          <w:szCs w:val="21"/>
          <w:color w:val="696D72"/>
          <w:w w:val="99"/>
          <w:u w:val="single" w:color="3844A0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696D72"/>
          <w:w w:val="100"/>
          <w:u w:val="single" w:color="3844A0"/>
          <w:position w:val="-4"/>
        </w:rPr>
        <w:tab/>
      </w:r>
      <w:r>
        <w:rPr>
          <w:rFonts w:ascii="Arial" w:hAnsi="Arial" w:cs="Arial" w:eastAsia="Arial"/>
          <w:sz w:val="21"/>
          <w:szCs w:val="21"/>
          <w:color w:val="696D72"/>
          <w:w w:val="100"/>
          <w:u w:val="single" w:color="3844A0"/>
          <w:position w:val="-4"/>
        </w:rPr>
      </w:r>
      <w:r>
        <w:rPr>
          <w:rFonts w:ascii="Arial" w:hAnsi="Arial" w:cs="Arial" w:eastAsia="Arial"/>
          <w:sz w:val="21"/>
          <w:szCs w:val="21"/>
          <w:color w:val="696D72"/>
          <w:w w:val="100"/>
          <w:position w:val="-4"/>
        </w:rPr>
      </w:r>
      <w:r>
        <w:rPr>
          <w:rFonts w:ascii="Arial" w:hAnsi="Arial" w:cs="Arial" w:eastAsia="Arial"/>
          <w:sz w:val="21"/>
          <w:szCs w:val="21"/>
          <w:color w:val="696D72"/>
          <w:spacing w:val="-2"/>
          <w:w w:val="50"/>
          <w:position w:val="-4"/>
        </w:rPr>
        <w:t>Y</w:t>
      </w:r>
      <w:r>
        <w:rPr>
          <w:rFonts w:ascii="Arial" w:hAnsi="Arial" w:cs="Arial" w:eastAsia="Arial"/>
          <w:sz w:val="21"/>
          <w:szCs w:val="21"/>
          <w:color w:val="525254"/>
          <w:spacing w:val="0"/>
          <w:w w:val="74"/>
          <w:position w:val="-4"/>
        </w:rPr>
        <w:t>flf{</w:t>
      </w:r>
      <w:r>
        <w:rPr>
          <w:rFonts w:ascii="Arial" w:hAnsi="Arial" w:cs="Arial" w:eastAsia="Arial"/>
          <w:sz w:val="21"/>
          <w:szCs w:val="21"/>
          <w:color w:val="525254"/>
          <w:spacing w:val="-15"/>
          <w:w w:val="100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525254"/>
          <w:spacing w:val="0"/>
          <w:w w:val="70"/>
          <w:position w:val="-4"/>
        </w:rPr>
        <w:t>lr1</w:t>
      </w:r>
      <w:r>
        <w:rPr>
          <w:rFonts w:ascii="Arial" w:hAnsi="Arial" w:cs="Arial" w:eastAsia="Arial"/>
          <w:sz w:val="21"/>
          <w:szCs w:val="21"/>
          <w:color w:val="525254"/>
          <w:spacing w:val="0"/>
          <w:w w:val="70"/>
          <w:position w:val="-4"/>
        </w:rPr>
        <w:t>,</w:t>
      </w:r>
      <w:r>
        <w:rPr>
          <w:rFonts w:ascii="Arial" w:hAnsi="Arial" w:cs="Arial" w:eastAsia="Arial"/>
          <w:sz w:val="21"/>
          <w:szCs w:val="21"/>
          <w:color w:val="525254"/>
          <w:spacing w:val="16"/>
          <w:w w:val="70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696D72"/>
          <w:spacing w:val="-21"/>
          <w:w w:val="70"/>
          <w:position w:val="-4"/>
        </w:rPr>
        <w:t>V</w:t>
      </w:r>
      <w:r>
        <w:rPr>
          <w:rFonts w:ascii="Arial" w:hAnsi="Arial" w:cs="Arial" w:eastAsia="Arial"/>
          <w:sz w:val="21"/>
          <w:szCs w:val="21"/>
          <w:color w:val="525254"/>
          <w:spacing w:val="0"/>
          <w:w w:val="70"/>
          <w:position w:val="-4"/>
        </w:rPr>
        <w:t>e</w:t>
      </w:r>
      <w:r>
        <w:rPr>
          <w:rFonts w:ascii="Arial" w:hAnsi="Arial" w:cs="Arial" w:eastAsia="Arial"/>
          <w:sz w:val="21"/>
          <w:szCs w:val="21"/>
          <w:color w:val="525254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1"/>
          <w:szCs w:val="21"/>
          <w:color w:val="52525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3"/>
          <w:szCs w:val="13"/>
          <w:color w:val="9A9A9A"/>
          <w:spacing w:val="-7"/>
          <w:w w:val="83"/>
          <w:position w:val="7"/>
        </w:rPr>
        <w:t>1</w:t>
      </w:r>
      <w:r>
        <w:rPr>
          <w:rFonts w:ascii="Arial" w:hAnsi="Arial" w:cs="Arial" w:eastAsia="Arial"/>
          <w:sz w:val="21"/>
          <w:szCs w:val="21"/>
          <w:color w:val="525254"/>
          <w:spacing w:val="0"/>
          <w:w w:val="134"/>
          <w:position w:val="-4"/>
        </w:rPr>
        <w:t>A</w:t>
      </w:r>
      <w:r>
        <w:rPr>
          <w:rFonts w:ascii="Arial" w:hAnsi="Arial" w:cs="Arial" w:eastAsia="Arial"/>
          <w:sz w:val="21"/>
          <w:szCs w:val="21"/>
          <w:color w:val="525254"/>
          <w:spacing w:val="20"/>
          <w:w w:val="100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525254"/>
          <w:spacing w:val="0"/>
          <w:w w:val="134"/>
          <w:position w:val="-4"/>
        </w:rPr>
        <w:t>/</w:t>
      </w:r>
      <w:r>
        <w:rPr>
          <w:rFonts w:ascii="Arial" w:hAnsi="Arial" w:cs="Arial" w:eastAsia="Arial"/>
          <w:sz w:val="21"/>
          <w:szCs w:val="21"/>
          <w:color w:val="525254"/>
          <w:spacing w:val="-22"/>
          <w:w w:val="134"/>
          <w:position w:val="-4"/>
        </w:rPr>
        <w:t>'</w:t>
      </w:r>
      <w:r>
        <w:rPr>
          <w:rFonts w:ascii="Arial" w:hAnsi="Arial" w:cs="Arial" w:eastAsia="Arial"/>
          <w:sz w:val="21"/>
          <w:szCs w:val="21"/>
          <w:color w:val="696D72"/>
          <w:spacing w:val="0"/>
          <w:w w:val="66"/>
          <w:position w:val="-4"/>
        </w:rPr>
        <w:t>'II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-22" w:right="992"/>
        <w:jc w:val="right"/>
        <w:tabs>
          <w:tab w:pos="600" w:val="left"/>
          <w:tab w:pos="20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696D72"/>
          <w:spacing w:val="-5"/>
          <w:w w:val="100"/>
          <w:position w:val="-2"/>
        </w:rPr>
        <w:t>a</w:t>
      </w:r>
      <w:r>
        <w:rPr>
          <w:rFonts w:ascii="Arial" w:hAnsi="Arial" w:cs="Arial" w:eastAsia="Arial"/>
          <w:sz w:val="18"/>
          <w:szCs w:val="18"/>
          <w:color w:val="414141"/>
          <w:spacing w:val="0"/>
          <w:w w:val="100"/>
          <w:position w:val="-2"/>
        </w:rPr>
        <w:t>h</w:t>
        <w:tab/>
      </w:r>
      <w:r>
        <w:rPr>
          <w:rFonts w:ascii="Arial" w:hAnsi="Arial" w:cs="Arial" w:eastAsia="Arial"/>
          <w:sz w:val="18"/>
          <w:szCs w:val="18"/>
          <w:color w:val="41414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0"/>
          <w:szCs w:val="30"/>
          <w:color w:val="414141"/>
          <w:spacing w:val="-3"/>
          <w:w w:val="62"/>
          <w:position w:val="-2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696D72"/>
          <w:spacing w:val="0"/>
          <w:w w:val="62"/>
          <w:position w:val="-2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696D72"/>
          <w:spacing w:val="5"/>
          <w:w w:val="62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525254"/>
          <w:spacing w:val="0"/>
          <w:w w:val="86"/>
          <w:position w:val="-2"/>
        </w:rPr>
        <w:t>Şıı</w:t>
      </w:r>
      <w:r>
        <w:rPr>
          <w:rFonts w:ascii="Arial" w:hAnsi="Arial" w:cs="Arial" w:eastAsia="Arial"/>
          <w:sz w:val="19"/>
          <w:szCs w:val="19"/>
          <w:color w:val="525254"/>
          <w:spacing w:val="-9"/>
          <w:w w:val="87"/>
          <w:position w:val="-2"/>
        </w:rPr>
        <w:t>h</w:t>
      </w:r>
      <w:r>
        <w:rPr>
          <w:rFonts w:ascii="Arial" w:hAnsi="Arial" w:cs="Arial" w:eastAsia="Arial"/>
          <w:sz w:val="19"/>
          <w:szCs w:val="19"/>
          <w:color w:val="696D72"/>
          <w:spacing w:val="0"/>
          <w:w w:val="84"/>
          <w:position w:val="-2"/>
        </w:rPr>
        <w:t>e</w:t>
      </w:r>
      <w:r>
        <w:rPr>
          <w:rFonts w:ascii="Arial" w:hAnsi="Arial" w:cs="Arial" w:eastAsia="Arial"/>
          <w:sz w:val="19"/>
          <w:szCs w:val="19"/>
          <w:color w:val="9A9A9A"/>
          <w:spacing w:val="-7"/>
          <w:w w:val="148"/>
          <w:position w:val="-2"/>
        </w:rPr>
        <w:t>'</w:t>
      </w:r>
      <w:r>
        <w:rPr>
          <w:rFonts w:ascii="Arial" w:hAnsi="Arial" w:cs="Arial" w:eastAsia="Arial"/>
          <w:sz w:val="19"/>
          <w:szCs w:val="19"/>
          <w:color w:val="414141"/>
          <w:spacing w:val="0"/>
          <w:w w:val="82"/>
          <w:position w:val="-2"/>
        </w:rPr>
        <w:t>M</w:t>
      </w:r>
      <w:r>
        <w:rPr>
          <w:rFonts w:ascii="Arial" w:hAnsi="Arial" w:cs="Arial" w:eastAsia="Arial"/>
          <w:sz w:val="19"/>
          <w:szCs w:val="19"/>
          <w:color w:val="414141"/>
          <w:spacing w:val="-49"/>
          <w:w w:val="82"/>
          <w:position w:val="-2"/>
        </w:rPr>
        <w:t>ü</w:t>
      </w:r>
      <w:r>
        <w:rPr>
          <w:rFonts w:ascii="Arial" w:hAnsi="Arial" w:cs="Arial" w:eastAsia="Arial"/>
          <w:sz w:val="19"/>
          <w:szCs w:val="19"/>
          <w:color w:val="414141"/>
          <w:spacing w:val="0"/>
          <w:w w:val="89"/>
          <w:position w:val="-2"/>
        </w:rPr>
        <w:t>tür</w:t>
      </w:r>
      <w:r>
        <w:rPr>
          <w:rFonts w:ascii="Arial" w:hAnsi="Arial" w:cs="Arial" w:eastAsia="Arial"/>
          <w:sz w:val="19"/>
          <w:szCs w:val="19"/>
          <w:color w:val="414141"/>
          <w:spacing w:val="0"/>
          <w:w w:val="90"/>
          <w:position w:val="-2"/>
        </w:rPr>
        <w:t>ü</w:t>
      </w:r>
      <w:r>
        <w:rPr>
          <w:rFonts w:ascii="Arial" w:hAnsi="Arial" w:cs="Arial" w:eastAsia="Arial"/>
          <w:sz w:val="19"/>
          <w:szCs w:val="19"/>
          <w:color w:val="414141"/>
          <w:spacing w:val="2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414141"/>
          <w:spacing w:val="0"/>
          <w:w w:val="68"/>
          <w:position w:val="-2"/>
        </w:rPr>
        <w:t>V</w:t>
      </w:r>
      <w:r>
        <w:rPr>
          <w:rFonts w:ascii="Arial" w:hAnsi="Arial" w:cs="Arial" w:eastAsia="Arial"/>
          <w:sz w:val="19"/>
          <w:szCs w:val="19"/>
          <w:color w:val="414141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414141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197"/>
          <w:position w:val="-2"/>
        </w:rPr>
        <w:t>'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" w:lineRule="exact"/>
        <w:ind w:right="967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53"/>
          <w:position w:val="-8"/>
        </w:rPr>
        <w:t>•.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760" w:bottom="280" w:left="280" w:right="180"/>
          <w:cols w:num="2" w:equalWidth="0">
            <w:col w:w="5759" w:space="2448"/>
            <w:col w:w="3253"/>
          </w:cols>
        </w:sectPr>
      </w:pPr>
      <w:rPr/>
    </w:p>
    <w:p>
      <w:pPr>
        <w:spacing w:before="0" w:after="0" w:line="224" w:lineRule="exact"/>
        <w:ind w:right="1480"/>
        <w:jc w:val="right"/>
        <w:tabs>
          <w:tab w:pos="480" w:val="left"/>
          <w:tab w:pos="96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8.345764pt;margin-top:24.790298pt;width:5.22422pt;height:20.5pt;mso-position-horizontal-relative:page;mso-position-vertical-relative:paragraph;z-index:-15646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2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C4C4C4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B1B1B1"/>
          <w:w w:val="196"/>
          <w:position w:val="-13"/>
        </w:rPr>
        <w:t>q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1B1B1"/>
          <w:w w:val="100"/>
          <w:position w:val="-13"/>
        </w:rPr>
      </w:r>
      <w:r>
        <w:rPr>
          <w:rFonts w:ascii="Arial" w:hAnsi="Arial" w:cs="Arial" w:eastAsia="Arial"/>
          <w:sz w:val="20"/>
          <w:szCs w:val="20"/>
          <w:color w:val="B1B1B1"/>
          <w:spacing w:val="-1"/>
          <w:w w:val="195"/>
          <w:position w:val="-8"/>
        </w:rPr>
        <w:t>'</w:t>
      </w:r>
      <w:r>
        <w:rPr>
          <w:rFonts w:ascii="Arial" w:hAnsi="Arial" w:cs="Arial" w:eastAsia="Arial"/>
          <w:sz w:val="41"/>
          <w:szCs w:val="41"/>
          <w:color w:val="B1B1B1"/>
          <w:spacing w:val="-68"/>
          <w:w w:val="76"/>
          <w:position w:val="-15"/>
        </w:rPr>
        <w:t>.</w:t>
      </w:r>
      <w:r>
        <w:rPr>
          <w:rFonts w:ascii="Arial" w:hAnsi="Arial" w:cs="Arial" w:eastAsia="Arial"/>
          <w:sz w:val="20"/>
          <w:szCs w:val="20"/>
          <w:color w:val="B1B1B1"/>
          <w:spacing w:val="-2"/>
          <w:w w:val="196"/>
          <w:position w:val="-8"/>
        </w:rPr>
        <w:t>.</w:t>
      </w:r>
      <w:r>
        <w:rPr>
          <w:rFonts w:ascii="Arial" w:hAnsi="Arial" w:cs="Arial" w:eastAsia="Arial"/>
          <w:sz w:val="41"/>
          <w:szCs w:val="41"/>
          <w:color w:val="B1B1B1"/>
          <w:spacing w:val="0"/>
          <w:w w:val="76"/>
          <w:position w:val="-15"/>
        </w:rPr>
        <w:t>.</w:t>
      </w:r>
      <w:r>
        <w:rPr>
          <w:rFonts w:ascii="Arial" w:hAnsi="Arial" w:cs="Arial" w:eastAsia="Arial"/>
          <w:sz w:val="41"/>
          <w:szCs w:val="41"/>
          <w:color w:val="B1B1B1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41"/>
          <w:szCs w:val="41"/>
          <w:color w:val="B1B1B1"/>
          <w:spacing w:val="0"/>
          <w:w w:val="100"/>
          <w:position w:val="-15"/>
        </w:rPr>
      </w:r>
      <w:r>
        <w:rPr>
          <w:rFonts w:ascii="Arial" w:hAnsi="Arial" w:cs="Arial" w:eastAsia="Arial"/>
          <w:sz w:val="28"/>
          <w:szCs w:val="28"/>
          <w:color w:val="B1B1B1"/>
          <w:spacing w:val="-22"/>
          <w:w w:val="134"/>
          <w:position w:val="-5"/>
        </w:rPr>
        <w:t>.</w:t>
      </w:r>
      <w:r>
        <w:rPr>
          <w:rFonts w:ascii="Arial" w:hAnsi="Arial" w:cs="Arial" w:eastAsia="Arial"/>
          <w:sz w:val="32"/>
          <w:szCs w:val="32"/>
          <w:color w:val="B1B1B1"/>
          <w:spacing w:val="0"/>
          <w:w w:val="117"/>
          <w:position w:val="-16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760" w:bottom="280" w:left="280" w:right="180"/>
        </w:sectPr>
      </w:pPr>
      <w:rPr/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93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DAA"/>
          <w:w w:val="76"/>
          <w:i/>
          <w:position w:val="-9"/>
        </w:rPr>
        <w:t>.iLi/J</w:t>
      </w:r>
      <w:r>
        <w:rPr>
          <w:rFonts w:ascii="Times New Roman" w:hAnsi="Times New Roman" w:cs="Times New Roman" w:eastAsia="Times New Roman"/>
          <w:sz w:val="18"/>
          <w:szCs w:val="18"/>
          <w:color w:val="424DAA"/>
          <w:spacing w:val="-40"/>
          <w:w w:val="77"/>
          <w:i/>
          <w:position w:val="-9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43D87"/>
          <w:spacing w:val="0"/>
          <w:w w:val="109"/>
          <w:i/>
          <w:position w:val="-9"/>
        </w:rPr>
        <w:t>f"J_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right="-20"/>
        <w:jc w:val="left"/>
        <w:tabs>
          <w:tab w:pos="170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9A9A9A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10"/>
          <w:szCs w:val="10"/>
          <w:color w:val="9A9A9A"/>
          <w:spacing w:val="-22"/>
          <w:w w:val="100"/>
          <w:position w:val="-1"/>
        </w:rPr>
        <w:t>,</w:t>
      </w:r>
      <w:r>
        <w:rPr>
          <w:rFonts w:ascii="Arial" w:hAnsi="Arial" w:cs="Arial" w:eastAsia="Arial"/>
          <w:sz w:val="29"/>
          <w:szCs w:val="29"/>
          <w:color w:val="C4C4C4"/>
          <w:spacing w:val="-55"/>
          <w:w w:val="100"/>
          <w:position w:val="-14"/>
        </w:rPr>
        <w:t>,</w:t>
      </w:r>
      <w:r>
        <w:rPr>
          <w:rFonts w:ascii="Arial" w:hAnsi="Arial" w:cs="Arial" w:eastAsia="Arial"/>
          <w:sz w:val="10"/>
          <w:szCs w:val="10"/>
          <w:color w:val="9A9A9A"/>
          <w:spacing w:val="0"/>
          <w:w w:val="100"/>
          <w:position w:val="-1"/>
        </w:rPr>
        <w:t>:</w:t>
      </w:r>
      <w:r>
        <w:rPr>
          <w:rFonts w:ascii="Arial" w:hAnsi="Arial" w:cs="Arial" w:eastAsia="Arial"/>
          <w:sz w:val="10"/>
          <w:szCs w:val="10"/>
          <w:color w:val="9A9A9A"/>
          <w:spacing w:val="-28"/>
          <w:w w:val="100"/>
          <w:position w:val="-1"/>
        </w:rPr>
        <w:t>J</w:t>
      </w:r>
      <w:r>
        <w:rPr>
          <w:rFonts w:ascii="Arial" w:hAnsi="Arial" w:cs="Arial" w:eastAsia="Arial"/>
          <w:sz w:val="29"/>
          <w:szCs w:val="29"/>
          <w:color w:val="C4C4C4"/>
          <w:spacing w:val="0"/>
          <w:w w:val="100"/>
          <w:position w:val="-14"/>
        </w:rPr>
        <w:t>.</w:t>
      </w:r>
      <w:r>
        <w:rPr>
          <w:rFonts w:ascii="Arial" w:hAnsi="Arial" w:cs="Arial" w:eastAsia="Arial"/>
          <w:sz w:val="29"/>
          <w:szCs w:val="29"/>
          <w:color w:val="C4C4C4"/>
          <w:spacing w:val="-7"/>
          <w:w w:val="100"/>
          <w:position w:val="-14"/>
        </w:rPr>
        <w:t> </w:t>
      </w:r>
      <w:r>
        <w:rPr>
          <w:rFonts w:ascii="Arial" w:hAnsi="Arial" w:cs="Arial" w:eastAsia="Arial"/>
          <w:sz w:val="17"/>
          <w:szCs w:val="17"/>
          <w:color w:val="B1B1B1"/>
          <w:spacing w:val="0"/>
          <w:w w:val="140"/>
          <w:position w:val="-6"/>
        </w:rPr>
        <w:t>,</w:t>
      </w:r>
      <w:r>
        <w:rPr>
          <w:rFonts w:ascii="Arial" w:hAnsi="Arial" w:cs="Arial" w:eastAsia="Arial"/>
          <w:sz w:val="17"/>
          <w:szCs w:val="17"/>
          <w:color w:val="B1B1B1"/>
          <w:spacing w:val="28"/>
          <w:w w:val="140"/>
          <w:position w:val="-6"/>
        </w:rPr>
        <w:t> </w:t>
      </w:r>
      <w:r>
        <w:rPr>
          <w:rFonts w:ascii="Arial" w:hAnsi="Arial" w:cs="Arial" w:eastAsia="Arial"/>
          <w:sz w:val="21"/>
          <w:szCs w:val="21"/>
          <w:color w:val="B1B1B1"/>
          <w:spacing w:val="0"/>
          <w:w w:val="66"/>
          <w:position w:val="-6"/>
        </w:rPr>
        <w:t>·,</w:t>
      </w:r>
      <w:r>
        <w:rPr>
          <w:rFonts w:ascii="Arial" w:hAnsi="Arial" w:cs="Arial" w:eastAsia="Arial"/>
          <w:sz w:val="21"/>
          <w:szCs w:val="21"/>
          <w:color w:val="B1B1B1"/>
          <w:spacing w:val="18"/>
          <w:w w:val="66"/>
          <w:position w:val="-6"/>
        </w:rPr>
        <w:t> </w:t>
      </w:r>
      <w:r>
        <w:rPr>
          <w:rFonts w:ascii="Arial" w:hAnsi="Arial" w:cs="Arial" w:eastAsia="Arial"/>
          <w:sz w:val="28"/>
          <w:szCs w:val="28"/>
          <w:color w:val="B1B1B1"/>
          <w:spacing w:val="9"/>
          <w:w w:val="67"/>
          <w:position w:val="-6"/>
        </w:rPr>
        <w:t>.</w:t>
      </w:r>
      <w:r>
        <w:rPr>
          <w:rFonts w:ascii="Arial" w:hAnsi="Arial" w:cs="Arial" w:eastAsia="Arial"/>
          <w:sz w:val="13"/>
          <w:szCs w:val="13"/>
          <w:color w:val="C4C4C4"/>
          <w:spacing w:val="0"/>
          <w:w w:val="196"/>
          <w:position w:val="-6"/>
        </w:rPr>
        <w:t>\</w:t>
      </w:r>
      <w:r>
        <w:rPr>
          <w:rFonts w:ascii="Arial" w:hAnsi="Arial" w:cs="Arial" w:eastAsia="Arial"/>
          <w:sz w:val="9"/>
          <w:szCs w:val="9"/>
          <w:color w:val="9A9A9A"/>
          <w:spacing w:val="0"/>
          <w:w w:val="104"/>
          <w:position w:val="-6"/>
        </w:rPr>
        <w:t>.</w:t>
      </w:r>
      <w:r>
        <w:rPr>
          <w:rFonts w:ascii="Arial" w:hAnsi="Arial" w:cs="Arial" w:eastAsia="Arial"/>
          <w:sz w:val="9"/>
          <w:szCs w:val="9"/>
          <w:color w:val="9A9A9A"/>
          <w:spacing w:val="0"/>
          <w:w w:val="100"/>
          <w:position w:val="-6"/>
        </w:rPr>
        <w:t>    </w:t>
      </w:r>
      <w:r>
        <w:rPr>
          <w:rFonts w:ascii="Arial" w:hAnsi="Arial" w:cs="Arial" w:eastAsia="Arial"/>
          <w:sz w:val="9"/>
          <w:szCs w:val="9"/>
          <w:color w:val="9A9A9A"/>
          <w:spacing w:val="5"/>
          <w:w w:val="100"/>
          <w:position w:val="-6"/>
        </w:rPr>
        <w:t> </w:t>
      </w:r>
      <w:r>
        <w:rPr>
          <w:rFonts w:ascii="Arial" w:hAnsi="Arial" w:cs="Arial" w:eastAsia="Arial"/>
          <w:sz w:val="41"/>
          <w:szCs w:val="41"/>
          <w:color w:val="B1B1B1"/>
          <w:spacing w:val="0"/>
          <w:w w:val="100"/>
          <w:position w:val="-11"/>
        </w:rPr>
        <w:t>.</w:t>
      </w:r>
      <w:r>
        <w:rPr>
          <w:rFonts w:ascii="Arial" w:hAnsi="Arial" w:cs="Arial" w:eastAsia="Arial"/>
          <w:sz w:val="41"/>
          <w:szCs w:val="41"/>
          <w:color w:val="B1B1B1"/>
          <w:spacing w:val="-111"/>
          <w:w w:val="100"/>
          <w:position w:val="-11"/>
        </w:rPr>
        <w:t> </w:t>
      </w:r>
      <w:r>
        <w:rPr>
          <w:rFonts w:ascii="Arial" w:hAnsi="Arial" w:cs="Arial" w:eastAsia="Arial"/>
          <w:sz w:val="41"/>
          <w:szCs w:val="41"/>
          <w:color w:val="B1B1B1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41"/>
          <w:szCs w:val="41"/>
          <w:color w:val="B1B1B1"/>
          <w:spacing w:val="0"/>
          <w:w w:val="100"/>
          <w:position w:val="-11"/>
        </w:rPr>
      </w:r>
      <w:r>
        <w:rPr>
          <w:rFonts w:ascii="Arial" w:hAnsi="Arial" w:cs="Arial" w:eastAsia="Arial"/>
          <w:sz w:val="16"/>
          <w:szCs w:val="16"/>
          <w:color w:val="B1B1B1"/>
          <w:spacing w:val="0"/>
          <w:w w:val="277"/>
          <w:position w:val="-12"/>
        </w:rPr>
        <w:t>;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180"/>
          <w:cols w:num="2" w:equalWidth="0">
            <w:col w:w="6075" w:space="2719"/>
            <w:col w:w="2666"/>
          </w:cols>
        </w:sectPr>
      </w:pPr>
      <w:rPr/>
    </w:p>
    <w:p>
      <w:pPr>
        <w:spacing w:before="0" w:after="0" w:line="442" w:lineRule="exact"/>
        <w:ind w:left="241" w:right="-106"/>
        <w:jc w:val="left"/>
        <w:tabs>
          <w:tab w:pos="240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274.289001pt;margin-top:6.838353pt;width:42.598808pt;height:.1pt;mso-position-horizontal-relative:page;mso-position-vertical-relative:paragraph;z-index:-15652" coordorigin="5486,137" coordsize="852,2">
            <v:shape style="position:absolute;left:5486;top:137;width:852;height:2" coordorigin="5486,137" coordsize="852,0" path="m5486,137l6338,137e" filled="f" stroked="t" strokeweight="2.60326pt" strokecolor="#3B48A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color w:val="2A2A2A"/>
          <w:w w:val="50"/>
          <w:position w:val="7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-36"/>
          <w:w w:val="50"/>
          <w:position w:val="7"/>
        </w:rPr>
        <w:t>:</w:t>
      </w:r>
      <w:r>
        <w:rPr>
          <w:rFonts w:ascii="Arial" w:hAnsi="Arial" w:cs="Arial" w:eastAsia="Arial"/>
          <w:sz w:val="33"/>
          <w:szCs w:val="33"/>
          <w:color w:val="2A2A2A"/>
          <w:spacing w:val="-75"/>
          <w:w w:val="69"/>
          <w:position w:val="6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50"/>
          <w:position w:val="7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-7"/>
          <w:w w:val="50"/>
          <w:position w:val="7"/>
        </w:rPr>
        <w:t>:</w:t>
      </w:r>
      <w:r>
        <w:rPr>
          <w:rFonts w:ascii="Arial" w:hAnsi="Arial" w:cs="Arial" w:eastAsia="Arial"/>
          <w:sz w:val="33"/>
          <w:szCs w:val="33"/>
          <w:color w:val="2A2A2A"/>
          <w:spacing w:val="-51"/>
          <w:w w:val="69"/>
          <w:position w:val="6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50"/>
          <w:position w:val="7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7"/>
          <w:szCs w:val="27"/>
          <w:color w:val="414141"/>
          <w:spacing w:val="0"/>
          <w:w w:val="123"/>
          <w:position w:val="-6"/>
        </w:rPr>
        <w:t>brgün</w:t>
      </w:r>
      <w:r>
        <w:rPr>
          <w:rFonts w:ascii="Times New Roman" w:hAnsi="Times New Roman" w:cs="Times New Roman" w:eastAsia="Times New Roman"/>
          <w:sz w:val="27"/>
          <w:szCs w:val="27"/>
          <w:color w:val="414141"/>
          <w:spacing w:val="0"/>
          <w:w w:val="123"/>
          <w:position w:val="-6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9A9A9A"/>
          <w:spacing w:val="0"/>
          <w:w w:val="100"/>
          <w:position w:val="-6"/>
        </w:rPr>
        <w:t>KAYA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right="-58"/>
        <w:jc w:val="left"/>
        <w:rPr>
          <w:rFonts w:ascii="Arial" w:hAnsi="Arial" w:cs="Arial" w:eastAsia="Arial"/>
          <w:sz w:val="12"/>
          <w:szCs w:val="12"/>
        </w:rPr>
      </w:pPr>
      <w:rPr/>
      <w:r>
        <w:rPr/>
        <w:pict>
          <v:group style="position:absolute;margin-left:261.272675pt;margin-top:8.845903pt;width:40.232208pt;height:.1pt;mso-position-horizontal-relative:page;mso-position-vertical-relative:paragraph;z-index:-15651" coordorigin="5225,177" coordsize="805,2">
            <v:shape style="position:absolute;left:5225;top:177;width:805;height:2" coordorigin="5225,177" coordsize="805,0" path="m5225,177l6030,177e" filled="f" stroked="t" strokeweight="1.1833pt" strokecolor="#575BB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2"/>
          <w:szCs w:val="12"/>
          <w:color w:val="343D87"/>
          <w:spacing w:val="0"/>
          <w:w w:val="100"/>
        </w:rPr>
        <w:t>,.,........,.</w:t>
      </w:r>
      <w:r>
        <w:rPr>
          <w:rFonts w:ascii="Arial" w:hAnsi="Arial" w:cs="Arial" w:eastAsia="Arial"/>
          <w:sz w:val="12"/>
          <w:szCs w:val="12"/>
          <w:color w:val="343D87"/>
          <w:spacing w:val="0"/>
          <w:w w:val="100"/>
        </w:rPr>
        <w:t>  </w:t>
      </w:r>
      <w:r>
        <w:rPr>
          <w:rFonts w:ascii="Arial" w:hAnsi="Arial" w:cs="Arial" w:eastAsia="Arial"/>
          <w:sz w:val="12"/>
          <w:szCs w:val="12"/>
          <w:color w:val="343D87"/>
          <w:spacing w:val="22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424DAA"/>
          <w:spacing w:val="0"/>
          <w:w w:val="108"/>
          <w:i/>
        </w:rPr>
        <w:t>F_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6" w:after="0" w:line="206" w:lineRule="exact"/>
        <w:ind w:right="-20"/>
        <w:jc w:val="left"/>
        <w:tabs>
          <w:tab w:pos="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8"/>
          <w:szCs w:val="8"/>
          <w:color w:val="9A9A9A"/>
          <w:spacing w:val="0"/>
          <w:w w:val="135"/>
          <w:position w:val="-3"/>
        </w:rPr>
        <w:t>\</w:t>
      </w:r>
      <w:r>
        <w:rPr>
          <w:rFonts w:ascii="Arial" w:hAnsi="Arial" w:cs="Arial" w:eastAsia="Arial"/>
          <w:sz w:val="8"/>
          <w:szCs w:val="8"/>
          <w:color w:val="9A9A9A"/>
          <w:spacing w:val="-27"/>
          <w:w w:val="135"/>
          <w:position w:val="-3"/>
        </w:rPr>
        <w:t> </w:t>
      </w:r>
      <w:r>
        <w:rPr>
          <w:rFonts w:ascii="Arial" w:hAnsi="Arial" w:cs="Arial" w:eastAsia="Arial"/>
          <w:sz w:val="8"/>
          <w:szCs w:val="8"/>
          <w:color w:val="9A9A9A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8"/>
          <w:szCs w:val="8"/>
          <w:color w:val="9A9A9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C4C4C4"/>
          <w:spacing w:val="0"/>
          <w:w w:val="135"/>
          <w:i/>
          <w:position w:val="-2"/>
        </w:rPr>
        <w:t>:.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left="178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B1B1B1"/>
          <w:spacing w:val="0"/>
          <w:w w:val="205"/>
        </w:rPr>
        <w:t>'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94" w:lineRule="exact"/>
        <w:ind w:left="374" w:right="-20"/>
        <w:jc w:val="left"/>
        <w:tabs>
          <w:tab w:pos="150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246"/>
          <w:position w:val="-4"/>
        </w:rPr>
        <w:t>/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00"/>
          <w:position w:val="-4"/>
        </w:rPr>
      </w:r>
      <w:r>
        <w:rPr>
          <w:rFonts w:ascii="Arial" w:hAnsi="Arial" w:cs="Arial" w:eastAsia="Arial"/>
          <w:sz w:val="11"/>
          <w:szCs w:val="11"/>
          <w:color w:val="B1B1B1"/>
          <w:spacing w:val="0"/>
          <w:w w:val="384"/>
          <w:position w:val="-1"/>
        </w:rPr>
        <w:t>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180"/>
          <w:cols w:num="3" w:equalWidth="0">
            <w:col w:w="4042" w:space="894"/>
            <w:col w:w="712" w:space="3032"/>
            <w:col w:w="2780"/>
          </w:cols>
        </w:sectPr>
      </w:pPr>
      <w:rPr/>
    </w:p>
    <w:p>
      <w:pPr>
        <w:spacing w:before="18" w:after="0" w:line="88" w:lineRule="exact"/>
        <w:ind w:left="2195" w:right="-74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A2A2A"/>
          <w:spacing w:val="0"/>
          <w:w w:val="76"/>
          <w:position w:val="-15"/>
        </w:rPr>
        <w:t>ltfaiy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76"/>
          <w:position w:val="-15"/>
        </w:rPr>
        <w:t>e</w:t>
      </w:r>
      <w:r>
        <w:rPr>
          <w:rFonts w:ascii="Arial" w:hAnsi="Arial" w:cs="Arial" w:eastAsia="Arial"/>
          <w:sz w:val="23"/>
          <w:szCs w:val="23"/>
          <w:color w:val="2A2A2A"/>
          <w:spacing w:val="32"/>
          <w:w w:val="76"/>
          <w:position w:val="-15"/>
        </w:rPr>
        <w:t> 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76"/>
          <w:position w:val="-15"/>
        </w:rPr>
        <w:t>Güne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76"/>
          <w:position w:val="-15"/>
        </w:rPr>
        <w:t>y</w:t>
      </w:r>
      <w:r>
        <w:rPr>
          <w:rFonts w:ascii="Arial" w:hAnsi="Arial" w:cs="Arial" w:eastAsia="Arial"/>
          <w:sz w:val="23"/>
          <w:szCs w:val="23"/>
          <w:color w:val="2A2A2A"/>
          <w:spacing w:val="-4"/>
          <w:w w:val="76"/>
          <w:position w:val="-15"/>
        </w:rPr>
        <w:t> 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77"/>
          <w:position w:val="-15"/>
        </w:rPr>
        <w:t>Bölg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78"/>
          <w:position w:val="-15"/>
        </w:rPr>
        <w:t>e</w:t>
      </w:r>
      <w:r>
        <w:rPr>
          <w:rFonts w:ascii="Arial" w:hAnsi="Arial" w:cs="Arial" w:eastAsia="Arial"/>
          <w:sz w:val="23"/>
          <w:szCs w:val="23"/>
          <w:color w:val="2A2A2A"/>
          <w:spacing w:val="-27"/>
          <w:w w:val="100"/>
          <w:position w:val="-15"/>
        </w:rPr>
        <w:t> 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81"/>
          <w:position w:val="-15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06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7"/>
        </w:rPr>
        <w:t>Tunca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7"/>
        </w:rPr>
        <w:t>BİÇER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3" w:after="0" w:line="85" w:lineRule="exact"/>
        <w:ind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165"/>
          <w:position w:val="-1"/>
        </w:rPr>
        <w:t>..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165"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5"/>
          <w:w w:val="165"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100"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52" w:lineRule="atLeast"/>
        <w:ind w:left="1040" w:right="1162"/>
        <w:jc w:val="center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color w:val="B1B1B1"/>
          <w:spacing w:val="0"/>
          <w:w w:val="216"/>
          <w:i/>
        </w:rPr>
        <w:t>(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280" w:right="180"/>
          <w:cols w:num="3" w:equalWidth="0">
            <w:col w:w="4227" w:space="700"/>
            <w:col w:w="1221" w:space="2982"/>
            <w:col w:w="2330"/>
          </w:cols>
        </w:sectPr>
      </w:pPr>
      <w:rPr/>
    </w:p>
    <w:p>
      <w:pPr>
        <w:spacing w:before="0" w:after="0" w:line="784" w:lineRule="exact"/>
        <w:ind w:right="-20"/>
        <w:jc w:val="right"/>
        <w:rPr>
          <w:rFonts w:ascii="Times New Roman" w:hAnsi="Times New Roman" w:cs="Times New Roman" w:eastAsia="Times New Roman"/>
          <w:sz w:val="82"/>
          <w:szCs w:val="82"/>
        </w:rPr>
      </w:pPr>
      <w:rPr/>
      <w:r>
        <w:rPr/>
        <w:pict>
          <v:group style="position:absolute;margin-left:18.222824pt;margin-top:36.115356pt;width:564.079216pt;height:777.075444pt;mso-position-horizontal-relative:page;mso-position-vertical-relative:page;z-index:-15657" coordorigin="364,722" coordsize="11282,15542">
            <v:group style="position:absolute;left:374;top:744;width:11213;height:2" coordorigin="374,744" coordsize="11213,2">
              <v:shape style="position:absolute;left:374;top:744;width:11213;height:2" coordorigin="374,744" coordsize="11213,0" path="m374,744l11587,744e" filled="f" stroked="t" strokeweight=".70998pt" strokecolor="#4B4B4B">
                <v:path arrowok="t"/>
              </v:shape>
            </v:group>
            <v:group style="position:absolute;left:383;top:729;width:2;height:739" coordorigin="383,729" coordsize="2,739">
              <v:shape style="position:absolute;left:383;top:729;width:2;height:739" coordorigin="383,729" coordsize="0,739" path="m383,1468l383,729e" filled="f" stroked="t" strokeweight=".70998pt" strokecolor="#5B5B5B">
                <v:path arrowok="t"/>
              </v:shape>
            </v:group>
            <v:group style="position:absolute;left:2092;top:734;width:2;height:1449" coordorigin="2092,734" coordsize="2,1449">
              <v:shape style="position:absolute;left:2092;top:734;width:2;height:1449" coordorigin="2092,734" coordsize="0,1449" path="m2092,2183l2092,734e" filled="f" stroked="t" strokeweight=".70998pt" strokecolor="#444444">
                <v:path arrowok="t"/>
              </v:shape>
            </v:group>
            <v:group style="position:absolute;left:2049;top:744;width:648;height:2" coordorigin="2049,744" coordsize="648,2">
              <v:shape style="position:absolute;left:2049;top:744;width:648;height:2" coordorigin="2049,744" coordsize="648,0" path="m2049,744l2698,744e" filled="f" stroked="t" strokeweight=".47332pt" strokecolor="#2B2B2B">
                <v:path arrowok="t"/>
              </v:shape>
            </v:group>
            <v:group style="position:absolute;left:7048;top:751;width:398;height:2" coordorigin="7048,751" coordsize="398,2">
              <v:shape style="position:absolute;left:7048;top:751;width:398;height:2" coordorigin="7048,751" coordsize="398,0" path="m7048,751l7445,751e" filled="f" stroked="t" strokeweight=".47332pt" strokecolor="#383838">
                <v:path arrowok="t"/>
              </v:shape>
            </v:group>
            <v:group style="position:absolute;left:7389;top:753;width:1671;height:2" coordorigin="7389,753" coordsize="1671,2">
              <v:shape style="position:absolute;left:7389;top:753;width:1671;height:2" coordorigin="7389,753" coordsize="1671,0" path="m7389,753l9059,753e" filled="f" stroked="t" strokeweight=".94664pt" strokecolor="#545454">
                <v:path arrowok="t"/>
              </v:shape>
            </v:group>
            <v:group style="position:absolute;left:8816;top:744;width:2;height:505" coordorigin="8816,744" coordsize="2,505">
              <v:shape style="position:absolute;left:8816;top:744;width:2;height:505" coordorigin="8816,744" coordsize="0,505" path="m8816,1249l8816,744e" filled="f" stroked="t" strokeweight=".47332pt" strokecolor="#3F3F3F">
                <v:path arrowok="t"/>
              </v:shape>
            </v:group>
            <v:group style="position:absolute;left:9003;top:753;width:293;height:2" coordorigin="9003,753" coordsize="293,2">
              <v:shape style="position:absolute;left:9003;top:753;width:293;height:2" coordorigin="9003,753" coordsize="293,0" path="m9003,753l9296,753e" filled="f" stroked="t" strokeweight=".47332pt" strokecolor="#2F2F2F">
                <v:path arrowok="t"/>
              </v:shape>
            </v:group>
            <v:group style="position:absolute;left:9239;top:753;width:2348;height:2" coordorigin="9239,753" coordsize="2348,2">
              <v:shape style="position:absolute;left:9239;top:753;width:2348;height:2" coordorigin="9239,753" coordsize="2348,0" path="m9239,753l11587,753e" filled="f" stroked="t" strokeweight=".70998pt" strokecolor="#484848">
                <v:path arrowok="t"/>
              </v:shape>
            </v:group>
            <v:group style="position:absolute;left:11582;top:744;width:2;height:3118" coordorigin="11582,744" coordsize="2,3118">
              <v:shape style="position:absolute;left:11582;top:744;width:2;height:3118" coordorigin="11582,744" coordsize="0,3118" path="m11582,3862l11582,744e" filled="f" stroked="t" strokeweight=".94664pt" strokecolor="#4B4B4B">
                <v:path arrowok="t"/>
              </v:shape>
            </v:group>
            <v:group style="position:absolute;left:388;top:729;width:2;height:15527" coordorigin="388,729" coordsize="2,15527">
              <v:shape style="position:absolute;left:388;top:729;width:2;height:15527" coordorigin="388,729" coordsize="0,15527" path="m388,16257l388,729e" filled="f" stroked="t" strokeweight=".70998pt" strokecolor="#484848">
                <v:path arrowok="t"/>
              </v:shape>
            </v:group>
            <v:group style="position:absolute;left:8816;top:1192;width:2;height:305" coordorigin="8816,1192" coordsize="2,305">
              <v:shape style="position:absolute;left:8816;top:1192;width:2;height:305" coordorigin="8816,1192" coordsize="0,305" path="m8816,1497l8816,1192e" filled="f" stroked="t" strokeweight=".94664pt" strokecolor="#5B5B5B">
                <v:path arrowok="t"/>
              </v:shape>
            </v:group>
            <v:group style="position:absolute;left:2097;top:1440;width:2;height:143" coordorigin="2097,1440" coordsize="2,143">
              <v:shape style="position:absolute;left:2097;top:1440;width:2;height:143" coordorigin="2097,1440" coordsize="0,143" path="m2097,1583l2097,1440e" filled="f" stroked="t" strokeweight=".47332pt" strokecolor="#282828">
                <v:path arrowok="t"/>
              </v:shape>
            </v:group>
            <v:group style="position:absolute;left:8818;top:1440;width:2;height:315" coordorigin="8818,1440" coordsize="2,315">
              <v:shape style="position:absolute;left:8818;top:1440;width:2;height:315" coordorigin="8818,1440" coordsize="0,315" path="m8818,1754l8818,1440e" filled="f" stroked="t" strokeweight=".47332pt" strokecolor="#232323">
                <v:path arrowok="t"/>
              </v:shape>
            </v:group>
            <v:group style="position:absolute;left:2097;top:1526;width:2;height:229" coordorigin="2097,1526" coordsize="2,229">
              <v:shape style="position:absolute;left:2097;top:1526;width:2;height:229" coordorigin="2097,1526" coordsize="0,229" path="m2097,1754l2097,1526e" filled="f" stroked="t" strokeweight=".47332pt" strokecolor="#3B3B3B">
                <v:path arrowok="t"/>
              </v:shape>
            </v:group>
            <v:group style="position:absolute;left:374;top:2176;width:8709;height:2" coordorigin="374,2176" coordsize="8709,2">
              <v:shape style="position:absolute;left:374;top:2176;width:8709;height:2" coordorigin="374,2176" coordsize="8709,0" path="m374,2176l9083,2176e" filled="f" stroked="t" strokeweight=".94664pt" strokecolor="#484848">
                <v:path arrowok="t"/>
              </v:shape>
            </v:group>
            <v:group style="position:absolute;left:8818;top:1697;width:2;height:496" coordorigin="8818,1697" coordsize="2,496">
              <v:shape style="position:absolute;left:8818;top:1697;width:2;height:496" coordorigin="8818,1697" coordsize="0,496" path="m8818,2193l8818,1697e" filled="f" stroked="t" strokeweight=".94664pt" strokecolor="#4B4B4B">
                <v:path arrowok="t"/>
              </v:shape>
            </v:group>
            <v:group style="position:absolute;left:9003;top:2186;width:648;height:2" coordorigin="9003,2186" coordsize="648,2">
              <v:shape style="position:absolute;left:9003;top:2186;width:648;height:2" coordorigin="9003,2186" coordsize="648,0" path="m9003,2186l9651,2186e" filled="f" stroked="t" strokeweight=".47332pt" strokecolor="#383838">
                <v:path arrowok="t"/>
              </v:shape>
            </v:group>
            <v:group style="position:absolute;left:9410;top:2186;width:2182;height:2" coordorigin="9410,2186" coordsize="2182,2">
              <v:shape style="position:absolute;left:9410;top:2186;width:2182;height:2" coordorigin="9410,2186" coordsize="2182,0" path="m9410,2186l11592,2186e" filled="f" stroked="t" strokeweight=".94664pt" strokecolor="#4F4F4F">
                <v:path arrowok="t"/>
              </v:shape>
            </v:group>
            <v:group style="position:absolute;left:379;top:2417;width:4799;height:2" coordorigin="379,2417" coordsize="4799,2">
              <v:shape style="position:absolute;left:379;top:2417;width:4799;height:2" coordorigin="379,2417" coordsize="4799,0" path="m379,2417l5178,2417e" filled="f" stroked="t" strokeweight=".94664pt" strokecolor="#484848">
                <v:path arrowok="t"/>
              </v:shape>
            </v:group>
            <v:group style="position:absolute;left:383;top:2131;width:2;height:548" coordorigin="383,2131" coordsize="2,548">
              <v:shape style="position:absolute;left:383;top:2131;width:2;height:548" coordorigin="383,2131" coordsize="0,548" path="m383,2679l383,2131e" filled="f" stroked="t" strokeweight=".47332pt" strokecolor="#343434">
                <v:path arrowok="t"/>
              </v:shape>
            </v:group>
            <v:group style="position:absolute;left:5121;top:2419;width:289;height:2" coordorigin="5121,2419" coordsize="289,2">
              <v:shape style="position:absolute;left:5121;top:2419;width:289;height:2" coordorigin="5121,2419" coordsize="289,0" path="m5121,2419l5410,2419e" filled="f" stroked="t" strokeweight=".47332pt" strokecolor="#2F2F2F">
                <v:path arrowok="t"/>
              </v:shape>
            </v:group>
            <v:group style="position:absolute;left:5353;top:2424;width:6238;height:2" coordorigin="5353,2424" coordsize="6238,2">
              <v:shape style="position:absolute;left:5353;top:2424;width:6238;height:2" coordorigin="5353,2424" coordsize="6238,0" path="m5353,2424l11592,2424e" filled="f" stroked="t" strokeweight=".94664pt" strokecolor="#484848">
                <v:path arrowok="t"/>
              </v:shape>
            </v:group>
            <v:group style="position:absolute;left:374;top:2655;width:4804;height:2" coordorigin="374,2655" coordsize="4804,2">
              <v:shape style="position:absolute;left:374;top:2655;width:4804;height:2" coordorigin="374,2655" coordsize="4804,0" path="m374,2655l5178,2655e" filled="f" stroked="t" strokeweight=".70998pt" strokecolor="#4F4F4F">
                <v:path arrowok="t"/>
              </v:shape>
            </v:group>
            <v:group style="position:absolute;left:5121;top:2660;width:289;height:2" coordorigin="5121,2660" coordsize="289,2">
              <v:shape style="position:absolute;left:5121;top:2660;width:289;height:2" coordorigin="5121,2660" coordsize="289,0" path="m5121,2660l5410,2660e" filled="f" stroked="t" strokeweight=".47332pt" strokecolor="#383838">
                <v:path arrowok="t"/>
              </v:shape>
            </v:group>
            <v:group style="position:absolute;left:5353;top:2660;width:3725;height:2" coordorigin="5353,2660" coordsize="3725,2">
              <v:shape style="position:absolute;left:5353;top:2660;width:3725;height:2" coordorigin="5353,2660" coordsize="3725,0" path="m5353,2660l9078,2660e" filled="f" stroked="t" strokeweight=".70998pt" strokecolor="#545454">
                <v:path arrowok="t"/>
              </v:shape>
            </v:group>
            <v:group style="position:absolute;left:9003;top:2660;width:293;height:2" coordorigin="9003,2660" coordsize="293,2">
              <v:shape style="position:absolute;left:9003;top:2660;width:293;height:2" coordorigin="9003,2660" coordsize="293,0" path="m9003,2660l9296,2660e" filled="f" stroked="t" strokeweight=".47332pt" strokecolor="#3B3B3B">
                <v:path arrowok="t"/>
              </v:shape>
            </v:group>
            <v:group style="position:absolute;left:9239;top:2660;width:890;height:2" coordorigin="9239,2660" coordsize="890,2">
              <v:shape style="position:absolute;left:9239;top:2660;width:890;height:2" coordorigin="9239,2660" coordsize="890,0" path="m9239,2660l10129,2660e" filled="f" stroked="t" strokeweight=".70998pt" strokecolor="#4B4B4B">
                <v:path arrowok="t"/>
              </v:shape>
            </v:group>
            <v:group style="position:absolute;left:10072;top:2660;width:402;height:2" coordorigin="10072,2660" coordsize="402,2">
              <v:shape style="position:absolute;left:10072;top:2660;width:402;height:2" coordorigin="10072,2660" coordsize="402,0" path="m10072,2660l10475,2660e" filled="f" stroked="t" strokeweight=".47332pt" strokecolor="#2F2F2F">
                <v:path arrowok="t"/>
              </v:shape>
            </v:group>
            <v:group style="position:absolute;left:10418;top:2660;width:1174;height:2" coordorigin="10418,2660" coordsize="1174,2">
              <v:shape style="position:absolute;left:10418;top:2660;width:1174;height:2" coordorigin="10418,2660" coordsize="1174,0" path="m10418,2660l11592,2660e" filled="f" stroked="t" strokeweight=".70998pt" strokecolor="#4F4F4F">
                <v:path arrowok="t"/>
              </v:shape>
            </v:group>
            <v:group style="position:absolute;left:11585;top:2374;width:2;height:305" coordorigin="11585,2374" coordsize="2,305">
              <v:shape style="position:absolute;left:11585;top:2374;width:2;height:305" coordorigin="11585,2374" coordsize="0,305" path="m11585,2679l11585,2374e" filled="f" stroked="t" strokeweight=".70998pt" strokecolor="#383838">
                <v:path arrowok="t"/>
              </v:shape>
            </v:group>
            <v:group style="position:absolute;left:374;top:2901;width:11218;height:2" coordorigin="374,2901" coordsize="11218,2">
              <v:shape style="position:absolute;left:374;top:2901;width:11218;height:2" coordorigin="374,2901" coordsize="11218,0" path="m374,2901l11592,2901e" filled="f" stroked="t" strokeweight=".94664pt" strokecolor="#484848">
                <v:path arrowok="t"/>
              </v:shape>
            </v:group>
            <v:group style="position:absolute;left:374;top:3137;width:9277;height:2" coordorigin="374,3137" coordsize="9277,2">
              <v:shape style="position:absolute;left:374;top:3137;width:9277;height:2" coordorigin="374,3137" coordsize="9277,0" path="m374,3137l9651,3137e" filled="f" stroked="t" strokeweight=".94664pt" strokecolor="#4B4B4B">
                <v:path arrowok="t"/>
              </v:shape>
            </v:group>
            <v:group style="position:absolute;left:9594;top:3142;width:218;height:2" coordorigin="9594,3142" coordsize="218,2">
              <v:shape style="position:absolute;left:9594;top:3142;width:218;height:2" coordorigin="9594,3142" coordsize="218,0" path="m9594,3142l9812,3142e" filled="f" stroked="t" strokeweight=".47332pt" strokecolor="#1F1F1F">
                <v:path arrowok="t"/>
              </v:shape>
            </v:group>
            <v:group style="position:absolute;left:9755;top:3139;width:1836;height:2" coordorigin="9755,3139" coordsize="1836,2">
              <v:shape style="position:absolute;left:9755;top:3139;width:1836;height:2" coordorigin="9755,3139" coordsize="1836,0" path="m9755,3139l11592,3139e" filled="f" stroked="t" strokeweight=".94664pt" strokecolor="#4B4B4B">
                <v:path arrowok="t"/>
              </v:shape>
            </v:group>
            <v:group style="position:absolute;left:379;top:3380;width:6783;height:2" coordorigin="379,3380" coordsize="6783,2">
              <v:shape style="position:absolute;left:379;top:3380;width:6783;height:2" coordorigin="379,3380" coordsize="6783,0" path="m379,3380l7161,3380e" filled="f" stroked="t" strokeweight=".94664pt" strokecolor="#484848">
                <v:path arrowok="t"/>
              </v:shape>
            </v:group>
            <v:group style="position:absolute;left:386;top:3094;width:2;height:343" coordorigin="386,3094" coordsize="2,343">
              <v:shape style="position:absolute;left:386;top:3094;width:2;height:343" coordorigin="386,3094" coordsize="0,343" path="m386,3437l386,3094e" filled="f" stroked="t" strokeweight=".70998pt" strokecolor="#383838">
                <v:path arrowok="t"/>
              </v:shape>
            </v:group>
            <v:group style="position:absolute;left:7048;top:3382;width:398;height:2" coordorigin="7048,3382" coordsize="398,2">
              <v:shape style="position:absolute;left:7048;top:3382;width:398;height:2" coordorigin="7048,3382" coordsize="398,0" path="m7048,3382l7445,3382e" filled="f" stroked="t" strokeweight=".47332pt" strokecolor="#2F2F2F">
                <v:path arrowok="t"/>
              </v:shape>
            </v:group>
            <v:group style="position:absolute;left:7389;top:3382;width:4208;height:2" coordorigin="7389,3382" coordsize="4208,2">
              <v:shape style="position:absolute;left:7389;top:3382;width:4208;height:2" coordorigin="7389,3382" coordsize="4208,0" path="m7389,3382l11596,3382e" filled="f" stroked="t" strokeweight=".94664pt" strokecolor="#4B4B4B">
                <v:path arrowok="t"/>
              </v:shape>
            </v:group>
            <v:group style="position:absolute;left:3562;top:3371;width:2;height:772" coordorigin="3562,3371" coordsize="2,772">
              <v:shape style="position:absolute;left:3562;top:3371;width:2;height:772" coordorigin="3562,3371" coordsize="0,772" path="m3562,4143l3562,3371e" filled="f" stroked="t" strokeweight=".94664pt" strokecolor="#3B3B3B">
                <v:path arrowok="t"/>
              </v:shape>
            </v:group>
            <v:group style="position:absolute;left:6660;top:3375;width:2;height:253" coordorigin="6660,3375" coordsize="2,253">
              <v:shape style="position:absolute;left:6660;top:3375;width:2;height:253" coordorigin="6660,3375" coordsize="0,253" path="m6660,3628l6660,3375e" filled="f" stroked="t" strokeweight=".47332pt" strokecolor="#1F1F1F">
                <v:path arrowok="t"/>
              </v:shape>
            </v:group>
            <v:group style="position:absolute;left:6645;top:3828;width:2163;height:2" coordorigin="6645,3828" coordsize="2163,2">
              <v:shape style="position:absolute;left:6645;top:3828;width:2163;height:2" coordorigin="6645,3828" coordsize="2163,0" path="m6645,3828l8808,3828e" filled="f" stroked="t" strokeweight=".23666pt" strokecolor="#3F3F3F">
                <v:path arrowok="t"/>
              </v:shape>
            </v:group>
            <v:group style="position:absolute;left:3555;top:3826;width:3114;height:2" coordorigin="3555,3826" coordsize="3114,2">
              <v:shape style="position:absolute;left:3555;top:3826;width:3114;height:2" coordorigin="3555,3826" coordsize="3114,0" path="m3555,3826l6669,3826e" filled="f" stroked="t" strokeweight=".70998pt" strokecolor="#606060">
                <v:path arrowok="t"/>
              </v:shape>
            </v:group>
            <v:group style="position:absolute;left:6662;top:3571;width:2;height:577" coordorigin="6662,3571" coordsize="2,577">
              <v:shape style="position:absolute;left:6662;top:3571;width:2;height:577" coordorigin="6662,3571" coordsize="0,577" path="m6662,4148l6662,3571e" filled="f" stroked="t" strokeweight=".94664pt" strokecolor="#484848">
                <v:path arrowok="t"/>
              </v:shape>
            </v:group>
            <v:group style="position:absolute;left:8808;top:3828;width:1870;height:2" coordorigin="8808,3828" coordsize="1870,2">
              <v:shape style="position:absolute;left:8808;top:3828;width:1870;height:2" coordorigin="8808,3828" coordsize="1870,0" path="m8808,3828l10678,3828e" filled="f" stroked="t" strokeweight=".23666pt" strokecolor="#000000">
                <v:path arrowok="t"/>
              </v:shape>
            </v:group>
            <v:group style="position:absolute;left:10678;top:3828;width:918;height:2" coordorigin="10678,3828" coordsize="918,2">
              <v:shape style="position:absolute;left:10678;top:3828;width:918;height:2" coordorigin="10678,3828" coordsize="918,0" path="m10678,3828l11596,3828e" filled="f" stroked="t" strokeweight=".23666pt" strokecolor="#444444">
                <v:path arrowok="t"/>
              </v:shape>
            </v:group>
            <v:group style="position:absolute;left:379;top:4136;width:6939;height:2" coordorigin="379,4136" coordsize="6939,2">
              <v:shape style="position:absolute;left:379;top:4136;width:6939;height:2" coordorigin="379,4136" coordsize="6939,0" path="m379,4136l7318,4136e" filled="f" stroked="t" strokeweight=".94664pt" strokecolor="#444444">
                <v:path arrowok="t"/>
              </v:shape>
            </v:group>
            <v:group style="position:absolute;left:5121;top:4133;width:289;height:2" coordorigin="5121,4133" coordsize="289,2">
              <v:shape style="position:absolute;left:5121;top:4133;width:289;height:2" coordorigin="5121,4133" coordsize="289,0" path="m5121,4133l5410,4133e" filled="f" stroked="t" strokeweight=".94664pt" strokecolor="#232323">
                <v:path arrowok="t"/>
              </v:shape>
            </v:group>
            <v:group style="position:absolute;left:5836;top:4138;width:256;height:2" coordorigin="5836,4138" coordsize="256,2">
              <v:shape style="position:absolute;left:5836;top:4138;width:256;height:2" coordorigin="5836,4138" coordsize="256,0" path="m5836,4138l6092,4138e" filled="f" stroked="t" strokeweight=".94664pt" strokecolor="#3F3F3F">
                <v:path arrowok="t"/>
              </v:shape>
            </v:group>
            <v:group style="position:absolute;left:6617;top:4138;width:3512;height:2" coordorigin="6617,4138" coordsize="3512,2">
              <v:shape style="position:absolute;left:6617;top:4138;width:3512;height:2" coordorigin="6617,4138" coordsize="3512,0" path="m6617,4138l10129,4138e" filled="f" stroked="t" strokeweight=".94664pt" strokecolor="#4B4B4B">
                <v:path arrowok="t"/>
              </v:shape>
            </v:group>
            <v:group style="position:absolute;left:10072;top:4138;width:402;height:2" coordorigin="10072,4138" coordsize="402,2">
              <v:shape style="position:absolute;left:10072;top:4138;width:402;height:2" coordorigin="10072,4138" coordsize="402,0" path="m10072,4138l10475,4138e" filled="f" stroked="t" strokeweight=".47332pt" strokecolor="#2F2F2F">
                <v:path arrowok="t"/>
              </v:shape>
            </v:group>
            <v:group style="position:absolute;left:10418;top:4138;width:1183;height:2" coordorigin="10418,4138" coordsize="1183,2">
              <v:shape style="position:absolute;left:10418;top:4138;width:1183;height:2" coordorigin="10418,4138" coordsize="1183,0" path="m10418,4138l11601,4138e" filled="f" stroked="t" strokeweight=".94664pt" strokecolor="#4F4F4F">
                <v:path arrowok="t"/>
              </v:shape>
            </v:group>
            <v:group style="position:absolute;left:379;top:4405;width:1377;height:2" coordorigin="379,4405" coordsize="1377,2">
              <v:shape style="position:absolute;left:379;top:4405;width:1377;height:2" coordorigin="379,4405" coordsize="1377,0" path="m379,4405l1756,4405e" filled="f" stroked="t" strokeweight=".70998pt" strokecolor="#484848">
                <v:path arrowok="t"/>
              </v:shape>
            </v:group>
            <v:group style="position:absolute;left:386;top:4090;width:2;height:367" coordorigin="386,4090" coordsize="2,367">
              <v:shape style="position:absolute;left:386;top:4090;width:2;height:367" coordorigin="386,4090" coordsize="0,367" path="m386,4457l386,4090e" filled="f" stroked="t" strokeweight=".70998pt" strokecolor="#2F2F2F">
                <v:path arrowok="t"/>
              </v:shape>
            </v:group>
            <v:group style="position:absolute;left:1406;top:4407;width:715;height:2" coordorigin="1406,4407" coordsize="715,2">
              <v:shape style="position:absolute;left:1406;top:4407;width:715;height:2" coordorigin="1406,4407" coordsize="715,0" path="m1406,4407l2120,4407e" filled="f" stroked="t" strokeweight=".70998pt" strokecolor="#2F2F2F">
                <v:path arrowok="t"/>
              </v:shape>
            </v:group>
            <v:group style="position:absolute;left:2049;top:4412;width:9547;height:2" coordorigin="2049,4412" coordsize="9547,2">
              <v:shape style="position:absolute;left:2049;top:4412;width:9547;height:2" coordorigin="2049,4412" coordsize="9547,0" path="m2049,4412l11596,4412e" filled="f" stroked="t" strokeweight=".94664pt" strokecolor="#4B4B4B">
                <v:path arrowok="t"/>
              </v:shape>
            </v:group>
            <v:group style="position:absolute;left:11599;top:744;width:2;height:8572" coordorigin="11599,744" coordsize="2,8572">
              <v:shape style="position:absolute;left:11599;top:744;width:2;height:8572" coordorigin="11599,744" coordsize="0,8572" path="m11599,9315l11599,744e" filled="f" stroked="t" strokeweight=".70998pt" strokecolor="#484848">
                <v:path arrowok="t"/>
              </v:shape>
            </v:group>
            <v:group style="position:absolute;left:2087;top:4655;width:9514;height:2" coordorigin="2087,4655" coordsize="9514,2">
              <v:shape style="position:absolute;left:2087;top:4655;width:9514;height:2" coordorigin="2087,4655" coordsize="9514,0" path="m2087,4655l11601,4655e" filled="f" stroked="t" strokeweight=".94664pt" strokecolor="#484848">
                <v:path arrowok="t"/>
              </v:shape>
            </v:group>
            <v:group style="position:absolute;left:11592;top:4386;width:2;height:296" coordorigin="11592,4386" coordsize="2,296">
              <v:shape style="position:absolute;left:11592;top:4386;width:2;height:296" coordorigin="11592,4386" coordsize="0,296" path="m11592,4682l11592,4386e" filled="f" stroked="t" strokeweight=".47332pt" strokecolor="#282828">
                <v:path arrowok="t"/>
              </v:shape>
            </v:group>
            <v:group style="position:absolute;left:2104;top:4129;width:2;height:10007" coordorigin="2104,4129" coordsize="2,10007">
              <v:shape style="position:absolute;left:2104;top:4129;width:2;height:10007" coordorigin="2104,4129" coordsize="0,10007" path="m2104,14135l2104,4129e" filled="f" stroked="t" strokeweight=".94664pt" strokecolor="#444444">
                <v:path arrowok="t"/>
              </v:shape>
            </v:group>
            <v:group style="position:absolute;left:4624;top:4648;width:2;height:515" coordorigin="4624,4648" coordsize="2,515">
              <v:shape style="position:absolute;left:4624;top:4648;width:2;height:515" coordorigin="4624,4648" coordsize="0,515" path="m4624,5163l4624,4648e" filled="f" stroked="t" strokeweight=".94664pt" strokecolor="#444444">
                <v:path arrowok="t"/>
              </v:shape>
            </v:group>
            <v:group style="position:absolute;left:4615;top:5134;width:2064;height:2" coordorigin="4615,5134" coordsize="2064,2">
              <v:shape style="position:absolute;left:4615;top:5134;width:2064;height:2" coordorigin="4615,5134" coordsize="2064,0" path="m4615,5134l6679,5134e" filled="f" stroked="t" strokeweight=".70998pt" strokecolor="#444444">
                <v:path arrowok="t"/>
              </v:shape>
            </v:group>
            <v:group style="position:absolute;left:7417;top:4639;width:2;height:257" coordorigin="7417,4639" coordsize="2,257">
              <v:shape style="position:absolute;left:7417;top:4639;width:2;height:257" coordorigin="7417,4639" coordsize="0,257" path="m7417,4896l7417,4639e" filled="f" stroked="t" strokeweight=".23666pt" strokecolor="#444444">
                <v:path arrowok="t"/>
              </v:shape>
            </v:group>
            <v:group style="position:absolute;left:11592;top:4610;width:2;height:1058" coordorigin="11592,4610" coordsize="2,1058">
              <v:shape style="position:absolute;left:11592;top:4610;width:2;height:1058" coordorigin="11592,4610" coordsize="0,1058" path="m11592,5668l11592,4610e" filled="f" stroked="t" strokeweight=".70998pt" strokecolor="#484848">
                <v:path arrowok="t"/>
              </v:shape>
            </v:group>
            <v:group style="position:absolute;left:386;top:4867;width:2;height:296" coordorigin="386,4867" coordsize="2,296">
              <v:shape style="position:absolute;left:386;top:4867;width:2;height:296" coordorigin="386,4867" coordsize="0,296" path="m386,5163l386,4867e" filled="f" stroked="t" strokeweight=".70998pt" strokecolor="#444444">
                <v:path arrowok="t"/>
              </v:shape>
            </v:group>
            <v:group style="position:absolute;left:6622;top:5134;width:483;height:2" coordorigin="6622,5134" coordsize="483,2">
              <v:shape style="position:absolute;left:6622;top:5134;width:483;height:2" coordorigin="6622,5134" coordsize="483,0" path="m6622,5134l7105,5134e" filled="f" stroked="t" strokeweight=".47332pt" strokecolor="#282828">
                <v:path arrowok="t"/>
              </v:shape>
            </v:group>
            <v:group style="position:absolute;left:7417;top:4896;width:2;height:248" coordorigin="7417,4896" coordsize="2,248">
              <v:shape style="position:absolute;left:7417;top:4896;width:2;height:248" coordorigin="7417,4896" coordsize="0,248" path="m7417,5144l7417,4896e" filled="f" stroked="t" strokeweight=".23666pt" strokecolor="#5B5B5B">
                <v:path arrowok="t"/>
              </v:shape>
            </v:group>
            <v:group style="position:absolute;left:7029;top:5132;width:2409;height:2" coordorigin="7029,5132" coordsize="2409,2">
              <v:shape style="position:absolute;left:7029;top:5132;width:2409;height:2" coordorigin="7029,5132" coordsize="2409,0" path="m7029,5132l9438,5132e" filled="f" stroked="t" strokeweight=".94664pt" strokecolor="#5B5B5B">
                <v:path arrowok="t"/>
              </v:shape>
            </v:group>
            <v:group style="position:absolute;left:9239;top:5132;width:573;height:2" coordorigin="9239,5132" coordsize="573,2">
              <v:shape style="position:absolute;left:9239;top:5132;width:573;height:2" coordorigin="9239,5132" coordsize="573,0" path="m9239,5132l9812,5132e" filled="f" stroked="t" strokeweight=".70998pt" strokecolor="#484848">
                <v:path arrowok="t"/>
              </v:shape>
            </v:group>
            <v:group style="position:absolute;left:9736;top:5132;width:753;height:2" coordorigin="9736,5132" coordsize="753,2">
              <v:shape style="position:absolute;left:9736;top:5132;width:753;height:2" coordorigin="9736,5132" coordsize="753,0" path="m9736,5132l10489,5132e" filled="f" stroked="t" strokeweight=".94664pt" strokecolor="#5B5B5B">
                <v:path arrowok="t"/>
              </v:shape>
            </v:group>
            <v:group style="position:absolute;left:10418;top:5134;width:289;height:2" coordorigin="10418,5134" coordsize="289,2">
              <v:shape style="position:absolute;left:10418;top:5134;width:289;height:2" coordorigin="10418,5134" coordsize="289,0" path="m10418,5134l10707,5134e" filled="f" stroked="t" strokeweight=".47332pt" strokecolor="#3B3B3B">
                <v:path arrowok="t"/>
              </v:shape>
            </v:group>
            <v:group style="position:absolute;left:10650;top:5134;width:951;height:2" coordorigin="10650,5134" coordsize="951,2">
              <v:shape style="position:absolute;left:10650;top:5134;width:951;height:2" coordorigin="10650,5134" coordsize="951,0" path="m10650,5134l11601,5134e" filled="f" stroked="t" strokeweight=".70998pt" strokecolor="#545454">
                <v:path arrowok="t"/>
              </v:shape>
            </v:group>
            <v:group style="position:absolute;left:383;top:5106;width:2;height:286" coordorigin="383,5106" coordsize="2,286">
              <v:shape style="position:absolute;left:383;top:5106;width:2;height:286" coordorigin="383,5106" coordsize="0,286" path="m383,5392l383,5106e" filled="f" stroked="t" strokeweight=".47332pt" strokecolor="#282828">
                <v:path arrowok="t"/>
              </v:shape>
            </v:group>
            <v:group style="position:absolute;left:4624;top:5106;width:2;height:286" coordorigin="4624,5106" coordsize="2,286">
              <v:shape style="position:absolute;left:4624;top:5106;width:2;height:286" coordorigin="4624,5106" coordsize="0,286" path="m4624,5392l4624,5106e" filled="f" stroked="t" strokeweight=".47332pt" strokecolor="#383838">
                <v:path arrowok="t"/>
              </v:shape>
            </v:group>
            <v:group style="position:absolute;left:4620;top:5378;width:2485;height:2" coordorigin="4620,5378" coordsize="2485,2">
              <v:shape style="position:absolute;left:4620;top:5378;width:2485;height:2" coordorigin="4620,5378" coordsize="2485,0" path="m4620,5378l7105,5378e" filled="f" stroked="t" strokeweight=".70998pt" strokecolor="#4B4B4B">
                <v:path arrowok="t"/>
              </v:shape>
            </v:group>
            <v:group style="position:absolute;left:7048;top:5378;width:398;height:2" coordorigin="7048,5378" coordsize="398,2">
              <v:shape style="position:absolute;left:7048;top:5378;width:398;height:2" coordorigin="7048,5378" coordsize="398,0" path="m7048,5378l7445,5378e" filled="f" stroked="t" strokeweight=".47332pt" strokecolor="#282828">
                <v:path arrowok="t"/>
              </v:shape>
            </v:group>
            <v:group style="position:absolute;left:7389;top:5378;width:1709;height:2" coordorigin="7389,5378" coordsize="1709,2">
              <v:shape style="position:absolute;left:7389;top:5378;width:1709;height:2" coordorigin="7389,5378" coordsize="1709,0" path="m7389,5378l9097,5378e" filled="f" stroked="t" strokeweight=".70998pt" strokecolor="#4B4B4B">
                <v:path arrowok="t"/>
              </v:shape>
            </v:group>
            <v:group style="position:absolute;left:9003;top:5378;width:293;height:2" coordorigin="9003,5378" coordsize="293,2">
              <v:shape style="position:absolute;left:9003;top:5378;width:293;height:2" coordorigin="9003,5378" coordsize="293,0" path="m9003,5378l9296,5378e" filled="f" stroked="t" strokeweight=".47332pt" strokecolor="#2B2B2B">
                <v:path arrowok="t"/>
              </v:shape>
            </v:group>
            <v:group style="position:absolute;left:9239;top:5375;width:2362;height:2" coordorigin="9239,5375" coordsize="2362,2">
              <v:shape style="position:absolute;left:9239;top:5375;width:2362;height:2" coordorigin="9239,5375" coordsize="2362,0" path="m9239,5375l11601,5375e" filled="f" stroked="t" strokeweight=".94664pt" strokecolor="#545454">
                <v:path arrowok="t"/>
              </v:shape>
            </v:group>
            <v:group style="position:absolute;left:4624;top:5335;width:2;height:324" coordorigin="4624,5335" coordsize="2,324">
              <v:shape style="position:absolute;left:4624;top:5335;width:2;height:324" coordorigin="4624,5335" coordsize="0,324" path="m4624,5659l4624,5335e" filled="f" stroked="t" strokeweight=".47332pt" strokecolor="#232323">
                <v:path arrowok="t"/>
              </v:shape>
            </v:group>
            <v:group style="position:absolute;left:4620;top:5616;width:2485;height:2" coordorigin="4620,5616" coordsize="2485,2">
              <v:shape style="position:absolute;left:4620;top:5616;width:2485;height:2" coordorigin="4620,5616" coordsize="2485,0" path="m4620,5616l7105,5616e" filled="f" stroked="t" strokeweight=".94664pt" strokecolor="#4B4B4B">
                <v:path arrowok="t"/>
              </v:shape>
            </v:group>
            <v:group style="position:absolute;left:7048;top:5616;width:398;height:2" coordorigin="7048,5616" coordsize="398,2">
              <v:shape style="position:absolute;left:7048;top:5616;width:398;height:2" coordorigin="7048,5616" coordsize="398,0" path="m7048,5616l7445,5616e" filled="f" stroked="t" strokeweight=".47332pt" strokecolor="#2F2F2F">
                <v:path arrowok="t"/>
              </v:shape>
            </v:group>
            <v:group style="position:absolute;left:7389;top:5616;width:1671;height:2" coordorigin="7389,5616" coordsize="1671,2">
              <v:shape style="position:absolute;left:7389;top:5616;width:1671;height:2" coordorigin="7389,5616" coordsize="1671,0" path="m7389,5616l9059,5616e" filled="f" stroked="t" strokeweight=".70998pt" strokecolor="#4B4B4B">
                <v:path arrowok="t"/>
              </v:shape>
            </v:group>
            <v:group style="position:absolute;left:9003;top:5616;width:293;height:2" coordorigin="9003,5616" coordsize="293,2">
              <v:shape style="position:absolute;left:9003;top:5616;width:293;height:2" coordorigin="9003,5616" coordsize="293,0" path="m9003,5616l9296,5616e" filled="f" stroked="t" strokeweight=".47332pt" strokecolor="#1C1C1C">
                <v:path arrowok="t"/>
              </v:shape>
            </v:group>
            <v:group style="position:absolute;left:9239;top:5614;width:2362;height:2" coordorigin="9239,5614" coordsize="2362,2">
              <v:shape style="position:absolute;left:9239;top:5614;width:2362;height:2" coordorigin="9239,5614" coordsize="2362,0" path="m9239,5614l11601,5614e" filled="f" stroked="t" strokeweight=".94664pt" strokecolor="#4F4F4F">
                <v:path arrowok="t"/>
              </v:shape>
            </v:group>
            <v:group style="position:absolute;left:2087;top:5854;width:611;height:2" coordorigin="2087,5854" coordsize="611,2">
              <v:shape style="position:absolute;left:2087;top:5854;width:611;height:2" coordorigin="2087,5854" coordsize="611,0" path="m2087,5854l2698,5854e" filled="f" stroked="t" strokeweight=".47332pt" strokecolor="#2B2B2B">
                <v:path arrowok="t"/>
              </v:shape>
            </v:group>
            <v:group style="position:absolute;left:2641;top:5857;width:6418;height:2" coordorigin="2641,5857" coordsize="6418,2">
              <v:shape style="position:absolute;left:2641;top:5857;width:6418;height:2" coordorigin="2641,5857" coordsize="6418,0" path="m2641,5857l9059,5857e" filled="f" stroked="t" strokeweight=".94664pt" strokecolor="#4B4B4B">
                <v:path arrowok="t"/>
              </v:shape>
            </v:group>
            <v:group style="position:absolute;left:4624;top:5602;width:2;height:520" coordorigin="4624,5602" coordsize="2,520">
              <v:shape style="position:absolute;left:4624;top:5602;width:2;height:520" coordorigin="4624,5602" coordsize="0,520" path="m4624,6121l4624,5602e" filled="f" stroked="t" strokeweight=".94664pt" strokecolor="#4B4B4B">
                <v:path arrowok="t"/>
              </v:shape>
            </v:group>
            <v:group style="position:absolute;left:9003;top:5854;width:293;height:2" coordorigin="9003,5854" coordsize="293,2">
              <v:shape style="position:absolute;left:9003;top:5854;width:293;height:2" coordorigin="9003,5854" coordsize="293,0" path="m9003,5854l9296,5854e" filled="f" stroked="t" strokeweight=".47332pt" strokecolor="#232323">
                <v:path arrowok="t"/>
              </v:shape>
            </v:group>
            <v:group style="position:absolute;left:9239;top:5857;width:942;height:2" coordorigin="9239,5857" coordsize="942,2">
              <v:shape style="position:absolute;left:9239;top:5857;width:942;height:2" coordorigin="9239,5857" coordsize="942,0" path="m9239,5857l10181,5857e" filled="f" stroked="t" strokeweight=".94664pt" strokecolor="#4F4F4F">
                <v:path arrowok="t"/>
              </v:shape>
            </v:group>
            <v:group style="position:absolute;left:10072;top:5857;width:402;height:2" coordorigin="10072,5857" coordsize="402,2">
              <v:shape style="position:absolute;left:10072;top:5857;width:402;height:2" coordorigin="10072,5857" coordsize="402,0" path="m10072,5857l10475,5857e" filled="f" stroked="t" strokeweight=".47332pt" strokecolor="#383838">
                <v:path arrowok="t"/>
              </v:shape>
            </v:group>
            <v:group style="position:absolute;left:10418;top:5854;width:1183;height:2" coordorigin="10418,5854" coordsize="1183,2">
              <v:shape style="position:absolute;left:10418;top:5854;width:1183;height:2" coordorigin="10418,5854" coordsize="1183,0" path="m10418,5854l11601,5854e" filled="f" stroked="t" strokeweight=".70998pt" strokecolor="#4B4B4B">
                <v:path arrowok="t"/>
              </v:shape>
            </v:group>
            <v:group style="position:absolute;left:833;top:6093;width:9296;height:2" coordorigin="833,6093" coordsize="9296,2">
              <v:shape style="position:absolute;left:833;top:6093;width:9296;height:2" coordorigin="833,6093" coordsize="9296,0" path="m833,6093l10129,6093e" filled="f" stroked="t" strokeweight=".70998pt" strokecolor="#4B4B4B">
                <v:path arrowok="t"/>
              </v:shape>
            </v:group>
            <v:group style="position:absolute;left:10072;top:6095;width:402;height:2" coordorigin="10072,6095" coordsize="402,2">
              <v:shape style="position:absolute;left:10072;top:6095;width:402;height:2" coordorigin="10072,6095" coordsize="402,0" path="m10072,6095l10475,6095e" filled="f" stroked="t" strokeweight=".47332pt" strokecolor="#282828">
                <v:path arrowok="t"/>
              </v:shape>
            </v:group>
            <v:group style="position:absolute;left:10366;top:6093;width:1235;height:2" coordorigin="10366,6093" coordsize="1235,2">
              <v:shape style="position:absolute;left:10366;top:6093;width:1235;height:2" coordorigin="10366,6093" coordsize="1235,0" path="m10366,6093l11601,6093e" filled="f" stroked="t" strokeweight=".70998pt" strokecolor="#484848">
                <v:path arrowok="t"/>
              </v:shape>
            </v:group>
            <v:group style="position:absolute;left:386;top:6050;width:2;height:315" coordorigin="386,6050" coordsize="2,315">
              <v:shape style="position:absolute;left:386;top:6050;width:2;height:315" coordorigin="386,6050" coordsize="0,315" path="m386,6364l386,6050e" filled="f" stroked="t" strokeweight=".70998pt" strokecolor="#3F3F3F">
                <v:path arrowok="t"/>
              </v:shape>
            </v:group>
            <v:group style="position:absolute;left:4627;top:6050;width:2;height:563" coordorigin="4627,6050" coordsize="2,563">
              <v:shape style="position:absolute;left:4627;top:6050;width:2;height:563" coordorigin="4627,6050" coordsize="0,563" path="m4627,6612l4627,6050e" filled="f" stroked="t" strokeweight=".47332pt" strokecolor="#343434">
                <v:path arrowok="t"/>
              </v:shape>
            </v:group>
            <v:group style="position:absolute;left:7417;top:6078;width:2;height:257" coordorigin="7417,6078" coordsize="2,257">
              <v:shape style="position:absolute;left:7417;top:6078;width:2;height:257" coordorigin="7417,6078" coordsize="0,257" path="m7417,6336l7417,6078e" filled="f" stroked="t" strokeweight=".23666pt" strokecolor="#2F2F2F">
                <v:path arrowok="t"/>
              </v:shape>
            </v:group>
            <v:group style="position:absolute;left:2092;top:6562;width:1420;height:2" coordorigin="2092,6562" coordsize="1420,2">
              <v:shape style="position:absolute;left:2092;top:6562;width:1420;height:2" coordorigin="2092,6562" coordsize="1420,0" path="m2092,6562l3512,6562e" filled="f" stroked="t" strokeweight=".94664pt" strokecolor="#4F4F4F">
                <v:path arrowok="t"/>
              </v:shape>
            </v:group>
            <v:group style="position:absolute;left:3526;top:6565;width:1127;height:2" coordorigin="3526,6565" coordsize="1127,2">
              <v:shape style="position:absolute;left:3526;top:6565;width:1127;height:2" coordorigin="3526,6565" coordsize="1127,0" path="m3526,6565l4653,6565e" filled="f" stroked="t" strokeweight=".70998pt" strokecolor="#444444">
                <v:path arrowok="t"/>
              </v:shape>
            </v:group>
            <v:group style="position:absolute;left:4582;top:6565;width:360;height:2" coordorigin="4582,6565" coordsize="360,2">
              <v:shape style="position:absolute;left:4582;top:6565;width:360;height:2" coordorigin="4582,6565" coordsize="360,0" path="m4582,6565l4941,6565e" filled="f" stroked="t" strokeweight=".47332pt" strokecolor="#282828">
                <v:path arrowok="t"/>
              </v:shape>
            </v:group>
            <v:group style="position:absolute;left:4885;top:6565;width:3626;height:2" coordorigin="4885,6565" coordsize="3626,2">
              <v:shape style="position:absolute;left:4885;top:6565;width:3626;height:2" coordorigin="4885,6565" coordsize="3626,0" path="m4885,6565l8510,6565e" filled="f" stroked="t" strokeweight=".94664pt" strokecolor="#4B4B4B">
                <v:path arrowok="t"/>
              </v:shape>
            </v:group>
            <v:group style="position:absolute;left:7417;top:6336;width:2;height:467" coordorigin="7417,6336" coordsize="2,467">
              <v:shape style="position:absolute;left:7417;top:6336;width:2;height:467" coordorigin="7417,6336" coordsize="0,467" path="m7417,6803l7417,6336e" filled="f" stroked="t" strokeweight=".23666pt" strokecolor="#575757">
                <v:path arrowok="t"/>
              </v:shape>
            </v:group>
            <v:group style="position:absolute;left:8387;top:6562;width:450;height:2" coordorigin="8387,6562" coordsize="450,2">
              <v:shape style="position:absolute;left:8387;top:6562;width:450;height:2" coordorigin="8387,6562" coordsize="450,0" path="m8387,6562l8837,6562e" filled="f" stroked="t" strokeweight=".47332pt" strokecolor="#383838">
                <v:path arrowok="t"/>
              </v:shape>
            </v:group>
            <v:group style="position:absolute;left:8780;top:6567;width:871;height:2" coordorigin="8780,6567" coordsize="871,2">
              <v:shape style="position:absolute;left:8780;top:6567;width:871;height:2" coordorigin="8780,6567" coordsize="871,0" path="m8780,6567l9651,6567e" filled="f" stroked="t" strokeweight=".94664pt" strokecolor="#545454">
                <v:path arrowok="t"/>
              </v:shape>
            </v:group>
            <v:group style="position:absolute;left:9594;top:6565;width:218;height:2" coordorigin="9594,6565" coordsize="218,2">
              <v:shape style="position:absolute;left:9594;top:6565;width:218;height:2" coordorigin="9594,6565" coordsize="218,0" path="m9594,6565l9812,6565e" filled="f" stroked="t" strokeweight=".47332pt" strokecolor="#343434">
                <v:path arrowok="t"/>
              </v:shape>
            </v:group>
            <v:group style="position:absolute;left:9755;top:6562;width:1851;height:2" coordorigin="9755,6562" coordsize="1851,2">
              <v:shape style="position:absolute;left:9755;top:6562;width:1851;height:2" coordorigin="9755,6562" coordsize="1851,0" path="m9755,6562l11606,6562e" filled="f" stroked="t" strokeweight=".94664pt" strokecolor="#4B4B4B">
                <v:path arrowok="t"/>
              </v:shape>
            </v:group>
            <v:group style="position:absolute;left:2087;top:6803;width:2565;height:2" coordorigin="2087,6803" coordsize="2565,2">
              <v:shape style="position:absolute;left:2087;top:6803;width:2565;height:2" coordorigin="2087,6803" coordsize="2565,0" path="m2087,6803l4653,6803e" filled="f" stroked="t" strokeweight=".94664pt" strokecolor="#484848">
                <v:path arrowok="t"/>
              </v:shape>
            </v:group>
            <v:group style="position:absolute;left:4627;top:6541;width:2;height:277" coordorigin="4627,6541" coordsize="2,277">
              <v:shape style="position:absolute;left:4627;top:6541;width:2;height:277" coordorigin="4627,6541" coordsize="0,277" path="m4627,6817l4627,6541e" filled="f" stroked="t" strokeweight=".94664pt" strokecolor="#4F4F4F">
                <v:path arrowok="t"/>
              </v:shape>
            </v:group>
            <v:group style="position:absolute;left:4582;top:6803;width:360;height:2" coordorigin="4582,6803" coordsize="360,2">
              <v:shape style="position:absolute;left:4582;top:6803;width:360;height:2" coordorigin="4582,6803" coordsize="360,0" path="m4582,6803l4941,6803e" filled="f" stroked="t" strokeweight=".47332pt" strokecolor="#232323">
                <v:path arrowok="t"/>
              </v:shape>
            </v:group>
            <v:group style="position:absolute;left:4885;top:6805;width:293;height:2" coordorigin="4885,6805" coordsize="293,2">
              <v:shape style="position:absolute;left:4885;top:6805;width:293;height:2" coordorigin="4885,6805" coordsize="293,0" path="m4885,6805l5178,6805e" filled="f" stroked="t" strokeweight=".70998pt" strokecolor="#383838">
                <v:path arrowok="t"/>
              </v:shape>
            </v:group>
            <v:group style="position:absolute;left:5098;top:6805;width:795;height:2" coordorigin="5098,6805" coordsize="795,2">
              <v:shape style="position:absolute;left:5098;top:6805;width:795;height:2" coordorigin="5098,6805" coordsize="795,0" path="m5098,6805l5893,6805e" filled="f" stroked="t" strokeweight=".94664pt" strokecolor="#4B4B4B">
                <v:path arrowok="t"/>
              </v:shape>
            </v:group>
            <v:group style="position:absolute;left:5836;top:6805;width:256;height:2" coordorigin="5836,6805" coordsize="256,2">
              <v:shape style="position:absolute;left:5836;top:6805;width:256;height:2" coordorigin="5836,6805" coordsize="256,0" path="m5836,6805l6092,6805e" filled="f" stroked="t" strokeweight=".47332pt" strokecolor="#2F2F2F">
                <v:path arrowok="t"/>
              </v:shape>
            </v:group>
            <v:group style="position:absolute;left:5992;top:6805;width:2518;height:2" coordorigin="5992,6805" coordsize="2518,2">
              <v:shape style="position:absolute;left:5992;top:6805;width:2518;height:2" coordorigin="5992,6805" coordsize="2518,0" path="m5992,6805l8510,6805e" filled="f" stroked="t" strokeweight=".94664pt" strokecolor="#4B4B4B">
                <v:path arrowok="t"/>
              </v:shape>
            </v:group>
            <v:group style="position:absolute;left:8387;top:6803;width:450;height:2" coordorigin="8387,6803" coordsize="450,2">
              <v:shape style="position:absolute;left:8387;top:6803;width:450;height:2" coordorigin="8387,6803" coordsize="450,0" path="m8387,6803l8837,6803e" filled="f" stroked="t" strokeweight=".47332pt" strokecolor="#343434">
                <v:path arrowok="t"/>
              </v:shape>
            </v:group>
            <v:group style="position:absolute;left:8780;top:6805;width:2826;height:2" coordorigin="8780,6805" coordsize="2826,2">
              <v:shape style="position:absolute;left:8780;top:6805;width:2826;height:2" coordorigin="8780,6805" coordsize="2826,0" path="m8780,6805l11606,6805e" filled="f" stroked="t" strokeweight=".94664pt" strokecolor="#4F4F4F">
                <v:path arrowok="t"/>
              </v:shape>
            </v:group>
            <v:group style="position:absolute;left:379;top:7041;width:5514;height:2" coordorigin="379,7041" coordsize="5514,2">
              <v:shape style="position:absolute;left:379;top:7041;width:5514;height:2" coordorigin="379,7041" coordsize="5514,0" path="m379,7041l5893,7041e" filled="f" stroked="t" strokeweight=".94664pt" strokecolor="#484848">
                <v:path arrowok="t"/>
              </v:shape>
            </v:group>
            <v:group style="position:absolute;left:5836;top:7044;width:256;height:2" coordorigin="5836,7044" coordsize="256,2">
              <v:shape style="position:absolute;left:5836;top:7044;width:256;height:2" coordorigin="5836,7044" coordsize="256,0" path="m5836,7044l6092,7044e" filled="f" stroked="t" strokeweight=".70998pt" strokecolor="#2F2F2F">
                <v:path arrowok="t"/>
              </v:shape>
            </v:group>
            <v:group style="position:absolute;left:5969;top:7044;width:3682;height:2" coordorigin="5969,7044" coordsize="3682,2">
              <v:shape style="position:absolute;left:5969;top:7044;width:3682;height:2" coordorigin="5969,7044" coordsize="3682,0" path="m5969,7044l9651,7044e" filled="f" stroked="t" strokeweight=".94664pt" strokecolor="#4B4B4B">
                <v:path arrowok="t"/>
              </v:shape>
            </v:group>
            <v:group style="position:absolute;left:9594;top:7041;width:218;height:2" coordorigin="9594,7041" coordsize="218,2">
              <v:shape style="position:absolute;left:9594;top:7041;width:218;height:2" coordorigin="9594,7041" coordsize="218,0" path="m9594,7041l9812,7041e" filled="f" stroked="t" strokeweight=".47332pt" strokecolor="#1C1C1C">
                <v:path arrowok="t"/>
              </v:shape>
            </v:group>
            <v:group style="position:absolute;left:9755;top:7041;width:1851;height:2" coordorigin="9755,7041" coordsize="1851,2">
              <v:shape style="position:absolute;left:9755;top:7041;width:1851;height:2" coordorigin="9755,7041" coordsize="1851,0" path="m9755,7041l11606,7041e" filled="f" stroked="t" strokeweight=".94664pt" strokecolor="#4B4B4B">
                <v:path arrowok="t"/>
              </v:shape>
            </v:group>
            <v:group style="position:absolute;left:386;top:7018;width:2;height:315" coordorigin="386,7018" coordsize="2,315">
              <v:shape style="position:absolute;left:386;top:7018;width:2;height:315" coordorigin="386,7018" coordsize="0,315" path="m386,7332l386,7018e" filled="f" stroked="t" strokeweight=".70998pt" strokecolor="#444444">
                <v:path arrowok="t"/>
              </v:shape>
            </v:group>
            <v:group style="position:absolute;left:379;top:7516;width:506;height:2" coordorigin="379,7516" coordsize="506,2">
              <v:shape style="position:absolute;left:379;top:7516;width:506;height:2" coordorigin="379,7516" coordsize="506,0" path="m379,7516l885,7516e" filled="f" stroked="t" strokeweight=".47332pt" strokecolor="#383838">
                <v:path arrowok="t"/>
              </v:shape>
            </v:group>
            <v:group style="position:absolute;left:729;top:7516;width:3966;height:2" coordorigin="729,7516" coordsize="3966,2">
              <v:shape style="position:absolute;left:729;top:7516;width:3966;height:2" coordorigin="729,7516" coordsize="3966,0" path="m729,7516l4695,7516e" filled="f" stroked="t" strokeweight=".94664pt" strokecolor="#4F4F4F">
                <v:path arrowok="t"/>
              </v:shape>
            </v:group>
            <v:group style="position:absolute;left:4586;top:7516;width:355;height:2" coordorigin="4586,7516" coordsize="355,2">
              <v:shape style="position:absolute;left:4586;top:7516;width:355;height:2" coordorigin="4586,7516" coordsize="355,0" path="m4586,7516l4941,7516e" filled="f" stroked="t" strokeweight=".47332pt" strokecolor="#2F2F2F">
                <v:path arrowok="t"/>
              </v:shape>
            </v:group>
            <v:group style="position:absolute;left:4885;top:7516;width:6721;height:2" coordorigin="4885,7516" coordsize="6721,2">
              <v:shape style="position:absolute;left:4885;top:7516;width:6721;height:2" coordorigin="4885,7516" coordsize="6721,0" path="m4885,7516l11606,7516e" filled="f" stroked="t" strokeweight=".94664pt" strokecolor="#4B4B4B">
                <v:path arrowok="t"/>
              </v:shape>
            </v:group>
            <v:group style="position:absolute;left:4624;top:7759;width:3839;height:2" coordorigin="4624,7759" coordsize="3839,2">
              <v:shape style="position:absolute;left:4624;top:7759;width:3839;height:2" coordorigin="4624,7759" coordsize="3839,0" path="m4624,7759l8463,7759e" filled="f" stroked="t" strokeweight=".94664pt" strokecolor="#545454">
                <v:path arrowok="t"/>
              </v:shape>
            </v:group>
            <v:group style="position:absolute;left:8387;top:7757;width:450;height:2" coordorigin="8387,7757" coordsize="450,2">
              <v:shape style="position:absolute;left:8387;top:7757;width:450;height:2" coordorigin="8387,7757" coordsize="450,0" path="m8387,7757l8837,7757e" filled="f" stroked="t" strokeweight=".47332pt" strokecolor="#2F2F2F">
                <v:path arrowok="t"/>
              </v:shape>
            </v:group>
            <v:group style="position:absolute;left:8780;top:7757;width:871;height:2" coordorigin="8780,7757" coordsize="871,2">
              <v:shape style="position:absolute;left:8780;top:7757;width:871;height:2" coordorigin="8780,7757" coordsize="871,0" path="m8780,7757l9651,7757e" filled="f" stroked="t" strokeweight=".70998pt" strokecolor="#4B4B4B">
                <v:path arrowok="t"/>
              </v:shape>
            </v:group>
            <v:group style="position:absolute;left:9594;top:7757;width:218;height:2" coordorigin="9594,7757" coordsize="218,2">
              <v:shape style="position:absolute;left:9594;top:7757;width:218;height:2" coordorigin="9594,7757" coordsize="218,0" path="m9594,7757l9812,7757e" filled="f" stroked="t" strokeweight=".47332pt" strokecolor="#131313">
                <v:path arrowok="t"/>
              </v:shape>
            </v:group>
            <v:group style="position:absolute;left:9755;top:7757;width:374;height:2" coordorigin="9755,7757" coordsize="374,2">
              <v:shape style="position:absolute;left:9755;top:7757;width:374;height:2" coordorigin="9755,7757" coordsize="374,0" path="m9755,7757l10129,7757e" filled="f" stroked="t" strokeweight=".70998pt" strokecolor="#3F3F3F">
                <v:path arrowok="t"/>
              </v:shape>
            </v:group>
            <v:group style="position:absolute;left:9935;top:7759;width:1671;height:2" coordorigin="9935,7759" coordsize="1671,2">
              <v:shape style="position:absolute;left:9935;top:7759;width:1671;height:2" coordorigin="9935,7759" coordsize="1671,0" path="m9935,7759l11606,7759e" filled="f" stroked="t" strokeweight=".94664pt" strokecolor="#545454">
                <v:path arrowok="t"/>
              </v:shape>
            </v:group>
            <v:group style="position:absolute;left:2102;top:7718;width:2;height:315" coordorigin="2102,7718" coordsize="2,315">
              <v:shape style="position:absolute;left:2102;top:7718;width:2;height:315" coordorigin="2102,7718" coordsize="0,315" path="m2102,8033l2102,7718e" filled="f" stroked="t" strokeweight=".47332pt" strokecolor="#131313">
                <v:path arrowok="t"/>
              </v:shape>
            </v:group>
            <v:group style="position:absolute;left:4624;top:7997;width:5027;height:2" coordorigin="4624,7997" coordsize="5027,2">
              <v:shape style="position:absolute;left:4624;top:7997;width:5027;height:2" coordorigin="4624,7997" coordsize="5027,0" path="m4624,7997l9651,7997e" filled="f" stroked="t" strokeweight=".94664pt" strokecolor="#4F4F4F">
                <v:path arrowok="t"/>
              </v:shape>
            </v:group>
            <v:group style="position:absolute;left:9594;top:7995;width:218;height:2" coordorigin="9594,7995" coordsize="218,2">
              <v:shape style="position:absolute;left:9594;top:7995;width:218;height:2" coordorigin="9594,7995" coordsize="218,0" path="m9594,7995l9812,7995e" filled="f" stroked="t" strokeweight=".47332pt" strokecolor="#181818">
                <v:path arrowok="t"/>
              </v:shape>
            </v:group>
            <v:group style="position:absolute;left:9755;top:7997;width:1855;height:2" coordorigin="9755,7997" coordsize="1855,2">
              <v:shape style="position:absolute;left:9755;top:7997;width:1855;height:2" coordorigin="9755,7997" coordsize="1855,0" path="m9755,7997l11611,7997e" filled="f" stroked="t" strokeweight=".94664pt" strokecolor="#4B4B4B">
                <v:path arrowok="t"/>
              </v:shape>
            </v:group>
            <v:group style="position:absolute;left:379;top:8238;width:11232;height:2" coordorigin="379,8238" coordsize="11232,2">
              <v:shape style="position:absolute;left:379;top:8238;width:11232;height:2" coordorigin="379,8238" coordsize="11232,0" path="m379,8238l11611,8238e" filled="f" stroked="t" strokeweight=".94664pt" strokecolor="#4B4B4B">
                <v:path arrowok="t"/>
              </v:shape>
            </v:group>
            <v:group style="position:absolute;left:2996;top:8236;width:587;height:2" coordorigin="2996,8236" coordsize="587,2">
              <v:shape style="position:absolute;left:2996;top:8236;width:587;height:2" coordorigin="2996,8236" coordsize="587,0" path="m2996,8236l3583,8236e" filled="f" stroked="t" strokeweight=".47332pt" strokecolor="#3B3B3B">
                <v:path arrowok="t"/>
              </v:shape>
            </v:group>
            <v:group style="position:absolute;left:4293;top:8238;width:360;height:2" coordorigin="4293,8238" coordsize="360,2">
              <v:shape style="position:absolute;left:4293;top:8238;width:360;height:2" coordorigin="4293,8238" coordsize="360,0" path="m4293,8238l4653,8238e" filled="f" stroked="t" strokeweight=".47332pt" strokecolor="#2F2F2F">
                <v:path arrowok="t"/>
              </v:shape>
            </v:group>
            <v:group style="position:absolute;left:4631;top:7509;width:2;height:739" coordorigin="4631,7509" coordsize="2,739">
              <v:shape style="position:absolute;left:4631;top:7509;width:2;height:739" coordorigin="4631,7509" coordsize="0,739" path="m4631,8248l4631,7509e" filled="f" stroked="t" strokeweight=".94664pt" strokecolor="#484848">
                <v:path arrowok="t"/>
              </v:shape>
            </v:group>
            <v:group style="position:absolute;left:379;top:9037;width:10096;height:2" coordorigin="379,9037" coordsize="10096,2">
              <v:shape style="position:absolute;left:379;top:9037;width:10096;height:2" coordorigin="379,9037" coordsize="10096,0" path="m379,9037l10475,9037e" filled="f" stroked="t" strokeweight=".94664pt" strokecolor="#4B4B4B">
                <v:path arrowok="t"/>
              </v:shape>
            </v:group>
            <v:group style="position:absolute;left:10418;top:9034;width:289;height:2" coordorigin="10418,9034" coordsize="289,2">
              <v:shape style="position:absolute;left:10418;top:9034;width:289;height:2" coordorigin="10418,9034" coordsize="289,0" path="m10418,9034l10707,9034e" filled="f" stroked="t" strokeweight=".47332pt" strokecolor="#2F2F2F">
                <v:path arrowok="t"/>
              </v:shape>
            </v:group>
            <v:group style="position:absolute;left:10650;top:9034;width:961;height:2" coordorigin="10650,9034" coordsize="961,2">
              <v:shape style="position:absolute;left:10650;top:9034;width:961;height:2" coordorigin="10650,9034" coordsize="961,0" path="m10650,9034l11611,9034e" filled="f" stroked="t" strokeweight=".70998pt" strokecolor="#4F4F4F">
                <v:path arrowok="t"/>
              </v:shape>
            </v:group>
            <v:group style="position:absolute;left:11608;top:7056;width:2;height:7356" coordorigin="11608,7056" coordsize="2,7356">
              <v:shape style="position:absolute;left:11608;top:7056;width:2;height:7356" coordorigin="11608,7056" coordsize="0,7356" path="m11608,14412l11608,7056e" filled="f" stroked="t" strokeweight=".70998pt" strokecolor="#4B4B4B">
                <v:path arrowok="t"/>
              </v:shape>
            </v:group>
            <v:group style="position:absolute;left:383;top:9966;width:8676;height:2" coordorigin="383,9966" coordsize="8676,2">
              <v:shape style="position:absolute;left:383;top:9966;width:8676;height:2" coordorigin="383,9966" coordsize="8676,0" path="m383,9966l9059,9966e" filled="f" stroked="t" strokeweight=".94664pt" strokecolor="#4B4B4B">
                <v:path arrowok="t"/>
              </v:shape>
            </v:group>
            <v:group style="position:absolute;left:393;top:9020;width:2;height:1206" coordorigin="393,9020" coordsize="2,1206">
              <v:shape style="position:absolute;left:393;top:9020;width:2;height:1206" coordorigin="393,9020" coordsize="0,1206" path="m393,10226l393,9020e" filled="f" stroked="t" strokeweight=".94664pt" strokecolor="#4F4F4F">
                <v:path arrowok="t"/>
              </v:shape>
            </v:group>
            <v:group style="position:absolute;left:9003;top:9964;width:293;height:2" coordorigin="9003,9964" coordsize="293,2">
              <v:shape style="position:absolute;left:9003;top:9964;width:293;height:2" coordorigin="9003,9964" coordsize="293,0" path="m9003,9964l9296,9964e" filled="f" stroked="t" strokeweight=".47332pt" strokecolor="#1C1C1C">
                <v:path arrowok="t"/>
              </v:shape>
            </v:group>
            <v:group style="position:absolute;left:9239;top:9961;width:2371;height:2" coordorigin="9239,9961" coordsize="2371,2">
              <v:shape style="position:absolute;left:9239;top:9961;width:2371;height:2" coordorigin="9239,9961" coordsize="2371,0" path="m9239,9961l11611,9961e" filled="f" stroked="t" strokeweight=".94664pt" strokecolor="#4F4F4F">
                <v:path arrowok="t"/>
              </v:shape>
            </v:group>
            <v:group style="position:absolute;left:2104;top:9921;width:2;height:305" coordorigin="2104,9921" coordsize="2,305">
              <v:shape style="position:absolute;left:2104;top:9921;width:2;height:305" coordorigin="2104,9921" coordsize="0,305" path="m2104,10226l2104,9921e" filled="f" stroked="t" strokeweight=".94664pt" strokecolor="#545454">
                <v:path arrowok="t"/>
              </v:shape>
            </v:group>
            <v:group style="position:absolute;left:379;top:10207;width:11237;height:2" coordorigin="379,10207" coordsize="11237,2">
              <v:shape style="position:absolute;left:379;top:10207;width:11237;height:2" coordorigin="379,10207" coordsize="11237,0" path="m379,10207l11615,10207e" filled="f" stroked="t" strokeweight=".94664pt" strokecolor="#4B4B4B">
                <v:path arrowok="t"/>
              </v:shape>
            </v:group>
            <v:group style="position:absolute;left:388;top:10445;width:2338;height:2" coordorigin="388,10445" coordsize="2338,2">
              <v:shape style="position:absolute;left:388;top:10445;width:2338;height:2" coordorigin="388,10445" coordsize="2338,0" path="m388,10445l2726,10445e" filled="f" stroked="t" strokeweight=".70998pt" strokecolor="#4F4F4F">
                <v:path arrowok="t"/>
              </v:shape>
            </v:group>
            <v:group style="position:absolute;left:2641;top:10445;width:412;height:2" coordorigin="2641,10445" coordsize="412,2">
              <v:shape style="position:absolute;left:2641;top:10445;width:412;height:2" coordorigin="2641,10445" coordsize="412,0" path="m2641,10445l3053,10445e" filled="f" stroked="t" strokeweight=".47332pt" strokecolor="#2F2F2F">
                <v:path arrowok="t"/>
              </v:shape>
            </v:group>
            <v:group style="position:absolute;left:2996;top:10445;width:8619;height:2" coordorigin="2996,10445" coordsize="8619,2">
              <v:shape style="position:absolute;left:2996;top:10445;width:8619;height:2" coordorigin="2996,10445" coordsize="8619,0" path="m2996,10445l11615,10445e" filled="f" stroked="t" strokeweight=".70998pt" strokecolor="#4F4F4F">
                <v:path arrowok="t"/>
              </v:shape>
            </v:group>
            <v:group style="position:absolute;left:786;top:10922;width:1335;height:2" coordorigin="786,10922" coordsize="1335,2">
              <v:shape style="position:absolute;left:786;top:10922;width:1335;height:2" coordorigin="786,10922" coordsize="1335,0" path="m786,10922l2120,10922e" filled="f" stroked="t" strokeweight=".70998pt" strokecolor="#2B2B2B">
                <v:path arrowok="t"/>
              </v:shape>
            </v:group>
            <v:group style="position:absolute;left:2049;top:10922;width:7602;height:2" coordorigin="2049,10922" coordsize="7602,2">
              <v:shape style="position:absolute;left:2049;top:10922;width:7602;height:2" coordorigin="2049,10922" coordsize="7602,0" path="m2049,10922l9651,10922e" filled="f" stroked="t" strokeweight=".94664pt" strokecolor="#4B4B4B">
                <v:path arrowok="t"/>
              </v:shape>
            </v:group>
            <v:group style="position:absolute;left:9594;top:10922;width:218;height:2" coordorigin="9594,10922" coordsize="218,2">
              <v:shape style="position:absolute;left:9594;top:10922;width:218;height:2" coordorigin="9594,10922" coordsize="218,0" path="m9594,10922l9812,10922e" filled="f" stroked="t" strokeweight=".47332pt" strokecolor="#1C1C1C">
                <v:path arrowok="t"/>
              </v:shape>
            </v:group>
            <v:group style="position:absolute;left:9755;top:10920;width:1865;height:2" coordorigin="9755,10920" coordsize="1865,2">
              <v:shape style="position:absolute;left:9755;top:10920;width:1865;height:2" coordorigin="9755,10920" coordsize="1865,0" path="m9755,10920l11620,10920e" filled="f" stroked="t" strokeweight=".94664pt" strokecolor="#4F4F4F">
                <v:path arrowok="t"/>
              </v:shape>
            </v:group>
            <v:group style="position:absolute;left:402;top:1869;width:2;height:14388" coordorigin="402,1869" coordsize="2,14388">
              <v:shape style="position:absolute;left:402;top:1869;width:2;height:14388" coordorigin="402,1869" coordsize="0,14388" path="m402,16257l402,1869e" filled="f" stroked="t" strokeweight=".70998pt" strokecolor="#444444">
                <v:path arrowok="t"/>
              </v:shape>
            </v:group>
            <v:group style="position:absolute;left:388;top:11160;width:9263;height:2" coordorigin="388,11160" coordsize="9263,2">
              <v:shape style="position:absolute;left:388;top:11160;width:9263;height:2" coordorigin="388,11160" coordsize="9263,0" path="m388,11160l9651,11160e" filled="f" stroked="t" strokeweight=".94664pt" strokecolor="#4B4B4B">
                <v:path arrowok="t"/>
              </v:shape>
            </v:group>
            <v:group style="position:absolute;left:9594;top:11160;width:218;height:2" coordorigin="9594,11160" coordsize="218,2">
              <v:shape style="position:absolute;left:9594;top:11160;width:218;height:2" coordorigin="9594,11160" coordsize="218,0" path="m9594,11160l9812,11160e" filled="f" stroked="t" strokeweight=".47332pt" strokecolor="#282828">
                <v:path arrowok="t"/>
              </v:shape>
            </v:group>
            <v:group style="position:absolute;left:9746;top:11158;width:786;height:2" coordorigin="9746,11158" coordsize="786,2">
              <v:shape style="position:absolute;left:9746;top:11158;width:786;height:2" coordorigin="9746,11158" coordsize="786,0" path="m9746,11158l10531,11158e" filled="f" stroked="t" strokeweight=".94664pt" strokecolor="#545454">
                <v:path arrowok="t"/>
              </v:shape>
            </v:group>
            <v:group style="position:absolute;left:10418;top:11158;width:289;height:2" coordorigin="10418,11158" coordsize="289,2">
              <v:shape style="position:absolute;left:10418;top:11158;width:289;height:2" coordorigin="10418,11158" coordsize="289,0" path="m10418,11158l10707,11158e" filled="f" stroked="t" strokeweight=".47332pt" strokecolor="#343434">
                <v:path arrowok="t"/>
              </v:shape>
            </v:group>
            <v:group style="position:absolute;left:10650;top:11160;width:966;height:2" coordorigin="10650,11160" coordsize="966,2">
              <v:shape style="position:absolute;left:10650;top:11160;width:966;height:2" coordorigin="10650,11160" coordsize="966,0" path="m10650,11160l11615,11160e" filled="f" stroked="t" strokeweight=".70998pt" strokecolor="#4F4F4F">
                <v:path arrowok="t"/>
              </v:shape>
            </v:group>
            <v:group style="position:absolute;left:861;top:11156;width:2;height:372" coordorigin="861,11156" coordsize="2,372">
              <v:shape style="position:absolute;left:861;top:11156;width:2;height:372" coordorigin="861,11156" coordsize="0,372" path="m861,11527l861,11156e" filled="f" stroked="t" strokeweight=".94664pt" strokecolor="#444444">
                <v:path arrowok="t"/>
              </v:shape>
            </v:group>
            <v:group style="position:absolute;left:1441;top:11141;width:2;height:1058" coordorigin="1441,11141" coordsize="2,1058">
              <v:shape style="position:absolute;left:1441;top:11141;width:2;height:1058" coordorigin="1441,11141" coordsize="0,1058" path="m1441,12200l1441,11141e" filled="f" stroked="t" strokeweight=".94664pt" strokecolor="#3F443F">
                <v:path arrowok="t"/>
              </v:shape>
            </v:group>
            <v:group style="position:absolute;left:2111;top:11137;width:2;height:338" coordorigin="2111,11137" coordsize="2,338">
              <v:shape style="position:absolute;left:2111;top:11137;width:2;height:338" coordorigin="2111,11137" coordsize="0,338" path="m2111,11475l2111,11137e" filled="f" stroked="t" strokeweight=".70998pt" strokecolor="#2B2B2B">
                <v:path arrowok="t"/>
              </v:shape>
            </v:group>
            <v:group style="position:absolute;left:383;top:11680;width:511;height:2" coordorigin="383,11680" coordsize="511,2">
              <v:shape style="position:absolute;left:383;top:11680;width:511;height:2" coordorigin="383,11680" coordsize="511,0" path="m383,11680l895,11680e" filled="f" stroked="t" strokeweight=".47332pt" strokecolor="#444444">
                <v:path arrowok="t"/>
              </v:shape>
            </v:group>
            <v:group style="position:absolute;left:861;top:11418;width:2;height:281" coordorigin="861,11418" coordsize="2,281">
              <v:shape style="position:absolute;left:861;top:11418;width:2;height:281" coordorigin="861,11418" coordsize="0,281" path="m861,11699l861,11418e" filled="f" stroked="t" strokeweight=".70998pt" strokecolor="#383838">
                <v:path arrowok="t"/>
              </v:shape>
            </v:group>
            <v:group style="position:absolute;left:7081;top:11156;width:2;height:2012" coordorigin="7081,11156" coordsize="2,2012">
              <v:shape style="position:absolute;left:7081;top:11156;width:2;height:2012" coordorigin="7081,11156" coordsize="0,2012" path="m7081,13167l7081,11156e" filled="f" stroked="t" strokeweight=".70998pt" strokecolor="#545454">
                <v:path arrowok="t"/>
              </v:shape>
            </v:group>
            <v:group style="position:absolute;left:5121;top:11680;width:289;height:2" coordorigin="5121,11680" coordsize="289,2">
              <v:shape style="position:absolute;left:5121;top:11680;width:289;height:2" coordorigin="5121,11680" coordsize="289,0" path="m5121,11680l5410,11680e" filled="f" stroked="t" strokeweight=".47332pt" strokecolor="#1C1C1C">
                <v:path arrowok="t"/>
              </v:shape>
            </v:group>
            <v:group style="position:absolute;left:644;top:11678;width:10976;height:2" coordorigin="644,11678" coordsize="10976,2">
              <v:shape style="position:absolute;left:644;top:11678;width:10976;height:2" coordorigin="644,11678" coordsize="10976,0" path="m644,11678l11620,11678e" filled="f" stroked="t" strokeweight=".94664pt" strokecolor="#4F4F4F">
                <v:path arrowok="t"/>
              </v:shape>
            </v:group>
            <v:group style="position:absolute;left:864;top:11628;width:2;height:1354" coordorigin="864,11628" coordsize="2,1354">
              <v:shape style="position:absolute;left:864;top:11628;width:2;height:1354" coordorigin="864,11628" coordsize="0,1354" path="m864,12982l864,11628e" filled="f" stroked="t" strokeweight=".94664pt" strokecolor="#444444">
                <v:path arrowok="t"/>
              </v:shape>
            </v:group>
            <v:group style="position:absolute;left:1444;top:12142;width:2;height:243" coordorigin="1444,12142" coordsize="2,243">
              <v:shape style="position:absolute;left:1444;top:12142;width:2;height:243" coordorigin="1444,12142" coordsize="0,243" path="m1444,12386l1444,12142e" filled="f" stroked="t" strokeweight=".47332pt" strokecolor="#0F0F0F">
                <v:path arrowok="t"/>
              </v:shape>
            </v:group>
            <v:group style="position:absolute;left:1441;top:12328;width:2;height:138" coordorigin="1441,12328" coordsize="2,138">
              <v:shape style="position:absolute;left:1441;top:12328;width:2;height:138" coordorigin="1441,12328" coordsize="0,138" path="m1441,12467l1441,12328e" filled="f" stroked="t" strokeweight=".47332pt" strokecolor="#2F2F2F">
                <v:path arrowok="t"/>
              </v:shape>
            </v:group>
            <v:group style="position:absolute;left:1444;top:12409;width:2;height:596" coordorigin="1444,12409" coordsize="2,596">
              <v:shape style="position:absolute;left:1444;top:12409;width:2;height:596" coordorigin="1444,12409" coordsize="0,596" path="m1444,13005l1444,12409e" filled="f" stroked="t" strokeweight=".94664pt" strokecolor="#444444">
                <v:path arrowok="t"/>
              </v:shape>
            </v:group>
            <v:group style="position:absolute;left:398;top:12562;width:2;height:305" coordorigin="398,12562" coordsize="2,305">
              <v:shape style="position:absolute;left:398;top:12562;width:2;height:305" coordorigin="398,12562" coordsize="0,305" path="m398,12867l398,12562e" filled="f" stroked="t" strokeweight=".47332pt" strokecolor="#131313">
                <v:path arrowok="t"/>
              </v:shape>
            </v:group>
            <v:group style="position:absolute;left:2111;top:12710;width:2;height:262" coordorigin="2111,12710" coordsize="2,262">
              <v:shape style="position:absolute;left:2111;top:12710;width:2;height:262" coordorigin="2111,12710" coordsize="0,262" path="m2111,12972l2111,12710e" filled="f" stroked="t" strokeweight=".47332pt" strokecolor="#232323">
                <v:path arrowok="t"/>
              </v:shape>
            </v:group>
            <v:group style="position:absolute;left:11615;top:12710;width:2;height:157" coordorigin="11615,12710" coordsize="2,157">
              <v:shape style="position:absolute;left:11615;top:12710;width:2;height:157" coordorigin="11615,12710" coordsize="0,157" path="m11615,12867l11615,12710e" filled="f" stroked="t" strokeweight=".47332pt" strokecolor="#2F2F2F">
                <v:path arrowok="t"/>
              </v:shape>
            </v:group>
            <v:group style="position:absolute;left:866;top:12915;width:2;height:343" coordorigin="866,12915" coordsize="2,343">
              <v:shape style="position:absolute;left:866;top:12915;width:2;height:343" coordorigin="866,12915" coordsize="0,343" path="m866,13258l866,12915e" filled="f" stroked="t" strokeweight=".47332pt" strokecolor="#232323">
                <v:path arrowok="t"/>
              </v:shape>
            </v:group>
            <v:group style="position:absolute;left:1444;top:12915;width:2;height:343" coordorigin="1444,12915" coordsize="2,343">
              <v:shape style="position:absolute;left:1444;top:12915;width:2;height:343" coordorigin="1444,12915" coordsize="0,343" path="m1444,13258l1444,12915e" filled="f" stroked="t" strokeweight=".47332pt" strokecolor="#1F1F1F">
                <v:path arrowok="t"/>
              </v:shape>
            </v:group>
            <v:group style="position:absolute;left:2111;top:12915;width:2;height:667" coordorigin="2111,12915" coordsize="2,667">
              <v:shape style="position:absolute;left:2111;top:12915;width:2;height:667" coordorigin="2111,12915" coordsize="0,667" path="m2111,13582l2111,12915e" filled="f" stroked="t" strokeweight=".70998pt" strokecolor="#444444">
                <v:path arrowok="t"/>
              </v:shape>
            </v:group>
            <v:group style="position:absolute;left:7090;top:12915;width:2;height:667" coordorigin="7090,12915" coordsize="2,667">
              <v:shape style="position:absolute;left:7090;top:12915;width:2;height:667" coordorigin="7090,12915" coordsize="0,667" path="m7090,13582l7090,12915e" filled="f" stroked="t" strokeweight=".70998pt" strokecolor="#545454">
                <v:path arrowok="t"/>
              </v:shape>
            </v:group>
            <v:group style="position:absolute;left:869;top:13201;width:2;height:1211" coordorigin="869,13201" coordsize="2,1211">
              <v:shape style="position:absolute;left:869;top:13201;width:2;height:1211" coordorigin="869,13201" coordsize="0,1211" path="m869,14412l869,13201e" filled="f" stroked="t" strokeweight=".94664pt" strokecolor="#3F3F3F">
                <v:path arrowok="t"/>
              </v:shape>
            </v:group>
            <v:group style="position:absolute;left:11615;top:12929;width:2;height:1158" coordorigin="11615,12929" coordsize="2,1158">
              <v:shape style="position:absolute;left:11615;top:12929;width:2;height:1158" coordorigin="11615,12929" coordsize="0,1158" path="m11615,14088l11615,12929e" filled="f" stroked="t" strokeweight=".70998pt" strokecolor="#4B4B4B">
                <v:path arrowok="t"/>
              </v:shape>
            </v:group>
            <v:group style="position:absolute;left:379;top:13849;width:1709;height:2" coordorigin="379,13849" coordsize="1709,2">
              <v:shape style="position:absolute;left:379;top:13849;width:1709;height:2" coordorigin="379,13849" coordsize="1709,0" path="m379,13849l2087,13849e" filled="f" stroked="t" strokeweight=".23666pt" strokecolor="#484848">
                <v:path arrowok="t"/>
              </v:shape>
            </v:group>
            <v:group style="position:absolute;left:1446;top:13201;width:2;height:1354" coordorigin="1446,13201" coordsize="2,1354">
              <v:shape style="position:absolute;left:1446;top:13201;width:2;height:1354" coordorigin="1446,13201" coordsize="0,1354" path="m1446,14555l1446,13201e" filled="f" stroked="t" strokeweight=".94664pt" strokecolor="#484848">
                <v:path arrowok="t"/>
              </v:shape>
            </v:group>
            <v:group style="position:absolute;left:2111;top:13525;width:2;height:358" coordorigin="2111,13525" coordsize="2,358">
              <v:shape style="position:absolute;left:2111;top:13525;width:2;height:358" coordorigin="2111,13525" coordsize="0,358" path="m2111,13883l2111,13525e" filled="f" stroked="t" strokeweight=".47332pt" strokecolor="#232323">
                <v:path arrowok="t"/>
              </v:shape>
            </v:group>
            <v:group style="position:absolute;left:7090;top:13187;width:2;height:1154" coordorigin="7090,13187" coordsize="2,1154">
              <v:shape style="position:absolute;left:7090;top:13187;width:2;height:1154" coordorigin="7090,13187" coordsize="0,1154" path="m7090,14340l7090,13187e" filled="f" stroked="t" strokeweight=".47332pt" strokecolor="#4F4F4F">
                <v:path arrowok="t"/>
              </v:shape>
            </v:group>
            <v:group style="position:absolute;left:2111;top:13806;width:2;height:1240" coordorigin="2111,13806" coordsize="2,1240">
              <v:shape style="position:absolute;left:2111;top:13806;width:2;height:1240" coordorigin="2111,13806" coordsize="0,1240" path="m2111,15046l2111,13806e" filled="f" stroked="t" strokeweight=".70998pt" strokecolor="#4B4B4B">
                <v:path arrowok="t"/>
              </v:shape>
            </v:group>
            <v:group style="position:absolute;left:7093;top:13821;width:2;height:844" coordorigin="7093,13821" coordsize="2,844">
              <v:shape style="position:absolute;left:7093;top:13821;width:2;height:844" coordorigin="7093,13821" coordsize="0,844" path="m7093,14664l7093,13821e" filled="f" stroked="t" strokeweight=".94664pt" strokecolor="#575757">
                <v:path arrowok="t"/>
              </v:shape>
            </v:group>
            <v:group style="position:absolute;left:873;top:14355;width:2;height:200" coordorigin="873,14355" coordsize="2,200">
              <v:shape style="position:absolute;left:873;top:14355;width:2;height:200" coordorigin="873,14355" coordsize="0,200" path="m873,14555l873,14355e" filled="f" stroked="t" strokeweight=".47332pt" strokecolor="#2B2B2B">
                <v:path arrowok="t"/>
              </v:shape>
            </v:group>
            <v:group style="position:absolute;left:11615;top:14355;width:2;height:806" coordorigin="11615,14355" coordsize="2,806">
              <v:shape style="position:absolute;left:11615;top:14355;width:2;height:806" coordorigin="11615,14355" coordsize="0,806" path="m11615,15160l11615,14355e" filled="f" stroked="t" strokeweight=".70998pt" strokecolor="#484848">
                <v:path arrowok="t"/>
              </v:shape>
            </v:group>
            <v:group style="position:absolute;left:871;top:14498;width:2;height:167" coordorigin="871,14498" coordsize="2,167">
              <v:shape style="position:absolute;left:871;top:14498;width:2;height:167" coordorigin="871,14498" coordsize="0,167" path="m871,14664l871,14498e" filled="f" stroked="t" strokeweight=".47332pt" strokecolor="#181818">
                <v:path arrowok="t"/>
              </v:shape>
            </v:group>
            <v:group style="position:absolute;left:1448;top:14498;width:2;height:167" coordorigin="1448,14498" coordsize="2,167">
              <v:shape style="position:absolute;left:1448;top:14498;width:2;height:167" coordorigin="1448,14498" coordsize="0,167" path="m1448,14664l1448,14498e" filled="f" stroked="t" strokeweight=".47332pt" strokecolor="#2B2B2B">
                <v:path arrowok="t"/>
              </v:shape>
            </v:group>
            <v:group style="position:absolute;left:1448;top:14607;width:2;height:157" coordorigin="1448,14607" coordsize="2,157">
              <v:shape style="position:absolute;left:1448;top:14607;width:2;height:157" coordorigin="1448,14607" coordsize="0,157" path="m1448,14765l1448,14607e" filled="f" stroked="t" strokeweight=".47332pt" strokecolor="#0C0C0C">
                <v:path arrowok="t"/>
              </v:shape>
            </v:group>
            <v:group style="position:absolute;left:7093;top:14607;width:2;height:157" coordorigin="7093,14607" coordsize="2,157">
              <v:shape style="position:absolute;left:7093;top:14607;width:2;height:157" coordorigin="7093,14607" coordsize="0,157" path="m7093,14765l7093,14607e" filled="f" stroked="t" strokeweight=".70998pt" strokecolor="#3F3F3F">
                <v:path arrowok="t"/>
              </v:shape>
            </v:group>
            <v:group style="position:absolute;left:873;top:14607;width:2;height:1645" coordorigin="873,14607" coordsize="2,1645">
              <v:shape style="position:absolute;left:873;top:14607;width:2;height:1645" coordorigin="873,14607" coordsize="0,1645" path="m873,16252l873,14607e" filled="f" stroked="t" strokeweight=".70998pt" strokecolor="#444444">
                <v:path arrowok="t"/>
              </v:shape>
            </v:group>
            <v:group style="position:absolute;left:1451;top:14707;width:2;height:1549" coordorigin="1451,14707" coordsize="2,1549">
              <v:shape style="position:absolute;left:1451;top:14707;width:2;height:1549" coordorigin="1451,14707" coordsize="0,1549" path="m1451,16257l1451,14707e" filled="f" stroked="t" strokeweight=".70998pt" strokecolor="#444444">
                <v:path arrowok="t"/>
              </v:shape>
            </v:group>
            <v:group style="position:absolute;left:405;top:14869;width:2;height:143" coordorigin="405,14869" coordsize="2,143">
              <v:shape style="position:absolute;left:405;top:14869;width:2;height:143" coordorigin="405,14869" coordsize="0,143" path="m405,15012l405,14869e" filled="f" stroked="t" strokeweight=".70998pt" strokecolor="#484848">
                <v:path arrowok="t"/>
              </v:shape>
            </v:group>
            <v:group style="position:absolute;left:6484;top:14898;width:166;height:2" coordorigin="6484,14898" coordsize="166,2">
              <v:shape style="position:absolute;left:6484;top:14898;width:166;height:2" coordorigin="6484,14898" coordsize="166,0" path="m6484,14898l6650,14898e" filled="f" stroked="t" strokeweight=".23666pt" strokecolor="#000000">
                <v:path arrowok="t"/>
              </v:shape>
            </v:group>
            <v:group style="position:absolute;left:6650;top:14898;width:435;height:2" coordorigin="6650,14898" coordsize="435,2">
              <v:shape style="position:absolute;left:6650;top:14898;width:435;height:2" coordorigin="6650,14898" coordsize="435,0" path="m6650,14898l7086,14898e" filled="f" stroked="t" strokeweight=".70998pt" strokecolor="#5B5B5B">
                <v:path arrowok="t"/>
              </v:shape>
            </v:group>
            <v:group style="position:absolute;left:6944;top:14879;width:502;height:2" coordorigin="6944,14879" coordsize="502,2">
              <v:shape style="position:absolute;left:6944;top:14879;width:502;height:2" coordorigin="6944,14879" coordsize="502,0" path="m6944,14879l7445,14879e" filled="f" stroked="t" strokeweight=".70998pt" strokecolor="#9397C3">
                <v:path arrowok="t"/>
              </v:shape>
            </v:group>
            <v:group style="position:absolute;left:7093;top:14707;width:2;height:453" coordorigin="7093,14707" coordsize="2,453">
              <v:shape style="position:absolute;left:7093;top:14707;width:2;height:453" coordorigin="7093,14707" coordsize="0,453" path="m7093,15160l7093,14707e" filled="f" stroked="t" strokeweight=".94664pt" strokecolor="#606064">
                <v:path arrowok="t"/>
              </v:shape>
            </v:group>
            <v:group style="position:absolute;left:405;top:14955;width:2;height:205" coordorigin="405,14955" coordsize="2,205">
              <v:shape style="position:absolute;left:405;top:14955;width:2;height:205" coordorigin="405,14955" coordsize="0,205" path="m405,15160l405,14955e" filled="f" stroked="t" strokeweight=".47332pt" strokecolor="#343434">
                <v:path arrowok="t"/>
              </v:shape>
            </v:group>
            <v:group style="position:absolute;left:2111;top:14955;width:2;height:205" coordorigin="2111,14955" coordsize="2,205">
              <v:shape style="position:absolute;left:2111;top:14955;width:2;height:205" coordorigin="2111,14955" coordsize="0,205" path="m2111,15160l2111,14955e" filled="f" stroked="t" strokeweight=".70998pt" strokecolor="#383838">
                <v:path arrowok="t"/>
              </v:shape>
            </v:group>
            <v:group style="position:absolute;left:2113;top:15103;width:2;height:157" coordorigin="2113,15103" coordsize="2,157">
              <v:shape style="position:absolute;left:2113;top:15103;width:2;height:157" coordorigin="2113,15103" coordsize="0,157" path="m2113,15260l2113,15103e" filled="f" stroked="t" strokeweight=".47332pt" strokecolor="#0C0C0C">
                <v:path arrowok="t"/>
              </v:shape>
            </v:group>
            <v:group style="position:absolute;left:7095;top:15103;width:2;height:329" coordorigin="7095,15103" coordsize="2,329">
              <v:shape style="position:absolute;left:7095;top:15103;width:2;height:329" coordorigin="7095,15103" coordsize="0,329" path="m7095,15432l7095,15103e" filled="f" stroked="t" strokeweight=".47332pt" strokecolor="#2F2F2F">
                <v:path arrowok="t"/>
              </v:shape>
            </v:group>
            <v:group style="position:absolute;left:11618;top:15103;width:2;height:434" coordorigin="11618,15103" coordsize="2,434">
              <v:shape style="position:absolute;left:11618;top:15103;width:2;height:434" coordorigin="11618,15103" coordsize="0,434" path="m11618,15537l11618,15103e" filled="f" stroked="t" strokeweight=".47332pt" strokecolor="#343434">
                <v:path arrowok="t"/>
              </v:shape>
            </v:group>
            <v:group style="position:absolute;left:407;top:15160;width:2;height:343" coordorigin="407,15160" coordsize="2,343">
              <v:shape style="position:absolute;left:407;top:15160;width:2;height:343" coordorigin="407,15160" coordsize="0,343" path="m407,15503l407,15160e" filled="f" stroked="t" strokeweight=".94664pt" strokecolor="#575757">
                <v:path arrowok="t"/>
              </v:shape>
            </v:group>
            <v:group style="position:absolute;left:2111;top:15203;width:2;height:1049" coordorigin="2111,15203" coordsize="2,1049">
              <v:shape style="position:absolute;left:2111;top:15203;width:2;height:1049" coordorigin="2111,15203" coordsize="0,1049" path="m2111,16252l2111,15203e" filled="f" stroked="t" strokeweight=".70998pt" strokecolor="#3B3B3B">
                <v:path arrowok="t"/>
              </v:shape>
            </v:group>
            <v:group style="position:absolute;left:7095;top:15375;width:2;height:863" coordorigin="7095,15375" coordsize="2,863">
              <v:shape style="position:absolute;left:7095;top:15375;width:2;height:863" coordorigin="7095,15375" coordsize="0,863" path="m7095,16238l7095,15375e" filled="f" stroked="t" strokeweight=".70998pt" strokecolor="#545454">
                <v:path arrowok="t"/>
              </v:shape>
            </v:group>
            <v:group style="position:absolute;left:994;top:16242;width:1704;height:2" coordorigin="994,16242" coordsize="1704,2">
              <v:shape style="position:absolute;left:994;top:16242;width:1704;height:2" coordorigin="994,16242" coordsize="1704,0" path="m994,16242l2698,16242e" filled="f" stroked="t" strokeweight=".70998pt" strokecolor="#4B4B4B">
                <v:path arrowok="t"/>
              </v:shape>
            </v:group>
            <v:group style="position:absolute;left:407;top:16240;width:9812;height:2" coordorigin="407,16240" coordsize="9812,2">
              <v:shape style="position:absolute;left:407;top:16240;width:9812;height:2" coordorigin="407,16240" coordsize="9812,0" path="m407,16240l10219,16240e" filled="f" stroked="t" strokeweight=".94664pt" strokecolor="#545454">
                <v:path arrowok="t"/>
              </v:shape>
            </v:group>
            <v:group style="position:absolute;left:6456;top:16235;width:222;height:2" coordorigin="6456,16235" coordsize="222,2">
              <v:shape style="position:absolute;left:6456;top:16235;width:222;height:2" coordorigin="6456,16235" coordsize="222,0" path="m6456,16235l6679,16235e" filled="f" stroked="t" strokeweight=".70998pt" strokecolor="#484848">
                <v:path arrowok="t"/>
              </v:shape>
            </v:group>
            <v:group style="position:absolute;left:6541;top:16230;width:5083;height:2" coordorigin="6541,16230" coordsize="5083,2">
              <v:shape style="position:absolute;left:6541;top:16230;width:5083;height:2" coordorigin="6541,16230" coordsize="5083,0" path="m6541,16230l11625,16230e" filled="f" stroked="t" strokeweight=".70998pt" strokecolor="#5B5B5B">
                <v:path arrowok="t"/>
              </v:shape>
            </v:group>
            <v:group style="position:absolute;left:8780;top:16221;width:2854;height:2" coordorigin="8780,16221" coordsize="2854,2">
              <v:shape style="position:absolute;left:8780;top:16221;width:2854;height:2" coordorigin="8780,16221" coordsize="2854,0" path="m8780,16221l11634,16221e" filled="f" stroked="t" strokeweight="1.1833pt" strokecolor="#646464">
                <v:path arrowok="t"/>
              </v:shape>
            </v:group>
            <v:group style="position:absolute;left:11615;top:15480;width:2;height:748" coordorigin="11615,15480" coordsize="2,748">
              <v:shape style="position:absolute;left:11615;top:15480;width:2;height:748" coordorigin="11615,15480" coordsize="0,748" path="m11615,16228l11615,15480e" filled="f" stroked="t" strokeweight=".70998pt" strokecolor="#54545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82"/>
          <w:szCs w:val="82"/>
          <w:color w:val="424DAA"/>
          <w:spacing w:val="0"/>
          <w:w w:val="94"/>
          <w:i/>
          <w:position w:val="2"/>
        </w:rPr>
        <w:t>%Jr</w:t>
      </w:r>
      <w:r>
        <w:rPr>
          <w:rFonts w:ascii="Times New Roman" w:hAnsi="Times New Roman" w:cs="Times New Roman" w:eastAsia="Times New Roman"/>
          <w:sz w:val="82"/>
          <w:szCs w:val="82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Şoförü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right="-20"/>
        <w:jc w:val="left"/>
        <w:tabs>
          <w:tab w:pos="34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B1B1B1"/>
          <w:spacing w:val="0"/>
          <w:w w:val="100"/>
          <w:position w:val="2"/>
        </w:rPr>
        <w:t>..</w:t>
      </w:r>
      <w:r>
        <w:rPr>
          <w:rFonts w:ascii="Arial" w:hAnsi="Arial" w:cs="Arial" w:eastAsia="Arial"/>
          <w:sz w:val="22"/>
          <w:szCs w:val="22"/>
          <w:color w:val="B1B1B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2"/>
          <w:szCs w:val="22"/>
          <w:color w:val="B1B1B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0"/>
          <w:w w:val="153"/>
          <w:position w:val="1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-10"/>
          <w:w w:val="153"/>
          <w:position w:val="12"/>
        </w:rPr>
        <w:t> </w:t>
      </w:r>
      <w:r>
        <w:rPr>
          <w:rFonts w:ascii="Arial" w:hAnsi="Arial" w:cs="Arial" w:eastAsia="Arial"/>
          <w:sz w:val="28"/>
          <w:szCs w:val="28"/>
          <w:color w:val="C4C4C4"/>
          <w:spacing w:val="0"/>
          <w:w w:val="153"/>
          <w:position w:val="2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180"/>
          <w:cols w:num="3" w:equalWidth="0">
            <w:col w:w="4189" w:space="742"/>
            <w:col w:w="1111" w:space="3310"/>
            <w:col w:w="210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0" w:lineRule="atLeast"/>
        <w:ind w:left="3865" w:right="4434" w:firstLine="-1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20" w:bottom="280" w:left="140" w:right="120"/>
        </w:sectPr>
      </w:pPr>
      <w:rPr/>
    </w:p>
    <w:p>
      <w:pPr>
        <w:spacing w:before="0" w:after="0" w:line="99" w:lineRule="exact"/>
        <w:ind w:left="851" w:right="235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"/>
        </w:rPr>
        <w:t>IZ</w:t>
      </w:r>
      <w:r>
        <w:rPr>
          <w:rFonts w:ascii="Arial" w:hAnsi="Arial" w:cs="Arial" w:eastAsia="Arial"/>
          <w:sz w:val="14"/>
          <w:szCs w:val="14"/>
          <w:color w:val="313131"/>
          <w:spacing w:val="4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8"/>
          <w:position w:val="1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578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3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49" w:lineRule="exact"/>
        <w:ind w:right="-20"/>
        <w:jc w:val="left"/>
        <w:tabs>
          <w:tab w:pos="688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5D5D5D"/>
          <w:spacing w:val="0"/>
          <w:w w:val="57"/>
          <w:position w:val="6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120"/>
          <w:cols w:num="2" w:equalWidth="0">
            <w:col w:w="1641" w:space="1723"/>
            <w:col w:w="8296"/>
          </w:cols>
        </w:sectPr>
      </w:pPr>
      <w:rPr/>
    </w:p>
    <w:p>
      <w:pPr>
        <w:spacing w:before="0" w:after="0" w:line="246" w:lineRule="exact"/>
        <w:ind w:left="614" w:right="5269"/>
        <w:jc w:val="center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6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8" w:right="-20"/>
        <w:jc w:val="left"/>
        <w:tabs>
          <w:tab w:pos="1700" w:val="left"/>
          <w:tab w:pos="3220" w:val="left"/>
          <w:tab w:pos="560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07.05.2017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3"/>
        </w:rPr>
        <w:t>!Bil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irim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00.05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tfel: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2" w:right="-20"/>
        <w:jc w:val="left"/>
        <w:tabs>
          <w:tab w:pos="1720" w:val="left"/>
          <w:tab w:pos="3220" w:val="left"/>
          <w:tab w:pos="458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7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6"/>
          <w:w w:val="2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07.05.2017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2823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2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42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42" w:right="-20"/>
        <w:jc w:val="left"/>
        <w:tabs>
          <w:tab w:pos="1760" w:val="left"/>
          <w:tab w:pos="4040" w:val="left"/>
          <w:tab w:pos="552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Ağaç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izmariti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60" w:lineRule="exact"/>
        <w:ind w:left="137" w:right="-20"/>
        <w:jc w:val="left"/>
        <w:tabs>
          <w:tab w:pos="370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  <w:position w:val="4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95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4"/>
        </w:rPr>
        <w:t>Şekli: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Kullanını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8" w:lineRule="exact"/>
        <w:ind w:left="3712" w:right="-20"/>
        <w:jc w:val="left"/>
        <w:tabs>
          <w:tab w:pos="62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3.163757pt;margin-top:1.634722pt;width:33.061852pt;height:24pt;mso-position-horizontal-relative:page;mso-position-vertical-relative:paragraph;z-index:-15643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1F1F1F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F1F1F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F1F1F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D5D5D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Beıonarnıe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68"/>
          <w:position w:val="-2"/>
        </w:rPr>
        <w:t>Alı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9"/>
          <w:position w:val="-2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96" w:lineRule="exact"/>
        <w:ind w:left="6108" w:right="-20"/>
        <w:jc w:val="left"/>
        <w:tabs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1F1F1F"/>
          <w:w w:val="51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1F1F1F"/>
          <w:spacing w:val="-53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1"/>
        </w:rPr>
        <w:t>X</w:t>
      </w:r>
      <w:r>
        <w:rPr>
          <w:rFonts w:ascii="Arial" w:hAnsi="Arial" w:cs="Arial" w:eastAsia="Arial"/>
          <w:sz w:val="15"/>
          <w:szCs w:val="15"/>
          <w:color w:val="313131"/>
          <w:spacing w:val="-31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rtangını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12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8"/>
        </w:rPr>
        <w:t>00.20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137" w:right="-20"/>
        <w:jc w:val="left"/>
        <w:tabs>
          <w:tab w:pos="2260" w:val="left"/>
          <w:tab w:pos="5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8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4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21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ÖZK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24" w:lineRule="exact"/>
        <w:ind w:left="2218" w:right="-20"/>
        <w:jc w:val="left"/>
        <w:tabs>
          <w:tab w:pos="482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62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62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4"/>
          <w:w w:val="16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00.06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0"/>
        </w:rPr>
        <w:t>00.08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120"/>
        </w:sectPr>
      </w:pPr>
      <w:rPr/>
    </w:p>
    <w:p>
      <w:pPr>
        <w:spacing w:before="10" w:after="0" w:line="240" w:lineRule="auto"/>
        <w:ind w:left="11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616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120"/>
          <w:cols w:num="2" w:equalWidth="0">
            <w:col w:w="614" w:space="1585"/>
            <w:col w:w="9461"/>
          </w:cols>
        </w:sectPr>
      </w:pPr>
      <w:rPr/>
    </w:p>
    <w:p>
      <w:pPr>
        <w:spacing w:before="9" w:after="0" w:line="240" w:lineRule="auto"/>
        <w:ind w:left="132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1"/>
          <w:w w:val="7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  <w:position w:val="0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4759" w:right="463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6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4747" w:right="426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140" w:right="120"/>
        </w:sectPr>
      </w:pPr>
      <w:rPr/>
    </w:p>
    <w:p>
      <w:pPr>
        <w:spacing w:before="69" w:after="0" w:line="253" w:lineRule="exact"/>
        <w:ind w:left="137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0"/>
          <w:w w:val="355"/>
          <w:position w:val="-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142" w:right="-69"/>
        <w:jc w:val="left"/>
        <w:tabs>
          <w:tab w:pos="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8"/>
          <w:position w:val="1"/>
        </w:rPr>
        <w:t>.1cı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7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68" w:lineRule="auto"/>
        <w:ind w:left="77" w:right="-53" w:firstLine="-54"/>
        <w:jc w:val="left"/>
        <w:tabs>
          <w:tab w:pos="1500" w:val="left"/>
          <w:tab w:pos="2580" w:val="left"/>
          <w:tab w:pos="2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6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6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6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8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120"/>
          <w:cols w:num="3" w:equalWidth="0">
            <w:col w:w="2086" w:space="113"/>
            <w:col w:w="4744" w:space="759"/>
            <w:col w:w="3958"/>
          </w:cols>
        </w:sectPr>
      </w:pPr>
      <w:rPr/>
    </w:p>
    <w:p>
      <w:pPr>
        <w:spacing w:before="34" w:after="0" w:line="247" w:lineRule="auto"/>
        <w:ind w:left="146" w:right="4546" w:firstLine="-29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!Olayı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4" w:lineRule="exact"/>
        <w:ind w:left="2342" w:right="-20"/>
        <w:jc w:val="left"/>
        <w:tabs>
          <w:tab w:pos="4760" w:val="left"/>
          <w:tab w:pos="900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3"/>
        </w:rPr>
      </w:r>
      <w:r>
        <w:rPr>
          <w:rFonts w:ascii="Arial" w:hAnsi="Arial" w:cs="Arial" w:eastAsia="Arial"/>
          <w:sz w:val="22"/>
          <w:szCs w:val="22"/>
          <w:color w:val="A8AAAA"/>
          <w:spacing w:val="0"/>
          <w:w w:val="79"/>
          <w:position w:val="-2"/>
        </w:rPr>
        <w:t>•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137" w:right="-20"/>
        <w:jc w:val="left"/>
        <w:tabs>
          <w:tab w:pos="2280" w:val="left"/>
          <w:tab w:pos="6680" w:val="left"/>
          <w:tab w:pos="8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yapılmıştır.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4"/>
          <w:position w:val="-3"/>
        </w:rPr>
        <w:t>JK.K.T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4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left="4776" w:right="-20"/>
        <w:jc w:val="left"/>
        <w:tabs>
          <w:tab w:pos="6680" w:val="left"/>
          <w:tab w:pos="82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0.05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2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patıniye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7" w:lineRule="auto"/>
        <w:ind w:left="142" w:right="7122" w:firstLine="-5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ziyan: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3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patıniye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ağacında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2" w:lineRule="auto"/>
        <w:ind w:left="2227" w:right="64" w:firstLine="-2091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bilinçsiz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atmaları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68" w:lineRule="auto"/>
        <w:ind w:left="137" w:right="4113"/>
        <w:jc w:val="left"/>
        <w:tabs>
          <w:tab w:pos="220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Sigarta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1"/>
          <w:w w:val="9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Yaııoı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37" w:right="-20"/>
        <w:jc w:val="left"/>
        <w:tabs>
          <w:tab w:pos="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7"/>
          <w:position w:val="1"/>
        </w:rPr>
        <w:t>Tc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8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19191"/>
          <w:spacing w:val="0"/>
          <w:w w:val="19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91919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919191"/>
          <w:spacing w:val="0"/>
          <w:w w:val="100"/>
          <w:position w:val="1"/>
        </w:rPr>
      </w:r>
      <w:r>
        <w:rPr>
          <w:rFonts w:ascii="Arial" w:hAnsi="Arial" w:cs="Arial" w:eastAsia="Arial"/>
          <w:sz w:val="11"/>
          <w:szCs w:val="11"/>
          <w:color w:val="494949"/>
          <w:spacing w:val="0"/>
          <w:w w:val="72"/>
          <w:i/>
          <w:position w:val="0"/>
        </w:rPr>
        <w:t>L</w:t>
      </w:r>
      <w:r>
        <w:rPr>
          <w:rFonts w:ascii="Arial" w:hAnsi="Arial" w:cs="Arial" w:eastAsia="Arial"/>
          <w:sz w:val="11"/>
          <w:szCs w:val="11"/>
          <w:color w:val="494949"/>
          <w:spacing w:val="0"/>
          <w:w w:val="72"/>
          <w:i/>
          <w:position w:val="0"/>
        </w:rPr>
        <w:t> </w:t>
      </w:r>
      <w:r>
        <w:rPr>
          <w:rFonts w:ascii="Arial" w:hAnsi="Arial" w:cs="Arial" w:eastAsia="Arial"/>
          <w:sz w:val="11"/>
          <w:szCs w:val="11"/>
          <w:color w:val="494949"/>
          <w:spacing w:val="17"/>
          <w:w w:val="72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151" w:right="-20"/>
        <w:jc w:val="left"/>
        <w:tabs>
          <w:tab w:pos="2200" w:val="left"/>
          <w:tab w:pos="6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2"/>
        </w:rPr>
        <w:t>:07.05.2017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2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6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00.30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37" w:right="-20"/>
        <w:jc w:val="left"/>
        <w:tabs>
          <w:tab w:pos="1060" w:val="left"/>
          <w:tab w:pos="1580" w:val="left"/>
          <w:tab w:pos="8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1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88" w:lineRule="exact"/>
        <w:ind w:right="-20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494949"/>
          <w:spacing w:val="0"/>
          <w:w w:val="137"/>
          <w:position w:val="-1"/>
        </w:rPr>
        <w:t>'ü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3" w:lineRule="exact"/>
        <w:ind w:right="1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13131"/>
          <w:w w:val="103"/>
          <w:position w:val="-3"/>
        </w:rPr>
        <w:t>c1</w:t>
      </w:r>
      <w:r>
        <w:rPr>
          <w:rFonts w:ascii="Times New Roman" w:hAnsi="Times New Roman" w:cs="Times New Roman" w:eastAsia="Times New Roman"/>
          <w:sz w:val="8"/>
          <w:szCs w:val="8"/>
          <w:color w:val="313131"/>
          <w:w w:val="104"/>
          <w:position w:val="-3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w w:val="100"/>
          <w:position w:val="0"/>
        </w:rPr>
      </w:r>
    </w:p>
    <w:p>
      <w:pPr>
        <w:spacing w:before="35" w:after="0" w:line="240" w:lineRule="auto"/>
        <w:ind w:right="-73"/>
        <w:jc w:val="left"/>
        <w:tabs>
          <w:tab w:pos="2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23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8" w:lineRule="exact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56"/>
          <w:i/>
          <w:position w:val="-6"/>
        </w:rPr>
        <w:t>1;Q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56"/>
          <w:i/>
          <w:position w:val="-6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10"/>
          <w:w w:val="56"/>
          <w:i/>
          <w:position w:val="-6"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56"/>
          <w:i/>
          <w:position w:val="-6"/>
        </w:rPr>
        <w:t>MaKSI2D17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120"/>
          <w:cols w:num="3" w:equalWidth="0">
            <w:col w:w="675" w:space="1686"/>
            <w:col w:w="4225" w:space="2391"/>
            <w:col w:w="2683"/>
          </w:cols>
        </w:sectPr>
      </w:pPr>
      <w:rPr/>
    </w:p>
    <w:p>
      <w:pPr>
        <w:spacing w:before="18" w:after="0" w:line="163" w:lineRule="exact"/>
        <w:ind w:left="504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494949"/>
          <w:spacing w:val="0"/>
          <w:w w:val="106"/>
          <w:i/>
          <w:position w:val="-3"/>
        </w:rPr>
        <w:t>.Q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2379" w:right="1558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13131"/>
          <w:spacing w:val="0"/>
          <w:w w:val="84"/>
          <w:position w:val="1"/>
        </w:rPr>
        <w:t>LAR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2285" w:right="-78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0"/>
          <w:w w:val="85"/>
          <w:b/>
          <w:bCs/>
          <w:position w:val="-1"/>
        </w:rPr>
        <w:t>Güne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5"/>
          <w:b/>
          <w:bCs/>
          <w:position w:val="-1"/>
        </w:rPr>
        <w:t>y</w:t>
      </w:r>
      <w:r>
        <w:rPr>
          <w:rFonts w:ascii="Arial" w:hAnsi="Arial" w:cs="Arial" w:eastAsia="Arial"/>
          <w:sz w:val="25"/>
          <w:szCs w:val="25"/>
          <w:color w:val="313131"/>
          <w:spacing w:val="-10"/>
          <w:w w:val="85"/>
          <w:b/>
          <w:bCs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5"/>
          <w:b/>
          <w:bCs/>
          <w:position w:val="-1"/>
        </w:rPr>
        <w:t>Bölg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5"/>
          <w:b/>
          <w:bCs/>
          <w:position w:val="-1"/>
        </w:rPr>
        <w:t>e</w:t>
      </w:r>
      <w:r>
        <w:rPr>
          <w:rFonts w:ascii="Arial" w:hAnsi="Arial" w:cs="Arial" w:eastAsia="Arial"/>
          <w:sz w:val="25"/>
          <w:szCs w:val="25"/>
          <w:color w:val="313131"/>
          <w:spacing w:val="-2"/>
          <w:w w:val="85"/>
          <w:b/>
          <w:bCs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5"/>
          <w:b/>
          <w:bCs/>
          <w:position w:val="-1"/>
        </w:rPr>
        <w:t>2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5"/>
          <w:b/>
          <w:bCs/>
          <w:position w:val="-1"/>
        </w:rPr>
        <w:t>.</w:t>
      </w:r>
      <w:r>
        <w:rPr>
          <w:rFonts w:ascii="Arial" w:hAnsi="Arial" w:cs="Arial" w:eastAsia="Arial"/>
          <w:sz w:val="25"/>
          <w:szCs w:val="25"/>
          <w:color w:val="313131"/>
          <w:spacing w:val="-10"/>
          <w:w w:val="85"/>
          <w:b/>
          <w:bCs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5"/>
          <w:b/>
          <w:bCs/>
          <w:position w:val="-1"/>
        </w:rPr>
        <w:t>Posta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36" w:lineRule="exact"/>
        <w:ind w:right="-20"/>
        <w:jc w:val="left"/>
        <w:tabs>
          <w:tab w:pos="720" w:val="left"/>
        </w:tabs>
        <w:rPr>
          <w:rFonts w:ascii="Arial" w:hAnsi="Arial" w:cs="Arial" w:eastAsia="Arial"/>
          <w:sz w:val="36"/>
          <w:szCs w:val="36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7B7C7C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32"/>
          <w:szCs w:val="32"/>
          <w:color w:val="7B7C7C"/>
          <w:spacing w:val="-73"/>
          <w:w w:val="100"/>
          <w:position w:val="1"/>
        </w:rPr>
        <w:t> </w:t>
      </w:r>
      <w:r>
        <w:rPr>
          <w:rFonts w:ascii="Arial" w:hAnsi="Arial" w:cs="Arial" w:eastAsia="Arial"/>
          <w:sz w:val="32"/>
          <w:szCs w:val="32"/>
          <w:color w:val="7B7C7C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2"/>
          <w:szCs w:val="32"/>
          <w:color w:val="7B7C7C"/>
          <w:spacing w:val="0"/>
          <w:w w:val="100"/>
          <w:position w:val="1"/>
        </w:rPr>
      </w:r>
      <w:r>
        <w:rPr>
          <w:rFonts w:ascii="Arial" w:hAnsi="Arial" w:cs="Arial" w:eastAsia="Arial"/>
          <w:sz w:val="36"/>
          <w:szCs w:val="36"/>
          <w:color w:val="919191"/>
          <w:spacing w:val="0"/>
          <w:w w:val="283"/>
          <w:position w:val="-4"/>
        </w:rPr>
        <w:t>'/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506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919191"/>
          <w:spacing w:val="0"/>
          <w:w w:val="138"/>
        </w:rPr>
        <w:t>.'/'.'/</w:t>
      </w:r>
      <w:r>
        <w:rPr>
          <w:rFonts w:ascii="Arial" w:hAnsi="Arial" w:cs="Arial" w:eastAsia="Arial"/>
          <w:sz w:val="18"/>
          <w:szCs w:val="18"/>
          <w:color w:val="919191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91919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120"/>
          <w:cols w:num="2" w:equalWidth="0">
            <w:col w:w="4466" w:space="964"/>
            <w:col w:w="6230"/>
          </w:cols>
        </w:sectPr>
      </w:pPr>
      <w:rPr/>
    </w:p>
    <w:p>
      <w:pPr>
        <w:spacing w:before="0" w:after="0" w:line="240" w:lineRule="auto"/>
        <w:ind w:left="2700" w:right="-82"/>
        <w:jc w:val="left"/>
        <w:tabs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0"/>
          <w:w w:val="82"/>
          <w:b/>
          <w:bCs/>
        </w:rPr>
        <w:t>Grupla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2"/>
          <w:b/>
          <w:bCs/>
        </w:rPr>
        <w:t>r</w:t>
      </w:r>
      <w:r>
        <w:rPr>
          <w:rFonts w:ascii="Arial" w:hAnsi="Arial" w:cs="Arial" w:eastAsia="Arial"/>
          <w:sz w:val="25"/>
          <w:szCs w:val="25"/>
          <w:color w:val="313131"/>
          <w:spacing w:val="16"/>
          <w:w w:val="82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2"/>
          <w:b/>
          <w:bCs/>
        </w:rPr>
        <w:t>Amiri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0"/>
          <w:w w:val="100"/>
          <w:position w:val="-4"/>
        </w:rPr>
        <w:t>Slll</w:t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2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  <w:position w:val="-4"/>
        </w:rPr>
        <w:t>Ö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3"/>
        </w:rPr>
        <w:t>KAYA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ind w:right="9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3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7" w:lineRule="exact"/>
        <w:ind w:right="109"/>
        <w:jc w:val="right"/>
        <w:rPr>
          <w:rFonts w:ascii="Times New Roman" w:hAnsi="Times New Roman" w:cs="Times New Roman" w:eastAsia="Times New Roman"/>
          <w:sz w:val="74"/>
          <w:szCs w:val="74"/>
        </w:rPr>
      </w:pPr>
      <w:rPr/>
      <w:r>
        <w:rPr>
          <w:rFonts w:ascii="Arial" w:hAnsi="Arial" w:cs="Arial" w:eastAsia="Arial"/>
          <w:sz w:val="103"/>
          <w:szCs w:val="103"/>
          <w:color w:val="313131"/>
          <w:spacing w:val="0"/>
          <w:w w:val="56"/>
          <w:position w:val="-47"/>
        </w:rPr>
        <w:t>---</w:t>
      </w:r>
      <w:r>
        <w:rPr>
          <w:rFonts w:ascii="Arial" w:hAnsi="Arial" w:cs="Arial" w:eastAsia="Arial"/>
          <w:sz w:val="103"/>
          <w:szCs w:val="103"/>
          <w:color w:val="313131"/>
          <w:spacing w:val="0"/>
          <w:w w:val="56"/>
          <w:position w:val="-47"/>
        </w:rPr>
        <w:t> </w:t>
      </w:r>
      <w:r>
        <w:rPr>
          <w:rFonts w:ascii="Arial" w:hAnsi="Arial" w:cs="Arial" w:eastAsia="Arial"/>
          <w:sz w:val="103"/>
          <w:szCs w:val="103"/>
          <w:color w:val="313131"/>
          <w:spacing w:val="20"/>
          <w:w w:val="56"/>
          <w:position w:val="-47"/>
        </w:rPr>
        <w:t> </w:t>
      </w:r>
      <w:r>
        <w:rPr>
          <w:rFonts w:ascii="Times New Roman" w:hAnsi="Times New Roman" w:cs="Times New Roman" w:eastAsia="Times New Roman"/>
          <w:sz w:val="74"/>
          <w:szCs w:val="74"/>
          <w:color w:val="313131"/>
          <w:spacing w:val="0"/>
          <w:w w:val="153"/>
          <w:position w:val="-47"/>
        </w:rPr>
        <w:t>-</w:t>
      </w:r>
      <w:r>
        <w:rPr>
          <w:rFonts w:ascii="Times New Roman" w:hAnsi="Times New Roman" w:cs="Times New Roman" w:eastAsia="Times New Roman"/>
          <w:sz w:val="74"/>
          <w:szCs w:val="74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0.01767pt;margin-top:-2.568801pt;width:92.287767pt;height:35.5pt;mso-position-horizontal-relative:page;mso-position-vertical-relative:paragraph;z-index:-15642" type="#_x0000_t202" filled="f" stroked="f">
            <v:textbox inset="0,0,0,0">
              <w:txbxContent>
                <w:p>
                  <w:pPr>
                    <w:spacing w:before="0" w:after="0" w:line="710" w:lineRule="exact"/>
                    <w:ind w:right="-147"/>
                    <w:jc w:val="left"/>
                    <w:tabs>
                      <w:tab w:pos="1140" w:val="left"/>
                    </w:tabs>
                    <w:rPr>
                      <w:rFonts w:ascii="Times New Roman" w:hAnsi="Times New Roman" w:cs="Times New Roman" w:eastAsia="Times New Roman"/>
                      <w:sz w:val="71"/>
                      <w:szCs w:val="7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2B42C1"/>
                      <w:spacing w:val="-45"/>
                      <w:w w:val="113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A8AAAA"/>
                      <w:spacing w:val="0"/>
                      <w:w w:val="154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A8AAAA"/>
                      <w:spacing w:val="-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A8AAAA"/>
                      <w:spacing w:val="0"/>
                      <w:w w:val="1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A8AAAA"/>
                      <w:spacing w:val="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919191"/>
                      <w:spacing w:val="0"/>
                      <w:w w:val="139"/>
                      <w:i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919191"/>
                      <w:spacing w:val="0"/>
                      <w:w w:val="140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919191"/>
                      <w:spacing w:val="-25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BCBCBC"/>
                      <w:spacing w:val="0"/>
                      <w:w w:val="78"/>
                      <w:i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BCBCBC"/>
                      <w:spacing w:val="28"/>
                      <w:w w:val="78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7B7C7C"/>
                      <w:spacing w:val="0"/>
                      <w:w w:val="78"/>
                    </w:rPr>
                    <w:t>Yan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7B7C7C"/>
                      <w:spacing w:val="-23"/>
                      <w:w w:val="78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7B7C7C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7B7C7C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5D5D5D"/>
                      <w:spacing w:val="0"/>
                      <w:w w:val="49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5D5D5D"/>
                      <w:spacing w:val="16"/>
                      <w:w w:val="49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19191"/>
                      <w:spacing w:val="0"/>
                      <w:w w:val="152"/>
                      <w:position w:val="-6"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19191"/>
                      <w:spacing w:val="0"/>
                      <w:w w:val="100"/>
                      <w:position w:val="-6"/>
                    </w:rPr>
                    <w:t>  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19191"/>
                      <w:spacing w:val="-1"/>
                      <w:w w:val="100"/>
                      <w:position w:val="-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5D5D5D"/>
                      <w:spacing w:val="-164"/>
                      <w:w w:val="48"/>
                      <w:position w:val="0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919191"/>
                      <w:spacing w:val="-193"/>
                      <w:w w:val="33"/>
                      <w:position w:val="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5D5D5D"/>
                      <w:spacing w:val="0"/>
                      <w:w w:val="268"/>
                      <w:position w:val="-6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5D5D5D"/>
                      <w:spacing w:val="0"/>
                      <w:w w:val="100"/>
                      <w:position w:val="-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5D5D5D"/>
                      <w:spacing w:val="-9"/>
                      <w:w w:val="100"/>
                      <w:position w:val="-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5D5D5D"/>
                      <w:spacing w:val="-230"/>
                      <w:w w:val="78"/>
                      <w:position w:val="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5D5D5D"/>
                      <w:spacing w:val="0"/>
                      <w:w w:val="48"/>
                      <w:position w:val="0"/>
                    </w:rPr>
                    <w:t>ı:</w:t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7B7C7C"/>
          <w:spacing w:val="0"/>
          <w:w w:val="143"/>
        </w:rPr>
        <w:t>tT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69" w:after="0" w:line="236" w:lineRule="exact"/>
        <w:ind w:left="697" w:right="-20"/>
        <w:jc w:val="left"/>
        <w:tabs>
          <w:tab w:pos="25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919191"/>
          <w:w w:val="243"/>
          <w:position w:val="-9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919191"/>
          <w:spacing w:val="-8"/>
          <w:w w:val="243"/>
          <w:position w:val="-9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5D5D5D"/>
          <w:spacing w:val="0"/>
          <w:w w:val="93"/>
          <w:position w:val="-9"/>
        </w:rPr>
        <w:t>li&gt;ı</w:t>
      </w:r>
      <w:r>
        <w:rPr>
          <w:rFonts w:ascii="Times New Roman" w:hAnsi="Times New Roman" w:cs="Times New Roman" w:eastAsia="Times New Roman"/>
          <w:sz w:val="13"/>
          <w:szCs w:val="13"/>
          <w:color w:val="5D5D5D"/>
          <w:spacing w:val="0"/>
          <w:w w:val="94"/>
          <w:position w:val="-9"/>
        </w:rPr>
        <w:t>(</w:t>
      </w:r>
      <w:r>
        <w:rPr>
          <w:rFonts w:ascii="Times New Roman" w:hAnsi="Times New Roman" w:cs="Times New Roman" w:eastAsia="Times New Roman"/>
          <w:sz w:val="13"/>
          <w:szCs w:val="13"/>
          <w:color w:val="5D5D5D"/>
          <w:spacing w:val="-1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B7C7C"/>
          <w:spacing w:val="0"/>
          <w:w w:val="100"/>
          <w:position w:val="-9"/>
        </w:rPr>
        <w:t>.•</w:t>
      </w:r>
      <w:r>
        <w:rPr>
          <w:rFonts w:ascii="Times New Roman" w:hAnsi="Times New Roman" w:cs="Times New Roman" w:eastAsia="Times New Roman"/>
          <w:sz w:val="13"/>
          <w:szCs w:val="13"/>
          <w:color w:val="7B7C7C"/>
          <w:spacing w:val="0"/>
          <w:w w:val="100"/>
          <w:position w:val="-9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7B7C7C"/>
          <w:spacing w:val="4"/>
          <w:w w:val="100"/>
          <w:position w:val="-9"/>
        </w:rPr>
        <w:t> </w:t>
      </w:r>
      <w:r>
        <w:rPr>
          <w:rFonts w:ascii="Arial" w:hAnsi="Arial" w:cs="Arial" w:eastAsia="Arial"/>
          <w:sz w:val="17"/>
          <w:szCs w:val="17"/>
          <w:color w:val="BCBCBC"/>
          <w:spacing w:val="0"/>
          <w:w w:val="127"/>
          <w:i/>
          <w:position w:val="-9"/>
        </w:rPr>
        <w:t>'</w:t>
      </w:r>
      <w:r>
        <w:rPr>
          <w:rFonts w:ascii="Arial" w:hAnsi="Arial" w:cs="Arial" w:eastAsia="Arial"/>
          <w:sz w:val="17"/>
          <w:szCs w:val="17"/>
          <w:color w:val="BCBCBC"/>
          <w:spacing w:val="-27"/>
          <w:w w:val="127"/>
          <w:i/>
          <w:position w:val="-9"/>
        </w:rPr>
        <w:t> </w:t>
      </w:r>
      <w:r>
        <w:rPr>
          <w:rFonts w:ascii="Arial" w:hAnsi="Arial" w:cs="Arial" w:eastAsia="Arial"/>
          <w:sz w:val="17"/>
          <w:szCs w:val="17"/>
          <w:color w:val="7B7C7C"/>
          <w:spacing w:val="0"/>
          <w:w w:val="96"/>
          <w:i/>
          <w:position w:val="-9"/>
        </w:rPr>
        <w:t>lfib</w:t>
      </w:r>
      <w:r>
        <w:rPr>
          <w:rFonts w:ascii="Arial" w:hAnsi="Arial" w:cs="Arial" w:eastAsia="Arial"/>
          <w:sz w:val="17"/>
          <w:szCs w:val="17"/>
          <w:color w:val="7B7C7C"/>
          <w:spacing w:val="-5"/>
          <w:w w:val="97"/>
          <w:i/>
          <w:position w:val="-9"/>
        </w:rPr>
        <w:t>o</w:t>
      </w:r>
      <w:r>
        <w:rPr>
          <w:rFonts w:ascii="Arial" w:hAnsi="Arial" w:cs="Arial" w:eastAsia="Arial"/>
          <w:sz w:val="17"/>
          <w:szCs w:val="17"/>
          <w:color w:val="A8AAAA"/>
          <w:spacing w:val="8"/>
          <w:w w:val="147"/>
          <w:i/>
          <w:position w:val="-9"/>
        </w:rPr>
        <w:t>,</w:t>
      </w:r>
      <w:r>
        <w:rPr>
          <w:rFonts w:ascii="Arial" w:hAnsi="Arial" w:cs="Arial" w:eastAsia="Arial"/>
          <w:sz w:val="30"/>
          <w:szCs w:val="30"/>
          <w:color w:val="5D5D5D"/>
          <w:spacing w:val="0"/>
          <w:w w:val="60"/>
          <w:position w:val="-9"/>
        </w:rPr>
        <w:t>Jvd</w:t>
      </w:r>
      <w:r>
        <w:rPr>
          <w:rFonts w:ascii="Arial" w:hAnsi="Arial" w:cs="Arial" w:eastAsia="Arial"/>
          <w:sz w:val="30"/>
          <w:szCs w:val="30"/>
          <w:color w:val="5D5D5D"/>
          <w:spacing w:val="4"/>
          <w:w w:val="100"/>
          <w:position w:val="-9"/>
        </w:rPr>
        <w:t> </w:t>
      </w:r>
      <w:r>
        <w:rPr>
          <w:rFonts w:ascii="Arial" w:hAnsi="Arial" w:cs="Arial" w:eastAsia="Arial"/>
          <w:sz w:val="20"/>
          <w:szCs w:val="20"/>
          <w:color w:val="5D5D5D"/>
          <w:spacing w:val="0"/>
          <w:w w:val="100"/>
          <w:position w:val="-9"/>
        </w:rPr>
        <w:t>rii</w:t>
      </w:r>
      <w:r>
        <w:rPr>
          <w:rFonts w:ascii="Arial" w:hAnsi="Arial" w:cs="Arial" w:eastAsia="Arial"/>
          <w:sz w:val="20"/>
          <w:szCs w:val="20"/>
          <w:color w:val="5D5D5D"/>
          <w:spacing w:val="-32"/>
          <w:w w:val="100"/>
          <w:position w:val="-9"/>
        </w:rPr>
        <w:t> </w:t>
      </w:r>
      <w:r>
        <w:rPr>
          <w:rFonts w:ascii="Arial" w:hAnsi="Arial" w:cs="Arial" w:eastAsia="Arial"/>
          <w:sz w:val="20"/>
          <w:szCs w:val="20"/>
          <w:color w:val="5D5D5D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0"/>
          <w:szCs w:val="20"/>
          <w:color w:val="5D5D5D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1"/>
          <w:szCs w:val="21"/>
          <w:color w:val="BCBCBC"/>
          <w:spacing w:val="0"/>
          <w:w w:val="66"/>
          <w:position w:val="-13"/>
        </w:rPr>
        <w:t>·•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120"/>
          <w:cols w:num="2" w:equalWidth="0">
            <w:col w:w="6586" w:space="1512"/>
            <w:col w:w="3562"/>
          </w:cols>
        </w:sectPr>
      </w:pPr>
      <w:rPr/>
    </w:p>
    <w:p>
      <w:pPr>
        <w:spacing w:before="4" w:after="0" w:line="209" w:lineRule="exact"/>
        <w:ind w:right="-20"/>
        <w:jc w:val="right"/>
        <w:tabs>
          <w:tab w:pos="48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20"/>
          <w:szCs w:val="20"/>
          <w:color w:val="919191"/>
          <w:spacing w:val="-44"/>
          <w:w w:val="118"/>
          <w:position w:val="-6"/>
        </w:rPr>
        <w:t>.</w:t>
      </w:r>
      <w:r>
        <w:rPr>
          <w:rFonts w:ascii="Arial" w:hAnsi="Arial" w:cs="Arial" w:eastAsia="Arial"/>
          <w:sz w:val="20"/>
          <w:szCs w:val="20"/>
          <w:color w:val="5D5D5D"/>
          <w:spacing w:val="-80"/>
          <w:w w:val="179"/>
          <w:position w:val="-6"/>
        </w:rPr>
        <w:t>,</w:t>
      </w:r>
      <w:r>
        <w:rPr>
          <w:rFonts w:ascii="Arial" w:hAnsi="Arial" w:cs="Arial" w:eastAsia="Arial"/>
          <w:sz w:val="12"/>
          <w:szCs w:val="12"/>
          <w:color w:val="7B7C7C"/>
          <w:spacing w:val="8"/>
          <w:w w:val="125"/>
          <w:b/>
          <w:bCs/>
          <w:i/>
          <w:position w:val="5"/>
        </w:rPr>
        <w:t>ı</w:t>
      </w:r>
      <w:r>
        <w:rPr>
          <w:rFonts w:ascii="Arial" w:hAnsi="Arial" w:cs="Arial" w:eastAsia="Arial"/>
          <w:sz w:val="12"/>
          <w:szCs w:val="12"/>
          <w:color w:val="7B7C7C"/>
          <w:spacing w:val="0"/>
          <w:w w:val="126"/>
          <w:b/>
          <w:bCs/>
          <w:i/>
          <w:position w:val="5"/>
        </w:rPr>
        <w:t>}</w:t>
      </w:r>
      <w:r>
        <w:rPr>
          <w:rFonts w:ascii="Arial" w:hAnsi="Arial" w:cs="Arial" w:eastAsia="Arial"/>
          <w:sz w:val="12"/>
          <w:szCs w:val="12"/>
          <w:color w:val="7B7C7C"/>
          <w:spacing w:val="0"/>
          <w:w w:val="100"/>
          <w:b/>
          <w:bCs/>
          <w:i/>
          <w:position w:val="5"/>
        </w:rPr>
        <w:tab/>
      </w:r>
      <w:r>
        <w:rPr>
          <w:rFonts w:ascii="Arial" w:hAnsi="Arial" w:cs="Arial" w:eastAsia="Arial"/>
          <w:sz w:val="12"/>
          <w:szCs w:val="12"/>
          <w:color w:val="7B7C7C"/>
          <w:spacing w:val="0"/>
          <w:w w:val="100"/>
          <w:b/>
          <w:bCs/>
          <w:i/>
          <w:position w:val="5"/>
        </w:rPr>
      </w:r>
      <w:r>
        <w:rPr>
          <w:rFonts w:ascii="Arial" w:hAnsi="Arial" w:cs="Arial" w:eastAsia="Arial"/>
          <w:sz w:val="12"/>
          <w:szCs w:val="12"/>
          <w:color w:val="A8AAAA"/>
          <w:spacing w:val="0"/>
          <w:w w:val="55"/>
          <w:position w:val="5"/>
        </w:rPr>
        <w:t>....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33" w:lineRule="atLeast"/>
        <w:ind w:right="476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16"/>
          <w:szCs w:val="16"/>
          <w:color w:val="BCBCBC"/>
          <w:spacing w:val="-38"/>
          <w:w w:val="55"/>
        </w:rPr>
        <w:t>-</w:t>
      </w:r>
      <w:r>
        <w:rPr>
          <w:rFonts w:ascii="Arial" w:hAnsi="Arial" w:cs="Arial" w:eastAsia="Arial"/>
          <w:sz w:val="16"/>
          <w:szCs w:val="16"/>
          <w:color w:val="A8AAAA"/>
          <w:spacing w:val="0"/>
          <w:w w:val="148"/>
        </w:rPr>
        <w:t>'</w:t>
      </w:r>
      <w:r>
        <w:rPr>
          <w:rFonts w:ascii="Arial" w:hAnsi="Arial" w:cs="Arial" w:eastAsia="Arial"/>
          <w:sz w:val="16"/>
          <w:szCs w:val="16"/>
          <w:color w:val="A8AAA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19191"/>
          <w:spacing w:val="0"/>
          <w:w w:val="130"/>
          <w:position w:val="5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19" w:right="-20"/>
        <w:jc w:val="left"/>
        <w:tabs>
          <w:tab w:pos="660" w:val="left"/>
          <w:tab w:pos="10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"/>
          <w:szCs w:val="5"/>
          <w:color w:val="919191"/>
          <w:spacing w:val="0"/>
          <w:w w:val="410"/>
          <w:position w:val="7"/>
        </w:rPr>
        <w:t>d</w:t>
      </w:r>
      <w:r>
        <w:rPr>
          <w:rFonts w:ascii="Times New Roman" w:hAnsi="Times New Roman" w:cs="Times New Roman" w:eastAsia="Times New Roman"/>
          <w:sz w:val="5"/>
          <w:szCs w:val="5"/>
          <w:color w:val="919191"/>
          <w:spacing w:val="-42"/>
          <w:w w:val="410"/>
          <w:position w:val="7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919191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919191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5"/>
          <w:szCs w:val="5"/>
          <w:color w:val="A8AAAA"/>
          <w:spacing w:val="0"/>
          <w:w w:val="410"/>
          <w:position w:val="7"/>
        </w:rPr>
        <w:t>/</w:t>
      </w:r>
      <w:r>
        <w:rPr>
          <w:rFonts w:ascii="Times New Roman" w:hAnsi="Times New Roman" w:cs="Times New Roman" w:eastAsia="Times New Roman"/>
          <w:sz w:val="5"/>
          <w:szCs w:val="5"/>
          <w:color w:val="A8AAA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A8AAA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30"/>
          <w:szCs w:val="30"/>
          <w:color w:val="BCBCBC"/>
          <w:spacing w:val="0"/>
          <w:w w:val="78"/>
          <w:position w:val="-6"/>
        </w:rPr>
        <w:t>•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48" w:lineRule="atLeast"/>
        <w:ind w:right="-20"/>
        <w:jc w:val="left"/>
        <w:tabs>
          <w:tab w:pos="9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32"/>
          <w:szCs w:val="32"/>
          <w:color w:val="A8AAAA"/>
          <w:w w:val="56"/>
        </w:rPr>
        <w:t>..</w:t>
      </w:r>
      <w:r>
        <w:rPr>
          <w:rFonts w:ascii="Arial" w:hAnsi="Arial" w:cs="Arial" w:eastAsia="Arial"/>
          <w:sz w:val="32"/>
          <w:szCs w:val="32"/>
          <w:color w:val="A8AAAA"/>
          <w:spacing w:val="-19"/>
          <w:w w:val="56"/>
        </w:rPr>
        <w:t>.</w:t>
      </w:r>
      <w:r>
        <w:rPr>
          <w:rFonts w:ascii="Arial" w:hAnsi="Arial" w:cs="Arial" w:eastAsia="Arial"/>
          <w:sz w:val="23"/>
          <w:szCs w:val="23"/>
          <w:color w:val="A8AAAA"/>
          <w:spacing w:val="-42"/>
          <w:w w:val="72"/>
          <w:position w:val="5"/>
        </w:rPr>
        <w:t>.</w:t>
      </w:r>
      <w:r>
        <w:rPr>
          <w:rFonts w:ascii="Arial" w:hAnsi="Arial" w:cs="Arial" w:eastAsia="Arial"/>
          <w:sz w:val="32"/>
          <w:szCs w:val="32"/>
          <w:color w:val="A8AAAA"/>
          <w:spacing w:val="-25"/>
          <w:w w:val="56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A8AAAA"/>
          <w:spacing w:val="-49"/>
          <w:w w:val="73"/>
          <w:position w:val="5"/>
        </w:rPr>
        <w:t>-</w:t>
      </w:r>
      <w:r>
        <w:rPr>
          <w:rFonts w:ascii="Arial" w:hAnsi="Arial" w:cs="Arial" w:eastAsia="Arial"/>
          <w:sz w:val="32"/>
          <w:szCs w:val="32"/>
          <w:color w:val="A8AAAA"/>
          <w:spacing w:val="-17"/>
          <w:w w:val="56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A8AAAA"/>
          <w:spacing w:val="-56"/>
          <w:w w:val="73"/>
          <w:position w:val="5"/>
        </w:rPr>
        <w:t>·</w:t>
      </w:r>
      <w:r>
        <w:rPr>
          <w:rFonts w:ascii="Arial" w:hAnsi="Arial" w:cs="Arial" w:eastAsia="Arial"/>
          <w:sz w:val="32"/>
          <w:szCs w:val="32"/>
          <w:color w:val="A8AAAA"/>
          <w:spacing w:val="-9"/>
          <w:w w:val="56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A8AAAA"/>
          <w:spacing w:val="-63"/>
          <w:w w:val="73"/>
          <w:position w:val="5"/>
        </w:rPr>
        <w:t>·</w:t>
      </w:r>
      <w:r>
        <w:rPr>
          <w:rFonts w:ascii="Arial" w:hAnsi="Arial" w:cs="Arial" w:eastAsia="Arial"/>
          <w:sz w:val="32"/>
          <w:szCs w:val="32"/>
          <w:color w:val="A8AAAA"/>
          <w:spacing w:val="-1"/>
          <w:w w:val="56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A8AAAA"/>
          <w:spacing w:val="0"/>
          <w:w w:val="73"/>
          <w:position w:val="5"/>
        </w:rPr>
        <w:t>·</w:t>
      </w:r>
      <w:r>
        <w:rPr>
          <w:rFonts w:ascii="Arial" w:hAnsi="Arial" w:cs="Arial" w:eastAsia="Arial"/>
          <w:sz w:val="23"/>
          <w:szCs w:val="23"/>
          <w:color w:val="A8AAAA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3"/>
          <w:szCs w:val="23"/>
          <w:color w:val="A8AAAA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5"/>
          <w:szCs w:val="25"/>
          <w:color w:val="BCBCBC"/>
          <w:spacing w:val="0"/>
          <w:w w:val="75"/>
          <w:position w:val="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120"/>
          <w:cols w:num="2" w:equalWidth="0">
            <w:col w:w="9715" w:space="21"/>
            <w:col w:w="1924"/>
          </w:cols>
        </w:sectPr>
      </w:pPr>
      <w:rPr/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19" w:lineRule="atLeast"/>
        <w:ind w:right="-20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52"/>
        </w:rPr>
        <w:t>...:.::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95" w:lineRule="exact"/>
        <w:ind w:left="3804" w:right="-20"/>
        <w:jc w:val="left"/>
        <w:tabs>
          <w:tab w:pos="5240" w:val="left"/>
        </w:tabs>
        <w:rPr>
          <w:rFonts w:ascii="Arial" w:hAnsi="Arial" w:cs="Arial" w:eastAsia="Arial"/>
          <w:sz w:val="46"/>
          <w:szCs w:val="46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919191"/>
          <w:spacing w:val="0"/>
          <w:w w:val="100"/>
          <w:b/>
          <w:bCs/>
          <w:i/>
          <w:position w:val="-2"/>
        </w:rPr>
        <w:t>l</w:t>
      </w:r>
      <w:r>
        <w:rPr>
          <w:rFonts w:ascii="Arial" w:hAnsi="Arial" w:cs="Arial" w:eastAsia="Arial"/>
          <w:sz w:val="25"/>
          <w:szCs w:val="25"/>
          <w:color w:val="919191"/>
          <w:spacing w:val="12"/>
          <w:w w:val="100"/>
          <w:b/>
          <w:bCs/>
          <w:i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919191"/>
          <w:spacing w:val="-15"/>
          <w:w w:val="133"/>
          <w:position w:val="-2"/>
        </w:rPr>
        <w:t>'</w:t>
      </w:r>
      <w:r>
        <w:rPr>
          <w:rFonts w:ascii="Arial" w:hAnsi="Arial" w:cs="Arial" w:eastAsia="Arial"/>
          <w:sz w:val="25"/>
          <w:szCs w:val="25"/>
          <w:color w:val="BCBCBC"/>
          <w:spacing w:val="-47"/>
          <w:w w:val="76"/>
          <w:position w:val="-2"/>
        </w:rPr>
        <w:t>·</w:t>
      </w:r>
      <w:r>
        <w:rPr>
          <w:rFonts w:ascii="Arial" w:hAnsi="Arial" w:cs="Arial" w:eastAsia="Arial"/>
          <w:sz w:val="25"/>
          <w:szCs w:val="25"/>
          <w:color w:val="919191"/>
          <w:spacing w:val="0"/>
          <w:w w:val="114"/>
          <w:position w:val="-2"/>
        </w:rPr>
        <w:t>:</w:t>
      </w:r>
      <w:r>
        <w:rPr>
          <w:rFonts w:ascii="Arial" w:hAnsi="Arial" w:cs="Arial" w:eastAsia="Arial"/>
          <w:sz w:val="25"/>
          <w:szCs w:val="25"/>
          <w:color w:val="919191"/>
          <w:spacing w:val="-6"/>
          <w:w w:val="100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919191"/>
          <w:spacing w:val="-22"/>
          <w:w w:val="133"/>
          <w:position w:val="-2"/>
        </w:rPr>
        <w:t>.</w:t>
      </w:r>
      <w:r>
        <w:rPr>
          <w:rFonts w:ascii="Arial" w:hAnsi="Arial" w:cs="Arial" w:eastAsia="Arial"/>
          <w:sz w:val="25"/>
          <w:szCs w:val="25"/>
          <w:color w:val="BCBCBC"/>
          <w:spacing w:val="0"/>
          <w:w w:val="161"/>
          <w:position w:val="-2"/>
        </w:rPr>
        <w:t>,</w:t>
      </w:r>
      <w:r>
        <w:rPr>
          <w:rFonts w:ascii="Arial" w:hAnsi="Arial" w:cs="Arial" w:eastAsia="Arial"/>
          <w:sz w:val="25"/>
          <w:szCs w:val="25"/>
          <w:color w:val="BCBCBC"/>
          <w:spacing w:val="-45"/>
          <w:w w:val="100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A8AAAA"/>
          <w:spacing w:val="12"/>
          <w:w w:val="56"/>
          <w:position w:val="-2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BCBCBC"/>
          <w:spacing w:val="0"/>
          <w:w w:val="113"/>
          <w:b/>
          <w:bCs/>
          <w:i/>
          <w:position w:val="-2"/>
        </w:rPr>
        <w:t>t</w:t>
      </w:r>
      <w:r>
        <w:rPr>
          <w:rFonts w:ascii="Times New Roman" w:hAnsi="Times New Roman" w:cs="Times New Roman" w:eastAsia="Times New Roman"/>
          <w:sz w:val="10"/>
          <w:szCs w:val="10"/>
          <w:color w:val="BCBCBC"/>
          <w:spacing w:val="12"/>
          <w:w w:val="100"/>
          <w:b/>
          <w:bCs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19191"/>
          <w:spacing w:val="0"/>
          <w:w w:val="100"/>
          <w:b/>
          <w:bCs/>
          <w:i/>
          <w:position w:val="-2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919191"/>
          <w:spacing w:val="24"/>
          <w:w w:val="100"/>
          <w:b/>
          <w:bCs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CBCBC"/>
          <w:spacing w:val="0"/>
          <w:w w:val="153"/>
          <w:position w:val="-2"/>
        </w:rPr>
        <w:t>./</w:t>
      </w:r>
      <w:r>
        <w:rPr>
          <w:rFonts w:ascii="Times New Roman" w:hAnsi="Times New Roman" w:cs="Times New Roman" w:eastAsia="Times New Roman"/>
          <w:sz w:val="10"/>
          <w:szCs w:val="10"/>
          <w:color w:val="BCBCBC"/>
          <w:spacing w:val="-21"/>
          <w:w w:val="153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CBCBC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BCBCBC"/>
          <w:spacing w:val="0"/>
          <w:w w:val="153"/>
          <w:position w:val="-2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BCBCBC"/>
          <w:spacing w:val="0"/>
          <w:w w:val="153"/>
          <w:position w:val="-2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BCBCBC"/>
          <w:spacing w:val="24"/>
          <w:w w:val="153"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19191"/>
          <w:spacing w:val="0"/>
          <w:w w:val="100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919191"/>
          <w:spacing w:val="0"/>
          <w:w w:val="100"/>
          <w:emboss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919191"/>
          <w:spacing w:val="0"/>
          <w:w w:val="100"/>
          <w:emboss/>
          <w:i/>
          <w:position w:val="0"/>
        </w:rPr>
      </w:r>
      <w:r>
        <w:rPr>
          <w:rFonts w:ascii="Times New Roman" w:hAnsi="Times New Roman" w:cs="Times New Roman" w:eastAsia="Times New Roman"/>
          <w:sz w:val="11"/>
          <w:szCs w:val="11"/>
          <w:color w:val="919191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11"/>
          <w:szCs w:val="11"/>
          <w:color w:val="919191"/>
          <w:spacing w:val="0"/>
          <w:w w:val="100"/>
          <w:i/>
          <w:position w:val="0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919191"/>
          <w:spacing w:val="0"/>
          <w:w w:val="100"/>
          <w:i/>
          <w:position w:val="0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919191"/>
          <w:spacing w:val="26"/>
          <w:w w:val="100"/>
          <w:i/>
          <w:position w:val="0"/>
        </w:rPr>
        <w:t> </w:t>
      </w:r>
      <w:r>
        <w:rPr>
          <w:rFonts w:ascii="Arial" w:hAnsi="Arial" w:cs="Arial" w:eastAsia="Arial"/>
          <w:sz w:val="46"/>
          <w:szCs w:val="46"/>
          <w:color w:val="A8AAAA"/>
          <w:spacing w:val="0"/>
          <w:w w:val="51"/>
          <w:position w:val="0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86" w:lineRule="exact"/>
        <w:ind w:right="-20"/>
        <w:jc w:val="left"/>
        <w:tabs>
          <w:tab w:pos="3800" w:val="left"/>
          <w:tab w:pos="524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9.645233pt;margin-top:4.366096pt;width:39.816103pt;height:5pt;mso-position-horizontal-relative:page;mso-position-vertical-relative:paragraph;z-index:-15641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tabs>
                      <w:tab w:pos="660" w:val="left"/>
                    </w:tabs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8AAAA"/>
                      <w:spacing w:val="0"/>
                      <w:w w:val="1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8AAAA"/>
                      <w:spacing w:val="0"/>
                      <w:w w:val="100"/>
                    </w:rPr>
                    <w:t>  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8AAAA"/>
                      <w:spacing w:val="2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8AAAA"/>
                      <w:spacing w:val="0"/>
                      <w:w w:val="79"/>
                    </w:rPr>
                    <w:t>i,.r"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8AAAA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8AAAA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BCBCBC"/>
                      <w:spacing w:val="0"/>
                      <w:w w:val="178"/>
                    </w:rPr>
                    <w:t>-·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84"/>
          <w:position w:val="-1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10"/>
        </w:rPr>
        <w:t>.T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1"/>
          <w:w w:val="100"/>
          <w:position w:val="-1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6"/>
          <w:w w:val="100"/>
          <w:position w:val="-1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4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0"/>
        </w:rPr>
        <w:t>ÖZBEY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0"/>
        </w:rPr>
      </w:r>
      <w:r>
        <w:rPr>
          <w:rFonts w:ascii="Arial" w:hAnsi="Arial" w:cs="Arial" w:eastAsia="Arial"/>
          <w:sz w:val="14"/>
          <w:szCs w:val="14"/>
          <w:color w:val="A8AAAA"/>
          <w:spacing w:val="0"/>
          <w:w w:val="82"/>
          <w:b/>
          <w:bCs/>
          <w:position w:val="-20"/>
        </w:rPr>
        <w:t>il</w:t>
      </w:r>
      <w:r>
        <w:rPr>
          <w:rFonts w:ascii="Arial" w:hAnsi="Arial" w:cs="Arial" w:eastAsia="Arial"/>
          <w:sz w:val="14"/>
          <w:szCs w:val="14"/>
          <w:color w:val="A8AAAA"/>
          <w:spacing w:val="0"/>
          <w:w w:val="82"/>
          <w:b/>
          <w:bCs/>
          <w:position w:val="-20"/>
        </w:rPr>
        <w:t>   </w:t>
      </w:r>
      <w:r>
        <w:rPr>
          <w:rFonts w:ascii="Arial" w:hAnsi="Arial" w:cs="Arial" w:eastAsia="Arial"/>
          <w:sz w:val="14"/>
          <w:szCs w:val="14"/>
          <w:color w:val="A8AAAA"/>
          <w:spacing w:val="23"/>
          <w:w w:val="82"/>
          <w:b/>
          <w:bCs/>
          <w:position w:val="-20"/>
        </w:rPr>
        <w:t> </w:t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82"/>
          <w:b/>
          <w:bCs/>
          <w:position w:val="-20"/>
        </w:rPr>
        <w:t>;</w:t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82"/>
          <w:b/>
          <w:bCs/>
          <w:position w:val="-20"/>
        </w:rPr>
        <w:t>'</w:t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82"/>
          <w:b/>
          <w:bCs/>
          <w:position w:val="-20"/>
        </w:rPr>
        <w:t>  </w:t>
      </w:r>
      <w:r>
        <w:rPr>
          <w:rFonts w:ascii="Arial" w:hAnsi="Arial" w:cs="Arial" w:eastAsia="Arial"/>
          <w:sz w:val="14"/>
          <w:szCs w:val="14"/>
          <w:color w:val="BCBCBC"/>
          <w:spacing w:val="2"/>
          <w:w w:val="82"/>
          <w:b/>
          <w:bCs/>
          <w:position w:val="-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8AAAA"/>
          <w:spacing w:val="0"/>
          <w:w w:val="140"/>
          <w:b/>
          <w:bCs/>
          <w:position w:val="-20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A8AAAA"/>
          <w:spacing w:val="0"/>
          <w:w w:val="140"/>
          <w:b/>
          <w:bCs/>
          <w:position w:val="-20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A8AAAA"/>
          <w:spacing w:val="12"/>
          <w:w w:val="140"/>
          <w:b/>
          <w:bCs/>
          <w:position w:val="-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CBCBC"/>
          <w:spacing w:val="-14"/>
          <w:w w:val="100"/>
          <w:position w:val="-20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919191"/>
          <w:spacing w:val="0"/>
          <w:w w:val="100"/>
          <w:position w:val="-2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919191"/>
          <w:spacing w:val="0"/>
          <w:w w:val="100"/>
          <w:position w:val="-20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919191"/>
          <w:spacing w:val="31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CBCBC"/>
          <w:spacing w:val="0"/>
          <w:w w:val="51"/>
          <w:position w:val="-20"/>
        </w:rPr>
        <w:t>....</w:t>
      </w:r>
      <w:r>
        <w:rPr>
          <w:rFonts w:ascii="Times New Roman" w:hAnsi="Times New Roman" w:cs="Times New Roman" w:eastAsia="Times New Roman"/>
          <w:sz w:val="16"/>
          <w:szCs w:val="16"/>
          <w:color w:val="BCBCBC"/>
          <w:spacing w:val="0"/>
          <w:w w:val="100"/>
          <w:position w:val="-2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BCBCBC"/>
          <w:spacing w:val="0"/>
          <w:w w:val="100"/>
          <w:position w:val="-20"/>
        </w:rPr>
      </w:r>
      <w:r>
        <w:rPr>
          <w:rFonts w:ascii="Times New Roman" w:hAnsi="Times New Roman" w:cs="Times New Roman" w:eastAsia="Times New Roman"/>
          <w:sz w:val="37"/>
          <w:szCs w:val="37"/>
          <w:color w:val="BCBCBC"/>
          <w:spacing w:val="0"/>
          <w:w w:val="51"/>
          <w:position w:val="-16"/>
        </w:rPr>
        <w:t>...</w:t>
      </w:r>
      <w:r>
        <w:rPr>
          <w:rFonts w:ascii="Times New Roman" w:hAnsi="Times New Roman" w:cs="Times New Roman" w:eastAsia="Times New Roman"/>
          <w:sz w:val="37"/>
          <w:szCs w:val="37"/>
          <w:color w:val="BCBCBC"/>
          <w:spacing w:val="0"/>
          <w:w w:val="51"/>
          <w:position w:val="-16"/>
        </w:rPr>
        <w:t>  </w:t>
      </w:r>
      <w:r>
        <w:rPr>
          <w:rFonts w:ascii="Times New Roman" w:hAnsi="Times New Roman" w:cs="Times New Roman" w:eastAsia="Times New Roman"/>
          <w:sz w:val="37"/>
          <w:szCs w:val="37"/>
          <w:color w:val="BCBCBC"/>
          <w:spacing w:val="22"/>
          <w:w w:val="51"/>
          <w:position w:val="-16"/>
        </w:rPr>
        <w:t> </w:t>
      </w:r>
      <w:r>
        <w:rPr>
          <w:rFonts w:ascii="Arial" w:hAnsi="Arial" w:cs="Arial" w:eastAsia="Arial"/>
          <w:sz w:val="18"/>
          <w:szCs w:val="18"/>
          <w:color w:val="A8AAAA"/>
          <w:spacing w:val="0"/>
          <w:w w:val="211"/>
          <w:position w:val="-15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120"/>
          <w:cols w:num="2" w:equalWidth="0">
            <w:col w:w="694" w:space="4555"/>
            <w:col w:w="6411"/>
          </w:cols>
        </w:sectPr>
      </w:pPr>
      <w:rPr/>
    </w:p>
    <w:p>
      <w:pPr>
        <w:spacing w:before="0" w:after="0" w:line="96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4"/>
          <w:position w:val="1"/>
        </w:rPr>
        <w:t>c;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" w:lineRule="atLeast"/>
        <w:ind w:right="-15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782837pt;margin-top:11.717253pt;width:4.108260pt;height:6.5pt;mso-position-horizontal-relative:page;mso-position-vertical-relative:paragraph;z-index:-15640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13"/>
                      <w:szCs w:val="13"/>
                      <w:color w:val="919191"/>
                      <w:spacing w:val="0"/>
                      <w:w w:val="68"/>
                    </w:rPr>
                    <w:t>·&gt;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51"/>
        </w:rPr>
        <w:t>::ı::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7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itfai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-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5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44" w:lineRule="exact"/>
        <w:ind w:right="-58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7B7C7C"/>
          <w:spacing w:val="0"/>
          <w:w w:val="64"/>
          <w:position w:val="-8"/>
        </w:rPr>
        <w:t>•</w:t>
      </w:r>
      <w:r>
        <w:rPr>
          <w:rFonts w:ascii="Arial" w:hAnsi="Arial" w:cs="Arial" w:eastAsia="Arial"/>
          <w:sz w:val="12"/>
          <w:szCs w:val="12"/>
          <w:color w:val="7B7C7C"/>
          <w:spacing w:val="0"/>
          <w:w w:val="64"/>
          <w:position w:val="-8"/>
        </w:rPr>
        <w:t>  </w:t>
      </w:r>
      <w:r>
        <w:rPr>
          <w:rFonts w:ascii="Arial" w:hAnsi="Arial" w:cs="Arial" w:eastAsia="Arial"/>
          <w:sz w:val="12"/>
          <w:szCs w:val="12"/>
          <w:color w:val="7B7C7C"/>
          <w:spacing w:val="7"/>
          <w:w w:val="64"/>
          <w:position w:val="-8"/>
        </w:rPr>
        <w:t> </w:t>
      </w:r>
      <w:r>
        <w:rPr>
          <w:rFonts w:ascii="Arial" w:hAnsi="Arial" w:cs="Arial" w:eastAsia="Arial"/>
          <w:sz w:val="12"/>
          <w:szCs w:val="12"/>
          <w:color w:val="919191"/>
          <w:spacing w:val="0"/>
          <w:w w:val="128"/>
          <w:b/>
          <w:bCs/>
          <w:i/>
          <w:position w:val="-8"/>
        </w:rPr>
        <w:t>r·</w:t>
      </w:r>
      <w:r>
        <w:rPr>
          <w:rFonts w:ascii="Arial" w:hAnsi="Arial" w:cs="Arial" w:eastAsia="Arial"/>
          <w:sz w:val="12"/>
          <w:szCs w:val="12"/>
          <w:color w:val="919191"/>
          <w:spacing w:val="0"/>
          <w:w w:val="128"/>
          <w:b/>
          <w:bCs/>
          <w:i/>
          <w:position w:val="-8"/>
        </w:rPr>
        <w:t> </w:t>
      </w:r>
      <w:r>
        <w:rPr>
          <w:rFonts w:ascii="Arial" w:hAnsi="Arial" w:cs="Arial" w:eastAsia="Arial"/>
          <w:sz w:val="12"/>
          <w:szCs w:val="12"/>
          <w:color w:val="919191"/>
          <w:spacing w:val="24"/>
          <w:w w:val="128"/>
          <w:b/>
          <w:bCs/>
          <w:i/>
          <w:position w:val="-8"/>
        </w:rPr>
        <w:t> </w:t>
      </w:r>
      <w:r>
        <w:rPr>
          <w:rFonts w:ascii="Arial" w:hAnsi="Arial" w:cs="Arial" w:eastAsia="Arial"/>
          <w:sz w:val="12"/>
          <w:szCs w:val="12"/>
          <w:color w:val="A8AAAA"/>
          <w:spacing w:val="-45"/>
          <w:w w:val="144"/>
          <w:position w:val="-8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919191"/>
          <w:spacing w:val="0"/>
          <w:w w:val="120"/>
          <w:position w:val="-8"/>
        </w:rPr>
        <w:t>$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74" w:lineRule="exact"/>
        <w:ind w:right="-102"/>
        <w:jc w:val="left"/>
        <w:rPr>
          <w:rFonts w:ascii="Arial" w:hAnsi="Arial" w:cs="Arial" w:eastAsia="Arial"/>
          <w:sz w:val="7"/>
          <w:szCs w:val="7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A8AAAA"/>
          <w:spacing w:val="-19"/>
          <w:w w:val="237"/>
          <w:position w:val="-10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BCBCBC"/>
          <w:spacing w:val="0"/>
          <w:w w:val="111"/>
          <w:position w:val="-14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BCBCBC"/>
          <w:spacing w:val="0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CBCBC"/>
          <w:spacing w:val="-10"/>
          <w:w w:val="100"/>
          <w:position w:val="-14"/>
        </w:rPr>
        <w:t> </w:t>
      </w:r>
      <w:r>
        <w:rPr>
          <w:rFonts w:ascii="Arial" w:hAnsi="Arial" w:cs="Arial" w:eastAsia="Arial"/>
          <w:sz w:val="41"/>
          <w:szCs w:val="41"/>
          <w:color w:val="BCBCBC"/>
          <w:spacing w:val="0"/>
          <w:w w:val="57"/>
          <w:position w:val="-10"/>
        </w:rPr>
        <w:t>.</w:t>
      </w:r>
      <w:r>
        <w:rPr>
          <w:rFonts w:ascii="Arial" w:hAnsi="Arial" w:cs="Arial" w:eastAsia="Arial"/>
          <w:sz w:val="41"/>
          <w:szCs w:val="41"/>
          <w:color w:val="BCBCBC"/>
          <w:spacing w:val="0"/>
          <w:w w:val="57"/>
          <w:position w:val="-10"/>
        </w:rPr>
        <w:t> </w:t>
      </w:r>
      <w:r>
        <w:rPr>
          <w:rFonts w:ascii="Arial" w:hAnsi="Arial" w:cs="Arial" w:eastAsia="Arial"/>
          <w:sz w:val="41"/>
          <w:szCs w:val="41"/>
          <w:color w:val="BCBCBC"/>
          <w:spacing w:val="28"/>
          <w:w w:val="57"/>
          <w:position w:val="-10"/>
        </w:rPr>
        <w:t> </w:t>
      </w:r>
      <w:r>
        <w:rPr>
          <w:rFonts w:ascii="Arial" w:hAnsi="Arial" w:cs="Arial" w:eastAsia="Arial"/>
          <w:sz w:val="7"/>
          <w:szCs w:val="7"/>
          <w:color w:val="A8AAAA"/>
          <w:spacing w:val="0"/>
          <w:w w:val="203"/>
          <w:position w:val="-14"/>
        </w:rPr>
        <w:t>'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74" w:lineRule="exact"/>
        <w:ind w:right="-20"/>
        <w:jc w:val="left"/>
        <w:tabs>
          <w:tab w:pos="420" w:val="left"/>
        </w:tabs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BCBCBC"/>
          <w:spacing w:val="0"/>
          <w:w w:val="49"/>
          <w:position w:val="-5"/>
        </w:rPr>
        <w:t>-·</w:t>
      </w:r>
      <w:r>
        <w:rPr>
          <w:rFonts w:ascii="Times New Roman" w:hAnsi="Times New Roman" w:cs="Times New Roman" w:eastAsia="Times New Roman"/>
          <w:sz w:val="23"/>
          <w:szCs w:val="23"/>
          <w:color w:val="BCBCBC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BCBCBC"/>
          <w:spacing w:val="0"/>
          <w:w w:val="100"/>
          <w:position w:val="-5"/>
        </w:rPr>
      </w:r>
      <w:r>
        <w:rPr>
          <w:rFonts w:ascii="Arial" w:hAnsi="Arial" w:cs="Arial" w:eastAsia="Arial"/>
          <w:sz w:val="18"/>
          <w:szCs w:val="18"/>
          <w:color w:val="BCBCBC"/>
          <w:spacing w:val="0"/>
          <w:w w:val="185"/>
          <w:position w:val="-11"/>
        </w:rPr>
        <w:t>'</w:t>
      </w:r>
      <w:r>
        <w:rPr>
          <w:rFonts w:ascii="Arial" w:hAnsi="Arial" w:cs="Arial" w:eastAsia="Arial"/>
          <w:sz w:val="18"/>
          <w:szCs w:val="18"/>
          <w:color w:val="BCBCBC"/>
          <w:spacing w:val="15"/>
          <w:w w:val="185"/>
          <w:position w:val="-11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BCBCBC"/>
          <w:spacing w:val="0"/>
          <w:w w:val="51"/>
          <w:position w:val="-4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120"/>
          <w:cols w:num="5" w:equalWidth="0">
            <w:col w:w="704" w:space="4827"/>
            <w:col w:w="793" w:space="2844"/>
            <w:col w:w="407" w:space="214"/>
            <w:col w:w="405" w:space="111"/>
            <w:col w:w="1355"/>
          </w:cols>
        </w:sectPr>
      </w:pPr>
      <w:rPr/>
    </w:p>
    <w:p>
      <w:pPr>
        <w:spacing w:before="0" w:after="0" w:line="20" w:lineRule="atLeast"/>
        <w:ind w:left="2791" w:right="-91"/>
        <w:jc w:val="left"/>
        <w:tabs>
          <w:tab w:pos="9180" w:val="left"/>
          <w:tab w:pos="9840" w:val="left"/>
          <w:tab w:pos="1032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Arial" w:hAnsi="Arial" w:cs="Arial" w:eastAsia="Arial"/>
          <w:sz w:val="17"/>
          <w:szCs w:val="17"/>
          <w:color w:val="494949"/>
          <w:w w:val="140"/>
        </w:rPr>
        <w:t>!!</w:t>
      </w:r>
      <w:r>
        <w:rPr>
          <w:rFonts w:ascii="Arial" w:hAnsi="Arial" w:cs="Arial" w:eastAsia="Arial"/>
          <w:sz w:val="17"/>
          <w:szCs w:val="17"/>
          <w:color w:val="494949"/>
          <w:spacing w:val="-3"/>
          <w:w w:val="140"/>
        </w:rPr>
        <w:t>;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99"/>
        </w:rPr>
        <w:t>[</w:t>
      </w:r>
      <w:r>
        <w:rPr>
          <w:rFonts w:ascii="Arial" w:hAnsi="Arial" w:cs="Arial" w:eastAsia="Arial"/>
          <w:sz w:val="23"/>
          <w:szCs w:val="23"/>
          <w:color w:val="5D5D5D"/>
          <w:spacing w:val="-24"/>
          <w:w w:val="99"/>
        </w:rPr>
        <w:t>'</w:t>
      </w:r>
      <w:r>
        <w:rPr>
          <w:rFonts w:ascii="Arial" w:hAnsi="Arial" w:cs="Arial" w:eastAsia="Arial"/>
          <w:sz w:val="23"/>
          <w:szCs w:val="23"/>
          <w:color w:val="919191"/>
          <w:spacing w:val="-4"/>
          <w:w w:val="62"/>
        </w:rPr>
        <w:t>·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138"/>
        </w:rPr>
        <w:t>gün</w:t>
      </w:r>
      <w:r>
        <w:rPr>
          <w:rFonts w:ascii="Arial" w:hAnsi="Arial" w:cs="Arial" w:eastAsia="Arial"/>
          <w:sz w:val="23"/>
          <w:szCs w:val="23"/>
          <w:color w:val="49494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94949"/>
          <w:spacing w:val="11"/>
          <w:w w:val="100"/>
        </w:rPr>
        <w:t>K</w:t>
      </w:r>
      <w:r>
        <w:rPr>
          <w:rFonts w:ascii="Times New Roman" w:hAnsi="Times New Roman" w:cs="Times New Roman" w:eastAsia="Times New Roman"/>
          <w:sz w:val="27"/>
          <w:szCs w:val="27"/>
          <w:color w:val="7B7C7C"/>
          <w:spacing w:val="-3"/>
          <w:w w:val="100"/>
        </w:rPr>
        <w:t>A</w:t>
      </w:r>
      <w:r>
        <w:rPr>
          <w:rFonts w:ascii="Arial" w:hAnsi="Arial" w:cs="Arial" w:eastAsia="Arial"/>
          <w:sz w:val="26"/>
          <w:szCs w:val="26"/>
          <w:color w:val="7B7C7C"/>
          <w:spacing w:val="0"/>
          <w:w w:val="100"/>
        </w:rPr>
        <w:t>YA</w:t>
      </w:r>
      <w:r>
        <w:rPr>
          <w:rFonts w:ascii="Arial" w:hAnsi="Arial" w:cs="Arial" w:eastAsia="Arial"/>
          <w:sz w:val="26"/>
          <w:szCs w:val="26"/>
          <w:color w:val="7B7C7C"/>
          <w:spacing w:val="-29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7B7C7C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7B7C7C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BCBCBC"/>
          <w:spacing w:val="0"/>
          <w:w w:val="56"/>
          <w:position w:val="7"/>
        </w:rPr>
        <w:t>'&gt;</w:t>
      </w:r>
      <w:r>
        <w:rPr>
          <w:rFonts w:ascii="Arial" w:hAnsi="Arial" w:cs="Arial" w:eastAsia="Arial"/>
          <w:sz w:val="15"/>
          <w:szCs w:val="15"/>
          <w:color w:val="BCBCBC"/>
          <w:spacing w:val="0"/>
          <w:w w:val="56"/>
          <w:position w:val="7"/>
        </w:rPr>
        <w:t>  </w:t>
      </w:r>
      <w:r>
        <w:rPr>
          <w:rFonts w:ascii="Arial" w:hAnsi="Arial" w:cs="Arial" w:eastAsia="Arial"/>
          <w:sz w:val="15"/>
          <w:szCs w:val="15"/>
          <w:color w:val="BCBCBC"/>
          <w:spacing w:val="1"/>
          <w:w w:val="56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A8AAAA"/>
          <w:spacing w:val="0"/>
          <w:w w:val="100"/>
          <w:position w:val="7"/>
        </w:rPr>
        <w:t>.,·,</w:t>
      </w:r>
      <w:r>
        <w:rPr>
          <w:rFonts w:ascii="Arial" w:hAnsi="Arial" w:cs="Arial" w:eastAsia="Arial"/>
          <w:sz w:val="15"/>
          <w:szCs w:val="15"/>
          <w:color w:val="A8AAAA"/>
          <w:spacing w:val="-38"/>
          <w:w w:val="100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A8AAAA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A8AAAA"/>
          <w:spacing w:val="0"/>
          <w:w w:val="100"/>
          <w:position w:val="7"/>
        </w:rPr>
      </w:r>
      <w:r>
        <w:rPr>
          <w:rFonts w:ascii="Arial" w:hAnsi="Arial" w:cs="Arial" w:eastAsia="Arial"/>
          <w:sz w:val="23"/>
          <w:szCs w:val="23"/>
          <w:color w:val="BCBCBC"/>
          <w:spacing w:val="0"/>
          <w:w w:val="103"/>
          <w:position w:val="5"/>
        </w:rPr>
        <w:t>.</w:t>
      </w:r>
      <w:r>
        <w:rPr>
          <w:rFonts w:ascii="Arial" w:hAnsi="Arial" w:cs="Arial" w:eastAsia="Arial"/>
          <w:sz w:val="23"/>
          <w:szCs w:val="23"/>
          <w:color w:val="BCBCBC"/>
          <w:spacing w:val="-40"/>
          <w:w w:val="100"/>
          <w:position w:val="5"/>
        </w:rPr>
        <w:t> </w:t>
      </w:r>
      <w:r>
        <w:rPr>
          <w:rFonts w:ascii="Arial" w:hAnsi="Arial" w:cs="Arial" w:eastAsia="Arial"/>
          <w:sz w:val="28"/>
          <w:szCs w:val="28"/>
          <w:color w:val="A8AAAA"/>
          <w:spacing w:val="0"/>
          <w:w w:val="62"/>
          <w:position w:val="5"/>
        </w:rPr>
        <w:t>,,</w:t>
      </w:r>
      <w:r>
        <w:rPr>
          <w:rFonts w:ascii="Arial" w:hAnsi="Arial" w:cs="Arial" w:eastAsia="Arial"/>
          <w:sz w:val="28"/>
          <w:szCs w:val="28"/>
          <w:color w:val="A8AAAA"/>
          <w:spacing w:val="-36"/>
          <w:w w:val="62"/>
          <w:position w:val="5"/>
        </w:rPr>
        <w:t> </w:t>
      </w:r>
      <w:r>
        <w:rPr>
          <w:rFonts w:ascii="Arial" w:hAnsi="Arial" w:cs="Arial" w:eastAsia="Arial"/>
          <w:sz w:val="28"/>
          <w:szCs w:val="28"/>
          <w:color w:val="A8AAAA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8"/>
          <w:szCs w:val="28"/>
          <w:color w:val="A8AAAA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31"/>
          <w:szCs w:val="31"/>
          <w:color w:val="BCBCBC"/>
          <w:spacing w:val="0"/>
          <w:w w:val="62"/>
          <w:position w:val="0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0" w:lineRule="atLeas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BCBCBC"/>
          <w:spacing w:val="0"/>
          <w:w w:val="47"/>
        </w:rPr>
        <w:t>·.</w:t>
      </w:r>
      <w:r>
        <w:rPr>
          <w:rFonts w:ascii="Arial" w:hAnsi="Arial" w:cs="Arial" w:eastAsia="Arial"/>
          <w:sz w:val="27"/>
          <w:szCs w:val="27"/>
          <w:color w:val="BCBCBC"/>
          <w:spacing w:val="0"/>
          <w:w w:val="47"/>
        </w:rPr>
        <w:t>  </w:t>
      </w:r>
      <w:r>
        <w:rPr>
          <w:rFonts w:ascii="Arial" w:hAnsi="Arial" w:cs="Arial" w:eastAsia="Arial"/>
          <w:sz w:val="27"/>
          <w:szCs w:val="27"/>
          <w:color w:val="BCBCBC"/>
          <w:spacing w:val="34"/>
          <w:w w:val="4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8AAAA"/>
          <w:spacing w:val="0"/>
          <w:w w:val="271"/>
          <w:position w:val="-4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120"/>
          <w:cols w:num="2" w:equalWidth="0">
            <w:col w:w="10385" w:space="172"/>
            <w:col w:w="1103"/>
          </w:cols>
        </w:sectPr>
      </w:pPr>
      <w:rPr/>
    </w:p>
    <w:p>
      <w:pPr>
        <w:spacing w:before="0" w:after="0" w:line="77" w:lineRule="atLeast"/>
        <w:ind w:left="2600" w:right="-74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494949"/>
          <w:spacing w:val="0"/>
          <w:w w:val="78"/>
        </w:rPr>
        <w:t>Itfaiy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78"/>
        </w:rPr>
        <w:t>e</w:t>
      </w:r>
      <w:r>
        <w:rPr>
          <w:rFonts w:ascii="Arial" w:hAnsi="Arial" w:cs="Arial" w:eastAsia="Arial"/>
          <w:sz w:val="23"/>
          <w:szCs w:val="23"/>
          <w:color w:val="494949"/>
          <w:spacing w:val="19"/>
          <w:w w:val="78"/>
        </w:rPr>
        <w:t> 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78"/>
        </w:rPr>
        <w:t>Güne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78"/>
        </w:rPr>
        <w:t>y</w:t>
      </w:r>
      <w:r>
        <w:rPr>
          <w:rFonts w:ascii="Arial" w:hAnsi="Arial" w:cs="Arial" w:eastAsia="Arial"/>
          <w:sz w:val="23"/>
          <w:szCs w:val="23"/>
          <w:color w:val="494949"/>
          <w:spacing w:val="-11"/>
          <w:w w:val="78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8"/>
        </w:rPr>
        <w:t>Bölg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8"/>
        </w:rPr>
        <w:t>e</w:t>
      </w:r>
      <w:r>
        <w:rPr>
          <w:rFonts w:ascii="Arial" w:hAnsi="Arial" w:cs="Arial" w:eastAsia="Arial"/>
          <w:sz w:val="23"/>
          <w:szCs w:val="23"/>
          <w:color w:val="313131"/>
          <w:spacing w:val="-6"/>
          <w:w w:val="78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82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77" w:lineRule="atLeast"/>
        <w:ind w:right="-20"/>
        <w:jc w:val="left"/>
        <w:tabs>
          <w:tab w:pos="1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A8AAAA"/>
          <w:spacing w:val="0"/>
          <w:w w:val="290"/>
          <w:position w:val="7"/>
        </w:rPr>
        <w:t>'</w:t>
      </w:r>
      <w:r>
        <w:rPr>
          <w:rFonts w:ascii="Arial" w:hAnsi="Arial" w:cs="Arial" w:eastAsia="Arial"/>
          <w:sz w:val="18"/>
          <w:szCs w:val="18"/>
          <w:color w:val="A8AAAA"/>
          <w:spacing w:val="41"/>
          <w:w w:val="290"/>
          <w:position w:val="7"/>
        </w:rPr>
        <w:t> </w:t>
      </w:r>
      <w:r>
        <w:rPr>
          <w:rFonts w:ascii="Arial" w:hAnsi="Arial" w:cs="Arial" w:eastAsia="Arial"/>
          <w:sz w:val="37"/>
          <w:szCs w:val="37"/>
          <w:color w:val="A8AAAA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37"/>
          <w:szCs w:val="37"/>
          <w:color w:val="A8AAAA"/>
          <w:spacing w:val="-101"/>
          <w:w w:val="100"/>
          <w:position w:val="0"/>
        </w:rPr>
        <w:t> </w:t>
      </w:r>
      <w:r>
        <w:rPr>
          <w:rFonts w:ascii="Arial" w:hAnsi="Arial" w:cs="Arial" w:eastAsia="Arial"/>
          <w:sz w:val="37"/>
          <w:szCs w:val="37"/>
          <w:color w:val="A8AAA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7"/>
          <w:szCs w:val="37"/>
          <w:color w:val="A8AAA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53"/>
          <w:position w:val="0"/>
        </w:rPr>
        <w:t>--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120"/>
          <w:cols w:num="2" w:equalWidth="0">
            <w:col w:w="4667" w:space="4883"/>
            <w:col w:w="2110"/>
          </w:cols>
        </w:sectPr>
      </w:pPr>
      <w:rPr/>
    </w:p>
    <w:p>
      <w:pPr>
        <w:spacing w:before="0" w:after="0" w:line="841" w:lineRule="exact"/>
        <w:ind w:right="-20"/>
        <w:jc w:val="right"/>
        <w:rPr>
          <w:rFonts w:ascii="Arial" w:hAnsi="Arial" w:cs="Arial" w:eastAsia="Arial"/>
          <w:sz w:val="38"/>
          <w:szCs w:val="38"/>
        </w:rPr>
      </w:pPr>
      <w:rPr/>
      <w:r>
        <w:rPr/>
        <w:pict>
          <v:group style="position:absolute;margin-left:11.813312pt;margin-top:35.90929pt;width:573.005304pt;height:783.625842pt;mso-position-horizontal-relative:page;mso-position-vertical-relative:page;z-index:-15645" coordorigin="236,718" coordsize="11460,15673">
            <v:group style="position:absolute;left:243;top:744;width:1451;height:2" coordorigin="243,744" coordsize="1451,2">
              <v:shape style="position:absolute;left:243;top:744;width:1451;height:2" coordorigin="243,744" coordsize="1451,0" path="m243,744l1694,744e" filled="f" stroked="t" strokeweight=".477306pt" strokecolor="#545454">
                <v:path arrowok="t"/>
              </v:shape>
            </v:group>
            <v:group style="position:absolute;left:263;top:737;width:2;height:15641" coordorigin="263,737" coordsize="2,15641">
              <v:shape style="position:absolute;left:263;top:737;width:2;height:15641" coordorigin="263,737" coordsize="0,15641" path="m263,16379l263,737e" filled="f" stroked="t" strokeweight=".715958pt" strokecolor="#545454">
                <v:path arrowok="t"/>
              </v:shape>
            </v:group>
            <v:group style="position:absolute;left:1518;top:747;width:1537;height:2" coordorigin="1518,747" coordsize="1537,2">
              <v:shape style="position:absolute;left:1518;top:747;width:1537;height:2" coordorigin="1518,747" coordsize="1537,0" path="m1518,747l3055,747e" filled="f" stroked="t" strokeweight=".954611pt" strokecolor="#676767">
                <v:path arrowok="t"/>
              </v:shape>
            </v:group>
            <v:group style="position:absolute;left:2334;top:737;width:2;height:1532" coordorigin="2334,737" coordsize="2,1532">
              <v:shape style="position:absolute;left:2334;top:737;width:2;height:1532" coordorigin="2334,737" coordsize="0,1532" path="m2334,2269l2334,737e" filled="f" stroked="t" strokeweight=".954611pt" strokecolor="#4F4F4F">
                <v:path arrowok="t"/>
              </v:shape>
            </v:group>
            <v:group style="position:absolute;left:2778;top:744;width:535;height:2" coordorigin="2778,744" coordsize="535,2">
              <v:shape style="position:absolute;left:2778;top:744;width:535;height:2" coordorigin="2778,744" coordsize="535,0" path="m2778,744l3313,744e" filled="f" stroked="t" strokeweight=".715958pt" strokecolor="#4B4B4B">
                <v:path arrowok="t"/>
              </v:shape>
            </v:group>
            <v:group style="position:absolute;left:3255;top:747;width:606;height:2" coordorigin="3255,747" coordsize="606,2">
              <v:shape style="position:absolute;left:3255;top:747;width:606;height:2" coordorigin="3255,747" coordsize="606,0" path="m3255,747l3861,747e" filled="f" stroked="t" strokeweight=".477306pt" strokecolor="#2B2B2B">
                <v:path arrowok="t"/>
              </v:shape>
            </v:group>
            <v:group style="position:absolute;left:3804;top:744;width:3599;height:2" coordorigin="3804,744" coordsize="3599,2">
              <v:shape style="position:absolute;left:3804;top:744;width:3599;height:2" coordorigin="3804,744" coordsize="3599,0" path="m3804,744l7403,744e" filled="f" stroked="t" strokeweight=".715958pt" strokecolor="#545454">
                <v:path arrowok="t"/>
              </v:shape>
            </v:group>
            <v:group style="position:absolute;left:7346;top:742;width:415;height:2" coordorigin="7346,742" coordsize="415,2">
              <v:shape style="position:absolute;left:7346;top:742;width:415;height:2" coordorigin="7346,742" coordsize="415,0" path="m7346,742l7761,742e" filled="f" stroked="t" strokeweight=".477306pt" strokecolor="#383838">
                <v:path arrowok="t"/>
              </v:shape>
            </v:group>
            <v:group style="position:absolute;left:9131;top:742;width:19;height:2" coordorigin="9131,742" coordsize="19,2">
              <v:shape style="position:absolute;left:9131;top:742;width:19;height:2" coordorigin="9131,742" coordsize="19,0" path="m9131,742l9150,742e" filled="f" stroked="t" strokeweight=".957542pt" strokecolor="#4F4F4F">
                <v:path arrowok="t"/>
              </v:shape>
            </v:group>
            <v:group style="position:absolute;left:9097;top:742;width:592;height:2" coordorigin="9097,742" coordsize="592,2">
              <v:shape style="position:absolute;left:9097;top:742;width:592;height:2" coordorigin="9097,742" coordsize="592,0" path="m9097,742l9689,742e" filled="f" stroked="t" strokeweight=".477306pt" strokecolor="#444444">
                <v:path arrowok="t"/>
              </v:shape>
            </v:group>
            <v:group style="position:absolute;left:10887;top:737;width:162;height:2" coordorigin="10887,737" coordsize="162,2">
              <v:shape style="position:absolute;left:10887;top:737;width:162;height:2" coordorigin="10887,737" coordsize="162,0" path="m10887,737l11050,737e" filled="f" stroked="t" strokeweight=".477306pt" strokecolor="#2B2B2B">
                <v:path arrowok="t"/>
              </v:shape>
            </v:group>
            <v:group style="position:absolute;left:243;top:737;width:11427;height:2" coordorigin="243,737" coordsize="11427,2">
              <v:shape style="position:absolute;left:243;top:737;width:11427;height:2" coordorigin="243,737" coordsize="11427,0" path="m243,737l11670,737e" filled="f" stroked="t" strokeweight=".715958pt" strokecolor="#575757">
                <v:path arrowok="t"/>
              </v:shape>
            </v:group>
            <v:group style="position:absolute;left:11656;top:728;width:2;height:3778" coordorigin="11656,728" coordsize="2,3778">
              <v:shape style="position:absolute;left:11656;top:728;width:2;height:3778" coordorigin="11656,728" coordsize="0,3778" path="m11656,4505l11656,728e" filled="f" stroked="t" strokeweight=".954611pt" strokecolor="#5B5B5B">
                <v:path arrowok="t"/>
              </v:shape>
            </v:group>
            <v:group style="position:absolute;left:258;top:1221;width:2;height:546" coordorigin="258,1221" coordsize="2,546">
              <v:shape style="position:absolute;left:258;top:1221;width:2;height:546" coordorigin="258,1221" coordsize="0,546" path="m258,1767l258,1221e" filled="f" stroked="t" strokeweight=".477306pt" strokecolor="#545454">
                <v:path arrowok="t"/>
              </v:shape>
            </v:group>
            <v:group style="position:absolute;left:248;top:2255;width:372;height:2" coordorigin="248,2255" coordsize="372,2">
              <v:shape style="position:absolute;left:248;top:2255;width:372;height:2" coordorigin="248,2255" coordsize="372,0" path="m248,2255l620,2255e" filled="f" stroked="t" strokeweight=".477306pt" strokecolor="#383838">
                <v:path arrowok="t"/>
              </v:shape>
            </v:group>
            <v:group style="position:absolute;left:563;top:2257;width:6253;height:2" coordorigin="563,2257" coordsize="6253,2">
              <v:shape style="position:absolute;left:563;top:2257;width:6253;height:2" coordorigin="563,2257" coordsize="6253,0" path="m563,2257l6816,2257e" filled="f" stroked="t" strokeweight=".715958pt" strokecolor="#575757">
                <v:path arrowok="t"/>
              </v:shape>
            </v:group>
            <v:group style="position:absolute;left:6759;top:2255;width:644;height:2" coordorigin="6759,2255" coordsize="644,2">
              <v:shape style="position:absolute;left:6759;top:2255;width:644;height:2" coordorigin="6759,2255" coordsize="644,0" path="m6759,2255l7403,2255e" filled="f" stroked="t" strokeweight=".477306pt" strokecolor="#343434">
                <v:path arrowok="t"/>
              </v:shape>
            </v:group>
            <v:group style="position:absolute;left:7346;top:2250;width:415;height:2" coordorigin="7346,2250" coordsize="415,2">
              <v:shape style="position:absolute;left:7346;top:2250;width:415;height:2" coordorigin="7346,2250" coordsize="415,0" path="m7346,2250l7761,2250e" filled="f" stroked="t" strokeweight=".715958pt" strokecolor="#4F4F4F">
                <v:path arrowok="t"/>
              </v:shape>
            </v:group>
            <v:group style="position:absolute;left:7608;top:2253;width:1580;height:2" coordorigin="7608,2253" coordsize="1580,2">
              <v:shape style="position:absolute;left:7608;top:2253;width:1580;height:2" coordorigin="7608,2253" coordsize="1580,0" path="m7608,2253l9188,2253e" filled="f" stroked="t" strokeweight=".954611pt" strokecolor="#676767">
                <v:path arrowok="t"/>
              </v:shape>
            </v:group>
            <v:group style="position:absolute;left:9145;top:1221;width:2;height:546" coordorigin="9145,1221" coordsize="2,546">
              <v:shape style="position:absolute;left:9145;top:1221;width:2;height:546" coordorigin="9145,1221" coordsize="0,546" path="m9145,1767l9145,1221e" filled="f" stroked="t" strokeweight=".477306pt" strokecolor="#484848">
                <v:path arrowok="t"/>
              </v:shape>
            </v:group>
            <v:group style="position:absolute;left:9145;top:1709;width:2;height:555" coordorigin="9145,1709" coordsize="2,555">
              <v:shape style="position:absolute;left:9145;top:1709;width:2;height:555" coordorigin="9145,1709" coordsize="0,555" path="m9145,2265l9145,1709e" filled="f" stroked="t" strokeweight=".954611pt" strokecolor="#747474">
                <v:path arrowok="t"/>
              </v:shape>
            </v:group>
            <v:group style="position:absolute;left:9097;top:2255;width:592;height:2" coordorigin="9097,2255" coordsize="592,2">
              <v:shape style="position:absolute;left:9097;top:2255;width:592;height:2" coordorigin="9097,2255" coordsize="592,0" path="m9097,2255l9689,2255e" filled="f" stroked="t" strokeweight=".477306pt" strokecolor="#484848">
                <v:path arrowok="t"/>
              </v:shape>
            </v:group>
            <v:group style="position:absolute;left:9632;top:2255;width:239;height:2" coordorigin="9632,2255" coordsize="239,2">
              <v:shape style="position:absolute;left:9632;top:2255;width:239;height:2" coordorigin="9632,2255" coordsize="239,0" path="m9632,2255l9871,2255e" filled="f" stroked="t" strokeweight=".477306pt" strokecolor="#2F2F2F">
                <v:path arrowok="t"/>
              </v:shape>
            </v:group>
            <v:group style="position:absolute;left:9813;top:2255;width:554;height:2" coordorigin="9813,2255" coordsize="554,2">
              <v:shape style="position:absolute;left:9813;top:2255;width:554;height:2" coordorigin="9813,2255" coordsize="554,0" path="m9813,2255l10367,2255e" filled="f" stroked="t" strokeweight=".477306pt" strokecolor="#4B4B4B">
                <v:path arrowok="t"/>
              </v:shape>
            </v:group>
            <v:group style="position:absolute;left:10214;top:2255;width:840;height:2" coordorigin="10214,2255" coordsize="840,2">
              <v:shape style="position:absolute;left:10214;top:2255;width:840;height:2" coordorigin="10214,2255" coordsize="840,0" path="m10214,2255l11054,2255e" filled="f" stroked="t" strokeweight=".954611pt" strokecolor="#676767">
                <v:path arrowok="t"/>
              </v:shape>
            </v:group>
            <v:group style="position:absolute;left:10992;top:2250;width:668;height:2" coordorigin="10992,2250" coordsize="668,2">
              <v:shape style="position:absolute;left:10992;top:2250;width:668;height:2" coordorigin="10992,2250" coordsize="668,0" path="m10992,2250l11661,2250e" filled="f" stroked="t" strokeweight=".477306pt" strokecolor="#484848">
                <v:path arrowok="t"/>
              </v:shape>
            </v:group>
            <v:group style="position:absolute;left:248;top:2504;width:1589;height:2" coordorigin="248,2504" coordsize="1589,2">
              <v:shape style="position:absolute;left:248;top:2504;width:1589;height:2" coordorigin="248,2504" coordsize="1589,0" path="m248,2504l1838,2504e" filled="f" stroked="t" strokeweight=".954611pt" strokecolor="#5B5B5B">
                <v:path arrowok="t"/>
              </v:shape>
            </v:group>
            <v:group style="position:absolute;left:1637;top:2504;width:1675;height:2" coordorigin="1637,2504" coordsize="1675,2">
              <v:shape style="position:absolute;left:1637;top:2504;width:1675;height:2" coordorigin="1637,2504" coordsize="1675,0" path="m1637,2504l3313,2504e" filled="f" stroked="t" strokeweight=".477306pt" strokecolor="#444444">
                <v:path arrowok="t"/>
              </v:shape>
            </v:group>
            <v:group style="position:absolute;left:3255;top:2502;width:7131;height:2" coordorigin="3255,2502" coordsize="7131,2">
              <v:shape style="position:absolute;left:3255;top:2502;width:7131;height:2" coordorigin="3255,2502" coordsize="7131,0" path="m3255,2502l10386,2502e" filled="f" stroked="t" strokeweight=".715958pt" strokecolor="#545454">
                <v:path arrowok="t"/>
              </v:shape>
            </v:group>
            <v:group style="position:absolute;left:5093;top:2502;width:659;height:2" coordorigin="5093,2502" coordsize="659,2">
              <v:shape style="position:absolute;left:5093;top:2502;width:659;height:2" coordorigin="5093,2502" coordsize="659,0" path="m5093,2502l5752,2502e" filled="f" stroked="t" strokeweight=".954611pt" strokecolor="#676767">
                <v:path arrowok="t"/>
              </v:shape>
            </v:group>
            <v:group style="position:absolute;left:10310;top:2499;width:635;height:2" coordorigin="10310,2499" coordsize="635,2">
              <v:shape style="position:absolute;left:10310;top:2499;width:635;height:2" coordorigin="10310,2499" coordsize="635,0" path="m10310,2499l10945,2499e" filled="f" stroked="t" strokeweight=".477306pt" strokecolor="#3F3F3F">
                <v:path arrowok="t"/>
              </v:shape>
            </v:group>
            <v:group style="position:absolute;left:10887;top:2499;width:162;height:2" coordorigin="10887,2499" coordsize="162,2">
              <v:shape style="position:absolute;left:10887;top:2499;width:162;height:2" coordorigin="10887,2499" coordsize="162,0" path="m10887,2499l11050,2499e" filled="f" stroked="t" strokeweight=".477306pt" strokecolor="#2B2B2B">
                <v:path arrowok="t"/>
              </v:shape>
            </v:group>
            <v:group style="position:absolute;left:10992;top:2494;width:673;height:2" coordorigin="10992,2494" coordsize="673,2">
              <v:shape style="position:absolute;left:10992;top:2494;width:673;height:2" coordorigin="10992,2494" coordsize="673,0" path="m10992,2494l11665,2494e" filled="f" stroked="t" strokeweight=".954611pt" strokecolor="#676767">
                <v:path arrowok="t"/>
              </v:shape>
            </v:group>
            <v:group style="position:absolute;left:258;top:2746;width:4377;height:2" coordorigin="258,2746" coordsize="4377,2">
              <v:shape style="position:absolute;left:258;top:2746;width:4377;height:2" coordorigin="258,2746" coordsize="4377,0" path="m258,2746l4635,2746e" filled="f" stroked="t" strokeweight=".715958pt" strokecolor="#575757">
                <v:path arrowok="t"/>
              </v:shape>
            </v:group>
            <v:group style="position:absolute;left:260;top:2456;width:2;height:823" coordorigin="260,2456" coordsize="2,823">
              <v:shape style="position:absolute;left:260;top:2456;width:2;height:823" coordorigin="260,2456" coordsize="0,823" path="m260,3280l260,2456e" filled="f" stroked="t" strokeweight=".715958pt" strokecolor="#3F3F3F">
                <v:path arrowok="t"/>
              </v:shape>
            </v:group>
            <v:group style="position:absolute;left:4577;top:2743;width:745;height:2" coordorigin="4577,2743" coordsize="745,2">
              <v:shape style="position:absolute;left:4577;top:2743;width:745;height:2" coordorigin="4577,2743" coordsize="745,0" path="m4577,2743l5322,2743e" filled="f" stroked="t" strokeweight=".477306pt" strokecolor="#2B2B2B">
                <v:path arrowok="t"/>
              </v:shape>
            </v:group>
            <v:group style="position:absolute;left:5265;top:2743;width:3952;height:2" coordorigin="5265,2743" coordsize="3952,2">
              <v:shape style="position:absolute;left:5265;top:2743;width:3952;height:2" coordorigin="5265,2743" coordsize="3952,0" path="m5265,2743l9217,2743e" filled="f" stroked="t" strokeweight=".715958pt" strokecolor="#545454">
                <v:path arrowok="t"/>
              </v:shape>
            </v:group>
            <v:group style="position:absolute;left:9102;top:2743;width:587;height:2" coordorigin="9102,2743" coordsize="587,2">
              <v:shape style="position:absolute;left:9102;top:2743;width:587;height:2" coordorigin="9102,2743" coordsize="587,0" path="m9102,2743l9689,2743e" filled="f" stroked="t" strokeweight=".477306pt" strokecolor="#484848">
                <v:path arrowok="t"/>
              </v:shape>
            </v:group>
            <v:group style="position:absolute;left:9632;top:2741;width:1313;height:2" coordorigin="9632,2741" coordsize="1313,2">
              <v:shape style="position:absolute;left:9632;top:2741;width:1313;height:2" coordorigin="9632,2741" coordsize="1313,0" path="m9632,2741l10945,2741e" filled="f" stroked="t" strokeweight=".954611pt" strokecolor="#646464">
                <v:path arrowok="t"/>
              </v:shape>
            </v:group>
            <v:group style="position:absolute;left:10887;top:2739;width:778;height:2" coordorigin="10887,2739" coordsize="778,2">
              <v:shape style="position:absolute;left:10887;top:2739;width:778;height:2" coordorigin="10887,2739" coordsize="778,0" path="m10887,2739l11665,2739e" filled="f" stroked="t" strokeweight=".477306pt" strokecolor="#4B4B4B">
                <v:path arrowok="t"/>
              </v:shape>
            </v:group>
            <v:group style="position:absolute;left:253;top:2988;width:1628;height:2" coordorigin="253,2988" coordsize="1628,2">
              <v:shape style="position:absolute;left:253;top:2988;width:1628;height:2" coordorigin="253,2988" coordsize="1628,0" path="m253,2988l1881,2988e" filled="f" stroked="t" strokeweight=".477306pt" strokecolor="#4B4B4B">
                <v:path arrowok="t"/>
              </v:shape>
            </v:group>
            <v:group style="position:absolute;left:1823;top:2985;width:5580;height:2" coordorigin="1823,2985" coordsize="5580,2">
              <v:shape style="position:absolute;left:1823;top:2985;width:5580;height:2" coordorigin="1823,2985" coordsize="5580,0" path="m1823,2985l7403,2985e" filled="f" stroked="t" strokeweight=".715958pt" strokecolor="#575757">
                <v:path arrowok="t"/>
              </v:shape>
            </v:group>
            <v:group style="position:absolute;left:7346;top:2983;width:415;height:2" coordorigin="7346,2983" coordsize="415,2">
              <v:shape style="position:absolute;left:7346;top:2983;width:415;height:2" coordorigin="7346,2983" coordsize="415,0" path="m7346,2983l7761,2983e" filled="f" stroked="t" strokeweight=".477306pt" strokecolor="#2F2F2F">
                <v:path arrowok="t"/>
              </v:shape>
            </v:group>
            <v:group style="position:absolute;left:7704;top:2985;width:1986;height:2" coordorigin="7704,2985" coordsize="1986,2">
              <v:shape style="position:absolute;left:7704;top:2985;width:1986;height:2" coordorigin="7704,2985" coordsize="1986,0" path="m7704,2985l9689,2985e" filled="f" stroked="t" strokeweight=".954611pt" strokecolor="#606060">
                <v:path arrowok="t"/>
              </v:shape>
            </v:group>
            <v:group style="position:absolute;left:9632;top:2983;width:239;height:2" coordorigin="9632,2983" coordsize="239,2">
              <v:shape style="position:absolute;left:9632;top:2983;width:239;height:2" coordorigin="9632,2983" coordsize="239,0" path="m9632,2983l9871,2983e" filled="f" stroked="t" strokeweight=".477306pt" strokecolor="#282828">
                <v:path arrowok="t"/>
              </v:shape>
            </v:group>
            <v:group style="position:absolute;left:9813;top:2983;width:554;height:2" coordorigin="9813,2983" coordsize="554,2">
              <v:shape style="position:absolute;left:9813;top:2983;width:554;height:2" coordorigin="9813,2983" coordsize="554,0" path="m9813,2983l10367,2983e" filled="f" stroked="t" strokeweight=".477306pt" strokecolor="#3B3B3B">
                <v:path arrowok="t"/>
              </v:shape>
            </v:group>
            <v:group style="position:absolute;left:10310;top:2983;width:1356;height:2" coordorigin="10310,2983" coordsize="1356,2">
              <v:shape style="position:absolute;left:10310;top:2983;width:1356;height:2" coordorigin="10310,2983" coordsize="1356,0" path="m10310,2983l11665,2983e" filled="f" stroked="t" strokeweight=".954611pt" strokecolor="#646464">
                <v:path arrowok="t"/>
              </v:shape>
            </v:group>
            <v:group style="position:absolute;left:253;top:3229;width:5384;height:2" coordorigin="253,3229" coordsize="5384,2">
              <v:shape style="position:absolute;left:253;top:3229;width:5384;height:2" coordorigin="253,3229" coordsize="5384,0" path="m253,3229l5637,3229e" filled="f" stroked="t" strokeweight=".715958pt" strokecolor="#575757">
                <v:path arrowok="t"/>
              </v:shape>
            </v:group>
            <v:group style="position:absolute;left:5580;top:3227;width:501;height:2" coordorigin="5580,3227" coordsize="501,2">
              <v:shape style="position:absolute;left:5580;top:3227;width:501;height:2" coordorigin="5580,3227" coordsize="501,0" path="m5580,3227l6081,3227e" filled="f" stroked="t" strokeweight=".477306pt" strokecolor="#343434">
                <v:path arrowok="t"/>
              </v:shape>
            </v:group>
            <v:group style="position:absolute;left:6024;top:3225;width:1957;height:2" coordorigin="6024,3225" coordsize="1957,2">
              <v:shape style="position:absolute;left:6024;top:3225;width:1957;height:2" coordorigin="6024,3225" coordsize="1957,0" path="m6024,3225l7981,3225e" filled="f" stroked="t" strokeweight=".954611pt" strokecolor="#606060">
                <v:path arrowok="t"/>
              </v:shape>
            </v:group>
            <v:group style="position:absolute;left:7704;top:3222;width:859;height:2" coordorigin="7704,3222" coordsize="859,2">
              <v:shape style="position:absolute;left:7704;top:3222;width:859;height:2" coordorigin="7704,3222" coordsize="859,0" path="m7704,3222l8563,3222e" filled="f" stroked="t" strokeweight=".715958pt" strokecolor="#484848">
                <v:path arrowok="t"/>
              </v:shape>
            </v:group>
            <v:group style="position:absolute;left:8458;top:3225;width:1441;height:2" coordorigin="8458,3225" coordsize="1441,2">
              <v:shape style="position:absolute;left:8458;top:3225;width:1441;height:2" coordorigin="8458,3225" coordsize="1441,0" path="m8458,3225l9899,3225e" filled="f" stroked="t" strokeweight=".954611pt" strokecolor="#646464">
                <v:path arrowok="t"/>
              </v:shape>
            </v:group>
            <v:group style="position:absolute;left:9813;top:3225;width:1131;height:2" coordorigin="9813,3225" coordsize="1131,2">
              <v:shape style="position:absolute;left:9813;top:3225;width:1131;height:2" coordorigin="9813,3225" coordsize="1131,0" path="m9813,3225l10945,3225e" filled="f" stroked="t" strokeweight=".477306pt" strokecolor="#484848">
                <v:path arrowok="t"/>
              </v:shape>
            </v:group>
            <v:group style="position:absolute;left:10887;top:3222;width:778;height:2" coordorigin="10887,3222" coordsize="778,2">
              <v:shape style="position:absolute;left:10887;top:3222;width:778;height:2" coordorigin="10887,3222" coordsize="778,0" path="m10887,3222l11665,3222e" filled="f" stroked="t" strokeweight=".954611pt" strokecolor="#676767">
                <v:path arrowok="t"/>
              </v:shape>
            </v:group>
            <v:group style="position:absolute;left:253;top:3469;width:5828;height:2" coordorigin="253,3469" coordsize="5828,2">
              <v:shape style="position:absolute;left:253;top:3469;width:5828;height:2" coordorigin="253,3469" coordsize="5828,0" path="m253,3469l6081,3469e" filled="f" stroked="t" strokeweight=".954611pt" strokecolor="#5B5B5B">
                <v:path arrowok="t"/>
              </v:shape>
            </v:group>
            <v:group style="position:absolute;left:6024;top:3466;width:792;height:2" coordorigin="6024,3466" coordsize="792,2">
              <v:shape style="position:absolute;left:6024;top:3466;width:792;height:2" coordorigin="6024,3466" coordsize="792,0" path="m6024,3466l6816,3466e" filled="f" stroked="t" strokeweight=".477306pt" strokecolor="#3B3B3B">
                <v:path arrowok="t"/>
              </v:shape>
            </v:group>
            <v:group style="position:absolute;left:6730;top:3466;width:3666;height:2" coordorigin="6730,3466" coordsize="3666,2">
              <v:shape style="position:absolute;left:6730;top:3466;width:3666;height:2" coordorigin="6730,3466" coordsize="3666,0" path="m6730,3466l10396,3466e" filled="f" stroked="t" strokeweight=".715958pt" strokecolor="#5B5B5B">
                <v:path arrowok="t"/>
              </v:shape>
            </v:group>
            <v:group style="position:absolute;left:10310;top:3466;width:506;height:2" coordorigin="10310,3466" coordsize="506,2">
              <v:shape style="position:absolute;left:10310;top:3466;width:506;height:2" coordorigin="10310,3466" coordsize="506,0" path="m10310,3466l10816,3466e" filled="f" stroked="t" strokeweight=".477306pt" strokecolor="#4B4B4B">
                <v:path arrowok="t"/>
              </v:shape>
            </v:group>
            <v:group style="position:absolute;left:10758;top:3466;width:291;height:2" coordorigin="10758,3466" coordsize="291,2">
              <v:shape style="position:absolute;left:10758;top:3466;width:291;height:2" coordorigin="10758,3466" coordsize="291,0" path="m10758,3466l11050,3466e" filled="f" stroked="t" strokeweight=".477306pt" strokecolor="#282828">
                <v:path arrowok="t"/>
              </v:shape>
            </v:group>
            <v:group style="position:absolute;left:10992;top:3462;width:673;height:2" coordorigin="10992,3462" coordsize="673,2">
              <v:shape style="position:absolute;left:10992;top:3462;width:673;height:2" coordorigin="10992,3462" coordsize="673,0" path="m10992,3462l11665,3462e" filled="f" stroked="t" strokeweight=".954611pt" strokecolor="#707070">
                <v:path arrowok="t"/>
              </v:shape>
            </v:group>
            <v:group style="position:absolute;left:3833;top:3462;width:2;height:756" coordorigin="3833,3462" coordsize="2,756">
              <v:shape style="position:absolute;left:3833;top:3462;width:2;height:756" coordorigin="3833,3462" coordsize="0,756" path="m3833,4218l3833,3462e" filled="f" stroked="t" strokeweight=".954611pt" strokecolor="#545454">
                <v:path arrowok="t"/>
              </v:shape>
            </v:group>
            <v:group style="position:absolute;left:6954;top:3462;width:2;height:450" coordorigin="6954,3462" coordsize="2,450">
              <v:shape style="position:absolute;left:6954;top:3462;width:2;height:450" coordorigin="6954,3462" coordsize="0,450" path="m6954,3912l6954,3462e" filled="f" stroked="t" strokeweight=".954611pt" strokecolor="#646464">
                <v:path arrowok="t"/>
              </v:shape>
            </v:group>
            <v:group style="position:absolute;left:6940;top:3883;width:1365;height:2" coordorigin="6940,3883" coordsize="1365,2">
              <v:shape style="position:absolute;left:6940;top:3883;width:1365;height:2" coordorigin="6940,3883" coordsize="1365,0" path="m6940,3883l8305,3883e" filled="f" stroked="t" strokeweight=".238653pt" strokecolor="#545454">
                <v:path arrowok="t"/>
              </v:shape>
            </v:group>
            <v:group style="position:absolute;left:3828;top:3892;width:1952;height:2" coordorigin="3828,3892" coordsize="1952,2">
              <v:shape style="position:absolute;left:3828;top:3892;width:1952;height:2" coordorigin="3828,3892" coordsize="1952,0" path="m3828,3892l5780,3892e" filled="f" stroked="t" strokeweight=".477306pt" strokecolor="#4B4B4B">
                <v:path arrowok="t"/>
              </v:shape>
            </v:group>
            <v:group style="position:absolute;left:8305;top:3883;width:2716;height:2" coordorigin="8305,3883" coordsize="2716,2">
              <v:shape style="position:absolute;left:8305;top:3883;width:2716;height:2" coordorigin="8305,3883" coordsize="2716,0" path="m8305,3883l11021,3883e" filled="f" stroked="t" strokeweight=".238653pt" strokecolor="#000000">
                <v:path arrowok="t"/>
              </v:shape>
            </v:group>
            <v:group style="position:absolute;left:11021;top:3883;width:640;height:2" coordorigin="11021,3883" coordsize="640,2">
              <v:shape style="position:absolute;left:11021;top:3883;width:640;height:2" coordorigin="11021,3883" coordsize="640,0" path="m11021,3883l11661,3883e" filled="f" stroked="t" strokeweight=".238653pt" strokecolor="#707070">
                <v:path arrowok="t"/>
              </v:shape>
            </v:group>
            <v:group style="position:absolute;left:253;top:4206;width:1628;height:2" coordorigin="253,4206" coordsize="1628,2">
              <v:shape style="position:absolute;left:253;top:4206;width:1628;height:2" coordorigin="253,4206" coordsize="1628,0" path="m253,4206l1881,4206e" filled="f" stroked="t" strokeweight=".954611pt" strokecolor="#646464">
                <v:path arrowok="t"/>
              </v:shape>
            </v:group>
            <v:group style="position:absolute;left:1823;top:4208;width:525;height:2" coordorigin="1823,4208" coordsize="525,2">
              <v:shape style="position:absolute;left:1823;top:4208;width:525;height:2" coordorigin="1823,4208" coordsize="525,0" path="m1823,4208l2348,4208e" filled="f" stroked="t" strokeweight=".477306pt" strokecolor="#3B3B3B">
                <v:path arrowok="t"/>
              </v:shape>
            </v:group>
            <v:group style="position:absolute;left:2291;top:4204;width:3489;height:2" coordorigin="2291,4204" coordsize="3489,2">
              <v:shape style="position:absolute;left:2291;top:4204;width:3489;height:2" coordorigin="2291,4204" coordsize="3489,0" path="m2291,4204l5780,4204e" filled="f" stroked="t" strokeweight=".954611pt" strokecolor="#484848">
                <v:path arrowok="t"/>
              </v:shape>
            </v:group>
            <v:group style="position:absolute;left:4577;top:4204;width:2239;height:2" coordorigin="4577,4204" coordsize="2239,2">
              <v:shape style="position:absolute;left:4577;top:4204;width:2239;height:2" coordorigin="4577,4204" coordsize="2239,0" path="m4577,4204l6816,4204e" filled="f" stroked="t" strokeweight=".715958pt" strokecolor="#343434">
                <v:path arrowok="t"/>
              </v:shape>
            </v:group>
            <v:group style="position:absolute;left:6959;top:3462;width:2;height:752" coordorigin="6959,3462" coordsize="2,752">
              <v:shape style="position:absolute;left:6959;top:3462;width:2;height:752" coordorigin="6959,3462" coordsize="0,752" path="m6959,4213l6959,3462e" filled="f" stroked="t" strokeweight=".477306pt" strokecolor="#575757">
                <v:path arrowok="t"/>
              </v:shape>
            </v:group>
            <v:group style="position:absolute;left:6725;top:4204;width:3661;height:2" coordorigin="6725,4204" coordsize="3661,2">
              <v:shape style="position:absolute;left:6725;top:4204;width:3661;height:2" coordorigin="6725,4204" coordsize="3661,0" path="m6725,4204l10386,4204e" filled="f" stroked="t" strokeweight=".715958pt" strokecolor="#545454">
                <v:path arrowok="t"/>
              </v:shape>
            </v:group>
            <v:group style="position:absolute;left:10310;top:4204;width:740;height:2" coordorigin="10310,4204" coordsize="740,2">
              <v:shape style="position:absolute;left:10310;top:4204;width:740;height:2" coordorigin="10310,4204" coordsize="740,0" path="m10310,4204l11050,4204e" filled="f" stroked="t" strokeweight=".477306pt" strokecolor="#444444">
                <v:path arrowok="t"/>
              </v:shape>
            </v:group>
            <v:group style="position:absolute;left:10992;top:4199;width:678;height:2" coordorigin="10992,4199" coordsize="678,2">
              <v:shape style="position:absolute;left:10992;top:4199;width:678;height:2" coordorigin="10992,4199" coordsize="678,0" path="m10992,4199l11670,4199e" filled="f" stroked="t" strokeweight=".954611pt" strokecolor="#676767">
                <v:path arrowok="t"/>
              </v:shape>
            </v:group>
            <v:group style="position:absolute;left:248;top:4486;width:1632;height:2" coordorigin="248,4486" coordsize="1632,2">
              <v:shape style="position:absolute;left:248;top:4486;width:1632;height:2" coordorigin="248,4486" coordsize="1632,0" path="m248,4486l1881,4486e" filled="f" stroked="t" strokeweight=".715958pt" strokecolor="#646464">
                <v:path arrowok="t"/>
              </v:shape>
            </v:group>
            <v:group style="position:absolute;left:1823;top:4486;width:535;height:2" coordorigin="1823,4486" coordsize="535,2">
              <v:shape style="position:absolute;left:1823;top:4486;width:535;height:2" coordorigin="1823,4486" coordsize="535,0" path="m1823,4486l2358,4486e" filled="f" stroked="t" strokeweight=".477306pt" strokecolor="#3B3B3B">
                <v:path arrowok="t"/>
              </v:shape>
            </v:group>
            <v:group style="position:absolute;left:2344;top:4204;width:2;height:12175" coordorigin="2344,4204" coordsize="2,12175">
              <v:shape style="position:absolute;left:2344;top:4204;width:2;height:12175" coordorigin="2344,4204" coordsize="0,12175" path="m2344,16379l2344,4204e" filled="f" stroked="t" strokeweight=".715958pt" strokecolor="#4F4F4F">
                <v:path arrowok="t"/>
              </v:shape>
            </v:group>
            <v:group style="position:absolute;left:2286;top:4486;width:1575;height:2" coordorigin="2286,4486" coordsize="1575,2">
              <v:shape style="position:absolute;left:2286;top:4486;width:1575;height:2" coordorigin="2286,4486" coordsize="1575,0" path="m2286,4486l3861,4486e" filled="f" stroked="t" strokeweight=".715958pt" strokecolor="#4F4F4F">
                <v:path arrowok="t"/>
              </v:shape>
            </v:group>
            <v:group style="position:absolute;left:3804;top:4481;width:396;height:2" coordorigin="3804,4481" coordsize="396,2">
              <v:shape style="position:absolute;left:3804;top:4481;width:396;height:2" coordorigin="3804,4481" coordsize="396,0" path="m3804,4481l4200,4481e" filled="f" stroked="t" strokeweight=".477306pt" strokecolor="#343434">
                <v:path arrowok="t"/>
              </v:shape>
            </v:group>
            <v:group style="position:absolute;left:4143;top:4479;width:6224;height:2" coordorigin="4143,4479" coordsize="6224,2">
              <v:shape style="position:absolute;left:4143;top:4479;width:6224;height:2" coordorigin="4143,4479" coordsize="6224,0" path="m4143,4479l10367,4479e" filled="f" stroked="t" strokeweight=".715958pt" strokecolor="#5B5B5B">
                <v:path arrowok="t"/>
              </v:shape>
            </v:group>
            <v:group style="position:absolute;left:10310;top:4481;width:635;height:2" coordorigin="10310,4481" coordsize="635,2">
              <v:shape style="position:absolute;left:10310;top:4481;width:635;height:2" coordorigin="10310,4481" coordsize="635,0" path="m10310,4481l10945,4481e" filled="f" stroked="t" strokeweight=".477306pt" strokecolor="#484848">
                <v:path arrowok="t"/>
              </v:shape>
            </v:group>
            <v:group style="position:absolute;left:10887;top:4477;width:162;height:2" coordorigin="10887,4477" coordsize="162,2">
              <v:shape style="position:absolute;left:10887;top:4477;width:162;height:2" coordorigin="10887,4477" coordsize="162,0" path="m10887,4477l11050,4477e" filled="f" stroked="t" strokeweight=".715958pt" strokecolor="#545454">
                <v:path arrowok="t"/>
              </v:shape>
            </v:group>
            <v:group style="position:absolute;left:10959;top:4477;width:711;height:2" coordorigin="10959,4477" coordsize="711,2">
              <v:shape style="position:absolute;left:10959;top:4477;width:711;height:2" coordorigin="10959,4477" coordsize="711,0" path="m10959,4477l11670,4477e" filled="f" stroked="t" strokeweight=".954611pt" strokecolor="#6B6B6B">
                <v:path arrowok="t"/>
              </v:shape>
            </v:group>
            <v:group style="position:absolute;left:2329;top:4725;width:4487;height:2" coordorigin="2329,4725" coordsize="4487,2">
              <v:shape style="position:absolute;left:2329;top:4725;width:4487;height:2" coordorigin="2329,4725" coordsize="4487,0" path="m2329,4725l6816,4725e" filled="f" stroked="t" strokeweight=".715958pt" strokecolor="#4F4F4F">
                <v:path arrowok="t"/>
              </v:shape>
            </v:group>
            <v:group style="position:absolute;left:6759;top:4725;width:644;height:2" coordorigin="6759,4725" coordsize="644,2">
              <v:shape style="position:absolute;left:6759;top:4725;width:644;height:2" coordorigin="6759,4725" coordsize="644,0" path="m6759,4725l7403,4725e" filled="f" stroked="t" strokeweight=".477306pt" strokecolor="#383838">
                <v:path arrowok="t"/>
              </v:shape>
            </v:group>
            <v:group style="position:absolute;left:7312;top:4723;width:4320;height:2" coordorigin="7312,4723" coordsize="4320,2">
              <v:shape style="position:absolute;left:7312;top:4723;width:4320;height:2" coordorigin="7312,4723" coordsize="4320,0" path="m7312,4723l11632,4723e" filled="f" stroked="t" strokeweight=".715958pt" strokecolor="#5B5B5B">
                <v:path arrowok="t"/>
              </v:shape>
            </v:group>
            <v:group style="position:absolute;left:9632;top:4725;width:239;height:2" coordorigin="9632,4725" coordsize="239,2">
              <v:shape style="position:absolute;left:9632;top:4725;width:239;height:2" coordorigin="9632,4725" coordsize="239,0" path="m9632,4725l9871,4725e" filled="f" stroked="t" strokeweight=".477306pt" strokecolor="#343434">
                <v:path arrowok="t"/>
              </v:shape>
            </v:group>
            <v:group style="position:absolute;left:10758;top:4721;width:912;height:2" coordorigin="10758,4721" coordsize="912,2">
              <v:shape style="position:absolute;left:10758;top:4721;width:912;height:2" coordorigin="10758,4721" coordsize="912,0" path="m10758,4721l11670,4721e" filled="f" stroked="t" strokeweight=".477306pt" strokecolor="#484848">
                <v:path arrowok="t"/>
              </v:shape>
            </v:group>
            <v:group style="position:absolute;left:11668;top:3241;width:2;height:4184" coordorigin="11668,3241" coordsize="2,4184">
              <v:shape style="position:absolute;left:11668;top:3241;width:2;height:4184" coordorigin="11668,3241" coordsize="0,4184" path="m11668,7426l11668,3241e" filled="f" stroked="t" strokeweight=".715958pt" strokecolor="#5B5B5B">
                <v:path arrowok="t"/>
              </v:shape>
            </v:group>
            <v:group style="position:absolute;left:4897;top:4721;width:2;height:986" coordorigin="4897,4721" coordsize="2,986">
              <v:shape style="position:absolute;left:4897;top:4721;width:2;height:986" coordorigin="4897,4721" coordsize="0,986" path="m4897,5707l4897,4721e" filled="f" stroked="t" strokeweight=".954611pt" strokecolor="#4F4F4F">
                <v:path arrowok="t"/>
              </v:shape>
            </v:group>
            <v:group style="position:absolute;left:4888;top:5209;width:3446;height:2" coordorigin="4888,5209" coordsize="3446,2">
              <v:shape style="position:absolute;left:4888;top:5209;width:3446;height:2" coordorigin="4888,5209" coordsize="3446,0" path="m4888,5209l8334,5209e" filled="f" stroked="t" strokeweight=".715958pt" strokecolor="#545454">
                <v:path arrowok="t"/>
              </v:shape>
            </v:group>
            <v:group style="position:absolute;left:7732;top:4711;width:2;height:493" coordorigin="7732,4711" coordsize="2,493">
              <v:shape style="position:absolute;left:7732;top:4711;width:2;height:493" coordorigin="7732,4711" coordsize="0,493" path="m7732,5204l7732,4711e" filled="f" stroked="t" strokeweight=".238653pt" strokecolor="#606060">
                <v:path arrowok="t"/>
              </v:shape>
            </v:group>
            <v:group style="position:absolute;left:8276;top:5209;width:883;height:2" coordorigin="8276,5209" coordsize="883,2">
              <v:shape style="position:absolute;left:8276;top:5209;width:883;height:2" coordorigin="8276,5209" coordsize="883,0" path="m8276,5209l9159,5209e" filled="f" stroked="t" strokeweight=".477306pt" strokecolor="#343434">
                <v:path arrowok="t"/>
              </v:shape>
            </v:group>
            <v:group style="position:absolute;left:9102;top:5209;width:1270;height:2" coordorigin="9102,5209" coordsize="1270,2">
              <v:shape style="position:absolute;left:9102;top:5209;width:1270;height:2" coordorigin="9102,5209" coordsize="1270,0" path="m9102,5209l10372,5209e" filled="f" stroked="t" strokeweight=".954611pt" strokecolor="#646464">
                <v:path arrowok="t"/>
              </v:shape>
            </v:group>
            <v:group style="position:absolute;left:10310;top:5209;width:1365;height:2" coordorigin="10310,5209" coordsize="1365,2">
              <v:shape style="position:absolute;left:10310;top:5209;width:1365;height:2" coordorigin="10310,5209" coordsize="1365,0" path="m10310,5209l11675,5209e" filled="f" stroked="t" strokeweight=".477306pt" strokecolor="#444444">
                <v:path arrowok="t"/>
              </v:shape>
            </v:group>
            <v:group style="position:absolute;left:4892;top:5453;width:2511;height:2" coordorigin="4892,5453" coordsize="2511,2">
              <v:shape style="position:absolute;left:4892;top:5453;width:2511;height:2" coordorigin="4892,5453" coordsize="2511,0" path="m4892,5453l7403,5453e" filled="f" stroked="t" strokeweight=".715958pt" strokecolor="#575757">
                <v:path arrowok="t"/>
              </v:shape>
            </v:group>
            <v:group style="position:absolute;left:7346;top:5453;width:415;height:2" coordorigin="7346,5453" coordsize="415,2">
              <v:shape style="position:absolute;left:7346;top:5453;width:415;height:2" coordorigin="7346,5453" coordsize="415,0" path="m7346,5453l7761,5453e" filled="f" stroked="t" strokeweight=".477306pt" strokecolor="#343434">
                <v:path arrowok="t"/>
              </v:shape>
            </v:group>
            <v:group style="position:absolute;left:7704;top:5456;width:1986;height:2" coordorigin="7704,5456" coordsize="1986,2">
              <v:shape style="position:absolute;left:7704;top:5456;width:1986;height:2" coordorigin="7704,5456" coordsize="1986,0" path="m7704,5456l9689,5456e" filled="f" stroked="t" strokeweight=".954611pt" strokecolor="#646464">
                <v:path arrowok="t"/>
              </v:shape>
            </v:group>
            <v:group style="position:absolute;left:9632;top:5453;width:735;height:2" coordorigin="9632,5453" coordsize="735,2">
              <v:shape style="position:absolute;left:9632;top:5453;width:735;height:2" coordorigin="9632,5453" coordsize="735,0" path="m9632,5453l10367,5453e" filled="f" stroked="t" strokeweight=".477306pt" strokecolor="#343434">
                <v:path arrowok="t"/>
              </v:shape>
            </v:group>
            <v:group style="position:absolute;left:10310;top:5453;width:1365;height:2" coordorigin="10310,5453" coordsize="1365,2">
              <v:shape style="position:absolute;left:10310;top:5453;width:1365;height:2" coordorigin="10310,5453" coordsize="1365,0" path="m10310,5453l11675,5453e" filled="f" stroked="t" strokeweight=".954611pt" strokecolor="#646464">
                <v:path arrowok="t"/>
              </v:shape>
            </v:group>
            <v:group style="position:absolute;left:260;top:4931;width:2;height:1020" coordorigin="260,4931" coordsize="2,1020">
              <v:shape style="position:absolute;left:260;top:4931;width:2;height:1020" coordorigin="260,4931" coordsize="0,1020" path="m260,5951l260,4931e" filled="f" stroked="t" strokeweight=".715958pt" strokecolor="#444444">
                <v:path arrowok="t"/>
              </v:shape>
            </v:group>
            <v:group style="position:absolute;left:4892;top:5695;width:2558;height:2" coordorigin="4892,5695" coordsize="2558,2">
              <v:shape style="position:absolute;left:4892;top:5695;width:2558;height:2" coordorigin="4892,5695" coordsize="2558,0" path="m4892,5695l7451,5695e" filled="f" stroked="t" strokeweight=".715958pt" strokecolor="#5B5B5B">
                <v:path arrowok="t"/>
              </v:shape>
            </v:group>
            <v:group style="position:absolute;left:7346;top:5693;width:415;height:2" coordorigin="7346,5693" coordsize="415,2">
              <v:shape style="position:absolute;left:7346;top:5693;width:415;height:2" coordorigin="7346,5693" coordsize="415,0" path="m7346,5693l7761,5693e" filled="f" stroked="t" strokeweight=".477306pt" strokecolor="#3F3F3F">
                <v:path arrowok="t"/>
              </v:shape>
            </v:group>
            <v:group style="position:absolute;left:7704;top:5693;width:859;height:2" coordorigin="7704,5693" coordsize="859,2">
              <v:shape style="position:absolute;left:7704;top:5693;width:859;height:2" coordorigin="7704,5693" coordsize="859,0" path="m7704,5693l8563,5693e" filled="f" stroked="t" strokeweight=".715958pt" strokecolor="#4F4F4F">
                <v:path arrowok="t"/>
              </v:shape>
            </v:group>
            <v:group style="position:absolute;left:8420;top:5695;width:1451;height:2" coordorigin="8420,5695" coordsize="1451,2">
              <v:shape style="position:absolute;left:8420;top:5695;width:1451;height:2" coordorigin="8420,5695" coordsize="1451,0" path="m8420,5695l9871,5695e" filled="f" stroked="t" strokeweight=".954611pt" strokecolor="#646464">
                <v:path arrowok="t"/>
              </v:shape>
            </v:group>
            <v:group style="position:absolute;left:9813;top:5693;width:554;height:2" coordorigin="9813,5693" coordsize="554,2">
              <v:shape style="position:absolute;left:9813;top:5693;width:554;height:2" coordorigin="9813,5693" coordsize="554,0" path="m9813,5693l10367,5693e" filled="f" stroked="t" strokeweight=".477306pt" strokecolor="#3F3F3F">
                <v:path arrowok="t"/>
              </v:shape>
            </v:group>
            <v:group style="position:absolute;left:10310;top:5693;width:1365;height:2" coordorigin="10310,5693" coordsize="1365,2">
              <v:shape style="position:absolute;left:10310;top:5693;width:1365;height:2" coordorigin="10310,5693" coordsize="1365,0" path="m10310,5693l11675,5693e" filled="f" stroked="t" strokeweight=".715958pt" strokecolor="#646464">
                <v:path arrowok="t"/>
              </v:shape>
            </v:group>
            <v:group style="position:absolute;left:2341;top:4204;width:2;height:12175" coordorigin="2341,4204" coordsize="2,12175">
              <v:shape style="position:absolute;left:2341;top:4204;width:2;height:12175" coordorigin="2341,4204" coordsize="0,12175" path="m2341,16379l2341,4204e" filled="f" stroked="t" strokeweight=".715958pt" strokecolor="#4B4B4B">
                <v:path arrowok="t"/>
              </v:shape>
            </v:group>
            <v:group style="position:absolute;left:2334;top:5937;width:978;height:2" coordorigin="2334,5937" coordsize="978,2">
              <v:shape style="position:absolute;left:2334;top:5937;width:978;height:2" coordorigin="2334,5937" coordsize="978,0" path="m2334,5937l3313,5937e" filled="f" stroked="t" strokeweight=".715958pt" strokecolor="#545454">
                <v:path arrowok="t"/>
              </v:shape>
            </v:group>
            <v:group style="position:absolute;left:3255;top:5937;width:606;height:2" coordorigin="3255,5937" coordsize="606,2">
              <v:shape style="position:absolute;left:3255;top:5937;width:606;height:2" coordorigin="3255,5937" coordsize="606,0" path="m3255,5937l3861,5937e" filled="f" stroked="t" strokeweight=".477306pt" strokecolor="#343434">
                <v:path arrowok="t"/>
              </v:shape>
            </v:group>
            <v:group style="position:absolute;left:3785;top:5934;width:4549;height:2" coordorigin="3785,5934" coordsize="4549,2">
              <v:shape style="position:absolute;left:3785;top:5934;width:4549;height:2" coordorigin="3785,5934" coordsize="4549,0" path="m3785,5934l8334,5934e" filled="f" stroked="t" strokeweight=".715958pt" strokecolor="#5B5B5B">
                <v:path arrowok="t"/>
              </v:shape>
            </v:group>
            <v:group style="position:absolute;left:4897;top:4721;width:2;height:2174" coordorigin="4897,4721" coordsize="2,2174">
              <v:shape style="position:absolute;left:4897;top:4721;width:2;height:2174" coordorigin="4897,4721" coordsize="0,2174" path="m4897,6894l4897,4721e" filled="f" stroked="t" strokeweight=".715958pt" strokecolor="#4B4B4B">
                <v:path arrowok="t"/>
              </v:shape>
            </v:group>
            <v:group style="position:absolute;left:8276;top:5937;width:286;height:2" coordorigin="8276,5937" coordsize="286,2">
              <v:shape style="position:absolute;left:8276;top:5937;width:286;height:2" coordorigin="8276,5937" coordsize="286,0" path="m8276,5937l8563,5937e" filled="f" stroked="t" strokeweight=".477306pt" strokecolor="#343434">
                <v:path arrowok="t"/>
              </v:shape>
            </v:group>
            <v:group style="position:absolute;left:8506;top:5934;width:1881;height:2" coordorigin="8506,5934" coordsize="1881,2">
              <v:shape style="position:absolute;left:8506;top:5934;width:1881;height:2" coordorigin="8506,5934" coordsize="1881,0" path="m8506,5934l10386,5934e" filled="f" stroked="t" strokeweight=".954611pt" strokecolor="#676767">
                <v:path arrowok="t"/>
              </v:shape>
            </v:group>
            <v:group style="position:absolute;left:10310;top:5937;width:506;height:2" coordorigin="10310,5937" coordsize="506,2">
              <v:shape style="position:absolute;left:10310;top:5937;width:506;height:2" coordorigin="10310,5937" coordsize="506,0" path="m10310,5937l10816,5937e" filled="f" stroked="t" strokeweight=".477306pt" strokecolor="#4B4B4B">
                <v:path arrowok="t"/>
              </v:shape>
            </v:group>
            <v:group style="position:absolute;left:10758;top:5937;width:291;height:2" coordorigin="10758,5937" coordsize="291,2">
              <v:shape style="position:absolute;left:10758;top:5937;width:291;height:2" coordorigin="10758,5937" coordsize="291,0" path="m10758,5937l11050,5937e" filled="f" stroked="t" strokeweight=".477306pt" strokecolor="#343434">
                <v:path arrowok="t"/>
              </v:shape>
            </v:group>
            <v:group style="position:absolute;left:10992;top:5932;width:678;height:2" coordorigin="10992,5932" coordsize="678,2">
              <v:shape style="position:absolute;left:10992;top:5932;width:678;height:2" coordorigin="10992,5932" coordsize="678,0" path="m10992,5932l11670,5932e" filled="f" stroked="t" strokeweight=".715958pt" strokecolor="#606060">
                <v:path arrowok="t"/>
              </v:shape>
            </v:group>
            <v:group style="position:absolute;left:11665;top:5645;width:2;height:608" coordorigin="11665,5645" coordsize="2,608">
              <v:shape style="position:absolute;left:11665;top:5645;width:2;height:608" coordorigin="11665,5645" coordsize="0,608" path="m11665,6253l11665,5645e" filled="f" stroked="t" strokeweight=".477306pt" strokecolor="#3F3F3F">
                <v:path arrowok="t"/>
              </v:shape>
            </v:group>
            <v:group style="position:absolute;left:1823;top:6181;width:535;height:2" coordorigin="1823,6181" coordsize="535,2">
              <v:shape style="position:absolute;left:1823;top:6181;width:535;height:2" coordorigin="1823,6181" coordsize="535,0" path="m1823,6181l2358,6181e" filled="f" stroked="t" strokeweight=".477306pt" strokecolor="#3F3F3F">
                <v:path arrowok="t"/>
              </v:shape>
            </v:group>
            <v:group style="position:absolute;left:897;top:6176;width:797;height:2" coordorigin="897,6176" coordsize="797,2">
              <v:shape style="position:absolute;left:897;top:6176;width:797;height:2" coordorigin="897,6176" coordsize="797,0" path="m897,6176l1694,6176e" filled="f" stroked="t" strokeweight=".477306pt" strokecolor="#343434">
                <v:path arrowok="t"/>
              </v:shape>
            </v:group>
            <v:group style="position:absolute;left:768;top:6181;width:6635;height:2" coordorigin="768,6181" coordsize="6635,2">
              <v:shape style="position:absolute;left:768;top:6181;width:6635;height:2" coordorigin="768,6181" coordsize="6635,0" path="m768,6181l7403,6181e" filled="f" stroked="t" strokeweight=".715958pt" strokecolor="#4B4B4B">
                <v:path arrowok="t"/>
              </v:shape>
            </v:group>
            <v:group style="position:absolute;left:7346;top:6179;width:1828;height:2" coordorigin="7346,6179" coordsize="1828,2">
              <v:shape style="position:absolute;left:7346;top:6179;width:1828;height:2" coordorigin="7346,6179" coordsize="1828,0" path="m7346,6179l9174,6179e" filled="f" stroked="t" strokeweight=".954611pt" strokecolor="#646464">
                <v:path arrowok="t"/>
              </v:shape>
            </v:group>
            <v:group style="position:absolute;left:9102;top:6181;width:587;height:2" coordorigin="9102,6181" coordsize="587,2">
              <v:shape style="position:absolute;left:9102;top:6181;width:587;height:2" coordorigin="9102,6181" coordsize="587,0" path="m9102,6181l9689,6181e" filled="f" stroked="t" strokeweight=".477306pt" strokecolor="#444444">
                <v:path arrowok="t"/>
              </v:shape>
            </v:group>
            <v:group style="position:absolute;left:9632;top:6181;width:239;height:2" coordorigin="9632,6181" coordsize="239,2">
              <v:shape style="position:absolute;left:9632;top:6181;width:239;height:2" coordorigin="9632,6181" coordsize="239,0" path="m9632,6181l9871,6181e" filled="f" stroked="t" strokeweight=".477306pt" strokecolor="#2F2F2F">
                <v:path arrowok="t"/>
              </v:shape>
            </v:group>
            <v:group style="position:absolute;left:9813;top:6179;width:1131;height:2" coordorigin="9813,6179" coordsize="1131,2">
              <v:shape style="position:absolute;left:9813;top:6179;width:1131;height:2" coordorigin="9813,6179" coordsize="1131,0" path="m9813,6179l10945,6179e" filled="f" stroked="t" strokeweight=".954611pt" strokecolor="#676767">
                <v:path arrowok="t"/>
              </v:shape>
            </v:group>
            <v:group style="position:absolute;left:10887;top:6176;width:162;height:2" coordorigin="10887,6176" coordsize="162,2">
              <v:shape style="position:absolute;left:10887;top:6176;width:162;height:2" coordorigin="10887,6176" coordsize="162,0" path="m10887,6176l11050,6176e" filled="f" stroked="t" strokeweight=".477306pt" strokecolor="#383838">
                <v:path arrowok="t"/>
              </v:shape>
            </v:group>
            <v:group style="position:absolute;left:10992;top:6176;width:678;height:2" coordorigin="10992,6176" coordsize="678,2">
              <v:shape style="position:absolute;left:10992;top:6176;width:678;height:2" coordorigin="10992,6176" coordsize="678,0" path="m10992,6176l11670,6176e" filled="f" stroked="t" strokeweight=".477306pt" strokecolor="#4B4B4B">
                <v:path arrowok="t"/>
              </v:shape>
            </v:group>
            <v:group style="position:absolute;left:7732;top:6162;width:2;height:62" coordorigin="7732,6162" coordsize="2,62">
              <v:shape style="position:absolute;left:7732;top:6162;width:2;height:62" coordorigin="7732,6162" coordsize="0,62" path="m7732,6224l7732,6162e" filled="f" stroked="t" strokeweight=".715958pt" strokecolor="#676767">
                <v:path arrowok="t"/>
              </v:shape>
            </v:group>
            <v:group style="position:absolute;left:7732;top:6224;width:2;height:235" coordorigin="7732,6224" coordsize="2,235">
              <v:shape style="position:absolute;left:7732;top:6224;width:2;height:235" coordorigin="7732,6224" coordsize="0,235" path="m7732,6459l7732,6224e" filled="f" stroked="t" strokeweight=".238653pt" strokecolor="#000000">
                <v:path arrowok="t"/>
              </v:shape>
            </v:group>
            <v:group style="position:absolute;left:2334;top:6653;width:2301;height:2" coordorigin="2334,6653" coordsize="2301,2">
              <v:shape style="position:absolute;left:2334;top:6653;width:2301;height:2" coordorigin="2334,6653" coordsize="2301,0" path="m2334,6653l4635,6653e" filled="f" stroked="t" strokeweight=".715958pt" strokecolor="#606060">
                <v:path arrowok="t"/>
              </v:shape>
            </v:group>
            <v:group style="position:absolute;left:4577;top:6650;width:745;height:2" coordorigin="4577,6650" coordsize="745,2">
              <v:shape style="position:absolute;left:4577;top:6650;width:745;height:2" coordorigin="4577,6650" coordsize="745,0" path="m4577,6650l5322,6650e" filled="f" stroked="t" strokeweight=".477306pt" strokecolor="#2F2F2F">
                <v:path arrowok="t"/>
              </v:shape>
            </v:group>
            <v:group style="position:absolute;left:5265;top:6653;width:372;height:2" coordorigin="5265,6653" coordsize="372,2">
              <v:shape style="position:absolute;left:5265;top:6653;width:372;height:2" coordorigin="5265,6653" coordsize="372,0" path="m5265,6653l5637,6653e" filled="f" stroked="t" strokeweight=".477306pt" strokecolor="#484848">
                <v:path arrowok="t"/>
              </v:shape>
            </v:group>
            <v:group style="position:absolute;left:5499;top:6653;width:1585;height:2" coordorigin="5499,6653" coordsize="1585,2">
              <v:shape style="position:absolute;left:5499;top:6653;width:1585;height:2" coordorigin="5499,6653" coordsize="1585,0" path="m5499,6653l7083,6653e" filled="f" stroked="t" strokeweight=".954611pt" strokecolor="#606060">
                <v:path arrowok="t"/>
              </v:shape>
            </v:group>
            <v:group style="position:absolute;left:6916;top:6653;width:487;height:2" coordorigin="6916,6653" coordsize="487,2">
              <v:shape style="position:absolute;left:6916;top:6653;width:487;height:2" coordorigin="6916,6653" coordsize="487,0" path="m6916,6653l7403,6653e" filled="f" stroked="t" strokeweight=".477306pt" strokecolor="#444444">
                <v:path arrowok="t"/>
              </v:shape>
            </v:group>
            <v:group style="position:absolute;left:7346;top:6650;width:420;height:2" coordorigin="7346,6650" coordsize="420,2">
              <v:shape style="position:absolute;left:7346;top:6650;width:420;height:2" coordorigin="7346,6650" coordsize="420,0" path="m7346,6650l7766,6650e" filled="f" stroked="t" strokeweight=".477306pt" strokecolor="#2F2F2F">
                <v:path arrowok="t"/>
              </v:shape>
            </v:group>
            <v:group style="position:absolute;left:7732;top:6459;width:2;height:431" coordorigin="7732,6459" coordsize="2,431">
              <v:shape style="position:absolute;left:7732;top:6459;width:2;height:431" coordorigin="7732,6459" coordsize="0,431" path="m7732,6890l7732,6459e" filled="f" stroked="t" strokeweight=".238653pt" strokecolor="#3F3F3F">
                <v:path arrowok="t"/>
              </v:shape>
            </v:group>
            <v:group style="position:absolute;left:7704;top:6653;width:630;height:2" coordorigin="7704,6653" coordsize="630,2">
              <v:shape style="position:absolute;left:7704;top:6653;width:630;height:2" coordorigin="7704,6653" coordsize="630,0" path="m7704,6653l8334,6653e" filled="f" stroked="t" strokeweight=".715958pt" strokecolor="#4F4F4F">
                <v:path arrowok="t"/>
              </v:shape>
            </v:group>
            <v:group style="position:absolute;left:8248;top:6653;width:1441;height:2" coordorigin="8248,6653" coordsize="1441,2">
              <v:shape style="position:absolute;left:8248;top:6653;width:1441;height:2" coordorigin="8248,6653" coordsize="1441,0" path="m8248,6653l9689,6653e" filled="f" stroked="t" strokeweight=".954611pt" strokecolor="#646464">
                <v:path arrowok="t"/>
              </v:shape>
            </v:group>
            <v:group style="position:absolute;left:9632;top:6650;width:239;height:2" coordorigin="9632,6650" coordsize="239,2">
              <v:shape style="position:absolute;left:9632;top:6650;width:239;height:2" coordorigin="9632,6650" coordsize="239,0" path="m9632,6650l9871,6650e" filled="f" stroked="t" strokeweight=".477306pt" strokecolor="#1F1F1F">
                <v:path arrowok="t"/>
              </v:shape>
            </v:group>
            <v:group style="position:absolute;left:9813;top:6650;width:554;height:2" coordorigin="9813,6650" coordsize="554,2">
              <v:shape style="position:absolute;left:9813;top:6650;width:554;height:2" coordorigin="9813,6650" coordsize="554,0" path="m9813,6650l10367,6650e" filled="f" stroked="t" strokeweight=".477306pt" strokecolor="#3B3B3B">
                <v:path arrowok="t"/>
              </v:shape>
            </v:group>
            <v:group style="position:absolute;left:10310;top:6650;width:1370;height:2" coordorigin="10310,6650" coordsize="1370,2">
              <v:shape style="position:absolute;left:10310;top:6650;width:1370;height:2" coordorigin="10310,6650" coordsize="1370,0" path="m10310,6650l11680,6650e" filled="f" stroked="t" strokeweight=".954611pt" strokecolor="#676767">
                <v:path arrowok="t"/>
              </v:shape>
            </v:group>
            <v:group style="position:absolute;left:2329;top:6890;width:2601;height:2" coordorigin="2329,6890" coordsize="2601,2">
              <v:shape style="position:absolute;left:2329;top:6890;width:2601;height:2" coordorigin="2329,6890" coordsize="2601,0" path="m2329,6890l4931,6890e" filled="f" stroked="t" strokeweight=".715958pt" strokecolor="#5B5B5B">
                <v:path arrowok="t"/>
              </v:shape>
            </v:group>
            <v:group style="position:absolute;left:4900;top:6195;width:2;height:699" coordorigin="4900,6195" coordsize="2,699">
              <v:shape style="position:absolute;left:4900;top:6195;width:2;height:699" coordorigin="4900,6195" coordsize="0,699" path="m4900,6894l4900,6195e" filled="f" stroked="t" strokeweight=".954611pt" strokecolor="#575757">
                <v:path arrowok="t"/>
              </v:shape>
            </v:group>
            <v:group style="position:absolute;left:4859;top:6890;width:463;height:2" coordorigin="4859,6890" coordsize="463,2">
              <v:shape style="position:absolute;left:4859;top:6890;width:463;height:2" coordorigin="4859,6890" coordsize="463,0" path="m4859,6890l5322,6890e" filled="f" stroked="t" strokeweight=".477306pt" strokecolor="#343434">
                <v:path arrowok="t"/>
              </v:shape>
            </v:group>
            <v:group style="position:absolute;left:5265;top:6892;width:372;height:2" coordorigin="5265,6892" coordsize="372,2">
              <v:shape style="position:absolute;left:5265;top:6892;width:372;height:2" coordorigin="5265,6892" coordsize="372,0" path="m5265,6892l5637,6892e" filled="f" stroked="t" strokeweight=".477306pt" strokecolor="#484848">
                <v:path arrowok="t"/>
              </v:shape>
            </v:group>
            <v:group style="position:absolute;left:5503;top:6892;width:1470;height:2" coordorigin="5503,6892" coordsize="1470,2">
              <v:shape style="position:absolute;left:5503;top:6892;width:1470;height:2" coordorigin="5503,6892" coordsize="1470,0" path="m5503,6892l6973,6892e" filled="f" stroked="t" strokeweight=".954611pt" strokecolor="#646464">
                <v:path arrowok="t"/>
              </v:shape>
            </v:group>
            <v:group style="position:absolute;left:6916;top:6890;width:850;height:2" coordorigin="6916,6890" coordsize="850,2">
              <v:shape style="position:absolute;left:6916;top:6890;width:850;height:2" coordorigin="6916,6890" coordsize="850,0" path="m6916,6890l7766,6890e" filled="f" stroked="t" strokeweight=".477306pt" strokecolor="#343434">
                <v:path arrowok="t"/>
              </v:shape>
            </v:group>
            <v:group style="position:absolute;left:7704;top:6890;width:1499;height:2" coordorigin="7704,6890" coordsize="1499,2">
              <v:shape style="position:absolute;left:7704;top:6890;width:1499;height:2" coordorigin="7704,6890" coordsize="1499,0" path="m7704,6890l9202,6890e" filled="f" stroked="t" strokeweight=".954611pt" strokecolor="#646464">
                <v:path arrowok="t"/>
              </v:shape>
            </v:group>
            <v:group style="position:absolute;left:9102;top:6890;width:587;height:2" coordorigin="9102,6890" coordsize="587,2">
              <v:shape style="position:absolute;left:9102;top:6890;width:587;height:2" coordorigin="9102,6890" coordsize="587,0" path="m9102,6890l9689,6890e" filled="f" stroked="t" strokeweight=".477306pt" strokecolor="#4B4B4B">
                <v:path arrowok="t"/>
              </v:shape>
            </v:group>
            <v:group style="position:absolute;left:9632;top:6890;width:239;height:2" coordorigin="9632,6890" coordsize="239,2">
              <v:shape style="position:absolute;left:9632;top:6890;width:239;height:2" coordorigin="9632,6890" coordsize="239,0" path="m9632,6890l9871,6890e" filled="f" stroked="t" strokeweight=".477306pt" strokecolor="#2B2B2B">
                <v:path arrowok="t"/>
              </v:shape>
            </v:group>
            <v:group style="position:absolute;left:9813;top:6890;width:554;height:2" coordorigin="9813,6890" coordsize="554,2">
              <v:shape style="position:absolute;left:9813;top:6890;width:554;height:2" coordorigin="9813,6890" coordsize="554,0" path="m9813,6890l10367,6890e" filled="f" stroked="t" strokeweight=".477306pt" strokecolor="#3F3F3F">
                <v:path arrowok="t"/>
              </v:shape>
            </v:group>
            <v:group style="position:absolute;left:10310;top:6890;width:1365;height:2" coordorigin="10310,6890" coordsize="1365,2">
              <v:shape style="position:absolute;left:10310;top:6890;width:1365;height:2" coordorigin="10310,6890" coordsize="1365,0" path="m10310,6890l11675,6890e" filled="f" stroked="t" strokeweight=".954611pt" strokecolor="#6B6B6B">
                <v:path arrowok="t"/>
              </v:shape>
            </v:group>
            <v:group style="position:absolute;left:258;top:7129;width:2100;height:2" coordorigin="258,7129" coordsize="2100,2">
              <v:shape style="position:absolute;left:258;top:7129;width:2100;height:2" coordorigin="258,7129" coordsize="2100,0" path="m258,7129l2358,7129e" filled="f" stroked="t" strokeweight=".954611pt" strokecolor="#646464">
                <v:path arrowok="t"/>
              </v:shape>
            </v:group>
            <v:group style="position:absolute;left:2286;top:7131;width:2635;height:2" coordorigin="2286,7131" coordsize="2635,2">
              <v:shape style="position:absolute;left:2286;top:7131;width:2635;height:2" coordorigin="2286,7131" coordsize="2635,0" path="m2286,7131l4921,7131e" filled="f" stroked="t" strokeweight=".715958pt" strokecolor="#575757">
                <v:path arrowok="t"/>
              </v:shape>
            </v:group>
            <v:group style="position:absolute;left:4864;top:7129;width:458;height:2" coordorigin="4864,7129" coordsize="458,2">
              <v:shape style="position:absolute;left:4864;top:7129;width:458;height:2" coordorigin="4864,7129" coordsize="458,0" path="m4864,7129l5322,7129e" filled="f" stroked="t" strokeweight=".477306pt" strokecolor="#282828">
                <v:path arrowok="t"/>
              </v:shape>
            </v:group>
            <v:group style="position:absolute;left:5265;top:7131;width:2138;height:2" coordorigin="5265,7131" coordsize="2138,2">
              <v:shape style="position:absolute;left:5265;top:7131;width:2138;height:2" coordorigin="5265,7131" coordsize="2138,0" path="m5265,7131l7403,7131e" filled="f" stroked="t" strokeweight=".954611pt" strokecolor="#606060">
                <v:path arrowok="t"/>
              </v:shape>
            </v:group>
            <v:group style="position:absolute;left:7346;top:7129;width:415;height:2" coordorigin="7346,7129" coordsize="415,2">
              <v:shape style="position:absolute;left:7346;top:7129;width:415;height:2" coordorigin="7346,7129" coordsize="415,0" path="m7346,7129l7761,7129e" filled="f" stroked="t" strokeweight=".477306pt" strokecolor="#2F2F2F">
                <v:path arrowok="t"/>
              </v:shape>
            </v:group>
            <v:group style="position:absolute;left:7704;top:7129;width:1499;height:2" coordorigin="7704,7129" coordsize="1499,2">
              <v:shape style="position:absolute;left:7704;top:7129;width:1499;height:2" coordorigin="7704,7129" coordsize="1499,0" path="m7704,7129l9202,7129e" filled="f" stroked="t" strokeweight=".954611pt" strokecolor="#606060">
                <v:path arrowok="t"/>
              </v:shape>
            </v:group>
            <v:group style="position:absolute;left:9102;top:7129;width:1265;height:2" coordorigin="9102,7129" coordsize="1265,2">
              <v:shape style="position:absolute;left:9102;top:7129;width:1265;height:2" coordorigin="9102,7129" coordsize="1265,0" path="m9102,7129l10367,7129e" filled="f" stroked="t" strokeweight=".477306pt" strokecolor="#3F3F3F">
                <v:path arrowok="t"/>
              </v:shape>
            </v:group>
            <v:group style="position:absolute;left:10310;top:7129;width:1365;height:2" coordorigin="10310,7129" coordsize="1365,2">
              <v:shape style="position:absolute;left:10310;top:7129;width:1365;height:2" coordorigin="10310,7129" coordsize="1365,0" path="m10310,7129l11675,7129e" filled="f" stroked="t" strokeweight=".954611pt" strokecolor="#646464">
                <v:path arrowok="t"/>
              </v:shape>
            </v:group>
            <v:group style="position:absolute;left:263;top:7105;width:2;height:527" coordorigin="263,7105" coordsize="2,527">
              <v:shape style="position:absolute;left:263;top:7105;width:2;height:527" coordorigin="263,7105" coordsize="0,527" path="m263,7632l263,7105e" filled="f" stroked="t" strokeweight=".477306pt" strokecolor="#232323">
                <v:path arrowok="t"/>
              </v:shape>
            </v:group>
            <v:group style="position:absolute;left:258;top:7605;width:1623;height:2" coordorigin="258,7605" coordsize="1623,2">
              <v:shape style="position:absolute;left:258;top:7605;width:1623;height:2" coordorigin="258,7605" coordsize="1623,0" path="m258,7605l1881,7605e" filled="f" stroked="t" strokeweight=".954611pt" strokecolor="#606060">
                <v:path arrowok="t"/>
              </v:shape>
            </v:group>
            <v:group style="position:absolute;left:1823;top:7608;width:535;height:2" coordorigin="1823,7608" coordsize="535,2">
              <v:shape style="position:absolute;left:1823;top:7608;width:535;height:2" coordorigin="1823,7608" coordsize="535,0" path="m1823,7608l2358,7608e" filled="f" stroked="t" strokeweight=".477306pt" strokecolor="#3B3B3B">
                <v:path arrowok="t"/>
              </v:shape>
            </v:group>
            <v:group style="position:absolute;left:2286;top:7603;width:549;height:2" coordorigin="2286,7603" coordsize="549,2">
              <v:shape style="position:absolute;left:2286;top:7603;width:549;height:2" coordorigin="2286,7603" coordsize="549,0" path="m2286,7603l2835,7603e" filled="f" stroked="t" strokeweight=".715958pt" strokecolor="#484848">
                <v:path arrowok="t"/>
              </v:shape>
            </v:group>
            <v:group style="position:absolute;left:2630;top:7605;width:9012;height:2" coordorigin="2630,7605" coordsize="9012,2">
              <v:shape style="position:absolute;left:2630;top:7605;width:9012;height:2" coordorigin="2630,7605" coordsize="9012,0" path="m2630,7605l11641,7605e" filled="f" stroked="t" strokeweight=".715958pt" strokecolor="#5B5B5B">
                <v:path arrowok="t"/>
              </v:shape>
            </v:group>
            <v:group style="position:absolute;left:6916;top:7608;width:487;height:2" coordorigin="6916,7608" coordsize="487,2">
              <v:shape style="position:absolute;left:6916;top:7608;width:487;height:2" coordorigin="6916,7608" coordsize="487,0" path="m6916,7608l7403,7608e" filled="f" stroked="t" strokeweight=".477306pt" strokecolor="#383838">
                <v:path arrowok="t"/>
              </v:shape>
            </v:group>
            <v:group style="position:absolute;left:8276;top:7603;width:883;height:2" coordorigin="8276,7603" coordsize="883,2">
              <v:shape style="position:absolute;left:8276;top:7603;width:883;height:2" coordorigin="8276,7603" coordsize="883,0" path="m8276,7603l9159,7603e" filled="f" stroked="t" strokeweight=".477306pt" strokecolor="#3B3B3B">
                <v:path arrowok="t"/>
              </v:shape>
            </v:group>
            <v:group style="position:absolute;left:9565;top:7608;width:1336;height:2" coordorigin="9565,7608" coordsize="1336,2">
              <v:shape style="position:absolute;left:9565;top:7608;width:1336;height:2" coordorigin="9565,7608" coordsize="1336,0" path="m9565,7608l10902,7608e" filled="f" stroked="t" strokeweight=".954611pt" strokecolor="#707070">
                <v:path arrowok="t"/>
              </v:shape>
            </v:group>
            <v:group style="position:absolute;left:10887;top:7603;width:788;height:2" coordorigin="10887,7603" coordsize="788,2">
              <v:shape style="position:absolute;left:10887;top:7603;width:788;height:2" coordorigin="10887,7603" coordsize="788,0" path="m10887,7603l11675,7603e" filled="f" stroked="t" strokeweight=".477306pt" strokecolor="#484848">
                <v:path arrowok="t"/>
              </v:shape>
            </v:group>
            <v:group style="position:absolute;left:11670;top:7368;width:2;height:766" coordorigin="11670,7368" coordsize="2,766">
              <v:shape style="position:absolute;left:11670;top:7368;width:2;height:766" coordorigin="11670,7368" coordsize="0,766" path="m11670,8134l11670,7368e" filled="f" stroked="t" strokeweight=".477306pt" strokecolor="#444444">
                <v:path arrowok="t"/>
              </v:shape>
            </v:group>
            <v:group style="position:absolute;left:263;top:7560;width:2;height:306" coordorigin="263,7560" coordsize="2,306">
              <v:shape style="position:absolute;left:263;top:7560;width:2;height:306" coordorigin="263,7560" coordsize="0,306" path="m263,7866l263,7560e" filled="f" stroked="t" strokeweight=".477306pt" strokecolor="#383838">
                <v:path arrowok="t"/>
              </v:shape>
            </v:group>
            <v:group style="position:absolute;left:4902;top:7593;width:2;height:273" coordorigin="4902,7593" coordsize="2,273">
              <v:shape style="position:absolute;left:4902;top:7593;width:2;height:273" coordorigin="4902,7593" coordsize="0,273" path="m4902,7866l4902,7593e" filled="f" stroked="t" strokeweight=".715958pt" strokecolor="#383838">
                <v:path arrowok="t"/>
              </v:shape>
            </v:group>
            <v:group style="position:absolute;left:9102;top:7847;width:587;height:2" coordorigin="9102,7847" coordsize="587,2">
              <v:shape style="position:absolute;left:9102;top:7847;width:587;height:2" coordorigin="9102,7847" coordsize="587,0" path="m9102,7847l9689,7847e" filled="f" stroked="t" strokeweight=".477306pt" strokecolor="#4B4B4B">
                <v:path arrowok="t"/>
              </v:shape>
            </v:group>
            <v:group style="position:absolute;left:9632;top:7847;width:239;height:2" coordorigin="9632,7847" coordsize="239,2">
              <v:shape style="position:absolute;left:9632;top:7847;width:239;height:2" coordorigin="9632,7847" coordsize="239,0" path="m9632,7847l9871,7847e" filled="f" stroked="t" strokeweight=".477306pt" strokecolor="#383838">
                <v:path arrowok="t"/>
              </v:shape>
            </v:group>
            <v:group style="position:absolute;left:4897;top:7845;width:6778;height:2" coordorigin="4897,7845" coordsize="6778,2">
              <v:shape style="position:absolute;left:4897;top:7845;width:6778;height:2" coordorigin="4897,7845" coordsize="6778,0" path="m4897,7845l11675,7845e" filled="f" stroked="t" strokeweight=".715958pt" strokecolor="#646464">
                <v:path arrowok="t"/>
              </v:shape>
            </v:group>
            <v:group style="position:absolute;left:4902;top:7593;width:2;height:747" coordorigin="4902,7593" coordsize="2,747">
              <v:shape style="position:absolute;left:4902;top:7593;width:2;height:747" coordorigin="4902,7593" coordsize="0,747" path="m4902,8340l4902,7593e" filled="f" stroked="t" strokeweight=".954611pt" strokecolor="#4B4B4B">
                <v:path arrowok="t"/>
              </v:shape>
            </v:group>
            <v:group style="position:absolute;left:4892;top:8091;width:745;height:2" coordorigin="4892,8091" coordsize="745,2">
              <v:shape style="position:absolute;left:4892;top:8091;width:745;height:2" coordorigin="4892,8091" coordsize="745,0" path="m4892,8091l5637,8091e" filled="f" stroked="t" strokeweight=".954611pt" strokecolor="#606060">
                <v:path arrowok="t"/>
              </v:shape>
            </v:group>
            <v:group style="position:absolute;left:5580;top:8091;width:501;height:2" coordorigin="5580,8091" coordsize="501,2">
              <v:shape style="position:absolute;left:5580;top:8091;width:501;height:2" coordorigin="5580,8091" coordsize="501,0" path="m5580,8091l6081,8091e" filled="f" stroked="t" strokeweight=".477306pt" strokecolor="#343434">
                <v:path arrowok="t"/>
              </v:shape>
            </v:group>
            <v:group style="position:absolute;left:6024;top:8091;width:4363;height:2" coordorigin="6024,8091" coordsize="4363,2">
              <v:shape style="position:absolute;left:6024;top:8091;width:4363;height:2" coordorigin="6024,8091" coordsize="4363,0" path="m6024,8091l10386,8091e" filled="f" stroked="t" strokeweight=".715958pt" strokecolor="#5B5B5B">
                <v:path arrowok="t"/>
              </v:shape>
            </v:group>
            <v:group style="position:absolute;left:10310;top:8091;width:1370;height:2" coordorigin="10310,8091" coordsize="1370,2">
              <v:shape style="position:absolute;left:10310;top:8091;width:1370;height:2" coordorigin="10310,8091" coordsize="1370,0" path="m10310,8091l11680,8091e" filled="f" stroked="t" strokeweight=".477306pt" strokecolor="#484848">
                <v:path arrowok="t"/>
              </v:shape>
            </v:group>
            <v:group style="position:absolute;left:253;top:8333;width:702;height:2" coordorigin="253,8333" coordsize="702,2">
              <v:shape style="position:absolute;left:253;top:8333;width:702;height:2" coordorigin="253,8333" coordsize="702,0" path="m253,8333l955,8333e" filled="f" stroked="t" strokeweight=".954611pt" strokecolor="#646464">
                <v:path arrowok="t"/>
              </v:shape>
            </v:group>
            <v:group style="position:absolute;left:897;top:8331;width:983;height:2" coordorigin="897,8331" coordsize="983,2">
              <v:shape style="position:absolute;left:897;top:8331;width:983;height:2" coordorigin="897,8331" coordsize="983,0" path="m897,8331l1881,8331e" filled="f" stroked="t" strokeweight=".477306pt" strokecolor="#383838">
                <v:path arrowok="t"/>
              </v:shape>
            </v:group>
            <v:group style="position:absolute;left:1823;top:8331;width:1489;height:2" coordorigin="1823,8331" coordsize="1489,2">
              <v:shape style="position:absolute;left:1823;top:8331;width:1489;height:2" coordorigin="1823,8331" coordsize="1489,0" path="m1823,8331l3313,8331e" filled="f" stroked="t" strokeweight=".954611pt" strokecolor="#5B5B5B">
                <v:path arrowok="t"/>
              </v:shape>
            </v:group>
            <v:group style="position:absolute;left:3255;top:8331;width:945;height:2" coordorigin="3255,8331" coordsize="945,2">
              <v:shape style="position:absolute;left:3255;top:8331;width:945;height:2" coordorigin="3255,8331" coordsize="945,0" path="m3255,8331l4200,8331e" filled="f" stroked="t" strokeweight=".477306pt" strokecolor="#2F2F2F">
                <v:path arrowok="t"/>
              </v:shape>
            </v:group>
            <v:group style="position:absolute;left:4143;top:8331;width:1494;height:2" coordorigin="4143,8331" coordsize="1494,2">
              <v:shape style="position:absolute;left:4143;top:8331;width:1494;height:2" coordorigin="4143,8331" coordsize="1494,0" path="m4143,8331l5637,8331e" filled="f" stroked="t" strokeweight=".715958pt" strokecolor="#5B5B5B">
                <v:path arrowok="t"/>
              </v:shape>
            </v:group>
            <v:group style="position:absolute;left:4914;top:8067;width:2;height:273" coordorigin="4914,8067" coordsize="2,273">
              <v:shape style="position:absolute;left:4914;top:8067;width:2;height:273" coordorigin="4914,8067" coordsize="0,273" path="m4914,8340l4914,8067e" filled="f" stroked="t" strokeweight="1.431917pt" strokecolor="#545454">
                <v:path arrowok="t"/>
              </v:shape>
            </v:group>
            <v:group style="position:absolute;left:5580;top:8331;width:1236;height:2" coordorigin="5580,8331" coordsize="1236,2">
              <v:shape style="position:absolute;left:5580;top:8331;width:1236;height:2" coordorigin="5580,8331" coordsize="1236,0" path="m5580,8331l6816,8331e" filled="f" stroked="t" strokeweight=".477306pt" strokecolor="#343434">
                <v:path arrowok="t"/>
              </v:shape>
            </v:group>
            <v:group style="position:absolute;left:6730;top:8331;width:1399;height:2" coordorigin="6730,8331" coordsize="1399,2">
              <v:shape style="position:absolute;left:6730;top:8331;width:1399;height:2" coordorigin="6730,8331" coordsize="1399,0" path="m6730,8331l8129,8331e" filled="f" stroked="t" strokeweight=".954611pt" strokecolor="#606060">
                <v:path arrowok="t"/>
              </v:shape>
            </v:group>
            <v:group style="position:absolute;left:7704;top:8331;width:1456;height:2" coordorigin="7704,8331" coordsize="1456,2">
              <v:shape style="position:absolute;left:7704;top:8331;width:1456;height:2" coordorigin="7704,8331" coordsize="1456,0" path="m7704,8331l9159,8331e" filled="f" stroked="t" strokeweight=".477306pt" strokecolor="#4B4B4B">
                <v:path arrowok="t"/>
              </v:shape>
            </v:group>
            <v:group style="position:absolute;left:9102;top:8333;width:2539;height:2" coordorigin="9102,8333" coordsize="2539,2">
              <v:shape style="position:absolute;left:9102;top:8333;width:2539;height:2" coordorigin="9102,8333" coordsize="2539,0" path="m9102,8333l11641,8333e" filled="f" stroked="t" strokeweight=".715958pt" strokecolor="#646464">
                <v:path arrowok="t"/>
              </v:shape>
            </v:group>
            <v:group style="position:absolute;left:10887;top:8331;width:792;height:2" coordorigin="10887,8331" coordsize="792,2">
              <v:shape style="position:absolute;left:10887;top:8331;width:792;height:2" coordorigin="10887,8331" coordsize="792,0" path="m10887,8331l11680,8331e" filled="f" stroked="t" strokeweight=".477306pt" strokecolor="#4B4B4B">
                <v:path arrowok="t"/>
              </v:shape>
            </v:group>
            <v:group style="position:absolute;left:11673;top:8063;width:2;height:2724" coordorigin="11673,8063" coordsize="2,2724">
              <v:shape style="position:absolute;left:11673;top:8063;width:2;height:2724" coordorigin="11673,8063" coordsize="0,2724" path="m11673,10787l11673,8063e" filled="f" stroked="t" strokeweight=".954611pt" strokecolor="#606060">
                <v:path arrowok="t"/>
              </v:shape>
            </v:group>
            <v:group style="position:absolute;left:258;top:9142;width:11422;height:2" coordorigin="258,9142" coordsize="11422,2">
              <v:shape style="position:absolute;left:258;top:9142;width:11422;height:2" coordorigin="258,9142" coordsize="11422,0" path="m258,9142l11680,9142e" filled="f" stroked="t" strokeweight=".715958pt" strokecolor="#606060">
                <v:path arrowok="t"/>
              </v:shape>
            </v:group>
            <v:group style="position:absolute;left:4864;top:9140;width:458;height:2" coordorigin="4864,9140" coordsize="458,2">
              <v:shape style="position:absolute;left:4864;top:9140;width:458;height:2" coordorigin="4864,9140" coordsize="458,0" path="m4864,9140l5322,9140e" filled="f" stroked="t" strokeweight=".477306pt" strokecolor="#343434">
                <v:path arrowok="t"/>
              </v:shape>
            </v:group>
            <v:group style="position:absolute;left:7346;top:9140;width:415;height:2" coordorigin="7346,9140" coordsize="415,2">
              <v:shape style="position:absolute;left:7346;top:9140;width:415;height:2" coordorigin="7346,9140" coordsize="415,0" path="m7346,9140l7761,9140e" filled="f" stroked="t" strokeweight=".477306pt" strokecolor="#343434">
                <v:path arrowok="t"/>
              </v:shape>
            </v:group>
            <v:group style="position:absolute;left:258;top:9990;width:916;height:2" coordorigin="258,9990" coordsize="916,2">
              <v:shape style="position:absolute;left:258;top:9990;width:916;height:2" coordorigin="258,9990" coordsize="916,0" path="m258,9990l1174,9990e" filled="f" stroked="t" strokeweight=".954611pt" strokecolor="#6B6B6B">
                <v:path arrowok="t"/>
              </v:shape>
            </v:group>
            <v:group style="position:absolute;left:897;top:9992;width:797;height:2" coordorigin="897,9992" coordsize="797,2">
              <v:shape style="position:absolute;left:897;top:9992;width:797;height:2" coordorigin="897,9992" coordsize="797,0" path="m897,9992l1694,9992e" filled="f" stroked="t" strokeweight=".715958pt" strokecolor="#444444">
                <v:path arrowok="t"/>
              </v:shape>
            </v:group>
            <v:group style="position:absolute;left:1637;top:9987;width:243;height:2" coordorigin="1637,9987" coordsize="243,2">
              <v:shape style="position:absolute;left:1637;top:9987;width:243;height:2" coordorigin="1637,9987" coordsize="243,0" path="m1637,9987l1881,9987e" filled="f" stroked="t" strokeweight=".477306pt" strokecolor="#4B4B4B">
                <v:path arrowok="t"/>
              </v:shape>
            </v:group>
            <v:group style="position:absolute;left:1823;top:9987;width:9861;height:2" coordorigin="1823,9987" coordsize="9861,2">
              <v:shape style="position:absolute;left:1823;top:9987;width:9861;height:2" coordorigin="1823,9987" coordsize="9861,0" path="m1823,9987l11684,9987e" filled="f" stroked="t" strokeweight=".715958pt" strokecolor="#5B5B5B">
                <v:path arrowok="t"/>
              </v:shape>
            </v:group>
            <v:group style="position:absolute;left:258;top:10229;width:3604;height:2" coordorigin="258,10229" coordsize="3604,2">
              <v:shape style="position:absolute;left:258;top:10229;width:3604;height:2" coordorigin="258,10229" coordsize="3604,0" path="m258,10229l3861,10229e" filled="f" stroked="t" strokeweight=".715958pt" strokecolor="#545454">
                <v:path arrowok="t"/>
              </v:shape>
            </v:group>
            <v:group style="position:absolute;left:3804;top:10227;width:396;height:2" coordorigin="3804,10227" coordsize="396,2">
              <v:shape style="position:absolute;left:3804;top:10227;width:396;height:2" coordorigin="3804,10227" coordsize="396,0" path="m3804,10227l4200,10227e" filled="f" stroked="t" strokeweight=".477306pt" strokecolor="#3B3B3B">
                <v:path arrowok="t"/>
              </v:shape>
            </v:group>
            <v:group style="position:absolute;left:4143;top:10227;width:1532;height:2" coordorigin="4143,10227" coordsize="1532,2">
              <v:shape style="position:absolute;left:4143;top:10227;width:1532;height:2" coordorigin="4143,10227" coordsize="1532,0" path="m4143,10227l5675,10227e" filled="f" stroked="t" strokeweight=".954611pt" strokecolor="#646464">
                <v:path arrowok="t"/>
              </v:shape>
            </v:group>
            <v:group style="position:absolute;left:5580;top:10227;width:501;height:2" coordorigin="5580,10227" coordsize="501,2">
              <v:shape style="position:absolute;left:5580;top:10227;width:501;height:2" coordorigin="5580,10227" coordsize="501,0" path="m5580,10227l6081,10227e" filled="f" stroked="t" strokeweight=".477306pt" strokecolor="#3B3B3B">
                <v:path arrowok="t"/>
              </v:shape>
            </v:group>
            <v:group style="position:absolute;left:6024;top:10224;width:2310;height:2" coordorigin="6024,10224" coordsize="2310,2">
              <v:shape style="position:absolute;left:6024;top:10224;width:2310;height:2" coordorigin="6024,10224" coordsize="2310,0" path="m6024,10224l8334,10224e" filled="f" stroked="t" strokeweight=".715958pt" strokecolor="#575757">
                <v:path arrowok="t"/>
              </v:shape>
            </v:group>
            <v:group style="position:absolute;left:8276;top:10227;width:286;height:2" coordorigin="8276,10227" coordsize="286,2">
              <v:shape style="position:absolute;left:8276;top:10227;width:286;height:2" coordorigin="8276,10227" coordsize="286,0" path="m8276,10227l8563,10227e" filled="f" stroked="t" strokeweight=".477306pt" strokecolor="#2F2F2F">
                <v:path arrowok="t"/>
              </v:shape>
            </v:group>
            <v:group style="position:absolute;left:8506;top:10227;width:2310;height:2" coordorigin="8506,10227" coordsize="2310,2">
              <v:shape style="position:absolute;left:8506;top:10227;width:2310;height:2" coordorigin="8506,10227" coordsize="2310,0" path="m8506,10227l10816,10227e" filled="f" stroked="t" strokeweight=".954611pt" strokecolor="#676767">
                <v:path arrowok="t"/>
              </v:shape>
            </v:group>
            <v:group style="position:absolute;left:10758;top:10227;width:926;height:2" coordorigin="10758,10227" coordsize="926,2">
              <v:shape style="position:absolute;left:10758;top:10227;width:926;height:2" coordorigin="10758,10227" coordsize="926,0" path="m10758,10227l11684,10227e" filled="f" stroked="t" strokeweight=".477306pt" strokecolor="#3F3F3F">
                <v:path arrowok="t"/>
              </v:shape>
            </v:group>
            <v:group style="position:absolute;left:263;top:10516;width:11393;height:2" coordorigin="263,10516" coordsize="11393,2">
              <v:shape style="position:absolute;left:263;top:10516;width:11393;height:2" coordorigin="263,10516" coordsize="11393,0" path="m263,10516l11656,10516e" filled="f" stroked="t" strokeweight=".715958pt" strokecolor="#5B5B5B">
                <v:path arrowok="t"/>
              </v:shape>
            </v:group>
            <v:group style="position:absolute;left:3804;top:10514;width:396;height:2" coordorigin="3804,10514" coordsize="396,2">
              <v:shape style="position:absolute;left:3804;top:10514;width:396;height:2" coordorigin="3804,10514" coordsize="396,0" path="m3804,10514l4200,10514e" filled="f" stroked="t" strokeweight=".477306pt" strokecolor="#3B3B3B">
                <v:path arrowok="t"/>
              </v:shape>
            </v:group>
            <v:group style="position:absolute;left:5580;top:10514;width:1236;height:2" coordorigin="5580,10514" coordsize="1236,2">
              <v:shape style="position:absolute;left:5580;top:10514;width:1236;height:2" coordorigin="5580,10514" coordsize="1236,0" path="m5580,10514l6816,10514e" filled="f" stroked="t" strokeweight=".477306pt" strokecolor="#3F3F3F">
                <v:path arrowok="t"/>
              </v:shape>
            </v:group>
            <v:group style="position:absolute;left:8276;top:10514;width:883;height:2" coordorigin="8276,10514" coordsize="883,2">
              <v:shape style="position:absolute;left:8276;top:10514;width:883;height:2" coordorigin="8276,10514" coordsize="883,0" path="m8276,10514l9159,10514e" filled="f" stroked="t" strokeweight=".477306pt" strokecolor="#3B3B3B">
                <v:path arrowok="t"/>
              </v:shape>
            </v:group>
            <v:group style="position:absolute;left:10887;top:10514;width:797;height:2" coordorigin="10887,10514" coordsize="797,2">
              <v:shape style="position:absolute;left:10887;top:10514;width:797;height:2" coordorigin="10887,10514" coordsize="797,0" path="m10887,10514l11684,10514e" filled="f" stroked="t" strokeweight=".477306pt" strokecolor="#444444">
                <v:path arrowok="t"/>
              </v:shape>
            </v:group>
            <v:group style="position:absolute;left:267;top:10466;width:2;height:321" coordorigin="267,10466" coordsize="2,321">
              <v:shape style="position:absolute;left:267;top:10466;width:2;height:321" coordorigin="267,10466" coordsize="0,321" path="m267,10787l267,10466e" filled="f" stroked="t" strokeweight=".477306pt" strokecolor="#383838">
                <v:path arrowok="t"/>
              </v:shape>
            </v:group>
            <v:group style="position:absolute;left:2344;top:10241;width:2;height:651" coordorigin="2344,10241" coordsize="2,651">
              <v:shape style="position:absolute;left:2344;top:10241;width:2;height:651" coordorigin="2344,10241" coordsize="0,651" path="m2344,10892l2344,10241e" filled="f" stroked="t" strokeweight=".954611pt" strokecolor="#646464">
                <v:path arrowok="t"/>
              </v:shape>
            </v:group>
            <v:group style="position:absolute;left:263;top:10993;width:391;height:2" coordorigin="263,10993" coordsize="391,2">
              <v:shape style="position:absolute;left:263;top:10993;width:391;height:2" coordorigin="263,10993" coordsize="391,0" path="m263,10993l654,10993e" filled="f" stroked="t" strokeweight=".954611pt" strokecolor="#747474">
                <v:path arrowok="t"/>
              </v:shape>
            </v:group>
            <v:group style="position:absolute;left:267;top:10729;width:2;height:536" coordorigin="267,10729" coordsize="2,536">
              <v:shape style="position:absolute;left:267;top:10729;width:2;height:536" coordorigin="267,10729" coordsize="0,536" path="m267,11265l267,10729e" filled="f" stroked="t" strokeweight=".477306pt" strokecolor="#232323">
                <v:path arrowok="t"/>
              </v:shape>
            </v:group>
            <v:group style="position:absolute;left:1637;top:10993;width:243;height:2" coordorigin="1637,10993" coordsize="243,2">
              <v:shape style="position:absolute;left:1637;top:10993;width:243;height:2" coordorigin="1637,10993" coordsize="243,0" path="m1637,10993l1881,10993e" filled="f" stroked="t" strokeweight=".477306pt" strokecolor="#4B4B4B">
                <v:path arrowok="t"/>
              </v:shape>
            </v:group>
            <v:group style="position:absolute;left:563;top:10993;width:2272;height:2" coordorigin="563,10993" coordsize="2272,2">
              <v:shape style="position:absolute;left:563;top:10993;width:2272;height:2" coordorigin="563,10993" coordsize="2272,0" path="m563,10993l2835,10993e" filled="f" stroked="t" strokeweight=".715958pt" strokecolor="#4F4F4F">
                <v:path arrowok="t"/>
              </v:shape>
            </v:group>
            <v:group style="position:absolute;left:2534;top:10995;width:850;height:2" coordorigin="2534,10995" coordsize="850,2">
              <v:shape style="position:absolute;left:2534;top:10995;width:850;height:2" coordorigin="2534,10995" coordsize="850,0" path="m2534,10995l3384,10995e" filled="f" stroked="t" strokeweight=".954611pt" strokecolor="#676767">
                <v:path arrowok="t"/>
              </v:shape>
            </v:group>
            <v:group style="position:absolute;left:3255;top:10993;width:945;height:2" coordorigin="3255,10993" coordsize="945,2">
              <v:shape style="position:absolute;left:3255;top:10993;width:945;height:2" coordorigin="3255,10993" coordsize="945,0" path="m3255,10993l4200,10993e" filled="f" stroked="t" strokeweight=".477306pt" strokecolor="#383838">
                <v:path arrowok="t"/>
              </v:shape>
            </v:group>
            <v:group style="position:absolute;left:4143;top:10993;width:1494;height:2" coordorigin="4143,10993" coordsize="1494,2">
              <v:shape style="position:absolute;left:4143;top:10993;width:1494;height:2" coordorigin="4143,10993" coordsize="1494,0" path="m4143,10993l5637,10993e" filled="f" stroked="t" strokeweight=".954611pt" strokecolor="#646464">
                <v:path arrowok="t"/>
              </v:shape>
            </v:group>
            <v:group style="position:absolute;left:5580;top:10993;width:501;height:2" coordorigin="5580,10993" coordsize="501,2">
              <v:shape style="position:absolute;left:5580;top:10993;width:501;height:2" coordorigin="5580,10993" coordsize="501,0" path="m5580,10993l6081,10993e" filled="f" stroked="t" strokeweight=".477306pt" strokecolor="#3B3B3B">
                <v:path arrowok="t"/>
              </v:shape>
            </v:group>
            <v:group style="position:absolute;left:6024;top:10993;width:4792;height:2" coordorigin="6024,10993" coordsize="4792,2">
              <v:shape style="position:absolute;left:6024;top:10993;width:4792;height:2" coordorigin="6024,10993" coordsize="4792,0" path="m6024,10993l10816,10993e" filled="f" stroked="t" strokeweight=".715958pt" strokecolor="#606060">
                <v:path arrowok="t"/>
              </v:shape>
            </v:group>
            <v:group style="position:absolute;left:10758;top:10993;width:921;height:2" coordorigin="10758,10993" coordsize="921,2">
              <v:shape style="position:absolute;left:10758;top:10993;width:921;height:2" coordorigin="10758,10993" coordsize="921,0" path="m10758,10993l11680,10993e" filled="f" stroked="t" strokeweight=".477306pt" strokecolor="#444444">
                <v:path arrowok="t"/>
              </v:shape>
            </v:group>
            <v:group style="position:absolute;left:11677;top:10729;width:2;height:771" coordorigin="11677,10729" coordsize="2,771">
              <v:shape style="position:absolute;left:11677;top:10729;width:2;height:771" coordorigin="11677,10729" coordsize="0,771" path="m11677,11500l11677,10729e" filled="f" stroked="t" strokeweight=".477306pt" strokecolor="#4B4B4B">
                <v:path arrowok="t"/>
              </v:shape>
            </v:group>
            <v:group style="position:absolute;left:263;top:11237;width:1618;height:2" coordorigin="263,11237" coordsize="1618,2">
              <v:shape style="position:absolute;left:263;top:11237;width:1618;height:2" coordorigin="263,11237" coordsize="1618,0" path="m263,11237l1881,11237e" filled="f" stroked="t" strokeweight=".954611pt" strokecolor="#646464">
                <v:path arrowok="t"/>
              </v:shape>
            </v:group>
            <v:group style="position:absolute;left:1823;top:11237;width:1012;height:2" coordorigin="1823,11237" coordsize="1012,2">
              <v:shape style="position:absolute;left:1823;top:11237;width:1012;height:2" coordorigin="1823,11237" coordsize="1012,0" path="m1823,11237l2835,11237e" filled="f" stroked="t" strokeweight=".477306pt" strokecolor="#2F2F2F">
                <v:path arrowok="t"/>
              </v:shape>
            </v:group>
            <v:group style="position:absolute;left:2348;top:10945;width:2;height:555" coordorigin="2348,10945" coordsize="2,555">
              <v:shape style="position:absolute;left:2348;top:10945;width:2;height:555" coordorigin="2348,10945" coordsize="0,555" path="m2348,11500l2348,10945e" filled="f" stroked="t" strokeweight=".715958pt" strokecolor="#2F2F2F">
                <v:path arrowok="t"/>
              </v:shape>
            </v:group>
            <v:group style="position:absolute;left:2778;top:11234;width:8907;height:2" coordorigin="2778,11234" coordsize="8907,2">
              <v:shape style="position:absolute;left:2778;top:11234;width:8907;height:2" coordorigin="2778,11234" coordsize="8907,0" path="m2778,11234l11684,11234e" filled="f" stroked="t" strokeweight=".715958pt" strokecolor="#5B5B5B">
                <v:path arrowok="t"/>
              </v:shape>
            </v:group>
            <v:group style="position:absolute;left:263;top:11476;width:2091;height:2" coordorigin="263,11476" coordsize="2091,2">
              <v:shape style="position:absolute;left:263;top:11476;width:2091;height:2" coordorigin="263,11476" coordsize="2091,0" path="m263,11476l2353,11476e" filled="f" stroked="t" strokeweight=".715958pt" strokecolor="#646464">
                <v:path arrowok="t"/>
              </v:shape>
            </v:group>
            <v:group style="position:absolute;left:926;top:11222;width:2;height:737" coordorigin="926,11222" coordsize="2,737">
              <v:shape style="position:absolute;left:926;top:11222;width:2;height:737" coordorigin="926,11222" coordsize="0,737" path="m926,11960l926,11222e" filled="f" stroked="t" strokeweight=".238653pt" strokecolor="#6B6B6B">
                <v:path arrowok="t"/>
              </v:shape>
            </v:group>
            <v:group style="position:absolute;left:1671;top:11227;width:2;height:273" coordorigin="1671,11227" coordsize="2,273">
              <v:shape style="position:absolute;left:1671;top:11227;width:2;height:273" coordorigin="1671,11227" coordsize="0,273" path="m1671,11500l1671,11227e" filled="f" stroked="t" strokeweight=".477306pt" strokecolor="#484848">
                <v:path arrowok="t"/>
              </v:shape>
            </v:group>
            <v:group style="position:absolute;left:2291;top:11476;width:3346;height:2" coordorigin="2291,11476" coordsize="3346,2">
              <v:shape style="position:absolute;left:2291;top:11476;width:3346;height:2" coordorigin="2291,11476" coordsize="3346,0" path="m2291,11476l5637,11476e" filled="f" stroked="t" strokeweight=".477306pt" strokecolor="#545454">
                <v:path arrowok="t"/>
              </v:shape>
            </v:group>
            <v:group style="position:absolute;left:5580;top:11476;width:501;height:2" coordorigin="5580,11476" coordsize="501,2">
              <v:shape style="position:absolute;left:5580;top:11476;width:501;height:2" coordorigin="5580,11476" coordsize="501,0" path="m5580,11476l6081,11476e" filled="f" stroked="t" strokeweight=".954611pt" strokecolor="#676767">
                <v:path arrowok="t"/>
              </v:shape>
            </v:group>
            <v:group style="position:absolute;left:6024;top:11474;width:1389;height:2" coordorigin="6024,11474" coordsize="1389,2">
              <v:shape style="position:absolute;left:6024;top:11474;width:1389;height:2" coordorigin="6024,11474" coordsize="1389,0" path="m6024,11474l7413,11474e" filled="f" stroked="t" strokeweight=".477306pt" strokecolor="#444444">
                <v:path arrowok="t"/>
              </v:shape>
            </v:group>
            <v:group style="position:absolute;left:7389;top:11222;width:2;height:5156" coordorigin="7389,11222" coordsize="2,5156">
              <v:shape style="position:absolute;left:7389;top:11222;width:2;height:5156" coordorigin="7389,11222" coordsize="0,5156" path="m7389,16379l7389,11222e" filled="f" stroked="t" strokeweight=".715958pt" strokecolor="#6B6B6B">
                <v:path arrowok="t"/>
              </v:shape>
            </v:group>
            <v:group style="position:absolute;left:7341;top:11474;width:4343;height:2" coordorigin="7341,11474" coordsize="4343,2">
              <v:shape style="position:absolute;left:7341;top:11474;width:4343;height:2" coordorigin="7341,11474" coordsize="4343,0" path="m7341,11474l11684,11474e" filled="f" stroked="t" strokeweight=".715958pt" strokecolor="#646464">
                <v:path arrowok="t"/>
              </v:shape>
            </v:group>
            <v:group style="position:absolute;left:1673;top:11428;width:2;height:2753" coordorigin="1673,11428" coordsize="2,2753">
              <v:shape style="position:absolute;left:1673;top:11428;width:2;height:2753" coordorigin="1673,11428" coordsize="0,2753" path="m1673,14181l1673,11428e" filled="f" stroked="t" strokeweight=".954611pt" strokecolor="#646464">
                <v:path arrowok="t"/>
              </v:shape>
            </v:group>
            <v:group style="position:absolute;left:926;top:11960;width:2;height:1719" coordorigin="926,11960" coordsize="2,1719">
              <v:shape style="position:absolute;left:926;top:11960;width:2;height:1719" coordorigin="926,11960" coordsize="0,1719" path="m926,13678l926,11960e" filled="f" stroked="t" strokeweight=".238653pt" strokecolor="#000000">
                <v:path arrowok="t"/>
              </v:shape>
            </v:group>
            <v:group style="position:absolute;left:7384;top:11931;width:2;height:665" coordorigin="7384,11931" coordsize="2,665">
              <v:shape style="position:absolute;left:7384;top:11931;width:2;height:665" coordorigin="7384,11931" coordsize="0,665" path="m7384,12596l7384,11931e" filled="f" stroked="t" strokeweight=".477306pt" strokecolor="#444444">
                <v:path arrowok="t"/>
              </v:shape>
            </v:group>
            <v:group style="position:absolute;left:11675;top:11294;width:2;height:914" coordorigin="11675,11294" coordsize="2,914">
              <v:shape style="position:absolute;left:11675;top:11294;width:2;height:914" coordorigin="11675,11294" coordsize="0,914" path="m11675,12209l11675,11294e" filled="f" stroked="t" strokeweight=".715958pt" strokecolor="#676767">
                <v:path arrowok="t"/>
              </v:shape>
            </v:group>
            <v:group style="position:absolute;left:11680;top:12151;width:2;height:445" coordorigin="11680,12151" coordsize="2,445">
              <v:shape style="position:absolute;left:11680;top:12151;width:2;height:445" coordorigin="11680,12151" coordsize="0,445" path="m11680,12596l11680,12151e" filled="f" stroked="t" strokeweight=".477306pt" strokecolor="#383838">
                <v:path arrowok="t"/>
              </v:shape>
            </v:group>
            <v:group style="position:absolute;left:7386;top:12539;width:2;height:3811" coordorigin="7386,12539" coordsize="2,3811">
              <v:shape style="position:absolute;left:7386;top:12539;width:2;height:3811" coordorigin="7386,12539" coordsize="0,3811" path="m7386,16350l7386,12539e" filled="f" stroked="t" strokeweight=".477306pt" strokecolor="#6B6B6B">
                <v:path arrowok="t"/>
              </v:shape>
            </v:group>
            <v:group style="position:absolute;left:272;top:9633;width:2;height:6751" coordorigin="272,9633" coordsize="2,6751">
              <v:shape style="position:absolute;left:272;top:9633;width:2;height:6751" coordorigin="272,9633" coordsize="0,6751" path="m272,16384l272,9633e" filled="f" stroked="t" strokeweight=".715958pt" strokecolor="#4B4B4B">
                <v:path arrowok="t"/>
              </v:shape>
            </v:group>
            <v:group style="position:absolute;left:2348;top:12764;width:2;height:627" coordorigin="2348,12764" coordsize="2,627">
              <v:shape style="position:absolute;left:2348;top:12764;width:2;height:627" coordorigin="2348,12764" coordsize="0,627" path="m2348,13391l2348,12764e" filled="f" stroked="t" strokeweight=".477306pt" strokecolor="#383838">
                <v:path arrowok="t"/>
              </v:shape>
            </v:group>
            <v:group style="position:absolute;left:11677;top:12539;width:2;height:2925" coordorigin="11677,12539" coordsize="2,2925">
              <v:shape style="position:absolute;left:11677;top:12539;width:2;height:2925" coordorigin="11677,12539" coordsize="0,2925" path="m11677,15464l11677,12539e" filled="f" stroked="t" strokeweight=".477306pt" strokecolor="#606060">
                <v:path arrowok="t"/>
              </v:shape>
            </v:group>
            <v:group style="position:absolute;left:267;top:13695;width:692;height:2" coordorigin="267,13695" coordsize="692,2">
              <v:shape style="position:absolute;left:267;top:13695;width:692;height:2" coordorigin="267,13695" coordsize="692,0" path="m267,13695l959,13695e" filled="f" stroked="t" strokeweight=".954611pt" strokecolor="#6B6B6B">
                <v:path arrowok="t"/>
              </v:shape>
            </v:group>
            <v:group style="position:absolute;left:897;top:13693;width:983;height:2" coordorigin="897,13693" coordsize="983,2">
              <v:shape style="position:absolute;left:897;top:13693;width:983;height:2" coordorigin="897,13693" coordsize="983,0" path="m897,13693l1881,13693e" filled="f" stroked="t" strokeweight=".477306pt" strokecolor="#444444">
                <v:path arrowok="t"/>
              </v:shape>
            </v:group>
            <v:group style="position:absolute;left:1823;top:13693;width:530;height:2" coordorigin="1823,13693" coordsize="530,2">
              <v:shape style="position:absolute;left:1823;top:13693;width:530;height:2" coordorigin="1823,13693" coordsize="530,0" path="m1823,13693l2353,13693e" filled="f" stroked="t" strokeweight=".954611pt" strokecolor="#646464">
                <v:path arrowok="t"/>
              </v:shape>
            </v:group>
            <v:group style="position:absolute;left:2348;top:13334;width:2;height:373" coordorigin="2348,13334" coordsize="2,373">
              <v:shape style="position:absolute;left:2348;top:13334;width:2;height:373" coordorigin="2348,13334" coordsize="0,373" path="m2348,13707l2348,13334e" filled="f" stroked="t" strokeweight=".477306pt" strokecolor="#232323">
                <v:path arrowok="t"/>
              </v:shape>
            </v:group>
            <v:group style="position:absolute;left:7389;top:13334;width:2;height:541" coordorigin="7389,13334" coordsize="2,541">
              <v:shape style="position:absolute;left:7389;top:13334;width:2;height:541" coordorigin="7389,13334" coordsize="0,541" path="m7389,13875l7389,13334e" filled="f" stroked="t" strokeweight=".477306pt" strokecolor="#3F3F3F">
                <v:path arrowok="t"/>
              </v:shape>
            </v:group>
            <v:group style="position:absolute;left:926;top:13664;width:2;height:153" coordorigin="926,13664" coordsize="2,153">
              <v:shape style="position:absolute;left:926;top:13664;width:2;height:153" coordorigin="926,13664" coordsize="0,153" path="m926,13817l926,13664e" filled="f" stroked="t" strokeweight=".238653pt" strokecolor="#383838">
                <v:path arrowok="t"/>
              </v:shape>
            </v:group>
            <v:group style="position:absolute;left:2348;top:13635;width:2;height:211" coordorigin="2348,13635" coordsize="2,211">
              <v:shape style="position:absolute;left:2348;top:13635;width:2;height:211" coordorigin="2348,13635" coordsize="0,211" path="m2348,13846l2348,13635e" filled="f" stroked="t" strokeweight=".715958pt" strokecolor="#3F3F3F">
                <v:path arrowok="t"/>
              </v:shape>
            </v:group>
            <v:group style="position:absolute;left:926;top:13817;width:2;height:1719" coordorigin="926,13817" coordsize="2,1719">
              <v:shape style="position:absolute;left:926;top:13817;width:2;height:1719" coordorigin="926,13817" coordsize="0,1719" path="m926,15536l926,13817e" filled="f" stroked="t" strokeweight=".238653pt" strokecolor="#000000">
                <v:path arrowok="t"/>
              </v:shape>
            </v:group>
            <v:group style="position:absolute;left:2348;top:13712;width:2;height:1005" coordorigin="2348,13712" coordsize="2,1005">
              <v:shape style="position:absolute;left:2348;top:13712;width:2;height:1005" coordorigin="2348,13712" coordsize="0,1005" path="m2348,14717l2348,13712e" filled="f" stroked="t" strokeweight=".954611pt" strokecolor="#575757">
                <v:path arrowok="t"/>
              </v:shape>
            </v:group>
            <v:group style="position:absolute;left:1673;top:13817;width:2;height:426" coordorigin="1673,13817" coordsize="2,426">
              <v:shape style="position:absolute;left:1673;top:13817;width:2;height:426" coordorigin="1673,13817" coordsize="0,426" path="m1673,14243l1673,13817e" filled="f" stroked="t" strokeweight=".954611pt" strokecolor="#777777">
                <v:path arrowok="t"/>
              </v:shape>
            </v:group>
            <v:group style="position:absolute;left:272;top:14186;width:2;height:306" coordorigin="272,14186" coordsize="2,306">
              <v:shape style="position:absolute;left:272;top:14186;width:2;height:306" coordorigin="272,14186" coordsize="0,306" path="m272,14492l272,14186e" filled="f" stroked="t" strokeweight=".477306pt" strokecolor="#3B3B3B">
                <v:path arrowok="t"/>
              </v:shape>
            </v:group>
            <v:group style="position:absolute;left:1675;top:14186;width:2;height:306" coordorigin="1675,14186" coordsize="2,306">
              <v:shape style="position:absolute;left:1675;top:14186;width:2;height:306" coordorigin="1675,14186" coordsize="0,306" path="m1675,14492l1675,14186e" filled="f" stroked="t" strokeweight=".477306pt" strokecolor="#4B4B4B">
                <v:path arrowok="t"/>
              </v:shape>
            </v:group>
            <v:group style="position:absolute;left:272;top:14435;width:2;height:172" coordorigin="272,14435" coordsize="2,172">
              <v:shape style="position:absolute;left:272;top:14435;width:2;height:172" coordorigin="272,14435" coordsize="0,172" path="m272,14607l272,14435e" filled="f" stroked="t" strokeweight=".477306pt" strokecolor="#232323">
                <v:path arrowok="t"/>
              </v:shape>
            </v:group>
            <v:group style="position:absolute;left:1675;top:14435;width:2;height:527" coordorigin="1675,14435" coordsize="2,527">
              <v:shape style="position:absolute;left:1675;top:14435;width:2;height:527" coordorigin="1675,14435" coordsize="0,527" path="m1675,14962l1675,14435e" filled="f" stroked="t" strokeweight=".477306pt" strokecolor="#2B2B2B">
                <v:path arrowok="t"/>
              </v:shape>
            </v:group>
            <v:group style="position:absolute;left:277;top:14650;width:2;height:689" coordorigin="277,14650" coordsize="2,689">
              <v:shape style="position:absolute;left:277;top:14650;width:2;height:689" coordorigin="277,14650" coordsize="0,689" path="m277,15340l277,14650e" filled="f" stroked="t" strokeweight=".954611pt" strokecolor="#606060">
                <v:path arrowok="t"/>
              </v:shape>
            </v:group>
            <v:group style="position:absolute;left:2351;top:14674;width:2;height:498" coordorigin="2351,14674" coordsize="2,498">
              <v:shape style="position:absolute;left:2351;top:14674;width:2;height:498" coordorigin="2351,14674" coordsize="0,498" path="m2351,15172l2351,14674e" filled="f" stroked="t" strokeweight=".477306pt" strokecolor="#282828">
                <v:path arrowok="t"/>
              </v:shape>
            </v:group>
            <v:group style="position:absolute;left:7393;top:14837;width:2;height:426" coordorigin="7393,14837" coordsize="2,426">
              <v:shape style="position:absolute;left:7393;top:14837;width:2;height:426" coordorigin="7393,14837" coordsize="0,426" path="m7393,15263l7393,14837e" filled="f" stroked="t" strokeweight=".477306pt" strokecolor="#484848">
                <v:path arrowok="t"/>
              </v:shape>
            </v:group>
            <v:group style="position:absolute;left:1675;top:14904;width:2;height:144" coordorigin="1675,14904" coordsize="2,144">
              <v:shape style="position:absolute;left:1675;top:14904;width:2;height:144" coordorigin="1675,14904" coordsize="0,144" path="m1675,15048l1675,14904e" filled="f" stroked="t" strokeweight=".477306pt" strokecolor="#484848">
                <v:path arrowok="t"/>
              </v:shape>
            </v:group>
            <v:group style="position:absolute;left:2351;top:15115;width:2;height:148" coordorigin="2351,15115" coordsize="2,148">
              <v:shape style="position:absolute;left:2351;top:15115;width:2;height:148" coordorigin="2351,15115" coordsize="0,148" path="m2351,15263l2351,15115e" filled="f" stroked="t" strokeweight=".477306pt" strokecolor="#3B3B3B">
                <v:path arrowok="t"/>
              </v:shape>
            </v:group>
            <v:group style="position:absolute;left:277;top:15206;width:2;height:1173" coordorigin="277,15206" coordsize="2,1173">
              <v:shape style="position:absolute;left:277;top:15206;width:2;height:1173" coordorigin="277,15206" coordsize="0,1173" path="m277,16379l277,15206e" filled="f" stroked="t" strokeweight=".715958pt" strokecolor="#383838">
                <v:path arrowok="t"/>
              </v:shape>
            </v:group>
            <v:group style="position:absolute;left:1678;top:14990;width:2;height:886" coordorigin="1678,14990" coordsize="2,886">
              <v:shape style="position:absolute;left:1678;top:14990;width:2;height:886" coordorigin="1678,14990" coordsize="0,886" path="m1678,15876l1678,14990e" filled="f" stroked="t" strokeweight=".954611pt" strokecolor="#747474">
                <v:path arrowok="t"/>
              </v:shape>
            </v:group>
            <v:group style="position:absolute;left:2348;top:15206;width:2;height:1173" coordorigin="2348,15206" coordsize="2,1173">
              <v:shape style="position:absolute;left:2348;top:15206;width:2;height:1173" coordorigin="2348,15206" coordsize="0,1173" path="m2348,16379l2348,15206e" filled="f" stroked="t" strokeweight=".954611pt" strokecolor="#4F4F4F">
                <v:path arrowok="t"/>
              </v:shape>
            </v:group>
            <v:group style="position:absolute;left:277;top:15407;width:2;height:158" coordorigin="277,15407" coordsize="2,158">
              <v:shape style="position:absolute;left:277;top:15407;width:2;height:158" coordorigin="277,15407" coordsize="0,158" path="m277,15565l277,15407e" filled="f" stroked="t" strokeweight=".477306pt" strokecolor="#2F2F2F">
                <v:path arrowok="t"/>
              </v:shape>
            </v:group>
            <v:group style="position:absolute;left:11682;top:15407;width:2;height:972" coordorigin="11682,15407" coordsize="2,972">
              <v:shape style="position:absolute;left:11682;top:15407;width:2;height:972" coordorigin="11682,15407" coordsize="0,972" path="m11682,16379l11682,15407e" filled="f" stroked="t" strokeweight=".238653pt" strokecolor="#444444">
                <v:path arrowok="t"/>
              </v:shape>
            </v:group>
            <v:group style="position:absolute;left:272;top:16372;width:687;height:2" coordorigin="272,16372" coordsize="687,2">
              <v:shape style="position:absolute;left:272;top:16372;width:687;height:2" coordorigin="272,16372" coordsize="687,0" path="m272,16372l959,16372e" filled="f" stroked="t" strokeweight=".954611pt" strokecolor="#808080">
                <v:path arrowok="t"/>
              </v:shape>
            </v:group>
            <v:group style="position:absolute;left:926;top:15536;width:2;height:833" coordorigin="926,15536" coordsize="2,833">
              <v:shape style="position:absolute;left:926;top:15536;width:2;height:833" coordorigin="926,15536" coordsize="0,833" path="m926,16369l926,15536e" filled="f" stroked="t" strokeweight=".238653pt" strokecolor="#707070">
                <v:path arrowok="t"/>
              </v:shape>
            </v:group>
            <v:group style="position:absolute;left:1675;top:15507;width:2;height:871" coordorigin="1675,15507" coordsize="2,871">
              <v:shape style="position:absolute;left:1675;top:15507;width:2;height:871" coordorigin="1675,15507" coordsize="0,871" path="m1675,16379l1675,15507e" filled="f" stroked="t" strokeweight=".715958pt" strokecolor="#606060">
                <v:path arrowok="t"/>
              </v:shape>
            </v:group>
            <v:group style="position:absolute;left:1823;top:16374;width:1012;height:2" coordorigin="1823,16374" coordsize="1012,2">
              <v:shape style="position:absolute;left:1823;top:16374;width:1012;height:2" coordorigin="1823,16374" coordsize="1012,0" path="m1823,16374l2835,16374e" filled="f" stroked="t" strokeweight=".477306pt" strokecolor="#484848">
                <v:path arrowok="t"/>
              </v:shape>
            </v:group>
            <v:group style="position:absolute;left:272;top:16372;width:11417;height:2" coordorigin="272,16372" coordsize="11417,2">
              <v:shape style="position:absolute;left:272;top:16372;width:11417;height:2" coordorigin="272,16372" coordsize="11417,0" path="m272,16372l11689,16372e" filled="f" stroked="t" strokeweight=".715958pt" strokecolor="#646464">
                <v:path arrowok="t"/>
              </v:shape>
            </v:group>
            <v:group style="position:absolute;left:6024;top:16369;width:792;height:2" coordorigin="6024,16369" coordsize="792,2">
              <v:shape style="position:absolute;left:6024;top:16369;width:792;height:2" coordorigin="6024,16369" coordsize="792,0" path="m6024,16369l6816,16369e" filled="f" stroked="t" strokeweight=".477306pt" strokecolor="#484848">
                <v:path arrowok="t"/>
              </v:shape>
            </v:group>
            <v:group style="position:absolute;left:8276;top:16369;width:883;height:2" coordorigin="8276,16369" coordsize="883,2">
              <v:shape style="position:absolute;left:8276;top:16369;width:883;height:2" coordorigin="8276,16369" coordsize="883,0" path="m8276,16369l9159,16369e" filled="f" stroked="t" strokeweight=".477306pt" strokecolor="#575757">
                <v:path arrowok="t"/>
              </v:shape>
            </v:group>
            <v:group style="position:absolute;left:10310;top:16369;width:506;height:2" coordorigin="10310,16369" coordsize="506,2">
              <v:shape style="position:absolute;left:10310;top:16369;width:506;height:2" coordorigin="10310,16369" coordsize="506,0" path="m10310,16369l10816,16369e" filled="f" stroked="t" strokeweight=".477306pt" strokecolor="#646464">
                <v:path arrowok="t"/>
              </v:shape>
            </v:group>
            <v:group style="position:absolute;left:10758;top:16369;width:291;height:2" coordorigin="10758,16369" coordsize="291,2">
              <v:shape style="position:absolute;left:10758;top:16369;width:291;height:2" coordorigin="10758,16369" coordsize="291,0" path="m10758,16369l11050,16369e" filled="f" stroked="t" strokeweight=".477306pt" strokecolor="#444444">
                <v:path arrowok="t"/>
              </v:shape>
            </v:group>
            <v:group style="position:absolute;left:10992;top:16369;width:692;height:2" coordorigin="10992,16369" coordsize="692,2">
              <v:shape style="position:absolute;left:10992;top:16369;width:692;height:2" coordorigin="10992,16369" coordsize="692,0" path="m10992,16369l11684,16369e" filled="f" stroked="t" strokeweight=".477306pt" strokecolor="#5B5B5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594387pt;margin-top:31.426874pt;width:499.061326pt;height:72pt;mso-position-horizontal-relative:page;mso-position-vertical-relative:page;z-index:-15644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8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1F1F1F"/>
                      <w:spacing w:val="0"/>
                      <w:w w:val="161"/>
                      <w:b/>
                      <w:bCs/>
                      <w:i/>
                      <w:position w:val="34"/>
                    </w:rPr>
                    <w:t>l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1F1F1F"/>
                      <w:spacing w:val="-334"/>
                      <w:w w:val="161"/>
                      <w:b/>
                      <w:bCs/>
                      <w:i/>
                      <w:position w:val="34"/>
                    </w:rPr>
                    <w:t> 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1F1F1F"/>
                      <w:spacing w:val="0"/>
                      <w:w w:val="100"/>
                      <w:b/>
                      <w:bCs/>
                      <w:i/>
                      <w:position w:val="34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1F1F1F"/>
                      <w:spacing w:val="0"/>
                      <w:w w:val="100"/>
                      <w:b/>
                      <w:bCs/>
                      <w:i/>
                      <w:position w:val="34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94949"/>
                      <w:spacing w:val="0"/>
                      <w:w w:val="161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0"/>
          <w:szCs w:val="80"/>
          <w:color w:val="2B42C1"/>
          <w:w w:val="99"/>
        </w:rPr>
      </w:r>
      <w:r>
        <w:rPr>
          <w:rFonts w:ascii="Arial" w:hAnsi="Arial" w:cs="Arial" w:eastAsia="Arial"/>
          <w:sz w:val="80"/>
          <w:szCs w:val="80"/>
          <w:color w:val="2B42C1"/>
          <w:spacing w:val="-12"/>
          <w:w w:val="99"/>
          <w:u w:val="single" w:color="484848"/>
        </w:rPr>
        <w:t> </w:t>
      </w:r>
      <w:r>
        <w:rPr>
          <w:rFonts w:ascii="Arial" w:hAnsi="Arial" w:cs="Arial" w:eastAsia="Arial"/>
          <w:sz w:val="80"/>
          <w:szCs w:val="80"/>
          <w:color w:val="2B42C1"/>
          <w:spacing w:val="-12"/>
          <w:w w:val="99"/>
          <w:u w:val="single" w:color="484848"/>
        </w:rPr>
      </w:r>
      <w:r>
        <w:rPr>
          <w:rFonts w:ascii="Arial" w:hAnsi="Arial" w:cs="Arial" w:eastAsia="Arial"/>
          <w:sz w:val="80"/>
          <w:szCs w:val="80"/>
          <w:color w:val="2B42C1"/>
          <w:spacing w:val="0"/>
          <w:w w:val="95"/>
          <w:u w:val="single" w:color="484848"/>
        </w:rPr>
        <w:t>%</w:t>
      </w:r>
      <w:r>
        <w:rPr>
          <w:rFonts w:ascii="Arial" w:hAnsi="Arial" w:cs="Arial" w:eastAsia="Arial"/>
          <w:sz w:val="80"/>
          <w:szCs w:val="80"/>
          <w:color w:val="2B42C1"/>
          <w:spacing w:val="0"/>
          <w:w w:val="95"/>
          <w:u w:val="single" w:color="484848"/>
        </w:rPr>
      </w:r>
      <w:r>
        <w:rPr>
          <w:rFonts w:ascii="Arial" w:hAnsi="Arial" w:cs="Arial" w:eastAsia="Arial"/>
          <w:sz w:val="80"/>
          <w:szCs w:val="80"/>
          <w:color w:val="2B42C1"/>
          <w:spacing w:val="-148"/>
          <w:w w:val="99"/>
          <w:u w:val="single" w:color="484848"/>
        </w:rPr>
        <w:t> </w:t>
      </w:r>
      <w:r>
        <w:rPr>
          <w:rFonts w:ascii="Arial" w:hAnsi="Arial" w:cs="Arial" w:eastAsia="Arial"/>
          <w:sz w:val="80"/>
          <w:szCs w:val="80"/>
          <w:color w:val="2B42C1"/>
          <w:spacing w:val="-148"/>
          <w:w w:val="99"/>
          <w:u w:val="single" w:color="484848"/>
        </w:rPr>
      </w:r>
      <w:r>
        <w:rPr>
          <w:rFonts w:ascii="Arial" w:hAnsi="Arial" w:cs="Arial" w:eastAsia="Arial"/>
          <w:sz w:val="80"/>
          <w:szCs w:val="80"/>
          <w:color w:val="2B42C1"/>
          <w:spacing w:val="-148"/>
          <w:w w:val="99"/>
        </w:rPr>
      </w:r>
      <w:r>
        <w:rPr>
          <w:rFonts w:ascii="Arial" w:hAnsi="Arial" w:cs="Arial" w:eastAsia="Arial"/>
          <w:sz w:val="80"/>
          <w:szCs w:val="80"/>
          <w:color w:val="2B42C1"/>
          <w:spacing w:val="-148"/>
          <w:w w:val="99"/>
        </w:rPr>
      </w:r>
      <w:r>
        <w:rPr>
          <w:rFonts w:ascii="Arial" w:hAnsi="Arial" w:cs="Arial" w:eastAsia="Arial"/>
          <w:sz w:val="38"/>
          <w:szCs w:val="38"/>
          <w:color w:val="2B42C1"/>
          <w:spacing w:val="0"/>
          <w:w w:val="134"/>
          <w:i/>
          <w:position w:val="28"/>
        </w:rPr>
        <w:t>;;it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01" w:lineRule="exact"/>
        <w:ind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BCBCBC"/>
          <w:w w:val="36"/>
          <w:position w:val="1"/>
        </w:rPr>
        <w:t>...</w:t>
      </w:r>
      <w:r>
        <w:rPr>
          <w:rFonts w:ascii="Arial" w:hAnsi="Arial" w:cs="Arial" w:eastAsia="Arial"/>
          <w:sz w:val="14"/>
          <w:szCs w:val="14"/>
          <w:color w:val="BCBCBC"/>
          <w:spacing w:val="6"/>
          <w:w w:val="36"/>
          <w:position w:val="1"/>
        </w:rPr>
        <w:t>.</w:t>
      </w:r>
      <w:r>
        <w:rPr>
          <w:rFonts w:ascii="Arial" w:hAnsi="Arial" w:cs="Arial" w:eastAsia="Arial"/>
          <w:sz w:val="14"/>
          <w:szCs w:val="14"/>
          <w:color w:val="919191"/>
          <w:spacing w:val="0"/>
          <w:w w:val="160"/>
          <w:position w:val="1"/>
        </w:rPr>
        <w:t>,</w:t>
      </w:r>
      <w:r>
        <w:rPr>
          <w:rFonts w:ascii="Arial" w:hAnsi="Arial" w:cs="Arial" w:eastAsia="Arial"/>
          <w:sz w:val="14"/>
          <w:szCs w:val="14"/>
          <w:color w:val="919191"/>
          <w:spacing w:val="-3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52"/>
          <w:b/>
          <w:bCs/>
          <w:position w:val="1"/>
        </w:rPr>
        <w:t>::ıı..-..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right="-20"/>
        <w:jc w:val="left"/>
        <w:rPr>
          <w:rFonts w:ascii="Arial" w:hAnsi="Arial" w:cs="Arial" w:eastAsia="Arial"/>
          <w:sz w:val="44"/>
          <w:szCs w:val="44"/>
        </w:rPr>
      </w:pPr>
      <w:rPr/>
      <w:r>
        <w:rPr/>
        <w:br w:type="column"/>
      </w:r>
      <w:r>
        <w:rPr>
          <w:rFonts w:ascii="Arial" w:hAnsi="Arial" w:cs="Arial" w:eastAsia="Arial"/>
          <w:sz w:val="44"/>
          <w:szCs w:val="44"/>
          <w:color w:val="BCBCBC"/>
          <w:spacing w:val="-22"/>
          <w:w w:val="169"/>
          <w:position w:val="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CBCBC"/>
          <w:spacing w:val="0"/>
          <w:w w:val="102"/>
          <w:i/>
          <w:position w:val="10"/>
        </w:rPr>
        <w:t>!</w:t>
      </w:r>
      <w:r>
        <w:rPr>
          <w:rFonts w:ascii="Times New Roman" w:hAnsi="Times New Roman" w:cs="Times New Roman" w:eastAsia="Times New Roman"/>
          <w:sz w:val="14"/>
          <w:szCs w:val="14"/>
          <w:color w:val="BCBCBC"/>
          <w:spacing w:val="-19"/>
          <w:w w:val="102"/>
          <w:i/>
          <w:position w:val="10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919191"/>
          <w:spacing w:val="-20"/>
          <w:w w:val="130"/>
          <w:i/>
          <w:position w:val="10"/>
        </w:rPr>
        <w:t>'</w:t>
      </w:r>
      <w:r>
        <w:rPr>
          <w:rFonts w:ascii="Arial" w:hAnsi="Arial" w:cs="Arial" w:eastAsia="Arial"/>
          <w:sz w:val="44"/>
          <w:szCs w:val="44"/>
          <w:color w:val="BCBCBC"/>
          <w:spacing w:val="0"/>
          <w:w w:val="169"/>
          <w:position w:val="6"/>
        </w:rPr>
        <w:t>.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120"/>
          <w:cols w:num="3" w:equalWidth="0">
            <w:col w:w="4615" w:space="5134"/>
            <w:col w:w="359" w:space="109"/>
            <w:col w:w="1443"/>
          </w:cols>
        </w:sectPr>
      </w:pPr>
      <w:rPr/>
    </w:p>
    <w:p>
      <w:pPr>
        <w:spacing w:before="50" w:after="0" w:line="219" w:lineRule="auto"/>
        <w:ind w:left="647" w:right="-178" w:firstLine="118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05"/>
          <w:szCs w:val="105"/>
          <w:color w:val="3B3B3B"/>
          <w:spacing w:val="-382"/>
          <w:w w:val="137"/>
          <w:b/>
          <w:bCs/>
          <w:i/>
          <w:position w:val="16"/>
        </w:rPr>
        <w:t>l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5"/>
          <w:position w:val="0"/>
        </w:rPr>
        <w:t>IZMIR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5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85"/>
          <w:b/>
          <w:bCs/>
          <w:position w:val="0"/>
        </w:rPr>
        <w:t>BÜYÜKŞEHIR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85"/>
          <w:b/>
          <w:bCs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position w:val="0"/>
        </w:rPr>
        <w:t>BELEDIYESI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6" w:lineRule="exact"/>
        <w:ind w:left="-17" w:right="464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512.640015pt;margin-top:-4.568850pt;width:37.439999pt;height:28.799999pt;mso-position-horizontal-relative:page;mso-position-vertical-relative:paragraph;z-index:-15639" type="#_x0000_t75">
            <v:imagedata r:id="rId4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BAŞKANLIÖI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8" w:lineRule="exact"/>
        <w:ind w:left="3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4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6" w:lineRule="exact"/>
        <w:ind w:left="590" w:right="534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00" w:bottom="280" w:left="260" w:right="720"/>
          <w:cols w:num="2" w:equalWidth="0">
            <w:col w:w="1670" w:space="1779"/>
            <w:col w:w="7491"/>
          </w:cols>
        </w:sectPr>
      </w:pPr>
      <w:rPr/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34" w:after="0" w:line="247" w:lineRule="auto"/>
        <w:ind w:left="160" w:right="2554" w:firstLine="-10"/>
        <w:jc w:val="left"/>
        <w:tabs>
          <w:tab w:pos="1500" w:val="left"/>
          <w:tab w:pos="3220" w:val="left"/>
          <w:tab w:pos="4580" w:val="left"/>
          <w:tab w:pos="5600" w:val="left"/>
          <w:tab w:pos="7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06/05/2017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44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23:27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6"/>
        </w:rPr>
        <w:t>tfc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96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27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9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ıl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06/05/2017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Kayıı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2822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87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B8B8BA"/>
          <w:spacing w:val="1"/>
          <w:w w:val="4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1"/>
        </w:rPr>
        <w:t>ildirilenAdre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5"/>
        </w:rPr>
        <w:t>:615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5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6155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Köşesi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fşık.kent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-BornovaliZMiR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60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57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9"/>
          <w:w w:val="57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87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6153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6155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Köşesi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Işıkkent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-Bornov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93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155" w:right="-20"/>
        <w:jc w:val="left"/>
        <w:tabs>
          <w:tab w:pos="1500" w:val="left"/>
          <w:tab w:pos="3660" w:val="left"/>
          <w:tab w:pos="6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</w:rPr>
        <w:t>Yan_gı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3"/>
        </w:rPr>
        <w:t>A_ç_ı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6"/>
          <w:w w:val="6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58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0" w:lineRule="exact"/>
        <w:ind w:left="155" w:right="-20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Ktıllanım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4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84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73" w:lineRule="exact"/>
        <w:ind w:left="3697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5.620544pt;margin-top:3.985613pt;width:5.35686pt;height:19pt;mso-position-horizontal-relative:page;mso-position-vertical-relative:paragraph;z-index:-15635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3B3B3B"/>
                      <w:spacing w:val="0"/>
                      <w:w w:val="127"/>
                      <w:i/>
                    </w:rPr>
                    <w:t>l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525252"/>
          <w:w w:val="106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w w:val="106"/>
          <w:u w:val="single" w:color="000000"/>
          <w:position w:val="-3"/>
        </w:rPr>
        <w:t>lk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w w:val="106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w w:val="106"/>
          <w:u w:val="single" w:color="000000"/>
          <w:position w:val="-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w w:val="106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8"/>
          <w:w w:val="100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8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8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88"/>
          <w:u w:val="single" w:color="000000"/>
          <w:position w:val="-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88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-37"/>
          <w:w w:val="100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-37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-37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u w:val="single" w:color="000000"/>
          <w:position w:val="-3"/>
        </w:rPr>
        <w:t>nıırnı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u w:val="single" w:color="000000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9"/>
          <w:w w:val="82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  <w:u w:val="single" w:color="000000"/>
          <w:position w:val="-3"/>
        </w:rPr>
        <w:t>Kafii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  <w:u w:val="single" w:color="000000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82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2"/>
          <w:u w:val="single" w:color="000000"/>
          <w:position w:val="-3"/>
        </w:rPr>
        <w:t>Alısı_ın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2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2"/>
          <w:u w:val="single" w:color="000000"/>
          <w:position w:val="-3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2"/>
          <w:position w:val="-3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6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3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50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4"/>
          <w:position w:val="-3"/>
        </w:rPr>
        <w:t>D</w:t>
      </w:r>
      <w:r>
        <w:rPr>
          <w:rFonts w:ascii="Arial" w:hAnsi="Arial" w:cs="Arial" w:eastAsia="Arial"/>
          <w:sz w:val="19"/>
          <w:szCs w:val="19"/>
          <w:color w:val="3B3B3B"/>
          <w:spacing w:val="-34"/>
          <w:w w:val="104"/>
          <w:position w:val="-3"/>
        </w:rPr>
        <w:t>i</w:t>
      </w:r>
      <w:r>
        <w:rPr>
          <w:rFonts w:ascii="Arial" w:hAnsi="Arial" w:cs="Arial" w:eastAsia="Arial"/>
          <w:sz w:val="19"/>
          <w:szCs w:val="19"/>
          <w:color w:val="525252"/>
          <w:spacing w:val="12"/>
          <w:w w:val="49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6D6D6D"/>
          <w:spacing w:val="0"/>
          <w:w w:val="92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6D6D6D"/>
          <w:spacing w:val="-12"/>
          <w:w w:val="92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84"/>
          <w:position w:val="-3"/>
        </w:rPr>
        <w:t>..</w:t>
      </w:r>
      <w:r>
        <w:rPr>
          <w:rFonts w:ascii="Arial" w:hAnsi="Arial" w:cs="Arial" w:eastAsia="Arial"/>
          <w:sz w:val="19"/>
          <w:szCs w:val="19"/>
          <w:color w:val="525252"/>
          <w:spacing w:val="12"/>
          <w:w w:val="84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6D6D6D"/>
          <w:spacing w:val="-16"/>
          <w:w w:val="15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92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-12"/>
          <w:w w:val="92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6D6D6D"/>
          <w:spacing w:val="-16"/>
          <w:w w:val="15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86"/>
          <w:position w:val="-3"/>
        </w:rPr>
        <w:t>.........</w:t>
      </w:r>
      <w:r>
        <w:rPr>
          <w:rFonts w:ascii="Arial" w:hAnsi="Arial" w:cs="Arial" w:eastAsia="Arial"/>
          <w:sz w:val="19"/>
          <w:szCs w:val="19"/>
          <w:color w:val="525252"/>
          <w:spacing w:val="-10"/>
          <w:w w:val="86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6D6D6D"/>
          <w:spacing w:val="0"/>
          <w:w w:val="99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6D6D6D"/>
          <w:spacing w:val="0"/>
          <w:w w:val="99"/>
          <w:imprint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6D6D6D"/>
          <w:spacing w:val="0"/>
          <w:w w:val="99"/>
          <w:imprint/>
          <w:position w:val="-3"/>
        </w:rPr>
      </w:r>
      <w:r>
        <w:rPr>
          <w:rFonts w:ascii="Arial" w:hAnsi="Arial" w:cs="Arial" w:eastAsia="Arial"/>
          <w:sz w:val="19"/>
          <w:szCs w:val="19"/>
          <w:color w:val="6D6D6D"/>
          <w:spacing w:val="0"/>
          <w:w w:val="99"/>
          <w:position w:val="-3"/>
        </w:rPr>
      </w:r>
      <w:r>
        <w:rPr>
          <w:rFonts w:ascii="Arial" w:hAnsi="Arial" w:cs="Arial" w:eastAsia="Arial"/>
          <w:sz w:val="19"/>
          <w:szCs w:val="19"/>
          <w:color w:val="6D6D6D"/>
          <w:spacing w:val="-28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6D6D6D"/>
          <w:spacing w:val="-10"/>
          <w:w w:val="10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  <w:position w:val="-3"/>
        </w:rPr>
        <w:t>......</w:t>
      </w:r>
      <w:r>
        <w:rPr>
          <w:rFonts w:ascii="Arial" w:hAnsi="Arial" w:cs="Arial" w:eastAsia="Arial"/>
          <w:sz w:val="19"/>
          <w:szCs w:val="19"/>
          <w:color w:val="525252"/>
          <w:spacing w:val="-10"/>
          <w:w w:val="10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6D6D6D"/>
          <w:spacing w:val="-19"/>
          <w:w w:val="10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  <w:position w:val="-3"/>
        </w:rPr>
        <w:t>......</w:t>
      </w:r>
      <w:r>
        <w:rPr>
          <w:rFonts w:ascii="Arial" w:hAnsi="Arial" w:cs="Arial" w:eastAsia="Arial"/>
          <w:sz w:val="19"/>
          <w:szCs w:val="19"/>
          <w:color w:val="525252"/>
          <w:spacing w:val="-5"/>
          <w:w w:val="10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262626"/>
          <w:spacing w:val="-10"/>
          <w:w w:val="10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  <w:position w:val="-3"/>
        </w:rPr>
        <w:t>...</w:t>
      </w:r>
      <w:r>
        <w:rPr>
          <w:rFonts w:ascii="Arial" w:hAnsi="Arial" w:cs="Arial" w:eastAsia="Arial"/>
          <w:sz w:val="19"/>
          <w:szCs w:val="19"/>
          <w:color w:val="525252"/>
          <w:spacing w:val="-19"/>
          <w:w w:val="10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6D6D6D"/>
          <w:spacing w:val="0"/>
          <w:w w:val="100"/>
          <w:position w:val="-3"/>
        </w:rPr>
        <w:t>.......</w:t>
      </w:r>
      <w:r>
        <w:rPr>
          <w:rFonts w:ascii="Arial" w:hAnsi="Arial" w:cs="Arial" w:eastAsia="Arial"/>
          <w:sz w:val="19"/>
          <w:szCs w:val="19"/>
          <w:color w:val="6D6D6D"/>
          <w:spacing w:val="-36"/>
          <w:w w:val="10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-10"/>
          <w:w w:val="10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6D6D6D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6D6D6D"/>
          <w:spacing w:val="-19"/>
          <w:w w:val="10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-14"/>
          <w:w w:val="10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6D6D6D"/>
          <w:spacing w:val="0"/>
          <w:w w:val="100"/>
          <w:position w:val="-3"/>
        </w:rPr>
        <w:t>.........</w:t>
      </w:r>
      <w:r>
        <w:rPr>
          <w:rFonts w:ascii="Arial" w:hAnsi="Arial" w:cs="Arial" w:eastAsia="Arial"/>
          <w:sz w:val="19"/>
          <w:szCs w:val="19"/>
          <w:color w:val="6D6D6D"/>
          <w:spacing w:val="-14"/>
          <w:w w:val="10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  <w:position w:val="-3"/>
        </w:rPr>
        <w:t>...</w:t>
      </w:r>
      <w:r>
        <w:rPr>
          <w:rFonts w:ascii="Arial" w:hAnsi="Arial" w:cs="Arial" w:eastAsia="Arial"/>
          <w:sz w:val="19"/>
          <w:szCs w:val="19"/>
          <w:color w:val="525252"/>
          <w:spacing w:val="-12"/>
          <w:w w:val="10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6D6D6D"/>
          <w:spacing w:val="0"/>
          <w:w w:val="100"/>
          <w:position w:val="-3"/>
        </w:rPr>
        <w:t>....</w:t>
      </w:r>
      <w:r>
        <w:rPr>
          <w:rFonts w:ascii="Arial" w:hAnsi="Arial" w:cs="Arial" w:eastAsia="Arial"/>
          <w:sz w:val="19"/>
          <w:szCs w:val="19"/>
          <w:color w:val="6D6D6D"/>
          <w:spacing w:val="-34"/>
          <w:w w:val="10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-14"/>
          <w:w w:val="10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6D6D6D"/>
          <w:spacing w:val="0"/>
          <w:w w:val="100"/>
          <w:position w:val="-3"/>
        </w:rPr>
        <w:t>.......</w:t>
      </w:r>
      <w:r>
        <w:rPr>
          <w:rFonts w:ascii="Arial" w:hAnsi="Arial" w:cs="Arial" w:eastAsia="Arial"/>
          <w:sz w:val="19"/>
          <w:szCs w:val="19"/>
          <w:color w:val="6D6D6D"/>
          <w:spacing w:val="-26"/>
          <w:w w:val="10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-10"/>
          <w:w w:val="10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6D6D6D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4" w:lineRule="exact"/>
        <w:ind w:left="4508" w:right="-20"/>
        <w:jc w:val="left"/>
        <w:tabs>
          <w:tab w:pos="5600" w:val="left"/>
          <w:tab w:pos="6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262626"/>
          <w:spacing w:val="0"/>
          <w:w w:val="52"/>
          <w:position w:val="1"/>
        </w:rPr>
        <w:t>j</w:t>
      </w:r>
      <w:r>
        <w:rPr>
          <w:rFonts w:ascii="Arial" w:hAnsi="Arial" w:cs="Arial" w:eastAsia="Arial"/>
          <w:sz w:val="23"/>
          <w:szCs w:val="23"/>
          <w:color w:val="26262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262626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B8B8BA"/>
          <w:spacing w:val="0"/>
          <w:w w:val="52"/>
          <w:position w:val="1"/>
        </w:rPr>
        <w:t>j</w:t>
      </w:r>
      <w:r>
        <w:rPr>
          <w:rFonts w:ascii="Arial" w:hAnsi="Arial" w:cs="Arial" w:eastAsia="Arial"/>
          <w:sz w:val="23"/>
          <w:szCs w:val="23"/>
          <w:color w:val="B8B8BA"/>
          <w:spacing w:val="0"/>
          <w:w w:val="52"/>
          <w:position w:val="1"/>
        </w:rPr>
        <w:t>    </w:t>
      </w:r>
      <w:r>
        <w:rPr>
          <w:rFonts w:ascii="Arial" w:hAnsi="Arial" w:cs="Arial" w:eastAsia="Arial"/>
          <w:sz w:val="23"/>
          <w:szCs w:val="23"/>
          <w:color w:val="B8B8BA"/>
          <w:spacing w:val="3"/>
          <w:w w:val="52"/>
          <w:position w:val="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B8B8BA"/>
          <w:spacing w:val="0"/>
          <w:w w:val="600"/>
          <w:position w:val="1"/>
        </w:rPr>
        <w:t>j</w:t>
      </w:r>
      <w:r>
        <w:rPr>
          <w:rFonts w:ascii="Times New Roman" w:hAnsi="Times New Roman" w:cs="Times New Roman" w:eastAsia="Times New Roman"/>
          <w:sz w:val="32"/>
          <w:szCs w:val="32"/>
          <w:color w:val="B8B8B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B8B8B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1"/>
          <w:position w:val="1"/>
        </w:rPr>
        <w:t>IYn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7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-1"/>
          <w:w w:val="101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  <w:position w:val="1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1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1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1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:23:35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720"/>
        </w:sectPr>
      </w:pPr>
      <w:rPr/>
    </w:p>
    <w:p>
      <w:pPr>
        <w:spacing w:before="41" w:after="0" w:line="240" w:lineRule="auto"/>
        <w:ind w:left="15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pidcn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6" w:lineRule="exact"/>
        <w:ind w:left="15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3"/>
        </w:rPr>
        <w:t>Yr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3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7"/>
          <w:w w:val="7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'·;ncı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5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9"/>
        </w:rPr>
        <w:t>ıılıibi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4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8" w:after="0" w:line="240" w:lineRule="auto"/>
        <w:ind w:left="51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vş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S.Yııvuz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ALTUN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jAraç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106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Perso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Sayısı:</w:t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20" w:lineRule="exact"/>
        <w:ind w:left="29" w:right="1138" w:firstLine="5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56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5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5"/>
          <w:w w:val="15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9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[Yardıma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0" w:after="0" w:line="240" w:lineRule="auto"/>
        <w:ind w:left="160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B8B8BA"/>
          <w:spacing w:val="2"/>
          <w:w w:val="4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Kimcı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7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6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1" w:lineRule="exact"/>
        <w:ind w:left="39" w:right="178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127"/>
          <w:position w:val="-2"/>
        </w:rPr>
        <w:t>ıkı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27"/>
          <w:position w:val="-2"/>
        </w:rPr>
        <w:t>ş</w:t>
      </w:r>
      <w:r>
        <w:rPr>
          <w:rFonts w:ascii="Arial" w:hAnsi="Arial" w:cs="Arial" w:eastAsia="Arial"/>
          <w:sz w:val="19"/>
          <w:szCs w:val="19"/>
          <w:color w:val="3B3B3B"/>
          <w:spacing w:val="-17"/>
          <w:w w:val="127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23:28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  <w:position w:val="-1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1"/>
        </w:rPr>
        <w:t>:23:29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7" w:lineRule="exact"/>
        <w:ind w:left="3469" w:right="2562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B3B3B"/>
          <w:spacing w:val="0"/>
          <w:w w:val="158"/>
          <w:position w:val="-1"/>
        </w:rPr>
        <w:t>\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3534" w:right="2401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B8B8BA"/>
          <w:spacing w:val="0"/>
          <w:w w:val="258"/>
          <w:position w:val="-2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right="287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7"/>
          <w:position w:val="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7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    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52" w:lineRule="auto"/>
        <w:ind w:right="2847" w:firstLine="1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7"/>
          <w:szCs w:val="17"/>
          <w:color w:val="3B3B3B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3B3B3B"/>
          <w:spacing w:val="7"/>
          <w:w w:val="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7"/>
          <w:w w:val="10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7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right="192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           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flersoncl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760" w:bottom="280" w:left="260" w:right="720"/>
          <w:cols w:num="3" w:equalWidth="0">
            <w:col w:w="1863" w:space="302"/>
            <w:col w:w="2239" w:space="353"/>
            <w:col w:w="6183"/>
          </w:cols>
        </w:sectPr>
      </w:pPr>
      <w:rPr/>
    </w:p>
    <w:p>
      <w:pPr>
        <w:spacing w:before="0" w:after="0" w:line="224" w:lineRule="exact"/>
        <w:ind w:left="12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lülayııı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Görüldüğ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5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4" w:after="0" w:line="226" w:lineRule="exact"/>
        <w:ind w:left="2567" w:right="2016" w:firstLine="-256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old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9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-12"/>
          <w:w w:val="28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1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-11"/>
          <w:w w:val="42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9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öndürmede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720"/>
          <w:cols w:num="2" w:equalWidth="0">
            <w:col w:w="1996" w:space="221"/>
            <w:col w:w="8723"/>
          </w:cols>
        </w:sectPr>
      </w:pPr>
      <w:rPr/>
    </w:p>
    <w:p>
      <w:pPr>
        <w:spacing w:before="0" w:after="0" w:line="181" w:lineRule="exact"/>
        <w:ind w:left="17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2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-4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-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87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right="-20"/>
        <w:jc w:val="left"/>
        <w:tabs>
          <w:tab w:pos="1900" w:val="left"/>
          <w:tab w:pos="2800" w:val="left"/>
          <w:tab w:pos="5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-4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87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-4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00"/>
          <w:position w:val="-4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44"/>
          <w:w w:val="6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-3"/>
        </w:rPr>
        <w:t>jK.K.T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</w:r>
      <w:r>
        <w:rPr>
          <w:rFonts w:ascii="Arial" w:hAnsi="Arial" w:cs="Arial" w:eastAsia="Arial"/>
          <w:sz w:val="24"/>
          <w:szCs w:val="24"/>
          <w:color w:val="525252"/>
          <w:spacing w:val="0"/>
          <w:w w:val="70"/>
          <w:position w:val="-4"/>
        </w:rPr>
        <w:t>:C02</w:t>
      </w:r>
      <w:r>
        <w:rPr>
          <w:rFonts w:ascii="Arial" w:hAnsi="Arial" w:cs="Arial" w:eastAsia="Arial"/>
          <w:sz w:val="24"/>
          <w:szCs w:val="24"/>
          <w:color w:val="525252"/>
          <w:spacing w:val="-1"/>
          <w:w w:val="7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720"/>
          <w:cols w:num="3" w:equalWidth="0">
            <w:col w:w="1328" w:space="899"/>
            <w:col w:w="1176" w:space="1349"/>
            <w:col w:w="6188"/>
          </w:cols>
        </w:sectPr>
      </w:pPr>
      <w:rPr/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0" w:lineRule="exact"/>
        <w:ind w:left="117" w:right="-54" w:firstLine="207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yanmıştır.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ISöndürme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5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79" w:lineRule="exact"/>
        <w:ind w:left="14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right="-79"/>
        <w:jc w:val="left"/>
        <w:tabs>
          <w:tab w:pos="1280" w:val="left"/>
          <w:tab w:pos="160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53"/>
          <w:b/>
          <w:bCs/>
          <w:position w:val="-3"/>
        </w:rPr>
        <w:t>ı</w:t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169"/>
          <w:position w:val="-3"/>
        </w:rPr>
        <w:t>-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307" w:lineRule="exact"/>
        <w:ind w:right="-20"/>
        <w:jc w:val="left"/>
        <w:tabs>
          <w:tab w:pos="420" w:val="left"/>
          <w:tab w:pos="1580" w:val="left"/>
          <w:tab w:pos="186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3B3B3B"/>
          <w:spacing w:val="0"/>
          <w:w w:val="55"/>
        </w:rPr>
        <w:t>ı</w:t>
      </w:r>
      <w:r>
        <w:rPr>
          <w:rFonts w:ascii="Arial" w:hAnsi="Arial" w:cs="Arial" w:eastAsia="Arial"/>
          <w:sz w:val="30"/>
          <w:szCs w:val="30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30"/>
          <w:szCs w:val="30"/>
          <w:color w:val="3B3B3B"/>
          <w:spacing w:val="0"/>
          <w:w w:val="55"/>
        </w:rPr>
        <w:t>--</w:t>
      </w:r>
      <w:r>
        <w:rPr>
          <w:rFonts w:ascii="Arial" w:hAnsi="Arial" w:cs="Arial" w:eastAsia="Arial"/>
          <w:sz w:val="30"/>
          <w:szCs w:val="30"/>
          <w:color w:val="3B3B3B"/>
          <w:spacing w:val="-36"/>
          <w:w w:val="55"/>
        </w:rPr>
        <w:t> </w:t>
      </w:r>
      <w:r>
        <w:rPr>
          <w:rFonts w:ascii="Arial" w:hAnsi="Arial" w:cs="Arial" w:eastAsia="Arial"/>
          <w:sz w:val="30"/>
          <w:szCs w:val="30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30"/>
          <w:szCs w:val="30"/>
          <w:color w:val="3B3B3B"/>
          <w:spacing w:val="0"/>
          <w:w w:val="100"/>
        </w:rPr>
      </w:r>
      <w:r>
        <w:rPr>
          <w:rFonts w:ascii="Arial" w:hAnsi="Arial" w:cs="Arial" w:eastAsia="Arial"/>
          <w:sz w:val="10"/>
          <w:szCs w:val="10"/>
          <w:color w:val="3B3B3B"/>
          <w:spacing w:val="0"/>
          <w:w w:val="55"/>
          <w:position w:val="2"/>
        </w:rPr>
        <w:t>1</w:t>
      </w:r>
      <w:r>
        <w:rPr>
          <w:rFonts w:ascii="Arial" w:hAnsi="Arial" w:cs="Arial" w:eastAsia="Arial"/>
          <w:sz w:val="10"/>
          <w:szCs w:val="10"/>
          <w:color w:val="3B3B3B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0"/>
          <w:szCs w:val="10"/>
          <w:color w:val="3B3B3B"/>
          <w:spacing w:val="0"/>
          <w:w w:val="181"/>
          <w:position w:val="2"/>
        </w:rPr>
        <w:t>--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720"/>
          <w:cols w:num="3" w:equalWidth="0">
            <w:col w:w="4848" w:space="529"/>
            <w:col w:w="1760" w:space="1113"/>
            <w:col w:w="2690"/>
          </w:cols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720"/>
        </w:sectPr>
      </w:pPr>
      <w:rPr/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7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2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7" w:after="0" w:line="230" w:lineRule="exact"/>
        <w:ind w:right="63" w:firstLine="2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tetkikt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biriktirile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başlamı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8"/>
        </w:rPr>
        <w:t>örülmü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876780"/>
          <w:spacing w:val="0"/>
          <w:w w:val="43"/>
          <w:i/>
        </w:rPr>
        <w:t>?!</w:t>
      </w:r>
      <w:r>
        <w:rPr>
          <w:rFonts w:ascii="Arial" w:hAnsi="Arial" w:cs="Arial" w:eastAsia="Arial"/>
          <w:sz w:val="21"/>
          <w:szCs w:val="21"/>
          <w:color w:val="876780"/>
          <w:spacing w:val="12"/>
          <w:w w:val="44"/>
          <w:i/>
        </w:rPr>
        <w:t>J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76"/>
          <w:i/>
        </w:rPr>
        <w:t>e</w:t>
      </w:r>
      <w:r>
        <w:rPr>
          <w:rFonts w:ascii="Arial" w:hAnsi="Arial" w:cs="Arial" w:eastAsia="Arial"/>
          <w:sz w:val="21"/>
          <w:szCs w:val="21"/>
          <w:color w:val="3B3B3B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soruşturmadakimliği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peticesinde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720"/>
          <w:cols w:num="2" w:equalWidth="0">
            <w:col w:w="1630" w:space="535"/>
            <w:col w:w="8775"/>
          </w:cols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146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4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05" w:lineRule="exact"/>
        <w:ind w:left="146" w:right="-20"/>
        <w:jc w:val="left"/>
        <w:tabs>
          <w:tab w:pos="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6D6D6D"/>
          <w:w w:val="64"/>
          <w:position w:val="-2"/>
        </w:rPr>
        <w:t>!</w:t>
      </w:r>
      <w:r>
        <w:rPr>
          <w:rFonts w:ascii="Arial" w:hAnsi="Arial" w:cs="Arial" w:eastAsia="Arial"/>
          <w:sz w:val="19"/>
          <w:szCs w:val="19"/>
          <w:color w:val="6D6D6D"/>
          <w:spacing w:val="10"/>
          <w:w w:val="65"/>
          <w:position w:val="-2"/>
        </w:rPr>
        <w:t>?</w:t>
      </w:r>
      <w:r>
        <w:rPr>
          <w:rFonts w:ascii="Arial" w:hAnsi="Arial" w:cs="Arial" w:eastAsia="Arial"/>
          <w:sz w:val="19"/>
          <w:szCs w:val="19"/>
          <w:color w:val="B8B8BA"/>
          <w:spacing w:val="0"/>
          <w:w w:val="125"/>
          <w:position w:val="-2"/>
        </w:rPr>
        <w:t>'</w:t>
      </w:r>
      <w:r>
        <w:rPr>
          <w:rFonts w:ascii="Arial" w:hAnsi="Arial" w:cs="Arial" w:eastAsia="Arial"/>
          <w:sz w:val="19"/>
          <w:szCs w:val="19"/>
          <w:color w:val="B8B8BA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B8B8BA"/>
          <w:spacing w:val="0"/>
          <w:w w:val="100"/>
          <w:position w:val="-2"/>
        </w:rPr>
      </w:r>
      <w:r>
        <w:rPr>
          <w:rFonts w:ascii="Arial" w:hAnsi="Arial" w:cs="Arial" w:eastAsia="Arial"/>
          <w:sz w:val="16"/>
          <w:szCs w:val="16"/>
          <w:color w:val="6D6D6D"/>
          <w:spacing w:val="0"/>
          <w:w w:val="168"/>
          <w:position w:val="-2"/>
        </w:rPr>
        <w:t>ı</w:t>
      </w:r>
      <w:r>
        <w:rPr>
          <w:rFonts w:ascii="Arial" w:hAnsi="Arial" w:cs="Arial" w:eastAsia="Arial"/>
          <w:sz w:val="16"/>
          <w:szCs w:val="16"/>
          <w:color w:val="6D6D6D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"/>
          <w:w w:val="79"/>
          <w:position w:val="-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4"/>
          <w:w w:val="88"/>
          <w:position w:val="-2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8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69"/>
          <w:position w:val="-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1"/>
          <w:w w:val="69"/>
          <w:position w:val="-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65"/>
          <w:position w:val="-2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60" w:lineRule="exact"/>
        <w:ind w:left="131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6D6D6D"/>
          <w:spacing w:val="0"/>
          <w:w w:val="71"/>
          <w:position w:val="-5"/>
        </w:rPr>
        <w:t>!--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left="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w w:val="147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3"/>
          <w:w w:val="148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color w:val="525252"/>
          <w:spacing w:val="0"/>
          <w:w w:val="72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color w:val="525252"/>
          <w:spacing w:val="0"/>
          <w:w w:val="71"/>
        </w:rPr>
        <w:t>ı</w:t>
      </w:r>
      <w:r>
        <w:rPr>
          <w:rFonts w:ascii="Times New Roman" w:hAnsi="Times New Roman" w:cs="Times New Roman" w:eastAsia="Times New Roman"/>
          <w:sz w:val="24"/>
          <w:szCs w:val="24"/>
          <w:color w:val="525252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78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13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2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[Tarih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0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-8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2"/>
        </w:rPr>
        <w:t>06/05/2017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left="7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JBcdeli: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9"/>
        </w:rPr>
        <w:t>]Saati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23:55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720"/>
          <w:cols w:num="3" w:equalWidth="0">
            <w:col w:w="2135" w:space="39"/>
            <w:col w:w="1606" w:space="2322"/>
            <w:col w:w="4838"/>
          </w:cols>
        </w:sectPr>
      </w:pPr>
      <w:rPr/>
    </w:p>
    <w:p>
      <w:pPr>
        <w:spacing w:before="0" w:after="0" w:line="214" w:lineRule="exact"/>
        <w:ind w:left="241" w:right="-70"/>
        <w:jc w:val="left"/>
        <w:tabs>
          <w:tab w:pos="1040" w:val="left"/>
          <w:tab w:pos="1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""csa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82"/>
        </w:rPr>
        <w:t>ÖW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9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piDE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EKİP: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Işıkkent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  <w:t>2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  <w:t>.</w:t>
      </w:r>
      <w:r>
        <w:rPr>
          <w:rFonts w:ascii="Arial" w:hAnsi="Arial" w:cs="Arial" w:eastAsia="Arial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w w:val="85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8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720"/>
          <w:cols w:num="3" w:equalWidth="0">
            <w:col w:w="1964" w:space="211"/>
            <w:col w:w="2998" w:space="3603"/>
            <w:col w:w="2164"/>
          </w:cols>
        </w:sectPr>
      </w:pPr>
      <w:rPr/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720"/>
        </w:sectPr>
      </w:pPr>
      <w:rPr/>
    </w:p>
    <w:p>
      <w:pPr>
        <w:spacing w:before="34" w:after="0" w:line="240" w:lineRule="auto"/>
        <w:ind w:left="231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Ami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97547B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7" w:lineRule="exact"/>
        <w:ind w:left="1172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525252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52525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8B8BA"/>
          <w:spacing w:val="0"/>
          <w:w w:val="255"/>
        </w:rPr>
        <w:t>.-.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34" w:after="0" w:line="240" w:lineRule="auto"/>
        <w:ind w:left="-37" w:right="-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223" w:right="25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3"/>
        </w:rPr>
        <w:t>EkipAmiri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3" w:after="0" w:line="240" w:lineRule="auto"/>
        <w:ind w:left="994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525252"/>
          <w:spacing w:val="0"/>
          <w:w w:val="59"/>
          <w:b/>
          <w:bCs/>
        </w:rPr>
        <w:t>1</w:t>
      </w:r>
      <w:r>
        <w:rPr>
          <w:rFonts w:ascii="Arial" w:hAnsi="Arial" w:cs="Arial" w:eastAsia="Arial"/>
          <w:sz w:val="27"/>
          <w:szCs w:val="27"/>
          <w:color w:val="525252"/>
          <w:spacing w:val="31"/>
          <w:w w:val="59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6D6D6D"/>
          <w:spacing w:val="0"/>
          <w:w w:val="59"/>
        </w:rPr>
        <w:t>Z</w:t>
      </w:r>
      <w:r>
        <w:rPr>
          <w:rFonts w:ascii="Arial" w:hAnsi="Arial" w:cs="Arial" w:eastAsia="Arial"/>
          <w:sz w:val="26"/>
          <w:szCs w:val="26"/>
          <w:color w:val="6D6D6D"/>
          <w:spacing w:val="31"/>
          <w:w w:val="59"/>
        </w:rPr>
        <w:t> </w:t>
      </w:r>
      <w:r>
        <w:rPr>
          <w:rFonts w:ascii="Arial" w:hAnsi="Arial" w:cs="Arial" w:eastAsia="Arial"/>
          <w:sz w:val="24"/>
          <w:szCs w:val="24"/>
          <w:color w:val="525252"/>
          <w:spacing w:val="0"/>
          <w:w w:val="51"/>
        </w:rPr>
        <w:t>MaY</w:t>
      </w:r>
      <w:r>
        <w:rPr>
          <w:rFonts w:ascii="Arial" w:hAnsi="Arial" w:cs="Arial" w:eastAsia="Arial"/>
          <w:sz w:val="24"/>
          <w:szCs w:val="24"/>
          <w:color w:val="525252"/>
          <w:spacing w:val="-38"/>
          <w:w w:val="51"/>
        </w:rPr>
        <w:t>ı</w:t>
      </w:r>
      <w:r>
        <w:rPr>
          <w:rFonts w:ascii="Arial" w:hAnsi="Arial" w:cs="Arial" w:eastAsia="Arial"/>
          <w:sz w:val="24"/>
          <w:szCs w:val="24"/>
          <w:color w:val="6D6D6D"/>
          <w:spacing w:val="0"/>
          <w:w w:val="65"/>
        </w:rPr>
        <w:t>s</w:t>
      </w:r>
      <w:r>
        <w:rPr>
          <w:rFonts w:ascii="Arial" w:hAnsi="Arial" w:cs="Arial" w:eastAsia="Arial"/>
          <w:sz w:val="24"/>
          <w:szCs w:val="24"/>
          <w:color w:val="6D6D6D"/>
          <w:spacing w:val="9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525252"/>
          <w:spacing w:val="0"/>
          <w:w w:val="58"/>
          <w:b/>
          <w:bCs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66" w:after="0" w:line="240" w:lineRule="auto"/>
        <w:ind w:left="989" w:right="115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25252"/>
          <w:spacing w:val="0"/>
          <w:w w:val="100"/>
          <w:i/>
        </w:rPr>
        <w:t>1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525252"/>
          <w:spacing w:val="2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5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260" w:right="720"/>
          <w:cols w:num="3" w:equalWidth="0">
            <w:col w:w="3930" w:space="907"/>
            <w:col w:w="1453" w:space="1706"/>
            <w:col w:w="2944"/>
          </w:cols>
        </w:sectPr>
      </w:pPr>
      <w:rPr/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720"/>
        </w:sectPr>
      </w:pPr>
      <w:rPr/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18.256937pt;margin-top:32.677219pt;width:565.845721pt;height:789.969923pt;mso-position-horizontal-relative:page;mso-position-vertical-relative:page;z-index:-15638" coordorigin="365,654" coordsize="11317,15799">
            <v:shape style="position:absolute;left:1651;top:12691;width:3264;height:1344" type="#_x0000_t75">
              <v:imagedata r:id="rId43" o:title=""/>
            </v:shape>
            <v:group style="position:absolute;left:2434;top:4098;width:2;height:9317" coordorigin="2434,4098" coordsize="2,9317">
              <v:shape style="position:absolute;left:2434;top:4098;width:2;height:9317" coordorigin="2434,4098" coordsize="0,9317" path="m2434,13415l2434,4098e" filled="f" stroked="t" strokeweight=".715958pt" strokecolor="#5B5B5B">
                <v:path arrowok="t"/>
              </v:shape>
            </v:group>
            <v:group style="position:absolute;left:625;top:682;width:11040;height:2" coordorigin="625,682" coordsize="11040,2">
              <v:shape style="position:absolute;left:625;top:682;width:11040;height:2" coordorigin="625,682" coordsize="11040,0" path="m625,682l11665,682e" filled="f" stroked="t" strokeweight=".715958pt" strokecolor="#646464">
                <v:path arrowok="t"/>
              </v:shape>
            </v:group>
            <v:group style="position:absolute;left:2439;top:670;width:2;height:1503" coordorigin="2439,670" coordsize="2,1503">
              <v:shape style="position:absolute;left:2439;top:670;width:2;height:1503" coordorigin="2439,670" coordsize="0,1503" path="m2439,2174l2439,670e" filled="f" stroked="t" strokeweight=".715958pt" strokecolor="#545454">
                <v:path arrowok="t"/>
              </v:shape>
            </v:group>
            <v:group style="position:absolute;left:9245;top:680;width:2;height:1503" coordorigin="9245,680" coordsize="2,1503">
              <v:shape style="position:absolute;left:9245;top:680;width:2;height:1503" coordorigin="9245,680" coordsize="0,1503" path="m9245,2183l9245,680e" filled="f" stroked="t" strokeweight=".715958pt" strokecolor="#606060">
                <v:path arrowok="t"/>
              </v:shape>
            </v:group>
            <v:group style="position:absolute;left:11661;top:680;width:2;height:3447" coordorigin="11661,680" coordsize="2,3447">
              <v:shape style="position:absolute;left:11661;top:680;width:2;height:3447" coordorigin="11661,680" coordsize="0,3447" path="m11661,4127l11661,680e" filled="f" stroked="t" strokeweight=".715958pt" strokecolor="#646464">
                <v:path arrowok="t"/>
              </v:shape>
            </v:group>
            <v:group style="position:absolute;left:387;top:661;width:2;height:15780" coordorigin="387,661" coordsize="2,15780">
              <v:shape style="position:absolute;left:387;top:661;width:2;height:15780" coordorigin="387,661" coordsize="0,15780" path="m387,16441l387,661e" filled="f" stroked="t" strokeweight=".715958pt" strokecolor="#545454">
                <v:path arrowok="t"/>
              </v:shape>
            </v:group>
            <v:group style="position:absolute;left:391;top:2169;width:11274;height:2" coordorigin="391,2169" coordsize="11274,2">
              <v:shape style="position:absolute;left:391;top:2169;width:11274;height:2" coordorigin="391,2169" coordsize="11274,0" path="m391,2169l11665,2169e" filled="f" stroked="t" strokeweight=".715958pt" strokecolor="#646464">
                <v:path arrowok="t"/>
              </v:shape>
            </v:group>
            <v:group style="position:absolute;left:391;top:2408;width:11274;height:2" coordorigin="391,2408" coordsize="11274,2">
              <v:shape style="position:absolute;left:391;top:2408;width:11274;height:2" coordorigin="391,2408" coordsize="11274,0" path="m391,2408l11665,2408e" filled="f" stroked="t" strokeweight=".715958pt" strokecolor="#646464">
                <v:path arrowok="t"/>
              </v:shape>
            </v:group>
            <v:group style="position:absolute;left:391;top:2648;width:11274;height:2" coordorigin="391,2648" coordsize="11274,2">
              <v:shape style="position:absolute;left:391;top:2648;width:11274;height:2" coordorigin="391,2648" coordsize="11274,0" path="m391,2648l11665,2648e" filled="f" stroked="t" strokeweight=".715958pt" strokecolor="#606060">
                <v:path arrowok="t"/>
              </v:shape>
            </v:group>
            <v:group style="position:absolute;left:620;top:2892;width:11045;height:2" coordorigin="620,2892" coordsize="11045,2">
              <v:shape style="position:absolute;left:620;top:2892;width:11045;height:2" coordorigin="620,2892" coordsize="11045,0" path="m620,2892l11665,2892e" filled="f" stroked="t" strokeweight=".715958pt" strokecolor="#5B5B5B">
                <v:path arrowok="t"/>
              </v:shape>
            </v:group>
            <v:group style="position:absolute;left:611;top:3131;width:11054;height:2" coordorigin="611,3131" coordsize="11054,2">
              <v:shape style="position:absolute;left:611;top:3131;width:11054;height:2" coordorigin="611,3131" coordsize="11054,0" path="m611,3131l11665,3131e" filled="f" stroked="t" strokeweight=".477306pt" strokecolor="#5B5B5B">
                <v:path arrowok="t"/>
              </v:shape>
            </v:group>
            <v:group style="position:absolute;left:387;top:3373;width:11284;height:2" coordorigin="387,3373" coordsize="11284,2">
              <v:shape style="position:absolute;left:387;top:3373;width:11284;height:2" coordorigin="387,3373" coordsize="11284,0" path="m387,3373l11670,3373e" filled="f" stroked="t" strokeweight=".715958pt" strokecolor="#646464">
                <v:path arrowok="t"/>
              </v:shape>
            </v:group>
            <v:group style="position:absolute;left:3938;top:3366;width:2;height:747" coordorigin="3938,3366" coordsize="2,747">
              <v:shape style="position:absolute;left:3938;top:3366;width:2;height:747" coordorigin="3938,3366" coordsize="0,747" path="m3938,4113l3938,3366e" filled="f" stroked="t" strokeweight=".715958pt" strokecolor="#4B4B4B">
                <v:path arrowok="t"/>
              </v:shape>
            </v:group>
            <v:group style="position:absolute;left:387;top:4110;width:11284;height:2" coordorigin="387,4110" coordsize="11284,2">
              <v:shape style="position:absolute;left:387;top:4110;width:11284;height:2" coordorigin="387,4110" coordsize="11284,0" path="m387,4110l11670,4110e" filled="f" stroked="t" strokeweight=".715958pt" strokecolor="#606060">
                <v:path arrowok="t"/>
              </v:shape>
            </v:group>
            <v:group style="position:absolute;left:382;top:4386;width:11284;height:2" coordorigin="382,4386" coordsize="11284,2">
              <v:shape style="position:absolute;left:382;top:4386;width:11284;height:2" coordorigin="382,4386" coordsize="11284,0" path="m382,4386l11665,4386e" filled="f" stroked="t" strokeweight=".715958pt" strokecolor="#676767">
                <v:path arrowok="t"/>
              </v:shape>
            </v:group>
            <v:group style="position:absolute;left:11665;top:4386;width:2;height:12060" coordorigin="11665,4386" coordsize="2,12060">
              <v:shape style="position:absolute;left:11665;top:4386;width:2;height:12060" coordorigin="11665,4386" coordsize="0,12060" path="m11665,16446l11665,4386e" filled="f" stroked="t" strokeweight=".715958pt" strokecolor="#676767">
                <v:path arrowok="t"/>
              </v:shape>
            </v:group>
            <v:group style="position:absolute;left:2425;top:4603;width:9241;height:2" coordorigin="2425,4603" coordsize="9241,2">
              <v:shape style="position:absolute;left:2425;top:4603;width:9241;height:2" coordorigin="2425,4603" coordsize="9241,0" path="m2425,4603l11665,4603e" filled="f" stroked="t" strokeweight=".715958pt" strokecolor="#646464">
                <v:path arrowok="t"/>
              </v:shape>
            </v:group>
            <v:group style="position:absolute;left:4997;top:4596;width:2;height:2174" coordorigin="4997,4596" coordsize="2,2174">
              <v:shape style="position:absolute;left:4997;top:4596;width:2;height:2174" coordorigin="4997,4596" coordsize="0,2174" path="m4997,6770l4997,4596e" filled="f" stroked="t" strokeweight=".715958pt" strokecolor="#4B4B4B">
                <v:path arrowok="t"/>
              </v:shape>
            </v:group>
            <v:group style="position:absolute;left:4993;top:5087;width:6673;height:2" coordorigin="4993,5087" coordsize="6673,2">
              <v:shape style="position:absolute;left:4993;top:5087;width:6673;height:2" coordorigin="4993,5087" coordsize="6673,0" path="m4993,5087l11665,5087e" filled="f" stroked="t" strokeweight=".715958pt" strokecolor="#7C7C7C">
                <v:path arrowok="t"/>
              </v:shape>
            </v:group>
            <v:group style="position:absolute;left:4993;top:5329;width:6682;height:2" coordorigin="4993,5329" coordsize="6682,2">
              <v:shape style="position:absolute;left:4993;top:5329;width:6682;height:2" coordorigin="4993,5329" coordsize="6682,0" path="m4993,5329l11675,5329e" filled="f" stroked="t" strokeweight=".715958pt" strokecolor="#646464">
                <v:path arrowok="t"/>
              </v:shape>
            </v:group>
            <v:group style="position:absolute;left:4988;top:5573;width:6687;height:2" coordorigin="4988,5573" coordsize="6687,2">
              <v:shape style="position:absolute;left:4988;top:5573;width:6687;height:2" coordorigin="4988,5573" coordsize="6687,0" path="m4988,5573l11675,5573e" filled="f" stroked="t" strokeweight=".715958pt" strokecolor="#606060">
                <v:path arrowok="t"/>
              </v:shape>
            </v:group>
            <v:group style="position:absolute;left:2425;top:5815;width:9245;height:2" coordorigin="2425,5815" coordsize="9245,2">
              <v:shape style="position:absolute;left:2425;top:5815;width:9245;height:2" coordorigin="2425,5815" coordsize="9245,0" path="m2425,5815l11670,5815e" filled="f" stroked="t" strokeweight=".477306pt" strokecolor="#5B5B5B">
                <v:path arrowok="t"/>
              </v:shape>
            </v:group>
            <v:group style="position:absolute;left:7918;top:6042;width:2;height:733" coordorigin="7918,6042" coordsize="2,733">
              <v:shape style="position:absolute;left:7918;top:6042;width:2;height:733" coordorigin="7918,6042" coordsize="0,733" path="m7918,6775l7918,6042e" filled="f" stroked="t" strokeweight=".954611pt" strokecolor="#6B6B6B">
                <v:path arrowok="t"/>
              </v:shape>
            </v:group>
            <v:group style="position:absolute;left:2429;top:6526;width:9241;height:2" coordorigin="2429,6526" coordsize="9241,2">
              <v:shape style="position:absolute;left:2429;top:6526;width:9241;height:2" coordorigin="2429,6526" coordsize="9241,0" path="m2429,6526l11670,6526e" filled="f" stroked="t" strokeweight=".715958pt" strokecolor="#646464">
                <v:path arrowok="t"/>
              </v:shape>
            </v:group>
            <v:group style="position:absolute;left:2425;top:6765;width:9245;height:2" coordorigin="2425,6765" coordsize="9245,2">
              <v:shape style="position:absolute;left:2425;top:6765;width:9245;height:2" coordorigin="2425,6765" coordsize="9245,0" path="m2425,6765l11670,6765e" filled="f" stroked="t" strokeweight=".715958pt" strokecolor="#646464">
                <v:path arrowok="t"/>
              </v:shape>
            </v:group>
            <v:group style="position:absolute;left:4997;top:7249;width:2;height:670" coordorigin="4997,7249" coordsize="2,670">
              <v:shape style="position:absolute;left:4997;top:7249;width:2;height:670" coordorigin="4997,7249" coordsize="0,670" path="m4997,7919l4997,7249e" filled="f" stroked="t" strokeweight=".477306pt" strokecolor="#383838">
                <v:path arrowok="t"/>
              </v:shape>
            </v:group>
            <v:group style="position:absolute;left:4993;top:7476;width:6682;height:2" coordorigin="4993,7476" coordsize="6682,2">
              <v:shape style="position:absolute;left:4993;top:7476;width:6682;height:2" coordorigin="4993,7476" coordsize="6682,0" path="m4993,7476l11675,7476e" filled="f" stroked="t" strokeweight=".715958pt" strokecolor="#646464">
                <v:path arrowok="t"/>
              </v:shape>
            </v:group>
            <v:group style="position:absolute;left:4993;top:7694;width:6682;height:2" coordorigin="4993,7694" coordsize="6682,2">
              <v:shape style="position:absolute;left:4993;top:7694;width:6682;height:2" coordorigin="4993,7694" coordsize="6682,0" path="m4993,7694l11675,7694e" filled="f" stroked="t" strokeweight=".715958pt" strokecolor="#646464">
                <v:path arrowok="t"/>
              </v:shape>
            </v:group>
            <v:group style="position:absolute;left:372;top:9599;width:11303;height:2" coordorigin="372,9599" coordsize="11303,2">
              <v:shape style="position:absolute;left:372;top:9599;width:11303;height:2" coordorigin="372,9599" coordsize="11303,0" path="m372,9599l11675,9599e" filled="f" stroked="t" strokeweight=".715958pt" strokecolor="#676767">
                <v:path arrowok="t"/>
              </v:shape>
            </v:group>
            <v:group style="position:absolute;left:377;top:6052;width:11293;height:2" coordorigin="377,6052" coordsize="11293,2">
              <v:shape style="position:absolute;left:377;top:6052;width:11293;height:2" coordorigin="377,6052" coordsize="11293,0" path="m377,6052l11670,6052e" filled="f" stroked="t" strokeweight=".715958pt" strokecolor="#646464">
                <v:path arrowok="t"/>
              </v:shape>
            </v:group>
            <v:group style="position:absolute;left:382;top:7007;width:11288;height:2" coordorigin="382,7007" coordsize="11288,2">
              <v:shape style="position:absolute;left:382;top:7007;width:11288;height:2" coordorigin="382,7007" coordsize="11288,0" path="m382,7007l11670,7007e" filled="f" stroked="t" strokeweight=".715958pt" strokecolor="#606060">
                <v:path arrowok="t"/>
              </v:shape>
            </v:group>
            <v:group style="position:absolute;left:382;top:7253;width:11288;height:2" coordorigin="382,7253" coordsize="11288,2">
              <v:shape style="position:absolute;left:382;top:7253;width:11288;height:2" coordorigin="382,7253" coordsize="11288,0" path="m382,7253l11670,7253e" filled="f" stroked="t" strokeweight=".715958pt" strokecolor="#646464">
                <v:path arrowok="t"/>
              </v:shape>
            </v:group>
            <v:group style="position:absolute;left:377;top:7909;width:11298;height:2" coordorigin="377,7909" coordsize="11298,2">
              <v:shape style="position:absolute;left:377;top:7909;width:11298;height:2" coordorigin="377,7909" coordsize="11298,0" path="m377,7909l11675,7909e" filled="f" stroked="t" strokeweight=".715958pt" strokecolor="#676767">
                <v:path arrowok="t"/>
              </v:shape>
            </v:group>
            <v:group style="position:absolute;left:377;top:8718;width:11293;height:2" coordorigin="377,8718" coordsize="11293,2">
              <v:shape style="position:absolute;left:377;top:8718;width:11293;height:2" coordorigin="377,8718" coordsize="11293,0" path="m377,8718l11670,8718e" filled="f" stroked="t" strokeweight=".715958pt" strokecolor="#676767">
                <v:path arrowok="t"/>
              </v:shape>
            </v:group>
            <v:group style="position:absolute;left:372;top:9939;width:11303;height:2" coordorigin="372,9939" coordsize="11303,2">
              <v:shape style="position:absolute;left:372;top:9939;width:11303;height:2" coordorigin="372,9939" coordsize="11303,0" path="m372,9939l11675,9939e" filled="f" stroked="t" strokeweight=".715958pt" strokecolor="#606060">
                <v:path arrowok="t"/>
              </v:shape>
            </v:group>
            <v:group style="position:absolute;left:382;top:10181;width:11293;height:2" coordorigin="382,10181" coordsize="11293,2">
              <v:shape style="position:absolute;left:382;top:10181;width:11293;height:2" coordorigin="382,10181" coordsize="11293,0" path="m382,10181l11675,10181e" filled="f" stroked="t" strokeweight=".715958pt" strokecolor="#606060">
                <v:path arrowok="t"/>
              </v:shape>
            </v:group>
            <v:group style="position:absolute;left:377;top:10662;width:11298;height:2" coordorigin="377,10662" coordsize="11298,2">
              <v:shape style="position:absolute;left:377;top:10662;width:11298;height:2" coordorigin="377,10662" coordsize="11298,0" path="m377,10662l11675,10662e" filled="f" stroked="t" strokeweight=".715958pt" strokecolor="#606060">
                <v:path arrowok="t"/>
              </v:shape>
            </v:group>
            <v:group style="position:absolute;left:1399;top:10902;width:10272;height:2" coordorigin="1399,10902" coordsize="10272,2">
              <v:shape style="position:absolute;left:1399;top:10902;width:10272;height:2" coordorigin="1399,10902" coordsize="10272,0" path="m1399,10902l11670,10902e" filled="f" stroked="t" strokeweight=".715958pt" strokecolor="#646464">
                <v:path arrowok="t"/>
              </v:shape>
            </v:group>
            <v:group style="position:absolute;left:1766;top:10892;width:2;height:2159" coordorigin="1766,10892" coordsize="2,2159">
              <v:shape style="position:absolute;left:1766;top:10892;width:2;height:2159" coordorigin="1766,10892" coordsize="0,2159" path="m1766,13051l1766,10892e" filled="f" stroked="t" strokeweight=".715958pt" strokecolor="#5B5B5B">
                <v:path arrowok="t"/>
              </v:shape>
            </v:group>
            <v:group style="position:absolute;left:1188;top:11060;width:2;height:5381" coordorigin="1188,11060" coordsize="2,5381">
              <v:shape style="position:absolute;left:1188;top:11060;width:2;height:5381" coordorigin="1188,11060" coordsize="0,5381" path="m1188,16441l1188,11060e" filled="f" stroked="t" strokeweight=".715958pt" strokecolor="#5B5B5B">
                <v:path arrowok="t"/>
              </v:shape>
            </v:group>
            <v:group style="position:absolute;left:377;top:11146;width:11293;height:2" coordorigin="377,11146" coordsize="11293,2">
              <v:shape style="position:absolute;left:377;top:11146;width:11293;height:2" coordorigin="377,11146" coordsize="11293,0" path="m377,11146l11670,11146e" filled="f" stroked="t" strokeweight=".715958pt" strokecolor="#676767">
                <v:path arrowok="t"/>
              </v:shape>
            </v:group>
            <v:group style="position:absolute;left:377;top:13228;width:1365;height:2" coordorigin="377,13228" coordsize="1365,2">
              <v:shape style="position:absolute;left:377;top:13228;width:1365;height:2" coordorigin="377,13228" coordsize="1365,0" path="m377,13228l1742,13228e" filled="f" stroked="t" strokeweight=".954611pt" strokecolor="#777777">
                <v:path arrowok="t"/>
              </v:shape>
            </v:group>
            <v:group style="position:absolute;left:377;top:16431;width:11293;height:2" coordorigin="377,16431" coordsize="11293,2">
              <v:shape style="position:absolute;left:377;top:16431;width:11293;height:2" coordorigin="377,16431" coordsize="11293,0" path="m377,16431l11670,16431e" filled="f" stroked="t" strokeweight=".715958pt" strokecolor="#777777">
                <v:path arrowok="t"/>
              </v:shape>
            </v:group>
            <v:group style="position:absolute;left:7463;top:10897;width:2;height:5539" coordorigin="7463,10897" coordsize="2,5539">
              <v:shape style="position:absolute;left:7463;top:10897;width:2;height:5539" coordorigin="7463,10897" coordsize="0,5539" path="m7463,16436l7463,10897e" filled="f" stroked="t" strokeweight=".715958pt" strokecolor="#545454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B8B8BA"/>
          <w:spacing w:val="0"/>
          <w:w w:val="27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B8B8BA"/>
          <w:spacing w:val="67"/>
          <w:w w:val="271"/>
        </w:rPr>
        <w:t> </w:t>
      </w:r>
      <w:r>
        <w:rPr>
          <w:rFonts w:ascii="Arial" w:hAnsi="Arial" w:cs="Arial" w:eastAsia="Arial"/>
          <w:sz w:val="16"/>
          <w:szCs w:val="16"/>
          <w:color w:val="B8B8BA"/>
          <w:spacing w:val="-7"/>
          <w:w w:val="178"/>
        </w:rPr>
        <w:t>.</w:t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140"/>
        </w:rPr>
        <w:t>,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B8B8BA"/>
          <w:spacing w:val="0"/>
          <w:w w:val="53"/>
        </w:rPr>
        <w:t>"'</w:t>
      </w:r>
      <w:r>
        <w:rPr>
          <w:rFonts w:ascii="Times New Roman" w:hAnsi="Times New Roman" w:cs="Times New Roman" w:eastAsia="Times New Roman"/>
          <w:sz w:val="15"/>
          <w:szCs w:val="15"/>
          <w:color w:val="B8B8BA"/>
          <w:spacing w:val="0"/>
          <w:w w:val="53"/>
        </w:rPr>
        <w:t>    </w:t>
      </w:r>
      <w:r>
        <w:rPr>
          <w:rFonts w:ascii="Times New Roman" w:hAnsi="Times New Roman" w:cs="Times New Roman" w:eastAsia="Times New Roman"/>
          <w:sz w:val="15"/>
          <w:szCs w:val="15"/>
          <w:color w:val="B8B8BA"/>
          <w:spacing w:val="16"/>
          <w:w w:val="53"/>
        </w:rPr>
        <w:t> </w:t>
      </w:r>
      <w:r>
        <w:rPr>
          <w:rFonts w:ascii="Arial" w:hAnsi="Arial" w:cs="Arial" w:eastAsia="Arial"/>
          <w:sz w:val="8"/>
          <w:szCs w:val="8"/>
          <w:color w:val="6D6D6D"/>
          <w:spacing w:val="0"/>
          <w:w w:val="204"/>
        </w:rPr>
        <w:t>;</w:t>
      </w:r>
      <w:r>
        <w:rPr>
          <w:rFonts w:ascii="Arial" w:hAnsi="Arial" w:cs="Arial" w:eastAsia="Arial"/>
          <w:sz w:val="8"/>
          <w:szCs w:val="8"/>
          <w:color w:val="6D6D6D"/>
          <w:spacing w:val="24"/>
          <w:w w:val="204"/>
        </w:rPr>
        <w:t> </w:t>
      </w:r>
      <w:r>
        <w:rPr>
          <w:rFonts w:ascii="Arial" w:hAnsi="Arial" w:cs="Arial" w:eastAsia="Arial"/>
          <w:sz w:val="12"/>
          <w:szCs w:val="12"/>
          <w:color w:val="6D6D6D"/>
          <w:spacing w:val="0"/>
          <w:w w:val="204"/>
        </w:rPr>
        <w:t>\</w:t>
      </w:r>
      <w:r>
        <w:rPr>
          <w:rFonts w:ascii="Arial" w:hAnsi="Arial" w:cs="Arial" w:eastAsia="Arial"/>
          <w:sz w:val="12"/>
          <w:szCs w:val="12"/>
          <w:color w:val="6D6D6D"/>
          <w:spacing w:val="7"/>
          <w:w w:val="20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D6D6D"/>
          <w:spacing w:val="0"/>
          <w:w w:val="134"/>
          <w:i/>
        </w:rPr>
        <w:t>: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28" w:after="0" w:line="279" w:lineRule="exact"/>
        <w:ind w:left="-41" w:right="4532"/>
        <w:jc w:val="center"/>
        <w:tabs>
          <w:tab w:pos="88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81"/>
          <w:position w:val="-1"/>
        </w:rPr>
        <w:t>s</w:t>
      </w:r>
      <w:r>
        <w:rPr>
          <w:rFonts w:ascii="Arial" w:hAnsi="Arial" w:cs="Arial" w:eastAsia="Arial"/>
          <w:sz w:val="25"/>
          <w:szCs w:val="25"/>
          <w:color w:val="3B3B3B"/>
          <w:spacing w:val="-1"/>
          <w:w w:val="81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-1"/>
        </w:rPr>
        <w:t>YaVt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81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89858A"/>
          <w:spacing w:val="0"/>
          <w:w w:val="81"/>
          <w:position w:val="-1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89858A"/>
          <w:spacing w:val="-35"/>
          <w:w w:val="8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9858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89858A"/>
          <w:spacing w:val="0"/>
          <w:w w:val="100"/>
          <w:position w:val="-1"/>
        </w:rPr>
      </w:r>
      <w:r>
        <w:rPr>
          <w:rFonts w:ascii="Arial" w:hAnsi="Arial" w:cs="Arial" w:eastAsia="Arial"/>
          <w:sz w:val="25"/>
          <w:szCs w:val="25"/>
          <w:color w:val="6D6D6D"/>
          <w:spacing w:val="-34"/>
          <w:w w:val="71"/>
          <w:position w:val="-1"/>
        </w:rPr>
        <w:t>;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03"/>
          <w:position w:val="-1"/>
        </w:rPr>
        <w:t>ruN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363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shape style="position:absolute;margin-left:412.799988pt;margin-top:-62.169048pt;width:133.440002pt;height:95.040001pt;mso-position-horizontal-relative:page;mso-position-vertical-relative:paragraph;z-index:-15636" type="#_x0000_t75">
            <v:imagedata r:id="rId44" o:title=""/>
          </v:shape>
        </w:pict>
      </w:r>
      <w:r>
        <w:rPr>
          <w:rFonts w:ascii="Arial" w:hAnsi="Arial" w:cs="Arial" w:eastAsia="Arial"/>
          <w:sz w:val="24"/>
          <w:szCs w:val="24"/>
          <w:color w:val="3B3B3B"/>
          <w:w w:val="110"/>
        </w:rPr>
        <w:t>l</w:t>
      </w:r>
      <w:r>
        <w:rPr>
          <w:rFonts w:ascii="Arial" w:hAnsi="Arial" w:cs="Arial" w:eastAsia="Arial"/>
          <w:sz w:val="24"/>
          <w:szCs w:val="24"/>
          <w:color w:val="3B3B3B"/>
          <w:w w:val="109"/>
        </w:rPr>
        <w:t>ı</w:t>
      </w:r>
      <w:r>
        <w:rPr>
          <w:rFonts w:ascii="Arial" w:hAnsi="Arial" w:cs="Arial" w:eastAsia="Arial"/>
          <w:sz w:val="24"/>
          <w:szCs w:val="24"/>
          <w:color w:val="3B3B3B"/>
          <w:spacing w:val="-4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6D6D6D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color w:val="6D6D6D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6D6D6D"/>
          <w:spacing w:val="5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vş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8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110.400002pt;margin-top:6.712122pt;width:128.639999pt;height:72pt;mso-position-horizontal-relative:page;mso-position-vertical-relative:paragraph;z-index:-15637" type="#_x0000_t75">
            <v:imagedata r:id="rId45" o:title=""/>
          </v:shape>
        </w:pict>
      </w:r>
      <w:r>
        <w:rPr>
          <w:rFonts w:ascii="Arial" w:hAnsi="Arial" w:cs="Arial" w:eastAsia="Arial"/>
          <w:sz w:val="23"/>
          <w:szCs w:val="23"/>
          <w:color w:val="3B3B3B"/>
          <w:spacing w:val="14"/>
          <w:w w:val="16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BİLGİN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35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969"/>
        <w:jc w:val="righ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D8C3CD"/>
          <w:spacing w:val="0"/>
          <w:w w:val="117"/>
        </w:rPr>
        <w:t>•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760" w:bottom="280" w:left="260" w:right="720"/>
          <w:cols w:num="3" w:equalWidth="0">
            <w:col w:w="1208" w:space="160"/>
            <w:col w:w="3154" w:space="431"/>
            <w:col w:w="5987"/>
          </w:cols>
        </w:sectPr>
      </w:pPr>
      <w:rPr/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542" w:right="4695" w:firstLine="-1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</w:rPr>
        <w:t>İZ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1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13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1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1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</w:rPr>
        <w:t>ÜKŞEHİR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BELE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1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</w:rPr>
        <w:t>İY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</w:rPr>
        <w:t>ESİ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620" w:bottom="280" w:left="140" w:right="160"/>
        </w:sectPr>
      </w:pPr>
      <w:rPr/>
    </w:p>
    <w:p>
      <w:pPr>
        <w:spacing w:before="0" w:after="0" w:line="118" w:lineRule="exact"/>
        <w:ind w:left="821" w:right="207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.799519pt;margin-top:-35.774372pt;width:491.386631pt;height:82.127211pt;mso-position-horizontal-relative:page;mso-position-vertical-relative:paragraph;z-index:-15632" type="#_x0000_t202" filled="f" stroked="f">
            <v:textbox inset="0,0,0,0">
              <w:txbxContent>
                <w:p>
                  <w:pPr>
                    <w:spacing w:before="0" w:after="0" w:line="1643" w:lineRule="exact"/>
                    <w:ind w:right="-286"/>
                    <w:jc w:val="left"/>
                    <w:tabs>
                      <w:tab w:pos="85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262626"/>
                      <w:spacing w:val="0"/>
                      <w:w w:val="158"/>
                      <w:b/>
                      <w:bCs/>
                      <w:i/>
                      <w:position w:val="63"/>
                    </w:rPr>
                    <w:t>l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262626"/>
                      <w:spacing w:val="0"/>
                      <w:w w:val="100"/>
                      <w:b/>
                      <w:bCs/>
                      <w:i/>
                      <w:position w:val="63"/>
                    </w:rPr>
                    <w:tab/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262626"/>
                      <w:spacing w:val="0"/>
                      <w:w w:val="100"/>
                      <w:b/>
                      <w:bCs/>
                      <w:i/>
                      <w:position w:val="63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F3F3F"/>
                      <w:spacing w:val="0"/>
                      <w:w w:val="255"/>
                      <w:position w:val="-6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1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63" w:lineRule="exact"/>
        <w:ind w:left="569" w:right="-53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62626"/>
          <w:spacing w:val="0"/>
          <w:w w:val="81"/>
          <w:b/>
          <w:bCs/>
        </w:rPr>
        <w:t>BOYOKSEHIR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160"/>
          <w:cols w:num="2" w:equalWidth="0">
            <w:col w:w="1539" w:space="1515"/>
            <w:col w:w="8566"/>
          </w:cols>
        </w:sectPr>
      </w:pPr>
      <w:rPr/>
    </w:p>
    <w:p>
      <w:pPr>
        <w:spacing w:before="0" w:after="0" w:line="222" w:lineRule="exact"/>
        <w:ind w:left="645" w:right="-20"/>
        <w:jc w:val="left"/>
        <w:tabs>
          <w:tab w:pos="4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6"/>
        </w:rPr>
        <w:t>BELEDIYESI</w:t>
      </w:r>
      <w:r>
        <w:rPr>
          <w:rFonts w:ascii="Arial" w:hAnsi="Arial" w:cs="Arial" w:eastAsia="Arial"/>
          <w:sz w:val="14"/>
          <w:szCs w:val="14"/>
          <w:color w:val="262626"/>
          <w:spacing w:val="2"/>
          <w:w w:val="100"/>
          <w:position w:val="6"/>
        </w:rPr>
        <w:t> 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0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6.881762" w:type="dxa"/>
      </w:tblPr>
      <w:tblGrid/>
      <w:tr>
        <w:trPr>
          <w:trHeight w:val="244" w:hRule="exact"/>
        </w:trPr>
        <w:tc>
          <w:tcPr>
            <w:tcW w:w="1206" w:type="dxa"/>
            <w:tcBorders>
              <w:top w:val="single" w:sz="7.661464" w:space="0" w:color="4B4B4B"/>
              <w:bottom w:val="single" w:sz="7.661464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6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Tari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67" w:type="dxa"/>
            <w:tcBorders>
              <w:top w:val="single" w:sz="7.661464" w:space="0" w:color="4B4B4B"/>
              <w:bottom w:val="single" w:sz="7.661464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20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:06.05.2017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567" w:type="dxa"/>
            <w:tcBorders>
              <w:top w:val="single" w:sz="7.661464" w:space="0" w:color="4B4B4B"/>
              <w:bottom w:val="nil" w:sz="6" w:space="0" w:color="auto"/>
              <w:left w:val="nil" w:sz="6" w:space="0" w:color="auto"/>
              <w:right w:val="single" w:sz="1.915368" w:space="0" w:color="484848"/>
            </w:tcBorders>
          </w:tcPr>
          <w:p>
            <w:pPr>
              <w:spacing w:before="10" w:after="0" w:line="240" w:lineRule="auto"/>
              <w:ind w:left="21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11"/>
                <w:w w:val="92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98"/>
              </w:rPr>
              <w:t>Bildi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5"/>
                <w:w w:val="9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67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4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4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5"/>
              </w:rPr>
              <w:t>No:43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963" w:type="dxa"/>
            <w:tcBorders>
              <w:top w:val="nil" w:sz="6" w:space="0" w:color="auto"/>
              <w:bottom w:val="single" w:sz="7.661464" w:space="0" w:color="484848"/>
              <w:left w:val="single" w:sz="1.915368" w:space="0" w:color="484848"/>
              <w:right w:val="nil" w:sz="6" w:space="0" w:color="auto"/>
            </w:tcBorders>
          </w:tcPr>
          <w:p>
            <w:pPr>
              <w:spacing w:before="20" w:after="0" w:line="215" w:lineRule="exact"/>
              <w:ind w:left="69" w:right="-20"/>
              <w:jc w:val="left"/>
              <w:tabs>
                <w:tab w:pos="20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-1"/>
              </w:rPr>
              <w:t>:22:54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2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98"/>
                <w:position w:val="-2"/>
              </w:rPr>
              <w:t>tfe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5"/>
                <w:w w:val="98"/>
                <w:position w:val="-2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38"/>
                <w:position w:val="-2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5" w:hRule="exact"/>
        </w:trPr>
        <w:tc>
          <w:tcPr>
            <w:tcW w:w="1206" w:type="dxa"/>
            <w:tcBorders>
              <w:top w:val="single" w:sz="7.661464" w:space="0" w:color="4F4F4F"/>
              <w:bottom w:val="single" w:sz="7.6614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18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4"/>
                <w:w w:val="85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3"/>
              </w:rPr>
              <w:t>ayı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83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8"/>
                <w:w w:val="8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67" w:type="dxa"/>
            <w:tcBorders>
              <w:top w:val="single" w:sz="7.661464" w:space="0" w:color="4F4F4F"/>
              <w:bottom w:val="single" w:sz="7.6614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3" w:lineRule="exact"/>
              <w:ind w:left="20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  <w:position w:val="-1"/>
              </w:rPr>
              <w:t>:06.05.2017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56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1.915368" w:space="0" w:color="484848"/>
            </w:tcBorders>
          </w:tcPr>
          <w:p>
            <w:pPr>
              <w:spacing w:before="20" w:after="0" w:line="218" w:lineRule="exact"/>
              <w:ind w:left="206" w:right="-20"/>
              <w:jc w:val="left"/>
              <w:tabs>
                <w:tab w:pos="15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w w:val="95"/>
              </w:rPr>
              <w:t>IKa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3"/>
                <w:w w:val="96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67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5"/>
              </w:rPr>
              <w:t>:2821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963" w:type="dxa"/>
            <w:tcBorders>
              <w:top w:val="single" w:sz="7.661464" w:space="0" w:color="484848"/>
              <w:bottom w:val="single" w:sz="5.746096" w:space="0" w:color="545454"/>
              <w:left w:val="single" w:sz="1.915368" w:space="0" w:color="484848"/>
              <w:right w:val="nil" w:sz="6" w:space="0" w:color="auto"/>
            </w:tcBorders>
          </w:tcPr>
          <w:p>
            <w:pPr>
              <w:spacing w:before="10" w:after="0" w:line="211" w:lineRule="exact"/>
              <w:ind w:left="6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w w:val="98"/>
                <w:position w:val="-1"/>
              </w:rPr>
              <w:t>Bil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w w:val="99"/>
                <w:position w:val="-1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3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5"/>
                <w:w w:val="100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31313"/>
                <w:spacing w:val="4"/>
                <w:w w:val="100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6"/>
                <w:w w:val="100"/>
                <w:position w:val="-1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-1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4"/>
                <w:w w:val="100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ahim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2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4"/>
                <w:position w:val="-1"/>
              </w:rPr>
              <w:t>BAHÇE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206" w:lineRule="exact"/>
        <w:ind w:left="1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8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ld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8"/>
          <w:w w:val="11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1"/>
          <w:w w:val="7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Adres: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Zafe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Levent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7"/>
        </w:rPr>
        <w:t>/İ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7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9"/>
        </w:rPr>
        <w:t>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62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Qğ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Zafe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Levent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0"/>
        </w:rPr>
        <w:t>emişitz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24" w:lineRule="exact"/>
        <w:ind w:left="157" w:right="-20"/>
        <w:jc w:val="left"/>
        <w:tabs>
          <w:tab w:pos="1500" w:val="left"/>
          <w:tab w:pos="456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160"/>
        </w:sectPr>
      </w:pPr>
      <w:rPr/>
    </w:p>
    <w:p>
      <w:pPr>
        <w:spacing w:before="20" w:after="0" w:line="837" w:lineRule="auto"/>
        <w:ind w:left="157" w:right="-53" w:firstLine="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7" w:after="0" w:line="177" w:lineRule="auto"/>
        <w:ind w:left="1499" w:right="3719" w:firstLine="-24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w w:val="71"/>
        </w:rPr>
        <w:t>!Y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w w:val="7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1"/>
        </w:rPr>
        <w:t>pını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102"/>
          <w:position w:val="-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6"/>
          <w:position w:val="-8"/>
        </w:rPr>
        <w:t>ul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96"/>
          <w:position w:val="-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  <w:position w:val="-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  <w:position w:val="-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7"/>
          <w:position w:val="-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5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5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5"/>
          <w:w w:val="9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6"/>
          <w:position w:val="0"/>
        </w:rPr>
        <w:t>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4" w:lineRule="exact"/>
        <w:ind w:left="3898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6.915207pt;margin-top:-5.331344pt;width:59.604048pt;height:26pt;mso-position-horizontal-relative:page;mso-position-vertical-relative:paragraph;z-index:-1563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10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0"/>
                      <w:w w:val="62"/>
                      <w:position w:val="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0"/>
                      <w:w w:val="100"/>
                      <w:position w:val="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0"/>
                      <w:w w:val="62"/>
                      <w:position w:val="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0"/>
                      <w:w w:val="100"/>
                      <w:position w:val="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0"/>
                      <w:w w:val="100"/>
                      <w:position w:val="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878787"/>
                      <w:spacing w:val="0"/>
                      <w:w w:val="6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0"/>
          <w:szCs w:val="40"/>
          <w:color w:val="262626"/>
          <w:spacing w:val="0"/>
          <w:w w:val="51"/>
          <w:b/>
          <w:bCs/>
          <w:position w:val="1"/>
        </w:rPr>
        <w:t>ı</w:t>
      </w:r>
      <w:r>
        <w:rPr>
          <w:rFonts w:ascii="Arial" w:hAnsi="Arial" w:cs="Arial" w:eastAsia="Arial"/>
          <w:sz w:val="40"/>
          <w:szCs w:val="40"/>
          <w:color w:val="262626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40"/>
          <w:szCs w:val="40"/>
          <w:color w:val="262626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00"/>
          <w:position w:val="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7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7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8"/>
          <w:w w:val="138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7"/>
        </w:rPr>
        <w:t>23:05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right="-20"/>
        <w:jc w:val="left"/>
        <w:tabs>
          <w:tab w:pos="3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1"/>
          <w:position w:val="1"/>
        </w:rPr>
        <w:t>lKj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92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13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78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DOÖDU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tabs>
          <w:tab w:pos="256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:22:55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22:58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  <w:position w:val="-1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160"/>
          <w:cols w:num="2" w:equalWidth="0">
            <w:col w:w="1727" w:space="154"/>
            <w:col w:w="9739"/>
          </w:cols>
        </w:sectPr>
      </w:pPr>
      <w:rPr/>
    </w:p>
    <w:p>
      <w:pPr>
        <w:spacing w:before="4" w:after="0" w:line="240" w:lineRule="auto"/>
        <w:ind w:left="166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430" w:right="494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3" w:lineRule="auto"/>
        <w:ind w:left="1900" w:right="4558" w:firstLine="2557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Dojtalgaz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5" w:lineRule="exact"/>
        <w:ind w:left="166" w:right="-20"/>
        <w:jc w:val="left"/>
        <w:tabs>
          <w:tab w:pos="600" w:val="left"/>
          <w:tab w:pos="1900" w:val="left"/>
          <w:tab w:pos="452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24"/>
          <w:szCs w:val="24"/>
          <w:color w:val="262626"/>
          <w:spacing w:val="0"/>
          <w:w w:val="72"/>
          <w:i/>
          <w:position w:val="3"/>
        </w:rPr>
        <w:t>Y?</w:t>
      </w:r>
      <w:r>
        <w:rPr>
          <w:rFonts w:ascii="Courier New" w:hAnsi="Courier New" w:cs="Courier New" w:eastAsia="Courier New"/>
          <w:sz w:val="24"/>
          <w:szCs w:val="24"/>
          <w:color w:val="262626"/>
          <w:spacing w:val="0"/>
          <w:w w:val="100"/>
          <w:i/>
          <w:position w:val="3"/>
        </w:rPr>
        <w:tab/>
      </w:r>
      <w:r>
        <w:rPr>
          <w:rFonts w:ascii="Courier New" w:hAnsi="Courier New" w:cs="Courier New" w:eastAsia="Courier New"/>
          <w:sz w:val="24"/>
          <w:szCs w:val="24"/>
          <w:color w:val="262626"/>
          <w:spacing w:val="0"/>
          <w:w w:val="100"/>
          <w:i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·ncı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79"/>
          <w:position w:val="2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8"/>
          <w:w w:val="17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8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  <w:position w:val="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157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Gitaıışse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19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9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2" w:lineRule="auto"/>
        <w:ind w:left="166" w:right="423" w:firstLine="-1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çöpteri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4470" w:right="424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9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88" w:lineRule="exact"/>
        <w:ind w:left="157" w:right="-20"/>
        <w:jc w:val="left"/>
        <w:tabs>
          <w:tab w:pos="2140" w:val="left"/>
          <w:tab w:pos="4440" w:val="left"/>
          <w:tab w:pos="6380" w:val="left"/>
          <w:tab w:pos="7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-3"/>
        </w:rPr>
        <w:t>KöpükK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14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8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9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1" w:lineRule="exact"/>
        <w:ind w:right="3570"/>
        <w:jc w:val="righ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F3F3F"/>
          <w:spacing w:val="0"/>
          <w:w w:val="71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760" w:bottom="280" w:left="140" w:right="160"/>
        </w:sectPr>
      </w:pPr>
      <w:rPr/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5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160"/>
          <w:cols w:num="2" w:equalWidth="0">
            <w:col w:w="1890" w:space="10"/>
            <w:col w:w="9720"/>
          </w:cols>
        </w:sectPr>
      </w:pPr>
      <w:rPr/>
    </w:p>
    <w:p>
      <w:pPr>
        <w:spacing w:before="20" w:after="0" w:line="240" w:lineRule="auto"/>
        <w:ind w:left="171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7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6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9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2" w:lineRule="auto"/>
        <w:ind w:left="1900" w:right="112" w:firstLine="-174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hıdırellez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sebebiyle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çöpler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2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8" w:lineRule="auto"/>
        <w:ind w:left="157" w:right="4394"/>
        <w:jc w:val="left"/>
        <w:tabs>
          <w:tab w:pos="190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keti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8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1" w:lineRule="exact"/>
        <w:ind w:left="5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62626"/>
          <w:spacing w:val="0"/>
          <w:w w:val="421"/>
          <w:position w:val="-1"/>
        </w:rPr>
        <w:t>ı</w:t>
      </w:r>
      <w:r>
        <w:rPr>
          <w:rFonts w:ascii="Arial" w:hAnsi="Arial" w:cs="Arial" w:eastAsia="Arial"/>
          <w:sz w:val="18"/>
          <w:szCs w:val="18"/>
          <w:color w:val="262626"/>
          <w:spacing w:val="-136"/>
          <w:w w:val="42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157" w:right="-20"/>
        <w:jc w:val="left"/>
        <w:tabs>
          <w:tab w:pos="1900" w:val="left"/>
          <w:tab w:pos="5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rr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rilı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3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  <w:position w:val="0"/>
        </w:rPr>
        <w:t>06.05.20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262626"/>
          <w:spacing w:val="-12"/>
          <w:w w:val="18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5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14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7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760" w:right="-20"/>
        <w:jc w:val="left"/>
        <w:tabs>
          <w:tab w:pos="126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2"/>
          <w:position w:val="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0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3" w:after="0" w:line="214" w:lineRule="exact"/>
        <w:ind w:left="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160"/>
        </w:sectPr>
      </w:pPr>
      <w:rPr/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6" w:lineRule="exact"/>
        <w:ind w:left="324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262626"/>
          <w:spacing w:val="0"/>
          <w:w w:val="81"/>
          <w:position w:val="-2"/>
        </w:rPr>
        <w:t>·c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59" w:lineRule="exact"/>
        <w:ind w:right="46"/>
        <w:jc w:val="righ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262626"/>
          <w:spacing w:val="0"/>
          <w:w w:val="119"/>
          <w:i/>
        </w:rPr>
        <w:t>Q)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0" w:after="0" w:line="180" w:lineRule="exact"/>
        <w:ind w:left="324" w:right="-72"/>
        <w:jc w:val="left"/>
        <w:rPr>
          <w:rFonts w:ascii="Courier New" w:hAnsi="Courier New" w:cs="Courier New" w:eastAsia="Courier New"/>
          <w:sz w:val="21"/>
          <w:szCs w:val="21"/>
        </w:rPr>
      </w:pPr>
      <w:rPr/>
      <w:r>
        <w:rPr>
          <w:rFonts w:ascii="Courier New" w:hAnsi="Courier New" w:cs="Courier New" w:eastAsia="Courier New"/>
          <w:sz w:val="21"/>
          <w:szCs w:val="21"/>
          <w:color w:val="262626"/>
          <w:spacing w:val="0"/>
          <w:w w:val="100"/>
          <w:i/>
        </w:rPr>
        <w:t>.Q</w:t>
      </w:r>
      <w:r>
        <w:rPr>
          <w:rFonts w:ascii="Courier New" w:hAnsi="Courier New" w:cs="Courier New" w:eastAsia="Courier New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95" w:lineRule="exact"/>
        <w:ind w:left="30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6"/>
          <w:w w:val="54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3"/>
          <w:w w:val="54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54"/>
          <w:position w:val="-2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21"/>
          <w:w w:val="54"/>
          <w:position w:val="-2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-33"/>
          <w:w w:val="52"/>
          <w:position w:val="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2"/>
          <w:w w:val="54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54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105" w:right="-69"/>
        <w:jc w:val="left"/>
        <w:tabs>
          <w:tab w:pos="2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9"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6"/>
          <w:szCs w:val="26"/>
          <w:color w:val="262626"/>
          <w:spacing w:val="-35"/>
          <w:w w:val="81"/>
        </w:rPr>
        <w:t>H</w:t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81"/>
        </w:rPr>
        <w:t>R</w:t>
      </w:r>
      <w:r>
        <w:rPr>
          <w:rFonts w:ascii="Arial" w:hAnsi="Arial" w:cs="Arial" w:eastAsia="Arial"/>
          <w:sz w:val="26"/>
          <w:szCs w:val="26"/>
          <w:color w:val="262626"/>
          <w:spacing w:val="-55"/>
          <w:w w:val="81"/>
        </w:rPr>
        <w:t> </w:t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  <w:position w:val="9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62626"/>
          <w:spacing w:val="0"/>
          <w:w w:val="83"/>
          <w:b/>
          <w:bCs/>
          <w:position w:val="-10"/>
        </w:rPr>
        <w:t>Güne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3"/>
          <w:b/>
          <w:bCs/>
          <w:position w:val="-10"/>
        </w:rPr>
        <w:t>y</w:t>
      </w:r>
      <w:r>
        <w:rPr>
          <w:rFonts w:ascii="Arial" w:hAnsi="Arial" w:cs="Arial" w:eastAsia="Arial"/>
          <w:sz w:val="25"/>
          <w:szCs w:val="25"/>
          <w:color w:val="262626"/>
          <w:spacing w:val="3"/>
          <w:w w:val="83"/>
          <w:b/>
          <w:bCs/>
          <w:position w:val="-10"/>
        </w:rPr>
        <w:t> 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3"/>
          <w:b/>
          <w:bCs/>
          <w:position w:val="-10"/>
        </w:rPr>
        <w:t>Bölg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3"/>
          <w:b/>
          <w:bCs/>
          <w:position w:val="-10"/>
        </w:rPr>
        <w:t>e</w:t>
      </w:r>
      <w:r>
        <w:rPr>
          <w:rFonts w:ascii="Arial" w:hAnsi="Arial" w:cs="Arial" w:eastAsia="Arial"/>
          <w:sz w:val="25"/>
          <w:szCs w:val="25"/>
          <w:color w:val="262626"/>
          <w:spacing w:val="9"/>
          <w:w w:val="83"/>
          <w:b/>
          <w:bCs/>
          <w:position w:val="-10"/>
        </w:rPr>
        <w:t> 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3"/>
          <w:b/>
          <w:bCs/>
          <w:position w:val="-10"/>
        </w:rPr>
        <w:t>2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3"/>
          <w:b/>
          <w:bCs/>
          <w:position w:val="-10"/>
        </w:rPr>
        <w:t>.</w:t>
      </w:r>
      <w:r>
        <w:rPr>
          <w:rFonts w:ascii="Arial" w:hAnsi="Arial" w:cs="Arial" w:eastAsia="Arial"/>
          <w:sz w:val="25"/>
          <w:szCs w:val="25"/>
          <w:color w:val="262626"/>
          <w:spacing w:val="-2"/>
          <w:w w:val="83"/>
          <w:b/>
          <w:bCs/>
          <w:position w:val="-10"/>
        </w:rPr>
        <w:t> 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100"/>
          <w:b/>
          <w:bCs/>
          <w:position w:val="-10"/>
        </w:rPr>
        <w:t>Posta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31" w:right="-20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Arial" w:hAnsi="Arial" w:cs="Arial" w:eastAsia="Arial"/>
          <w:sz w:val="26"/>
          <w:szCs w:val="26"/>
          <w:color w:val="3F3F3F"/>
          <w:spacing w:val="0"/>
          <w:w w:val="34"/>
        </w:rPr>
        <w:t>,</w:t>
      </w:r>
      <w:r>
        <w:rPr>
          <w:rFonts w:ascii="Arial" w:hAnsi="Arial" w:cs="Arial" w:eastAsia="Arial"/>
          <w:sz w:val="26"/>
          <w:szCs w:val="26"/>
          <w:color w:val="3F3F3F"/>
          <w:spacing w:val="23"/>
          <w:w w:val="34"/>
        </w:rPr>
        <w:t> </w:t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70"/>
          <w:b/>
          <w:bCs/>
        </w:rPr>
        <w:t>1</w:t>
      </w:r>
      <w:r>
        <w:rPr>
          <w:rFonts w:ascii="Arial" w:hAnsi="Arial" w:cs="Arial" w:eastAsia="Arial"/>
          <w:sz w:val="26"/>
          <w:szCs w:val="26"/>
          <w:color w:val="262626"/>
          <w:spacing w:val="-3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262626"/>
          <w:spacing w:val="0"/>
          <w:w w:val="51"/>
          <w:b/>
          <w:bCs/>
        </w:rPr>
        <w:t>ô</w:t>
      </w:r>
      <w:r>
        <w:rPr>
          <w:rFonts w:ascii="Times New Roman" w:hAnsi="Times New Roman" w:cs="Times New Roman" w:eastAsia="Times New Roman"/>
          <w:sz w:val="34"/>
          <w:szCs w:val="34"/>
          <w:color w:val="262626"/>
          <w:spacing w:val="0"/>
          <w:w w:val="51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262626"/>
          <w:spacing w:val="12"/>
          <w:w w:val="51"/>
          <w:b/>
          <w:bCs/>
        </w:rPr>
        <w:t> </w:t>
      </w:r>
      <w:r>
        <w:rPr>
          <w:rFonts w:ascii="Arial" w:hAnsi="Arial" w:cs="Arial" w:eastAsia="Arial"/>
          <w:sz w:val="33"/>
          <w:szCs w:val="33"/>
          <w:color w:val="262626"/>
          <w:spacing w:val="0"/>
          <w:w w:val="51"/>
          <w:b/>
          <w:bCs/>
        </w:rPr>
        <w:t>M'an</w:t>
      </w:r>
      <w:r>
        <w:rPr>
          <w:rFonts w:ascii="Arial" w:hAnsi="Arial" w:cs="Arial" w:eastAsia="Arial"/>
          <w:sz w:val="33"/>
          <w:szCs w:val="33"/>
          <w:color w:val="262626"/>
          <w:spacing w:val="31"/>
          <w:w w:val="51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262626"/>
          <w:spacing w:val="0"/>
          <w:w w:val="100"/>
          <w:i/>
        </w:rPr>
        <w:t>17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</w:rPr>
      </w:r>
    </w:p>
    <w:p>
      <w:pPr>
        <w:spacing w:before="48" w:after="0" w:line="417" w:lineRule="exact"/>
        <w:ind w:right="-75"/>
        <w:jc w:val="left"/>
        <w:tabs>
          <w:tab w:pos="4140" w:val="left"/>
        </w:tabs>
        <w:rPr>
          <w:rFonts w:ascii="Times New Roman" w:hAnsi="Times New Roman" w:cs="Times New Roman" w:eastAsia="Times New Roman"/>
          <w:sz w:val="102"/>
          <w:szCs w:val="102"/>
        </w:rPr>
      </w:pPr>
      <w:rPr/>
      <w:r>
        <w:rPr>
          <w:rFonts w:ascii="Times New Roman" w:hAnsi="Times New Roman" w:cs="Times New Roman" w:eastAsia="Times New Roman"/>
          <w:sz w:val="102"/>
          <w:szCs w:val="102"/>
          <w:color w:val="1F2A95"/>
          <w:position w:val="-62"/>
        </w:rPr>
      </w:r>
      <w:r>
        <w:rPr>
          <w:rFonts w:ascii="Times New Roman" w:hAnsi="Times New Roman" w:cs="Times New Roman" w:eastAsia="Times New Roman"/>
          <w:sz w:val="102"/>
          <w:szCs w:val="102"/>
          <w:color w:val="1F2A95"/>
          <w:u w:val="thick" w:color="444F8C"/>
          <w:position w:val="-62"/>
        </w:rPr>
        <w:t> </w:t>
      </w:r>
      <w:r>
        <w:rPr>
          <w:rFonts w:ascii="Times New Roman" w:hAnsi="Times New Roman" w:cs="Times New Roman" w:eastAsia="Times New Roman"/>
          <w:sz w:val="102"/>
          <w:szCs w:val="102"/>
          <w:color w:val="1F2A95"/>
          <w:spacing w:val="-98"/>
          <w:u w:val="thick" w:color="444F8C"/>
          <w:position w:val="-62"/>
        </w:rPr>
        <w:t> </w:t>
      </w:r>
      <w:r>
        <w:rPr>
          <w:rFonts w:ascii="Times New Roman" w:hAnsi="Times New Roman" w:cs="Times New Roman" w:eastAsia="Times New Roman"/>
          <w:sz w:val="102"/>
          <w:szCs w:val="102"/>
          <w:color w:val="1F2A95"/>
          <w:spacing w:val="-98"/>
          <w:u w:val="thick" w:color="444F8C"/>
          <w:position w:val="-62"/>
        </w:rPr>
      </w:r>
      <w:r>
        <w:rPr>
          <w:rFonts w:ascii="Times New Roman" w:hAnsi="Times New Roman" w:cs="Times New Roman" w:eastAsia="Times New Roman"/>
          <w:sz w:val="102"/>
          <w:szCs w:val="102"/>
          <w:color w:val="1F2A95"/>
          <w:spacing w:val="0"/>
          <w:w w:val="171"/>
          <w:u w:val="thick" w:color="444F8C"/>
          <w:position w:val="-62"/>
        </w:rPr>
        <w:t>c</w:t>
      </w:r>
      <w:r>
        <w:rPr>
          <w:rFonts w:ascii="Times New Roman" w:hAnsi="Times New Roman" w:cs="Times New Roman" w:eastAsia="Times New Roman"/>
          <w:sz w:val="102"/>
          <w:szCs w:val="102"/>
          <w:color w:val="1F2A95"/>
          <w:spacing w:val="0"/>
          <w:w w:val="171"/>
          <w:u w:val="thick" w:color="444F8C"/>
          <w:position w:val="-62"/>
        </w:rPr>
      </w:r>
      <w:r>
        <w:rPr>
          <w:rFonts w:ascii="Times New Roman" w:hAnsi="Times New Roman" w:cs="Times New Roman" w:eastAsia="Times New Roman"/>
          <w:sz w:val="102"/>
          <w:szCs w:val="102"/>
          <w:color w:val="1F2A95"/>
          <w:spacing w:val="0"/>
          <w:w w:val="100"/>
          <w:u w:val="thick" w:color="444F8C"/>
          <w:position w:val="-62"/>
        </w:rPr>
        <w:t> </w:t>
      </w:r>
      <w:r>
        <w:rPr>
          <w:rFonts w:ascii="Times New Roman" w:hAnsi="Times New Roman" w:cs="Times New Roman" w:eastAsia="Times New Roman"/>
          <w:sz w:val="102"/>
          <w:szCs w:val="102"/>
          <w:color w:val="1F2A95"/>
          <w:spacing w:val="0"/>
          <w:w w:val="100"/>
          <w:u w:val="thick" w:color="444F8C"/>
          <w:position w:val="-62"/>
        </w:rPr>
        <w:tab/>
      </w:r>
      <w:r>
        <w:rPr>
          <w:rFonts w:ascii="Times New Roman" w:hAnsi="Times New Roman" w:cs="Times New Roman" w:eastAsia="Times New Roman"/>
          <w:sz w:val="102"/>
          <w:szCs w:val="102"/>
          <w:color w:val="1F2A95"/>
          <w:spacing w:val="0"/>
          <w:w w:val="100"/>
          <w:u w:val="thick" w:color="444F8C"/>
          <w:position w:val="-62"/>
        </w:rPr>
      </w:r>
      <w:r>
        <w:rPr>
          <w:rFonts w:ascii="Times New Roman" w:hAnsi="Times New Roman" w:cs="Times New Roman" w:eastAsia="Times New Roman"/>
          <w:sz w:val="102"/>
          <w:szCs w:val="102"/>
          <w:color w:val="1F2A95"/>
          <w:spacing w:val="0"/>
          <w:w w:val="100"/>
          <w:position w:val="-62"/>
        </w:rPr>
      </w:r>
      <w:r>
        <w:rPr>
          <w:rFonts w:ascii="Times New Roman" w:hAnsi="Times New Roman" w:cs="Times New Roman" w:eastAsia="Times New Roman"/>
          <w:sz w:val="102"/>
          <w:szCs w:val="10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160"/>
          <w:cols w:num="3" w:equalWidth="0">
            <w:col w:w="552" w:space="1391"/>
            <w:col w:w="4098" w:space="1298"/>
            <w:col w:w="4281"/>
          </w:cols>
        </w:sectPr>
      </w:pPr>
      <w:rPr/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350" w:right="-78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62626"/>
          <w:spacing w:val="0"/>
          <w:w w:val="82"/>
          <w:b/>
          <w:bCs/>
        </w:rPr>
        <w:t>Grupla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2"/>
          <w:b/>
          <w:bCs/>
        </w:rPr>
        <w:t>r</w:t>
      </w:r>
      <w:r>
        <w:rPr>
          <w:rFonts w:ascii="Arial" w:hAnsi="Arial" w:cs="Arial" w:eastAsia="Arial"/>
          <w:sz w:val="25"/>
          <w:szCs w:val="25"/>
          <w:color w:val="262626"/>
          <w:spacing w:val="16"/>
          <w:w w:val="82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2"/>
          <w:b/>
          <w:bCs/>
        </w:rPr>
        <w:t>Amiri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631" w:lineRule="exact"/>
        <w:ind w:right="-20"/>
        <w:jc w:val="left"/>
        <w:rPr>
          <w:rFonts w:ascii="Arial" w:hAnsi="Arial" w:cs="Arial" w:eastAsia="Arial"/>
          <w:sz w:val="72"/>
          <w:szCs w:val="72"/>
        </w:rPr>
      </w:pPr>
      <w:rPr/>
      <w:r>
        <w:rPr/>
        <w:br w:type="column"/>
      </w:r>
      <w:r>
        <w:rPr>
          <w:rFonts w:ascii="Arial" w:hAnsi="Arial" w:cs="Arial" w:eastAsia="Arial"/>
          <w:sz w:val="72"/>
          <w:szCs w:val="72"/>
          <w:color w:val="3B4487"/>
          <w:w w:val="73"/>
          <w:position w:val="-8"/>
        </w:rPr>
        <w:t>c</w:t>
      </w:r>
      <w:r>
        <w:rPr>
          <w:rFonts w:ascii="Arial" w:hAnsi="Arial" w:cs="Arial" w:eastAsia="Arial"/>
          <w:sz w:val="72"/>
          <w:szCs w:val="72"/>
          <w:color w:val="3B4487"/>
          <w:spacing w:val="-35"/>
          <w:w w:val="73"/>
          <w:position w:val="-8"/>
        </w:rPr>
        <w:t>7</w:t>
      </w:r>
      <w:r>
        <w:rPr>
          <w:rFonts w:ascii="Arial" w:hAnsi="Arial" w:cs="Arial" w:eastAsia="Arial"/>
          <w:sz w:val="72"/>
          <w:szCs w:val="72"/>
          <w:color w:val="3F3F3F"/>
          <w:spacing w:val="0"/>
          <w:w w:val="98"/>
          <w:position w:val="-8"/>
        </w:rPr>
        <w:t>4</w:t>
      </w:r>
      <w:r>
        <w:rPr>
          <w:rFonts w:ascii="Arial" w:hAnsi="Arial" w:cs="Arial" w:eastAsia="Arial"/>
          <w:sz w:val="72"/>
          <w:szCs w:val="72"/>
          <w:color w:val="3F3F3F"/>
          <w:spacing w:val="-51"/>
          <w:w w:val="98"/>
          <w:position w:val="-8"/>
        </w:rPr>
        <w:t>6</w:t>
      </w:r>
      <w:r>
        <w:rPr>
          <w:rFonts w:ascii="Arial" w:hAnsi="Arial" w:cs="Arial" w:eastAsia="Arial"/>
          <w:sz w:val="72"/>
          <w:szCs w:val="72"/>
          <w:color w:val="262626"/>
          <w:spacing w:val="0"/>
          <w:w w:val="29"/>
          <w:position w:val="-8"/>
        </w:rPr>
        <w:t>0ÖDU</w:t>
      </w:r>
      <w:r>
        <w:rPr>
          <w:rFonts w:ascii="Arial" w:hAnsi="Arial" w:cs="Arial" w:eastAsia="Arial"/>
          <w:sz w:val="72"/>
          <w:szCs w:val="72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527" w:right="-20"/>
        <w:jc w:val="left"/>
        <w:tabs>
          <w:tab w:pos="2560" w:val="left"/>
          <w:tab w:pos="3780" w:val="left"/>
          <w:tab w:pos="4780" w:val="left"/>
          <w:tab w:pos="6180" w:val="left"/>
        </w:tabs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2"/>
          <w:szCs w:val="12"/>
          <w:color w:val="545454"/>
          <w:spacing w:val="0"/>
          <w:w w:val="100"/>
          <w:position w:val="12"/>
        </w:rPr>
        <w:t>_.&lt;',</w:t>
      </w:r>
      <w:r>
        <w:rPr>
          <w:rFonts w:ascii="Times New Roman" w:hAnsi="Times New Roman" w:cs="Times New Roman" w:eastAsia="Times New Roman"/>
          <w:sz w:val="12"/>
          <w:szCs w:val="12"/>
          <w:color w:val="545454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545454"/>
          <w:spacing w:val="0"/>
          <w:w w:val="100"/>
          <w:position w:val="12"/>
        </w:rPr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97"/>
          <w:position w:val="-1"/>
        </w:rPr>
        <w:t>tfaiy</w:t>
      </w:r>
      <w:r>
        <w:rPr>
          <w:rFonts w:ascii="Arial" w:hAnsi="Arial" w:cs="Arial" w:eastAsia="Arial"/>
          <w:sz w:val="18"/>
          <w:szCs w:val="18"/>
          <w:color w:val="545454"/>
          <w:spacing w:val="-5"/>
          <w:w w:val="98"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ACAEAE"/>
          <w:spacing w:val="0"/>
          <w:w w:val="27"/>
          <w:position w:val="-1"/>
        </w:rPr>
        <w:t>_</w:t>
      </w:r>
      <w:r>
        <w:rPr>
          <w:rFonts w:ascii="Arial" w:hAnsi="Arial" w:cs="Arial" w:eastAsia="Arial"/>
          <w:sz w:val="18"/>
          <w:szCs w:val="18"/>
          <w:color w:val="ACAEA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ACAEA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40"/>
          <w:szCs w:val="40"/>
          <w:color w:val="676969"/>
          <w:spacing w:val="0"/>
          <w:w w:val="52"/>
          <w:position w:val="-1"/>
        </w:rPr>
        <w:t>.ıa</w:t>
      </w:r>
      <w:r>
        <w:rPr>
          <w:rFonts w:ascii="Times New Roman" w:hAnsi="Times New Roman" w:cs="Times New Roman" w:eastAsia="Times New Roman"/>
          <w:sz w:val="40"/>
          <w:szCs w:val="40"/>
          <w:color w:val="676969"/>
          <w:spacing w:val="-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676969"/>
          <w:spacing w:val="0"/>
          <w:w w:val="52"/>
          <w:position w:val="-1"/>
        </w:rPr>
        <w:t>1Jı"$;</w:t>
      </w:r>
      <w:r>
        <w:rPr>
          <w:rFonts w:ascii="Times New Roman" w:hAnsi="Times New Roman" w:cs="Times New Roman" w:eastAsia="Times New Roman"/>
          <w:sz w:val="40"/>
          <w:szCs w:val="40"/>
          <w:color w:val="676969"/>
          <w:spacing w:val="-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676969"/>
          <w:spacing w:val="0"/>
          <w:w w:val="42"/>
          <w:position w:val="-1"/>
        </w:rPr>
        <w:t>«j,</w:t>
      </w:r>
      <w:r>
        <w:rPr>
          <w:rFonts w:ascii="Times New Roman" w:hAnsi="Times New Roman" w:cs="Times New Roman" w:eastAsia="Times New Roman"/>
          <w:sz w:val="40"/>
          <w:szCs w:val="40"/>
          <w:color w:val="676969"/>
          <w:spacing w:val="-1"/>
          <w:w w:val="42"/>
          <w:position w:val="-1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67696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67696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40"/>
          <w:szCs w:val="40"/>
          <w:color w:val="ACAEAE"/>
          <w:spacing w:val="0"/>
          <w:w w:val="42"/>
          <w:position w:val="-1"/>
        </w:rPr>
        <w:t>'-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422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45454"/>
          <w:spacing w:val="0"/>
          <w:w w:val="100"/>
          <w:position w:val="1"/>
        </w:rPr>
        <w:t>daha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18"/>
          <w:szCs w:val="18"/>
          <w:color w:val="54545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76969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6"/>
          <w:szCs w:val="26"/>
          <w:color w:val="67696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76969"/>
          <w:spacing w:val="28"/>
          <w:w w:val="100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545454"/>
          <w:spacing w:val="0"/>
          <w:w w:val="162"/>
          <w:i/>
          <w:position w:val="1"/>
        </w:rPr>
        <w:t>P</w:t>
      </w:r>
      <w:r>
        <w:rPr>
          <w:rFonts w:ascii="Arial" w:hAnsi="Arial" w:cs="Arial" w:eastAsia="Arial"/>
          <w:sz w:val="13"/>
          <w:szCs w:val="13"/>
          <w:color w:val="545454"/>
          <w:spacing w:val="-23"/>
          <w:w w:val="162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676969"/>
          <w:spacing w:val="0"/>
          <w:w w:val="65"/>
          <w:i/>
          <w:position w:val="1"/>
        </w:rPr>
        <w:t>IIOüd</w:t>
      </w:r>
      <w:r>
        <w:rPr>
          <w:rFonts w:ascii="Arial" w:hAnsi="Arial" w:cs="Arial" w:eastAsia="Arial"/>
          <w:sz w:val="19"/>
          <w:szCs w:val="19"/>
          <w:color w:val="676969"/>
          <w:spacing w:val="8"/>
          <w:w w:val="65"/>
          <w:i/>
          <w:position w:val="1"/>
        </w:rPr>
        <w:t>ü</w:t>
      </w:r>
      <w:r>
        <w:rPr>
          <w:rFonts w:ascii="Arial" w:hAnsi="Arial" w:cs="Arial" w:eastAsia="Arial"/>
          <w:sz w:val="19"/>
          <w:szCs w:val="19"/>
          <w:color w:val="3F3F3F"/>
          <w:spacing w:val="6"/>
          <w:w w:val="65"/>
          <w:i/>
          <w:position w:val="1"/>
        </w:rPr>
        <w:t>r</w:t>
      </w:r>
      <w:r>
        <w:rPr>
          <w:rFonts w:ascii="Arial" w:hAnsi="Arial" w:cs="Arial" w:eastAsia="Arial"/>
          <w:sz w:val="19"/>
          <w:szCs w:val="19"/>
          <w:color w:val="676969"/>
          <w:spacing w:val="0"/>
          <w:w w:val="65"/>
          <w:i/>
          <w:position w:val="1"/>
        </w:rPr>
        <w:t>Q</w:t>
      </w:r>
      <w:r>
        <w:rPr>
          <w:rFonts w:ascii="Arial" w:hAnsi="Arial" w:cs="Arial" w:eastAsia="Arial"/>
          <w:sz w:val="19"/>
          <w:szCs w:val="19"/>
          <w:color w:val="676969"/>
          <w:spacing w:val="0"/>
          <w:w w:val="65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676969"/>
          <w:spacing w:val="12"/>
          <w:w w:val="65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878787"/>
          <w:spacing w:val="0"/>
          <w:w w:val="65"/>
          <w:i/>
          <w:position w:val="1"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color w:val="878787"/>
          <w:spacing w:val="0"/>
          <w:w w:val="65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878787"/>
          <w:spacing w:val="38"/>
          <w:w w:val="65"/>
          <w:i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878787"/>
          <w:spacing w:val="0"/>
          <w:w w:val="113"/>
          <w:i/>
          <w:position w:val="1"/>
        </w:rPr>
        <w:t>r;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right="608"/>
        <w:jc w:val="right"/>
        <w:tabs>
          <w:tab w:pos="1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ACAEAE"/>
          <w:spacing w:val="0"/>
          <w:w w:val="111"/>
          <w:b/>
          <w:bCs/>
          <w:position w:val="-2"/>
        </w:rPr>
        <w:t>,_·"'ı.•-</w:t>
      </w:r>
      <w:r>
        <w:rPr>
          <w:rFonts w:ascii="Times New Roman" w:hAnsi="Times New Roman" w:cs="Times New Roman" w:eastAsia="Times New Roman"/>
          <w:sz w:val="10"/>
          <w:szCs w:val="10"/>
          <w:color w:val="ACAEAE"/>
          <w:spacing w:val="0"/>
          <w:w w:val="11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CAEAE"/>
          <w:spacing w:val="25"/>
          <w:w w:val="11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C3C3C3"/>
          <w:spacing w:val="0"/>
          <w:w w:val="79"/>
          <w:b/>
          <w:bCs/>
          <w:position w:val="-2"/>
        </w:rPr>
        <w:t>.ır</w:t>
      </w:r>
      <w:r>
        <w:rPr>
          <w:rFonts w:ascii="Times New Roman" w:hAnsi="Times New Roman" w:cs="Times New Roman" w:eastAsia="Times New Roman"/>
          <w:sz w:val="17"/>
          <w:szCs w:val="17"/>
          <w:color w:val="C3C3C3"/>
          <w:spacing w:val="-24"/>
          <w:w w:val="80"/>
          <w:b/>
          <w:bCs/>
          <w:position w:val="-2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ACAEAE"/>
          <w:spacing w:val="-3"/>
          <w:w w:val="55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C3C3C3"/>
          <w:spacing w:val="-41"/>
          <w:w w:val="79"/>
          <w:b/>
          <w:bCs/>
          <w:position w:val="-2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ACAEAE"/>
          <w:spacing w:val="0"/>
          <w:w w:val="55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CAEAE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CAEAE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ACAEAE"/>
          <w:spacing w:val="0"/>
          <w:w w:val="228"/>
          <w:position w:val="-2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32" w:lineRule="exact"/>
        <w:ind w:right="620"/>
        <w:jc w:val="right"/>
        <w:tabs>
          <w:tab w:pos="540" w:val="left"/>
          <w:tab w:pos="1120" w:val="left"/>
          <w:tab w:pos="18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878787"/>
          <w:spacing w:val="0"/>
          <w:w w:val="100"/>
          <w:i/>
          <w:position w:val="-3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878787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78787"/>
          <w:spacing w:val="13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78787"/>
          <w:spacing w:val="0"/>
          <w:w w:val="49"/>
          <w:b/>
          <w:bCs/>
          <w:position w:val="-3"/>
        </w:rPr>
        <w:t>._"l</w:t>
      </w:r>
      <w:r>
        <w:rPr>
          <w:rFonts w:ascii="Times New Roman" w:hAnsi="Times New Roman" w:cs="Times New Roman" w:eastAsia="Times New Roman"/>
          <w:sz w:val="10"/>
          <w:szCs w:val="10"/>
          <w:color w:val="878787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878787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10"/>
          <w:szCs w:val="10"/>
          <w:color w:val="9A9A9A"/>
          <w:spacing w:val="-13"/>
          <w:w w:val="392"/>
          <w:position w:val="-3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81"/>
          <w:i/>
          <w:position w:val="-3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-3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C3C3C3"/>
          <w:spacing w:val="0"/>
          <w:w w:val="46"/>
          <w:i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C3C3C3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C3C3C3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10"/>
          <w:szCs w:val="10"/>
          <w:color w:val="ACAEAE"/>
          <w:spacing w:val="0"/>
          <w:w w:val="100"/>
          <w:b/>
          <w:bCs/>
          <w:position w:val="-3"/>
        </w:rPr>
        <w:t>ri'</w:t>
      </w:r>
      <w:r>
        <w:rPr>
          <w:rFonts w:ascii="Arial" w:hAnsi="Arial" w:cs="Arial" w:eastAsia="Arial"/>
          <w:sz w:val="10"/>
          <w:szCs w:val="10"/>
          <w:color w:val="ACAEAE"/>
          <w:spacing w:val="0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10"/>
          <w:szCs w:val="10"/>
          <w:color w:val="ACAEAE"/>
          <w:spacing w:val="26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7"/>
          <w:szCs w:val="7"/>
          <w:color w:val="545454"/>
          <w:spacing w:val="0"/>
          <w:w w:val="179"/>
          <w:b/>
          <w:bCs/>
          <w:position w:val="-3"/>
        </w:rPr>
        <w:t>t</w:t>
      </w:r>
      <w:r>
        <w:rPr>
          <w:rFonts w:ascii="Arial" w:hAnsi="Arial" w:cs="Arial" w:eastAsia="Arial"/>
          <w:sz w:val="7"/>
          <w:szCs w:val="7"/>
          <w:color w:val="545454"/>
          <w:spacing w:val="0"/>
          <w:w w:val="179"/>
          <w:b/>
          <w:bCs/>
          <w:position w:val="-3"/>
        </w:rPr>
        <w:t>  </w:t>
      </w:r>
      <w:r>
        <w:rPr>
          <w:rFonts w:ascii="Arial" w:hAnsi="Arial" w:cs="Arial" w:eastAsia="Arial"/>
          <w:sz w:val="7"/>
          <w:szCs w:val="7"/>
          <w:color w:val="545454"/>
          <w:spacing w:val="29"/>
          <w:w w:val="179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A9A9A"/>
          <w:spacing w:val="0"/>
          <w:w w:val="118"/>
          <w:b/>
          <w:bCs/>
          <w:position w:val="-3"/>
        </w:rPr>
        <w:t>'J</w:t>
      </w:r>
      <w:r>
        <w:rPr>
          <w:rFonts w:ascii="Times New Roman" w:hAnsi="Times New Roman" w:cs="Times New Roman" w:eastAsia="Times New Roman"/>
          <w:sz w:val="12"/>
          <w:szCs w:val="12"/>
          <w:color w:val="9A9A9A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9A9A9A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19"/>
          <w:szCs w:val="19"/>
          <w:color w:val="9A9A9A"/>
          <w:spacing w:val="0"/>
          <w:w w:val="71"/>
          <w:b/>
          <w:bCs/>
          <w:position w:val="-3"/>
        </w:rPr>
        <w:t>\ı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760" w:bottom="280" w:left="140" w:right="160"/>
          <w:cols w:num="2" w:equalWidth="0">
            <w:col w:w="3700" w:space="795"/>
            <w:col w:w="7125"/>
          </w:cols>
        </w:sectPr>
      </w:pPr>
      <w:rPr/>
    </w:p>
    <w:p>
      <w:pPr>
        <w:spacing w:before="28" w:after="0" w:line="162" w:lineRule="exact"/>
        <w:ind w:right="-20"/>
        <w:jc w:val="righ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Arial" w:hAnsi="Arial" w:cs="Arial" w:eastAsia="Arial"/>
          <w:sz w:val="12"/>
          <w:szCs w:val="12"/>
          <w:color w:val="878787"/>
          <w:spacing w:val="-52"/>
          <w:w w:val="238"/>
          <w:position w:val="2"/>
        </w:rPr>
        <w:t>:</w:t>
      </w:r>
      <w:r>
        <w:rPr>
          <w:rFonts w:ascii="Arial" w:hAnsi="Arial" w:cs="Arial" w:eastAsia="Arial"/>
          <w:sz w:val="10"/>
          <w:szCs w:val="10"/>
          <w:color w:val="ACAEAE"/>
          <w:spacing w:val="0"/>
          <w:w w:val="107"/>
          <w:b/>
          <w:bCs/>
          <w:position w:val="-1"/>
        </w:rPr>
        <w:t>1</w:t>
      </w:r>
      <w:r>
        <w:rPr>
          <w:rFonts w:ascii="Arial" w:hAnsi="Arial" w:cs="Arial" w:eastAsia="Arial"/>
          <w:sz w:val="10"/>
          <w:szCs w:val="10"/>
          <w:color w:val="ACAEAE"/>
          <w:spacing w:val="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ACAEAE"/>
          <w:spacing w:val="8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878787"/>
          <w:spacing w:val="0"/>
          <w:w w:val="100"/>
          <w:b/>
          <w:bCs/>
          <w:position w:val="-1"/>
        </w:rPr>
        <w:t>'[;"</w:t>
      </w:r>
      <w:r>
        <w:rPr>
          <w:rFonts w:ascii="Arial" w:hAnsi="Arial" w:cs="Arial" w:eastAsia="Arial"/>
          <w:sz w:val="7"/>
          <w:szCs w:val="7"/>
          <w:color w:val="878787"/>
          <w:spacing w:val="-1"/>
          <w:w w:val="100"/>
          <w:b/>
          <w:bCs/>
          <w:position w:val="-1"/>
        </w:rPr>
        <w:t>ı</w:t>
      </w:r>
      <w:r>
        <w:rPr>
          <w:rFonts w:ascii="Arial" w:hAnsi="Arial" w:cs="Arial" w:eastAsia="Arial"/>
          <w:sz w:val="7"/>
          <w:szCs w:val="7"/>
          <w:color w:val="878787"/>
          <w:spacing w:val="0"/>
          <w:w w:val="100"/>
          <w:emboss/>
          <w:b/>
          <w:bCs/>
          <w:position w:val="-1"/>
        </w:rPr>
        <w:t>.</w:t>
      </w:r>
      <w:r>
        <w:rPr>
          <w:rFonts w:ascii="Arial" w:hAnsi="Arial" w:cs="Arial" w:eastAsia="Arial"/>
          <w:sz w:val="7"/>
          <w:szCs w:val="7"/>
          <w:color w:val="878787"/>
          <w:spacing w:val="0"/>
          <w:w w:val="100"/>
          <w:emboss/>
          <w:b/>
          <w:bCs/>
          <w:position w:val="-1"/>
        </w:rPr>
      </w:r>
      <w:r>
        <w:rPr>
          <w:rFonts w:ascii="Arial" w:hAnsi="Arial" w:cs="Arial" w:eastAsia="Arial"/>
          <w:sz w:val="7"/>
          <w:szCs w:val="7"/>
          <w:color w:val="878787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7"/>
          <w:szCs w:val="7"/>
          <w:color w:val="878787"/>
          <w:spacing w:val="0"/>
          <w:w w:val="100"/>
          <w:b/>
          <w:bCs/>
          <w:position w:val="-1"/>
        </w:rPr>
        <w:t>.</w:t>
      </w:r>
      <w:r>
        <w:rPr>
          <w:rFonts w:ascii="Arial" w:hAnsi="Arial" w:cs="Arial" w:eastAsia="Arial"/>
          <w:sz w:val="7"/>
          <w:szCs w:val="7"/>
          <w:color w:val="878787"/>
          <w:spacing w:val="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878787"/>
          <w:spacing w:val="4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878787"/>
          <w:spacing w:val="-48"/>
          <w:w w:val="169"/>
          <w:position w:val="2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878787"/>
          <w:spacing w:val="0"/>
          <w:w w:val="103"/>
          <w:b/>
          <w:bCs/>
          <w:position w:val="-1"/>
        </w:rPr>
        <w:t>(</w:t>
      </w:r>
      <w:r>
        <w:rPr>
          <w:rFonts w:ascii="Times New Roman" w:hAnsi="Times New Roman" w:cs="Times New Roman" w:eastAsia="Times New Roman"/>
          <w:sz w:val="9"/>
          <w:szCs w:val="9"/>
          <w:color w:val="878787"/>
          <w:spacing w:val="0"/>
          <w:w w:val="102"/>
          <w:b/>
          <w:bCs/>
          <w:position w:val="-1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878787"/>
          <w:spacing w:val="1"/>
          <w:w w:val="102"/>
          <w:b/>
          <w:bCs/>
          <w:position w:val="-1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878787"/>
          <w:spacing w:val="0"/>
          <w:w w:val="103"/>
          <w:b/>
          <w:bCs/>
          <w:position w:val="-1"/>
        </w:rPr>
        <w:t>J</w:t>
      </w:r>
      <w:r>
        <w:rPr>
          <w:rFonts w:ascii="Times New Roman" w:hAnsi="Times New Roman" w:cs="Times New Roman" w:eastAsia="Times New Roman"/>
          <w:sz w:val="9"/>
          <w:szCs w:val="9"/>
          <w:color w:val="878787"/>
          <w:spacing w:val="0"/>
          <w:w w:val="100"/>
          <w:b/>
          <w:bCs/>
          <w:position w:val="-1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878787"/>
          <w:spacing w:val="4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878787"/>
          <w:spacing w:val="-10"/>
          <w:w w:val="97"/>
          <w:position w:val="2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ACAEAE"/>
          <w:spacing w:val="0"/>
          <w:w w:val="190"/>
          <w:position w:val="-1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ACAEAE"/>
          <w:spacing w:val="6"/>
          <w:w w:val="100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9A9A9A"/>
          <w:spacing w:val="-19"/>
          <w:w w:val="317"/>
          <w:position w:val="2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ACAEAE"/>
          <w:spacing w:val="0"/>
          <w:w w:val="217"/>
          <w:position w:val="-1"/>
        </w:rPr>
        <w:t>....</w:t>
      </w:r>
      <w:r>
        <w:rPr>
          <w:rFonts w:ascii="Times New Roman" w:hAnsi="Times New Roman" w:cs="Times New Roman" w:eastAsia="Times New Roman"/>
          <w:sz w:val="9"/>
          <w:szCs w:val="9"/>
          <w:color w:val="ACAEAE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ACAEAE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CAEAE"/>
          <w:spacing w:val="0"/>
          <w:w w:val="199"/>
          <w:position w:val="-1"/>
        </w:rPr>
        <w:t>,.</w:t>
      </w:r>
      <w:r>
        <w:rPr>
          <w:rFonts w:ascii="Times New Roman" w:hAnsi="Times New Roman" w:cs="Times New Roman" w:eastAsia="Times New Roman"/>
          <w:sz w:val="9"/>
          <w:szCs w:val="9"/>
          <w:color w:val="ACAEAE"/>
          <w:spacing w:val="9"/>
          <w:w w:val="199"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A9A9A"/>
          <w:spacing w:val="0"/>
          <w:w w:val="87"/>
          <w:position w:val="-1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28" w:after="0" w:line="162" w:lineRule="exact"/>
        <w:ind w:right="-62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ACAEAE"/>
          <w:w w:val="54"/>
          <w:position w:val="2"/>
        </w:rPr>
        <w:t>1</w:t>
      </w:r>
      <w:r>
        <w:rPr>
          <w:rFonts w:ascii="Arial" w:hAnsi="Arial" w:cs="Arial" w:eastAsia="Arial"/>
          <w:sz w:val="12"/>
          <w:szCs w:val="12"/>
          <w:color w:val="ACAEAE"/>
          <w:spacing w:val="-9"/>
          <w:w w:val="53"/>
          <w:position w:val="2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ACAEAE"/>
          <w:spacing w:val="-39"/>
          <w:w w:val="246"/>
          <w:position w:val="-1"/>
        </w:rPr>
        <w:t>.</w:t>
      </w:r>
      <w:r>
        <w:rPr>
          <w:rFonts w:ascii="Arial" w:hAnsi="Arial" w:cs="Arial" w:eastAsia="Arial"/>
          <w:sz w:val="12"/>
          <w:szCs w:val="12"/>
          <w:color w:val="9A9A9A"/>
          <w:spacing w:val="-36"/>
          <w:w w:val="97"/>
          <w:position w:val="2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878787"/>
          <w:spacing w:val="0"/>
          <w:w w:val="70"/>
          <w:position w:val="-1"/>
        </w:rPr>
        <w:t>...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878787"/>
          <w:spacing w:val="-9"/>
          <w:w w:val="75"/>
        </w:rPr>
        <w:t>ı</w:t>
      </w:r>
      <w:r>
        <w:rPr>
          <w:rFonts w:ascii="Arial" w:hAnsi="Arial" w:cs="Arial" w:eastAsia="Arial"/>
          <w:sz w:val="17"/>
          <w:szCs w:val="17"/>
          <w:color w:val="878787"/>
          <w:spacing w:val="-5"/>
          <w:w w:val="75"/>
        </w:rPr>
        <w:t>:</w:t>
      </w:r>
      <w:r>
        <w:rPr>
          <w:rFonts w:ascii="Arial" w:hAnsi="Arial" w:cs="Arial" w:eastAsia="Arial"/>
          <w:sz w:val="17"/>
          <w:szCs w:val="17"/>
          <w:color w:val="878787"/>
          <w:spacing w:val="0"/>
          <w:w w:val="75"/>
        </w:rPr>
        <w:t>ı•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160"/>
          <w:cols w:num="3" w:equalWidth="0">
            <w:col w:w="10183" w:space="164"/>
            <w:col w:w="163" w:space="182"/>
            <w:col w:w="928"/>
          </w:cols>
        </w:sectPr>
      </w:pPr>
      <w:rPr/>
    </w:p>
    <w:p>
      <w:pPr>
        <w:spacing w:before="0" w:after="0" w:line="146" w:lineRule="exact"/>
        <w:ind w:left="315" w:right="-20"/>
        <w:jc w:val="left"/>
        <w:tabs>
          <w:tab w:pos="9040" w:val="left"/>
          <w:tab w:pos="1048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pict>
          <v:group style="position:absolute;margin-left:323.577148pt;margin-top:5.642529pt;width:23.942076pt;height:.718262pt;mso-position-horizontal-relative:page;mso-position-vertical-relative:paragraph;z-index:-15633" coordorigin="6472,113" coordsize="479,14">
            <v:group style="position:absolute;left:6474;top:120;width:182;height:2" coordorigin="6474,120" coordsize="182,2">
              <v:shape style="position:absolute;left:6474;top:120;width:182;height:2" coordorigin="6474,120" coordsize="182,0" path="m6474,120l6656,120e" filled="f" stroked="t" strokeweight=".239421pt" strokecolor="#5B64B8">
                <v:path arrowok="t"/>
              </v:shape>
            </v:group>
            <v:group style="position:absolute;left:6598;top:120;width:345;height:2" coordorigin="6598,120" coordsize="345,2">
              <v:shape style="position:absolute;left:6598;top:120;width:345;height:2" coordorigin="6598,120" coordsize="345,0" path="m6598,120l6943,120e" filled="f" stroked="t" strokeweight=".718262pt" strokecolor="#97A0C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1.12439pt;margin-top:3.907147pt;width:66.032454pt;height:8.5pt;mso-position-horizontal-relative:page;mso-position-vertical-relative:paragraph;z-index:-15629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tabs>
                      <w:tab w:pos="920" w:val="left"/>
                    </w:tabs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9A9A9A"/>
                      <w:spacing w:val="0"/>
                      <w:w w:val="63"/>
                      <w:b/>
                      <w:bCs/>
                    </w:rPr>
                    <w:t>ı:.\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9A9A9A"/>
                      <w:spacing w:val="9"/>
                      <w:w w:val="63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878787"/>
                      <w:spacing w:val="0"/>
                      <w:w w:val="100"/>
                    </w:rPr>
                    <w:t>{,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878787"/>
                      <w:spacing w:val="0"/>
                      <w:w w:val="100"/>
                    </w:rPr>
                    <w:t> 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878787"/>
                      <w:spacing w:val="18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ACAEAE"/>
                      <w:spacing w:val="0"/>
                      <w:w w:val="64"/>
                      <w:i/>
                    </w:rPr>
                    <w:t>"',: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ACAEAE"/>
                      <w:spacing w:val="0"/>
                      <w:w w:val="64"/>
                      <w:i/>
                    </w:rPr>
                    <w:t>-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ACAEAE"/>
                      <w:spacing w:val="-30"/>
                      <w:w w:val="64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ACAEAE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ACAEAE"/>
                      <w:spacing w:val="0"/>
                      <w:w w:val="114"/>
                      <w:i/>
                    </w:rPr>
                    <w:t>.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ACAEAE"/>
                      <w:spacing w:val="-30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9A9A9A"/>
                      <w:spacing w:val="0"/>
                      <w:w w:val="74"/>
                    </w:rPr>
                    <w:t>..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9A9A9A"/>
                      <w:spacing w:val="0"/>
                      <w:w w:val="74"/>
                    </w:rPr>
                    <w:t> 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9A9A9A"/>
                      <w:spacing w:val="35"/>
                      <w:w w:val="74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ACAEAE"/>
                      <w:spacing w:val="0"/>
                      <w:w w:val="42"/>
                    </w:rPr>
                    <w:t>..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ACAEAE"/>
                      <w:spacing w:val="-8"/>
                      <w:w w:val="42"/>
                    </w:rPr>
                    <w:t>.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878787"/>
                      <w:spacing w:val="0"/>
                      <w:w w:val="59"/>
                    </w:rPr>
                    <w:t>..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70"/>
          <w:position w:val="-3"/>
        </w:rPr>
        <w:t>co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6"/>
          <w:szCs w:val="6"/>
          <w:color w:val="ACAEAE"/>
          <w:spacing w:val="0"/>
          <w:w w:val="272"/>
          <w:position w:val="-3"/>
        </w:rPr>
        <w:t>"</w:t>
      </w:r>
      <w:r>
        <w:rPr>
          <w:rFonts w:ascii="Times New Roman" w:hAnsi="Times New Roman" w:cs="Times New Roman" w:eastAsia="Times New Roman"/>
          <w:sz w:val="6"/>
          <w:szCs w:val="6"/>
          <w:color w:val="ACAEAE"/>
          <w:spacing w:val="27"/>
          <w:w w:val="272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76969"/>
          <w:spacing w:val="0"/>
          <w:w w:val="272"/>
          <w:position w:val="-3"/>
        </w:rPr>
        <w:t>\</w:t>
      </w:r>
      <w:r>
        <w:rPr>
          <w:rFonts w:ascii="Times New Roman" w:hAnsi="Times New Roman" w:cs="Times New Roman" w:eastAsia="Times New Roman"/>
          <w:sz w:val="6"/>
          <w:szCs w:val="6"/>
          <w:color w:val="676969"/>
          <w:spacing w:val="0"/>
          <w:w w:val="272"/>
          <w:position w:val="-3"/>
        </w:rPr>
        <w:t>'.</w:t>
      </w:r>
      <w:r>
        <w:rPr>
          <w:rFonts w:ascii="Times New Roman" w:hAnsi="Times New Roman" w:cs="Times New Roman" w:eastAsia="Times New Roman"/>
          <w:sz w:val="6"/>
          <w:szCs w:val="6"/>
          <w:color w:val="676969"/>
          <w:spacing w:val="0"/>
          <w:w w:val="272"/>
          <w:position w:val="-3"/>
        </w:rPr>
        <w:t>  </w:t>
      </w:r>
      <w:r>
        <w:rPr>
          <w:rFonts w:ascii="Times New Roman" w:hAnsi="Times New Roman" w:cs="Times New Roman" w:eastAsia="Times New Roman"/>
          <w:sz w:val="6"/>
          <w:szCs w:val="6"/>
          <w:color w:val="676969"/>
          <w:spacing w:val="34"/>
          <w:w w:val="272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CAEAE"/>
          <w:spacing w:val="0"/>
          <w:w w:val="145"/>
          <w:position w:val="-3"/>
        </w:rPr>
        <w:t>("</w:t>
      </w:r>
      <w:r>
        <w:rPr>
          <w:rFonts w:ascii="Times New Roman" w:hAnsi="Times New Roman" w:cs="Times New Roman" w:eastAsia="Times New Roman"/>
          <w:sz w:val="6"/>
          <w:szCs w:val="6"/>
          <w:color w:val="ACAEAE"/>
          <w:spacing w:val="-9"/>
          <w:w w:val="145"/>
          <w:position w:val="-3"/>
        </w:rPr>
        <w:t>"</w:t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0"/>
          <w:w w:val="465"/>
          <w:position w:val="-3"/>
        </w:rPr>
        <w:t>·</w:t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0"/>
          <w:w w:val="600"/>
          <w:position w:val="-3"/>
        </w:rPr>
        <w:t>·</w:t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-50"/>
          <w:w w:val="600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0"/>
          <w:w w:val="134"/>
          <w:position w:val="-3"/>
        </w:rPr>
        <w:t>••</w:t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1"/>
          <w:w w:val="134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CAEAE"/>
          <w:spacing w:val="0"/>
          <w:w w:val="205"/>
          <w:position w:val="-3"/>
        </w:rPr>
        <w:t>,-:.;.</w:t>
      </w:r>
      <w:r>
        <w:rPr>
          <w:rFonts w:ascii="Times New Roman" w:hAnsi="Times New Roman" w:cs="Times New Roman" w:eastAsia="Times New Roman"/>
          <w:sz w:val="6"/>
          <w:szCs w:val="6"/>
          <w:color w:val="ACAEAE"/>
          <w:spacing w:val="-4"/>
          <w:w w:val="205"/>
          <w:position w:val="-3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ACAEAE"/>
          <w:spacing w:val="-3"/>
          <w:w w:val="206"/>
          <w:position w:val="-3"/>
        </w:rPr>
        <w:t>·</w:t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0"/>
          <w:w w:val="443"/>
          <w:position w:val="-3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6"/>
          <w:szCs w:val="6"/>
          <w:color w:val="ACAEAE"/>
          <w:spacing w:val="0"/>
          <w:w w:val="153"/>
          <w:position w:val="-3"/>
        </w:rPr>
        <w:t>,1</w:t>
      </w:r>
      <w:r>
        <w:rPr>
          <w:rFonts w:ascii="Times New Roman" w:hAnsi="Times New Roman" w:cs="Times New Roman" w:eastAsia="Times New Roman"/>
          <w:sz w:val="6"/>
          <w:szCs w:val="6"/>
          <w:color w:val="ACAEAE"/>
          <w:spacing w:val="0"/>
          <w:w w:val="153"/>
          <w:position w:val="-3"/>
        </w:rPr>
        <w:t>   </w:t>
      </w:r>
      <w:r>
        <w:rPr>
          <w:rFonts w:ascii="Times New Roman" w:hAnsi="Times New Roman" w:cs="Times New Roman" w:eastAsia="Times New Roman"/>
          <w:sz w:val="6"/>
          <w:szCs w:val="6"/>
          <w:color w:val="ACAEAE"/>
          <w:spacing w:val="7"/>
          <w:w w:val="153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0"/>
          <w:w w:val="329"/>
          <w:position w:val="-3"/>
        </w:rPr>
        <w:t>·</w:t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CAEAE"/>
          <w:spacing w:val="-10"/>
          <w:w w:val="600"/>
          <w:position w:val="-3"/>
        </w:rPr>
      </w:r>
      <w:r>
        <w:rPr>
          <w:rFonts w:ascii="Times New Roman" w:hAnsi="Times New Roman" w:cs="Times New Roman" w:eastAsia="Times New Roman"/>
          <w:sz w:val="6"/>
          <w:szCs w:val="6"/>
          <w:color w:val="ACAEAE"/>
          <w:spacing w:val="0"/>
          <w:w w:val="600"/>
          <w:emboss/>
          <w:position w:val="-3"/>
        </w:rPr>
        <w:t>·</w:t>
      </w:r>
      <w:r>
        <w:rPr>
          <w:rFonts w:ascii="Times New Roman" w:hAnsi="Times New Roman" w:cs="Times New Roman" w:eastAsia="Times New Roman"/>
          <w:sz w:val="6"/>
          <w:szCs w:val="6"/>
          <w:color w:val="ACAEAE"/>
          <w:spacing w:val="0"/>
          <w:w w:val="600"/>
          <w:emboss/>
          <w:position w:val="-3"/>
        </w:rPr>
      </w:r>
      <w:r>
        <w:rPr>
          <w:rFonts w:ascii="Times New Roman" w:hAnsi="Times New Roman" w:cs="Times New Roman" w:eastAsia="Times New Roman"/>
          <w:sz w:val="6"/>
          <w:szCs w:val="6"/>
          <w:color w:val="ACAEAE"/>
          <w:spacing w:val="0"/>
          <w:w w:val="600"/>
          <w:position w:val="-3"/>
        </w:rPr>
      </w:r>
      <w:r>
        <w:rPr>
          <w:rFonts w:ascii="Times New Roman" w:hAnsi="Times New Roman" w:cs="Times New Roman" w:eastAsia="Times New Roman"/>
          <w:sz w:val="6"/>
          <w:szCs w:val="6"/>
          <w:color w:val="ACAEAE"/>
          <w:spacing w:val="0"/>
          <w:w w:val="600"/>
          <w:position w:val="-3"/>
        </w:rPr>
        <w:t>;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277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3.334839pt;margin-top:6.024719pt;width:73.657412pt;height:5.5pt;mso-position-horizontal-relative:page;mso-position-vertical-relative:paragraph;z-index:-15630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7"/>
                    <w:jc w:val="left"/>
                    <w:tabs>
                      <w:tab w:pos="300" w:val="left"/>
                      <w:tab w:pos="700" w:val="left"/>
                      <w:tab w:pos="1200" w:val="left"/>
                    </w:tabs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CAEAE"/>
                      <w:spacing w:val="0"/>
                      <w:w w:val="23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CAEAE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CAEAE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676969"/>
                      <w:spacing w:val="0"/>
                      <w:w w:val="89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676969"/>
                      <w:spacing w:val="-1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9A9A9A"/>
                      <w:spacing w:val="0"/>
                      <w:w w:val="16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9A9A9A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9A9A9A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CAEAE"/>
                      <w:spacing w:val="0"/>
                      <w:w w:val="80"/>
                      <w:b/>
                      <w:bCs/>
                    </w:rPr>
                    <w:t>L'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CAEAE"/>
                      <w:spacing w:val="4"/>
                      <w:w w:val="8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676969"/>
                      <w:spacing w:val="0"/>
                      <w:w w:val="169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676969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676969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878787"/>
                      <w:spacing w:val="0"/>
                      <w:w w:val="100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878787"/>
                      <w:spacing w:val="0"/>
                      <w:w w:val="100"/>
                    </w:rPr>
                    <w:t>    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878787"/>
                      <w:spacing w:val="1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878787"/>
                      <w:spacing w:val="0"/>
                      <w:w w:val="42"/>
                    </w:rPr>
                    <w:t>.._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262626"/>
          <w:spacing w:val="0"/>
          <w:w w:val="51"/>
          <w:position w:val="-1"/>
        </w:rPr>
        <w:t>::ı::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3" w:lineRule="exact"/>
        <w:ind w:right="834"/>
        <w:jc w:val="right"/>
        <w:tabs>
          <w:tab w:pos="114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C3C3C3"/>
          <w:spacing w:val="0"/>
          <w:w w:val="63"/>
          <w:position w:val="-9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C3C3C3"/>
          <w:spacing w:val="0"/>
          <w:w w:val="63"/>
          <w:position w:val="-9"/>
        </w:rPr>
        <w:t>   </w:t>
      </w:r>
      <w:r>
        <w:rPr>
          <w:rFonts w:ascii="Times New Roman" w:hAnsi="Times New Roman" w:cs="Times New Roman" w:eastAsia="Times New Roman"/>
          <w:sz w:val="12"/>
          <w:szCs w:val="12"/>
          <w:color w:val="C3C3C3"/>
          <w:spacing w:val="14"/>
          <w:w w:val="63"/>
          <w:position w:val="-9"/>
        </w:rPr>
        <w:t> </w:t>
      </w:r>
      <w:r>
        <w:rPr>
          <w:rFonts w:ascii="Arial" w:hAnsi="Arial" w:cs="Arial" w:eastAsia="Arial"/>
          <w:sz w:val="12"/>
          <w:szCs w:val="12"/>
          <w:color w:val="ACAEAE"/>
          <w:spacing w:val="0"/>
          <w:w w:val="100"/>
          <w:position w:val="-9"/>
        </w:rPr>
        <w:t>..;</w:t>
      </w:r>
      <w:r>
        <w:rPr>
          <w:rFonts w:ascii="Arial" w:hAnsi="Arial" w:cs="Arial" w:eastAsia="Arial"/>
          <w:sz w:val="12"/>
          <w:szCs w:val="12"/>
          <w:color w:val="ACAEAE"/>
          <w:spacing w:val="-5"/>
          <w:w w:val="100"/>
          <w:position w:val="-9"/>
        </w:rPr>
        <w:t> </w:t>
      </w:r>
      <w:r>
        <w:rPr>
          <w:rFonts w:ascii="Arial" w:hAnsi="Arial" w:cs="Arial" w:eastAsia="Arial"/>
          <w:sz w:val="7"/>
          <w:szCs w:val="7"/>
          <w:color w:val="9A9A9A"/>
          <w:spacing w:val="0"/>
          <w:w w:val="203"/>
          <w:position w:val="-9"/>
        </w:rPr>
        <w:t>'</w:t>
      </w:r>
      <w:r>
        <w:rPr>
          <w:rFonts w:ascii="Arial" w:hAnsi="Arial" w:cs="Arial" w:eastAsia="Arial"/>
          <w:sz w:val="7"/>
          <w:szCs w:val="7"/>
          <w:color w:val="9A9A9A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7"/>
          <w:szCs w:val="7"/>
          <w:color w:val="9A9A9A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6"/>
          <w:szCs w:val="16"/>
          <w:color w:val="9A9A9A"/>
          <w:spacing w:val="0"/>
          <w:w w:val="128"/>
          <w:position w:val="-9"/>
        </w:rPr>
        <w:t>,.</w:t>
      </w:r>
      <w:r>
        <w:rPr>
          <w:rFonts w:ascii="Times New Roman" w:hAnsi="Times New Roman" w:cs="Times New Roman" w:eastAsia="Times New Roman"/>
          <w:sz w:val="16"/>
          <w:szCs w:val="16"/>
          <w:color w:val="9A9A9A"/>
          <w:spacing w:val="26"/>
          <w:w w:val="128"/>
          <w:position w:val="-9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A9A9A"/>
          <w:spacing w:val="0"/>
          <w:w w:val="158"/>
          <w:position w:val="-9"/>
        </w:rPr>
        <w:t>/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760" w:bottom="280" w:left="140" w:right="160"/>
        </w:sectPr>
      </w:pPr>
      <w:rPr/>
    </w:p>
    <w:p>
      <w:pPr>
        <w:spacing w:before="0" w:after="0" w:line="137" w:lineRule="exact"/>
        <w:ind w:left="2422" w:right="-87"/>
        <w:jc w:val="left"/>
        <w:tabs>
          <w:tab w:pos="50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F3F3F"/>
          <w:spacing w:val="0"/>
          <w:w w:val="100"/>
          <w:position w:val="-10"/>
        </w:rPr>
        <w:t>.Eırgü</w:t>
      </w:r>
      <w:r>
        <w:rPr>
          <w:rFonts w:ascii="Times New Roman" w:hAnsi="Times New Roman" w:cs="Times New Roman" w:eastAsia="Times New Roman"/>
          <w:sz w:val="26"/>
          <w:szCs w:val="26"/>
          <w:color w:val="3F3F3F"/>
          <w:spacing w:val="0"/>
          <w:w w:val="100"/>
          <w:position w:val="-10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3F3F3F"/>
          <w:spacing w:val="48"/>
          <w:w w:val="100"/>
          <w:position w:val="-10"/>
        </w:rPr>
        <w:t> </w:t>
      </w:r>
      <w:r>
        <w:rPr>
          <w:rFonts w:ascii="Arial" w:hAnsi="Arial" w:cs="Arial" w:eastAsia="Arial"/>
          <w:sz w:val="25"/>
          <w:szCs w:val="25"/>
          <w:color w:val="9A9A9A"/>
          <w:spacing w:val="0"/>
          <w:w w:val="114"/>
          <w:b/>
          <w:bCs/>
          <w:position w:val="-10"/>
        </w:rPr>
        <w:t>KAYA</w:t>
      </w:r>
      <w:r>
        <w:rPr>
          <w:rFonts w:ascii="Arial" w:hAnsi="Arial" w:cs="Arial" w:eastAsia="Arial"/>
          <w:sz w:val="25"/>
          <w:szCs w:val="25"/>
          <w:color w:val="9A9A9A"/>
          <w:spacing w:val="0"/>
          <w:w w:val="100"/>
          <w:b/>
          <w:bCs/>
          <w:position w:val="-10"/>
        </w:rPr>
        <w:tab/>
      </w:r>
      <w:r>
        <w:rPr>
          <w:rFonts w:ascii="Arial" w:hAnsi="Arial" w:cs="Arial" w:eastAsia="Arial"/>
          <w:sz w:val="25"/>
          <w:szCs w:val="25"/>
          <w:color w:val="9A9A9A"/>
          <w:spacing w:val="0"/>
          <w:w w:val="100"/>
          <w:b/>
          <w:bCs/>
          <w:position w:val="-10"/>
        </w:rPr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-17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" w:lineRule="exact"/>
        <w:ind w:right="-20"/>
        <w:jc w:val="left"/>
        <w:tabs>
          <w:tab w:pos="380" w:val="left"/>
          <w:tab w:pos="9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9A9A9A"/>
          <w:spacing w:val="0"/>
          <w:w w:val="100"/>
          <w:position w:val="-11"/>
        </w:rPr>
        <w:t>•</w:t>
      </w:r>
      <w:r>
        <w:rPr>
          <w:rFonts w:ascii="Arial" w:hAnsi="Arial" w:cs="Arial" w:eastAsia="Arial"/>
          <w:sz w:val="12"/>
          <w:szCs w:val="12"/>
          <w:color w:val="9A9A9A"/>
          <w:spacing w:val="-10"/>
          <w:w w:val="100"/>
          <w:position w:val="-11"/>
        </w:rPr>
        <w:t> </w:t>
      </w:r>
      <w:r>
        <w:rPr>
          <w:rFonts w:ascii="Arial" w:hAnsi="Arial" w:cs="Arial" w:eastAsia="Arial"/>
          <w:sz w:val="12"/>
          <w:szCs w:val="12"/>
          <w:color w:val="9A9A9A"/>
          <w:spacing w:val="0"/>
          <w:w w:val="51"/>
          <w:b/>
          <w:bCs/>
          <w:i/>
          <w:position w:val="-11"/>
        </w:rPr>
        <w:t>:.1"</w:t>
      </w:r>
      <w:r>
        <w:rPr>
          <w:rFonts w:ascii="Arial" w:hAnsi="Arial" w:cs="Arial" w:eastAsia="Arial"/>
          <w:sz w:val="12"/>
          <w:szCs w:val="12"/>
          <w:color w:val="9A9A9A"/>
          <w:spacing w:val="0"/>
          <w:w w:val="100"/>
          <w:b/>
          <w:bCs/>
          <w:i/>
          <w:position w:val="-11"/>
        </w:rPr>
        <w:tab/>
      </w:r>
      <w:r>
        <w:rPr>
          <w:rFonts w:ascii="Arial" w:hAnsi="Arial" w:cs="Arial" w:eastAsia="Arial"/>
          <w:sz w:val="12"/>
          <w:szCs w:val="12"/>
          <w:color w:val="9A9A9A"/>
          <w:spacing w:val="0"/>
          <w:w w:val="100"/>
          <w:b/>
          <w:bCs/>
          <w:i/>
          <w:position w:val="-11"/>
        </w:rPr>
      </w:r>
      <w:r>
        <w:rPr>
          <w:rFonts w:ascii="Times New Roman" w:hAnsi="Times New Roman" w:cs="Times New Roman" w:eastAsia="Times New Roman"/>
          <w:sz w:val="13"/>
          <w:szCs w:val="13"/>
          <w:color w:val="ACAEAE"/>
          <w:spacing w:val="0"/>
          <w:w w:val="79"/>
          <w:b/>
          <w:bCs/>
          <w:position w:val="-11"/>
        </w:rPr>
        <w:t>lot..</w:t>
      </w:r>
      <w:r>
        <w:rPr>
          <w:rFonts w:ascii="Times New Roman" w:hAnsi="Times New Roman" w:cs="Times New Roman" w:eastAsia="Times New Roman"/>
          <w:sz w:val="13"/>
          <w:szCs w:val="13"/>
          <w:color w:val="ACAEAE"/>
          <w:spacing w:val="0"/>
          <w:w w:val="79"/>
          <w:b/>
          <w:bCs/>
          <w:position w:val="-1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ACAEAE"/>
          <w:spacing w:val="18"/>
          <w:w w:val="79"/>
          <w:b/>
          <w:bCs/>
          <w:position w:val="-1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A9A9A"/>
          <w:spacing w:val="0"/>
          <w:w w:val="157"/>
          <w:b/>
          <w:bCs/>
          <w:position w:val="-11"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color w:val="9A9A9A"/>
          <w:spacing w:val="0"/>
          <w:w w:val="100"/>
          <w:b/>
          <w:bCs/>
          <w:position w:val="-1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9A9A9A"/>
          <w:spacing w:val="0"/>
          <w:w w:val="100"/>
          <w:b/>
          <w:bCs/>
          <w:position w:val="-11"/>
        </w:rPr>
      </w:r>
      <w:r>
        <w:rPr>
          <w:rFonts w:ascii="Times New Roman" w:hAnsi="Times New Roman" w:cs="Times New Roman" w:eastAsia="Times New Roman"/>
          <w:sz w:val="12"/>
          <w:szCs w:val="12"/>
          <w:color w:val="ACAEAE"/>
          <w:spacing w:val="0"/>
          <w:w w:val="60"/>
          <w:position w:val="-11"/>
        </w:rPr>
        <w:t>'/'-.;.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160"/>
          <w:cols w:num="2" w:equalWidth="0">
            <w:col w:w="5143" w:space="4476"/>
            <w:col w:w="2001"/>
          </w:cols>
        </w:sectPr>
      </w:pPr>
      <w:rPr/>
    </w:p>
    <w:p>
      <w:pPr>
        <w:spacing w:before="0" w:after="0" w:line="391" w:lineRule="exact"/>
        <w:ind w:left="2240" w:right="-20"/>
        <w:jc w:val="left"/>
        <w:tabs>
          <w:tab w:pos="5020" w:val="left"/>
          <w:tab w:pos="9420" w:val="left"/>
          <w:tab w:pos="1028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13.168141pt;margin-top:35.349705pt;width:570.060833pt;height:781.285316pt;mso-position-horizontal-relative:page;mso-position-vertical-relative:page;z-index:-15634" coordorigin="263,707" coordsize="11401,15626">
            <v:group style="position:absolute;left:278;top:729;width:6809;height:2" coordorigin="278,729" coordsize="6809,2">
              <v:shape style="position:absolute;left:278;top:729;width:6809;height:2" coordorigin="278,729" coordsize="6809,0" path="m278,729l7087,729e" filled="f" stroked="t" strokeweight=".957683pt" strokecolor="#4F4F4F">
                <v:path arrowok="t"/>
              </v:shape>
            </v:group>
            <v:group style="position:absolute;left:278;top:724;width:19;height:2" coordorigin="278,724" coordsize="19,2">
              <v:shape style="position:absolute;left:278;top:724;width:19;height:2" coordorigin="278,724" coordsize="19,0" path="m278,724l297,724e" filled="f" stroked="t" strokeweight=".958633pt" strokecolor="#5B5B60">
                <v:path arrowok="t"/>
              </v:shape>
            </v:group>
            <v:group style="position:absolute;left:2023;top:719;width:2;height:1217" coordorigin="2023,719" coordsize="2,1217">
              <v:shape style="position:absolute;left:2023;top:719;width:2;height:1217" coordorigin="2023,719" coordsize="0,1217" path="m2023,1936l2023,719e" filled="f" stroked="t" strokeweight=".957683pt" strokecolor="#676767">
                <v:path arrowok="t"/>
              </v:shape>
            </v:group>
            <v:group style="position:absolute;left:7029;top:733;width:479;height:2" coordorigin="7029,733" coordsize="479,2">
              <v:shape style="position:absolute;left:7029;top:733;width:479;height:2" coordorigin="7029,733" coordsize="479,0" path="m7029,733l7508,733e" filled="f" stroked="t" strokeweight=".478842pt" strokecolor="#181818">
                <v:path arrowok="t"/>
              </v:shape>
            </v:group>
            <v:group style="position:absolute;left:7451;top:733;width:4171;height:2" coordorigin="7451,733" coordsize="4171,2">
              <v:shape style="position:absolute;left:7451;top:733;width:4171;height:2" coordorigin="7451,733" coordsize="4171,0" path="m7451,733l11621,733e" filled="f" stroked="t" strokeweight=".718262pt" strokecolor="#484848">
                <v:path arrowok="t"/>
              </v:shape>
            </v:group>
            <v:group style="position:absolute;left:8768;top:709;width:2;height:489" coordorigin="8768,709" coordsize="2,489">
              <v:shape style="position:absolute;left:8768;top:709;width:2;height:489" coordorigin="8768,709" coordsize="0,489" path="m8768,1198l8768,709e" filled="f" stroked="t" strokeweight=".239421pt" strokecolor="#3B3B3B">
                <v:path arrowok="t"/>
              </v:shape>
            </v:group>
            <v:group style="position:absolute;left:7029;top:2174;width:4597;height:2" coordorigin="7029,2174" coordsize="4597,2">
              <v:shape style="position:absolute;left:7029;top:2174;width:4597;height:2" coordorigin="7029,2174" coordsize="4597,0" path="m7029,2174l11626,2174e" filled="f" stroked="t" strokeweight=".957683pt" strokecolor="#4B4B4B">
                <v:path arrowok="t"/>
              </v:shape>
            </v:group>
            <v:group style="position:absolute;left:11624;top:719;width:2;height:7089" coordorigin="11624,719" coordsize="2,7089">
              <v:shape style="position:absolute;left:11624;top:719;width:2;height:7089" coordorigin="11624,719" coordsize="0,7089" path="m11624,7808l11624,719e" filled="f" stroked="t" strokeweight=".718262pt" strokecolor="#484848">
                <v:path arrowok="t"/>
              </v:shape>
            </v:group>
            <v:group style="position:absolute;left:8768;top:1198;width:2;height:513" coordorigin="8768,1198" coordsize="2,513">
              <v:shape style="position:absolute;left:8768;top:1198;width:2;height:513" coordorigin="8768,1198" coordsize="0,513" path="m8768,1711l8768,1198e" filled="f" stroked="t" strokeweight=".239421pt" strokecolor="#000000">
                <v:path arrowok="t"/>
              </v:shape>
            </v:group>
            <v:group style="position:absolute;left:2025;top:1682;width:2;height:494" coordorigin="2025,1682" coordsize="2,494">
              <v:shape style="position:absolute;left:2025;top:1682;width:2;height:494" coordorigin="2025,1682" coordsize="0,494" path="m2025,2176l2025,1682e" filled="f" stroked="t" strokeweight=".718262pt" strokecolor="#444444">
                <v:path arrowok="t"/>
              </v:shape>
            </v:group>
            <v:group style="position:absolute;left:8768;top:1711;width:2;height:455" coordorigin="8768,1711" coordsize="2,455">
              <v:shape style="position:absolute;left:8768;top:1711;width:2;height:455" coordorigin="8768,1711" coordsize="0,455" path="m8768,2167l8768,1711e" filled="f" stroked="t" strokeweight=".239421pt" strokecolor="#676767">
                <v:path arrowok="t"/>
              </v:shape>
            </v:group>
            <v:group style="position:absolute;left:5114;top:2418;width:6512;height:2" coordorigin="5114,2418" coordsize="6512,2">
              <v:shape style="position:absolute;left:5114;top:2418;width:6512;height:2" coordorigin="5114,2418" coordsize="6512,0" path="m5114,2418l11626,2418e" filled="f" stroked="t" strokeweight=".957683pt" strokecolor="#484848">
                <v:path arrowok="t"/>
              </v:shape>
            </v:group>
            <v:group style="position:absolute;left:5368;top:2655;width:3735;height:2" coordorigin="5368,2655" coordsize="3735,2">
              <v:shape style="position:absolute;left:5368;top:2655;width:3735;height:2" coordorigin="5368,2655" coordsize="3735,0" path="m5368,2655l9103,2655e" filled="f" stroked="t" strokeweight=".718262pt" strokecolor="#545454">
                <v:path arrowok="t"/>
              </v:shape>
            </v:group>
            <v:group style="position:absolute;left:9045;top:2658;width:800;height:2" coordorigin="9045,2658" coordsize="800,2">
              <v:shape style="position:absolute;left:9045;top:2658;width:800;height:2" coordorigin="9045,2658" coordsize="800,0" path="m9045,2658l9845,2658e" filled="f" stroked="t" strokeweight=".478842pt" strokecolor="#3F3F3F">
                <v:path arrowok="t"/>
              </v:shape>
            </v:group>
            <v:group style="position:absolute;left:9577;top:2660;width:2054;height:2" coordorigin="9577,2660" coordsize="2054,2">
              <v:shape style="position:absolute;left:9577;top:2660;width:2054;height:2" coordorigin="9577,2660" coordsize="2054,0" path="m9577,2660l11631,2660e" filled="f" stroked="t" strokeweight=".957683pt" strokecolor="#5B5B5B">
                <v:path arrowok="t"/>
              </v:shape>
            </v:group>
            <v:group style="position:absolute;left:273;top:2895;width:6258;height:2" coordorigin="273,2895" coordsize="6258,2">
              <v:shape style="position:absolute;left:273;top:2895;width:6258;height:2" coordorigin="273,2895" coordsize="6258,0" path="m273,2895l6531,2895e" filled="f" stroked="t" strokeweight=".718262pt" strokecolor="#444848">
                <v:path arrowok="t"/>
              </v:shape>
            </v:group>
            <v:group style="position:absolute;left:6474;top:2897;width:613;height:2" coordorigin="6474,2897" coordsize="613,2">
              <v:shape style="position:absolute;left:6474;top:2897;width:613;height:2" coordorigin="6474,2897" coordsize="613,0" path="m6474,2897l7087,2897e" filled="f" stroked="t" strokeweight=".957683pt" strokecolor="#606060">
                <v:path arrowok="t"/>
              </v:shape>
            </v:group>
            <v:group style="position:absolute;left:7029;top:2900;width:479;height:2" coordorigin="7029,2900" coordsize="479,2">
              <v:shape style="position:absolute;left:7029;top:2900;width:479;height:2" coordorigin="7029,2900" coordsize="479,0" path="m7029,2900l7508,2900e" filled="f" stroked="t" strokeweight=".478842pt" strokecolor="#1C1C1C">
                <v:path arrowok="t"/>
              </v:shape>
            </v:group>
            <v:group style="position:absolute;left:7451;top:2900;width:4180;height:2" coordorigin="7451,2900" coordsize="4180,2">
              <v:shape style="position:absolute;left:7451;top:2900;width:4180;height:2" coordorigin="7451,2900" coordsize="4180,0" path="m7451,2900l11631,2900e" filled="f" stroked="t" strokeweight=".957683pt" strokecolor="#484848">
                <v:path arrowok="t"/>
              </v:shape>
            </v:group>
            <v:group style="position:absolute;left:273;top:3137;width:6814;height:2" coordorigin="273,3137" coordsize="6814,2">
              <v:shape style="position:absolute;left:273;top:3137;width:6814;height:2" coordorigin="273,3137" coordsize="6814,0" path="m273,3137l7087,3137e" filled="f" stroked="t" strokeweight=".957683pt" strokecolor="#4B4B4B">
                <v:path arrowok="t"/>
              </v:shape>
            </v:group>
            <v:group style="position:absolute;left:6129;top:3137;width:594;height:2" coordorigin="6129,3137" coordsize="594,2">
              <v:shape style="position:absolute;left:6129;top:3137;width:594;height:2" coordorigin="6129,3137" coordsize="594,0" path="m6129,3137l6723,3137e" filled="f" stroked="t" strokeweight="1.197104pt" strokecolor="#646464">
                <v:path arrowok="t"/>
              </v:shape>
            </v:group>
            <v:group style="position:absolute;left:7029;top:3140;width:479;height:2" coordorigin="7029,3140" coordsize="479,2">
              <v:shape style="position:absolute;left:7029;top:3140;width:479;height:2" coordorigin="7029,3140" coordsize="479,0" path="m7029,3140l7508,3140e" filled="f" stroked="t" strokeweight=".478842pt" strokecolor="#1F1F1F">
                <v:path arrowok="t"/>
              </v:shape>
            </v:group>
            <v:group style="position:absolute;left:7451;top:3142;width:4180;height:2" coordorigin="7451,3142" coordsize="4180,2">
              <v:shape style="position:absolute;left:7451;top:3142;width:4180;height:2" coordorigin="7451,3142" coordsize="4180,0" path="m7451,3142l11631,3142e" filled="f" stroked="t" strokeweight=".957683pt" strokecolor="#4B4B4B">
                <v:path arrowok="t"/>
              </v:shape>
            </v:group>
            <v:group style="position:absolute;left:273;top:3379;width:11358;height:2" coordorigin="273,3379" coordsize="11358,2">
              <v:shape style="position:absolute;left:273;top:3379;width:11358;height:2" coordorigin="273,3379" coordsize="11358,0" path="m273,3379l11631,3379e" filled="f" stroked="t" strokeweight=".957683pt" strokecolor="#4B4B4B">
                <v:path arrowok="t"/>
              </v:shape>
            </v:group>
            <v:group style="position:absolute;left:287;top:714;width:2;height:15611" coordorigin="287,714" coordsize="2,15611">
              <v:shape style="position:absolute;left:287;top:714;width:2;height:15611" coordorigin="287,714" coordsize="0,15611" path="m287,16326l287,714e" filled="f" stroked="t" strokeweight=".718262pt" strokecolor="#383838">
                <v:path arrowok="t"/>
              </v:shape>
            </v:group>
            <v:group style="position:absolute;left:3500;top:3370;width:2;height:781" coordorigin="3500,3370" coordsize="2,781">
              <v:shape style="position:absolute;left:3500;top:3370;width:2;height:781" coordorigin="3500,3370" coordsize="0,781" path="m3500,4151l3500,3370e" filled="f" stroked="t" strokeweight=".957683pt" strokecolor="#3F3F3F">
                <v:path arrowok="t"/>
              </v:shape>
            </v:group>
            <v:group style="position:absolute;left:6634;top:3374;width:2;height:776" coordorigin="6634,3374" coordsize="2,776">
              <v:shape style="position:absolute;left:6634;top:3374;width:2;height:776" coordorigin="6634,3374" coordsize="0,776" path="m6634,4151l6634,3374e" filled="f" stroked="t" strokeweight=".957683pt" strokecolor="#4F4F4F">
                <v:path arrowok="t"/>
              </v:shape>
            </v:group>
            <v:group style="position:absolute;left:6618;top:3830;width:2150;height:2" coordorigin="6618,3830" coordsize="2150,2">
              <v:shape style="position:absolute;left:6618;top:3830;width:2150;height:2" coordorigin="6618,3830" coordsize="2150,0" path="m6618,3830l8768,3830e" filled="f" stroked="t" strokeweight=".239421pt" strokecolor="#4F4F4F">
                <v:path arrowok="t"/>
              </v:shape>
            </v:group>
            <v:group style="position:absolute;left:3491;top:3823;width:3156;height:2" coordorigin="3491,3823" coordsize="3156,2">
              <v:shape style="position:absolute;left:3491;top:3823;width:3156;height:2" coordorigin="3491,3823" coordsize="3156,0" path="m3491,3823l6646,3823e" filled="f" stroked="t" strokeweight=".718262pt" strokecolor="#646464">
                <v:path arrowok="t"/>
              </v:shape>
            </v:group>
            <v:group style="position:absolute;left:8768;top:3830;width:1049;height:2" coordorigin="8768,3830" coordsize="1049,2">
              <v:shape style="position:absolute;left:8768;top:3830;width:1049;height:2" coordorigin="8768,3830" coordsize="1049,0" path="m8768,3830l9816,3830e" filled="f" stroked="t" strokeweight=".239421pt" strokecolor="#000000">
                <v:path arrowok="t"/>
              </v:shape>
            </v:group>
            <v:group style="position:absolute;left:9816;top:3830;width:1815;height:2" coordorigin="9816,3830" coordsize="1815,2">
              <v:shape style="position:absolute;left:9816;top:3830;width:1815;height:2" coordorigin="9816,3830" coordsize="1815,0" path="m9816,3830l11631,3830e" filled="f" stroked="t" strokeweight=".239421pt" strokecolor="#5B5B5B">
                <v:path arrowok="t"/>
              </v:shape>
            </v:group>
            <v:group style="position:absolute;left:278;top:4134;width:1762;height:2" coordorigin="278,4134" coordsize="1762,2">
              <v:shape style="position:absolute;left:278;top:4134;width:1762;height:2" coordorigin="278,4134" coordsize="1762,0" path="m278,4134l2040,4134e" filled="f" stroked="t" strokeweight=".957683pt" strokecolor="#545454">
                <v:path arrowok="t"/>
              </v:shape>
            </v:group>
            <v:group style="position:absolute;left:1982;top:4137;width:651;height:2" coordorigin="1982,4137" coordsize="651,2">
              <v:shape style="position:absolute;left:1982;top:4137;width:651;height:2" coordorigin="1982,4137" coordsize="651,0" path="m1982,4137l2634,4137e" filled="f" stroked="t" strokeweight=".478842pt" strokecolor="#181818">
                <v:path arrowok="t"/>
              </v:shape>
            </v:group>
            <v:group style="position:absolute;left:2538;top:4141;width:991;height:2" coordorigin="2538,4141" coordsize="991,2">
              <v:shape style="position:absolute;left:2538;top:4141;width:991;height:2" coordorigin="2538,4141" coordsize="991,0" path="m2538,4141l3529,4141e" filled="f" stroked="t" strokeweight=".957683pt" strokecolor="#4F4F4F">
                <v:path arrowok="t"/>
              </v:shape>
            </v:group>
            <v:group style="position:absolute;left:2538;top:4132;width:2380;height:2" coordorigin="2538,4132" coordsize="2380,2">
              <v:shape style="position:absolute;left:2538;top:4132;width:2380;height:2" coordorigin="2538,4132" coordsize="2380,0" path="m2538,4132l4918,4132e" filled="f" stroked="t" strokeweight="1.436525pt" strokecolor="#484848">
                <v:path arrowok="t"/>
              </v:shape>
            </v:group>
            <v:group style="position:absolute;left:4673;top:4132;width:1092;height:2" coordorigin="4673,4132" coordsize="1092,2">
              <v:shape style="position:absolute;left:4673;top:4132;width:1092;height:2" coordorigin="4673,4132" coordsize="1092,0" path="m4673,4132l5765,4132e" filled="f" stroked="t" strokeweight="1.197104pt" strokecolor="#343434">
                <v:path arrowok="t"/>
              </v:shape>
            </v:group>
            <v:group style="position:absolute;left:5708;top:4137;width:5928;height:2" coordorigin="5708,4137" coordsize="5928,2">
              <v:shape style="position:absolute;left:5708;top:4137;width:5928;height:2" coordorigin="5708,4137" coordsize="5928,0" path="m5708,4137l11636,4137e" filled="f" stroked="t" strokeweight=".957683pt" strokecolor="#484848">
                <v:path arrowok="t"/>
              </v:shape>
            </v:group>
            <v:group style="position:absolute;left:278;top:4415;width:11358;height:2" coordorigin="278,4415" coordsize="11358,2">
              <v:shape style="position:absolute;left:278;top:4415;width:11358;height:2" coordorigin="278,4415" coordsize="11358,0" path="m278,4415l11636,4415e" filled="f" stroked="t" strokeweight=".957683pt" strokecolor="#484848">
                <v:path arrowok="t"/>
              </v:shape>
            </v:group>
            <v:group style="position:absolute;left:2023;top:4132;width:2;height:546" coordorigin="2023,4132" coordsize="2,546">
              <v:shape style="position:absolute;left:2023;top:4132;width:2;height:546" coordorigin="2023,4132" coordsize="0,546" path="m2023,4678l2023,4132e" filled="f" stroked="t" strokeweight=".718262pt" strokecolor="#343434">
                <v:path arrowok="t"/>
              </v:shape>
            </v:group>
            <v:group style="position:absolute;left:2021;top:4659;width:2576;height:2" coordorigin="2021,4659" coordsize="2576,2">
              <v:shape style="position:absolute;left:2021;top:4659;width:2576;height:2" coordorigin="2021,4659" coordsize="2576,0" path="m2021,4659l4597,4659e" filled="f" stroked="t" strokeweight=".957683pt" strokecolor="#4B4B4B">
                <v:path arrowok="t"/>
              </v:shape>
            </v:group>
            <v:group style="position:absolute;left:4539;top:4659;width:1226;height:2" coordorigin="4539,4659" coordsize="1226,2">
              <v:shape style="position:absolute;left:4539;top:4659;width:1226;height:2" coordorigin="4539,4659" coordsize="1226,0" path="m4539,4659l5765,4659e" filled="f" stroked="t" strokeweight=".478842pt" strokecolor="#0F0F0F">
                <v:path arrowok="t"/>
              </v:shape>
            </v:group>
            <v:group style="position:absolute;left:5708;top:4657;width:4137;height:2" coordorigin="5708,4657" coordsize="4137,2">
              <v:shape style="position:absolute;left:5708;top:4657;width:4137;height:2" coordorigin="5708,4657" coordsize="4137,0" path="m5708,4657l9845,4657e" filled="f" stroked="t" strokeweight=".957683pt" strokecolor="#4F4F4F">
                <v:path arrowok="t"/>
              </v:shape>
            </v:group>
            <v:group style="position:absolute;left:9788;top:4657;width:1848;height:2" coordorigin="9788,4657" coordsize="1848,2">
              <v:shape style="position:absolute;left:9788;top:4657;width:1848;height:2" coordorigin="9788,4657" coordsize="1848,0" path="m9788,4657l11636,4657e" filled="f" stroked="t" strokeweight=".478842pt" strokecolor="#3B3B3B">
                <v:path arrowok="t"/>
              </v:shape>
            </v:group>
            <v:group style="position:absolute;left:2025;top:4621;width:2;height:532" coordorigin="2025,4621" coordsize="2,532">
              <v:shape style="position:absolute;left:2025;top:4621;width:2;height:532" coordorigin="2025,4621" coordsize="0,532" path="m2025,5153l2025,4621e" filled="f" stroked="t" strokeweight=".478842pt" strokecolor="#1C1C1C">
                <v:path arrowok="t"/>
              </v:shape>
            </v:group>
            <v:group style="position:absolute;left:4580;top:4654;width:2;height:2176" coordorigin="4580,4654" coordsize="2,2176">
              <v:shape style="position:absolute;left:4580;top:4654;width:2;height:2176" coordorigin="4580,4654" coordsize="0,2176" path="m4580,6830l4580,4654e" filled="f" stroked="t" strokeweight=".957683pt" strokecolor="#4F4F4F">
                <v:path arrowok="t"/>
              </v:shape>
            </v:group>
            <v:group style="position:absolute;left:7489;top:4649;width:2;height:498" coordorigin="7489,4649" coordsize="2,498">
              <v:shape style="position:absolute;left:7489;top:4649;width:2;height:498" coordorigin="7489,4649" coordsize="0,498" path="m7489,5148l7489,4649e" filled="f" stroked="t" strokeweight=".957683pt" strokecolor="#575757">
                <v:path arrowok="t"/>
              </v:shape>
            </v:group>
            <v:group style="position:absolute;left:4568;top:5141;width:2193;height:2" coordorigin="4568,5141" coordsize="2193,2">
              <v:shape style="position:absolute;left:4568;top:5141;width:2193;height:2" coordorigin="4568,5141" coordsize="2193,0" path="m4568,5141l6761,5141e" filled="f" stroked="t" strokeweight=".957683pt" strokecolor="#4F4F4F">
                <v:path arrowok="t"/>
              </v:shape>
            </v:group>
            <v:group style="position:absolute;left:6598;top:5143;width:919;height:2" coordorigin="6598,5143" coordsize="919,2">
              <v:shape style="position:absolute;left:6598;top:5143;width:919;height:2" coordorigin="6598,5143" coordsize="919,0" path="m6598,5143l7518,5143e" filled="f" stroked="t" strokeweight=".478842pt" strokecolor="#232323">
                <v:path arrowok="t"/>
              </v:shape>
            </v:group>
            <v:group style="position:absolute;left:7441;top:5143;width:4195;height:2" coordorigin="7441,5143" coordsize="4195,2">
              <v:shape style="position:absolute;left:7441;top:5143;width:4195;height:2" coordorigin="7441,5143" coordsize="4195,0" path="m7441,5143l11636,5143e" filled="f" stroked="t" strokeweight=".957683pt" strokecolor="#4F4F4F">
                <v:path arrowok="t"/>
              </v:shape>
            </v:group>
            <v:group style="position:absolute;left:2028;top:5095;width:2;height:6154" coordorigin="2028,5095" coordsize="2,6154">
              <v:shape style="position:absolute;left:2028;top:5095;width:2;height:6154" coordorigin="2028,5095" coordsize="0,6154" path="m2028,11250l2028,5095e" filled="f" stroked="t" strokeweight=".957683pt" strokecolor="#4B4B4B">
                <v:path arrowok="t"/>
              </v:shape>
            </v:group>
            <v:group style="position:absolute;left:4568;top:5385;width:2088;height:2" coordorigin="4568,5385" coordsize="2088,2">
              <v:shape style="position:absolute;left:4568;top:5385;width:2088;height:2" coordorigin="4568,5385" coordsize="2088,0" path="m4568,5385l6656,5385e" filled="f" stroked="t" strokeweight=".718262pt" strokecolor="#3B3B3B">
                <v:path arrowok="t"/>
              </v:shape>
            </v:group>
            <v:group style="position:absolute;left:6589;top:5385;width:5052;height:2" coordorigin="6589,5385" coordsize="5052,2">
              <v:shape style="position:absolute;left:6589;top:5385;width:5052;height:2" coordorigin="6589,5385" coordsize="5052,0" path="m6589,5385l11641,5385e" filled="f" stroked="t" strokeweight=".957683pt" strokecolor="#4F4F4F">
                <v:path arrowok="t"/>
              </v:shape>
            </v:group>
            <v:group style="position:absolute;left:11631;top:5086;width:2;height:326" coordorigin="11631,5086" coordsize="2,326">
              <v:shape style="position:absolute;left:11631;top:5086;width:2;height:326" coordorigin="11631,5086" coordsize="0,326" path="m11631,5411l11631,5086e" filled="f" stroked="t" strokeweight=".478842pt" strokecolor="#2B2B2B">
                <v:path arrowok="t"/>
              </v:shape>
            </v:group>
            <v:group style="position:absolute;left:4568;top:5625;width:4788;height:2" coordorigin="4568,5625" coordsize="4788,2">
              <v:shape style="position:absolute;left:4568;top:5625;width:4788;height:2" coordorigin="4568,5625" coordsize="4788,0" path="m4568,5625l9357,5625e" filled="f" stroked="t" strokeweight=".957683pt" strokecolor="#4F4F4F">
                <v:path arrowok="t"/>
              </v:shape>
            </v:group>
            <v:group style="position:absolute;left:9045;top:5622;width:800;height:2" coordorigin="9045,5622" coordsize="800,2">
              <v:shape style="position:absolute;left:9045;top:5622;width:800;height:2" coordorigin="9045,5622" coordsize="800,0" path="m9045,5622l9845,5622e" filled="f" stroked="t" strokeweight=".718262pt" strokecolor="#3B3B3B">
                <v:path arrowok="t"/>
              </v:shape>
            </v:group>
            <v:group style="position:absolute;left:9788;top:5627;width:1853;height:2" coordorigin="9788,5627" coordsize="1853,2">
              <v:shape style="position:absolute;left:9788;top:5627;width:1853;height:2" coordorigin="9788,5627" coordsize="1853,0" path="m9788,5627l11641,5627e" filled="f" stroked="t" strokeweight=".718262pt" strokecolor="#4F4F4F">
                <v:path arrowok="t"/>
              </v:shape>
            </v:group>
            <v:group style="position:absolute;left:2011;top:5867;width:2289;height:2" coordorigin="2011,5867" coordsize="2289,2">
              <v:shape style="position:absolute;left:2011;top:5867;width:2289;height:2" coordorigin="2011,5867" coordsize="2289,0" path="m2011,5867l4300,5867e" filled="f" stroked="t" strokeweight=".718262pt" strokecolor="#444444">
                <v:path arrowok="t"/>
              </v:shape>
            </v:group>
            <v:group style="position:absolute;left:4243;top:5867;width:364;height:2" coordorigin="4243,5867" coordsize="364,2">
              <v:shape style="position:absolute;left:4243;top:5867;width:364;height:2" coordorigin="4243,5867" coordsize="364,0" path="m4243,5867l4606,5867e" filled="f" stroked="t" strokeweight=".478842pt" strokecolor="#2B2B2B">
                <v:path arrowok="t"/>
              </v:shape>
            </v:group>
            <v:group style="position:absolute;left:4530;top:5867;width:4664;height:2" coordorigin="4530,5867" coordsize="4664,2">
              <v:shape style="position:absolute;left:4530;top:5867;width:4664;height:2" coordorigin="4530,5867" coordsize="4664,0" path="m4530,5867l9194,5867e" filled="f" stroked="t" strokeweight=".718262pt" strokecolor="#4B4B4B">
                <v:path arrowok="t"/>
              </v:shape>
            </v:group>
            <v:group style="position:absolute;left:9045;top:5867;width:800;height:2" coordorigin="9045,5867" coordsize="800,2">
              <v:shape style="position:absolute;left:9045;top:5867;width:800;height:2" coordorigin="9045,5867" coordsize="800,0" path="m9045,5867l9845,5867e" filled="f" stroked="t" strokeweight=".478842pt" strokecolor="#1F1F1F">
                <v:path arrowok="t"/>
              </v:shape>
            </v:group>
            <v:group style="position:absolute;left:9754;top:5869;width:1887;height:2" coordorigin="9754,5869" coordsize="1887,2">
              <v:shape style="position:absolute;left:9754;top:5869;width:1887;height:2" coordorigin="9754,5869" coordsize="1887,0" path="m9754,5869l11641,5869e" filled="f" stroked="t" strokeweight=".957683pt" strokecolor="#545454">
                <v:path arrowok="t"/>
              </v:shape>
            </v:group>
            <v:group style="position:absolute;left:278;top:6109;width:11363;height:2" coordorigin="278,6109" coordsize="11363,2">
              <v:shape style="position:absolute;left:278;top:6109;width:11363;height:2" coordorigin="278,6109" coordsize="11363,0" path="m278,6109l11641,6109e" filled="f" stroked="t" strokeweight=".957683pt" strokecolor="#4B4B4B">
                <v:path arrowok="t"/>
              </v:shape>
            </v:group>
            <v:group style="position:absolute;left:7494;top:6097;width:2;height:738" coordorigin="7494,6097" coordsize="2,738">
              <v:shape style="position:absolute;left:7494;top:6097;width:2;height:738" coordorigin="7494,6097" coordsize="0,738" path="m7494,6835l7494,6097e" filled="f" stroked="t" strokeweight=".957683pt" strokecolor="#646464">
                <v:path arrowok="t"/>
              </v:shape>
            </v:group>
            <v:group style="position:absolute;left:2016;top:6586;width:1504;height:2" coordorigin="2016,6586" coordsize="1504,2">
              <v:shape style="position:absolute;left:2016;top:6586;width:1504;height:2" coordorigin="2016,6586" coordsize="1504,0" path="m2016,6586l3519,6586e" filled="f" stroked="t" strokeweight=".718262pt" strokecolor="#3B3B3B">
                <v:path arrowok="t"/>
              </v:shape>
            </v:group>
            <v:group style="position:absolute;left:3151;top:6579;width:3409;height:2" coordorigin="3151,6579" coordsize="3409,2">
              <v:shape style="position:absolute;left:3151;top:6579;width:3409;height:2" coordorigin="3151,6579" coordsize="3409,0" path="m3151,6579l6560,6579e" filled="f" stroked="t" strokeweight=".957683pt" strokecolor="#545454">
                <v:path arrowok="t"/>
              </v:shape>
            </v:group>
            <v:group style="position:absolute;left:6474;top:6583;width:613;height:2" coordorigin="6474,6583" coordsize="613,2">
              <v:shape style="position:absolute;left:6474;top:6583;width:613;height:2" coordorigin="6474,6583" coordsize="613,0" path="m6474,6583l7087,6583e" filled="f" stroked="t" strokeweight=".478842pt" strokecolor="#383838">
                <v:path arrowok="t"/>
              </v:shape>
            </v:group>
            <v:group style="position:absolute;left:7029;top:6581;width:488;height:2" coordorigin="7029,6581" coordsize="488,2">
              <v:shape style="position:absolute;left:7029;top:6581;width:488;height:2" coordorigin="7029,6581" coordsize="488,0" path="m7029,6581l7518,6581e" filled="f" stroked="t" strokeweight=".478842pt" strokecolor="#1C1C1C">
                <v:path arrowok="t"/>
              </v:shape>
            </v:group>
            <v:group style="position:absolute;left:7441;top:6583;width:4199;height:2" coordorigin="7441,6583" coordsize="4199,2">
              <v:shape style="position:absolute;left:7441;top:6583;width:4199;height:2" coordorigin="7441,6583" coordsize="4199,0" path="m7441,6583l11641,6583e" filled="f" stroked="t" strokeweight=".957683pt" strokecolor="#4F4F4F">
                <v:path arrowok="t"/>
              </v:shape>
            </v:group>
            <v:group style="position:absolute;left:2016;top:6823;width:9625;height:2" coordorigin="2016,6823" coordsize="9625,2">
              <v:shape style="position:absolute;left:2016;top:6823;width:9625;height:2" coordorigin="2016,6823" coordsize="9625,0" path="m2016,6823l11641,6823e" filled="f" stroked="t" strokeweight=".957683pt" strokecolor="#4B4B4B">
                <v:path arrowok="t"/>
              </v:shape>
            </v:group>
            <v:group style="position:absolute;left:283;top:7063;width:11358;height:2" coordorigin="283,7063" coordsize="11358,2">
              <v:shape style="position:absolute;left:283;top:7063;width:11358;height:2" coordorigin="283,7063" coordsize="11358,0" path="m283,7063l11641,7063e" filled="f" stroked="t" strokeweight=".957683pt" strokecolor="#4B4B4B">
                <v:path arrowok="t"/>
              </v:shape>
            </v:group>
            <v:group style="position:absolute;left:11636;top:3144;width:2;height:5632" coordorigin="11636,3144" coordsize="2,5632">
              <v:shape style="position:absolute;left:11636;top:3144;width:2;height:5632" coordorigin="11636,3144" coordsize="0,5632" path="m11636,8776l11636,3144e" filled="f" stroked="t" strokeweight=".478842pt" strokecolor="#444444">
                <v:path arrowok="t"/>
              </v:shape>
            </v:group>
            <v:group style="position:absolute;left:11636;top:7032;width:2;height:532" coordorigin="11636,7032" coordsize="2,532">
              <v:shape style="position:absolute;left:11636;top:7032;width:2;height:532" coordorigin="11636,7032" coordsize="0,532" path="m11636,7564l11636,7032e" filled="f" stroked="t" strokeweight=".478842pt" strokecolor="#1C1C1C">
                <v:path arrowok="t"/>
              </v:shape>
            </v:group>
            <v:group style="position:absolute;left:283;top:7535;width:484;height:2" coordorigin="283,7535" coordsize="484,2">
              <v:shape style="position:absolute;left:283;top:7535;width:484;height:2" coordorigin="283,7535" coordsize="484,0" path="m283,7535l766,7535e" filled="f" stroked="t" strokeweight=".478842pt" strokecolor="#282828">
                <v:path arrowok="t"/>
              </v:shape>
            </v:group>
            <v:group style="position:absolute;left:709;top:7537;width:3591;height:2" coordorigin="709,7537" coordsize="3591,2">
              <v:shape style="position:absolute;left:709;top:7537;width:3591;height:2" coordorigin="709,7537" coordsize="3591,0" path="m709,7537l4300,7537e" filled="f" stroked="t" strokeweight=".957683pt" strokecolor="#575757">
                <v:path arrowok="t"/>
              </v:shape>
            </v:group>
            <v:group style="position:absolute;left:4243;top:7535;width:929;height:2" coordorigin="4243,7535" coordsize="929,2">
              <v:shape style="position:absolute;left:4243;top:7535;width:929;height:2" coordorigin="4243,7535" coordsize="929,0" path="m4243,7535l5171,7535e" filled="f" stroked="t" strokeweight=".478842pt" strokecolor="#232323">
                <v:path arrowok="t"/>
              </v:shape>
            </v:group>
            <v:group style="position:absolute;left:5114;top:7535;width:4089;height:2" coordorigin="5114,7535" coordsize="4089,2">
              <v:shape style="position:absolute;left:5114;top:7535;width:4089;height:2" coordorigin="5114,7535" coordsize="4089,0" path="m5114,7535l9203,7535e" filled="f" stroked="t" strokeweight=".957683pt" strokecolor="#545454">
                <v:path arrowok="t"/>
              </v:shape>
            </v:group>
            <v:group style="position:absolute;left:9045;top:7537;width:800;height:2" coordorigin="9045,7537" coordsize="800,2">
              <v:shape style="position:absolute;left:9045;top:7537;width:800;height:2" coordorigin="9045,7537" coordsize="800,0" path="m9045,7537l9845,7537e" filled="f" stroked="t" strokeweight=".718262pt" strokecolor="#3F3F3F">
                <v:path arrowok="t"/>
              </v:shape>
            </v:group>
            <v:group style="position:absolute;left:9744;top:7537;width:1896;height:2" coordorigin="9744,7537" coordsize="1896,2">
              <v:shape style="position:absolute;left:9744;top:7537;width:1896;height:2" coordorigin="9744,7537" coordsize="1896,0" path="m9744,7537l11641,7537e" filled="f" stroked="t" strokeweight=".957683pt" strokecolor="#575757">
                <v:path arrowok="t"/>
              </v:shape>
            </v:group>
            <v:group style="position:absolute;left:4583;top:7530;width:2;height:738" coordorigin="4583,7530" coordsize="2,738">
              <v:shape style="position:absolute;left:4583;top:7530;width:2;height:738" coordorigin="4583,7530" coordsize="0,738" path="m4583,8268l4583,7530e" filled="f" stroked="t" strokeweight=".957683pt" strokecolor="#4F4F4F">
                <v:path arrowok="t"/>
              </v:shape>
            </v:group>
            <v:group style="position:absolute;left:4573;top:7779;width:7072;height:2" coordorigin="4573,7779" coordsize="7072,2">
              <v:shape style="position:absolute;left:4573;top:7779;width:7072;height:2" coordorigin="4573,7779" coordsize="7072,0" path="m4573,7779l11645,7779e" filled="f" stroked="t" strokeweight=".957683pt" strokecolor="#4F4F4F">
                <v:path arrowok="t"/>
              </v:shape>
            </v:group>
            <v:group style="position:absolute;left:4573;top:8019;width:1968;height:2" coordorigin="4573,8019" coordsize="1968,2">
              <v:shape style="position:absolute;left:4573;top:8019;width:1968;height:2" coordorigin="4573,8019" coordsize="1968,0" path="m4573,8019l6541,8019e" filled="f" stroked="t" strokeweight=".718262pt" strokecolor="#444444">
                <v:path arrowok="t"/>
              </v:shape>
            </v:group>
            <v:group style="position:absolute;left:6517;top:7765;width:2;height:498" coordorigin="6517,7765" coordsize="2,498">
              <v:shape style="position:absolute;left:6517;top:7765;width:2;height:498" coordorigin="6517,7765" coordsize="0,498" path="m6517,8263l6517,7765e" filled="f" stroked="t" strokeweight=".957683pt" strokecolor="#5B5B5B">
                <v:path arrowok="t"/>
              </v:shape>
            </v:group>
            <v:group style="position:absolute;left:6464;top:8019;width:1044;height:2" coordorigin="6464,8019" coordsize="1044,2">
              <v:shape style="position:absolute;left:6464;top:8019;width:1044;height:2" coordorigin="6464,8019" coordsize="1044,0" path="m6464,8019l7508,8019e" filled="f" stroked="t" strokeweight=".478842pt" strokecolor="#1F1F1F">
                <v:path arrowok="t"/>
              </v:shape>
            </v:group>
            <v:group style="position:absolute;left:7451;top:8017;width:1652;height:2" coordorigin="7451,8017" coordsize="1652,2">
              <v:shape style="position:absolute;left:7451;top:8017;width:1652;height:2" coordorigin="7451,8017" coordsize="1652,0" path="m7451,8017l9103,8017e" filled="f" stroked="t" strokeweight=".718262pt" strokecolor="#383838">
                <v:path arrowok="t"/>
              </v:shape>
            </v:group>
            <v:group style="position:absolute;left:9045;top:8019;width:2600;height:2" coordorigin="9045,8019" coordsize="2600,2">
              <v:shape style="position:absolute;left:9045;top:8019;width:2600;height:2" coordorigin="9045,8019" coordsize="2600,0" path="m9045,8019l11645,8019e" filled="f" stroked="t" strokeweight=".957683pt" strokecolor="#545454">
                <v:path arrowok="t"/>
              </v:shape>
            </v:group>
            <v:group style="position:absolute;left:283;top:8259;width:1154;height:2" coordorigin="283,8259" coordsize="1154,2">
              <v:shape style="position:absolute;left:283;top:8259;width:1154;height:2" coordorigin="283,8259" coordsize="1154,0" path="m283,8259l1437,8259e" filled="f" stroked="t" strokeweight=".957683pt" strokecolor="#484848">
                <v:path arrowok="t"/>
              </v:shape>
            </v:group>
            <v:group style="position:absolute;left:1322;top:8259;width:728;height:2" coordorigin="1322,8259" coordsize="728,2">
              <v:shape style="position:absolute;left:1322;top:8259;width:728;height:2" coordorigin="1322,8259" coordsize="728,0" path="m1322,8259l2049,8259e" filled="f" stroked="t" strokeweight=".478842pt" strokecolor="#282828">
                <v:path arrowok="t"/>
              </v:shape>
            </v:group>
            <v:group style="position:absolute;left:1973;top:8259;width:661;height:2" coordorigin="1973,8259" coordsize="661,2">
              <v:shape style="position:absolute;left:1973;top:8259;width:661;height:2" coordorigin="1973,8259" coordsize="661,0" path="m1973,8259l2634,8259e" filled="f" stroked="t" strokeweight=".478842pt" strokecolor="#0F0F0F">
                <v:path arrowok="t"/>
              </v:shape>
            </v:group>
            <v:group style="position:absolute;left:2576;top:8259;width:4104;height:2" coordorigin="2576,8259" coordsize="4104,2">
              <v:shape style="position:absolute;left:2576;top:8259;width:4104;height:2" coordorigin="2576,8259" coordsize="4104,0" path="m2576,8259l6680,8259e" filled="f" stroked="t" strokeweight=".957683pt" strokecolor="#545454">
                <v:path arrowok="t"/>
              </v:shape>
            </v:group>
            <v:group style="position:absolute;left:6598;top:8259;width:488;height:2" coordorigin="6598,8259" coordsize="488,2">
              <v:shape style="position:absolute;left:6598;top:8259;width:488;height:2" coordorigin="6598,8259" coordsize="488,0" path="m6598,8259l7087,8259e" filled="f" stroked="t" strokeweight=".478842pt" strokecolor="#232323">
                <v:path arrowok="t"/>
              </v:shape>
            </v:group>
            <v:group style="position:absolute;left:7029;top:8259;width:479;height:2" coordorigin="7029,8259" coordsize="479,2">
              <v:shape style="position:absolute;left:7029;top:8259;width:479;height:2" coordorigin="7029,8259" coordsize="479,0" path="m7029,8259l7508,8259e" filled="f" stroked="t" strokeweight=".478842pt" strokecolor="#0F0F0F">
                <v:path arrowok="t"/>
              </v:shape>
            </v:group>
            <v:group style="position:absolute;left:7451;top:8259;width:2394;height:2" coordorigin="7451,8259" coordsize="2394,2">
              <v:shape style="position:absolute;left:7451;top:8259;width:2394;height:2" coordorigin="7451,8259" coordsize="2394,0" path="m7451,8259l9845,8259e" filled="f" stroked="t" strokeweight=".718262pt" strokecolor="#3B3B3B">
                <v:path arrowok="t"/>
              </v:shape>
            </v:group>
            <v:group style="position:absolute;left:9270;top:8259;width:2375;height:2" coordorigin="9270,8259" coordsize="2375,2">
              <v:shape style="position:absolute;left:9270;top:8259;width:2375;height:2" coordorigin="9270,8259" coordsize="2375,0" path="m9270,8259l11645,8259e" filled="f" stroked="t" strokeweight=".957683pt" strokecolor="#4F4F4F">
                <v:path arrowok="t"/>
              </v:shape>
            </v:group>
            <v:group style="position:absolute;left:287;top:9071;width:4310;height:2" coordorigin="287,9071" coordsize="4310,2">
              <v:shape style="position:absolute;left:287;top:9071;width:4310;height:2" coordorigin="287,9071" coordsize="4310,0" path="m287,9071l4597,9071e" filled="f" stroked="t" strokeweight=".957683pt" strokecolor="#545454">
                <v:path arrowok="t"/>
              </v:shape>
            </v:group>
            <v:group style="position:absolute;left:4539;top:9069;width:1226;height:2" coordorigin="4539,9069" coordsize="1226,2">
              <v:shape style="position:absolute;left:4539;top:9069;width:1226;height:2" coordorigin="4539,9069" coordsize="1226,0" path="m4539,9069l5765,9069e" filled="f" stroked="t" strokeweight=".478842pt" strokecolor="#1C1C1C">
                <v:path arrowok="t"/>
              </v:shape>
            </v:group>
            <v:group style="position:absolute;left:5708;top:9066;width:5938;height:2" coordorigin="5708,9066" coordsize="5938,2">
              <v:shape style="position:absolute;left:5708;top:9066;width:5938;height:2" coordorigin="5708,9066" coordsize="5938,0" path="m5708,9066l11645,9066e" filled="f" stroked="t" strokeweight=".957683pt" strokecolor="#4B4B4B">
                <v:path arrowok="t"/>
              </v:shape>
            </v:group>
            <v:group style="position:absolute;left:11645;top:8719;width:2;height:2286" coordorigin="11645,8719" coordsize="2,2286">
              <v:shape style="position:absolute;left:11645;top:8719;width:2;height:2286" coordorigin="11645,8719" coordsize="0,2286" path="m11645,11005l11645,8719e" filled="f" stroked="t" strokeweight=".718262pt" strokecolor="#4B4B4B">
                <v:path arrowok="t"/>
              </v:shape>
            </v:group>
            <v:group style="position:absolute;left:287;top:10006;width:6369;height:2" coordorigin="287,10006" coordsize="6369,2">
              <v:shape style="position:absolute;left:287;top:10006;width:6369;height:2" coordorigin="287,10006" coordsize="6369,0" path="m287,10006l6656,10006e" filled="f" stroked="t" strokeweight=".957683pt" strokecolor="#4F4F4F">
                <v:path arrowok="t"/>
              </v:shape>
            </v:group>
            <v:group style="position:absolute;left:6598;top:10003;width:910;height:2" coordorigin="6598,10003" coordsize="910,2">
              <v:shape style="position:absolute;left:6598;top:10003;width:910;height:2" coordorigin="6598,10003" coordsize="910,0" path="m6598,10003l7508,10003e" filled="f" stroked="t" strokeweight=".478842pt" strokecolor="#1C1C1C">
                <v:path arrowok="t"/>
              </v:shape>
            </v:group>
            <v:group style="position:absolute;left:7451;top:10001;width:1346;height:2" coordorigin="7451,10001" coordsize="1346,2">
              <v:shape style="position:absolute;left:7451;top:10001;width:1346;height:2" coordorigin="7451,10001" coordsize="1346,0" path="m7451,10001l8796,10001e" filled="f" stroked="t" strokeweight=".478842pt" strokecolor="#3F3F3F">
                <v:path arrowok="t"/>
              </v:shape>
            </v:group>
            <v:group style="position:absolute;left:8523;top:10003;width:3132;height:2" coordorigin="8523,10003" coordsize="3132,2">
              <v:shape style="position:absolute;left:8523;top:10003;width:3132;height:2" coordorigin="8523,10003" coordsize="3132,0" path="m8523,10003l11655,10003e" filled="f" stroked="t" strokeweight=".957683pt" strokecolor="#545454">
                <v:path arrowok="t"/>
              </v:shape>
            </v:group>
            <v:group style="position:absolute;left:287;top:10248;width:4310;height:2" coordorigin="287,10248" coordsize="4310,2">
              <v:shape style="position:absolute;left:287;top:10248;width:4310;height:2" coordorigin="287,10248" coordsize="4310,0" path="m287,10248l4597,10248e" filled="f" stroked="t" strokeweight=".957683pt" strokecolor="#545454">
                <v:path arrowok="t"/>
              </v:shape>
            </v:group>
            <v:group style="position:absolute;left:4539;top:10248;width:632;height:2" coordorigin="4539,10248" coordsize="632,2">
              <v:shape style="position:absolute;left:4539;top:10248;width:632;height:2" coordorigin="4539,10248" coordsize="632,0" path="m4539,10248l5171,10248e" filled="f" stroked="t" strokeweight=".478842pt" strokecolor="#181818">
                <v:path arrowok="t"/>
              </v:shape>
            </v:group>
            <v:group style="position:absolute;left:5114;top:10245;width:311;height:2" coordorigin="5114,10245" coordsize="311,2">
              <v:shape style="position:absolute;left:5114;top:10245;width:311;height:2" coordorigin="5114,10245" coordsize="311,0" path="m5114,10245l5425,10245e" filled="f" stroked="t" strokeweight=".718262pt" strokecolor="#2B2B2B">
                <v:path arrowok="t"/>
              </v:shape>
            </v:group>
            <v:group style="position:absolute;left:5229;top:10245;width:1427;height:2" coordorigin="5229,10245" coordsize="1427,2">
              <v:shape style="position:absolute;left:5229;top:10245;width:1427;height:2" coordorigin="5229,10245" coordsize="1427,0" path="m5229,10245l6656,10245e" filled="f" stroked="t" strokeweight=".718262pt" strokecolor="#3F3F3F">
                <v:path arrowok="t"/>
              </v:shape>
            </v:group>
            <v:group style="position:absolute;left:6598;top:10243;width:910;height:2" coordorigin="6598,10243" coordsize="910,2">
              <v:shape style="position:absolute;left:6598;top:10243;width:910;height:2" coordorigin="6598,10243" coordsize="910,0" path="m6598,10243l7508,10243e" filled="f" stroked="t" strokeweight=".478842pt" strokecolor="#1C1C1C">
                <v:path arrowok="t"/>
              </v:shape>
            </v:group>
            <v:group style="position:absolute;left:7451;top:10241;width:1346;height:2" coordorigin="7451,10241" coordsize="1346,2">
              <v:shape style="position:absolute;left:7451;top:10241;width:1346;height:2" coordorigin="7451,10241" coordsize="1346,0" path="m7451,10241l8796,10241e" filled="f" stroked="t" strokeweight=".478842pt" strokecolor="#343434">
                <v:path arrowok="t"/>
              </v:shape>
            </v:group>
            <v:group style="position:absolute;left:8672;top:10243;width:2978;height:2" coordorigin="8672,10243" coordsize="2978,2">
              <v:shape style="position:absolute;left:8672;top:10243;width:2978;height:2" coordorigin="8672,10243" coordsize="2978,0" path="m8672,10243l11650,10243e" filled="f" stroked="t" strokeweight=".957683pt" strokecolor="#545454">
                <v:path arrowok="t"/>
              </v:shape>
            </v:group>
            <v:group style="position:absolute;left:287;top:10485;width:6244;height:2" coordorigin="287,10485" coordsize="6244,2">
              <v:shape style="position:absolute;left:287;top:10485;width:6244;height:2" coordorigin="287,10485" coordsize="6244,0" path="m287,10485l6531,10485e" filled="f" stroked="t" strokeweight=".957683pt" strokecolor="#4F4F4F">
                <v:path arrowok="t"/>
              </v:shape>
            </v:group>
            <v:group style="position:absolute;left:6474;top:10483;width:1034;height:2" coordorigin="6474,10483" coordsize="1034,2">
              <v:shape style="position:absolute;left:6474;top:10483;width:1034;height:2" coordorigin="6474,10483" coordsize="1034,0" path="m6474,10483l7508,10483e" filled="f" stroked="t" strokeweight=".478842pt" strokecolor="#181818">
                <v:path arrowok="t"/>
              </v:shape>
            </v:group>
            <v:group style="position:absolute;left:7451;top:10480;width:2624;height:2" coordorigin="7451,10480" coordsize="2624,2">
              <v:shape style="position:absolute;left:7451;top:10480;width:2624;height:2" coordorigin="7451,10480" coordsize="2624,0" path="m7451,10480l10075,10480e" filled="f" stroked="t" strokeweight=".718262pt" strokecolor="#3B3B3B">
                <v:path arrowok="t"/>
              </v:shape>
            </v:group>
            <v:group style="position:absolute;left:9673;top:10483;width:1978;height:2" coordorigin="9673,10483" coordsize="1978,2">
              <v:shape style="position:absolute;left:9673;top:10483;width:1978;height:2" coordorigin="9673,10483" coordsize="1978,0" path="m9673,10483l11650,10483e" filled="f" stroked="t" strokeweight=".957683pt" strokecolor="#545454">
                <v:path arrowok="t"/>
              </v:shape>
            </v:group>
            <v:group style="position:absolute;left:757;top:10964;width:5775;height:2" coordorigin="757,10964" coordsize="5775,2">
              <v:shape style="position:absolute;left:757;top:10964;width:5775;height:2" coordorigin="757,10964" coordsize="5775,0" path="m757,10964l6531,10964e" filled="f" stroked="t" strokeweight=".957683pt" strokecolor="#4F4F4F">
                <v:path arrowok="t"/>
              </v:shape>
            </v:group>
            <v:group style="position:absolute;left:6474;top:10962;width:1034;height:2" coordorigin="6474,10962" coordsize="1034,2">
              <v:shape style="position:absolute;left:6474;top:10962;width:1034;height:2" coordorigin="6474,10962" coordsize="1034,0" path="m6474,10962l7508,10962e" filled="f" stroked="t" strokeweight=".478842pt" strokecolor="#282828">
                <v:path arrowok="t"/>
              </v:shape>
            </v:group>
            <v:group style="position:absolute;left:7451;top:10964;width:4199;height:2" coordorigin="7451,10964" coordsize="4199,2">
              <v:shape style="position:absolute;left:7451;top:10964;width:4199;height:2" coordorigin="7451,10964" coordsize="4199,0" path="m7451,10964l11650,10964e" filled="f" stroked="t" strokeweight=".957683pt" strokecolor="#575757">
                <v:path arrowok="t"/>
              </v:shape>
            </v:group>
            <v:group style="position:absolute;left:287;top:11204;width:4310;height:2" coordorigin="287,11204" coordsize="4310,2">
              <v:shape style="position:absolute;left:287;top:11204;width:4310;height:2" coordorigin="287,11204" coordsize="4310,0" path="m287,11204l4597,11204e" filled="f" stroked="t" strokeweight=".957683pt" strokecolor="#545454">
                <v:path arrowok="t"/>
              </v:shape>
            </v:group>
            <v:group style="position:absolute;left:4539;top:11206;width:192;height:2" coordorigin="4539,11206" coordsize="192,2">
              <v:shape style="position:absolute;left:4539;top:11206;width:192;height:2" coordorigin="4539,11206" coordsize="192,0" path="m4539,11206l4731,11206e" filled="f" stroked="t" strokeweight=".478842pt" strokecolor="#282828">
                <v:path arrowok="t"/>
              </v:shape>
            </v:group>
            <v:group style="position:absolute;left:4673;top:11202;width:6982;height:2" coordorigin="4673,11202" coordsize="6982,2">
              <v:shape style="position:absolute;left:4673;top:11202;width:6982;height:2" coordorigin="4673,11202" coordsize="6982,0" path="m4673,11202l11655,11202e" filled="f" stroked="t" strokeweight=".718262pt" strokecolor="#4B4B4B">
                <v:path arrowok="t"/>
              </v:shape>
            </v:group>
            <v:group style="position:absolute;left:7029;top:11202;width:479;height:2" coordorigin="7029,11202" coordsize="479,2">
              <v:shape style="position:absolute;left:7029;top:11202;width:479;height:2" coordorigin="7029,11202" coordsize="479,0" path="m7029,11202l7508,11202e" filled="f" stroked="t" strokeweight=".478842pt" strokecolor="#1F1F1F">
                <v:path arrowok="t"/>
              </v:shape>
            </v:group>
            <v:group style="position:absolute;left:11648;top:10914;width:2;height:1519" coordorigin="11648,10914" coordsize="2,1519">
              <v:shape style="position:absolute;left:11648;top:10914;width:2;height:1519" coordorigin="11648,10914" coordsize="0,1519" path="m11648,12433l11648,10914e" filled="f" stroked="t" strokeweight=".478842pt" strokecolor="#383838">
                <v:path arrowok="t"/>
              </v:shape>
            </v:group>
            <v:group style="position:absolute;left:764;top:11202;width:2;height:316" coordorigin="764,11202" coordsize="2,316">
              <v:shape style="position:absolute;left:764;top:11202;width:2;height:316" coordorigin="764,11202" coordsize="0,316" path="m764,11518l764,11202e" filled="f" stroked="t" strokeweight=".478842pt" strokecolor="#3B3B3B">
                <v:path arrowok="t"/>
              </v:shape>
            </v:group>
            <v:group style="position:absolute;left:2037;top:11173;width:2;height:4860" coordorigin="2037,11173" coordsize="2,4860">
              <v:shape style="position:absolute;left:2037;top:11173;width:2;height:4860" coordorigin="2037,11173" coordsize="0,4860" path="m2037,16033l2037,11173e" filled="f" stroked="t" strokeweight=".957683pt" strokecolor="#4B4B4B">
                <v:path arrowok="t"/>
              </v:shape>
            </v:group>
            <v:group style="position:absolute;left:7063;top:11197;width:2;height:1318" coordorigin="7063,11197" coordsize="2,1318">
              <v:shape style="position:absolute;left:7063;top:11197;width:2;height:1318" coordorigin="7063,11197" coordsize="0,1318" path="m7063,12515l7063,11197e" filled="f" stroked="t" strokeweight=".957683pt" strokecolor="#545454">
                <v:path arrowok="t"/>
              </v:shape>
            </v:group>
            <v:group style="position:absolute;left:287;top:11724;width:484;height:2" coordorigin="287,11724" coordsize="484,2">
              <v:shape style="position:absolute;left:287;top:11724;width:484;height:2" coordorigin="287,11724" coordsize="484,0" path="m287,11724l771,11724e" filled="f" stroked="t" strokeweight=".478842pt" strokecolor="#232323">
                <v:path arrowok="t"/>
              </v:shape>
            </v:group>
            <v:group style="position:absolute;left:766;top:11460;width:2;height:1213" coordorigin="766,11460" coordsize="2,1213">
              <v:shape style="position:absolute;left:766;top:11460;width:2;height:1213" coordorigin="766,11460" coordsize="0,1213" path="m766,12673l766,11460e" filled="f" stroked="t" strokeweight=".478842pt" strokecolor="#181818">
                <v:path arrowok="t"/>
              </v:shape>
            </v:group>
            <v:group style="position:absolute;left:709;top:11722;width:680;height:2" coordorigin="709,11722" coordsize="680,2">
              <v:shape style="position:absolute;left:709;top:11722;width:680;height:2" coordorigin="709,11722" coordsize="680,0" path="m709,11722l1389,11722e" filled="f" stroked="t" strokeweight=".718262pt" strokecolor="#3F3F3F">
                <v:path arrowok="t"/>
              </v:shape>
            </v:group>
            <v:group style="position:absolute;left:1355;top:11130;width:2;height:1778" coordorigin="1355,11130" coordsize="2,1778">
              <v:shape style="position:absolute;left:1355;top:11130;width:2;height:1778" coordorigin="1355,11130" coordsize="0,1778" path="m1355,12908l1355,11130e" filled="f" stroked="t" strokeweight=".957683pt" strokecolor="#3F3F3F">
                <v:path arrowok="t"/>
              </v:shape>
            </v:group>
            <v:group style="position:absolute;left:1312;top:11717;width:8533;height:2" coordorigin="1312,11717" coordsize="8533,2">
              <v:shape style="position:absolute;left:1312;top:11717;width:8533;height:2" coordorigin="1312,11717" coordsize="8533,0" path="m1312,11717l9845,11717e" filled="f" stroked="t" strokeweight=".957683pt" strokecolor="#545454">
                <v:path arrowok="t"/>
              </v:shape>
            </v:group>
            <v:group style="position:absolute;left:9788;top:11712;width:1863;height:2" coordorigin="9788,11712" coordsize="1863,2">
              <v:shape style="position:absolute;left:9788;top:11712;width:1863;height:2" coordorigin="9788,11712" coordsize="1863,0" path="m9788,11712l11650,11712e" filled="f" stroked="t" strokeweight=".478842pt" strokecolor="#3B3B3B">
                <v:path arrowok="t"/>
              </v:shape>
            </v:group>
            <v:group style="position:absolute;left:4702;top:13387;width:2365;height:2" coordorigin="4702,13387" coordsize="2365,2">
              <v:shape style="position:absolute;left:4702;top:13387;width:2365;height:2" coordorigin="4702,13387" coordsize="2365,0" path="m4702,13387l7068,13387e" filled="f" stroked="t" strokeweight=".239421pt" strokecolor="#545797">
                <v:path arrowok="t"/>
              </v:shape>
            </v:group>
            <v:group style="position:absolute;left:7070;top:12184;width:2;height:2349" coordorigin="7070,12184" coordsize="2,2349">
              <v:shape style="position:absolute;left:7070;top:12184;width:2;height:2349" coordorigin="7070,12184" coordsize="0,2349" path="m7070,14533l7070,12184e" filled="f" stroked="t" strokeweight=".478842pt" strokecolor="#383838">
                <v:path arrowok="t"/>
              </v:shape>
            </v:group>
            <v:group style="position:absolute;left:11648;top:12347;width:2;height:3945" coordorigin="11648,12347" coordsize="2,3945">
              <v:shape style="position:absolute;left:11648;top:12347;width:2;height:3945" coordorigin="11648,12347" coordsize="0,3945" path="m11648,16292l11648,12347e" filled="f" stroked="t" strokeweight=".478842pt" strokecolor="#4B4B4B">
                <v:path arrowok="t"/>
              </v:shape>
            </v:group>
            <v:group style="position:absolute;left:297;top:12616;width:2;height:508" coordorigin="297,12616" coordsize="2,508">
              <v:shape style="position:absolute;left:297;top:12616;width:2;height:508" coordorigin="297,12616" coordsize="0,508" path="m297,13124l297,12616e" filled="f" stroked="t" strokeweight=".478842pt" strokecolor="#131313">
                <v:path arrowok="t"/>
              </v:shape>
            </v:group>
            <v:group style="position:absolute;left:766;top:12616;width:2;height:1208" coordorigin="766,12616" coordsize="2,1208">
              <v:shape style="position:absolute;left:766;top:12616;width:2;height:1208" coordorigin="766,12616" coordsize="0,1208" path="m766,13823l766,12616e" filled="f" stroked="t" strokeweight=".478842pt" strokecolor="#3B3B3B">
                <v:path arrowok="t"/>
              </v:shape>
            </v:group>
            <v:group style="position:absolute;left:1360;top:12836;width:2;height:580" coordorigin="1360,12836" coordsize="2,580">
              <v:shape style="position:absolute;left:1360;top:12836;width:2;height:580" coordorigin="1360,12836" coordsize="0,580" path="m1360,13416l1360,12836e" filled="f" stroked="t" strokeweight=".478842pt" strokecolor="#282828">
                <v:path arrowok="t"/>
              </v:shape>
            </v:group>
            <v:group style="position:absolute;left:299;top:13066;width:2;height:3259" coordorigin="299,13066" coordsize="2,3259">
              <v:shape style="position:absolute;left:299;top:13066;width:2;height:3259" coordorigin="299,13066" coordsize="0,3259" path="m299,16326l299,13066e" filled="f" stroked="t" strokeweight=".478842pt" strokecolor="#2F2F2F">
                <v:path arrowok="t"/>
              </v:shape>
            </v:group>
            <v:group style="position:absolute;left:299;top:13320;width:2;height:503" coordorigin="299,13320" coordsize="2,503">
              <v:shape style="position:absolute;left:299;top:13320;width:2;height:503" coordorigin="299,13320" coordsize="0,503" path="m299,13823l299,13320e" filled="f" stroked="t" strokeweight=".718262pt" strokecolor="#444444">
                <v:path arrowok="t"/>
              </v:shape>
            </v:group>
            <v:group style="position:absolute;left:292;top:13816;width:1757;height:2" coordorigin="292,13816" coordsize="1757,2">
              <v:shape style="position:absolute;left:292;top:13816;width:1757;height:2" coordorigin="292,13816" coordsize="1757,0" path="m292,13816l2049,13816e" filled="f" stroked="t" strokeweight=".957683pt" strokecolor="#545454">
                <v:path arrowok="t"/>
              </v:shape>
            </v:group>
            <v:group style="position:absolute;left:769;top:13761;width:2;height:1553" coordorigin="769,13761" coordsize="2,1553">
              <v:shape style="position:absolute;left:769;top:13761;width:2;height:1553" coordorigin="769,13761" coordsize="0,1553" path="m769,15314l769,13761e" filled="f" stroked="t" strokeweight=".239421pt" strokecolor="#131313">
                <v:path arrowok="t"/>
              </v:shape>
            </v:group>
            <v:group style="position:absolute;left:1360;top:13301;width:2;height:1476" coordorigin="1360,13301" coordsize="2,1476">
              <v:shape style="position:absolute;left:1360;top:13301;width:2;height:1476" coordorigin="1360,13301" coordsize="0,1476" path="m1360,14777l1360,13301e" filled="f" stroked="t" strokeweight=".718262pt" strokecolor="#3B3B3B">
                <v:path arrowok="t"/>
              </v:shape>
            </v:group>
            <v:group style="position:absolute;left:302;top:14475;width:2;height:839" coordorigin="302,14475" coordsize="2,839">
              <v:shape style="position:absolute;left:302;top:14475;width:2;height:839" coordorigin="302,14475" coordsize="0,839" path="m302,15314l302,14475e" filled="f" stroked="t" strokeweight=".478842pt" strokecolor="#0F0F0F">
                <v:path arrowok="t"/>
              </v:shape>
            </v:group>
            <v:group style="position:absolute;left:7077;top:14475;width:2;height:201" coordorigin="7077,14475" coordsize="2,201">
              <v:shape style="position:absolute;left:7077;top:14475;width:2;height:201" coordorigin="7077,14475" coordsize="0,201" path="m7077,14677l7077,14475e" filled="f" stroked="t" strokeweight=".718262pt" strokecolor="#3F3F3F">
                <v:path arrowok="t"/>
              </v:shape>
            </v:group>
            <v:group style="position:absolute;left:7080;top:14581;width:2;height:1730" coordorigin="7080,14581" coordsize="2,1730">
              <v:shape style="position:absolute;left:7080;top:14581;width:2;height:1730" coordorigin="7080,14581" coordsize="0,1730" path="m7080,16311l7080,14581e" filled="f" stroked="t" strokeweight=".957683pt" strokecolor="#5B5B5B">
                <v:path arrowok="t"/>
              </v:shape>
            </v:group>
            <v:group style="position:absolute;left:1365;top:14720;width:2;height:1002" coordorigin="1365,14720" coordsize="2,1002">
              <v:shape style="position:absolute;left:1365;top:14720;width:2;height:1002" coordorigin="1365,14720" coordsize="0,1002" path="m1365,15722l1365,14720e" filled="f" stroked="t" strokeweight=".478842pt" strokecolor="#181818">
                <v:path arrowok="t"/>
              </v:shape>
            </v:group>
            <v:group style="position:absolute;left:769;top:15257;width:2;height:776" coordorigin="769,15257" coordsize="2,776">
              <v:shape style="position:absolute;left:769;top:15257;width:2;height:776" coordorigin="769,15257" coordsize="0,776" path="m769,16033l769,15257e" filled="f" stroked="t" strokeweight=".239421pt" strokecolor="#343434">
                <v:path arrowok="t"/>
              </v:shape>
            </v:group>
            <v:group style="position:absolute;left:1367;top:15664;width:2;height:661" coordorigin="1367,15664" coordsize="2,661">
              <v:shape style="position:absolute;left:1367;top:15664;width:2;height:661" coordorigin="1367,15664" coordsize="0,661" path="m1367,16326l1367,15664e" filled="f" stroked="t" strokeweight=".718262pt" strokecolor="#383838">
                <v:path arrowok="t"/>
              </v:shape>
            </v:group>
            <v:group style="position:absolute;left:297;top:16321;width:474;height:2" coordorigin="297,16321" coordsize="474,2">
              <v:shape style="position:absolute;left:297;top:16321;width:474;height:2" coordorigin="297,16321" coordsize="474,0" path="m297,16321l771,16321e" filled="f" stroked="t" strokeweight=".478842pt" strokecolor="#232323">
                <v:path arrowok="t"/>
              </v:shape>
            </v:group>
            <v:group style="position:absolute;left:304;top:15976;width:2;height:350" coordorigin="304,15976" coordsize="2,350">
              <v:shape style="position:absolute;left:304;top:15976;width:2;height:350" coordorigin="304,15976" coordsize="0,350" path="m304,16326l304,15976e" filled="f" stroked="t" strokeweight=".718262pt" strokecolor="#444444">
                <v:path arrowok="t"/>
              </v:shape>
            </v:group>
            <v:group style="position:absolute;left:769;top:15976;width:2;height:350" coordorigin="769,15976" coordsize="2,350">
              <v:shape style="position:absolute;left:769;top:15976;width:2;height:350" coordorigin="769,15976" coordsize="0,350" path="m769,16326l769,15976e" filled="f" stroked="t" strokeweight=".239421pt" strokecolor="#484848">
                <v:path arrowok="t"/>
              </v:shape>
            </v:group>
            <v:group style="position:absolute;left:709;top:16318;width:6220;height:2" coordorigin="709,16318" coordsize="6220,2">
              <v:shape style="position:absolute;left:709;top:16318;width:6220;height:2" coordorigin="709,16318" coordsize="6220,0" path="m709,16318l6929,16318e" filled="f" stroked="t" strokeweight=".478842pt" strokecolor="#484848">
                <v:path arrowok="t"/>
              </v:shape>
            </v:group>
            <v:group style="position:absolute;left:2040;top:11197;width:2;height:5124" coordorigin="2040,11197" coordsize="2,5124">
              <v:shape style="position:absolute;left:2040;top:11197;width:2;height:5124" coordorigin="2040,11197" coordsize="0,5124" path="m2040,16321l2040,11197e" filled="f" stroked="t" strokeweight=".957683pt" strokecolor="#4B4B4B">
                <v:path arrowok="t"/>
              </v:shape>
            </v:group>
            <v:group style="position:absolute;left:1982;top:16316;width:651;height:2" coordorigin="1982,16316" coordsize="651,2">
              <v:shape style="position:absolute;left:1982;top:16316;width:651;height:2" coordorigin="1982,16316" coordsize="651,0" path="m1982,16316l2634,16316e" filled="f" stroked="t" strokeweight=".478842pt" strokecolor="#131313">
                <v:path arrowok="t"/>
              </v:shape>
            </v:group>
            <v:group style="position:absolute;left:2576;top:16306;width:6048;height:2" coordorigin="2576,16306" coordsize="6048,2">
              <v:shape style="position:absolute;left:2576;top:16306;width:6048;height:2" coordorigin="2576,16306" coordsize="6048,0" path="m2576,16306l8624,16306e" filled="f" stroked="t" strokeweight=".957683pt" strokecolor="#545454">
                <v:path arrowok="t"/>
              </v:shape>
            </v:group>
            <v:group style="position:absolute;left:7451;top:16294;width:4209;height:2" coordorigin="7451,16294" coordsize="4209,2">
              <v:shape style="position:absolute;left:7451;top:16294;width:4209;height:2" coordorigin="7451,16294" coordsize="4209,0" path="m7451,16294l11660,16294e" filled="f" stroked="t" strokeweight=".478842pt" strokecolor="#3B3B3B">
                <v:path arrowok="t"/>
              </v:shape>
            </v:group>
            <v:group style="position:absolute;left:9045;top:16292;width:800;height:2" coordorigin="9045,16292" coordsize="800,2">
              <v:shape style="position:absolute;left:9045;top:16292;width:800;height:2" coordorigin="9045,16292" coordsize="800,0" path="m9045,16292l9845,16292e" filled="f" stroked="t" strokeweight=".478842pt" strokecolor="#1C1C1C">
                <v:path arrowok="t"/>
              </v:shape>
            </v:group>
            <v:group style="position:absolute;left:9768;top:16287;width:1887;height:2" coordorigin="9768,16287" coordsize="1887,2">
              <v:shape style="position:absolute;left:9768;top:16287;width:1887;height:2" coordorigin="9768,16287" coordsize="1887,0" path="m9768,16287l11655,16287e" filled="f" stroked="t" strokeweight=".957683pt" strokecolor="#545454">
                <v:path arrowok="t"/>
              </v:shape>
            </v:group>
            <v:group style="position:absolute;left:5488;top:3814;width:112;height:2" coordorigin="5488,3814" coordsize="112,2">
              <v:shape style="position:absolute;left:5488;top:3814;width:112;height:2" coordorigin="5488,3814" coordsize="112,0" path="m5488,3814l5600,3814e" filled="f" stroked="t" strokeweight=".38pt" strokecolor="#999999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77"/>
          <w:position w:val="-3"/>
        </w:rPr>
        <w:t>Itfaiy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77"/>
          <w:position w:val="-3"/>
        </w:rPr>
        <w:t>e</w:t>
      </w:r>
      <w:r>
        <w:rPr>
          <w:rFonts w:ascii="Arial" w:hAnsi="Arial" w:cs="Arial" w:eastAsia="Arial"/>
          <w:sz w:val="23"/>
          <w:szCs w:val="23"/>
          <w:color w:val="3F3F3F"/>
          <w:spacing w:val="21"/>
          <w:w w:val="77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77"/>
          <w:position w:val="-3"/>
        </w:rPr>
        <w:t>G</w:t>
      </w:r>
      <w:r>
        <w:rPr>
          <w:rFonts w:ascii="Arial" w:hAnsi="Arial" w:cs="Arial" w:eastAsia="Arial"/>
          <w:sz w:val="23"/>
          <w:szCs w:val="23"/>
          <w:color w:val="3F3F3F"/>
          <w:spacing w:val="4"/>
          <w:w w:val="77"/>
          <w:position w:val="-3"/>
        </w:rPr>
        <w:t>ü</w:t>
      </w:r>
      <w:r>
        <w:rPr>
          <w:rFonts w:ascii="Arial" w:hAnsi="Arial" w:cs="Arial" w:eastAsia="Arial"/>
          <w:sz w:val="23"/>
          <w:szCs w:val="23"/>
          <w:color w:val="262626"/>
          <w:spacing w:val="2"/>
          <w:w w:val="77"/>
          <w:position w:val="-3"/>
        </w:rPr>
        <w:t>n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77"/>
          <w:position w:val="-3"/>
        </w:rPr>
        <w:t>ey</w:t>
      </w:r>
      <w:r>
        <w:rPr>
          <w:rFonts w:ascii="Arial" w:hAnsi="Arial" w:cs="Arial" w:eastAsia="Arial"/>
          <w:sz w:val="23"/>
          <w:szCs w:val="23"/>
          <w:color w:val="3F3F3F"/>
          <w:spacing w:val="3"/>
          <w:w w:val="77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77"/>
          <w:position w:val="-3"/>
        </w:rPr>
        <w:t>Bölg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77"/>
          <w:position w:val="-3"/>
        </w:rPr>
        <w:t>e</w:t>
      </w:r>
      <w:r>
        <w:rPr>
          <w:rFonts w:ascii="Arial" w:hAnsi="Arial" w:cs="Arial" w:eastAsia="Arial"/>
          <w:sz w:val="23"/>
          <w:szCs w:val="23"/>
          <w:color w:val="3F3F3F"/>
          <w:spacing w:val="-6"/>
          <w:w w:val="77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77"/>
          <w:position w:val="-3"/>
        </w:rPr>
        <w:t>Amirı</w:t>
      </w:r>
      <w:r>
        <w:rPr>
          <w:rFonts w:ascii="Arial" w:hAnsi="Arial" w:cs="Arial" w:eastAsia="Arial"/>
          <w:sz w:val="23"/>
          <w:szCs w:val="23"/>
          <w:color w:val="3F3F3F"/>
          <w:spacing w:val="-33"/>
          <w:w w:val="77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Şoilirü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34"/>
          <w:szCs w:val="34"/>
          <w:color w:val="ACAEAE"/>
          <w:spacing w:val="0"/>
          <w:w w:val="47"/>
          <w:position w:val="4"/>
        </w:rPr>
        <w:t>··-</w:t>
      </w:r>
      <w:r>
        <w:rPr>
          <w:rFonts w:ascii="Times New Roman" w:hAnsi="Times New Roman" w:cs="Times New Roman" w:eastAsia="Times New Roman"/>
          <w:sz w:val="34"/>
          <w:szCs w:val="34"/>
          <w:color w:val="ACAEAE"/>
          <w:spacing w:val="-37"/>
          <w:w w:val="47"/>
          <w:position w:val="4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9A9A9A"/>
          <w:spacing w:val="0"/>
          <w:w w:val="47"/>
          <w:position w:val="4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9A9A9A"/>
          <w:spacing w:val="0"/>
          <w:w w:val="47"/>
          <w:position w:val="4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9A9A9A"/>
          <w:spacing w:val="11"/>
          <w:w w:val="47"/>
          <w:position w:val="4"/>
        </w:rPr>
        <w:t> </w:t>
      </w:r>
      <w:r>
        <w:rPr>
          <w:rFonts w:ascii="Arial" w:hAnsi="Arial" w:cs="Arial" w:eastAsia="Arial"/>
          <w:sz w:val="17"/>
          <w:szCs w:val="17"/>
          <w:color w:val="9A9A9A"/>
          <w:spacing w:val="1"/>
          <w:w w:val="125"/>
          <w:position w:val="8"/>
        </w:rPr>
        <w:t>.</w:t>
      </w:r>
      <w:r>
        <w:rPr>
          <w:rFonts w:ascii="Arial" w:hAnsi="Arial" w:cs="Arial" w:eastAsia="Arial"/>
          <w:sz w:val="17"/>
          <w:szCs w:val="17"/>
          <w:color w:val="ACAEAE"/>
          <w:spacing w:val="0"/>
          <w:w w:val="125"/>
          <w:position w:val="8"/>
        </w:rPr>
        <w:t>.</w:t>
      </w:r>
      <w:r>
        <w:rPr>
          <w:rFonts w:ascii="Arial" w:hAnsi="Arial" w:cs="Arial" w:eastAsia="Arial"/>
          <w:sz w:val="17"/>
          <w:szCs w:val="17"/>
          <w:color w:val="ACAEAE"/>
          <w:spacing w:val="56"/>
          <w:w w:val="125"/>
          <w:position w:val="8"/>
        </w:rPr>
        <w:t> </w:t>
      </w:r>
      <w:r>
        <w:rPr>
          <w:rFonts w:ascii="Arial" w:hAnsi="Arial" w:cs="Arial" w:eastAsia="Arial"/>
          <w:sz w:val="17"/>
          <w:szCs w:val="17"/>
          <w:color w:val="ACAEAE"/>
          <w:spacing w:val="0"/>
          <w:w w:val="72"/>
          <w:position w:val="8"/>
        </w:rPr>
        <w:t>•</w:t>
      </w:r>
      <w:r>
        <w:rPr>
          <w:rFonts w:ascii="Arial" w:hAnsi="Arial" w:cs="Arial" w:eastAsia="Arial"/>
          <w:sz w:val="17"/>
          <w:szCs w:val="17"/>
          <w:color w:val="ACAEAE"/>
          <w:spacing w:val="-29"/>
          <w:w w:val="72"/>
          <w:position w:val="8"/>
        </w:rPr>
        <w:t> </w:t>
      </w:r>
      <w:r>
        <w:rPr>
          <w:rFonts w:ascii="Arial" w:hAnsi="Arial" w:cs="Arial" w:eastAsia="Arial"/>
          <w:sz w:val="17"/>
          <w:szCs w:val="17"/>
          <w:color w:val="ACAEAE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7"/>
          <w:szCs w:val="17"/>
          <w:color w:val="ACAEAE"/>
          <w:spacing w:val="0"/>
          <w:w w:val="100"/>
          <w:position w:val="8"/>
        </w:rPr>
      </w:r>
      <w:r>
        <w:rPr>
          <w:rFonts w:ascii="Arial" w:hAnsi="Arial" w:cs="Arial" w:eastAsia="Arial"/>
          <w:sz w:val="17"/>
          <w:szCs w:val="17"/>
          <w:color w:val="9A9A9A"/>
          <w:spacing w:val="0"/>
          <w:w w:val="72"/>
          <w:i/>
          <w:position w:val="8"/>
        </w:rPr>
        <w:t>,.,f!P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3303" w:right="-20"/>
        <w:jc w:val="left"/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3B4BB5"/>
          <w:spacing w:val="0"/>
          <w:w w:val="79"/>
          <w:b/>
          <w:bCs/>
          <w:i/>
        </w:rPr>
        <w:t>o.f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160"/>
        </w:sectPr>
      </w:pPr>
      <w:rPr/>
    </w:p>
    <w:p>
      <w:pPr>
        <w:spacing w:before="48" w:after="0" w:line="227" w:lineRule="auto"/>
        <w:ind w:left="584" w:right="-142" w:firstLine="2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81"/>
          <w:szCs w:val="81"/>
          <w:color w:val="313131"/>
          <w:spacing w:val="-368"/>
          <w:w w:val="163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15"/>
          <w:position w:val="0"/>
        </w:rPr>
        <w:t>IZMIR</w: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15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09"/>
          <w:position w:val="0"/>
        </w:rPr>
        <w:t>BELEDIYESI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4" w:lineRule="auto"/>
        <w:ind w:left="447" w:right="4483" w:firstLine="-10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77.119995pt;margin-top:-5.005295pt;width:49.919998pt;height:46.080002pt;mso-position-horizontal-relative:page;mso-position-vertical-relative:paragraph;z-index:-15628" type="#_x0000_t75">
            <v:imagedata r:id="rId4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5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5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26" w:lineRule="exact"/>
        <w:ind w:left="106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4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980" w:bottom="280" w:left="520" w:right="280"/>
          <w:cols w:num="2" w:equalWidth="0">
            <w:col w:w="1491" w:space="1459"/>
            <w:col w:w="8170"/>
          </w:cols>
        </w:sectPr>
      </w:pPr>
      <w:rPr/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1.117182" w:type="dxa"/>
      </w:tblPr>
      <w:tblGrid/>
      <w:tr>
        <w:trPr>
          <w:trHeight w:val="229" w:hRule="exact"/>
        </w:trPr>
        <w:tc>
          <w:tcPr>
            <w:tcW w:w="1149" w:type="dxa"/>
            <w:tcBorders>
              <w:top w:val="single" w:sz="5.711632" w:space="0" w:color="646464"/>
              <w:bottom w:val="single" w:sz="5.71163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315" w:type="dxa"/>
            <w:tcBorders>
              <w:top w:val="single" w:sz="5.711632" w:space="0" w:color="646464"/>
              <w:bottom w:val="single" w:sz="5.71163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20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5"/>
              </w:rPr>
              <w:t>:06.05.2017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217" w:type="dxa"/>
            <w:tcBorders>
              <w:top w:val="single" w:sz="5.711632" w:space="0" w:color="646464"/>
              <w:bottom w:val="single" w:sz="5.71163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203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4"/>
              </w:rPr>
              <w:t>No:42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6183" w:type="dxa"/>
            <w:tcBorders>
              <w:top w:val="single" w:sz="5.711632" w:space="0" w:color="646464"/>
              <w:bottom w:val="single" w:sz="5.711632" w:space="0" w:color="646464"/>
              <w:left w:val="nil" w:sz="6" w:space="0" w:color="auto"/>
              <w:right w:val="single" w:sz="5.711632" w:space="0" w:color="606060"/>
            </w:tcBorders>
          </w:tcPr>
          <w:p>
            <w:pPr>
              <w:spacing w:before="1" w:after="0" w:line="240" w:lineRule="auto"/>
              <w:ind w:left="267" w:right="-20"/>
              <w:jc w:val="left"/>
              <w:tabs>
                <w:tab w:pos="222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:22:46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1"/>
              </w:rPr>
              <w:t>rreı: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25" w:hRule="exact"/>
        </w:trPr>
        <w:tc>
          <w:tcPr>
            <w:tcW w:w="1149" w:type="dxa"/>
            <w:tcBorders>
              <w:top w:val="single" w:sz="5.711632" w:space="0" w:color="646464"/>
              <w:bottom w:val="single" w:sz="5.71163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04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-4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95B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95B"/>
                <w:spacing w:val="8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315" w:type="dxa"/>
            <w:tcBorders>
              <w:top w:val="single" w:sz="5.711632" w:space="0" w:color="646464"/>
              <w:bottom w:val="single" w:sz="5.71163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04" w:lineRule="exact"/>
              <w:ind w:left="20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05"/>
              </w:rPr>
              <w:t>:06.05.2017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217" w:type="dxa"/>
            <w:tcBorders>
              <w:top w:val="single" w:sz="5.711632" w:space="0" w:color="646464"/>
              <w:bottom w:val="single" w:sz="5.71163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04" w:lineRule="exact"/>
              <w:ind w:left="203" w:right="-20"/>
              <w:jc w:val="left"/>
              <w:tabs>
                <w:tab w:pos="150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95B"/>
                <w:spacing w:val="-2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95B"/>
                <w:spacing w:val="-13"/>
                <w:w w:val="145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5"/>
              </w:rPr>
              <w:t>2820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6183" w:type="dxa"/>
            <w:tcBorders>
              <w:top w:val="single" w:sz="5.711632" w:space="0" w:color="646464"/>
              <w:bottom w:val="single" w:sz="5.711632" w:space="0" w:color="646464"/>
              <w:left w:val="nil" w:sz="6" w:space="0" w:color="auto"/>
              <w:right w:val="single" w:sz="5.711632" w:space="0" w:color="606060"/>
            </w:tcBorders>
          </w:tcPr>
          <w:p>
            <w:pPr>
              <w:spacing w:before="6" w:after="0" w:line="204" w:lineRule="exact"/>
              <w:ind w:left="27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6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95B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95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95B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95B"/>
                <w:spacing w:val="3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Mur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95B"/>
                <w:spacing w:val="7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-1"/>
                <w:w w:val="110"/>
              </w:rPr>
              <w:t>Ç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95B"/>
                <w:spacing w:val="-5"/>
                <w:w w:val="106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2"/>
              </w:rPr>
              <w:t>TİN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99" w:lineRule="exact"/>
        <w:ind w:left="15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95B"/>
          <w:spacing w:val="-16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Cuınhuriy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0"/>
          <w:w w:val="10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95B"/>
          <w:spacing w:val="0"/>
          <w:w w:val="9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4595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Zeyti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Beydağ/İZMİR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161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DoğruAdres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:Cumhuriyet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Zeyti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Şehit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Başara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Parkı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İçerisi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Beyd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95B"/>
          <w:spacing w:val="0"/>
          <w:w w:val="109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54595B"/>
          <w:spacing w:val="6"/>
          <w:w w:val="108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3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201" w:right="-20"/>
        <w:jc w:val="left"/>
        <w:tabs>
          <w:tab w:pos="1440" w:val="left"/>
          <w:tab w:pos="4360" w:val="left"/>
          <w:tab w:pos="7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41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4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7"/>
          <w:w w:val="14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:Çö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9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</w:rPr>
        <w:t>Ateş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03" w:lineRule="exact"/>
        <w:ind w:left="137" w:right="-20"/>
        <w:jc w:val="left"/>
        <w:tabs>
          <w:tab w:pos="3220" w:val="left"/>
          <w:tab w:pos="6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  <w:position w:val="-1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9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95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95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89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95B"/>
          <w:spacing w:val="10"/>
          <w:w w:val="89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9"/>
          <w:position w:val="-1"/>
        </w:rPr>
        <w:t>pını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  <w:position w:val="-1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3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95B"/>
          <w:spacing w:val="0"/>
          <w:w w:val="103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95B"/>
          <w:spacing w:val="-43"/>
          <w:w w:val="10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95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95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95B"/>
          <w:spacing w:val="0"/>
          <w:w w:val="12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3221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7.037506pt;margin-top:.327321pt;width:75.943014pt;height:24pt;mso-position-horizontal-relative:page;mso-position-vertical-relative:paragraph;z-index:-15625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60" w:val="left"/>
                      <w:tab w:pos="1040" w:val="left"/>
                      <w:tab w:pos="1420" w:val="left"/>
                    </w:tabs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54595B"/>
                      <w:spacing w:val="0"/>
                      <w:w w:val="39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4595B"/>
                      <w:spacing w:val="-45"/>
                      <w:w w:val="39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4595B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4595B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33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39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-44"/>
                      <w:w w:val="39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E6E6E"/>
                      <w:spacing w:val="0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E6E6E"/>
                      <w:spacing w:val="0"/>
                      <w:w w:val="39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E6E6E"/>
                      <w:spacing w:val="0"/>
                      <w:w w:val="39"/>
                      <w:strike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E6E6E"/>
                      <w:spacing w:val="35"/>
                      <w:w w:val="39"/>
                      <w:strike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E6E6E"/>
                      <w:spacing w:val="35"/>
                      <w:w w:val="39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E6E6E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E6E6E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858585"/>
                      <w:spacing w:val="0"/>
                      <w:w w:val="69"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858585"/>
                      <w:spacing w:val="-35"/>
                      <w:w w:val="69"/>
                      <w:strike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858585"/>
                      <w:spacing w:val="-35"/>
                      <w:w w:val="69"/>
                      <w:strike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858585"/>
                      <w:spacing w:val="-35"/>
                      <w:w w:val="69"/>
                      <w:strike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313131"/>
                      <w:spacing w:val="-81"/>
                      <w:w w:val="52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313131"/>
                      <w:spacing w:val="-81"/>
                      <w:w w:val="52"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8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4595B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tonanne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u w:val="single" w:color="000000"/>
        </w:rPr>
        <w:t>Ahşa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u w:val="single" w:color="0000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u w:val="single" w:color="000000"/>
        </w:rPr>
        <w:t>Çe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  <w:u w:val="single" w:color="0000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u w:val="single" w:color="0000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u w:val="single" w:color="0000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Diğe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94"/>
        </w:rPr>
        <w:t>1-</w:t>
      </w:r>
      <w:r>
        <w:rPr>
          <w:rFonts w:ascii="Arial" w:hAnsi="Arial" w:cs="Arial" w:eastAsia="Arial"/>
          <w:sz w:val="21"/>
          <w:szCs w:val="21"/>
          <w:color w:val="313131"/>
          <w:spacing w:val="-3"/>
          <w:w w:val="194"/>
        </w:rPr>
        <w:t>-</w:t>
      </w:r>
      <w:r>
        <w:rPr>
          <w:rFonts w:ascii="Arial" w:hAnsi="Arial" w:cs="Arial" w:eastAsia="Arial"/>
          <w:sz w:val="21"/>
          <w:szCs w:val="21"/>
          <w:color w:val="54595B"/>
          <w:spacing w:val="0"/>
          <w:w w:val="342"/>
        </w:rPr>
        <w:t>----</w:t>
      </w:r>
      <w:r>
        <w:rPr>
          <w:rFonts w:ascii="Arial" w:hAnsi="Arial" w:cs="Arial" w:eastAsia="Arial"/>
          <w:sz w:val="21"/>
          <w:szCs w:val="21"/>
          <w:color w:val="54595B"/>
          <w:spacing w:val="1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342"/>
        </w:rPr>
        <w:t>----</w:t>
      </w:r>
      <w:r>
        <w:rPr>
          <w:rFonts w:ascii="Arial" w:hAnsi="Arial" w:cs="Arial" w:eastAsia="Arial"/>
          <w:sz w:val="21"/>
          <w:szCs w:val="21"/>
          <w:color w:val="313131"/>
          <w:spacing w:val="-127"/>
          <w:w w:val="342"/>
        </w:rPr>
        <w:t> </w:t>
      </w:r>
      <w:r>
        <w:rPr>
          <w:rFonts w:ascii="Arial" w:hAnsi="Arial" w:cs="Arial" w:eastAsia="Arial"/>
          <w:sz w:val="21"/>
          <w:szCs w:val="21"/>
          <w:color w:val="54595B"/>
          <w:spacing w:val="0"/>
          <w:w w:val="342"/>
        </w:rPr>
        <w:t>----</w:t>
      </w:r>
      <w:r>
        <w:rPr>
          <w:rFonts w:ascii="Arial" w:hAnsi="Arial" w:cs="Arial" w:eastAsia="Arial"/>
          <w:sz w:val="21"/>
          <w:szCs w:val="21"/>
          <w:color w:val="54595B"/>
          <w:spacing w:val="-127"/>
          <w:w w:val="342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342"/>
        </w:rPr>
        <w:t>----</w:t>
      </w:r>
      <w:r>
        <w:rPr>
          <w:rFonts w:ascii="Arial" w:hAnsi="Arial" w:cs="Arial" w:eastAsia="Arial"/>
          <w:sz w:val="21"/>
          <w:szCs w:val="21"/>
          <w:color w:val="313131"/>
          <w:spacing w:val="1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54595B"/>
          <w:spacing w:val="0"/>
          <w:w w:val="181"/>
        </w:rPr>
        <w:t>-----ı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17" w:after="0" w:line="240" w:lineRule="auto"/>
        <w:ind w:left="622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:22:55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20" w:right="280"/>
        </w:sectPr>
      </w:pPr>
      <w:rPr/>
    </w:p>
    <w:p>
      <w:pPr>
        <w:spacing w:before="84" w:after="0" w:line="240" w:lineRule="auto"/>
        <w:ind w:left="13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4"/>
        </w:rPr>
        <w:t>!Yana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9" w:after="0" w:line="240" w:lineRule="auto"/>
        <w:ind w:left="14" w:right="-20"/>
        <w:jc w:val="left"/>
        <w:tabs>
          <w:tab w:pos="3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!Kiracı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4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0" w:after="0" w:line="20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13131"/>
          <w:spacing w:val="12"/>
          <w:w w:val="176"/>
          <w:position w:val="-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1"/>
          <w:position w:val="-1"/>
        </w:rPr>
        <w:t>iri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9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95B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Murat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4"/>
          <w:position w:val="-1"/>
        </w:rPr>
        <w:t>ÇETİN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20" w:right="280"/>
          <w:cols w:num="2" w:equalWidth="0">
            <w:col w:w="1178" w:space="616"/>
            <w:col w:w="9326"/>
          </w:cols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2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156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10"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668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5" w:right="-20"/>
        <w:jc w:val="left"/>
        <w:tabs>
          <w:tab w:pos="2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:22:47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Van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22:50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Anza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66" w:lineRule="auto"/>
        <w:ind w:left="5" w:right="4372" w:firstLine="-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95B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95B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20" w:right="280"/>
          <w:cols w:num="3" w:equalWidth="0">
            <w:col w:w="645" w:space="1148"/>
            <w:col w:w="1866" w:space="590"/>
            <w:col w:w="6871"/>
          </w:cols>
        </w:sectPr>
      </w:pPr>
      <w:rPr/>
    </w:p>
    <w:p>
      <w:pPr>
        <w:spacing w:before="0" w:after="0" w:line="203" w:lineRule="exact"/>
        <w:ind w:left="17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drdımcı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Ekip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7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5" w:lineRule="auto"/>
        <w:ind w:right="104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03" w:lineRule="exact"/>
        <w:ind w:left="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95B"/>
          <w:spacing w:val="-5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20" w:right="280"/>
          <w:cols w:num="4" w:equalWidth="0">
            <w:col w:w="1164" w:space="644"/>
            <w:col w:w="2079" w:space="367"/>
            <w:col w:w="980" w:space="1795"/>
            <w:col w:w="4091"/>
          </w:cols>
        </w:sectPr>
      </w:pPr>
      <w:rPr/>
    </w:p>
    <w:p>
      <w:pPr>
        <w:spacing w:before="26" w:after="0" w:line="240" w:lineRule="auto"/>
        <w:ind w:left="142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14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3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5" w:lineRule="auto"/>
        <w:ind w:left="137" w:right="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1" w:lineRule="exact"/>
        <w:ind w:left="246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  <w:position w:val="-1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6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248" w:right="-20"/>
        <w:jc w:val="left"/>
        <w:tabs>
          <w:tab w:pos="2460" w:val="left"/>
          <w:tab w:pos="4260" w:val="left"/>
          <w:tab w:pos="5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işlenerek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5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5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5"/>
        </w:rPr>
      </w:r>
      <w:r>
        <w:rPr>
          <w:rFonts w:ascii="Arial" w:hAnsi="Arial" w:cs="Arial" w:eastAsia="Arial"/>
          <w:sz w:val="17"/>
          <w:szCs w:val="17"/>
          <w:color w:val="54595B"/>
          <w:spacing w:val="-15"/>
          <w:w w:val="146"/>
          <w:position w:val="-5"/>
        </w:rPr>
        <w:t>I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6"/>
          <w:position w:val="-5"/>
        </w:rPr>
        <w:t>Köpü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7"/>
          <w:position w:val="-5"/>
        </w:rPr>
        <w:t>k</w:t>
      </w:r>
      <w:r>
        <w:rPr>
          <w:rFonts w:ascii="Arial" w:hAnsi="Arial" w:cs="Arial" w:eastAsia="Arial"/>
          <w:sz w:val="17"/>
          <w:szCs w:val="17"/>
          <w:color w:val="313131"/>
          <w:spacing w:val="-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5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5"/>
        </w:rPr>
      </w:r>
      <w:r>
        <w:rPr>
          <w:rFonts w:ascii="Arial" w:hAnsi="Arial" w:cs="Arial" w:eastAsia="Arial"/>
          <w:sz w:val="17"/>
          <w:szCs w:val="17"/>
          <w:color w:val="54595B"/>
          <w:spacing w:val="-20"/>
          <w:w w:val="146"/>
          <w:position w:val="-5"/>
        </w:rPr>
        <w:t>I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9"/>
          <w:position w:val="-5"/>
        </w:rPr>
        <w:t>K.K.T.</w:t>
      </w:r>
      <w:r>
        <w:rPr>
          <w:rFonts w:ascii="Arial" w:hAnsi="Arial" w:cs="Arial" w:eastAsia="Arial"/>
          <w:sz w:val="17"/>
          <w:szCs w:val="17"/>
          <w:color w:val="313131"/>
          <w:spacing w:val="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  <w:position w:val="-5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86" w:lineRule="exact"/>
        <w:ind w:left="2480" w:right="-20"/>
        <w:jc w:val="left"/>
        <w:tabs>
          <w:tab w:pos="4260" w:val="left"/>
          <w:tab w:pos="578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24"/>
          <w:szCs w:val="24"/>
          <w:color w:val="313131"/>
          <w:spacing w:val="0"/>
          <w:w w:val="179"/>
          <w:position w:val="3"/>
        </w:rPr>
        <w:t>ı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41"/>
          <w:szCs w:val="41"/>
          <w:color w:val="464646"/>
          <w:spacing w:val="0"/>
          <w:w w:val="52"/>
          <w:position w:val="3"/>
        </w:rPr>
        <w:t>ı</w:t>
      </w:r>
      <w:r>
        <w:rPr>
          <w:rFonts w:ascii="Arial" w:hAnsi="Arial" w:cs="Arial" w:eastAsia="Arial"/>
          <w:sz w:val="41"/>
          <w:szCs w:val="41"/>
          <w:color w:val="464646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41"/>
          <w:szCs w:val="41"/>
          <w:color w:val="464646"/>
          <w:spacing w:val="0"/>
          <w:w w:val="100"/>
          <w:position w:val="3"/>
        </w:rPr>
      </w:r>
      <w:r>
        <w:rPr>
          <w:rFonts w:ascii="Arial" w:hAnsi="Arial" w:cs="Arial" w:eastAsia="Arial"/>
          <w:sz w:val="41"/>
          <w:szCs w:val="41"/>
          <w:color w:val="54595B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!Yangında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çöple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  <w:position w:val="1"/>
        </w:rPr>
        <w:t>görmüştü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07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95B"/>
          <w:spacing w:val="0"/>
          <w:w w:val="98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Zarar: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par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içerisinde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2"/>
          <w:position w:val="-1"/>
        </w:rPr>
        <w:t>yapılan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20" w:right="280"/>
          <w:cols w:num="2" w:equalWidth="0">
            <w:col w:w="1529" w:space="264"/>
            <w:col w:w="9327"/>
          </w:cols>
        </w:sectPr>
      </w:pPr>
      <w:rPr/>
    </w:p>
    <w:p>
      <w:pPr>
        <w:spacing w:before="16" w:after="0" w:line="260" w:lineRule="auto"/>
        <w:ind w:left="1793" w:right="92" w:firstLine="-1656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hıdırellez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sebebiyle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7" w:right="-20"/>
        <w:jc w:val="left"/>
        <w:tabs>
          <w:tab w:pos="1900" w:val="left"/>
          <w:tab w:pos="6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9"/>
          <w:position w:val="0"/>
        </w:rPr>
        <w:t>!Bedeli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9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7" w:after="0" w:line="316" w:lineRule="auto"/>
        <w:ind w:left="284" w:right="9548" w:firstLine="-1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1"/>
        </w:rPr>
        <w:t>jAraç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mgı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4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53" w:lineRule="exact"/>
        <w:ind w:left="15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ıesliı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95B"/>
          <w:spacing w:val="-6"/>
          <w:w w:val="11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3"/>
        </w:rPr>
        <w:t>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20" w:right="280"/>
        </w:sectPr>
      </w:pPr>
      <w:rPr/>
    </w:p>
    <w:p>
      <w:pPr>
        <w:spacing w:before="45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69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5" w:after="0" w:line="240" w:lineRule="auto"/>
        <w:ind w:right="-68"/>
        <w:jc w:val="left"/>
        <w:tabs>
          <w:tab w:pos="3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7"/>
        </w:rPr>
        <w:t>:06.05.2017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:23:15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03" w:lineRule="exact"/>
        <w:ind w:left="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GİDE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  <w:position w:val="-1"/>
        </w:rPr>
        <w:t>Posta/Beydağ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w w:val="101"/>
          <w:position w:val="-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3"/>
          <w:w w:val="102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2"/>
          <w:position w:val="-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20" w:right="280"/>
          <w:cols w:num="3" w:equalWidth="0">
            <w:col w:w="1638" w:space="155"/>
            <w:col w:w="4705" w:space="1730"/>
            <w:col w:w="2892"/>
          </w:cols>
        </w:sectPr>
      </w:pPr>
      <w:rPr/>
    </w:p>
    <w:p>
      <w:pPr>
        <w:spacing w:before="12" w:after="0" w:line="240" w:lineRule="auto"/>
        <w:ind w:left="103" w:right="-5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0" w:lineRule="auto"/>
        <w:ind w:left="322" w:right="60" w:firstLine="-48"/>
        <w:jc w:val="both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3"/>
        </w:rPr>
        <w:t>......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3"/>
        </w:rPr>
        <w:t> </w:t>
      </w:r>
      <w:r>
        <w:rPr>
          <w:rFonts w:ascii="Arial" w:hAnsi="Arial" w:cs="Arial" w:eastAsia="Arial"/>
          <w:sz w:val="7"/>
          <w:szCs w:val="7"/>
          <w:color w:val="313131"/>
          <w:spacing w:val="0"/>
          <w:w w:val="153"/>
        </w:rPr>
        <w:t>(</w:t>
      </w:r>
      <w:r>
        <w:rPr>
          <w:rFonts w:ascii="Arial" w:hAnsi="Arial" w:cs="Arial" w:eastAsia="Arial"/>
          <w:sz w:val="7"/>
          <w:szCs w:val="7"/>
          <w:color w:val="313131"/>
          <w:spacing w:val="0"/>
          <w:w w:val="152"/>
        </w:rPr>
        <w:t>.</w:t>
      </w:r>
      <w:r>
        <w:rPr>
          <w:rFonts w:ascii="Arial" w:hAnsi="Arial" w:cs="Arial" w:eastAsia="Arial"/>
          <w:sz w:val="7"/>
          <w:szCs w:val="7"/>
          <w:color w:val="313131"/>
          <w:spacing w:val="0"/>
          <w:w w:val="153"/>
        </w:rPr>
        <w:t>)</w:t>
      </w:r>
      <w:r>
        <w:rPr>
          <w:rFonts w:ascii="Arial" w:hAnsi="Arial" w:cs="Arial" w:eastAsia="Arial"/>
          <w:sz w:val="7"/>
          <w:szCs w:val="7"/>
          <w:color w:val="313131"/>
          <w:spacing w:val="0"/>
          <w:w w:val="15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13131"/>
          <w:spacing w:val="0"/>
          <w:w w:val="100"/>
        </w:rPr>
        <w:t>Cl</w:t>
      </w:r>
      <w:r>
        <w:rPr>
          <w:rFonts w:ascii="Times New Roman" w:hAnsi="Times New Roman" w:cs="Times New Roman" w:eastAsia="Times New Roman"/>
          <w:sz w:val="8"/>
          <w:szCs w:val="8"/>
          <w:color w:val="313131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96" w:lineRule="exact"/>
        <w:ind w:left="322" w:right="43"/>
        <w:jc w:val="both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313131"/>
          <w:spacing w:val="0"/>
          <w:w w:val="100"/>
          <w:position w:val="-1"/>
        </w:rPr>
        <w:t>;&gt;.,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238" w:right="14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695404pt;margin-top:2.509671pt;width:6.625pt;height:12.5pt;mso-position-horizontal-relative:page;mso-position-vertical-relative:paragraph;z-index:-15624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313131"/>
                      <w:spacing w:val="-2"/>
                      <w:w w:val="5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313131"/>
                      <w:spacing w:val="0"/>
                      <w:w w:val="53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0"/>
          <w:w w:val="64"/>
          <w:b/>
          <w:bCs/>
          <w:i/>
          <w:position w:val="-2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20"/>
          <w:w w:val="63"/>
          <w:b/>
          <w:bCs/>
          <w:i/>
          <w:position w:val="-2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251" w:right="74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22.399994pt;margin-top:4.329348pt;width:124.800003pt;height:88.32pt;mso-position-horizontal-relative:page;mso-position-vertical-relative:paragraph;z-index:-15627" type="#_x0000_t75">
            <v:imagedata r:id="rId47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51"/>
        </w:rPr>
        <w:t>........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Gitnıişse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2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95B"/>
          <w:spacing w:val="0"/>
          <w:w w:val="7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95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95B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9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95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95" w:right="-20"/>
        <w:jc w:val="left"/>
        <w:tabs>
          <w:tab w:pos="1560" w:val="left"/>
          <w:tab w:pos="2640" w:val="left"/>
          <w:tab w:pos="634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29"/>
          <w:szCs w:val="29"/>
          <w:color w:val="313131"/>
          <w:w w:val="82"/>
          <w:position w:val="2"/>
        </w:rPr>
        <w:t>H</w:t>
      </w:r>
      <w:r>
        <w:rPr>
          <w:rFonts w:ascii="Arial" w:hAnsi="Arial" w:cs="Arial" w:eastAsia="Arial"/>
          <w:sz w:val="29"/>
          <w:szCs w:val="29"/>
          <w:color w:val="313131"/>
          <w:w w:val="100"/>
          <w:position w:val="2"/>
        </w:rPr>
        <w:tab/>
      </w:r>
      <w:r>
        <w:rPr>
          <w:rFonts w:ascii="Arial" w:hAnsi="Arial" w:cs="Arial" w:eastAsia="Arial"/>
          <w:sz w:val="29"/>
          <w:szCs w:val="29"/>
          <w:color w:val="313131"/>
          <w:w w:val="77"/>
          <w:position w:val="2"/>
        </w:rPr>
        <w:t>LAR</w:t>
      </w:r>
      <w:r>
        <w:rPr>
          <w:rFonts w:ascii="Arial" w:hAnsi="Arial" w:cs="Arial" w:eastAsia="Arial"/>
          <w:sz w:val="29"/>
          <w:szCs w:val="29"/>
          <w:color w:val="313131"/>
          <w:w w:val="100"/>
          <w:position w:val="2"/>
        </w:rPr>
        <w:tab/>
      </w:r>
      <w:r>
        <w:rPr>
          <w:rFonts w:ascii="Arial" w:hAnsi="Arial" w:cs="Arial" w:eastAsia="Arial"/>
          <w:sz w:val="29"/>
          <w:szCs w:val="29"/>
          <w:color w:val="313131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1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2"/>
        </w:rPr>
        <w:t>Amlıi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2"/>
        </w:rPr>
        <w:t> </w:t>
      </w:r>
      <w:r>
        <w:rPr>
          <w:rFonts w:ascii="Arial" w:hAnsi="Arial" w:cs="Arial" w:eastAsia="Arial"/>
          <w:sz w:val="33"/>
          <w:szCs w:val="33"/>
          <w:color w:val="2A3382"/>
          <w:spacing w:val="0"/>
          <w:w w:val="57"/>
          <w:i/>
          <w:position w:val="2"/>
        </w:rPr>
        <w:t>J</w:t>
      </w:r>
      <w:r>
        <w:rPr>
          <w:rFonts w:ascii="Arial" w:hAnsi="Arial" w:cs="Arial" w:eastAsia="Arial"/>
          <w:sz w:val="33"/>
          <w:szCs w:val="33"/>
          <w:color w:val="2A3382"/>
          <w:spacing w:val="0"/>
          <w:w w:val="100"/>
          <w:i/>
          <w:position w:val="2"/>
        </w:rPr>
        <w:tab/>
      </w:r>
      <w:r>
        <w:rPr>
          <w:rFonts w:ascii="Arial" w:hAnsi="Arial" w:cs="Arial" w:eastAsia="Arial"/>
          <w:sz w:val="33"/>
          <w:szCs w:val="33"/>
          <w:color w:val="2A3382"/>
          <w:spacing w:val="0"/>
          <w:w w:val="100"/>
          <w:i/>
          <w:position w:val="2"/>
        </w:rPr>
        <w:pict>
          <v:shape style="width:58.560001pt;height:15.36pt;mso-position-horizontal-relative:char;mso-position-vertical-relative:line" type="#_x0000_t75">
            <v:imagedata r:id="rId48" o:title=""/>
          </v:shape>
        </w:pic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2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20" w:right="280"/>
          <w:cols w:num="2" w:equalWidth="0">
            <w:col w:w="544" w:space="1392"/>
            <w:col w:w="9184"/>
          </w:cols>
        </w:sectPr>
      </w:pPr>
      <w:rPr/>
    </w:p>
    <w:p>
      <w:pPr>
        <w:spacing w:before="0" w:after="0" w:line="446" w:lineRule="exact"/>
        <w:ind w:left="1898" w:right="-20"/>
        <w:jc w:val="left"/>
        <w:tabs>
          <w:tab w:pos="4600" w:val="left"/>
          <w:tab w:pos="5060" w:val="left"/>
        </w:tabs>
        <w:rPr>
          <w:rFonts w:ascii="Arial" w:hAnsi="Arial" w:cs="Arial" w:eastAsia="Arial"/>
          <w:sz w:val="47"/>
          <w:szCs w:val="47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0"/>
          <w:w w:val="82"/>
          <w:b/>
          <w:bCs/>
          <w:position w:val="-2"/>
        </w:rPr>
        <w:t>Güne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2"/>
          <w:b/>
          <w:bCs/>
          <w:position w:val="-2"/>
        </w:rPr>
        <w:t>y</w:t>
      </w:r>
      <w:r>
        <w:rPr>
          <w:rFonts w:ascii="Arial" w:hAnsi="Arial" w:cs="Arial" w:eastAsia="Arial"/>
          <w:sz w:val="25"/>
          <w:szCs w:val="25"/>
          <w:color w:val="313131"/>
          <w:spacing w:val="3"/>
          <w:w w:val="82"/>
          <w:b/>
          <w:bCs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2"/>
          <w:b/>
          <w:bCs/>
          <w:position w:val="-2"/>
        </w:rPr>
        <w:t>Bölg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2"/>
          <w:b/>
          <w:bCs/>
          <w:position w:val="-2"/>
        </w:rPr>
        <w:t>e</w:t>
      </w:r>
      <w:r>
        <w:rPr>
          <w:rFonts w:ascii="Arial" w:hAnsi="Arial" w:cs="Arial" w:eastAsia="Arial"/>
          <w:sz w:val="25"/>
          <w:szCs w:val="25"/>
          <w:color w:val="313131"/>
          <w:spacing w:val="18"/>
          <w:w w:val="82"/>
          <w:b/>
          <w:bCs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2"/>
          <w:b/>
          <w:bCs/>
          <w:position w:val="-2"/>
        </w:rPr>
        <w:t>2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2"/>
          <w:b/>
          <w:bCs/>
          <w:position w:val="-2"/>
        </w:rPr>
        <w:t>.</w:t>
      </w:r>
      <w:r>
        <w:rPr>
          <w:rFonts w:ascii="Arial" w:hAnsi="Arial" w:cs="Arial" w:eastAsia="Arial"/>
          <w:sz w:val="25"/>
          <w:szCs w:val="25"/>
          <w:color w:val="313131"/>
          <w:spacing w:val="4"/>
          <w:w w:val="82"/>
          <w:b/>
          <w:bCs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2"/>
          <w:b/>
          <w:bCs/>
          <w:position w:val="-2"/>
        </w:rPr>
        <w:t>Posta</w:t>
      </w:r>
      <w:r>
        <w:rPr>
          <w:rFonts w:ascii="Arial" w:hAnsi="Arial" w:cs="Arial" w:eastAsia="Arial"/>
          <w:sz w:val="25"/>
          <w:szCs w:val="25"/>
          <w:color w:val="313131"/>
          <w:spacing w:val="-50"/>
          <w:w w:val="82"/>
          <w:b/>
          <w:bCs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47"/>
          <w:szCs w:val="47"/>
          <w:color w:val="2A3382"/>
          <w:spacing w:val="0"/>
          <w:w w:val="173"/>
          <w:b/>
          <w:bCs/>
          <w:position w:val="-2"/>
        </w:rPr>
        <w:t>j</w:t>
      </w:r>
      <w:r>
        <w:rPr>
          <w:rFonts w:ascii="Arial" w:hAnsi="Arial" w:cs="Arial" w:eastAsia="Arial"/>
          <w:sz w:val="47"/>
          <w:szCs w:val="47"/>
          <w:color w:val="2A3382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47"/>
          <w:szCs w:val="47"/>
          <w:color w:val="2A3382"/>
          <w:spacing w:val="0"/>
          <w:w w:val="173"/>
          <w:b/>
          <w:bCs/>
          <w:position w:val="-2"/>
        </w:rPr>
        <w:t>L-­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2303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0"/>
          <w:w w:val="82"/>
          <w:b/>
          <w:bCs/>
        </w:rPr>
        <w:t>Grupla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2"/>
          <w:b/>
          <w:bCs/>
        </w:rPr>
        <w:t>r</w:t>
      </w:r>
      <w:r>
        <w:rPr>
          <w:rFonts w:ascii="Arial" w:hAnsi="Arial" w:cs="Arial" w:eastAsia="Arial"/>
          <w:sz w:val="25"/>
          <w:szCs w:val="25"/>
          <w:color w:val="313131"/>
          <w:spacing w:val="17"/>
          <w:w w:val="82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2"/>
          <w:b/>
          <w:bCs/>
        </w:rPr>
        <w:t>Amiri</w:t>
      </w:r>
      <w:r>
        <w:rPr>
          <w:rFonts w:ascii="Arial" w:hAnsi="Arial" w:cs="Arial" w:eastAsia="Arial"/>
          <w:sz w:val="25"/>
          <w:szCs w:val="25"/>
          <w:color w:val="313131"/>
          <w:spacing w:val="28"/>
          <w:w w:val="82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A4290"/>
          <w:spacing w:val="0"/>
          <w:w w:val="119"/>
        </w:rPr>
        <w:t>c:==::=---</w:t>
      </w:r>
      <w:r>
        <w:rPr>
          <w:rFonts w:ascii="Arial" w:hAnsi="Arial" w:cs="Arial" w:eastAsia="Arial"/>
          <w:sz w:val="23"/>
          <w:szCs w:val="23"/>
          <w:color w:val="3338AA"/>
          <w:spacing w:val="0"/>
          <w:w w:val="88"/>
        </w:rPr>
        <w:t>-=-_....;</w:t>
      </w:r>
      <w:r>
        <w:rPr>
          <w:rFonts w:ascii="Arial" w:hAnsi="Arial" w:cs="Arial" w:eastAsia="Arial"/>
          <w:sz w:val="23"/>
          <w:szCs w:val="23"/>
          <w:color w:val="3338AA"/>
          <w:spacing w:val="-17"/>
          <w:w w:val="88"/>
        </w:rPr>
        <w:t>.</w:t>
      </w:r>
      <w:r>
        <w:rPr>
          <w:rFonts w:ascii="Arial" w:hAnsi="Arial" w:cs="Arial" w:eastAsia="Arial"/>
          <w:sz w:val="23"/>
          <w:szCs w:val="23"/>
          <w:color w:val="313131"/>
          <w:spacing w:val="-35"/>
          <w:w w:val="104"/>
        </w:rPr>
        <w:t>i</w:t>
      </w:r>
      <w:r>
        <w:rPr>
          <w:rFonts w:ascii="Arial" w:hAnsi="Arial" w:cs="Arial" w:eastAsia="Arial"/>
          <w:sz w:val="23"/>
          <w:szCs w:val="23"/>
          <w:color w:val="3338AA"/>
          <w:spacing w:val="-35"/>
          <w:w w:val="89"/>
        </w:rPr>
        <w:t>-</w:t>
      </w:r>
      <w:r>
        <w:rPr>
          <w:rFonts w:ascii="Arial" w:hAnsi="Arial" w:cs="Arial" w:eastAsia="Arial"/>
          <w:sz w:val="23"/>
          <w:szCs w:val="23"/>
          <w:color w:val="313131"/>
          <w:spacing w:val="-158"/>
          <w:w w:val="104"/>
        </w:rPr>
        <w:t>N</w:t>
      </w:r>
      <w:r>
        <w:rPr>
          <w:rFonts w:ascii="Arial" w:hAnsi="Arial" w:cs="Arial" w:eastAsia="Arial"/>
          <w:sz w:val="23"/>
          <w:szCs w:val="23"/>
          <w:color w:val="3338AA"/>
          <w:spacing w:val="0"/>
          <w:w w:val="231"/>
        </w:rPr>
        <w:t>_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69" w:lineRule="exact"/>
        <w:ind w:left="4687" w:right="544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Murat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  <w:position w:val="1"/>
        </w:rPr>
        <w:t>ÇET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3" w:after="0" w:line="203" w:lineRule="exact"/>
        <w:ind w:left="4744" w:right="549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  <w:position w:val="-1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89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.119999pt;height:29.76pt;mso-position-horizontal-relative:char;mso-position-vertical-relative:line" type="#_x0000_t75">
            <v:imagedata r:id="rId4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20" w:right="280"/>
        </w:sectPr>
      </w:pPr>
      <w:rPr/>
    </w:p>
    <w:p>
      <w:pPr>
        <w:spacing w:before="23" w:after="0" w:line="240" w:lineRule="auto"/>
        <w:ind w:left="2328" w:right="215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30.819033pt;margin-top:53.428249pt;width:544.985217pt;height:760.639457pt;mso-position-horizontal-relative:page;mso-position-vertical-relative:page;z-index:-15626" coordorigin="616,1069" coordsize="10900,15213">
            <v:group style="position:absolute;left:657;top:1090;width:10852;height:2" coordorigin="657,1090" coordsize="10852,2">
              <v:shape style="position:absolute;left:657;top:1090;width:10852;height:2" coordorigin="657,1090" coordsize="10852,0" path="m657,1090l11509,1090e" filled="f" stroked="t" strokeweight=".713954pt" strokecolor="#646464">
                <v:path arrowok="t"/>
              </v:shape>
            </v:group>
            <v:group style="position:absolute;left:657;top:1076;width:2;height:5049" coordorigin="657,1076" coordsize="2,5049">
              <v:shape style="position:absolute;left:657;top:1076;width:2;height:5049" coordorigin="657,1076" coordsize="0,5049" path="m657,6124l657,1076e" filled="f" stroked="t" strokeweight=".713954pt" strokecolor="#4B4B4B">
                <v:path arrowok="t"/>
              </v:shape>
            </v:group>
            <v:group style="position:absolute;left:657;top:2199;width:1780;height:2" coordorigin="657,2199" coordsize="1780,2">
              <v:shape style="position:absolute;left:657;top:2199;width:1780;height:2" coordorigin="657,2199" coordsize="1780,0" path="m657,2199l2437,2199e" filled="f" stroked="t" strokeweight=".713954pt" strokecolor="#909090">
                <v:path arrowok="t"/>
              </v:shape>
            </v:group>
            <v:group style="position:absolute;left:2325;top:1080;width:2;height:1176" coordorigin="2325,1080" coordsize="2,1176">
              <v:shape style="position:absolute;left:2325;top:1080;width:2;height:1176" coordorigin="2325,1080" coordsize="0,1176" path="m2325,2257l2325,1080e" filled="f" stroked="t" strokeweight=".237985pt" strokecolor="#3F3F3F">
                <v:path arrowok="t"/>
              </v:shape>
            </v:group>
            <v:group style="position:absolute;left:8829;top:1085;width:2;height:1406" coordorigin="8829,1085" coordsize="2,1406">
              <v:shape style="position:absolute;left:8829;top:1085;width:2;height:1406" coordorigin="8829,1085" coordsize="0,1406" path="m8829,2491l8829,1085e" filled="f" stroked="t" strokeweight=".713954pt" strokecolor="#5B5B5B">
                <v:path arrowok="t"/>
              </v:shape>
            </v:group>
            <v:group style="position:absolute;left:11495;top:1076;width:2;height:15194" coordorigin="11495,1076" coordsize="2,15194">
              <v:shape style="position:absolute;left:11495;top:1076;width:2;height:15194" coordorigin="11495,1076" coordsize="0,15194" path="m11495,16269l11495,1076e" filled="f" stroked="t" strokeweight=".713954pt" strokecolor="#606060">
                <v:path arrowok="t"/>
              </v:shape>
            </v:group>
            <v:group style="position:absolute;left:652;top:3170;width:10852;height:2" coordorigin="652,3170" coordsize="10852,2">
              <v:shape style="position:absolute;left:652;top:3170;width:10852;height:2" coordorigin="652,3170" coordsize="10852,0" path="m652,3170l11504,3170e" filled="f" stroked="t" strokeweight=".713954pt" strokecolor="#646464">
                <v:path arrowok="t"/>
              </v:shape>
            </v:group>
            <v:group style="position:absolute;left:1099;top:3394;width:10405;height:2" coordorigin="1099,3394" coordsize="10405,2">
              <v:shape style="position:absolute;left:1099;top:3394;width:10405;height:2" coordorigin="1099,3394" coordsize="10405,0" path="m1099,3394l11504,3394e" filled="f" stroked="t" strokeweight=".47597pt" strokecolor="#606060">
                <v:path arrowok="t"/>
              </v:shape>
            </v:group>
            <v:group style="position:absolute;left:647;top:3624;width:10857;height:2" coordorigin="647,3624" coordsize="10857,2">
              <v:shape style="position:absolute;left:647;top:3624;width:10857;height:2" coordorigin="647,3624" coordsize="10857,0" path="m647,3624l11504,3624e" filled="f" stroked="t" strokeweight=".713954pt" strokecolor="#646464">
                <v:path arrowok="t"/>
              </v:shape>
            </v:group>
            <v:group style="position:absolute;left:3736;top:3619;width:2;height:746" coordorigin="3736,3619" coordsize="2,746">
              <v:shape style="position:absolute;left:3736;top:3619;width:2;height:746" coordorigin="3736,3619" coordsize="0,746" path="m3736,4365l3736,3619e" filled="f" stroked="t" strokeweight=".951939pt" strokecolor="#484848">
                <v:path arrowok="t"/>
              </v:shape>
            </v:group>
            <v:group style="position:absolute;left:6730;top:3614;width:2;height:755" coordorigin="6730,3614" coordsize="2,755">
              <v:shape style="position:absolute;left:6730;top:3614;width:2;height:755" coordorigin="6730,3614" coordsize="0,755" path="m6730,4370l6730,3614e" filled="f" stroked="t" strokeweight=".713954pt" strokecolor="#575757">
                <v:path arrowok="t"/>
              </v:shape>
            </v:group>
            <v:group style="position:absolute;left:2304;top:4355;width:2;height:11919" coordorigin="2304,4355" coordsize="2,11919">
              <v:shape style="position:absolute;left:2304;top:4355;width:2;height:11919" coordorigin="2304,4355" coordsize="0,11919" path="m2304,16274l2304,4355e" filled="f" stroked="t" strokeweight=".713954pt" strokecolor="#5B5B5B">
                <v:path arrowok="t"/>
              </v:shape>
            </v:group>
            <v:group style="position:absolute;left:647;top:4363;width:10862;height:2" coordorigin="647,4363" coordsize="10862,2">
              <v:shape style="position:absolute;left:647;top:4363;width:10862;height:2" coordorigin="647,4363" coordsize="10862,0" path="m647,4363l11509,4363e" filled="f" stroked="t" strokeweight=".713954pt" strokecolor="#5B5B5B">
                <v:path arrowok="t"/>
              </v:shape>
            </v:group>
            <v:group style="position:absolute;left:643;top:4637;width:10866;height:2" coordorigin="643,4637" coordsize="10866,2">
              <v:shape style="position:absolute;left:643;top:4637;width:10866;height:2" coordorigin="643,4637" coordsize="10866,0" path="m643,4637l11509,4637e" filled="f" stroked="t" strokeweight=".713954pt" strokecolor="#646464">
                <v:path arrowok="t"/>
              </v:shape>
            </v:group>
            <v:group style="position:absolute;left:4755;top:4857;width:2;height:2113" coordorigin="4755,4857" coordsize="2,2113">
              <v:shape style="position:absolute;left:4755;top:4857;width:2;height:2113" coordorigin="4755,4857" coordsize="0,2113" path="m4755,6971l4755,4857e" filled="f" stroked="t" strokeweight=".713954pt" strokecolor="#5B5B5B">
                <v:path arrowok="t"/>
              </v:shape>
            </v:group>
            <v:group style="position:absolute;left:2308;top:4867;width:9196;height:2" coordorigin="2308,4867" coordsize="9196,2">
              <v:shape style="position:absolute;left:2308;top:4867;width:9196;height:2" coordorigin="2308,4867" coordsize="9196,0" path="m2308,4867l11504,4867e" filled="f" stroked="t" strokeweight=".713954pt" strokecolor="#676767">
                <v:path arrowok="t"/>
              </v:shape>
            </v:group>
            <v:group style="position:absolute;left:4750;top:5345;width:6754;height:2" coordorigin="4750,5345" coordsize="6754,2">
              <v:shape style="position:absolute;left:4750;top:5345;width:6754;height:2" coordorigin="4750,5345" coordsize="6754,0" path="m4750,5345l11504,5345e" filled="f" stroked="t" strokeweight=".713954pt" strokecolor="#646464">
                <v:path arrowok="t"/>
              </v:shape>
            </v:group>
            <v:group style="position:absolute;left:4750;top:5584;width:6759;height:2" coordorigin="4750,5584" coordsize="6759,2">
              <v:shape style="position:absolute;left:4750;top:5584;width:6759;height:2" coordorigin="4750,5584" coordsize="6759,0" path="m4750,5584l11509,5584e" filled="f" stroked="t" strokeweight=".713954pt" strokecolor="#676767">
                <v:path arrowok="t"/>
              </v:shape>
            </v:group>
            <v:group style="position:absolute;left:4750;top:5823;width:6759;height:2" coordorigin="4750,5823" coordsize="6759,2">
              <v:shape style="position:absolute;left:4750;top:5823;width:6759;height:2" coordorigin="4750,5823" coordsize="6759,0" path="m4750,5823l11509,5823e" filled="f" stroked="t" strokeweight=".713954pt" strokecolor="#606060">
                <v:path arrowok="t"/>
              </v:shape>
            </v:group>
            <v:group style="position:absolute;left:2304;top:6053;width:9205;height:2" coordorigin="2304,6053" coordsize="9205,2">
              <v:shape style="position:absolute;left:2304;top:6053;width:9205;height:2" coordorigin="2304,6053" coordsize="9205,0" path="m2304,6053l11509,6053e" filled="f" stroked="t" strokeweight=".713954pt" strokecolor="#646464">
                <v:path arrowok="t"/>
              </v:shape>
            </v:group>
            <v:group style="position:absolute;left:852;top:6287;width:10657;height:2" coordorigin="852,6287" coordsize="10657,2">
              <v:shape style="position:absolute;left:852;top:6287;width:10657;height:2" coordorigin="852,6287" coordsize="10657,0" path="m852,6287l11509,6287e" filled="f" stroked="t" strokeweight=".713954pt" strokecolor="#676767">
                <v:path arrowok="t"/>
              </v:shape>
            </v:group>
            <v:group style="position:absolute;left:2308;top:6739;width:9196;height:2" coordorigin="2308,6739" coordsize="9196,2">
              <v:shape style="position:absolute;left:2308;top:6739;width:9196;height:2" coordorigin="2308,6739" coordsize="9196,0" path="m2308,6739l11504,6739e" filled="f" stroked="t" strokeweight=".713954pt" strokecolor="#646464">
                <v:path arrowok="t"/>
              </v:shape>
            </v:group>
            <v:group style="position:absolute;left:7544;top:6277;width:2;height:698" coordorigin="7544,6277" coordsize="2,698">
              <v:shape style="position:absolute;left:7544;top:6277;width:2;height:698" coordorigin="7544,6277" coordsize="0,698" path="m7544,6975l7544,6277e" filled="f" stroked="t" strokeweight=".951939pt" strokecolor="#606060">
                <v:path arrowok="t"/>
              </v:shape>
            </v:group>
            <v:group style="position:absolute;left:2304;top:6968;width:9200;height:2" coordorigin="2304,6968" coordsize="9200,2">
              <v:shape style="position:absolute;left:2304;top:6968;width:9200;height:2" coordorigin="2304,6968" coordsize="9200,0" path="m2304,6968l11504,6968e" filled="f" stroked="t" strokeweight=".47597pt" strokecolor="#646464">
                <v:path arrowok="t"/>
              </v:shape>
            </v:group>
            <v:group style="position:absolute;left:643;top:6430;width:2;height:4236" coordorigin="643,6430" coordsize="2,4236">
              <v:shape style="position:absolute;left:643;top:6430;width:2;height:4236" coordorigin="643,6430" coordsize="0,4236" path="m643,10666l643,6430e" filled="f" stroked="t" strokeweight=".713954pt" strokecolor="#5B5B5B">
                <v:path arrowok="t"/>
              </v:shape>
            </v:group>
            <v:group style="position:absolute;left:638;top:7195;width:10871;height:2" coordorigin="638,7195" coordsize="10871,2">
              <v:shape style="position:absolute;left:638;top:7195;width:10871;height:2" coordorigin="638,7195" coordsize="10871,0" path="m638,7195l11509,7195e" filled="f" stroked="t" strokeweight=".713954pt" strokecolor="#646464">
                <v:path arrowok="t"/>
              </v:shape>
            </v:group>
            <v:group style="position:absolute;left:638;top:7645;width:10871;height:2" coordorigin="638,7645" coordsize="10871,2">
              <v:shape style="position:absolute;left:638;top:7645;width:10871;height:2" coordorigin="638,7645" coordsize="10871,0" path="m638,7645l11509,7645e" filled="f" stroked="t" strokeweight=".713954pt" strokecolor="#646464">
                <v:path arrowok="t"/>
              </v:shape>
            </v:group>
            <v:group style="position:absolute;left:4755;top:7640;width:2;height:746" coordorigin="4755,7640" coordsize="2,746">
              <v:shape style="position:absolute;left:4755;top:7640;width:2;height:746" coordorigin="4755,7640" coordsize="0,746" path="m4755,8386l4755,7640e" filled="f" stroked="t" strokeweight=".713954pt" strokecolor="#5B5B5B">
                <v:path arrowok="t"/>
              </v:shape>
            </v:group>
            <v:group style="position:absolute;left:4745;top:7877;width:6759;height:2" coordorigin="4745,7877" coordsize="6759,2">
              <v:shape style="position:absolute;left:4745;top:7877;width:6759;height:2" coordorigin="4745,7877" coordsize="6759,0" path="m4745,7877l11504,7877e" filled="f" stroked="t" strokeweight=".713954pt" strokecolor="#646464">
                <v:path arrowok="t"/>
              </v:shape>
            </v:group>
            <v:group style="position:absolute;left:4745;top:8106;width:6759;height:2" coordorigin="4745,8106" coordsize="6759,2">
              <v:shape style="position:absolute;left:4745;top:8106;width:6759;height:2" coordorigin="4745,8106" coordsize="6759,0" path="m4745,8106l11504,8106e" filled="f" stroked="t" strokeweight=".713954pt" strokecolor="#646464">
                <v:path arrowok="t"/>
              </v:shape>
            </v:group>
            <v:group style="position:absolute;left:638;top:8376;width:10866;height:2" coordorigin="638,8376" coordsize="10866,2">
              <v:shape style="position:absolute;left:638;top:8376;width:10866;height:2" coordorigin="638,8376" coordsize="10866,0" path="m638,8376l11504,8376e" filled="f" stroked="t" strokeweight=".713954pt" strokecolor="#676767">
                <v:path arrowok="t"/>
              </v:shape>
            </v:group>
            <v:group style="position:absolute;left:638;top:9268;width:10871;height:2" coordorigin="638,9268" coordsize="10871,2">
              <v:shape style="position:absolute;left:638;top:9268;width:10871;height:2" coordorigin="638,9268" coordsize="10871,0" path="m638,9268l11509,9268e" filled="f" stroked="t" strokeweight=".713954pt" strokecolor="#676767">
                <v:path arrowok="t"/>
              </v:shape>
            </v:group>
            <v:group style="position:absolute;left:628;top:10200;width:10876;height:2" coordorigin="628,10200" coordsize="10876,2">
              <v:shape style="position:absolute;left:628;top:10200;width:10876;height:2" coordorigin="628,10200" coordsize="10876,0" path="m628,10200l11504,10200e" filled="f" stroked="t" strokeweight=".713954pt" strokecolor="#676767">
                <v:path arrowok="t"/>
              </v:shape>
            </v:group>
            <v:group style="position:absolute;left:628;top:10432;width:10876;height:2" coordorigin="628,10432" coordsize="10876,2">
              <v:shape style="position:absolute;left:628;top:10432;width:10876;height:2" coordorigin="628,10432" coordsize="10876,0" path="m628,10432l11504,10432e" filled="f" stroked="t" strokeweight=".713954pt" strokecolor="#6B6B6B">
                <v:path arrowok="t"/>
              </v:shape>
            </v:group>
            <v:group style="position:absolute;left:743;top:10707;width:10757;height:2" coordorigin="743,10707" coordsize="10757,2">
              <v:shape style="position:absolute;left:743;top:10707;width:10757;height:2" coordorigin="743,10707" coordsize="10757,0" path="m743,10707l11499,10707e" filled="f" stroked="t" strokeweight=".713954pt" strokecolor="#6B6B6B">
                <v:path arrowok="t"/>
              </v:shape>
            </v:group>
            <v:group style="position:absolute;left:633;top:10972;width:2;height:5302" coordorigin="633,10972" coordsize="2,5302">
              <v:shape style="position:absolute;left:633;top:10972;width:2;height:5302" coordorigin="633,10972" coordsize="0,5302" path="m633,16274l633,10972e" filled="f" stroked="t" strokeweight=".713954pt" strokecolor="#575757">
                <v:path arrowok="t"/>
              </v:shape>
            </v:group>
            <v:group style="position:absolute;left:633;top:11178;width:10871;height:2" coordorigin="633,11178" coordsize="10871,2">
              <v:shape style="position:absolute;left:633;top:11178;width:10871;height:2" coordorigin="633,11178" coordsize="10871,0" path="m633,11178l11504,11178e" filled="f" stroked="t" strokeweight=".713954pt" strokecolor="#6B6B6B">
                <v:path arrowok="t"/>
              </v:shape>
            </v:group>
            <v:group style="position:absolute;left:1085;top:11350;width:2;height:4924" coordorigin="1085,11350" coordsize="2,4924">
              <v:shape style="position:absolute;left:1085;top:11350;width:2;height:4924" coordorigin="1085,11350" coordsize="0,4924" path="m1085,16274l1085,11350e" filled="f" stroked="t" strokeweight=".713954pt" strokecolor="#575757">
                <v:path arrowok="t"/>
              </v:shape>
            </v:group>
            <v:group style="position:absolute;left:633;top:11407;width:10871;height:2" coordorigin="633,11407" coordsize="10871,2">
              <v:shape style="position:absolute;left:633;top:11407;width:10871;height:2" coordorigin="633,11407" coordsize="10871,0" path="m633,11407l11504,11407e" filled="f" stroked="t" strokeweight=".713954pt" strokecolor="#676767">
                <v:path arrowok="t"/>
              </v:shape>
            </v:group>
            <v:group style="position:absolute;left:628;top:11857;width:10876;height:2" coordorigin="628,11857" coordsize="10876,2">
              <v:shape style="position:absolute;left:628;top:11857;width:10876;height:2" coordorigin="628,11857" coordsize="10876,0" path="m628,11857l11504,11857e" filled="f" stroked="t" strokeweight=".713954pt" strokecolor="#6B6B6B">
                <v:path arrowok="t"/>
              </v:shape>
            </v:group>
            <v:group style="position:absolute;left:624;top:16260;width:10876;height:2" coordorigin="624,16260" coordsize="10876,2">
              <v:shape style="position:absolute;left:624;top:16260;width:10876;height:2" coordorigin="624,16260" coordsize="10876,0" path="m624,16260l11499,16260e" filled="f" stroked="t" strokeweight=".713954pt" strokecolor="#747474">
                <v:path arrowok="t"/>
              </v:shape>
            </v:group>
            <v:group style="position:absolute;left:1652;top:11369;width:2;height:4900" coordorigin="1652,11369" coordsize="2,4900">
              <v:shape style="position:absolute;left:1652;top:11369;width:2;height:4900" coordorigin="1652,11369" coordsize="0,4900" path="m1652,16269l1652,11369e" filled="f" stroked="t" strokeweight=".713954pt" strokecolor="#545454">
                <v:path arrowok="t"/>
              </v:shape>
            </v:group>
            <v:group style="position:absolute;left:628;top:13860;width:1675;height:2" coordorigin="628,13860" coordsize="1675,2">
              <v:shape style="position:absolute;left:628;top:13860;width:1675;height:2" coordorigin="628,13860" coordsize="1675,0" path="m628,13860l2304,13860e" filled="f" stroked="t" strokeweight=".713954pt" strokecolor="#6B6B6B">
                <v:path arrowok="t"/>
              </v:shape>
            </v:group>
            <v:group style="position:absolute;left:7116;top:11402;width:2;height:4862" coordorigin="7116,11402" coordsize="2,4862">
              <v:shape style="position:absolute;left:7116;top:11402;width:2;height:4862" coordorigin="7116,11402" coordsize="0,4862" path="m7116,16265l7116,11402e" filled="f" stroked="t" strokeweight=".713954pt" strokecolor="#57575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color w:val="54595B"/>
          <w:spacing w:val="0"/>
          <w:w w:val="119"/>
        </w:rPr>
        <w:t>Ergü</w:t>
      </w:r>
      <w:r>
        <w:rPr>
          <w:rFonts w:ascii="Times New Roman" w:hAnsi="Times New Roman" w:cs="Times New Roman" w:eastAsia="Times New Roman"/>
          <w:sz w:val="28"/>
          <w:szCs w:val="28"/>
          <w:color w:val="54595B"/>
          <w:spacing w:val="0"/>
          <w:w w:val="119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54595B"/>
          <w:spacing w:val="-13"/>
          <w:w w:val="11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4595B"/>
          <w:spacing w:val="0"/>
          <w:w w:val="99"/>
        </w:rPr>
        <w:t>KAYA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66" w:lineRule="exact"/>
        <w:ind w:left="2154" w:right="39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54595B"/>
          <w:spacing w:val="0"/>
          <w:w w:val="72"/>
        </w:rPr>
        <w:t>lıfaiy</w:t>
      </w:r>
      <w:r>
        <w:rPr>
          <w:rFonts w:ascii="Arial" w:hAnsi="Arial" w:cs="Arial" w:eastAsia="Arial"/>
          <w:sz w:val="23"/>
          <w:szCs w:val="23"/>
          <w:color w:val="54595B"/>
          <w:spacing w:val="0"/>
          <w:w w:val="72"/>
        </w:rPr>
        <w:t>e</w:t>
      </w:r>
      <w:r>
        <w:rPr>
          <w:rFonts w:ascii="Arial" w:hAnsi="Arial" w:cs="Arial" w:eastAsia="Arial"/>
          <w:sz w:val="23"/>
          <w:szCs w:val="23"/>
          <w:color w:val="54595B"/>
          <w:spacing w:val="0"/>
          <w:w w:val="72"/>
        </w:rPr>
        <w:t> </w:t>
      </w:r>
      <w:r>
        <w:rPr>
          <w:rFonts w:ascii="Arial" w:hAnsi="Arial" w:cs="Arial" w:eastAsia="Arial"/>
          <w:sz w:val="23"/>
          <w:szCs w:val="23"/>
          <w:color w:val="54595B"/>
          <w:spacing w:val="17"/>
          <w:w w:val="7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4595B"/>
          <w:spacing w:val="0"/>
          <w:w w:val="72"/>
        </w:rPr>
        <w:t>G</w:t>
      </w:r>
      <w:r>
        <w:rPr>
          <w:rFonts w:ascii="Times New Roman" w:hAnsi="Times New Roman" w:cs="Times New Roman" w:eastAsia="Times New Roman"/>
          <w:sz w:val="25"/>
          <w:szCs w:val="25"/>
          <w:color w:val="54595B"/>
          <w:spacing w:val="6"/>
          <w:w w:val="72"/>
        </w:rPr>
        <w:t>O</w:t>
      </w:r>
      <w:r>
        <w:rPr>
          <w:rFonts w:ascii="Arial" w:hAnsi="Arial" w:cs="Arial" w:eastAsia="Arial"/>
          <w:sz w:val="23"/>
          <w:szCs w:val="23"/>
          <w:color w:val="54595B"/>
          <w:spacing w:val="0"/>
          <w:w w:val="72"/>
        </w:rPr>
        <w:t>ney</w:t>
      </w:r>
      <w:r>
        <w:rPr>
          <w:rFonts w:ascii="Arial" w:hAnsi="Arial" w:cs="Arial" w:eastAsia="Arial"/>
          <w:sz w:val="23"/>
          <w:szCs w:val="23"/>
          <w:color w:val="54595B"/>
          <w:spacing w:val="-5"/>
          <w:w w:val="72"/>
        </w:rPr>
        <w:t> </w:t>
      </w:r>
      <w:r>
        <w:rPr>
          <w:rFonts w:ascii="Arial" w:hAnsi="Arial" w:cs="Arial" w:eastAsia="Arial"/>
          <w:sz w:val="23"/>
          <w:szCs w:val="23"/>
          <w:color w:val="54595B"/>
          <w:spacing w:val="0"/>
          <w:w w:val="72"/>
          <w:b/>
          <w:bCs/>
        </w:rPr>
        <w:t>Bölg</w:t>
      </w:r>
      <w:r>
        <w:rPr>
          <w:rFonts w:ascii="Arial" w:hAnsi="Arial" w:cs="Arial" w:eastAsia="Arial"/>
          <w:sz w:val="23"/>
          <w:szCs w:val="23"/>
          <w:color w:val="54595B"/>
          <w:spacing w:val="0"/>
          <w:w w:val="73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54595B"/>
          <w:spacing w:val="-27"/>
          <w:w w:val="100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54595B"/>
          <w:spacing w:val="0"/>
          <w:w w:val="71"/>
          <w:b/>
          <w:bCs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99" w:after="0" w:line="240" w:lineRule="auto"/>
        <w:ind w:left="2859" w:right="-86"/>
        <w:jc w:val="left"/>
        <w:tabs>
          <w:tab w:pos="348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3338AA"/>
          <w:spacing w:val="0"/>
          <w:w w:val="245"/>
          <w:b/>
          <w:bCs/>
          <w:i/>
        </w:rPr>
        <w:t>1</w:t>
      </w:r>
      <w:r>
        <w:rPr>
          <w:rFonts w:ascii="Arial" w:hAnsi="Arial" w:cs="Arial" w:eastAsia="Arial"/>
          <w:sz w:val="31"/>
          <w:szCs w:val="31"/>
          <w:color w:val="3338AA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31"/>
          <w:szCs w:val="31"/>
          <w:color w:val="3338AA"/>
          <w:spacing w:val="0"/>
          <w:w w:val="245"/>
          <w:b/>
          <w:bCs/>
          <w:i/>
        </w:rPr>
        <w:t>5$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spacing w:before="92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A.RızaİYİM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Şoförü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520" w:right="280"/>
          <w:cols w:num="2" w:equalWidth="0">
            <w:col w:w="4337" w:space="431"/>
            <w:col w:w="635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653" w:right="436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3765" w:right="452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29" w:lineRule="exact"/>
        <w:ind w:left="605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356659pt;margin-top:-40.971729pt;width:496.776515pt;height:78.790897pt;mso-position-horizontal-relative:page;mso-position-vertical-relative:paragraph;z-index:-15618" type="#_x0000_t202" filled="f" stroked="f">
            <v:textbox inset="0,0,0,0">
              <w:txbxContent>
                <w:p>
                  <w:pPr>
                    <w:spacing w:before="0" w:after="0" w:line="1576" w:lineRule="exact"/>
                    <w:ind w:right="-276"/>
                    <w:jc w:val="left"/>
                    <w:tabs>
                      <w:tab w:pos="8560" w:val="left"/>
                    </w:tabs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262626"/>
                      <w:spacing w:val="0"/>
                      <w:w w:val="385"/>
                      <w:position w:val="39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262626"/>
                      <w:spacing w:val="0"/>
                      <w:w w:val="100"/>
                      <w:position w:val="39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262626"/>
                      <w:spacing w:val="0"/>
                      <w:w w:val="100"/>
                      <w:position w:val="39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B8B8B1"/>
                      <w:spacing w:val="-2"/>
                      <w:w w:val="8"/>
                      <w:position w:val="-3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262626"/>
                      <w:spacing w:val="0"/>
                      <w:w w:val="262"/>
                      <w:position w:val="-3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-2"/>
        </w:rPr>
        <w:t>BÜYÜK</w:t>
      </w:r>
      <w:r>
        <w:rPr>
          <w:rFonts w:ascii="Arial" w:hAnsi="Arial" w:cs="Arial" w:eastAsia="Arial"/>
          <w:sz w:val="17"/>
          <w:szCs w:val="17"/>
          <w:color w:val="262626"/>
          <w:spacing w:val="-6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-2"/>
        </w:rPr>
        <w:t>EHIR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9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9"/>
          <w:w w:val="11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648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62626"/>
          <w:spacing w:val="7"/>
          <w:w w:val="100"/>
          <w:position w:val="9"/>
        </w:rPr>
        <w:t>B</w:t>
      </w:r>
      <w:r>
        <w:rPr>
          <w:rFonts w:ascii="Arial" w:hAnsi="Arial" w:cs="Arial" w:eastAsia="Arial"/>
          <w:sz w:val="15"/>
          <w:szCs w:val="15"/>
          <w:color w:val="3F3F41"/>
          <w:spacing w:val="0"/>
          <w:w w:val="100"/>
          <w:position w:val="9"/>
        </w:rPr>
        <w:t>EL</w:t>
      </w:r>
      <w:r>
        <w:rPr>
          <w:rFonts w:ascii="Arial" w:hAnsi="Arial" w:cs="Arial" w:eastAsia="Arial"/>
          <w:sz w:val="15"/>
          <w:szCs w:val="15"/>
          <w:color w:val="3F3F41"/>
          <w:spacing w:val="10"/>
          <w:w w:val="100"/>
          <w:position w:val="9"/>
        </w:rPr>
        <w:t>E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position w:val="9"/>
        </w:rPr>
        <w:t>O</w:t>
      </w:r>
      <w:r>
        <w:rPr>
          <w:rFonts w:ascii="Arial" w:hAnsi="Arial" w:cs="Arial" w:eastAsia="Arial"/>
          <w:sz w:val="15"/>
          <w:szCs w:val="15"/>
          <w:color w:val="262626"/>
          <w:spacing w:val="34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262626"/>
          <w:spacing w:val="1"/>
          <w:w w:val="96"/>
          <w:position w:val="9"/>
        </w:rPr>
        <w:t>Y</w:t>
      </w:r>
      <w:r>
        <w:rPr>
          <w:rFonts w:ascii="Arial" w:hAnsi="Arial" w:cs="Arial" w:eastAsia="Arial"/>
          <w:sz w:val="15"/>
          <w:szCs w:val="15"/>
          <w:color w:val="3F3F41"/>
          <w:spacing w:val="0"/>
          <w:w w:val="102"/>
          <w:position w:val="9"/>
        </w:rPr>
        <w:t>E</w:t>
      </w:r>
      <w:r>
        <w:rPr>
          <w:rFonts w:ascii="Arial" w:hAnsi="Arial" w:cs="Arial" w:eastAsia="Arial"/>
          <w:sz w:val="15"/>
          <w:szCs w:val="15"/>
          <w:color w:val="3F3F41"/>
          <w:spacing w:val="3"/>
          <w:w w:val="102"/>
          <w:position w:val="9"/>
        </w:rPr>
        <w:t>S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66"/>
          <w:position w:val="9"/>
        </w:rPr>
        <w:t>I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4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5" w:right="-20"/>
        <w:jc w:val="left"/>
        <w:tabs>
          <w:tab w:pos="1480" w:val="left"/>
          <w:tab w:pos="3160" w:val="left"/>
          <w:tab w:pos="554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0"/>
          <w:position w:val="1"/>
        </w:rPr>
        <w:t>!Ol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2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3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06.05.2017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  <w:position w:val="0"/>
        </w:rPr>
        <w:t>!Bildi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9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No:41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22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22:40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tfel: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0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34" w:right="-20"/>
        <w:jc w:val="left"/>
        <w:tabs>
          <w:tab w:pos="1480" w:val="left"/>
          <w:tab w:pos="3160" w:val="left"/>
          <w:tab w:pos="454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98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7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06.05.2017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11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7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7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1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:2819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22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12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Kadifekale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Cephanelik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39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1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2"/>
          <w:w w:val="117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7"/>
        </w:rPr>
        <w:t>nıAdres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13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Kadifekale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5"/>
        </w:rPr>
        <w:t>Ce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9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6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24" w:lineRule="exact"/>
        <w:ind w:left="134" w:right="-20"/>
        <w:jc w:val="left"/>
        <w:tabs>
          <w:tab w:pos="1480" w:val="left"/>
          <w:tab w:pos="392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9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OtYa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19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8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6"/>
          <w:position w:val="-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5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Sigar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  <w:position w:val="-1"/>
        </w:rPr>
        <w:t>Dikkatsizlik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  <w:position w:val="-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40" w:bottom="280" w:left="180" w:right="220"/>
        </w:sectPr>
      </w:pPr>
      <w:rPr/>
    </w:p>
    <w:p>
      <w:pPr>
        <w:spacing w:before="19" w:after="0" w:line="240" w:lineRule="auto"/>
        <w:ind w:left="13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7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87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0"/>
          <w:w w:val="87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7"/>
          <w:position w:val="1"/>
        </w:rPr>
        <w:t>pını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00"/>
          <w:position w:val="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5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4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4"/>
          <w:w w:val="100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6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hşap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0"/>
          <w:position w:val="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9"/>
          <w:position w:val="-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98"/>
          <w:position w:val="-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81"/>
          <w:position w:val="-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4"/>
          <w:w w:val="181"/>
          <w:position w:val="-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2"/>
          <w:position w:val="-5"/>
        </w:rPr>
        <w:t>fYa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83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8"/>
          <w:w w:val="106"/>
          <w:position w:val="-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1"/>
          <w:position w:val="-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77"/>
          <w:position w:val="-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6"/>
          <w:w w:val="77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5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5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5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-5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6"/>
          <w:w w:val="114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5"/>
        </w:rPr>
        <w:t>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838" w:right="-20"/>
        <w:jc w:val="left"/>
        <w:tabs>
          <w:tab w:pos="1420" w:val="left"/>
          <w:tab w:pos="1920" w:val="left"/>
          <w:tab w:pos="242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3F3F41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F3F4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F3F41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262626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26262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262626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878787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878787"/>
          <w:spacing w:val="-53"/>
          <w:w w:val="54"/>
          <w:position w:val="-1"/>
        </w:rPr>
        <w:t> </w:t>
      </w:r>
      <w:r>
        <w:rPr>
          <w:rFonts w:ascii="Arial" w:hAnsi="Arial" w:cs="Arial" w:eastAsia="Arial"/>
          <w:sz w:val="42"/>
          <w:szCs w:val="42"/>
          <w:color w:val="87878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878787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565656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20"/>
          <w:cols w:num="2" w:equalWidth="0">
            <w:col w:w="1694" w:space="1943"/>
            <w:col w:w="7883"/>
          </w:cols>
        </w:sectPr>
      </w:pPr>
      <w:rPr/>
    </w:p>
    <w:p>
      <w:pPr>
        <w:spacing w:before="0" w:after="0" w:line="204" w:lineRule="exact"/>
        <w:ind w:left="134" w:right="-20"/>
        <w:jc w:val="left"/>
        <w:tabs>
          <w:tab w:pos="216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9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4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  <w:position w:val="0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9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3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  <w:position w:val="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9" w:after="0" w:line="240" w:lineRule="auto"/>
        <w:ind w:left="22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w w:val="181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0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34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Cavu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Coşku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5"/>
          <w:w w:val="10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236" w:right="-20"/>
        <w:jc w:val="left"/>
        <w:tabs>
          <w:tab w:pos="470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76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22:41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:22:46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34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78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7"/>
          <w:w w:val="17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0"/>
        </w:rPr>
        <w:t>31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44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6"/>
          <w:position w:val="0"/>
        </w:rPr>
        <w:t>!Elektri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700" w:right="460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4" w:lineRule="exact"/>
        <w:ind w:left="2171" w:right="4203" w:firstLine="2532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[Emniyet-Jandarma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20"/>
        </w:sectPr>
      </w:pPr>
      <w:rPr/>
    </w:p>
    <w:p>
      <w:pPr>
        <w:spacing w:before="0" w:after="0" w:line="62" w:lineRule="exact"/>
        <w:ind w:left="134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62626"/>
          <w:spacing w:val="0"/>
          <w:w w:val="100"/>
          <w:position w:val="-1"/>
        </w:rPr>
        <w:t>::-::--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134" w:right="-68"/>
        <w:jc w:val="left"/>
        <w:tabs>
          <w:tab w:pos="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ıcı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6" w:lineRule="auto"/>
        <w:ind w:left="24" w:right="-53" w:firstLine="-24"/>
        <w:jc w:val="left"/>
        <w:tabs>
          <w:tab w:pos="2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78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4" w:lineRule="exact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20"/>
          <w:cols w:num="3" w:equalWidth="0">
            <w:col w:w="2038" w:space="114"/>
            <w:col w:w="3692" w:space="1772"/>
            <w:col w:w="3904"/>
          </w:cols>
        </w:sectPr>
      </w:pPr>
      <w:rPr/>
    </w:p>
    <w:p>
      <w:pPr>
        <w:spacing w:before="29" w:after="0" w:line="252" w:lineRule="auto"/>
        <w:ind w:left="144" w:right="2594" w:firstLine="-29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</w:rPr>
        <w:t>IOiayı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alevli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726" w:right="390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9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195" w:lineRule="exact"/>
        <w:ind w:left="134" w:right="-20"/>
        <w:jc w:val="left"/>
        <w:tabs>
          <w:tab w:pos="3180" w:val="left"/>
          <w:tab w:pos="4780" w:val="left"/>
          <w:tab w:pos="6620" w:val="left"/>
          <w:tab w:pos="8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  <w:position w:val="1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  <w:position w:val="1"/>
        </w:rPr>
        <w:t>söndıınne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61"/>
          <w:position w:val="-4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IKöpükK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2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2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92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5079" w:right="-20"/>
        <w:jc w:val="left"/>
        <w:tabs>
          <w:tab w:pos="6620" w:val="left"/>
          <w:tab w:pos="81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3F3F41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F3F4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F3F41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262626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22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44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:Yok.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2" w:after="0" w:line="240" w:lineRule="auto"/>
        <w:ind w:left="21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</w:rPr>
        <w:t>cephaneli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</w:rPr>
        <w:t>mevkii'nde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66" w:lineRule="auto"/>
        <w:ind w:left="2171" w:right="202" w:firstLine="-2037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  <w:position w:val="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  <w:position w:val="0"/>
        </w:rPr>
        <w:t>sönınemiş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  <w:position w:val="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atara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62" w:lineRule="auto"/>
        <w:ind w:left="134" w:right="4055"/>
        <w:jc w:val="left"/>
        <w:tabs>
          <w:tab w:pos="216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Sigarta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"/>
          <w:w w:val="10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8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4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AraçGereç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62626"/>
          <w:spacing w:val="0"/>
          <w:w w:val="90"/>
        </w:rPr>
        <w:t>·11</w:t>
      </w:r>
      <w:r>
        <w:rPr>
          <w:rFonts w:ascii="Times New Roman" w:hAnsi="Times New Roman" w:cs="Times New Roman" w:eastAsia="Times New Roman"/>
          <w:sz w:val="14"/>
          <w:szCs w:val="14"/>
          <w:color w:val="26262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Ed,._,ği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left="148" w:right="-20"/>
        <w:jc w:val="left"/>
        <w:tabs>
          <w:tab w:pos="2160" w:val="left"/>
          <w:tab w:pos="6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:06.05.2017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lO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4" w:lineRule="exact"/>
        <w:ind w:left="225" w:right="-20"/>
        <w:jc w:val="left"/>
        <w:tabs>
          <w:tab w:pos="1040" w:val="left"/>
          <w:tab w:pos="1540" w:val="left"/>
          <w:tab w:pos="8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3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Kadifekale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4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20"/>
        </w:sectPr>
      </w:pPr>
      <w:rPr/>
    </w:p>
    <w:p>
      <w:pPr>
        <w:spacing w:before="35" w:after="0" w:line="240" w:lineRule="auto"/>
        <w:ind w:left="2314" w:right="-73"/>
        <w:jc w:val="left"/>
        <w:tabs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right="25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12"/>
          <w:w w:val="76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62626"/>
          <w:spacing w:val="0"/>
          <w:w w:val="76"/>
          <w:i/>
        </w:rPr>
        <w:t>2</w:t>
      </w:r>
      <w:r>
        <w:rPr>
          <w:rFonts w:ascii="Times New Roman" w:hAnsi="Times New Roman" w:cs="Times New Roman" w:eastAsia="Times New Roman"/>
          <w:sz w:val="27"/>
          <w:szCs w:val="27"/>
          <w:color w:val="262626"/>
          <w:spacing w:val="3"/>
          <w:w w:val="76"/>
          <w:i/>
        </w:rPr>
        <w:t> </w:t>
      </w:r>
      <w:r>
        <w:rPr>
          <w:rFonts w:ascii="Arial" w:hAnsi="Arial" w:cs="Arial" w:eastAsia="Arial"/>
          <w:sz w:val="24"/>
          <w:szCs w:val="24"/>
          <w:color w:val="262626"/>
          <w:spacing w:val="0"/>
          <w:w w:val="52"/>
        </w:rPr>
        <w:t>MaYıs</w:t>
      </w:r>
      <w:r>
        <w:rPr>
          <w:rFonts w:ascii="Arial" w:hAnsi="Arial" w:cs="Arial" w:eastAsia="Arial"/>
          <w:sz w:val="24"/>
          <w:szCs w:val="24"/>
          <w:color w:val="262626"/>
          <w:spacing w:val="0"/>
          <w:w w:val="52"/>
        </w:rPr>
        <w:t> </w:t>
      </w:r>
      <w:r>
        <w:rPr>
          <w:rFonts w:ascii="Arial" w:hAnsi="Arial" w:cs="Arial" w:eastAsia="Arial"/>
          <w:sz w:val="24"/>
          <w:szCs w:val="24"/>
          <w:color w:val="262626"/>
          <w:spacing w:val="3"/>
          <w:w w:val="5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0"/>
          <w:w w:val="63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24" w:after="0" w:line="226" w:lineRule="exact"/>
        <w:ind w:left="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62626"/>
          <w:spacing w:val="0"/>
          <w:w w:val="79"/>
          <w:i/>
          <w:position w:val="-1"/>
        </w:rPr>
        <w:t>1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79"/>
          <w:i/>
          <w:position w:val="-1"/>
        </w:rPr>
        <w:t>  </w:t>
      </w:r>
      <w:r>
        <w:rPr>
          <w:rFonts w:ascii="Arial" w:hAnsi="Arial" w:cs="Arial" w:eastAsia="Arial"/>
          <w:sz w:val="20"/>
          <w:szCs w:val="20"/>
          <w:color w:val="262626"/>
          <w:spacing w:val="33"/>
          <w:w w:val="79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  <w:position w:val="-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20"/>
          <w:cols w:num="2" w:equalWidth="0">
            <w:col w:w="6922" w:space="2046"/>
            <w:col w:w="2552"/>
          </w:cols>
        </w:sectPr>
      </w:pPr>
      <w:rPr/>
    </w:p>
    <w:p>
      <w:pPr>
        <w:spacing w:before="23" w:after="0" w:line="240" w:lineRule="auto"/>
        <w:ind w:left="15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54" w:lineRule="exact"/>
        <w:ind w:right="-248"/>
        <w:jc w:val="left"/>
        <w:rPr>
          <w:rFonts w:ascii="Arial" w:hAnsi="Arial" w:cs="Arial" w:eastAsia="Arial"/>
          <w:sz w:val="139"/>
          <w:szCs w:val="139"/>
        </w:rPr>
      </w:pPr>
      <w:rPr/>
      <w:r>
        <w:rPr/>
        <w:br w:type="column"/>
      </w:r>
      <w:r>
        <w:rPr>
          <w:rFonts w:ascii="Arial" w:hAnsi="Arial" w:cs="Arial" w:eastAsia="Arial"/>
          <w:sz w:val="139"/>
          <w:szCs w:val="139"/>
          <w:color w:val="262626"/>
          <w:w w:val="38"/>
          <w:i/>
          <w:position w:val="-99"/>
        </w:rPr>
        <w:t>ı!!.</w:t>
      </w:r>
      <w:r>
        <w:rPr>
          <w:rFonts w:ascii="Arial" w:hAnsi="Arial" w:cs="Arial" w:eastAsia="Arial"/>
          <w:sz w:val="139"/>
          <w:szCs w:val="139"/>
          <w:color w:val="3F3F41"/>
          <w:spacing w:val="-138"/>
          <w:w w:val="27"/>
          <w:i/>
          <w:position w:val="-99"/>
        </w:rPr>
        <w:t>f</w:t>
      </w:r>
      <w:r>
        <w:rPr>
          <w:rFonts w:ascii="Arial" w:hAnsi="Arial" w:cs="Arial" w:eastAsia="Arial"/>
          <w:sz w:val="139"/>
          <w:szCs w:val="139"/>
          <w:color w:val="333856"/>
          <w:spacing w:val="-712"/>
          <w:w w:val="89"/>
          <w:i/>
          <w:position w:val="-99"/>
        </w:rPr>
        <w:t>6</w:t>
      </w:r>
      <w:r>
        <w:rPr>
          <w:rFonts w:ascii="Arial" w:hAnsi="Arial" w:cs="Arial" w:eastAsia="Arial"/>
          <w:sz w:val="139"/>
          <w:szCs w:val="139"/>
          <w:color w:val="3F3F41"/>
          <w:spacing w:val="0"/>
          <w:w w:val="28"/>
          <w:i/>
          <w:position w:val="-99"/>
        </w:rPr>
        <w:t>j</w:t>
      </w:r>
      <w:r>
        <w:rPr>
          <w:rFonts w:ascii="Arial" w:hAnsi="Arial" w:cs="Arial" w:eastAsia="Arial"/>
          <w:sz w:val="139"/>
          <w:szCs w:val="139"/>
          <w:color w:val="000000"/>
          <w:spacing w:val="0"/>
          <w:w w:val="100"/>
          <w:position w:val="0"/>
        </w:rPr>
      </w:r>
    </w:p>
    <w:p>
      <w:pPr>
        <w:spacing w:before="0" w:after="0" w:line="354" w:lineRule="exact"/>
        <w:ind w:right="-199"/>
        <w:jc w:val="left"/>
        <w:rPr>
          <w:rFonts w:ascii="Arial" w:hAnsi="Arial" w:cs="Arial" w:eastAsia="Arial"/>
          <w:sz w:val="84"/>
          <w:szCs w:val="8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6"/>
          <w:szCs w:val="66"/>
          <w:color w:val="444BA1"/>
          <w:w w:val="148"/>
          <w:i/>
          <w:position w:val="-66"/>
        </w:rPr>
        <w:t>#f</w:t>
      </w:r>
      <w:r>
        <w:rPr>
          <w:rFonts w:ascii="Times New Roman" w:hAnsi="Times New Roman" w:cs="Times New Roman" w:eastAsia="Times New Roman"/>
          <w:sz w:val="66"/>
          <w:szCs w:val="66"/>
          <w:color w:val="444BA1"/>
          <w:spacing w:val="-38"/>
          <w:w w:val="148"/>
          <w:i/>
          <w:position w:val="-66"/>
        </w:rPr>
        <w:t>/</w:t>
      </w:r>
      <w:r>
        <w:rPr>
          <w:rFonts w:ascii="Arial" w:hAnsi="Arial" w:cs="Arial" w:eastAsia="Arial"/>
          <w:sz w:val="84"/>
          <w:szCs w:val="84"/>
          <w:color w:val="2642B6"/>
          <w:spacing w:val="0"/>
          <w:w w:val="51"/>
          <w:position w:val="-42"/>
        </w:rPr>
        <w:t>---</w:t>
      </w:r>
      <w:r>
        <w:rPr>
          <w:rFonts w:ascii="Arial" w:hAnsi="Arial" w:cs="Arial" w:eastAsia="Arial"/>
          <w:sz w:val="84"/>
          <w:szCs w:val="84"/>
          <w:color w:val="000000"/>
          <w:spacing w:val="0"/>
          <w:w w:val="100"/>
          <w:position w:val="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57" w:lineRule="exact"/>
        <w:ind w:left="585" w:right="-8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4.802887pt;margin-top:8.662384pt;width:30.938025pt;height:25.5pt;mso-position-horizontal-relative:page;mso-position-vertical-relative:paragraph;z-index:-15617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262626"/>
                      <w:w w:val="99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62626"/>
                      <w:w w:val="99"/>
                      <w:u w:val="single" w:color="3B4BA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62626"/>
                      <w:w w:val="100"/>
                      <w:u w:val="single" w:color="3B4BA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62626"/>
                      <w:w w:val="100"/>
                      <w:u w:val="single" w:color="3B4BA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62626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-4"/>
          <w:w w:val="79"/>
          <w:position w:val="-6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0"/>
          <w:w w:val="79"/>
          <w:position w:val="-6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0"/>
          <w:w w:val="79"/>
          <w:position w:val="-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45"/>
          <w:w w:val="79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B6E"/>
          <w:spacing w:val="0"/>
          <w:w w:val="116"/>
          <w:position w:val="-8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68" w:lineRule="atLeast"/>
        <w:ind w:right="-20"/>
        <w:jc w:val="left"/>
        <w:rPr>
          <w:rFonts w:ascii="Arial" w:hAnsi="Arial" w:cs="Arial" w:eastAsia="Arial"/>
          <w:sz w:val="98"/>
          <w:szCs w:val="98"/>
        </w:rPr>
      </w:pPr>
      <w:rPr/>
      <w:r>
        <w:rPr/>
        <w:pict>
          <v:group style="position:absolute;margin-left:428.729645pt;margin-top:-7.198245pt;width:97.335788pt;height:71.291996pt;mso-position-horizontal-relative:page;mso-position-vertical-relative:paragraph;z-index:-15622" coordorigin="8575,-144" coordsize="1947,1426">
            <v:group style="position:absolute;left:8610;top:804;width:1875;height:2" coordorigin="8610,804" coordsize="1875,2">
              <v:shape style="position:absolute;left:8610;top:804;width:1875;height:2" coordorigin="8610,804" coordsize="1875,0" path="m8610,804l10486,804e" filled="f" stroked="t" strokeweight="3.569772pt" strokecolor="#4B5464">
                <v:path arrowok="t"/>
              </v:shape>
            </v:group>
            <v:group style="position:absolute;left:10457;top:728;width:2;height:191" coordorigin="10457,728" coordsize="2,191">
              <v:shape style="position:absolute;left:10457;top:728;width:2;height:191" coordorigin="10457,728" coordsize="0,191" path="m10457,919l10457,728e" filled="f" stroked="t" strokeweight="3.569772pt" strokecolor="#444F8C">
                <v:path arrowok="t"/>
              </v:shape>
            </v:group>
            <v:group style="position:absolute;left:10381;top:-100;width:2;height:1337" coordorigin="10381,-100" coordsize="2,1337">
              <v:shape style="position:absolute;left:10381;top:-100;width:2;height:1337" coordorigin="10381,-100" coordsize="0,1337" path="m10381,1237l10381,-100e" filled="f" stroked="t" strokeweight="4.44336pt" strokecolor="#EB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23.96994pt;margin-top:40.105343pt;width:.237985pt;height:26.29394pt;mso-position-horizontal-relative:page;mso-position-vertical-relative:paragraph;z-index:-15621" coordorigin="8479,802" coordsize="5,526">
            <v:group style="position:absolute;left:8482;top:804;width:2;height:86" coordorigin="8482,804" coordsize="2,86">
              <v:shape style="position:absolute;left:8482;top:804;width:2;height:86" coordorigin="8482,804" coordsize="0,86" path="m8482,891l8482,804e" filled="f" stroked="t" strokeweight=".237985pt" strokecolor="#000000">
                <v:path arrowok="t"/>
              </v:shape>
            </v:group>
            <v:group style="position:absolute;left:8482;top:891;width:2;height:273" coordorigin="8482,891" coordsize="2,273">
              <v:shape style="position:absolute;left:8482;top:891;width:2;height:273" coordorigin="8482,891" coordsize="0,273" path="m8482,1163l8482,891e" filled="f" stroked="t" strokeweight=".237985pt" strokecolor="#2F44A8">
                <v:path arrowok="t"/>
              </v:shape>
            </v:group>
            <v:group style="position:absolute;left:8482;top:1163;width:2;height:163" coordorigin="8482,1163" coordsize="2,163">
              <v:shape style="position:absolute;left:8482;top:1163;width:2;height:163" coordorigin="8482,1163" coordsize="0,163" path="m8482,1326l8482,1163e" filled="f" stroked="t" strokeweight=".237985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98"/>
          <w:szCs w:val="98"/>
          <w:color w:val="162697"/>
          <w:spacing w:val="-88"/>
          <w:w w:val="60"/>
          <w:i/>
        </w:rPr>
        <w:t>c</w:t>
      </w:r>
      <w:r>
        <w:rPr>
          <w:rFonts w:ascii="Arial" w:hAnsi="Arial" w:cs="Arial" w:eastAsia="Arial"/>
          <w:sz w:val="98"/>
          <w:szCs w:val="98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91" w:lineRule="exact"/>
        <w:ind w:left="1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6.939697pt;margin-top:3.732773pt;width:63.335753pt;height:25.5pt;mso-position-horizontal-relative:page;mso-position-vertical-relative:paragraph;z-index:-15616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7"/>
                    <w:jc w:val="left"/>
                    <w:tabs>
                      <w:tab w:pos="52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262626"/>
                      <w:spacing w:val="0"/>
                      <w:w w:val="179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6262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62626"/>
                      <w:spacing w:val="-21"/>
                      <w:w w:val="66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62626"/>
                      <w:spacing w:val="0"/>
                      <w:w w:val="66"/>
                      <w:position w:val="-1"/>
                    </w:rPr>
                    <w:t>*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62626"/>
                      <w:spacing w:val="-4"/>
                      <w:w w:val="66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464B77"/>
                      <w:spacing w:val="0"/>
                      <w:w w:val="128"/>
                      <w:position w:val="-1"/>
                    </w:rPr>
                    <w:t>},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62626"/>
          <w:w w:val="85"/>
          <w:position w:val="-1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34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77"/>
          <w:position w:val="-11"/>
        </w:rPr>
        <w:t>nı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8"/>
          <w:w w:val="78"/>
          <w:position w:val="-1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92"/>
          <w:position w:val="-1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2"/>
          <w:w w:val="93"/>
          <w:position w:val="-1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73"/>
          <w:position w:val="-1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20"/>
          <w:cols w:num="5" w:equalWidth="0">
            <w:col w:w="805" w:space="1738"/>
            <w:col w:w="795" w:space="2326"/>
            <w:col w:w="1391" w:space="1023"/>
            <w:col w:w="944" w:space="137"/>
            <w:col w:w="2361"/>
          </w:cols>
        </w:sectPr>
      </w:pPr>
      <w:rPr/>
    </w:p>
    <w:p>
      <w:pPr>
        <w:spacing w:before="0" w:after="0" w:line="221" w:lineRule="atLeast"/>
        <w:ind w:left="5617" w:right="-187"/>
        <w:jc w:val="left"/>
        <w:tabs>
          <w:tab w:pos="8220" w:val="left"/>
        </w:tabs>
        <w:rPr>
          <w:rFonts w:ascii="Arial" w:hAnsi="Arial" w:cs="Arial" w:eastAsia="Arial"/>
          <w:sz w:val="98"/>
          <w:szCs w:val="98"/>
        </w:rPr>
      </w:pPr>
      <w:rPr/>
      <w:r>
        <w:rPr>
          <w:rFonts w:ascii="Times New Roman" w:hAnsi="Times New Roman" w:cs="Times New Roman" w:eastAsia="Times New Roman"/>
          <w:sz w:val="66"/>
          <w:szCs w:val="66"/>
          <w:color w:val="6E74B1"/>
          <w:spacing w:val="0"/>
          <w:w w:val="49"/>
          <w:i/>
          <w:position w:val="20"/>
        </w:rPr>
        <w:t>t</w:t>
      </w:r>
      <w:r>
        <w:rPr>
          <w:rFonts w:ascii="Times New Roman" w:hAnsi="Times New Roman" w:cs="Times New Roman" w:eastAsia="Times New Roman"/>
          <w:sz w:val="66"/>
          <w:szCs w:val="66"/>
          <w:color w:val="6E74B1"/>
          <w:spacing w:val="0"/>
          <w:w w:val="100"/>
          <w:i/>
          <w:position w:val="20"/>
        </w:rPr>
        <w:tab/>
      </w:r>
      <w:r>
        <w:rPr>
          <w:rFonts w:ascii="Times New Roman" w:hAnsi="Times New Roman" w:cs="Times New Roman" w:eastAsia="Times New Roman"/>
          <w:sz w:val="66"/>
          <w:szCs w:val="66"/>
          <w:color w:val="6E74B1"/>
          <w:spacing w:val="0"/>
          <w:w w:val="100"/>
          <w:i/>
          <w:position w:val="20"/>
        </w:rPr>
      </w:r>
      <w:r>
        <w:rPr>
          <w:rFonts w:ascii="Arial" w:hAnsi="Arial" w:cs="Arial" w:eastAsia="Arial"/>
          <w:sz w:val="98"/>
          <w:szCs w:val="98"/>
          <w:color w:val="3F3F41"/>
          <w:spacing w:val="-244"/>
          <w:w w:val="164"/>
          <w:i/>
          <w:position w:val="0"/>
        </w:rPr>
        <w:t>'</w:t>
      </w:r>
      <w:r>
        <w:rPr>
          <w:rFonts w:ascii="Arial" w:hAnsi="Arial" w:cs="Arial" w:eastAsia="Arial"/>
          <w:sz w:val="23"/>
          <w:szCs w:val="23"/>
          <w:color w:val="262626"/>
          <w:spacing w:val="0"/>
          <w:w w:val="187"/>
          <w:position w:val="-7"/>
        </w:rPr>
        <w:t>ı</w:t>
      </w:r>
      <w:r>
        <w:rPr>
          <w:rFonts w:ascii="Arial" w:hAnsi="Arial" w:cs="Arial" w:eastAsia="Arial"/>
          <w:sz w:val="23"/>
          <w:szCs w:val="23"/>
          <w:color w:val="262626"/>
          <w:spacing w:val="0"/>
          <w:w w:val="100"/>
          <w:position w:val="-7"/>
        </w:rPr>
        <w:t> </w:t>
      </w:r>
      <w:r>
        <w:rPr>
          <w:rFonts w:ascii="Arial" w:hAnsi="Arial" w:cs="Arial" w:eastAsia="Arial"/>
          <w:sz w:val="23"/>
          <w:szCs w:val="23"/>
          <w:color w:val="262626"/>
          <w:spacing w:val="28"/>
          <w:w w:val="100"/>
          <w:position w:val="-7"/>
        </w:rPr>
        <w:t> </w:t>
      </w:r>
      <w:r>
        <w:rPr>
          <w:rFonts w:ascii="Arial" w:hAnsi="Arial" w:cs="Arial" w:eastAsia="Arial"/>
          <w:sz w:val="98"/>
          <w:szCs w:val="98"/>
          <w:color w:val="676B6E"/>
          <w:spacing w:val="-187"/>
          <w:w w:val="49"/>
          <w:i/>
          <w:position w:val="0"/>
        </w:rPr>
        <w:t>ı</w:t>
      </w:r>
      <w:r>
        <w:rPr>
          <w:rFonts w:ascii="Arial" w:hAnsi="Arial" w:cs="Arial" w:eastAsia="Arial"/>
          <w:sz w:val="98"/>
          <w:szCs w:val="98"/>
          <w:color w:val="000000"/>
          <w:spacing w:val="0"/>
          <w:w w:val="100"/>
          <w:position w:val="0"/>
        </w:rPr>
      </w:r>
    </w:p>
    <w:p>
      <w:pPr>
        <w:spacing w:before="0" w:after="0" w:line="221" w:lineRule="atLeast"/>
        <w:ind w:right="-20"/>
        <w:jc w:val="left"/>
        <w:tabs>
          <w:tab w:pos="42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5"/>
          <w:szCs w:val="45"/>
          <w:color w:val="3F3F4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45"/>
          <w:szCs w:val="45"/>
          <w:color w:val="3F3F41"/>
          <w:spacing w:val="-95"/>
          <w:w w:val="100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3F3F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45"/>
          <w:szCs w:val="45"/>
          <w:color w:val="3F3F41"/>
          <w:spacing w:val="0"/>
          <w:w w:val="100"/>
        </w:rPr>
      </w:r>
      <w:r>
        <w:rPr>
          <w:rFonts w:ascii="Arial" w:hAnsi="Arial" w:cs="Arial" w:eastAsia="Arial"/>
          <w:sz w:val="98"/>
          <w:szCs w:val="98"/>
          <w:color w:val="B8B8B1"/>
          <w:spacing w:val="8"/>
          <w:w w:val="31"/>
          <w:position w:val="7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-1"/>
          <w:w w:val="115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333856"/>
          <w:spacing w:val="0"/>
          <w:w w:val="192"/>
          <w:i/>
          <w:position w:val="0"/>
        </w:rPr>
        <w:t>x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20"/>
          <w:cols w:num="2" w:equalWidth="0">
            <w:col w:w="8734" w:space="296"/>
            <w:col w:w="2490"/>
          </w:cols>
        </w:sectPr>
      </w:pPr>
      <w:rPr/>
    </w:p>
    <w:p>
      <w:pPr>
        <w:spacing w:before="0" w:after="0" w:line="34" w:lineRule="exact"/>
        <w:ind w:right="-20"/>
        <w:jc w:val="right"/>
        <w:rPr>
          <w:rFonts w:ascii="Arial" w:hAnsi="Arial" w:cs="Arial" w:eastAsia="Arial"/>
          <w:sz w:val="50"/>
          <w:szCs w:val="50"/>
        </w:rPr>
      </w:pPr>
      <w:rPr/>
      <w:r>
        <w:rPr>
          <w:rFonts w:ascii="Arial" w:hAnsi="Arial" w:cs="Arial" w:eastAsia="Arial"/>
          <w:sz w:val="50"/>
          <w:szCs w:val="50"/>
          <w:color w:val="464B77"/>
          <w:spacing w:val="0"/>
          <w:w w:val="60"/>
          <w:i/>
          <w:position w:val="-25"/>
        </w:rPr>
        <w:t>4/Jrtfl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0" w:after="0" w:line="28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  <w:t>Coşku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4"/>
        </w:rPr>
        <w:t>ŞERİFOÖLU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" w:lineRule="exact"/>
        <w:ind w:right="-8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53"/>
          <w:position w:val="3"/>
        </w:rPr>
        <w:t>1</w:t>
      </w:r>
      <w:r>
        <w:rPr>
          <w:rFonts w:ascii="Arial" w:hAnsi="Arial" w:cs="Arial" w:eastAsia="Arial"/>
          <w:sz w:val="27"/>
          <w:szCs w:val="27"/>
          <w:color w:val="262626"/>
          <w:spacing w:val="18"/>
          <w:w w:val="53"/>
          <w:position w:val="3"/>
        </w:rPr>
        <w:t> </w:t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121"/>
          <w:position w:val="3"/>
        </w:rPr>
        <w:t>..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34" w:lineRule="exact"/>
        <w:ind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3F3F41"/>
          <w:spacing w:val="0"/>
          <w:w w:val="52"/>
          <w:position w:val="3"/>
        </w:rPr>
        <w:t>•::v._n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34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3F3F41"/>
          <w:spacing w:val="0"/>
          <w:w w:val="52"/>
          <w:position w:val="3"/>
        </w:rPr>
        <w:t>ve.</w:t>
      </w:r>
      <w:r>
        <w:rPr>
          <w:rFonts w:ascii="Arial" w:hAnsi="Arial" w:cs="Arial" w:eastAsia="Arial"/>
          <w:sz w:val="24"/>
          <w:szCs w:val="24"/>
          <w:color w:val="3F3F41"/>
          <w:spacing w:val="0"/>
          <w:w w:val="52"/>
          <w:position w:val="3"/>
        </w:rPr>
        <w:t>a</w:t>
      </w:r>
      <w:r>
        <w:rPr>
          <w:rFonts w:ascii="Arial" w:hAnsi="Arial" w:cs="Arial" w:eastAsia="Arial"/>
          <w:sz w:val="24"/>
          <w:szCs w:val="24"/>
          <w:color w:val="3F3F41"/>
          <w:spacing w:val="0"/>
          <w:w w:val="52"/>
          <w:position w:val="3"/>
        </w:rPr>
        <w:t>  </w:t>
      </w:r>
      <w:r>
        <w:rPr>
          <w:rFonts w:ascii="Arial" w:hAnsi="Arial" w:cs="Arial" w:eastAsia="Arial"/>
          <w:sz w:val="24"/>
          <w:szCs w:val="24"/>
          <w:color w:val="3F3F41"/>
          <w:spacing w:val="19"/>
          <w:w w:val="52"/>
          <w:position w:val="3"/>
        </w:rPr>
        <w:t> </w:t>
      </w:r>
      <w:r>
        <w:rPr>
          <w:rFonts w:ascii="Arial" w:hAnsi="Arial" w:cs="Arial" w:eastAsia="Arial"/>
          <w:sz w:val="24"/>
          <w:szCs w:val="24"/>
          <w:color w:val="676B6E"/>
          <w:spacing w:val="0"/>
          <w:w w:val="210"/>
          <w:position w:val="3"/>
        </w:rPr>
        <w:t>ı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20"/>
          <w:cols w:num="5" w:equalWidth="0">
            <w:col w:w="3869" w:space="1406"/>
            <w:col w:w="1745" w:space="1397"/>
            <w:col w:w="321" w:space="860"/>
            <w:col w:w="356" w:space="35"/>
            <w:col w:w="1531"/>
          </w:cols>
        </w:sectPr>
      </w:pPr>
      <w:rPr/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03" w:lineRule="atLeast"/>
        <w:ind w:right="-20"/>
        <w:jc w:val="right"/>
        <w:rPr>
          <w:rFonts w:ascii="Arial" w:hAnsi="Arial" w:cs="Arial" w:eastAsia="Arial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-4"/>
          <w:w w:val="183"/>
        </w:rPr>
        <w:t>;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-37"/>
          <w:w w:val="184"/>
        </w:rPr>
        <w:t>.</w:t>
      </w:r>
      <w:r>
        <w:rPr>
          <w:rFonts w:ascii="Arial" w:hAnsi="Arial" w:cs="Arial" w:eastAsia="Arial"/>
          <w:sz w:val="44"/>
          <w:szCs w:val="44"/>
          <w:color w:val="3F3F41"/>
          <w:spacing w:val="0"/>
          <w:w w:val="94"/>
          <w:position w:val="-19"/>
        </w:rPr>
        <w:t>"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29" w:lineRule="exact"/>
        <w:ind w:right="-20"/>
        <w:jc w:val="left"/>
        <w:tabs>
          <w:tab w:pos="800" w:val="left"/>
        </w:tabs>
        <w:rPr>
          <w:rFonts w:ascii="Times New Roman" w:hAnsi="Times New Roman" w:cs="Times New Roman" w:eastAsia="Times New Roman"/>
          <w:sz w:val="44"/>
          <w:szCs w:val="4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67"/>
          <w:i/>
          <w:position w:val="-33"/>
        </w:rPr>
        <w:t>.lt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67"/>
          <w:i/>
          <w:position w:val="-3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11"/>
          <w:w w:val="67"/>
          <w:i/>
          <w:position w:val="-3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33"/>
          <w:position w:val="-33"/>
        </w:rPr>
        <w:t>\lt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1"/>
          <w:w w:val="133"/>
          <w:position w:val="-3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262626"/>
          <w:spacing w:val="0"/>
          <w:w w:val="168"/>
          <w:position w:val="-33"/>
        </w:rPr>
        <w:t>•j</w:t>
      </w:r>
      <w:r>
        <w:rPr>
          <w:rFonts w:ascii="Times New Roman" w:hAnsi="Times New Roman" w:cs="Times New Roman" w:eastAsia="Times New Roman"/>
          <w:sz w:val="12"/>
          <w:szCs w:val="12"/>
          <w:color w:val="3F3F41"/>
          <w:spacing w:val="0"/>
          <w:w w:val="120"/>
          <w:position w:val="-33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3F3F41"/>
          <w:spacing w:val="0"/>
          <w:w w:val="100"/>
          <w:position w:val="-33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F3F41"/>
          <w:spacing w:val="0"/>
          <w:w w:val="100"/>
          <w:position w:val="-33"/>
        </w:rPr>
      </w:r>
      <w:r>
        <w:rPr>
          <w:rFonts w:ascii="Times New Roman" w:hAnsi="Times New Roman" w:cs="Times New Roman" w:eastAsia="Times New Roman"/>
          <w:sz w:val="12"/>
          <w:szCs w:val="12"/>
          <w:color w:val="262626"/>
          <w:spacing w:val="0"/>
          <w:w w:val="100"/>
          <w:position w:val="-33"/>
        </w:rPr>
        <w:t>....</w:t>
      </w:r>
      <w:r>
        <w:rPr>
          <w:rFonts w:ascii="Times New Roman" w:hAnsi="Times New Roman" w:cs="Times New Roman" w:eastAsia="Times New Roman"/>
          <w:sz w:val="12"/>
          <w:szCs w:val="12"/>
          <w:color w:val="262626"/>
          <w:spacing w:val="16"/>
          <w:w w:val="100"/>
          <w:position w:val="-33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676B6E"/>
          <w:spacing w:val="0"/>
          <w:w w:val="103"/>
          <w:i/>
          <w:position w:val="-33"/>
        </w:rPr>
        <w:t>1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20"/>
          <w:cols w:num="2" w:equalWidth="0">
            <w:col w:w="8998" w:space="113"/>
            <w:col w:w="2409"/>
          </w:cols>
        </w:sectPr>
      </w:pPr>
      <w:rPr/>
    </w:p>
    <w:p>
      <w:pPr>
        <w:spacing w:before="0" w:after="0" w:line="384" w:lineRule="atLeast"/>
        <w:ind w:left="5870" w:right="-20"/>
        <w:jc w:val="left"/>
        <w:tabs>
          <w:tab w:pos="87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İtf.Çvş.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2"/>
          <w:szCs w:val="22"/>
          <w:color w:val="333856"/>
          <w:spacing w:val="0"/>
          <w:w w:val="266"/>
          <w:position w:val="0"/>
        </w:rPr>
        <w:t>'hiıi</w:t>
      </w:r>
      <w:r>
        <w:rPr>
          <w:rFonts w:ascii="Times New Roman" w:hAnsi="Times New Roman" w:cs="Times New Roman" w:eastAsia="Times New Roman"/>
          <w:sz w:val="22"/>
          <w:szCs w:val="22"/>
          <w:color w:val="33385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92"/>
          <w:position w:val="0"/>
        </w:rPr>
        <w:t>91.ıb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100"/>
          <w:position w:val="0"/>
        </w:rPr>
        <w:t>.'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6"/>
          <w:w w:val="100"/>
          <w:position w:val="0"/>
        </w:rPr>
        <w:t>M</w:t>
      </w:r>
      <w:r>
        <w:rPr>
          <w:rFonts w:ascii="Arial" w:hAnsi="Arial" w:cs="Arial" w:eastAsia="Arial"/>
          <w:sz w:val="15"/>
          <w:szCs w:val="15"/>
          <w:color w:val="676B6E"/>
          <w:spacing w:val="0"/>
          <w:w w:val="100"/>
          <w:position w:val="0"/>
        </w:rPr>
        <w:t>(</w:t>
      </w:r>
      <w:r>
        <w:rPr>
          <w:rFonts w:ascii="Arial" w:hAnsi="Arial" w:cs="Arial" w:eastAsia="Arial"/>
          <w:sz w:val="15"/>
          <w:szCs w:val="15"/>
          <w:color w:val="676B6E"/>
          <w:spacing w:val="0"/>
          <w:w w:val="100"/>
          <w:emboss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676B6E"/>
          <w:spacing w:val="1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68"/>
          <w:position w:val="0"/>
        </w:rPr>
        <w:t>V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311" w:lineRule="exact"/>
        <w:ind w:right="1332"/>
        <w:jc w:val="right"/>
        <w:rPr>
          <w:rFonts w:ascii="Arial" w:hAnsi="Arial" w:cs="Arial" w:eastAsia="Arial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6.431061pt;margin-top:8.161884pt;width:74.458991pt;height:13pt;mso-position-horizontal-relative:page;mso-position-vertical-relative:paragraph;z-index:-15615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79"/>
                    <w:jc w:val="left"/>
                    <w:tabs>
                      <w:tab w:pos="540" w:val="left"/>
                    </w:tabs>
                    <w:rPr>
                      <w:rFonts w:ascii="Times New Roman" w:hAnsi="Times New Roman" w:cs="Times New Roman" w:eastAsia="Times New Roman"/>
                      <w:sz w:val="26"/>
                      <w:szCs w:val="2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F3F41"/>
                      <w:spacing w:val="12"/>
                      <w:w w:val="407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878787"/>
                      <w:spacing w:val="0"/>
                      <w:w w:val="51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878787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878787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262626"/>
                      <w:spacing w:val="0"/>
                      <w:w w:val="100"/>
                    </w:rPr>
                    <w:t>"Jiı'··;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262626"/>
                      <w:spacing w:val="0"/>
                      <w:w w:val="1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262626"/>
                      <w:spacing w:val="3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676B6E"/>
                      <w:spacing w:val="-32"/>
                      <w:w w:val="16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9A9A9A"/>
                      <w:spacing w:val="0"/>
                      <w:w w:val="88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0"/>
          <w:szCs w:val="30"/>
          <w:color w:val="9A9A9A"/>
          <w:spacing w:val="0"/>
          <w:w w:val="50"/>
          <w:position w:val="-3"/>
        </w:rPr>
        <w:t>...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right="1555"/>
        <w:jc w:val="right"/>
        <w:rPr>
          <w:rFonts w:ascii="Arial" w:hAnsi="Arial" w:cs="Arial" w:eastAsia="Arial"/>
          <w:sz w:val="6"/>
          <w:szCs w:val="6"/>
        </w:rPr>
      </w:pPr>
      <w:rPr/>
      <w:r>
        <w:rPr/>
        <w:pict>
          <v:group style="position:absolute;margin-left:185.390167pt;margin-top:11.447879pt;width:.1pt;height:37.769182pt;mso-position-horizontal-relative:page;mso-position-vertical-relative:paragraph;z-index:-15620" coordorigin="3708,229" coordsize="2,755">
            <v:shape style="position:absolute;left:3708;top:229;width:2;height:755" coordorigin="3708,229" coordsize="0,755" path="m3708,984l3708,229e" filled="f" stroked="t" strokeweight="1.665894pt" strokecolor="#7C7CBF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6"/>
          <w:szCs w:val="6"/>
          <w:color w:val="9A9A9A"/>
          <w:spacing w:val="1"/>
          <w:w w:val="150"/>
          <w:position w:val="7"/>
        </w:rPr>
        <w:t>"</w:t>
      </w:r>
      <w:r>
        <w:rPr>
          <w:rFonts w:ascii="Arial" w:hAnsi="Arial" w:cs="Arial" w:eastAsia="Arial"/>
          <w:sz w:val="6"/>
          <w:szCs w:val="6"/>
          <w:color w:val="676B6E"/>
          <w:spacing w:val="0"/>
          <w:w w:val="334"/>
          <w:position w:val="7"/>
        </w:rPr>
        <w:t>'--</w:t>
      </w:r>
      <w:r>
        <w:rPr>
          <w:rFonts w:ascii="Arial" w:hAnsi="Arial" w:cs="Arial" w:eastAsia="Arial"/>
          <w:sz w:val="6"/>
          <w:szCs w:val="6"/>
          <w:color w:val="676B6E"/>
          <w:spacing w:val="0"/>
          <w:w w:val="100"/>
          <w:position w:val="7"/>
        </w:rPr>
        <w:t>          </w:t>
      </w:r>
      <w:r>
        <w:rPr>
          <w:rFonts w:ascii="Arial" w:hAnsi="Arial" w:cs="Arial" w:eastAsia="Arial"/>
          <w:sz w:val="6"/>
          <w:szCs w:val="6"/>
          <w:color w:val="676B6E"/>
          <w:spacing w:val="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0"/>
          <w:w w:val="34"/>
          <w:position w:val="1"/>
        </w:rPr>
        <w:t>...</w:t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5"/>
          <w:w w:val="34"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676B6E"/>
          <w:spacing w:val="5"/>
          <w:w w:val="126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676B6E"/>
          <w:spacing w:val="-35"/>
          <w:w w:val="126"/>
          <w:emboss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676B6E"/>
          <w:spacing w:val="-35"/>
          <w:w w:val="126"/>
          <w:emboss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676B6E"/>
          <w:spacing w:val="-35"/>
          <w:w w:val="126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676B6E"/>
          <w:spacing w:val="-35"/>
          <w:w w:val="126"/>
          <w:position w:val="1"/>
        </w:rPr>
      </w:r>
      <w:r>
        <w:rPr>
          <w:rFonts w:ascii="Arial" w:hAnsi="Arial" w:cs="Arial" w:eastAsia="Arial"/>
          <w:sz w:val="6"/>
          <w:szCs w:val="6"/>
          <w:color w:val="262626"/>
          <w:spacing w:val="0"/>
          <w:w w:val="84"/>
          <w:position w:val="7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0"/>
          <w:w w:val="126"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65656"/>
          <w:spacing w:val="0"/>
          <w:w w:val="45"/>
          <w:position w:val="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565656"/>
          <w:spacing w:val="-15"/>
          <w:w w:val="45"/>
          <w:position w:val="1"/>
        </w:rPr>
        <w:t>.</w:t>
      </w:r>
      <w:r>
        <w:rPr>
          <w:rFonts w:ascii="Arial" w:hAnsi="Arial" w:cs="Arial" w:eastAsia="Arial"/>
          <w:sz w:val="18"/>
          <w:szCs w:val="18"/>
          <w:color w:val="9A9A9A"/>
          <w:spacing w:val="0"/>
          <w:w w:val="45"/>
          <w:position w:val="1"/>
        </w:rPr>
        <w:t>,..</w:t>
      </w:r>
      <w:r>
        <w:rPr>
          <w:rFonts w:ascii="Arial" w:hAnsi="Arial" w:cs="Arial" w:eastAsia="Arial"/>
          <w:sz w:val="18"/>
          <w:szCs w:val="18"/>
          <w:color w:val="9A9A9A"/>
          <w:spacing w:val="0"/>
          <w:w w:val="45"/>
          <w:position w:val="1"/>
        </w:rPr>
        <w:t>  </w:t>
      </w:r>
      <w:r>
        <w:rPr>
          <w:rFonts w:ascii="Arial" w:hAnsi="Arial" w:cs="Arial" w:eastAsia="Arial"/>
          <w:sz w:val="18"/>
          <w:szCs w:val="18"/>
          <w:color w:val="9A9A9A"/>
          <w:spacing w:val="18"/>
          <w:w w:val="45"/>
          <w:position w:val="1"/>
        </w:rPr>
        <w:t> </w:t>
      </w:r>
      <w:r>
        <w:rPr>
          <w:rFonts w:ascii="Arial" w:hAnsi="Arial" w:cs="Arial" w:eastAsia="Arial"/>
          <w:sz w:val="6"/>
          <w:szCs w:val="6"/>
          <w:color w:val="9A9A9A"/>
          <w:spacing w:val="0"/>
          <w:w w:val="89"/>
          <w:i/>
          <w:position w:val="7"/>
        </w:rPr>
        <w:t>ı."&gt;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35" w:after="0" w:line="214" w:lineRule="exact"/>
        <w:ind w:left="3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24" w:after="0" w:line="297" w:lineRule="exact"/>
        <w:ind w:left="2419" w:right="-20"/>
        <w:jc w:val="left"/>
        <w:tabs>
          <w:tab w:pos="3020" w:val="left"/>
          <w:tab w:pos="3680" w:val="left"/>
          <w:tab w:pos="436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676B6E"/>
          <w:spacing w:val="0"/>
          <w:w w:val="76"/>
          <w:position w:val="-3"/>
        </w:rPr>
        <w:t>Abd</w:t>
      </w:r>
      <w:r>
        <w:rPr>
          <w:rFonts w:ascii="Times New Roman" w:hAnsi="Times New Roman" w:cs="Times New Roman" w:eastAsia="Times New Roman"/>
          <w:sz w:val="29"/>
          <w:szCs w:val="29"/>
          <w:color w:val="676B6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676B6E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2"/>
          <w:szCs w:val="22"/>
          <w:color w:val="676B6E"/>
          <w:spacing w:val="0"/>
          <w:w w:val="100"/>
          <w:position w:val="-3"/>
        </w:rPr>
        <w:t>rah</w:t>
      </w:r>
      <w:r>
        <w:rPr>
          <w:rFonts w:ascii="Times New Roman" w:hAnsi="Times New Roman" w:cs="Times New Roman" w:eastAsia="Times New Roman"/>
          <w:sz w:val="22"/>
          <w:szCs w:val="22"/>
          <w:color w:val="676B6E"/>
          <w:spacing w:val="-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76B6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676B6E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5"/>
          <w:szCs w:val="25"/>
          <w:color w:val="565656"/>
          <w:spacing w:val="0"/>
          <w:w w:val="63"/>
          <w:position w:val="-3"/>
        </w:rPr>
        <w:t>J</w:t>
      </w:r>
      <w:r>
        <w:rPr>
          <w:rFonts w:ascii="Times New Roman" w:hAnsi="Times New Roman" w:cs="Times New Roman" w:eastAsia="Times New Roman"/>
          <w:sz w:val="25"/>
          <w:szCs w:val="25"/>
          <w:color w:val="56565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6565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5"/>
          <w:szCs w:val="25"/>
          <w:color w:val="676B6E"/>
          <w:spacing w:val="0"/>
          <w:w w:val="100"/>
          <w:position w:val="-3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676B6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676B6E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0"/>
        </w:rPr>
        <w:t>EmrahAŞKIN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2390" w:right="-20"/>
        <w:jc w:val="left"/>
        <w:tabs>
          <w:tab w:pos="4080" w:val="left"/>
          <w:tab w:pos="5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85.866135pt;margin-top:9.625859pt;width:.1pt;height:10.757046pt;mso-position-horizontal-relative:page;mso-position-vertical-relative:paragraph;z-index:-15619" coordorigin="3717,193" coordsize="2,215">
            <v:shape style="position:absolute;left:3717;top:193;width:2;height:215" coordorigin="3717,193" coordsize="0,215" path="m3717,408l3717,193e" filled="f" stroked="t" strokeweight="1.189924pt" strokecolor="#444B9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3"/>
          <w:szCs w:val="23"/>
          <w:color w:val="676B6E"/>
          <w:spacing w:val="0"/>
          <w:w w:val="78"/>
          <w:i/>
          <w:position w:val="-11"/>
        </w:rPr>
        <w:t>lttai</w:t>
      </w:r>
      <w:r>
        <w:rPr>
          <w:rFonts w:ascii="Arial" w:hAnsi="Arial" w:cs="Arial" w:eastAsia="Arial"/>
          <w:sz w:val="23"/>
          <w:szCs w:val="23"/>
          <w:color w:val="676B6E"/>
          <w:spacing w:val="0"/>
          <w:w w:val="78"/>
          <w:i/>
          <w:position w:val="-11"/>
        </w:rPr>
        <w:t>y</w:t>
      </w:r>
      <w:r>
        <w:rPr>
          <w:rFonts w:ascii="Arial" w:hAnsi="Arial" w:cs="Arial" w:eastAsia="Arial"/>
          <w:sz w:val="23"/>
          <w:szCs w:val="23"/>
          <w:color w:val="676B6E"/>
          <w:spacing w:val="-49"/>
          <w:w w:val="78"/>
          <w:i/>
          <w:position w:val="-11"/>
        </w:rPr>
        <w:t> </w:t>
      </w:r>
      <w:r>
        <w:rPr>
          <w:rFonts w:ascii="Arial" w:hAnsi="Arial" w:cs="Arial" w:eastAsia="Arial"/>
          <w:sz w:val="23"/>
          <w:szCs w:val="23"/>
          <w:color w:val="676B6E"/>
          <w:spacing w:val="0"/>
          <w:w w:val="100"/>
          <w:i/>
          <w:position w:val="-11"/>
        </w:rPr>
        <w:tab/>
      </w:r>
      <w:r>
        <w:rPr>
          <w:rFonts w:ascii="Arial" w:hAnsi="Arial" w:cs="Arial" w:eastAsia="Arial"/>
          <w:sz w:val="23"/>
          <w:szCs w:val="23"/>
          <w:color w:val="676B6E"/>
          <w:spacing w:val="0"/>
          <w:w w:val="100"/>
          <w:i/>
          <w:position w:val="-11"/>
        </w:rPr>
      </w:r>
      <w:r>
        <w:rPr>
          <w:rFonts w:ascii="Arial" w:hAnsi="Arial" w:cs="Arial" w:eastAsia="Arial"/>
          <w:sz w:val="33"/>
          <w:szCs w:val="33"/>
          <w:color w:val="676B6E"/>
          <w:spacing w:val="0"/>
          <w:w w:val="53"/>
          <w:i/>
          <w:position w:val="-11"/>
        </w:rPr>
        <w:t>Pç_</w:t>
      </w:r>
      <w:r>
        <w:rPr>
          <w:rFonts w:ascii="Arial" w:hAnsi="Arial" w:cs="Arial" w:eastAsia="Arial"/>
          <w:sz w:val="33"/>
          <w:szCs w:val="33"/>
          <w:color w:val="676B6E"/>
          <w:spacing w:val="0"/>
          <w:w w:val="53"/>
          <w:i/>
          <w:position w:val="-11"/>
        </w:rPr>
        <w:t>u</w:t>
      </w:r>
      <w:r>
        <w:rPr>
          <w:rFonts w:ascii="Arial" w:hAnsi="Arial" w:cs="Arial" w:eastAsia="Arial"/>
          <w:sz w:val="33"/>
          <w:szCs w:val="33"/>
          <w:color w:val="676B6E"/>
          <w:spacing w:val="47"/>
          <w:w w:val="53"/>
          <w:i/>
          <w:position w:val="-1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33A87"/>
          <w:spacing w:val="0"/>
          <w:w w:val="100"/>
          <w:i/>
          <w:position w:val="-11"/>
        </w:rPr>
        <w:t>V</w:t>
      </w:r>
      <w:r>
        <w:rPr>
          <w:rFonts w:ascii="Times New Roman" w:hAnsi="Times New Roman" w:cs="Times New Roman" w:eastAsia="Times New Roman"/>
          <w:sz w:val="32"/>
          <w:szCs w:val="32"/>
          <w:color w:val="333A87"/>
          <w:spacing w:val="-33"/>
          <w:w w:val="100"/>
          <w:i/>
          <w:position w:val="-1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33A87"/>
          <w:spacing w:val="0"/>
          <w:w w:val="100"/>
          <w:i/>
          <w:position w:val="-11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333A87"/>
          <w:spacing w:val="0"/>
          <w:w w:val="100"/>
          <w:i/>
          <w:position w:val="-1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6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20"/>
        </w:sectPr>
      </w:pPr>
      <w:rPr/>
    </w:p>
    <w:p>
      <w:pPr>
        <w:spacing w:before="85" w:after="0" w:line="240" w:lineRule="auto"/>
        <w:ind w:right="-20"/>
        <w:jc w:val="right"/>
        <w:rPr>
          <w:rFonts w:ascii="Arial" w:hAnsi="Arial" w:cs="Arial" w:eastAsia="Arial"/>
          <w:sz w:val="30"/>
          <w:szCs w:val="30"/>
        </w:rPr>
      </w:pPr>
      <w:rPr/>
      <w:r>
        <w:rPr/>
        <w:pict>
          <v:group style="position:absolute;margin-left:14.041103pt;margin-top:21.624886pt;width:569.259668pt;height:799.136093pt;mso-position-horizontal-relative:page;mso-position-vertical-relative:page;z-index:-15623" coordorigin="281,432" coordsize="11385,15983">
            <v:group style="position:absolute;left:286;top:720;width:1347;height:2" coordorigin="286,720" coordsize="1347,2">
              <v:shape style="position:absolute;left:286;top:720;width:1347;height:2" coordorigin="286,720" coordsize="1347,0" path="m286,720l1633,720e" filled="f" stroked="t" strokeweight=".47597pt" strokecolor="#383838">
                <v:path arrowok="t"/>
              </v:shape>
            </v:group>
            <v:group style="position:absolute;left:1575;top:729;width:10029;height:2" coordorigin="1575,729" coordsize="10029,2">
              <v:shape style="position:absolute;left:1575;top:729;width:10029;height:2" coordorigin="1575,729" coordsize="10029,0" path="m1575,729l11604,729e" filled="f" stroked="t" strokeweight=".951939pt" strokecolor="#4B4B4B">
                <v:path arrowok="t"/>
              </v:shape>
            </v:group>
            <v:group style="position:absolute;left:7663;top:731;width:847;height:2" coordorigin="7663,731" coordsize="847,2">
              <v:shape style="position:absolute;left:7663;top:731;width:847;height:2" coordorigin="7663,731" coordsize="847,0" path="m7663,731l8510,731e" filled="f" stroked="t" strokeweight=".47597pt" strokecolor="#343434">
                <v:path arrowok="t"/>
              </v:shape>
            </v:group>
            <v:group style="position:absolute;left:9472;top:736;width:2137;height:2" coordorigin="9472,736" coordsize="2137,2">
              <v:shape style="position:absolute;left:9472;top:736;width:2137;height:2" coordorigin="9472,736" coordsize="2137,0" path="m9472,736l11609,736e" filled="f" stroked="t" strokeweight=".713954pt" strokecolor="#484848">
                <v:path arrowok="t"/>
              </v:shape>
            </v:group>
            <v:group style="position:absolute;left:9229;top:2240;width:2385;height:2" coordorigin="9229,2240" coordsize="2385,2">
              <v:shape style="position:absolute;left:9229;top:2240;width:2385;height:2" coordorigin="9229,2240" coordsize="2385,0" path="m9229,2240l11614,2240e" filled="f" stroked="t" strokeweight=".713954pt" strokecolor="#3F3F3F">
                <v:path arrowok="t"/>
              </v:shape>
            </v:group>
            <v:group style="position:absolute;left:11604;top:727;width:2;height:1793" coordorigin="11604,727" coordsize="2,1793">
              <v:shape style="position:absolute;left:11604;top:727;width:2;height:1793" coordorigin="11604,727" coordsize="0,1793" path="m11604,2520l11604,727e" filled="f" stroked="t" strokeweight=".713954pt" strokecolor="#777777">
                <v:path arrowok="t"/>
              </v:shape>
            </v:group>
            <v:group style="position:absolute;left:297;top:708;width:2;height:861" coordorigin="297,708" coordsize="2,861">
              <v:shape style="position:absolute;left:297;top:708;width:2;height:861" coordorigin="297,708" coordsize="0,861" path="m297,1568l297,708e" filled="f" stroked="t" strokeweight=".47597pt" strokecolor="#575757">
                <v:path arrowok="t"/>
              </v:shape>
            </v:group>
            <v:group style="position:absolute;left:2330;top:717;width:2;height:1525" coordorigin="2330,717" coordsize="2,1525">
              <v:shape style="position:absolute;left:2330;top:717;width:2;height:1525" coordorigin="2330,717" coordsize="0,1525" path="m2330,2242l2330,717e" filled="f" stroked="t" strokeweight=".713954pt" strokecolor="#3B3B3B">
                <v:path arrowok="t"/>
              </v:shape>
            </v:group>
            <v:group style="position:absolute;left:9077;top:722;width:2;height:1520" coordorigin="9077,722" coordsize="2,1520">
              <v:shape style="position:absolute;left:9077;top:722;width:2;height:1520" coordorigin="9077,722" coordsize="0,1520" path="m9077,2242l9077,722e" filled="f" stroked="t" strokeweight=".951939pt" strokecolor="#3B3B3B">
                <v:path arrowok="t"/>
              </v:shape>
            </v:group>
            <v:group style="position:absolute;left:300;top:1511;width:2;height:273" coordorigin="300,1511" coordsize="2,273">
              <v:shape style="position:absolute;left:300;top:1511;width:2;height:273" coordorigin="300,1511" coordsize="0,273" path="m300,1783l300,1511e" filled="f" stroked="t" strokeweight=".713954pt" strokecolor="#6B6B6B">
                <v:path arrowok="t"/>
              </v:shape>
            </v:group>
            <v:group style="position:absolute;left:295;top:2233;width:3094;height:2" coordorigin="295,2233" coordsize="3094,2">
              <v:shape style="position:absolute;left:295;top:2233;width:3094;height:2" coordorigin="295,2233" coordsize="3094,0" path="m295,2233l3389,2233e" filled="f" stroked="t" strokeweight=".951939pt" strokecolor="#4F4F4F">
                <v:path arrowok="t"/>
              </v:shape>
            </v:group>
            <v:group style="position:absolute;left:300;top:1726;width:2;height:540" coordorigin="300,1726" coordsize="2,540">
              <v:shape style="position:absolute;left:300;top:1726;width:2;height:540" coordorigin="300,1726" coordsize="0,540" path="m300,2266l300,1726e" filled="f" stroked="t" strokeweight=".713954pt" strokecolor="#575757">
                <v:path arrowok="t"/>
              </v:shape>
            </v:group>
            <v:group style="position:absolute;left:3332;top:2233;width:276;height:2" coordorigin="3332,2233" coordsize="276,2">
              <v:shape style="position:absolute;left:3332;top:2233;width:276;height:2" coordorigin="3332,2233" coordsize="276,0" path="m3332,2233l3608,2233e" filled="f" stroked="t" strokeweight=".47597pt" strokecolor="#2B2B2B">
                <v:path arrowok="t"/>
              </v:shape>
            </v:group>
            <v:group style="position:absolute;left:3536;top:2235;width:5064;height:2" coordorigin="3536,2235" coordsize="5064,2">
              <v:shape style="position:absolute;left:3536;top:2235;width:5064;height:2" coordorigin="3536,2235" coordsize="5064,0" path="m3536,2235l8601,2235e" filled="f" stroked="t" strokeweight=".951939pt" strokecolor="#484848">
                <v:path arrowok="t"/>
              </v:shape>
            </v:group>
            <v:group style="position:absolute;left:8453;top:2240;width:1076;height:2" coordorigin="8453,2240" coordsize="1076,2">
              <v:shape style="position:absolute;left:8453;top:2240;width:1076;height:2" coordorigin="8453,2240" coordsize="1076,0" path="m8453,2240l9529,2240e" filled="f" stroked="t" strokeweight=".47597pt" strokecolor="#282828">
                <v:path arrowok="t"/>
              </v:shape>
            </v:group>
            <v:group style="position:absolute;left:295;top:2477;width:11319;height:2" coordorigin="295,2477" coordsize="11319,2">
              <v:shape style="position:absolute;left:295;top:2477;width:11319;height:2" coordorigin="295,2477" coordsize="11319,0" path="m295,2477l11614,2477e" filled="f" stroked="t" strokeweight=".951939pt" strokecolor="#4B4B4B">
                <v:path arrowok="t"/>
              </v:shape>
            </v:group>
            <v:group style="position:absolute;left:314;top:2194;width:2;height:325" coordorigin="314,2194" coordsize="2,325">
              <v:shape style="position:absolute;left:314;top:2194;width:2;height:325" coordorigin="314,2194" coordsize="0,325" path="m314,2520l314,2194e" filled="f" stroked="t" strokeweight=".951939pt" strokecolor="#2F2F2F">
                <v:path arrowok="t"/>
              </v:shape>
            </v:group>
            <v:group style="position:absolute;left:9039;top:2479;width:490;height:2" coordorigin="9039,2479" coordsize="490,2">
              <v:shape style="position:absolute;left:9039;top:2479;width:490;height:2" coordorigin="9039,2479" coordsize="490,0" path="m9039,2479l9529,2479e" filled="f" stroked="t" strokeweight=".713954pt" strokecolor="#3F3F3F">
                <v:path arrowok="t"/>
              </v:shape>
            </v:group>
            <v:group style="position:absolute;left:295;top:2708;width:4265;height:2" coordorigin="295,2708" coordsize="4265,2">
              <v:shape style="position:absolute;left:295;top:2708;width:4265;height:2" coordorigin="295,2708" coordsize="4265,0" path="m295,2708l4560,2708e" filled="f" stroked="t" strokeweight=".951939pt" strokecolor="#484848">
                <v:path arrowok="t"/>
              </v:shape>
            </v:group>
            <v:group style="position:absolute;left:300;top:2448;width:2;height:292" coordorigin="300,2448" coordsize="2,292">
              <v:shape style="position:absolute;left:300;top:2448;width:2;height:292" coordorigin="300,2448" coordsize="0,292" path="m300,2739l300,2448e" filled="f" stroked="t" strokeweight=".47597pt" strokecolor="#1C1C1C">
                <v:path arrowok="t"/>
              </v:shape>
            </v:group>
            <v:group style="position:absolute;left:4503;top:2711;width:690;height:2" coordorigin="4503,2711" coordsize="690,2">
              <v:shape style="position:absolute;left:4503;top:2711;width:690;height:2" coordorigin="4503,2711" coordsize="690,0" path="m4503,2711l5193,2711e" filled="f" stroked="t" strokeweight=".47597pt" strokecolor="#2F2F2F">
                <v:path arrowok="t"/>
              </v:shape>
            </v:group>
            <v:group style="position:absolute;left:5102;top:2713;width:6511;height:2" coordorigin="5102,2713" coordsize="6511,2">
              <v:shape style="position:absolute;left:5102;top:2713;width:6511;height:2" coordorigin="5102,2713" coordsize="6511,0" path="m5102,2713l11614,2713e" filled="f" stroked="t" strokeweight=".951939pt" strokecolor="#4B4B4B">
                <v:path arrowok="t"/>
              </v:shape>
            </v:group>
            <v:group style="position:absolute;left:11609;top:2448;width:2;height:292" coordorigin="11609,2448" coordsize="2,292">
              <v:shape style="position:absolute;left:11609;top:2448;width:2;height:292" coordorigin="11609,2448" coordsize="0,292" path="m11609,2739l11609,2448e" filled="f" stroked="t" strokeweight=".47597pt" strokecolor="#4F4F4F">
                <v:path arrowok="t"/>
              </v:shape>
            </v:group>
            <v:group style="position:absolute;left:290;top:2950;width:11328;height:2" coordorigin="290,2950" coordsize="11328,2">
              <v:shape style="position:absolute;left:290;top:2950;width:11328;height:2" coordorigin="290,2950" coordsize="11328,0" path="m290,2950l11618,2950e" filled="f" stroked="t" strokeweight=".951939pt" strokecolor="#484848">
                <v:path arrowok="t"/>
              </v:shape>
            </v:group>
            <v:group style="position:absolute;left:300;top:2668;width:2;height:306" coordorigin="300,2668" coordsize="2,306">
              <v:shape style="position:absolute;left:300;top:2668;width:2;height:306" coordorigin="300,2668" coordsize="0,306" path="m300,2974l300,2668e" filled="f" stroked="t" strokeweight=".47597pt" strokecolor="#343434">
                <v:path arrowok="t"/>
              </v:shape>
            </v:group>
            <v:group style="position:absolute;left:11618;top:2505;width:2;height:6626" coordorigin="11618,2505" coordsize="2,6626">
              <v:shape style="position:absolute;left:11618;top:2505;width:2;height:6626" coordorigin="11618,2505" coordsize="0,6626" path="m11618,9132l11618,2505e" filled="f" stroked="t" strokeweight=".713954pt" strokecolor="#747474">
                <v:path arrowok="t"/>
              </v:shape>
            </v:group>
            <v:group style="position:absolute;left:290;top:3191;width:11328;height:2" coordorigin="290,3191" coordsize="11328,2">
              <v:shape style="position:absolute;left:290;top:3191;width:11328;height:2" coordorigin="290,3191" coordsize="11328,0" path="m290,3191l11618,3191e" filled="f" stroked="t" strokeweight=".951939pt" strokecolor="#444444">
                <v:path arrowok="t"/>
              </v:shape>
            </v:group>
            <v:group style="position:absolute;left:300;top:2888;width:2;height:818" coordorigin="300,2888" coordsize="2,818">
              <v:shape style="position:absolute;left:300;top:2888;width:2;height:818" coordorigin="300,2888" coordsize="0,818" path="m300,3705l300,2888e" filled="f" stroked="t" strokeweight=".951939pt" strokecolor="#484848">
                <v:path arrowok="t"/>
              </v:shape>
            </v:group>
            <v:group style="position:absolute;left:290;top:3430;width:11328;height:2" coordorigin="290,3430" coordsize="11328,2">
              <v:shape style="position:absolute;left:290;top:3430;width:11328;height:2" coordorigin="290,3430" coordsize="11328,0" path="m290,3430l11618,3430e" filled="f" stroked="t" strokeweight=".951939pt" strokecolor="#484848">
                <v:path arrowok="t"/>
              </v:shape>
            </v:group>
            <v:group style="position:absolute;left:11614;top:3146;width:2;height:564" coordorigin="11614,3146" coordsize="2,564">
              <v:shape style="position:absolute;left:11614;top:3146;width:2;height:564" coordorigin="11614,3146" coordsize="0,564" path="m11614,3710l11614,3146e" filled="f" stroked="t" strokeweight=".47597pt" strokecolor="#575757">
                <v:path arrowok="t"/>
              </v:shape>
            </v:group>
            <v:group style="position:absolute;left:3824;top:3418;width:2;height:784" coordorigin="3824,3418" coordsize="2,784">
              <v:shape style="position:absolute;left:3824;top:3418;width:2;height:784" coordorigin="3824,3418" coordsize="0,784" path="m3824,4202l3824,3418e" filled="f" stroked="t" strokeweight=".951939pt" strokecolor="#4B4B4B">
                <v:path arrowok="t"/>
              </v:shape>
            </v:group>
            <v:group style="position:absolute;left:7087;top:3703;width:4531;height:2" coordorigin="7087,3703" coordsize="4531,2">
              <v:shape style="position:absolute;left:7087;top:3703;width:4531;height:2" coordorigin="7087,3703" coordsize="4531,0" path="m7087,3703l11618,3703e" filled="f" stroked="t" strokeweight=".47597pt" strokecolor="#9C9C9C">
                <v:path arrowok="t"/>
              </v:shape>
            </v:group>
            <v:group style="position:absolute;left:300;top:3648;width:2;height:569" coordorigin="300,3648" coordsize="2,569">
              <v:shape style="position:absolute;left:300;top:3648;width:2;height:569" coordorigin="300,3648" coordsize="0,569" path="m300,4217l300,3648e" filled="f" stroked="t" strokeweight=".47597pt" strokecolor="#232323">
                <v:path arrowok="t"/>
              </v:shape>
            </v:group>
            <v:group style="position:absolute;left:3817;top:3877;width:2999;height:2" coordorigin="3817,3877" coordsize="2999,2">
              <v:shape style="position:absolute;left:3817;top:3877;width:2999;height:2" coordorigin="3817,3877" coordsize="2999,0" path="m3817,3877l6816,3877e" filled="f" stroked="t" strokeweight=".713954pt" strokecolor="#676767">
                <v:path arrowok="t"/>
              </v:shape>
            </v:group>
            <v:group style="position:absolute;left:7094;top:3423;width:2;height:779" coordorigin="7094,3423" coordsize="2,779">
              <v:shape style="position:absolute;left:7094;top:3423;width:2;height:779" coordorigin="7094,3423" coordsize="0,779" path="m7094,4202l7094,3423e" filled="f" stroked="t" strokeweight=".713954pt" strokecolor="#4B4B4B">
                <v:path arrowok="t"/>
              </v:shape>
            </v:group>
            <v:group style="position:absolute;left:295;top:4186;width:557;height:2" coordorigin="295,4186" coordsize="557,2">
              <v:shape style="position:absolute;left:295;top:4186;width:557;height:2" coordorigin="295,4186" coordsize="557,0" path="m295,4186l852,4186e" filled="f" stroked="t" strokeweight=".713954pt" strokecolor="#3B3B3B">
                <v:path arrowok="t"/>
              </v:shape>
            </v:group>
            <v:group style="position:absolute;left:762;top:4186;width:1580;height:2" coordorigin="762,4186" coordsize="1580,2">
              <v:shape style="position:absolute;left:762;top:4186;width:1580;height:2" coordorigin="762,4186" coordsize="1580,0" path="m762,4186l2342,4186e" filled="f" stroked="t" strokeweight=".951939pt" strokecolor="#575757">
                <v:path arrowok="t"/>
              </v:shape>
            </v:group>
            <v:group style="position:absolute;left:2285;top:4188;width:581;height:2" coordorigin="2285,4188" coordsize="581,2">
              <v:shape style="position:absolute;left:2285;top:4188;width:581;height:2" coordorigin="2285,4188" coordsize="581,0" path="m2285,4188l2865,4188e" filled="f" stroked="t" strokeweight=".47597pt" strokecolor="#343434">
                <v:path arrowok="t"/>
              </v:shape>
            </v:group>
            <v:group style="position:absolute;left:2808;top:4190;width:1047;height:2" coordorigin="2808,4190" coordsize="1047,2">
              <v:shape style="position:absolute;left:2808;top:4190;width:1047;height:2" coordorigin="2808,4190" coordsize="1047,0" path="m2808,4190l3855,4190e" filled="f" stroked="t" strokeweight=".951939pt" strokecolor="#545454">
                <v:path arrowok="t"/>
              </v:shape>
            </v:group>
            <v:group style="position:absolute;left:3784;top:4186;width:1875;height:2" coordorigin="3784,4186" coordsize="1875,2">
              <v:shape style="position:absolute;left:3784;top:4186;width:1875;height:2" coordorigin="3784,4186" coordsize="1875,0" path="m3784,4186l5659,4186e" filled="f" stroked="t" strokeweight=".951939pt" strokecolor="#383838">
                <v:path arrowok="t"/>
              </v:shape>
            </v:group>
            <v:group style="position:absolute;left:5540;top:4188;width:6073;height:2" coordorigin="5540,4188" coordsize="6073,2">
              <v:shape style="position:absolute;left:5540;top:4188;width:6073;height:2" coordorigin="5540,4188" coordsize="6073,0" path="m5540,4188l11614,4188e" filled="f" stroked="t" strokeweight=".951939pt" strokecolor="#4F4F4F">
                <v:path arrowok="t"/>
              </v:shape>
            </v:group>
            <v:group style="position:absolute;left:11609;top:3839;width:2;height:378" coordorigin="11609,3839" coordsize="2,378">
              <v:shape style="position:absolute;left:11609;top:3839;width:2;height:378" coordorigin="11609,3839" coordsize="0,378" path="m11609,4217l11609,3839e" filled="f" stroked="t" strokeweight=".47597pt" strokecolor="#676767">
                <v:path arrowok="t"/>
              </v:shape>
            </v:group>
            <v:group style="position:absolute;left:290;top:4470;width:11333;height:2" coordorigin="290,4470" coordsize="11333,2">
              <v:shape style="position:absolute;left:290;top:4470;width:11333;height:2" coordorigin="290,4470" coordsize="11333,0" path="m290,4470l11623,4470e" filled="f" stroked="t" strokeweight=".713954pt" strokecolor="#545454">
                <v:path arrowok="t"/>
              </v:shape>
            </v:group>
            <v:group style="position:absolute;left:302;top:4145;width:2;height:1133" coordorigin="302,4145" coordsize="2,1133">
              <v:shape style="position:absolute;left:302;top:4145;width:2;height:1133" coordorigin="302,4145" coordsize="0,1133" path="m302,5278l302,4145e" filled="f" stroked="t" strokeweight=".951939pt" strokecolor="#4B4B4B">
                <v:path arrowok="t"/>
              </v:shape>
            </v:group>
            <v:group style="position:absolute;left:2335;top:4183;width:2;height:12139" coordorigin="2335,4183" coordsize="2,12139">
              <v:shape style="position:absolute;left:2335;top:4183;width:2;height:12139" coordorigin="2335,4183" coordsize="0,12139" path="m2335,16322l2335,4183e" filled="f" stroked="t" strokeweight=".713954pt" strokecolor="#444444">
                <v:path arrowok="t"/>
              </v:shape>
            </v:group>
            <v:group style="position:absolute;left:2327;top:4709;width:3765;height:2" coordorigin="2327,4709" coordsize="3765,2">
              <v:shape style="position:absolute;left:2327;top:4709;width:3765;height:2" coordorigin="2327,4709" coordsize="3765,0" path="m2327,4709l6092,4709e" filled="f" stroked="t" strokeweight=".713954pt" strokecolor="#545454">
                <v:path arrowok="t"/>
              </v:shape>
            </v:group>
            <v:group style="position:absolute;left:5897;top:4709;width:757;height:2" coordorigin="5897,4709" coordsize="757,2">
              <v:shape style="position:absolute;left:5897;top:4709;width:757;height:2" coordorigin="5897,4709" coordsize="757,0" path="m5897,4709l6654,4709e" filled="f" stroked="t" strokeweight=".47597pt" strokecolor="#383838">
                <v:path arrowok="t"/>
              </v:shape>
            </v:group>
            <v:group style="position:absolute;left:6597;top:4707;width:1123;height:2" coordorigin="6597,4707" coordsize="1123,2">
              <v:shape style="position:absolute;left:6597;top:4707;width:1123;height:2" coordorigin="6597,4707" coordsize="1123,0" path="m6597,4707l7720,4707e" filled="f" stroked="t" strokeweight=".951939pt" strokecolor="#5B5B5B">
                <v:path arrowok="t"/>
              </v:shape>
            </v:group>
            <v:group style="position:absolute;left:7663;top:4709;width:847;height:2" coordorigin="7663,4709" coordsize="847,2">
              <v:shape style="position:absolute;left:7663;top:4709;width:847;height:2" coordorigin="7663,4709" coordsize="847,0" path="m7663,4709l8510,4709e" filled="f" stroked="t" strokeweight=".47597pt" strokecolor="#343434">
                <v:path arrowok="t"/>
              </v:shape>
            </v:group>
            <v:group style="position:absolute;left:8453;top:4712;width:3165;height:2" coordorigin="8453,4712" coordsize="3165,2">
              <v:shape style="position:absolute;left:8453;top:4712;width:3165;height:2" coordorigin="8453,4712" coordsize="3165,0" path="m8453,4712l11618,4712e" filled="f" stroked="t" strokeweight=".951939pt" strokecolor="#575757">
                <v:path arrowok="t"/>
              </v:shape>
            </v:group>
            <v:group style="position:absolute;left:4812;top:4690;width:2;height:268" coordorigin="4812,4690" coordsize="2,268">
              <v:shape style="position:absolute;left:4812;top:4690;width:2;height:268" coordorigin="4812,4690" coordsize="0,268" path="m4812,4958l4812,4690e" filled="f" stroked="t" strokeweight=".237985pt" strokecolor="#1F1F1F">
                <v:path arrowok="t"/>
              </v:shape>
            </v:group>
            <v:group style="position:absolute;left:4869;top:5194;width:6749;height:2" coordorigin="4869,5194" coordsize="6749,2">
              <v:shape style="position:absolute;left:4869;top:5194;width:6749;height:2" coordorigin="4869,5194" coordsize="6749,0" path="m4869,5194l11618,5194e" filled="f" stroked="t" strokeweight=".951939pt" strokecolor="#484848">
                <v:path arrowok="t"/>
              </v:shape>
            </v:group>
            <v:group style="position:absolute;left:7692;top:4690;width:2;height:268" coordorigin="7692,4690" coordsize="2,268">
              <v:shape style="position:absolute;left:7692;top:4690;width:2;height:268" coordorigin="7692,4690" coordsize="0,268" path="m7692,4958l7692,4690e" filled="f" stroked="t" strokeweight=".237985pt" strokecolor="#575757">
                <v:path arrowok="t"/>
              </v:shape>
            </v:group>
            <v:group style="position:absolute;left:11614;top:4661;width:2;height:564" coordorigin="11614,4661" coordsize="2,564">
              <v:shape style="position:absolute;left:11614;top:4661;width:2;height:564" coordorigin="11614,4661" coordsize="0,564" path="m11614,5226l11614,4661e" filled="f" stroked="t" strokeweight=".47597pt" strokecolor="#646464">
                <v:path arrowok="t"/>
              </v:shape>
            </v:group>
            <v:group style="position:absolute;left:4812;top:4958;width:2;height:708" coordorigin="4812,4958" coordsize="2,708">
              <v:shape style="position:absolute;left:4812;top:4958;width:2;height:708" coordorigin="4812,4958" coordsize="0,708" path="m4812,5665l4812,4958e" filled="f" stroked="t" strokeweight=".237985pt" strokecolor="#000000">
                <v:path arrowok="t"/>
              </v:shape>
            </v:group>
            <v:group style="position:absolute;left:7692;top:4958;width:2;height:239" coordorigin="7692,4958" coordsize="2,239">
              <v:shape style="position:absolute;left:7692;top:4958;width:2;height:239" coordorigin="7692,4958" coordsize="0,239" path="m7692,5197l7692,4958e" filled="f" stroked="t" strokeweight=".237985pt" strokecolor="#3F3F3F">
                <v:path arrowok="t"/>
              </v:shape>
            </v:group>
            <v:group style="position:absolute;left:300;top:5159;width:2;height:287" coordorigin="300,5159" coordsize="2,287">
              <v:shape style="position:absolute;left:300;top:5159;width:2;height:287" coordorigin="300,5159" coordsize="0,287" path="m300,5445l300,5159e" filled="f" stroked="t" strokeweight=".47597pt" strokecolor="#444444">
                <v:path arrowok="t"/>
              </v:shape>
            </v:group>
            <v:group style="position:absolute;left:4874;top:5436;width:2508;height:2" coordorigin="4874,5436" coordsize="2508,2">
              <v:shape style="position:absolute;left:4874;top:5436;width:2508;height:2" coordorigin="4874,5436" coordsize="2508,0" path="m4874,5436l7382,5436e" filled="f" stroked="t" strokeweight=".713954pt" strokecolor="#484848">
                <v:path arrowok="t"/>
              </v:shape>
            </v:group>
            <v:group style="position:absolute;left:7311;top:5434;width:409;height:2" coordorigin="7311,5434" coordsize="409,2">
              <v:shape style="position:absolute;left:7311;top:5434;width:409;height:2" coordorigin="7311,5434" coordsize="409,0" path="m7311,5434l7720,5434e" filled="f" stroked="t" strokeweight=".713954pt" strokecolor="#343434">
                <v:path arrowok="t"/>
              </v:shape>
            </v:group>
            <v:group style="position:absolute;left:7492;top:5434;width:4131;height:2" coordorigin="7492,5434" coordsize="4131,2">
              <v:shape style="position:absolute;left:7492;top:5434;width:4131;height:2" coordorigin="7492,5434" coordsize="4131,0" path="m7492,5434l11623,5434e" filled="f" stroked="t" strokeweight=".951939pt" strokecolor="#4B4B4B">
                <v:path arrowok="t"/>
              </v:shape>
            </v:group>
            <v:group style="position:absolute;left:300;top:5388;width:2;height:306" coordorigin="300,5388" coordsize="2,306">
              <v:shape style="position:absolute;left:300;top:5388;width:2;height:306" coordorigin="300,5388" coordsize="0,306" path="m300,5694l300,5388e" filled="f" stroked="t" strokeweight=".47597pt" strokecolor="#282828">
                <v:path arrowok="t"/>
              </v:shape>
            </v:group>
            <v:group style="position:absolute;left:4874;top:5675;width:2922;height:2" coordorigin="4874,5675" coordsize="2922,2">
              <v:shape style="position:absolute;left:4874;top:5675;width:2922;height:2" coordorigin="4874,5675" coordsize="2922,0" path="m4874,5675l7796,5675e" filled="f" stroked="t" strokeweight=".951939pt" strokecolor="#484848">
                <v:path arrowok="t"/>
              </v:shape>
            </v:group>
            <v:group style="position:absolute;left:7663;top:5675;width:847;height:2" coordorigin="7663,5675" coordsize="847,2">
              <v:shape style="position:absolute;left:7663;top:5675;width:847;height:2" coordorigin="7663,5675" coordsize="847,0" path="m7663,5675l8510,5675e" filled="f" stroked="t" strokeweight=".47597pt" strokecolor="#232323">
                <v:path arrowok="t"/>
              </v:shape>
            </v:group>
            <v:group style="position:absolute;left:8444;top:5677;width:1147;height:2" coordorigin="8444,5677" coordsize="1147,2">
              <v:shape style="position:absolute;left:8444;top:5677;width:1147;height:2" coordorigin="8444,5677" coordsize="1147,0" path="m8444,5677l9591,5677e" filled="f" stroked="t" strokeweight=".951939pt" strokecolor="#4F4F4F">
                <v:path arrowok="t"/>
              </v:shape>
            </v:group>
            <v:group style="position:absolute;left:9472;top:5677;width:1014;height:2" coordorigin="9472,5677" coordsize="1014,2">
              <v:shape style="position:absolute;left:9472;top:5677;width:1014;height:2" coordorigin="9472,5677" coordsize="1014,0" path="m9472,5677l10486,5677e" filled="f" stroked="t" strokeweight=".47597pt" strokecolor="#343434">
                <v:path arrowok="t"/>
              </v:shape>
            </v:group>
            <v:group style="position:absolute;left:10262;top:5677;width:1361;height:2" coordorigin="10262,5677" coordsize="1361,2">
              <v:shape style="position:absolute;left:10262;top:5677;width:1361;height:2" coordorigin="10262,5677" coordsize="1361,0" path="m10262,5677l11623,5677e" filled="f" stroked="t" strokeweight=".951939pt" strokecolor="#4F4F4F">
                <v:path arrowok="t"/>
              </v:shape>
            </v:group>
            <v:group style="position:absolute;left:300;top:5637;width:2;height:316" coordorigin="300,5637" coordsize="2,316">
              <v:shape style="position:absolute;left:300;top:5637;width:2;height:316" coordorigin="300,5637" coordsize="0,316" path="m300,5952l300,5637e" filled="f" stroked="t" strokeweight=".47597pt" strokecolor="#131313">
                <v:path arrowok="t"/>
              </v:shape>
            </v:group>
            <v:group style="position:absolute;left:2323;top:5916;width:9300;height:2" coordorigin="2323,5916" coordsize="9300,2">
              <v:shape style="position:absolute;left:2323;top:5916;width:9300;height:2" coordorigin="2323,5916" coordsize="9300,0" path="m2323,5916l11623,5916e" filled="f" stroked="t" strokeweight=".951939pt" strokecolor="#4B4B4B">
                <v:path arrowok="t"/>
              </v:shape>
            </v:group>
            <v:group style="position:absolute;left:4812;top:5665;width:2;height:488" coordorigin="4812,5665" coordsize="2,488">
              <v:shape style="position:absolute;left:4812;top:5665;width:2;height:488" coordorigin="4812,5665" coordsize="0,488" path="m4812,6153l4812,5665e" filled="f" stroked="t" strokeweight=".237985pt" strokecolor="#4F4F4F">
                <v:path arrowok="t"/>
              </v:shape>
            </v:group>
            <v:group style="position:absolute;left:795;top:6158;width:328;height:2" coordorigin="795,6158" coordsize="328,2">
              <v:shape style="position:absolute;left:795;top:6158;width:328;height:2" coordorigin="795,6158" coordsize="328,0" path="m795,6158l1123,6158e" filled="f" stroked="t" strokeweight=".47597pt" strokecolor="#282828">
                <v:path arrowok="t"/>
              </v:shape>
            </v:group>
            <v:group style="position:absolute;left:733;top:6158;width:6378;height:2" coordorigin="733,6158" coordsize="6378,2">
              <v:shape style="position:absolute;left:733;top:6158;width:6378;height:2" coordorigin="733,6158" coordsize="6378,0" path="m733,6158l7111,6158e" filled="f" stroked="t" strokeweight=".951939pt" strokecolor="#4B4B4B">
                <v:path arrowok="t"/>
              </v:shape>
            </v:group>
            <v:group style="position:absolute;left:7054;top:6158;width:314;height:2" coordorigin="7054,6158" coordsize="314,2">
              <v:shape style="position:absolute;left:7054;top:6158;width:314;height:2" coordorigin="7054,6158" coordsize="314,0" path="m7054,6158l7368,6158e" filled="f" stroked="t" strokeweight=".47597pt" strokecolor="#1C1C1C">
                <v:path arrowok="t"/>
              </v:shape>
            </v:group>
            <v:group style="position:absolute;left:7311;top:6158;width:409;height:2" coordorigin="7311,6158" coordsize="409,2">
              <v:shape style="position:absolute;left:7311;top:6158;width:409;height:2" coordorigin="7311,6158" coordsize="409,0" path="m7311,6158l7720,6158e" filled="f" stroked="t" strokeweight=".47597pt" strokecolor="#2F2F2F">
                <v:path arrowok="t"/>
              </v:shape>
            </v:group>
            <v:group style="position:absolute;left:7601;top:6155;width:4022;height:2" coordorigin="7601,6155" coordsize="4022,2">
              <v:shape style="position:absolute;left:7601;top:6155;width:4022;height:2" coordorigin="7601,6155" coordsize="4022,0" path="m7601,6155l11623,6155e" filled="f" stroked="t" strokeweight=".951939pt" strokecolor="#4B4B4B">
                <v:path arrowok="t"/>
              </v:shape>
            </v:group>
            <v:group style="position:absolute;left:302;top:5895;width:2;height:1047" coordorigin="302,5895" coordsize="2,1047">
              <v:shape style="position:absolute;left:302;top:5895;width:2;height:1047" coordorigin="302,5895" coordsize="0,1047" path="m302,6942l302,5895e" filled="f" stroked="t" strokeweight=".951939pt" strokecolor="#4B4B4B">
                <v:path arrowok="t"/>
              </v:shape>
            </v:group>
            <v:group style="position:absolute;left:4812;top:6139;width:2;height:53" coordorigin="4812,6139" coordsize="2,53">
              <v:shape style="position:absolute;left:4812;top:6139;width:2;height:53" coordorigin="4812,6139" coordsize="0,53" path="m4812,6191l4812,6139e" filled="f" stroked="t" strokeweight=".713954pt" strokecolor="#484848">
                <v:path arrowok="t"/>
              </v:shape>
            </v:group>
            <v:group style="position:absolute;left:7692;top:6139;width:2;height:53" coordorigin="7692,6139" coordsize="2,53">
              <v:shape style="position:absolute;left:7692;top:6139;width:2;height:53" coordorigin="7692,6139" coordsize="0,53" path="m7692,6191l7692,6139e" filled="f" stroked="t" strokeweight=".713954pt" strokecolor="#646464">
                <v:path arrowok="t"/>
              </v:shape>
            </v:group>
            <v:group style="position:absolute;left:4812;top:6191;width:2;height:239" coordorigin="4812,6191" coordsize="2,239">
              <v:shape style="position:absolute;left:4812;top:6191;width:2;height:239" coordorigin="4812,6191" coordsize="0,239" path="m4812,6430l4812,6191e" filled="f" stroked="t" strokeweight=".237985pt" strokecolor="#000000">
                <v:path arrowok="t"/>
              </v:shape>
            </v:group>
            <v:group style="position:absolute;left:7692;top:6191;width:2;height:239" coordorigin="7692,6191" coordsize="2,239">
              <v:shape style="position:absolute;left:7692;top:6191;width:2;height:239" coordorigin="7692,6191" coordsize="0,239" path="m7692,6430l7692,6191e" filled="f" stroked="t" strokeweight=".237985pt" strokecolor="#000000">
                <v:path arrowok="t"/>
              </v:shape>
            </v:group>
            <v:group style="position:absolute;left:2327;top:6629;width:1466;height:2" coordorigin="2327,6629" coordsize="1466,2">
              <v:shape style="position:absolute;left:2327;top:6629;width:1466;height:2" coordorigin="2327,6629" coordsize="1466,0" path="m2327,6629l3793,6629e" filled="f" stroked="t" strokeweight=".713954pt" strokecolor="#484848">
                <v:path arrowok="t"/>
              </v:shape>
            </v:group>
            <v:group style="position:absolute;left:3679;top:6629;width:167;height:2" coordorigin="3679,6629" coordsize="167,2">
              <v:shape style="position:absolute;left:3679;top:6629;width:167;height:2" coordorigin="3679,6629" coordsize="167,0" path="m3679,6629l3846,6629e" filled="f" stroked="t" strokeweight=".951939pt" strokecolor="#646464">
                <v:path arrowok="t"/>
              </v:shape>
            </v:group>
            <v:group style="position:absolute;left:3789;top:6626;width:267;height:2" coordorigin="3789,6626" coordsize="267,2">
              <v:shape style="position:absolute;left:3789;top:6626;width:267;height:2" coordorigin="3789,6626" coordsize="267,0" path="m3789,6626l4055,6626e" filled="f" stroked="t" strokeweight=".47597pt" strokecolor="#1F1F1F">
                <v:path arrowok="t"/>
              </v:shape>
            </v:group>
            <v:group style="position:absolute;left:3998;top:6624;width:3113;height:2" coordorigin="3998,6624" coordsize="3113,2">
              <v:shape style="position:absolute;left:3998;top:6624;width:3113;height:2" coordorigin="3998,6624" coordsize="3113,0" path="m3998,6624l7111,6624e" filled="f" stroked="t" strokeweight=".951939pt" strokecolor="#4B4B4B">
                <v:path arrowok="t"/>
              </v:shape>
            </v:group>
            <v:group style="position:absolute;left:4812;top:6430;width:2;height:430" coordorigin="4812,6430" coordsize="2,430">
              <v:shape style="position:absolute;left:4812;top:6430;width:2;height:430" coordorigin="4812,6430" coordsize="0,430" path="m4812,6861l4812,6430e" filled="f" stroked="t" strokeweight=".237985pt" strokecolor="#4F4F4F">
                <v:path arrowok="t"/>
              </v:shape>
            </v:group>
            <v:group style="position:absolute;left:7054;top:6626;width:314;height:2" coordorigin="7054,6626" coordsize="314,2">
              <v:shape style="position:absolute;left:7054;top:6626;width:314;height:2" coordorigin="7054,6626" coordsize="314,0" path="m7054,6626l7368,6626e" filled="f" stroked="t" strokeweight=".47597pt" strokecolor="#2B2B2B">
                <v:path arrowok="t"/>
              </v:shape>
            </v:group>
            <v:group style="position:absolute;left:7292;top:6624;width:4331;height:2" coordorigin="7292,6624" coordsize="4331,2">
              <v:shape style="position:absolute;left:7292;top:6624;width:4331;height:2" coordorigin="7292,6624" coordsize="4331,0" path="m7292,6624l11623,6624e" filled="f" stroked="t" strokeweight=".951939pt" strokecolor="#4F4F4F">
                <v:path arrowok="t"/>
              </v:shape>
            </v:group>
            <v:group style="position:absolute;left:7692;top:6430;width:2;height:430" coordorigin="7692,6430" coordsize="2,430">
              <v:shape style="position:absolute;left:7692;top:6430;width:2;height:430" coordorigin="7692,6430" coordsize="0,430" path="m7692,6861l7692,6430e" filled="f" stroked="t" strokeweight=".237985pt" strokecolor="#6B6B6B">
                <v:path arrowok="t"/>
              </v:shape>
            </v:group>
            <v:group style="position:absolute;left:2327;top:6868;width:9300;height:2" coordorigin="2327,6868" coordsize="9300,2">
              <v:shape style="position:absolute;left:2327;top:6868;width:9300;height:2" coordorigin="2327,6868" coordsize="9300,0" path="m2327,6868l11628,6868e" filled="f" stroked="t" strokeweight=".951939pt" strokecolor="#484848">
                <v:path arrowok="t"/>
              </v:shape>
            </v:group>
            <v:group style="position:absolute;left:295;top:7107;width:5364;height:2" coordorigin="295,7107" coordsize="5364,2">
              <v:shape style="position:absolute;left:295;top:7107;width:5364;height:2" coordorigin="295,7107" coordsize="5364,0" path="m295,7107l5659,7107e" filled="f" stroked="t" strokeweight=".951939pt" strokecolor="#4B4B4B">
                <v:path arrowok="t"/>
              </v:shape>
            </v:group>
            <v:group style="position:absolute;left:302;top:6822;width:2;height:779" coordorigin="302,6822" coordsize="2,779">
              <v:shape style="position:absolute;left:302;top:6822;width:2;height:779" coordorigin="302,6822" coordsize="0,779" path="m302,7602l302,6822e" filled="f" stroked="t" strokeweight=".47597pt" strokecolor="#282828">
                <v:path arrowok="t"/>
              </v:shape>
            </v:group>
            <v:group style="position:absolute;left:5602;top:7104;width:352;height:2" coordorigin="5602,7104" coordsize="352,2">
              <v:shape style="position:absolute;left:5602;top:7104;width:352;height:2" coordorigin="5602,7104" coordsize="352,0" path="m5602,7104l5954,7104e" filled="f" stroked="t" strokeweight=".47597pt" strokecolor="#0F0F0F">
                <v:path arrowok="t"/>
              </v:shape>
            </v:group>
            <v:group style="position:absolute;left:5897;top:7107;width:1471;height:2" coordorigin="5897,7107" coordsize="1471,2">
              <v:shape style="position:absolute;left:5897;top:7107;width:1471;height:2" coordorigin="5897,7107" coordsize="1471,0" path="m5897,7107l7368,7107e" filled="f" stroked="t" strokeweight=".951939pt" strokecolor="#4B4B4B">
                <v:path arrowok="t"/>
              </v:shape>
            </v:group>
            <v:group style="position:absolute;left:7311;top:7107;width:409;height:2" coordorigin="7311,7107" coordsize="409,2">
              <v:shape style="position:absolute;left:7311;top:7107;width:409;height:2" coordorigin="7311,7107" coordsize="409,0" path="m7311,7107l7720,7107e" filled="f" stroked="t" strokeweight=".47597pt" strokecolor="#383838">
                <v:path arrowok="t"/>
              </v:shape>
            </v:group>
            <v:group style="position:absolute;left:7596;top:7104;width:4031;height:2" coordorigin="7596,7104" coordsize="4031,2">
              <v:shape style="position:absolute;left:7596;top:7104;width:4031;height:2" coordorigin="7596,7104" coordsize="4031,0" path="m7596,7104l11628,7104e" filled="f" stroked="t" strokeweight=".951939pt" strokecolor="#4B4B4B">
                <v:path arrowok="t"/>
              </v:shape>
            </v:group>
            <v:group style="position:absolute;left:295;top:7580;width:3094;height:2" coordorigin="295,7580" coordsize="3094,2">
              <v:shape style="position:absolute;left:295;top:7580;width:3094;height:2" coordorigin="295,7580" coordsize="3094,0" path="m295,7580l3389,7580e" filled="f" stroked="t" strokeweight=".951939pt" strokecolor="#4F4F4F">
                <v:path arrowok="t"/>
              </v:shape>
            </v:group>
            <v:group style="position:absolute;left:3332;top:7580;width:276;height:2" coordorigin="3332,7580" coordsize="276,2">
              <v:shape style="position:absolute;left:3332;top:7580;width:276;height:2" coordorigin="3332,7580" coordsize="276,0" path="m3332,7580l3608,7580e" filled="f" stroked="t" strokeweight=".47597pt" strokecolor="#383838">
                <v:path arrowok="t"/>
              </v:shape>
            </v:group>
            <v:group style="position:absolute;left:3532;top:7578;width:1028;height:2" coordorigin="3532,7578" coordsize="1028,2">
              <v:shape style="position:absolute;left:3532;top:7578;width:1028;height:2" coordorigin="3532,7578" coordsize="1028,0" path="m3532,7578l4560,7578e" filled="f" stroked="t" strokeweight=".951939pt" strokecolor="#4F4F4F">
                <v:path arrowok="t"/>
              </v:shape>
            </v:group>
            <v:group style="position:absolute;left:4503;top:7578;width:338;height:2" coordorigin="4503,7578" coordsize="338,2">
              <v:shape style="position:absolute;left:4503;top:7578;width:338;height:2" coordorigin="4503,7578" coordsize="338,0" path="m4503,7578l4841,7578e" filled="f" stroked="t" strokeweight=".47597pt" strokecolor="#282828">
                <v:path arrowok="t"/>
              </v:shape>
            </v:group>
            <v:group style="position:absolute;left:4783;top:7575;width:1466;height:2" coordorigin="4783,7575" coordsize="1466,2">
              <v:shape style="position:absolute;left:4783;top:7575;width:1466;height:2" coordorigin="4783,7575" coordsize="1466,0" path="m4783,7575l6249,7575e" filled="f" stroked="t" strokeweight=".951939pt" strokecolor="#484848">
                <v:path arrowok="t"/>
              </v:shape>
            </v:group>
            <v:group style="position:absolute;left:5897;top:7575;width:757;height:2" coordorigin="5897,7575" coordsize="757,2">
              <v:shape style="position:absolute;left:5897;top:7575;width:757;height:2" coordorigin="5897,7575" coordsize="757,0" path="m5897,7575l6654,7575e" filled="f" stroked="t" strokeweight=".713954pt" strokecolor="#343434">
                <v:path arrowok="t"/>
              </v:shape>
            </v:group>
            <v:group style="position:absolute;left:6530;top:7575;width:5102;height:2" coordorigin="6530,7575" coordsize="5102,2">
              <v:shape style="position:absolute;left:6530;top:7575;width:5102;height:2" coordorigin="6530,7575" coordsize="5102,0" path="m6530,7575l11633,7575e" filled="f" stroked="t" strokeweight=".951939pt" strokecolor="#4B4B4B">
                <v:path arrowok="t"/>
              </v:shape>
            </v:group>
            <v:group style="position:absolute;left:305;top:7506;width:2;height:8826" coordorigin="305,7506" coordsize="2,8826">
              <v:shape style="position:absolute;left:305;top:7506;width:2;height:8826" coordorigin="305,7506" coordsize="0,8826" path="m305,16332l305,7506e" filled="f" stroked="t" strokeweight=".713954pt" strokecolor="#484848">
                <v:path arrowok="t"/>
              </v:shape>
            </v:group>
            <v:group style="position:absolute;left:4812;top:7559;width:2;height:736" coordorigin="4812,7559" coordsize="2,736">
              <v:shape style="position:absolute;left:4812;top:7559;width:2;height:736" coordorigin="4812,7559" coordsize="0,736" path="m4812,8295l4812,7559e" filled="f" stroked="t" strokeweight=".237985pt" strokecolor="#0F0F0F">
                <v:path arrowok="t"/>
              </v:shape>
            </v:group>
            <v:group style="position:absolute;left:4879;top:7817;width:4693;height:2" coordorigin="4879,7817" coordsize="4693,2">
              <v:shape style="position:absolute;left:4879;top:7817;width:4693;height:2" coordorigin="4879,7817" coordsize="4693,0" path="m4879,7817l9572,7817e" filled="f" stroked="t" strokeweight=".713954pt" strokecolor="#4B4B4B">
                <v:path arrowok="t"/>
              </v:shape>
            </v:group>
            <v:group style="position:absolute;left:9472;top:7817;width:1014;height:2" coordorigin="9472,7817" coordsize="1014,2">
              <v:shape style="position:absolute;left:9472;top:7817;width:1014;height:2" coordorigin="9472,7817" coordsize="1014,0" path="m9472,7817l10486,7817e" filled="f" stroked="t" strokeweight=".713954pt" strokecolor="#383838">
                <v:path arrowok="t"/>
              </v:shape>
            </v:group>
            <v:group style="position:absolute;left:10428;top:7817;width:1204;height:2" coordorigin="10428,7817" coordsize="1204,2">
              <v:shape style="position:absolute;left:10428;top:7817;width:1204;height:2" coordorigin="10428,7817" coordsize="1204,0" path="m10428,7817l11633,7817e" filled="f" stroked="t" strokeweight=".713954pt" strokecolor="#4B4B4B">
                <v:path arrowok="t"/>
              </v:shape>
            </v:group>
            <v:group style="position:absolute;left:4879;top:8063;width:6749;height:2" coordorigin="4879,8063" coordsize="6749,2">
              <v:shape style="position:absolute;left:4879;top:8063;width:6749;height:2" coordorigin="4879,8063" coordsize="6749,0" path="m4879,8063l11628,8063e" filled="f" stroked="t" strokeweight=".951939pt" strokecolor="#484848">
                <v:path arrowok="t"/>
              </v:shape>
            </v:group>
            <v:group style="position:absolute;left:300;top:8304;width:1333;height:2" coordorigin="300,8304" coordsize="1333,2">
              <v:shape style="position:absolute;left:300;top:8304;width:1333;height:2" coordorigin="300,8304" coordsize="1333,0" path="m300,8304l1633,8304e" filled="f" stroked="t" strokeweight=".951939pt" strokecolor="#484848">
                <v:path arrowok="t"/>
              </v:shape>
            </v:group>
            <v:group style="position:absolute;left:1575;top:8307;width:776;height:2" coordorigin="1575,8307" coordsize="776,2">
              <v:shape style="position:absolute;left:1575;top:8307;width:776;height:2" coordorigin="1575,8307" coordsize="776,0" path="m1575,8307l2351,8307e" filled="f" stroked="t" strokeweight=".713954pt" strokecolor="#343434">
                <v:path arrowok="t"/>
              </v:shape>
            </v:group>
            <v:group style="position:absolute;left:2151;top:8304;width:2437;height:2" coordorigin="2151,8304" coordsize="2437,2">
              <v:shape style="position:absolute;left:2151;top:8304;width:2437;height:2" coordorigin="2151,8304" coordsize="2437,0" path="m2151,8304l4588,8304e" filled="f" stroked="t" strokeweight=".951939pt" strokecolor="#4F4F4F">
                <v:path arrowok="t"/>
              </v:shape>
            </v:group>
            <v:group style="position:absolute;left:4503;top:8304;width:343;height:2" coordorigin="4503,8304" coordsize="343,2">
              <v:shape style="position:absolute;left:4503;top:8304;width:343;height:2" coordorigin="4503,8304" coordsize="343,0" path="m4503,8304l4845,8304e" filled="f" stroked="t" strokeweight=".47597pt" strokecolor="#383838">
                <v:path arrowok="t"/>
              </v:shape>
            </v:group>
            <v:group style="position:absolute;left:4783;top:8302;width:6844;height:2" coordorigin="4783,8302" coordsize="6844,2">
              <v:shape style="position:absolute;left:4783;top:8302;width:6844;height:2" coordorigin="4783,8302" coordsize="6844,0" path="m4783,8302l11628,8302e" filled="f" stroked="t" strokeweight=".951939pt" strokecolor="#4B4B4B">
                <v:path arrowok="t"/>
              </v:shape>
            </v:group>
            <v:group style="position:absolute;left:11623;top:7831;width:2;height:746" coordorigin="11623,7831" coordsize="2,746">
              <v:shape style="position:absolute;left:11623;top:7831;width:2;height:746" coordorigin="11623,7831" coordsize="0,746" path="m11623,8577l11623,7831e" filled="f" stroked="t" strokeweight=".47597pt" strokecolor="#646464">
                <v:path arrowok="t"/>
              </v:shape>
            </v:group>
            <v:group style="position:absolute;left:295;top:9108;width:5702;height:2" coordorigin="295,9108" coordsize="5702,2">
              <v:shape style="position:absolute;left:295;top:9108;width:5702;height:2" coordorigin="295,9108" coordsize="5702,0" path="m295,9108l5997,9108e" filled="f" stroked="t" strokeweight=".951939pt" strokecolor="#4F4F4F">
                <v:path arrowok="t"/>
              </v:shape>
            </v:group>
            <v:group style="position:absolute;left:5897;top:9105;width:757;height:2" coordorigin="5897,9105" coordsize="757,2">
              <v:shape style="position:absolute;left:5897;top:9105;width:757;height:2" coordorigin="5897,9105" coordsize="757,0" path="m5897,9105l6654,9105e" filled="f" stroked="t" strokeweight=".47597pt" strokecolor="#2B2B2B">
                <v:path arrowok="t"/>
              </v:shape>
            </v:group>
            <v:group style="position:absolute;left:6597;top:9105;width:5036;height:2" coordorigin="6597,9105" coordsize="5036,2">
              <v:shape style="position:absolute;left:6597;top:9105;width:5036;height:2" coordorigin="6597,9105" coordsize="5036,0" path="m6597,9105l11633,9105e" filled="f" stroked="t" strokeweight=".951939pt" strokecolor="#484848">
                <v:path arrowok="t"/>
              </v:shape>
            </v:group>
            <v:group style="position:absolute;left:11628;top:9060;width:2;height:325" coordorigin="11628,9060" coordsize="2,325">
              <v:shape style="position:absolute;left:11628;top:9060;width:2;height:325" coordorigin="11628,9060" coordsize="0,325" path="m11628,9385l11628,9060e" filled="f" stroked="t" strokeweight=".47597pt" strokecolor="#676767">
                <v:path arrowok="t"/>
              </v:shape>
            </v:group>
            <v:group style="position:absolute;left:305;top:9328;width:2;height:316" coordorigin="305,9328" coordsize="2,316">
              <v:shape style="position:absolute;left:305;top:9328;width:2;height:316" coordorigin="305,9328" coordsize="0,316" path="m305,9643l305,9328e" filled="f" stroked="t" strokeweight=".47597pt" strokecolor="#343434">
                <v:path arrowok="t"/>
              </v:shape>
            </v:group>
            <v:group style="position:absolute;left:300;top:10102;width:2051;height:2" coordorigin="300,10102" coordsize="2051,2">
              <v:shape style="position:absolute;left:300;top:10102;width:2051;height:2" coordorigin="300,10102" coordsize="2051,0" path="m300,10102l2351,10102e" filled="f" stroked="t" strokeweight=".713954pt" strokecolor="#545454">
                <v:path arrowok="t"/>
              </v:shape>
            </v:group>
            <v:group style="position:absolute;left:1861;top:10092;width:9776;height:2" coordorigin="1861,10092" coordsize="9776,2">
              <v:shape style="position:absolute;left:1861;top:10092;width:9776;height:2" coordorigin="1861,10092" coordsize="9776,0" path="m1861,10092l11637,10092e" filled="f" stroked="t" strokeweight=".951939pt" strokecolor="#4B4B4B">
                <v:path arrowok="t"/>
              </v:shape>
            </v:group>
            <v:group style="position:absolute;left:11630;top:8080;width:2;height:7626" coordorigin="11630,8080" coordsize="2,7626">
              <v:shape style="position:absolute;left:11630;top:8080;width:2;height:7626" coordorigin="11630,8080" coordsize="0,7626" path="m11630,15705l11630,8080e" filled="f" stroked="t" strokeweight=".713954pt" strokecolor="#7C7C7C">
                <v:path arrowok="t"/>
              </v:shape>
            </v:group>
            <v:group style="position:absolute;left:307;top:9868;width:2;height:535" coordorigin="307,9868" coordsize="2,535">
              <v:shape style="position:absolute;left:307;top:9868;width:2;height:535" coordorigin="307,9868" coordsize="0,535" path="m307,10403l307,9868e" filled="f" stroked="t" strokeweight=".713954pt" strokecolor="#575757">
                <v:path arrowok="t"/>
              </v:shape>
            </v:group>
            <v:group style="position:absolute;left:300;top:10334;width:11338;height:2" coordorigin="300,10334" coordsize="11338,2">
              <v:shape style="position:absolute;left:300;top:10334;width:11338;height:2" coordorigin="300,10334" coordsize="11338,0" path="m300,10334l11637,10334e" filled="f" stroked="t" strokeweight=".951939pt" strokecolor="#4B4B4B">
                <v:path arrowok="t"/>
              </v:shape>
            </v:group>
            <v:group style="position:absolute;left:309;top:10317;width:2;height:516" coordorigin="309,10317" coordsize="2,516">
              <v:shape style="position:absolute;left:309;top:10317;width:2;height:516" coordorigin="309,10317" coordsize="0,516" path="m309,10834l309,10317e" filled="f" stroked="t" strokeweight=".47597pt" strokecolor="#282828">
                <v:path arrowok="t"/>
              </v:shape>
            </v:group>
            <v:group style="position:absolute;left:305;top:10580;width:6806;height:2" coordorigin="305,10580" coordsize="6806,2">
              <v:shape style="position:absolute;left:305;top:10580;width:6806;height:2" coordorigin="305,10580" coordsize="6806,0" path="m305,10580l7111,10580e" filled="f" stroked="t" strokeweight=".951939pt" strokecolor="#4B4B4B">
                <v:path arrowok="t"/>
              </v:shape>
            </v:group>
            <v:group style="position:absolute;left:7054;top:10578;width:2475;height:2" coordorigin="7054,10578" coordsize="2475,2">
              <v:shape style="position:absolute;left:7054;top:10578;width:2475;height:2" coordorigin="7054,10578" coordsize="2475,0" path="m7054,10578l9529,10578e" filled="f" stroked="t" strokeweight=".47597pt" strokecolor="#3F3F3F">
                <v:path arrowok="t"/>
              </v:shape>
            </v:group>
            <v:group style="position:absolute;left:9472;top:10575;width:1014;height:2" coordorigin="9472,10575" coordsize="1014,2">
              <v:shape style="position:absolute;left:9472;top:10575;width:1014;height:2" coordorigin="9472,10575" coordsize="1014,0" path="m9472,10575l10486,10575e" filled="f" stroked="t" strokeweight=".237985pt" strokecolor="#2B2B2B">
                <v:path arrowok="t"/>
              </v:shape>
            </v:group>
            <v:group style="position:absolute;left:10428;top:10575;width:1204;height:2" coordorigin="10428,10575" coordsize="1204,2">
              <v:shape style="position:absolute;left:10428;top:10575;width:1204;height:2" coordorigin="10428,10575" coordsize="1204,0" path="m10428,10575l11633,10575e" filled="f" stroked="t" strokeweight=".47597pt" strokecolor="#3F3F3F">
                <v:path arrowok="t"/>
              </v:shape>
            </v:group>
            <v:group style="position:absolute;left:11628;top:10317;width:2;height:516" coordorigin="11628,10317" coordsize="2,516">
              <v:shape style="position:absolute;left:11628;top:10317;width:2;height:516" coordorigin="11628,10317" coordsize="0,516" path="m11628,10834l11628,10317e" filled="f" stroked="t" strokeweight=".47597pt" strokecolor="#707070">
                <v:path arrowok="t"/>
              </v:shape>
            </v:group>
            <v:group style="position:absolute;left:300;top:11058;width:1333;height:2" coordorigin="300,11058" coordsize="1333,2">
              <v:shape style="position:absolute;left:300;top:11058;width:1333;height:2" coordorigin="300,11058" coordsize="1333,0" path="m300,11058l1633,11058e" filled="f" stroked="t" strokeweight=".951939pt" strokecolor="#4F4F4F">
                <v:path arrowok="t"/>
              </v:shape>
            </v:group>
            <v:group style="position:absolute;left:1575;top:11058;width:771;height:2" coordorigin="1575,11058" coordsize="771,2">
              <v:shape style="position:absolute;left:1575;top:11058;width:771;height:2" coordorigin="1575,11058" coordsize="771,0" path="m1575,11058l2347,11058e" filled="f" stroked="t" strokeweight=".713954pt" strokecolor="#3B3B3B">
                <v:path arrowok="t"/>
              </v:shape>
            </v:group>
            <v:group style="position:absolute;left:2075;top:11056;width:3222;height:2" coordorigin="2075,11056" coordsize="3222,2">
              <v:shape style="position:absolute;left:2075;top:11056;width:3222;height:2" coordorigin="2075,11056" coordsize="3222,0" path="m2075,11056l5298,11056e" filled="f" stroked="t" strokeweight=".951939pt" strokecolor="#545454">
                <v:path arrowok="t"/>
              </v:shape>
            </v:group>
            <v:group style="position:absolute;left:5136;top:11053;width:524;height:2" coordorigin="5136,11053" coordsize="524,2">
              <v:shape style="position:absolute;left:5136;top:11053;width:524;height:2" coordorigin="5136,11053" coordsize="524,0" path="m5136,11053l5659,11053e" filled="f" stroked="t" strokeweight=".47597pt" strokecolor="#3F3F3F">
                <v:path arrowok="t"/>
              </v:shape>
            </v:group>
            <v:group style="position:absolute;left:6597;top:11051;width:514;height:2" coordorigin="6597,11051" coordsize="514,2">
              <v:shape style="position:absolute;left:6597;top:11051;width:514;height:2" coordorigin="6597,11051" coordsize="514,0" path="m6597,11051l7111,11051e" filled="f" stroked="t" strokeweight=".713954pt" strokecolor="#4B4B4B">
                <v:path arrowok="t"/>
              </v:shape>
            </v:group>
            <v:group style="position:absolute;left:5602;top:11049;width:6040;height:2" coordorigin="5602,11049" coordsize="6040,2">
              <v:shape style="position:absolute;left:5602;top:11049;width:6040;height:2" coordorigin="5602,11049" coordsize="6040,0" path="m5602,11049l11642,11049e" filled="f" stroked="t" strokeweight=".951939pt" strokecolor="#4B4B4B">
                <v:path arrowok="t"/>
              </v:shape>
            </v:group>
            <v:group style="position:absolute;left:300;top:11300;width:2565;height:2" coordorigin="300,11300" coordsize="2565,2">
              <v:shape style="position:absolute;left:300;top:11300;width:2565;height:2" coordorigin="300,11300" coordsize="2565,0" path="m300,11300l2865,11300e" filled="f" stroked="t" strokeweight=".713954pt" strokecolor="#484848">
                <v:path arrowok="t"/>
              </v:shape>
            </v:group>
            <v:group style="position:absolute;left:307;top:10776;width:2;height:545" coordorigin="307,10776" coordsize="2,545">
              <v:shape style="position:absolute;left:307;top:10776;width:2;height:545" coordorigin="307,10776" coordsize="0,545" path="m307,11321l307,10776e" filled="f" stroked="t" strokeweight=".713954pt" strokecolor="#3F3F3F">
                <v:path arrowok="t"/>
              </v:shape>
            </v:group>
            <v:group style="position:absolute;left:2342;top:11006;width:2;height:316" coordorigin="2342,11006" coordsize="2,316">
              <v:shape style="position:absolute;left:2342;top:11006;width:2;height:316" coordorigin="2342,11006" coordsize="0,316" path="m2342,11321l2342,11006e" filled="f" stroked="t" strokeweight=".713954pt" strokecolor="#383838">
                <v:path arrowok="t"/>
              </v:shape>
            </v:group>
            <v:group style="position:absolute;left:2808;top:11293;width:8834;height:2" coordorigin="2808,11293" coordsize="8834,2">
              <v:shape style="position:absolute;left:2808;top:11293;width:8834;height:2" coordorigin="2808,11293" coordsize="8834,0" path="m2808,11293l11642,11293e" filled="f" stroked="t" strokeweight=".951939pt" strokecolor="#4B4B4B">
                <v:path arrowok="t"/>
              </v:shape>
            </v:group>
            <v:group style="position:absolute;left:300;top:11661;width:5626;height:2" coordorigin="300,11661" coordsize="5626,2">
              <v:shape style="position:absolute;left:300;top:11661;width:5626;height:2" coordorigin="300,11661" coordsize="5626,0" path="m300,11661l5926,11661e" filled="f" stroked="t" strokeweight=".237985pt" strokecolor="#4B4B4B">
                <v:path arrowok="t"/>
              </v:shape>
            </v:group>
            <v:group style="position:absolute;left:1104;top:11249;width:2;height:2357" coordorigin="1104,11249" coordsize="2,2357">
              <v:shape style="position:absolute;left:1104;top:11249;width:2;height:2357" coordorigin="1104,11249" coordsize="0,2357" path="m1104,13606l1104,11249e" filled="f" stroked="t" strokeweight=".951939pt" strokecolor="#444444">
                <v:path arrowok="t"/>
              </v:shape>
            </v:group>
            <v:group style="position:absolute;left:1604;top:11278;width:2;height:387" coordorigin="1604,11278" coordsize="2,387">
              <v:shape style="position:absolute;left:1604;top:11278;width:2;height:387" coordorigin="1604,11278" coordsize="0,387" path="m1604,11665l1604,11278e" filled="f" stroked="t" strokeweight=".237985pt" strokecolor="#444444">
                <v:path arrowok="t"/>
              </v:shape>
            </v:group>
            <v:group style="position:absolute;left:2342;top:11249;width:2;height:445" coordorigin="2342,11249" coordsize="2,445">
              <v:shape style="position:absolute;left:2342;top:11249;width:2;height:445" coordorigin="2342,11249" coordsize="0,445" path="m2342,11694l2342,11249e" filled="f" stroked="t" strokeweight=".713954pt" strokecolor="#232323">
                <v:path arrowok="t"/>
              </v:shape>
            </v:group>
            <v:group style="position:absolute;left:5926;top:11661;width:1157;height:2" coordorigin="5926,11661" coordsize="1157,2">
              <v:shape style="position:absolute;left:5926;top:11661;width:1157;height:2" coordorigin="5926,11661" coordsize="1157,0" path="m5926,11661l7082,11661e" filled="f" stroked="t" strokeweight=".237985pt" strokecolor="#000000">
                <v:path arrowok="t"/>
              </v:shape>
            </v:group>
            <v:group style="position:absolute;left:7082;top:11661;width:609;height:2" coordorigin="7082,11661" coordsize="609,2">
              <v:shape style="position:absolute;left:7082;top:11661;width:609;height:2" coordorigin="7082,11661" coordsize="609,0" path="m7082,11661l7692,11661e" filled="f" stroked="t" strokeweight=".237985pt" strokecolor="#545454">
                <v:path arrowok="t"/>
              </v:shape>
            </v:group>
            <v:group style="position:absolute;left:7349;top:11278;width:2;height:4461" coordorigin="7349,11278" coordsize="2,4461">
              <v:shape style="position:absolute;left:7349;top:11278;width:2;height:4461" coordorigin="7349,11278" coordsize="0,4461" path="m7349,15739l7349,11278e" filled="f" stroked="t" strokeweight=".713954pt" strokecolor="#4B4B4B">
                <v:path arrowok="t"/>
              </v:shape>
            </v:group>
            <v:group style="position:absolute;left:7692;top:11661;width:3922;height:2" coordorigin="7692,11661" coordsize="3922,2">
              <v:shape style="position:absolute;left:7692;top:11661;width:3922;height:2" coordorigin="7692,11661" coordsize="3922,0" path="m7692,11661l11614,11661e" filled="f" stroked="t" strokeweight=".237985pt" strokecolor="#000000">
                <v:path arrowok="t"/>
              </v:shape>
            </v:group>
            <v:group style="position:absolute;left:1604;top:11661;width:2;height:1917" coordorigin="1604,11661" coordsize="2,1917">
              <v:shape style="position:absolute;left:1604;top:11661;width:2;height:1917" coordorigin="1604,11661" coordsize="0,1917" path="m1604,13578l1604,11661e" filled="f" stroked="t" strokeweight=".237985pt" strokecolor="#000000">
                <v:path arrowok="t"/>
              </v:shape>
            </v:group>
            <v:group style="position:absolute;left:309;top:11995;width:2;height:282" coordorigin="309,11995" coordsize="2,282">
              <v:shape style="position:absolute;left:309;top:11995;width:2;height:282" coordorigin="309,11995" coordsize="0,282" path="m309,12277l309,11995e" filled="f" stroked="t" strokeweight=".47597pt" strokecolor="#1C1C1C">
                <v:path arrowok="t"/>
              </v:shape>
            </v:group>
            <v:group style="position:absolute;left:7344;top:11995;width:2;height:282" coordorigin="7344,11995" coordsize="2,282">
              <v:shape style="position:absolute;left:7344;top:11995;width:2;height:282" coordorigin="7344,11995" coordsize="0,282" path="m7344,12277l7344,11995e" filled="f" stroked="t" strokeweight=".47597pt" strokecolor="#343434">
                <v:path arrowok="t"/>
              </v:shape>
            </v:group>
            <v:group style="position:absolute;left:314;top:12220;width:2;height:263" coordorigin="314,12220" coordsize="2,263">
              <v:shape style="position:absolute;left:314;top:12220;width:2;height:263" coordorigin="314,12220" coordsize="0,263" path="m314,12483l314,12220e" filled="f" stroked="t" strokeweight=".713954pt" strokecolor="#484848">
                <v:path arrowok="t"/>
              </v:shape>
            </v:group>
            <v:group style="position:absolute;left:2344;top:12220;width:2;height:263" coordorigin="2344,12220" coordsize="2,263">
              <v:shape style="position:absolute;left:2344;top:12220;width:2;height:263" coordorigin="2344,12220" coordsize="0,263" path="m2344,12483l2344,12220e" filled="f" stroked="t" strokeweight=".47597pt" strokecolor="#0F0F0F">
                <v:path arrowok="t"/>
              </v:shape>
            </v:group>
            <v:group style="position:absolute;left:11637;top:12220;width:2;height:512" coordorigin="11637,12220" coordsize="2,512">
              <v:shape style="position:absolute;left:11637;top:12220;width:2;height:512" coordorigin="11637,12220" coordsize="0,512" path="m11637,12732l11637,12220e" filled="f" stroked="t" strokeweight=".47597pt" strokecolor="#606060">
                <v:path arrowok="t"/>
              </v:shape>
            </v:group>
            <v:group style="position:absolute;left:1107;top:11718;width:2;height:1014" coordorigin="1107,11718" coordsize="2,1014">
              <v:shape style="position:absolute;left:1107;top:11718;width:2;height:1014" coordorigin="1107,11718" coordsize="0,1014" path="m1107,12732l1107,11718e" filled="f" stroked="t" strokeweight=".713954pt" strokecolor="#3F3F3F">
                <v:path arrowok="t"/>
              </v:shape>
            </v:group>
            <v:group style="position:absolute;left:2342;top:12426;width:2;height:306" coordorigin="2342,12426" coordsize="2,306">
              <v:shape style="position:absolute;left:2342;top:12426;width:2;height:306" coordorigin="2342,12426" coordsize="0,306" path="m2342,12732l2342,12426e" filled="f" stroked="t" strokeweight=".713954pt" strokecolor="#2F2F2F">
                <v:path arrowok="t"/>
              </v:shape>
            </v:group>
            <v:group style="position:absolute;left:7349;top:12354;width:2;height:464" coordorigin="7349,12354" coordsize="2,464">
              <v:shape style="position:absolute;left:7349;top:12354;width:2;height:464" coordorigin="7349,12354" coordsize="0,464" path="m7349,12818l7349,12354e" filled="f" stroked="t" strokeweight=".951939pt" strokecolor="#606060">
                <v:path arrowok="t"/>
              </v:shape>
            </v:group>
            <v:group style="position:absolute;left:312;top:12320;width:2;height:693" coordorigin="312,12320" coordsize="2,693">
              <v:shape style="position:absolute;left:312;top:12320;width:2;height:693" coordorigin="312,12320" coordsize="0,693" path="m312,13014l312,12320e" filled="f" stroked="t" strokeweight=".951939pt" strokecolor="#5B5B5B">
                <v:path arrowok="t"/>
              </v:shape>
            </v:group>
            <v:group style="position:absolute;left:2342;top:12583;width:2;height:1817" coordorigin="2342,12583" coordsize="2,1817">
              <v:shape style="position:absolute;left:2342;top:12583;width:2;height:1817" coordorigin="2342,12583" coordsize="0,1817" path="m2342,14400l2342,12583e" filled="f" stroked="t" strokeweight=".951939pt" strokecolor="#444444">
                <v:path arrowok="t"/>
              </v:shape>
            </v:group>
            <v:group style="position:absolute;left:7349;top:12904;width:2;height:335" coordorigin="7349,12904" coordsize="2,335">
              <v:shape style="position:absolute;left:7349;top:12904;width:2;height:335" coordorigin="7349,12904" coordsize="0,335" path="m7349,13238l7349,12904e" filled="f" stroked="t" strokeweight=".47597pt" strokecolor="#232323">
                <v:path arrowok="t"/>
              </v:shape>
            </v:group>
            <v:group style="position:absolute;left:317;top:13181;width:2;height:2247" coordorigin="317,13181" coordsize="2,2247">
              <v:shape style="position:absolute;left:317;top:13181;width:2;height:2247" coordorigin="317,13181" coordsize="0,2247" path="m317,15428l317,13181e" filled="f" stroked="t" strokeweight=".713954pt" strokecolor="#4B4B4B">
                <v:path arrowok="t"/>
              </v:shape>
            </v:group>
            <v:group style="position:absolute;left:300;top:13573;width:804;height:2" coordorigin="300,13573" coordsize="804,2">
              <v:shape style="position:absolute;left:300;top:13573;width:804;height:2" coordorigin="300,13573" coordsize="804,0" path="m300,13573l1104,13573e" filled="f" stroked="t" strokeweight=".237985pt" strokecolor="#545454">
                <v:path arrowok="t"/>
              </v:shape>
            </v:group>
            <v:group style="position:absolute;left:1090;top:13573;width:519;height:2" coordorigin="1090,13573" coordsize="519,2">
              <v:shape style="position:absolute;left:1090;top:13573;width:519;height:2" coordorigin="1090,13573" coordsize="519,0" path="m1090,13573l1609,13573e" filled="f" stroked="t" strokeweight=".237985pt" strokecolor="#383838">
                <v:path arrowok="t"/>
              </v:shape>
            </v:group>
            <v:group style="position:absolute;left:1604;top:13573;width:714;height:2" coordorigin="1604,13573" coordsize="714,2">
              <v:shape style="position:absolute;left:1604;top:13573;width:714;height:2" coordorigin="1604,13573" coordsize="714,0" path="m1604,13573l2318,13573e" filled="f" stroked="t" strokeweight=".237985pt" strokecolor="#545454">
                <v:path arrowok="t"/>
              </v:shape>
            </v:group>
            <v:group style="position:absolute;left:11640;top:13458;width:2;height:143" coordorigin="11640,13458" coordsize="2,143">
              <v:shape style="position:absolute;left:11640;top:13458;width:2;height:143" coordorigin="11640,13458" coordsize="0,143" path="m11640,13602l11640,13458e" filled="f" stroked="t" strokeweight=".47597pt" strokecolor="#747474">
                <v:path arrowok="t"/>
              </v:shape>
            </v:group>
            <v:group style="position:absolute;left:1109;top:13544;width:2;height:330" coordorigin="1109,13544" coordsize="2,330">
              <v:shape style="position:absolute;left:1109;top:13544;width:2;height:330" coordorigin="1109,13544" coordsize="0,330" path="m1109,13874l1109,13544e" filled="f" stroked="t" strokeweight=".47597pt" strokecolor="#1F1F1F">
                <v:path arrowok="t"/>
              </v:shape>
            </v:group>
            <v:group style="position:absolute;left:1604;top:13573;width:2;height:273" coordorigin="1604,13573" coordsize="2,273">
              <v:shape style="position:absolute;left:1604;top:13573;width:2;height:273" coordorigin="1604,13573" coordsize="0,273" path="m1604,13846l1604,13573e" filled="f" stroked="t" strokeweight=".237985pt" strokecolor="#545454">
                <v:path arrowok="t"/>
              </v:shape>
            </v:group>
            <v:group style="position:absolute;left:1114;top:13817;width:2;height:220" coordorigin="1114,13817" coordsize="2,220">
              <v:shape style="position:absolute;left:1114;top:13817;width:2;height:220" coordorigin="1114,13817" coordsize="0,220" path="m1114,14037l1114,13817e" filled="f" stroked="t" strokeweight=".713954pt" strokecolor="#343434">
                <v:path arrowok="t"/>
              </v:shape>
            </v:group>
            <v:group style="position:absolute;left:1604;top:13846;width:2;height:2223" coordorigin="1604,13846" coordsize="2,2223">
              <v:shape style="position:absolute;left:1604;top:13846;width:2;height:2223" coordorigin="1604,13846" coordsize="0,2223" path="m1604,16069l1604,13846e" filled="f" stroked="t" strokeweight=".237985pt" strokecolor="#000000">
                <v:path arrowok="t"/>
              </v:shape>
            </v:group>
            <v:group style="position:absolute;left:7354;top:13817;width:2;height:526" coordorigin="7354,13817" coordsize="2,526">
              <v:shape style="position:absolute;left:7354;top:13817;width:2;height:526" coordorigin="7354,13817" coordsize="0,526" path="m7354,14343l7354,13817e" filled="f" stroked="t" strokeweight=".47597pt" strokecolor="#282828">
                <v:path arrowok="t"/>
              </v:shape>
            </v:group>
            <v:group style="position:absolute;left:1111;top:13927;width:2;height:636" coordorigin="1111,13927" coordsize="2,636">
              <v:shape style="position:absolute;left:1111;top:13927;width:2;height:636" coordorigin="1111,13927" coordsize="0,636" path="m1111,14563l1111,13927e" filled="f" stroked="t" strokeweight=".951939pt" strokecolor="#4B4B4B">
                <v:path arrowok="t"/>
              </v:shape>
            </v:group>
            <v:group style="position:absolute;left:2342;top:14285;width:2;height:191" coordorigin="2342,14285" coordsize="2,191">
              <v:shape style="position:absolute;left:2342;top:14285;width:2;height:191" coordorigin="2342,14285" coordsize="0,191" path="m2342,14477l2342,14285e" filled="f" stroked="t" strokeweight=".951939pt" strokecolor="#646464">
                <v:path arrowok="t"/>
              </v:shape>
            </v:group>
            <v:group style="position:absolute;left:2313;top:14448;width:2;height:196" coordorigin="2313,14448" coordsize="2,196">
              <v:shape style="position:absolute;left:2313;top:14448;width:2;height:196" coordorigin="2313,14448" coordsize="0,196" path="m2313,14644l2313,14448e" filled="f" stroked="t" strokeweight=".237985pt" strokecolor="#000000">
                <v:path arrowok="t"/>
              </v:shape>
            </v:group>
            <v:group style="position:absolute;left:1114;top:14505;width:2;height:167" coordorigin="1114,14505" coordsize="2,167">
              <v:shape style="position:absolute;left:1114;top:14505;width:2;height:167" coordorigin="1114,14505" coordsize="0,167" path="m1114,14673l1114,14505e" filled="f" stroked="t" strokeweight=".47597pt" strokecolor="#1C1C1C">
                <v:path arrowok="t"/>
              </v:shape>
            </v:group>
            <v:group style="position:absolute;left:1114;top:14615;width:2;height:813" coordorigin="1114,14615" coordsize="2,813">
              <v:shape style="position:absolute;left:1114;top:14615;width:2;height:813" coordorigin="1114,14615" coordsize="0,813" path="m1114,15428l1114,14615e" filled="f" stroked="t" strokeweight=".713954pt" strokecolor="#343434">
                <v:path arrowok="t"/>
              </v:shape>
            </v:group>
            <v:group style="position:absolute;left:2344;top:14615;width:2;height:1324" coordorigin="2344,14615" coordsize="2,1324">
              <v:shape style="position:absolute;left:2344;top:14615;width:2;height:1324" coordorigin="2344,14615" coordsize="0,1324" path="m2344,15940l2344,14615e" filled="f" stroked="t" strokeweight=".951939pt" strokecolor="#545454">
                <v:path arrowok="t"/>
              </v:shape>
            </v:group>
            <v:group style="position:absolute;left:7361;top:14324;width:2;height:1989" coordorigin="7361,14324" coordsize="2,1989">
              <v:shape style="position:absolute;left:7361;top:14324;width:2;height:1989" coordorigin="7361,14324" coordsize="0,1989" path="m7361,16312l7361,14324e" filled="f" stroked="t" strokeweight=".713954pt" strokecolor="#4B4B4B">
                <v:path arrowok="t"/>
              </v:shape>
            </v:group>
            <v:group style="position:absolute;left:319;top:15371;width:2;height:335" coordorigin="319,15371" coordsize="2,335">
              <v:shape style="position:absolute;left:319;top:15371;width:2;height:335" coordorigin="319,15371" coordsize="0,335" path="m319,15705l319,15371e" filled="f" stroked="t" strokeweight=".47597pt" strokecolor="#1C1C1C">
                <v:path arrowok="t"/>
              </v:shape>
            </v:group>
            <v:group style="position:absolute;left:1114;top:15127;width:2;height:813" coordorigin="1114,15127" coordsize="2,813">
              <v:shape style="position:absolute;left:1114;top:15127;width:2;height:813" coordorigin="1114,15127" coordsize="0,813" path="m1114,15940l1114,15127e" filled="f" stroked="t" strokeweight=".951939pt" strokecolor="#4B4B4B">
                <v:path arrowok="t"/>
              </v:shape>
            </v:group>
            <v:group style="position:absolute;left:11609;top:15677;width:2;height:234" coordorigin="11609,15677" coordsize="2,234">
              <v:shape style="position:absolute;left:11609;top:15677;width:2;height:234" coordorigin="11609,15677" coordsize="0,234" path="m11609,15911l11609,15677e" filled="f" stroked="t" strokeweight=".237985pt" strokecolor="#000000">
                <v:path arrowok="t"/>
              </v:shape>
            </v:group>
            <v:group style="position:absolute;left:319;top:15648;width:2;height:684" coordorigin="319,15648" coordsize="2,684">
              <v:shape style="position:absolute;left:319;top:15648;width:2;height:684" coordorigin="319,15648" coordsize="0,684" path="m319,16332l319,15648e" filled="f" stroked="t" strokeweight=".951939pt" strokecolor="#545454">
                <v:path arrowok="t"/>
              </v:shape>
            </v:group>
            <v:group style="position:absolute;left:2313;top:15911;width:2;height:158" coordorigin="2313,15911" coordsize="2,158">
              <v:shape style="position:absolute;left:2313;top:15911;width:2;height:158" coordorigin="2313,15911" coordsize="0,158" path="m2313,16069l2313,15911e" filled="f" stroked="t" strokeweight=".237985pt" strokecolor="#000000">
                <v:path arrowok="t"/>
              </v:shape>
            </v:group>
            <v:group style="position:absolute;left:11640;top:15882;width:2;height:416" coordorigin="11640,15882" coordsize="2,416">
              <v:shape style="position:absolute;left:11640;top:15882;width:2;height:416" coordorigin="11640,15882" coordsize="0,416" path="m11640,16298l11640,15882e" filled="f" stroked="t" strokeweight=".713954pt" strokecolor="#939393">
                <v:path arrowok="t"/>
              </v:shape>
            </v:group>
            <v:group style="position:absolute;left:1114;top:11288;width:2;height:5049" coordorigin="1114,11288" coordsize="2,5049">
              <v:shape style="position:absolute;left:1114;top:11288;width:2;height:5049" coordorigin="1114,11288" coordsize="0,5049" path="m1114,16336l1114,11288e" filled="f" stroked="t" strokeweight=".47597pt" strokecolor="#3B3B3B">
                <v:path arrowok="t"/>
              </v:shape>
            </v:group>
            <v:group style="position:absolute;left:1604;top:16069;width:2;height:253" coordorigin="1604,16069" coordsize="2,253">
              <v:shape style="position:absolute;left:1604;top:16069;width:2;height:253" coordorigin="1604,16069" coordsize="0,253" path="m1604,16322l1604,16069e" filled="f" stroked="t" strokeweight=".237985pt" strokecolor="#4B4B4B">
                <v:path arrowok="t"/>
              </v:shape>
            </v:group>
            <v:group style="position:absolute;left:2313;top:16069;width:2;height:253" coordorigin="2313,16069" coordsize="2,253">
              <v:shape style="position:absolute;left:2313;top:16069;width:2;height:253" coordorigin="2313,16069" coordsize="0,253" path="m2313,16322l2313,16069e" filled="f" stroked="t" strokeweight=".237985pt" strokecolor="#383838">
                <v:path arrowok="t"/>
              </v:shape>
            </v:group>
            <v:group style="position:absolute;left:4838;top:15882;width:2;height:349" coordorigin="4838,15882" coordsize="2,349">
              <v:shape style="position:absolute;left:4838;top:15882;width:2;height:349" coordorigin="4838,15882" coordsize="0,349" path="m4838,16231l4838,15882e" filled="f" stroked="t" strokeweight=".951939pt" strokecolor="#4448A8">
                <v:path arrowok="t"/>
              </v:shape>
            </v:group>
            <v:group style="position:absolute;left:4829;top:15916;width:2;height:402" coordorigin="4829,15916" coordsize="2,402">
              <v:shape style="position:absolute;left:4829;top:15916;width:2;height:402" coordorigin="4829,15916" coordsize="0,402" path="m4829,16317l4829,15916e" filled="f" stroked="t" strokeweight=".951939pt" strokecolor="#484893">
                <v:path arrowok="t"/>
              </v:shape>
            </v:group>
            <v:group style="position:absolute;left:309;top:16312;width:5802;height:2" coordorigin="309,16312" coordsize="5802,2">
              <v:shape style="position:absolute;left:309;top:16312;width:5802;height:2" coordorigin="309,16312" coordsize="5802,0" path="m309,16312l6111,16312e" filled="f" stroked="t" strokeweight=".951939pt" strokecolor="#545457">
                <v:path arrowok="t"/>
              </v:shape>
            </v:group>
            <v:group style="position:absolute;left:5897;top:16303;width:757;height:2" coordorigin="5897,16303" coordsize="757,2">
              <v:shape style="position:absolute;left:5897;top:16303;width:757;height:2" coordorigin="5897,16303" coordsize="757,0" path="m5897,16303l6654,16303e" filled="f" stroked="t" strokeweight=".47597pt" strokecolor="#343434">
                <v:path arrowok="t"/>
              </v:shape>
            </v:group>
            <v:group style="position:absolute;left:6597;top:16301;width:795;height:2" coordorigin="6597,16301" coordsize="795,2">
              <v:shape style="position:absolute;left:6597;top:16301;width:795;height:2" coordorigin="6597,16301" coordsize="795,0" path="m6597,16301l7392,16301e" filled="f" stroked="t" strokeweight=".951939pt" strokecolor="#545454">
                <v:path arrowok="t"/>
              </v:shape>
            </v:group>
            <v:group style="position:absolute;left:7306;top:16301;width:414;height:2" coordorigin="7306,16301" coordsize="414,2">
              <v:shape style="position:absolute;left:7306;top:16301;width:414;height:2" coordorigin="7306,16301" coordsize="414,0" path="m7306,16301l7720,16301e" filled="f" stroked="t" strokeweight=".713954pt" strokecolor="#3B3B3B">
                <v:path arrowok="t"/>
              </v:shape>
            </v:group>
            <v:group style="position:absolute;left:7611;top:16293;width:4046;height:2" coordorigin="7611,16293" coordsize="4046,2">
              <v:shape style="position:absolute;left:7611;top:16293;width:4046;height:2" coordorigin="7611,16293" coordsize="4046,0" path="m7611,16293l11656,16293e" filled="f" stroked="t" strokeweight=".951939pt" strokecolor="#4F4F4F">
                <v:path arrowok="t"/>
              </v:shape>
            </v:group>
            <v:group style="position:absolute;left:4812;top:16308;width:2;height:100" coordorigin="4812,16308" coordsize="2,100">
              <v:shape style="position:absolute;left:4812;top:16308;width:2;height:100" coordorigin="4812,16308" coordsize="0,100" path="m4812,16408l4812,16308e" filled="f" stroked="t" strokeweight=".713954pt" strokecolor="#3F4457">
                <v:path arrowok="t"/>
              </v:shape>
            </v:group>
            <v:group style="position:absolute;left:9565;top:454;width:2;height:1939" coordorigin="9565,454" coordsize="2,1939">
              <v:shape style="position:absolute;left:9565;top:454;width:2;height:1939" coordorigin="9565,454" coordsize="0,1939" path="m9565,2392l9565,454e" filled="f" stroked="t" strokeweight="2.116pt" strokecolor="#EB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50"/>
          <w:szCs w:val="50"/>
          <w:color w:val="333A87"/>
          <w:spacing w:val="-118"/>
          <w:w w:val="94"/>
          <w:position w:val="-15"/>
        </w:rPr>
        <w:t>.</w:t>
      </w:r>
      <w:r>
        <w:rPr>
          <w:rFonts w:ascii="Arial" w:hAnsi="Arial" w:cs="Arial" w:eastAsia="Arial"/>
          <w:sz w:val="30"/>
          <w:szCs w:val="30"/>
          <w:color w:val="333A87"/>
          <w:spacing w:val="0"/>
          <w:w w:val="58"/>
          <w:i/>
          <w:position w:val="0"/>
        </w:rPr>
        <w:t>1</w:t>
      </w:r>
      <w:r>
        <w:rPr>
          <w:rFonts w:ascii="Arial" w:hAnsi="Arial" w:cs="Arial" w:eastAsia="Arial"/>
          <w:sz w:val="30"/>
          <w:szCs w:val="30"/>
          <w:color w:val="333A87"/>
          <w:spacing w:val="21"/>
          <w:w w:val="100"/>
          <w:i/>
          <w:position w:val="0"/>
        </w:rPr>
        <w:t> </w:t>
      </w:r>
      <w:r>
        <w:rPr>
          <w:rFonts w:ascii="Arial" w:hAnsi="Arial" w:cs="Arial" w:eastAsia="Arial"/>
          <w:sz w:val="30"/>
          <w:szCs w:val="30"/>
          <w:color w:val="333A87"/>
          <w:spacing w:val="0"/>
          <w:w w:val="61"/>
          <w:i/>
          <w:position w:val="0"/>
        </w:rPr>
        <w:t>'\</w:t>
      </w:r>
      <w:r>
        <w:rPr>
          <w:rFonts w:ascii="Arial" w:hAnsi="Arial" w:cs="Arial" w:eastAsia="Arial"/>
          <w:sz w:val="30"/>
          <w:szCs w:val="30"/>
          <w:color w:val="333A87"/>
          <w:spacing w:val="0"/>
          <w:w w:val="62"/>
          <w:i/>
          <w:position w:val="0"/>
        </w:rPr>
        <w:t>)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306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676B6E"/>
          <w:spacing w:val="0"/>
          <w:w w:val="100"/>
          <w:i/>
        </w:rPr>
        <w:t>g</w:t>
      </w:r>
      <w:r>
        <w:rPr>
          <w:rFonts w:ascii="Arial" w:hAnsi="Arial" w:cs="Arial" w:eastAsia="Arial"/>
          <w:sz w:val="21"/>
          <w:szCs w:val="21"/>
          <w:color w:val="676B6E"/>
          <w:spacing w:val="58"/>
          <w:w w:val="100"/>
          <w:i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676B6E"/>
          <w:spacing w:val="0"/>
          <w:w w:val="55"/>
          <w:i/>
        </w:rPr>
        <w:t>Am1</w:t>
      </w:r>
      <w:r>
        <w:rPr>
          <w:rFonts w:ascii="Times New Roman" w:hAnsi="Times New Roman" w:cs="Times New Roman" w:eastAsia="Times New Roman"/>
          <w:sz w:val="30"/>
          <w:szCs w:val="30"/>
          <w:color w:val="676B6E"/>
          <w:spacing w:val="6"/>
          <w:w w:val="56"/>
          <w:i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464B77"/>
          <w:spacing w:val="0"/>
          <w:w w:val="146"/>
          <w:i/>
        </w:rPr>
        <w:t>/.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62" w:after="0" w:line="240" w:lineRule="auto"/>
        <w:ind w:left="609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6E74B1"/>
          <w:spacing w:val="0"/>
          <w:w w:val="50"/>
        </w:rPr>
        <w:t>.......,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80" w:right="220"/>
          <w:cols w:num="2" w:equalWidth="0">
            <w:col w:w="3698" w:space="125"/>
            <w:col w:w="769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360" w:right="4372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4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40"/>
          <w:w w:val="9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4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03" w:lineRule="exact"/>
        <w:ind w:left="3474" w:right="4505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-4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-4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4"/>
          <w:position w:val="-4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240" w:bottom="280" w:left="420" w:right="340"/>
        </w:sectPr>
      </w:pPr>
      <w:rPr/>
    </w:p>
    <w:p>
      <w:pPr>
        <w:spacing w:before="0" w:after="0" w:line="143" w:lineRule="exact"/>
        <w:ind w:left="830" w:right="238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969017pt;margin-top:-41.561569pt;width:472.89986pt;height:72pt;mso-position-horizontal-relative:page;mso-position-vertical-relative:paragraph;z-index:-15613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3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3"/>
                      <w:szCs w:val="83"/>
                      <w:color w:val="363636"/>
                      <w:spacing w:val="0"/>
                      <w:w w:val="456"/>
                      <w:position w:val="33"/>
                    </w:rPr>
                    <w:t>!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363636"/>
                      <w:spacing w:val="0"/>
                      <w:w w:val="100"/>
                      <w:position w:val="33"/>
                    </w:rPr>
                    <w:tab/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363636"/>
                      <w:spacing w:val="0"/>
                      <w:w w:val="100"/>
                      <w:position w:val="33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595959"/>
                      <w:spacing w:val="0"/>
                      <w:w w:val="136"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2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59" w:lineRule="exact"/>
        <w:ind w:left="563" w:right="-52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63636"/>
          <w:spacing w:val="0"/>
          <w:w w:val="97"/>
        </w:rPr>
        <w:t>BÜVÜKSEHIR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45" w:after="0" w:line="240" w:lineRule="auto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1"/>
        </w:rPr>
        <w:t>Mü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7"/>
          <w:w w:val="9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4"/>
        </w:rPr>
        <w:t>hale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2"/>
          <w:w w:val="9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20" w:right="340"/>
          <w:cols w:num="2" w:equalWidth="0">
            <w:col w:w="1614" w:space="1403"/>
            <w:col w:w="8143"/>
          </w:cols>
        </w:sectPr>
      </w:pPr>
      <w:rPr/>
    </w:p>
    <w:p>
      <w:pPr>
        <w:spacing w:before="0" w:after="0" w:line="241" w:lineRule="exact"/>
        <w:ind w:left="642" w:right="-20"/>
        <w:jc w:val="left"/>
        <w:tabs>
          <w:tab w:pos="41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13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85"/>
          <w:position w:val="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99.286404" w:type="dxa"/>
      </w:tblPr>
      <w:tblGrid/>
      <w:tr>
        <w:trPr>
          <w:trHeight w:val="236" w:hRule="exact"/>
        </w:trPr>
        <w:tc>
          <w:tcPr>
            <w:tcW w:w="1167" w:type="dxa"/>
            <w:tcBorders>
              <w:top w:val="nil" w:sz="6" w:space="0" w:color="auto"/>
              <w:bottom w:val="single" w:sz="5.588736" w:space="0" w:color="676767"/>
              <w:left w:val="single" w:sz="7.45164" w:space="0" w:color="575757"/>
              <w:right w:val="nil" w:sz="6" w:space="0" w:color="auto"/>
            </w:tcBorders>
          </w:tcPr>
          <w:p>
            <w:pPr>
              <w:spacing w:before="0" w:after="0" w:line="228" w:lineRule="exact"/>
              <w:ind w:left="1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B4B4B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B4B4B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B4B4B"/>
                <w:spacing w:val="-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400" w:type="dxa"/>
            <w:tcBorders>
              <w:top w:val="single" w:sz="5.588736" w:space="0" w:color="676767"/>
              <w:bottom w:val="single" w:sz="5.588736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20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6B6B6B"/>
                <w:w w:val="149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B6B6B"/>
                <w:spacing w:val="-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98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-3"/>
                <w:w w:val="98"/>
              </w:rPr>
              <w:t>6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11"/>
                <w:w w:val="86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96"/>
              </w:rPr>
              <w:t>05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0"/>
                <w:w w:val="86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100"/>
              </w:rPr>
              <w:t>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312" w:type="dxa"/>
            <w:tcBorders>
              <w:top w:val="single" w:sz="5.588736" w:space="0" w:color="676767"/>
              <w:bottom w:val="single" w:sz="5.588736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20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B4B4B"/>
                <w:spacing w:val="0"/>
                <w:w w:val="9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B4B4B"/>
                <w:spacing w:val="12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-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100"/>
              </w:rPr>
              <w:t>40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038" w:type="dxa"/>
            <w:tcBorders>
              <w:top w:val="single" w:sz="5.588736" w:space="0" w:color="676767"/>
              <w:bottom w:val="single" w:sz="5.588736" w:space="0" w:color="676767"/>
              <w:left w:val="nil" w:sz="6" w:space="0" w:color="auto"/>
              <w:right w:val="single" w:sz="5.588736" w:space="0" w:color="646464"/>
            </w:tcBorders>
          </w:tcPr>
          <w:p>
            <w:pPr>
              <w:spacing w:before="0" w:after="0" w:line="222" w:lineRule="exact"/>
              <w:ind w:left="223" w:right="-20"/>
              <w:jc w:val="left"/>
              <w:tabs>
                <w:tab w:pos="220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B4B4B"/>
                <w:spacing w:val="0"/>
                <w:w w:val="9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B4B4B"/>
                <w:spacing w:val="22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100"/>
              </w:rPr>
              <w:t>22:06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B4B4B"/>
                <w:spacing w:val="0"/>
                <w:w w:val="85"/>
                <w:position w:val="-1"/>
              </w:rPr>
              <w:t>tTel: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B4B4B"/>
                <w:spacing w:val="25"/>
                <w:w w:val="8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100"/>
                <w:position w:val="-1"/>
              </w:rPr>
              <w:t>155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1" w:hRule="exact"/>
        </w:trPr>
        <w:tc>
          <w:tcPr>
            <w:tcW w:w="1167" w:type="dxa"/>
            <w:tcBorders>
              <w:top w:val="single" w:sz="5.588736" w:space="0" w:color="676767"/>
              <w:bottom w:val="single" w:sz="5.588736" w:space="0" w:color="676767"/>
              <w:left w:val="single" w:sz="7.45164" w:space="0" w:color="575757"/>
              <w:right w:val="nil" w:sz="6" w:space="0" w:color="auto"/>
            </w:tcBorders>
          </w:tcPr>
          <w:p>
            <w:pPr>
              <w:spacing w:before="0" w:after="0" w:line="225" w:lineRule="exact"/>
              <w:ind w:left="16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92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9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400" w:type="dxa"/>
            <w:tcBorders>
              <w:top w:val="single" w:sz="5.588736" w:space="0" w:color="676767"/>
              <w:bottom w:val="single" w:sz="5.588736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5" w:lineRule="exact"/>
              <w:ind w:left="21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B4B4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B4B4B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-3"/>
                <w:w w:val="100"/>
              </w:rPr>
              <w:t>6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11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1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-2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100"/>
              </w:rPr>
              <w:t>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312" w:type="dxa"/>
            <w:tcBorders>
              <w:top w:val="single" w:sz="5.588736" w:space="0" w:color="676767"/>
              <w:bottom w:val="single" w:sz="5.588736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7" w:lineRule="exact"/>
              <w:ind w:left="207" w:right="-20"/>
              <w:jc w:val="left"/>
              <w:tabs>
                <w:tab w:pos="154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w w:val="82"/>
                <w:position w:val="-1"/>
              </w:rPr>
              <w:t>!K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w w:val="81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-3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10"/>
                <w:w w:val="85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85"/>
                <w:position w:val="-1"/>
              </w:rPr>
              <w:t>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22"/>
                <w:w w:val="8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100"/>
                <w:position w:val="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1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100"/>
                <w:position w:val="0"/>
              </w:rPr>
              <w:t>2818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038" w:type="dxa"/>
            <w:tcBorders>
              <w:top w:val="single" w:sz="5.588736" w:space="0" w:color="676767"/>
              <w:bottom w:val="single" w:sz="5.588736" w:space="0" w:color="676767"/>
              <w:left w:val="nil" w:sz="6" w:space="0" w:color="auto"/>
              <w:right w:val="single" w:sz="5.588736" w:space="0" w:color="646464"/>
            </w:tcBorders>
          </w:tcPr>
          <w:p>
            <w:pPr>
              <w:spacing w:before="0" w:after="0" w:line="225" w:lineRule="exact"/>
              <w:ind w:left="22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90"/>
              </w:rPr>
              <w:t>[Bildirim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21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90"/>
              </w:rPr>
              <w:t>Ala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9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21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93"/>
              </w:rPr>
              <w:t>Paramedi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93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40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93"/>
              </w:rPr>
              <w:t>Resul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12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99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-6"/>
                <w:w w:val="99"/>
              </w:rPr>
              <w:t>Ö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0"/>
                <w:w w:val="93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636"/>
                <w:spacing w:val="0"/>
                <w:w w:val="100"/>
              </w:rPr>
              <w:t>MEZ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11" w:lineRule="exact"/>
        <w:ind w:left="1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Alpkent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1002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10"/>
          <w:w w:val="107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9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MİR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139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89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"/>
          <w:w w:val="89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8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313"/>
          <w:spacing w:val="3"/>
          <w:w w:val="4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3"/>
        </w:rPr>
        <w:t>Q_kcnı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Malıallesi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4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0"/>
          <w:w w:val="4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002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Torbalı/İZMIR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139" w:right="-20"/>
        <w:jc w:val="left"/>
        <w:tabs>
          <w:tab w:pos="1640" w:val="left"/>
          <w:tab w:pos="4120" w:val="left"/>
          <w:tab w:pos="7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87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Lasti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8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8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1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0" w:after="0" w:line="204" w:lineRule="exact"/>
        <w:ind w:left="3352" w:right="3411" w:firstLine="-3218"/>
        <w:jc w:val="left"/>
        <w:tabs>
          <w:tab w:pos="3340" w:val="left"/>
          <w:tab w:pos="6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2"/>
        </w:rPr>
        <w:t>Yapını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2"/>
        </w:rPr>
        <w:t>n</w:t>
      </w:r>
      <w:r>
        <w:rPr>
          <w:rFonts w:ascii="Arial" w:hAnsi="Arial" w:cs="Arial" w:eastAsia="Arial"/>
          <w:sz w:val="16"/>
          <w:szCs w:val="16"/>
          <w:color w:val="363636"/>
          <w:spacing w:val="-9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3"/>
          <w:position w:val="2"/>
        </w:rPr>
        <w:t>Şekl</w:t>
      </w:r>
      <w:r>
        <w:rPr>
          <w:rFonts w:ascii="Arial" w:hAnsi="Arial" w:cs="Arial" w:eastAsia="Arial"/>
          <w:sz w:val="16"/>
          <w:szCs w:val="16"/>
          <w:color w:val="4B4B4B"/>
          <w:spacing w:val="-16"/>
          <w:w w:val="104"/>
          <w:position w:val="2"/>
        </w:rPr>
        <w:t>i</w:t>
      </w:r>
      <w:r>
        <w:rPr>
          <w:rFonts w:ascii="Arial" w:hAnsi="Arial" w:cs="Arial" w:eastAsia="Arial"/>
          <w:sz w:val="16"/>
          <w:szCs w:val="16"/>
          <w:color w:val="6B6B6B"/>
          <w:spacing w:val="0"/>
          <w:w w:val="145"/>
          <w:position w:val="2"/>
        </w:rPr>
        <w:t>:</w:t>
      </w:r>
      <w:r>
        <w:rPr>
          <w:rFonts w:ascii="Arial" w:hAnsi="Arial" w:cs="Arial" w:eastAsia="Arial"/>
          <w:sz w:val="16"/>
          <w:szCs w:val="16"/>
          <w:color w:val="6B6B6B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6"/>
          <w:szCs w:val="16"/>
          <w:color w:val="6B6B6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0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6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93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  <w:position w:val="0"/>
        </w:rPr>
        <w:t>ct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0"/>
          <w:w w:val="93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0"/>
        </w:rPr>
        <w:t>nar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3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78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5"/>
          <w:position w:val="0"/>
        </w:rPr>
        <w:t>agi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5"/>
          <w:w w:val="7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0"/>
          <w:position w:val="0"/>
        </w:rPr>
        <w:t>Ahşa_p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0"/>
          <w:position w:val="0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7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20" w:right="340"/>
        </w:sectPr>
      </w:pPr>
      <w:rPr/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4" w:right="-72"/>
        <w:jc w:val="left"/>
        <w:tabs>
          <w:tab w:pos="1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24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12" w:lineRule="exact"/>
        <w:ind w:left="225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-2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2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94"/>
          <w:position w:val="-2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84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36"/>
          <w:position w:val="-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36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36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92" w:lineRule="exact"/>
        <w:ind w:right="-20"/>
        <w:jc w:val="left"/>
        <w:tabs>
          <w:tab w:pos="580" w:val="left"/>
          <w:tab w:pos="1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41"/>
          <w:szCs w:val="41"/>
          <w:color w:val="4B4B4B"/>
          <w:spacing w:val="0"/>
          <w:w w:val="50"/>
        </w:rPr>
        <w:t>'</w:t>
      </w:r>
      <w:r>
        <w:rPr>
          <w:rFonts w:ascii="Arial" w:hAnsi="Arial" w:cs="Arial" w:eastAsia="Arial"/>
          <w:sz w:val="41"/>
          <w:szCs w:val="41"/>
          <w:color w:val="4B4B4B"/>
          <w:spacing w:val="-52"/>
          <w:w w:val="50"/>
        </w:rPr>
        <w:t> </w:t>
      </w:r>
      <w:r>
        <w:rPr>
          <w:rFonts w:ascii="Arial" w:hAnsi="Arial" w:cs="Arial" w:eastAsia="Arial"/>
          <w:sz w:val="41"/>
          <w:szCs w:val="41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4B4B4B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363636"/>
          <w:spacing w:val="0"/>
          <w:w w:val="50"/>
        </w:rPr>
        <w:t>'</w:t>
      </w:r>
      <w:r>
        <w:rPr>
          <w:rFonts w:ascii="Arial" w:hAnsi="Arial" w:cs="Arial" w:eastAsia="Arial"/>
          <w:sz w:val="41"/>
          <w:szCs w:val="41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0"/>
          <w:w w:val="42"/>
          <w:position w:val="3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8"/>
          <w:position w:val="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  <w:position w:val="3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0"/>
          <w:w w:val="86"/>
          <w:position w:val="3"/>
        </w:rPr>
        <w:t>a</w:t>
      </w:r>
      <w:r>
        <w:rPr>
          <w:rFonts w:ascii="Arial" w:hAnsi="Arial" w:cs="Arial" w:eastAsia="Arial"/>
          <w:sz w:val="41"/>
          <w:szCs w:val="41"/>
          <w:color w:val="363636"/>
          <w:spacing w:val="-19"/>
          <w:w w:val="5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0"/>
          <w:position w:val="3"/>
        </w:rPr>
        <w:t>cı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20" w:right="340"/>
          <w:cols w:num="2" w:equalWidth="0">
            <w:col w:w="2579" w:space="1561"/>
            <w:col w:w="7020"/>
          </w:cols>
        </w:sectPr>
      </w:pPr>
      <w:rPr/>
    </w:p>
    <w:p>
      <w:pPr>
        <w:spacing w:before="0" w:after="0" w:line="204" w:lineRule="exact"/>
        <w:ind w:left="111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pidcn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Yunus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YDOGAN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3" w:lineRule="exact"/>
        <w:ind w:left="111" w:right="-20"/>
        <w:jc w:val="left"/>
        <w:tabs>
          <w:tab w:pos="1880" w:val="left"/>
          <w:tab w:pos="4360" w:val="left"/>
          <w:tab w:pos="7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25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2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3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ibin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5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4B4B4B"/>
          <w:spacing w:val="0"/>
          <w:w w:val="159"/>
          <w:position w:val="0"/>
        </w:rPr>
        <w:t>:ı</w:t>
      </w:r>
      <w:r>
        <w:rPr>
          <w:rFonts w:ascii="Arial" w:hAnsi="Arial" w:cs="Arial" w:eastAsia="Arial"/>
          <w:sz w:val="25"/>
          <w:szCs w:val="25"/>
          <w:color w:val="4B4B4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5"/>
          <w:szCs w:val="25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22:07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1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1"/>
        </w:rPr>
        <w:t>22: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94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-8"/>
          <w:w w:val="105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5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188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1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5248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4" w:after="0" w:line="240" w:lineRule="auto"/>
        <w:ind w:left="4342" w:right="471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5"/>
          <w:w w:val="168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ektri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74" w:lineRule="exact"/>
        <w:ind w:left="4371" w:right="458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5"/>
          <w:szCs w:val="25"/>
          <w:color w:val="363636"/>
          <w:w w:val="105"/>
        </w:rPr>
        <w:t>ı</w:t>
      </w:r>
      <w:r>
        <w:rPr>
          <w:rFonts w:ascii="Arial" w:hAnsi="Arial" w:cs="Arial" w:eastAsia="Arial"/>
          <w:sz w:val="25"/>
          <w:szCs w:val="25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4342" w:right="418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3"/>
          <w:szCs w:val="3"/>
          <w:color w:val="595959"/>
          <w:spacing w:val="0"/>
          <w:w w:val="59"/>
          <w:position w:val="-4"/>
        </w:rPr>
        <w:t>1</w:t>
      </w:r>
      <w:r>
        <w:rPr>
          <w:rFonts w:ascii="Times New Roman" w:hAnsi="Times New Roman" w:cs="Times New Roman" w:eastAsia="Times New Roman"/>
          <w:sz w:val="3"/>
          <w:szCs w:val="3"/>
          <w:color w:val="595959"/>
          <w:spacing w:val="1"/>
          <w:w w:val="59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5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0"/>
        </w:rPr>
        <w:t>mniyet-Jandarıııa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6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895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9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0"/>
          <w:w w:val="9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nel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5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2"/>
          <w:w w:val="9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8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4"/>
        </w:rPr>
        <w:t>oğ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134" w:right="-20"/>
        <w:jc w:val="left"/>
        <w:tabs>
          <w:tab w:pos="1880" w:val="left"/>
          <w:tab w:pos="4360" w:val="left"/>
          <w:tab w:pos="7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1"/>
        </w:rPr>
        <w:t>Yart:lımcı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8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  <w:position w:val="0"/>
        </w:rPr>
        <w:t>Çı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0"/>
        </w:rPr>
        <w:t>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0"/>
        </w:rPr>
        <w:t>f'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0"/>
        </w:rPr>
        <w:t>\raç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0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91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0"/>
          <w:w w:val="91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4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4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6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525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95959"/>
          <w:w w:val="44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-4"/>
          <w:w w:val="44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54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9"/>
          <w:w w:val="54"/>
          <w:i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1"/>
        </w:rPr>
        <w:t>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91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102"/>
          <w:position w:val="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6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üş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89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189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8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40" w:lineRule="auto"/>
        <w:ind w:left="74" w:right="297"/>
        <w:jc w:val="center"/>
        <w:tabs>
          <w:tab w:pos="1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yukarıda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belirtile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adreste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kauçu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lastiğini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duma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8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left="130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85"/>
        </w:rPr>
        <w:t>Du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4"/>
          <w:position w:val="-1"/>
        </w:rPr>
        <w:t>y_anmakta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3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1"/>
          <w:w w:val="102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313"/>
          <w:spacing w:val="0"/>
          <w:w w:val="4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313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4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0"/>
          <w:w w:val="103"/>
          <w:position w:val="-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75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2"/>
          <w:position w:val="-1"/>
        </w:rPr>
        <w:t>_g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82"/>
          <w:position w:val="-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position w:val="-1"/>
        </w:rPr>
        <w:t>rOid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84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8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182" w:lineRule="exact"/>
        <w:ind w:left="4342" w:right="400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5"/>
          <w:position w:val="-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95"/>
          <w:position w:val="-4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4"/>
        </w:rPr>
        <w:t>ndürmedc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0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4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4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left="111" w:right="-20"/>
        <w:jc w:val="left"/>
        <w:tabs>
          <w:tab w:pos="2380" w:val="left"/>
          <w:tab w:pos="4360" w:val="left"/>
          <w:tab w:pos="6240" w:val="left"/>
          <w:tab w:pos="778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246"/>
          <w:position w:val="-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-1"/>
        </w:rPr>
        <w:t>ndü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rm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  <w:position w:val="-2"/>
        </w:rPr>
        <w:t>lKöpü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3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2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2"/>
        </w:rPr>
      </w:r>
      <w:r>
        <w:rPr>
          <w:rFonts w:ascii="Arial" w:hAnsi="Arial" w:cs="Arial" w:eastAsia="Arial"/>
          <w:sz w:val="41"/>
          <w:szCs w:val="41"/>
          <w:color w:val="595959"/>
          <w:spacing w:val="0"/>
          <w:w w:val="64"/>
          <w:position w:val="-5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5201" w:right="-20"/>
        <w:jc w:val="left"/>
        <w:tabs>
          <w:tab w:pos="6240" w:val="left"/>
          <w:tab w:pos="77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  <w:position w:val="4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4"/>
          <w:w w:val="100"/>
          <w:position w:val="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69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69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188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1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üzerinde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1"/>
        </w:rPr>
        <w:t>hurd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ot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lastiği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1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görmüştü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22" w:lineRule="exact"/>
        <w:ind w:left="125" w:right="7515" w:firstLine="-1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pöndürın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50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8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88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yukarıda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adreste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lastiktc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12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kişilercc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yakı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9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lastiği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188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9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nuc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26" w:lineRule="exact"/>
        <w:ind w:left="120" w:right="4086" w:firstLine="-9"/>
        <w:jc w:val="left"/>
        <w:tabs>
          <w:tab w:pos="1860" w:val="left"/>
          <w:tab w:pos="6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0"/>
        </w:rPr>
        <w:t>ISirkcli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0"/>
        </w:rPr>
        <w:t>!Bedeli: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  <w:position w:val="0"/>
        </w:rPr>
        <w:t>Anıç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2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07" w:lineRule="exact"/>
        <w:ind w:left="1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11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95959"/>
          <w:spacing w:val="0"/>
          <w:w w:val="71"/>
          <w:position w:val="1"/>
        </w:rPr>
        <w:t>Tr</w:t>
      </w:r>
      <w:r>
        <w:rPr>
          <w:rFonts w:ascii="Times New Roman" w:hAnsi="Times New Roman" w:cs="Times New Roman" w:eastAsia="Times New Roman"/>
          <w:sz w:val="29"/>
          <w:szCs w:val="29"/>
          <w:color w:val="595959"/>
          <w:spacing w:val="40"/>
          <w:w w:val="7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lim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111" w:right="-20"/>
        <w:jc w:val="left"/>
        <w:tabs>
          <w:tab w:pos="1820" w:val="left"/>
          <w:tab w:pos="2440" w:val="left"/>
          <w:tab w:pos="5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6"/>
          <w:szCs w:val="26"/>
          <w:color w:val="6B6B6B"/>
          <w:spacing w:val="0"/>
          <w:w w:val="136"/>
          <w:position w:val="-1"/>
        </w:rPr>
        <w:t>L</w:t>
      </w:r>
      <w:r>
        <w:rPr>
          <w:rFonts w:ascii="Arial" w:hAnsi="Arial" w:cs="Arial" w:eastAsia="Arial"/>
          <w:sz w:val="26"/>
          <w:szCs w:val="26"/>
          <w:color w:val="6B6B6B"/>
          <w:spacing w:val="31"/>
          <w:w w:val="13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4"/>
        </w:rPr>
        <w:t>Döni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87"/>
          <w:position w:val="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87"/>
          <w:position w:val="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4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87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959795"/>
          <w:spacing w:val="-16"/>
          <w:w w:val="226"/>
          <w:position w:val="4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0"/>
          <w:position w:val="4"/>
        </w:rPr>
        <w:t>ari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  <w:position w:val="4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27"/>
          <w:position w:val="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6"/>
          <w:w w:val="127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>06.05.2017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73"/>
          <w:position w:val="3"/>
        </w:rPr>
        <w:t>aa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83"/>
          <w:position w:val="3"/>
        </w:rPr>
        <w:t>ıi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20"/>
          <w:w w:val="83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22:27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162" w:right="-20"/>
        <w:jc w:val="left"/>
        <w:tabs>
          <w:tab w:pos="1260" w:val="left"/>
          <w:tab w:pos="8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9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9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4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32"/>
          <w:position w:val="1"/>
        </w:rPr>
        <w:t>iDE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3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2"/>
          <w:w w:val="13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1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KİP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20" w:right="340"/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</w:rPr>
        <w:t>·;::;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84" w:lineRule="exact"/>
        <w:ind w:left="288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363636"/>
          <w:spacing w:val="0"/>
          <w:w w:val="74"/>
          <w:i/>
          <w:position w:val="-1"/>
        </w:rPr>
        <w:t>&lt;IJ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1" w:lineRule="exact"/>
        <w:ind w:left="288"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9"/>
        </w:rPr>
        <w:t>&gt;-.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6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8" w:lineRule="exact"/>
        <w:ind w:left="2799" w:right="-20"/>
        <w:jc w:val="left"/>
        <w:tabs>
          <w:tab w:pos="618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</w:r>
      <w:r>
        <w:rPr>
          <w:rFonts w:ascii="Arial" w:hAnsi="Arial" w:cs="Arial" w:eastAsia="Arial"/>
          <w:sz w:val="37"/>
          <w:szCs w:val="37"/>
          <w:color w:val="BFBFBF"/>
          <w:spacing w:val="-6"/>
          <w:w w:val="45"/>
          <w:b/>
          <w:bCs/>
          <w:position w:val="-15"/>
        </w:rPr>
        <w:t>.</w:t>
      </w:r>
      <w:r>
        <w:rPr>
          <w:rFonts w:ascii="Arial" w:hAnsi="Arial" w:cs="Arial" w:eastAsia="Arial"/>
          <w:sz w:val="37"/>
          <w:szCs w:val="37"/>
          <w:color w:val="384D69"/>
          <w:spacing w:val="-2"/>
          <w:w w:val="192"/>
          <w:b/>
          <w:bCs/>
          <w:position w:val="-15"/>
        </w:rPr>
        <w:t>ı</w:t>
      </w:r>
      <w:r>
        <w:rPr>
          <w:rFonts w:ascii="Times New Roman" w:hAnsi="Times New Roman" w:cs="Times New Roman" w:eastAsia="Times New Roman"/>
          <w:sz w:val="38"/>
          <w:szCs w:val="38"/>
          <w:color w:val="384D69"/>
          <w:spacing w:val="0"/>
          <w:w w:val="51"/>
          <w:position w:val="-15"/>
        </w:rPr>
        <w:t>o</w:t>
      </w:r>
      <w:r>
        <w:rPr>
          <w:rFonts w:ascii="Times New Roman" w:hAnsi="Times New Roman" w:cs="Times New Roman" w:eastAsia="Times New Roman"/>
          <w:sz w:val="38"/>
          <w:szCs w:val="38"/>
          <w:color w:val="384D69"/>
          <w:spacing w:val="-56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6B6B6B"/>
          <w:spacing w:val="16"/>
          <w:w w:val="36"/>
          <w:i/>
          <w:position w:val="-15"/>
        </w:rPr>
        <w:t>-</w:t>
      </w:r>
      <w:r>
        <w:rPr>
          <w:rFonts w:ascii="Times New Roman" w:hAnsi="Times New Roman" w:cs="Times New Roman" w:eastAsia="Times New Roman"/>
          <w:sz w:val="33"/>
          <w:szCs w:val="33"/>
          <w:color w:val="384D69"/>
          <w:spacing w:val="0"/>
          <w:w w:val="80"/>
          <w:i/>
          <w:position w:val="-15"/>
        </w:rPr>
        <w:t>a!'</w:t>
      </w:r>
      <w:r>
        <w:rPr>
          <w:rFonts w:ascii="Times New Roman" w:hAnsi="Times New Roman" w:cs="Times New Roman" w:eastAsia="Times New Roman"/>
          <w:sz w:val="33"/>
          <w:szCs w:val="33"/>
          <w:color w:val="828385"/>
          <w:spacing w:val="-16"/>
          <w:w w:val="57"/>
          <w:i/>
          <w:position w:val="-15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384D69"/>
          <w:spacing w:val="0"/>
          <w:w w:val="71"/>
          <w:i/>
          <w:position w:val="-15"/>
        </w:rPr>
        <w:t>ımJ</w:t>
      </w:r>
      <w:r>
        <w:rPr>
          <w:rFonts w:ascii="Times New Roman" w:hAnsi="Times New Roman" w:cs="Times New Roman" w:eastAsia="Times New Roman"/>
          <w:sz w:val="33"/>
          <w:szCs w:val="33"/>
          <w:color w:val="384D69"/>
          <w:spacing w:val="0"/>
          <w:w w:val="100"/>
          <w:i/>
          <w:position w:val="-15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384D69"/>
          <w:spacing w:val="-12"/>
          <w:w w:val="100"/>
          <w:i/>
          <w:position w:val="-15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73"/>
          <w:i/>
          <w:position w:val="-15"/>
        </w:rPr>
        <w:t>1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20" w:right="340"/>
          <w:cols w:num="2" w:equalWidth="0">
            <w:col w:w="442" w:space="1862"/>
            <w:col w:w="8856"/>
          </w:cols>
        </w:sectPr>
      </w:pPr>
      <w:rPr/>
    </w:p>
    <w:p>
      <w:pPr>
        <w:spacing w:before="0" w:after="0" w:line="767" w:lineRule="exact"/>
        <w:ind w:left="218" w:right="-20"/>
        <w:jc w:val="left"/>
        <w:tabs>
          <w:tab w:pos="2080" w:val="left"/>
        </w:tabs>
        <w:rPr>
          <w:rFonts w:ascii="Arial" w:hAnsi="Arial" w:cs="Arial" w:eastAsia="Arial"/>
          <w:sz w:val="79"/>
          <w:szCs w:val="7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5.67514pt;margin-top:11.30329pt;width:105.840725pt;height:58pt;mso-position-horizontal-relative:page;mso-position-vertical-relative:paragraph;z-index:-15609" type="#_x0000_t202" filled="f" stroked="f">
            <v:textbox inset="0,0,0,0">
              <w:txbxContent>
                <w:p>
                  <w:pPr>
                    <w:spacing w:before="0" w:after="0" w:line="1160" w:lineRule="exact"/>
                    <w:ind w:right="-214"/>
                    <w:jc w:val="left"/>
                    <w:rPr>
                      <w:rFonts w:ascii="Times New Roman" w:hAnsi="Times New Roman" w:cs="Times New Roman" w:eastAsia="Times New Roman"/>
                      <w:sz w:val="116"/>
                      <w:szCs w:val="1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6"/>
                      <w:szCs w:val="116"/>
                      <w:color w:val="384D69"/>
                      <w:spacing w:val="0"/>
                      <w:w w:val="136"/>
                      <w:position w:val="-1"/>
                    </w:rPr>
                    <w:t>ZG</w:t>
                  </w:r>
                  <w:r>
                    <w:rPr>
                      <w:rFonts w:ascii="Times New Roman" w:hAnsi="Times New Roman" w:cs="Times New Roman" w:eastAsia="Times New Roman"/>
                      <w:sz w:val="116"/>
                      <w:szCs w:val="1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1"/>
          <w:szCs w:val="41"/>
          <w:color w:val="363636"/>
          <w:spacing w:val="0"/>
          <w:w w:val="59"/>
          <w:position w:val="28"/>
        </w:rPr>
        <w:t>,g</w:t>
      </w:r>
      <w:r>
        <w:rPr>
          <w:rFonts w:ascii="Arial" w:hAnsi="Arial" w:cs="Arial" w:eastAsia="Arial"/>
          <w:sz w:val="41"/>
          <w:szCs w:val="41"/>
          <w:color w:val="363636"/>
          <w:spacing w:val="0"/>
          <w:w w:val="100"/>
          <w:position w:val="28"/>
        </w:rPr>
        <w:tab/>
      </w:r>
      <w:r>
        <w:rPr>
          <w:rFonts w:ascii="Arial" w:hAnsi="Arial" w:cs="Arial" w:eastAsia="Arial"/>
          <w:sz w:val="41"/>
          <w:szCs w:val="41"/>
          <w:color w:val="363636"/>
          <w:spacing w:val="0"/>
          <w:w w:val="100"/>
          <w:position w:val="28"/>
        </w:rPr>
      </w:r>
      <w:r>
        <w:rPr>
          <w:rFonts w:ascii="Arial" w:hAnsi="Arial" w:cs="Arial" w:eastAsia="Arial"/>
          <w:sz w:val="79"/>
          <w:szCs w:val="79"/>
          <w:color w:val="363636"/>
          <w:spacing w:val="-34"/>
          <w:w w:val="32"/>
          <w:position w:val="-4"/>
        </w:rPr>
        <w:t>H</w:t>
      </w:r>
      <w:r>
        <w:rPr>
          <w:rFonts w:ascii="Arial" w:hAnsi="Arial" w:cs="Arial" w:eastAsia="Arial"/>
          <w:sz w:val="79"/>
          <w:szCs w:val="79"/>
          <w:color w:val="343B7E"/>
          <w:spacing w:val="0"/>
          <w:w w:val="88"/>
          <w:position w:val="-4"/>
        </w:rPr>
        <w:t>li:fs</w:t>
      </w:r>
      <w:r>
        <w:rPr>
          <w:rFonts w:ascii="Arial" w:hAnsi="Arial" w:cs="Arial" w:eastAsia="Arial"/>
          <w:sz w:val="79"/>
          <w:szCs w:val="79"/>
          <w:color w:val="343B7E"/>
          <w:spacing w:val="-194"/>
          <w:w w:val="89"/>
          <w:position w:val="-4"/>
        </w:rPr>
        <w:t>u</w:t>
      </w:r>
      <w:r>
        <w:rPr>
          <w:rFonts w:ascii="Arial" w:hAnsi="Arial" w:cs="Arial" w:eastAsia="Arial"/>
          <w:sz w:val="79"/>
          <w:szCs w:val="79"/>
          <w:color w:val="363636"/>
          <w:spacing w:val="0"/>
          <w:w w:val="27"/>
          <w:position w:val="-4"/>
        </w:rPr>
        <w:t>LAR</w:t>
      </w:r>
      <w:r>
        <w:rPr>
          <w:rFonts w:ascii="Arial" w:hAnsi="Arial" w:cs="Arial" w:eastAsia="Arial"/>
          <w:sz w:val="79"/>
          <w:szCs w:val="7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1983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6"/>
          <w:szCs w:val="26"/>
          <w:color w:val="363636"/>
          <w:spacing w:val="0"/>
          <w:w w:val="77"/>
          <w:b/>
          <w:bCs/>
          <w:position w:val="1"/>
        </w:rPr>
        <w:t>Güne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77"/>
          <w:b/>
          <w:bCs/>
          <w:position w:val="1"/>
        </w:rPr>
        <w:t>y</w:t>
      </w:r>
      <w:r>
        <w:rPr>
          <w:rFonts w:ascii="Arial" w:hAnsi="Arial" w:cs="Arial" w:eastAsia="Arial"/>
          <w:sz w:val="26"/>
          <w:szCs w:val="26"/>
          <w:color w:val="363636"/>
          <w:spacing w:val="-6"/>
          <w:w w:val="77"/>
          <w:b/>
          <w:bCs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77"/>
          <w:b/>
          <w:bCs/>
          <w:position w:val="1"/>
        </w:rPr>
        <w:t>Bölg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77"/>
          <w:b/>
          <w:bCs/>
          <w:position w:val="1"/>
        </w:rPr>
        <w:t>e</w:t>
      </w:r>
      <w:r>
        <w:rPr>
          <w:rFonts w:ascii="Arial" w:hAnsi="Arial" w:cs="Arial" w:eastAsia="Arial"/>
          <w:sz w:val="26"/>
          <w:szCs w:val="26"/>
          <w:color w:val="363636"/>
          <w:spacing w:val="24"/>
          <w:w w:val="77"/>
          <w:b/>
          <w:bCs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86"/>
          <w:position w:val="1"/>
        </w:rPr>
        <w:t>2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85"/>
          <w:position w:val="1"/>
        </w:rPr>
        <w:t>.</w:t>
      </w:r>
      <w:r>
        <w:rPr>
          <w:rFonts w:ascii="Arial" w:hAnsi="Arial" w:cs="Arial" w:eastAsia="Arial"/>
          <w:sz w:val="25"/>
          <w:szCs w:val="25"/>
          <w:color w:val="232323"/>
          <w:spacing w:val="-33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  <w:position w:val="1"/>
        </w:rPr>
        <w:t>Posta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3" w:lineRule="exact"/>
        <w:ind w:left="3190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79"/>
          <w:position w:val="-21"/>
        </w:rPr>
        <w:t>Amiri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100"/>
          <w:position w:val="-21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100"/>
          <w:position w:val="-2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4"/>
        </w:rPr>
        <w:t>Yunus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4"/>
        </w:rPr>
        <w:t>AYDOGAN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20" w:right="340"/>
        </w:sectPr>
      </w:pPr>
      <w:rPr/>
    </w:p>
    <w:p>
      <w:pPr>
        <w:spacing w:before="0" w:after="0" w:line="266" w:lineRule="exact"/>
        <w:ind w:right="-20"/>
        <w:jc w:val="righ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63636"/>
          <w:w w:val="77"/>
          <w:b/>
          <w:bCs/>
        </w:rPr>
        <w:t>Grupla</w:t>
      </w:r>
      <w:r>
        <w:rPr>
          <w:rFonts w:ascii="Arial" w:hAnsi="Arial" w:cs="Arial" w:eastAsia="Arial"/>
          <w:sz w:val="26"/>
          <w:szCs w:val="26"/>
          <w:color w:val="363636"/>
          <w:w w:val="78"/>
          <w:b/>
          <w:bCs/>
        </w:rPr>
        <w:t>r</w:t>
      </w:r>
      <w:r>
        <w:rPr>
          <w:rFonts w:ascii="Arial" w:hAnsi="Arial" w:cs="Arial" w:eastAsia="Arial"/>
          <w:sz w:val="26"/>
          <w:szCs w:val="26"/>
          <w:color w:val="000000"/>
          <w:w w:val="10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28" w:lineRule="exact"/>
        <w:ind w:right="-79"/>
        <w:jc w:val="left"/>
        <w:tabs>
          <w:tab w:pos="3140" w:val="left"/>
          <w:tab w:pos="39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7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7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2"/>
          <w:szCs w:val="22"/>
          <w:color w:val="828385"/>
          <w:spacing w:val="14"/>
          <w:w w:val="77"/>
          <w:position w:val="-2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46"/>
          <w:position w:val="-2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28385"/>
          <w:spacing w:val="0"/>
          <w:w w:val="77"/>
          <w:position w:val="-2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828385"/>
          <w:spacing w:val="-10"/>
          <w:w w:val="76"/>
          <w:position w:val="-2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6B6B6B"/>
          <w:spacing w:val="0"/>
          <w:w w:val="172"/>
          <w:position w:val="-2"/>
        </w:rPr>
        <w:t>}</w:t>
      </w:r>
      <w:r>
        <w:rPr>
          <w:rFonts w:ascii="Times New Roman" w:hAnsi="Times New Roman" w:cs="Times New Roman" w:eastAsia="Times New Roman"/>
          <w:sz w:val="22"/>
          <w:szCs w:val="22"/>
          <w:color w:val="6B6B6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6B6B6B"/>
          <w:spacing w:val="0"/>
          <w:w w:val="173"/>
          <w:position w:val="-2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959795"/>
          <w:spacing w:val="-15"/>
          <w:w w:val="99"/>
          <w:position w:val="-2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117"/>
          <w:position w:val="-2"/>
        </w:rPr>
        <w:t>cJl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CACAC"/>
          <w:spacing w:val="0"/>
          <w:w w:val="57"/>
          <w:position w:val="-2"/>
        </w:rPr>
        <w:t>••r·.</w:t>
      </w:r>
      <w:r>
        <w:rPr>
          <w:rFonts w:ascii="Times New Roman" w:hAnsi="Times New Roman" w:cs="Times New Roman" w:eastAsia="Times New Roman"/>
          <w:sz w:val="22"/>
          <w:szCs w:val="22"/>
          <w:color w:val="ACACAC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CACAC"/>
          <w:spacing w:val="0"/>
          <w:w w:val="57"/>
          <w:position w:val="-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4" w:lineRule="atLeast"/>
        <w:ind w:right="193"/>
        <w:jc w:val="right"/>
        <w:tabs>
          <w:tab w:pos="72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49"/>
          <w:szCs w:val="49"/>
          <w:color w:val="959795"/>
          <w:w w:val="61"/>
          <w:i/>
          <w:position w:val="5"/>
        </w:rPr>
        <w:t>r</w:t>
      </w:r>
      <w:r>
        <w:rPr>
          <w:rFonts w:ascii="Arial" w:hAnsi="Arial" w:cs="Arial" w:eastAsia="Arial"/>
          <w:sz w:val="49"/>
          <w:szCs w:val="49"/>
          <w:color w:val="959795"/>
          <w:w w:val="100"/>
          <w:i/>
          <w:position w:val="5"/>
        </w:rPr>
        <w:tab/>
      </w:r>
      <w:r>
        <w:rPr>
          <w:rFonts w:ascii="Arial" w:hAnsi="Arial" w:cs="Arial" w:eastAsia="Arial"/>
          <w:sz w:val="49"/>
          <w:szCs w:val="49"/>
          <w:color w:val="959795"/>
          <w:w w:val="100"/>
          <w:i/>
          <w:position w:val="5"/>
        </w:rPr>
      </w:r>
      <w:r>
        <w:rPr>
          <w:rFonts w:ascii="Arial" w:hAnsi="Arial" w:cs="Arial" w:eastAsia="Arial"/>
          <w:sz w:val="49"/>
          <w:szCs w:val="49"/>
          <w:color w:val="BFBFBF"/>
          <w:spacing w:val="-83"/>
          <w:w w:val="34"/>
          <w:position w:val="5"/>
        </w:rPr>
        <w:t>-</w:t>
      </w:r>
      <w:r>
        <w:rPr>
          <w:rFonts w:ascii="Arial" w:hAnsi="Arial" w:cs="Arial" w:eastAsia="Arial"/>
          <w:sz w:val="11"/>
          <w:szCs w:val="11"/>
          <w:color w:val="ACACAC"/>
          <w:spacing w:val="4"/>
          <w:w w:val="115"/>
          <w:b/>
          <w:bCs/>
          <w:i/>
          <w:position w:val="0"/>
        </w:rPr>
        <w:t>.</w:t>
      </w:r>
      <w:r>
        <w:rPr>
          <w:rFonts w:ascii="Arial" w:hAnsi="Arial" w:cs="Arial" w:eastAsia="Arial"/>
          <w:sz w:val="49"/>
          <w:szCs w:val="49"/>
          <w:color w:val="BFBFBF"/>
          <w:spacing w:val="-3"/>
          <w:w w:val="34"/>
          <w:position w:val="5"/>
        </w:rPr>
        <w:t>·</w:t>
      </w:r>
      <w:r>
        <w:rPr>
          <w:rFonts w:ascii="Arial" w:hAnsi="Arial" w:cs="Arial" w:eastAsia="Arial"/>
          <w:sz w:val="11"/>
          <w:szCs w:val="11"/>
          <w:color w:val="BFBFBF"/>
          <w:spacing w:val="-23"/>
          <w:w w:val="59"/>
          <w:position w:val="0"/>
        </w:rPr>
        <w:t>.</w:t>
      </w:r>
      <w:r>
        <w:rPr>
          <w:rFonts w:ascii="Arial" w:hAnsi="Arial" w:cs="Arial" w:eastAsia="Arial"/>
          <w:sz w:val="49"/>
          <w:szCs w:val="49"/>
          <w:color w:val="BFBFBF"/>
          <w:spacing w:val="-82"/>
          <w:w w:val="34"/>
          <w:position w:val="5"/>
        </w:rPr>
        <w:t>·</w:t>
      </w:r>
      <w:r>
        <w:rPr>
          <w:rFonts w:ascii="Arial" w:hAnsi="Arial" w:cs="Arial" w:eastAsia="Arial"/>
          <w:sz w:val="11"/>
          <w:szCs w:val="11"/>
          <w:color w:val="BFBFBF"/>
          <w:spacing w:val="0"/>
          <w:w w:val="59"/>
          <w:position w:val="0"/>
        </w:rPr>
        <w:t>.....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1" w:lineRule="exact"/>
        <w:ind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49"/>
          <w:szCs w:val="49"/>
          <w:color w:val="ACACAC"/>
          <w:spacing w:val="-54"/>
          <w:w w:val="54"/>
          <w:position w:val="-39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70"/>
          <w:position w:val="-44"/>
        </w:rPr>
        <w:t>t-0.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71"/>
          <w:position w:val="-44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100"/>
          <w:position w:val="-44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-10"/>
          <w:w w:val="100"/>
          <w:position w:val="-44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FBFBF"/>
          <w:spacing w:val="0"/>
          <w:w w:val="118"/>
          <w:position w:val="-44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20" w:right="340"/>
          <w:cols w:num="3" w:equalWidth="0">
            <w:col w:w="3130" w:space="2039"/>
            <w:col w:w="4787" w:space="345"/>
            <w:col w:w="859"/>
          </w:cols>
        </w:sectPr>
      </w:pPr>
      <w:rPr/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18" w:lineRule="exact"/>
        <w:ind w:right="-20"/>
        <w:jc w:val="right"/>
        <w:rPr>
          <w:rFonts w:ascii="Arial" w:hAnsi="Arial" w:cs="Arial" w:eastAsia="Arial"/>
          <w:sz w:val="67"/>
          <w:szCs w:val="67"/>
        </w:rPr>
      </w:pPr>
      <w:rPr/>
      <w:r>
        <w:rPr>
          <w:rFonts w:ascii="Arial" w:hAnsi="Arial" w:cs="Arial" w:eastAsia="Arial"/>
          <w:sz w:val="72"/>
          <w:szCs w:val="72"/>
          <w:color w:val="384D69"/>
          <w:w w:val="73"/>
          <w:i/>
          <w:position w:val="-42"/>
        </w:rPr>
        <w:t>I</w:t>
      </w:r>
      <w:r>
        <w:rPr>
          <w:rFonts w:ascii="Arial" w:hAnsi="Arial" w:cs="Arial" w:eastAsia="Arial"/>
          <w:sz w:val="72"/>
          <w:szCs w:val="72"/>
          <w:color w:val="384D69"/>
          <w:spacing w:val="-132"/>
          <w:w w:val="74"/>
          <w:i/>
          <w:position w:val="-42"/>
        </w:rPr>
        <w:t>d</w:t>
      </w:r>
      <w:r>
        <w:rPr>
          <w:rFonts w:ascii="Arial" w:hAnsi="Arial" w:cs="Arial" w:eastAsia="Arial"/>
          <w:sz w:val="67"/>
          <w:szCs w:val="67"/>
          <w:color w:val="384D69"/>
          <w:spacing w:val="0"/>
          <w:w w:val="83"/>
          <w:position w:val="-42"/>
        </w:rPr>
        <w:t>:/ku</w:t>
      </w:r>
      <w:r>
        <w:rPr>
          <w:rFonts w:ascii="Arial" w:hAnsi="Arial" w:cs="Arial" w:eastAsia="Arial"/>
          <w:sz w:val="67"/>
          <w:szCs w:val="67"/>
          <w:color w:val="384D69"/>
          <w:spacing w:val="0"/>
          <w:w w:val="84"/>
          <w:position w:val="-42"/>
        </w:rPr>
        <w:t>(</w:t>
      </w:r>
      <w:r>
        <w:rPr>
          <w:rFonts w:ascii="Arial" w:hAnsi="Arial" w:cs="Arial" w:eastAsia="Arial"/>
          <w:sz w:val="67"/>
          <w:szCs w:val="67"/>
          <w:color w:val="000000"/>
          <w:spacing w:val="0"/>
          <w:w w:val="100"/>
          <w:position w:val="0"/>
        </w:rPr>
      </w:r>
    </w:p>
    <w:p>
      <w:pPr>
        <w:spacing w:before="0" w:after="0" w:line="247" w:lineRule="atLeast"/>
        <w:ind w:right="-20"/>
        <w:jc w:val="left"/>
        <w:tabs>
          <w:tab w:pos="840" w:val="left"/>
          <w:tab w:pos="10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6B6B6B"/>
          <w:w w:val="65"/>
        </w:rPr>
        <w:t>&lt;ı</w:t>
      </w:r>
      <w:r>
        <w:rPr>
          <w:rFonts w:ascii="Arial" w:hAnsi="Arial" w:cs="Arial" w:eastAsia="Arial"/>
          <w:sz w:val="19"/>
          <w:szCs w:val="19"/>
          <w:color w:val="6B6B6B"/>
          <w:spacing w:val="2"/>
          <w:w w:val="66"/>
        </w:rPr>
        <w:t>h</w:t>
      </w:r>
      <w:r>
        <w:rPr>
          <w:rFonts w:ascii="Arial" w:hAnsi="Arial" w:cs="Arial" w:eastAsia="Arial"/>
          <w:sz w:val="19"/>
          <w:szCs w:val="19"/>
          <w:color w:val="828385"/>
          <w:spacing w:val="-75"/>
          <w:w w:val="87"/>
        </w:rPr>
        <w:t>a</w:t>
      </w:r>
      <w:r>
        <w:rPr>
          <w:rFonts w:ascii="Arial" w:hAnsi="Arial" w:cs="Arial" w:eastAsia="Arial"/>
          <w:sz w:val="19"/>
          <w:szCs w:val="19"/>
          <w:color w:val="595959"/>
          <w:spacing w:val="-38"/>
          <w:w w:val="223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69"/>
        </w:rPr>
        <w:t>Ş'u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ACACAC"/>
          <w:spacing w:val="0"/>
          <w:w w:val="41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ACACA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ACACAC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75"/>
        </w:rPr>
        <w:t>ttilr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75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19"/>
          <w:w w:val="75"/>
        </w:rPr>
        <w:t> </w:t>
      </w:r>
      <w:r>
        <w:rPr>
          <w:rFonts w:ascii="Arial" w:hAnsi="Arial" w:cs="Arial" w:eastAsia="Arial"/>
          <w:sz w:val="19"/>
          <w:szCs w:val="19"/>
          <w:color w:val="595959"/>
          <w:spacing w:val="-13"/>
          <w:w w:val="70"/>
        </w:rPr>
        <w:t>V</w:t>
      </w:r>
      <w:r>
        <w:rPr>
          <w:rFonts w:ascii="Arial" w:hAnsi="Arial" w:cs="Arial" w:eastAsia="Arial"/>
          <w:sz w:val="19"/>
          <w:szCs w:val="19"/>
          <w:color w:val="BFBFBF"/>
          <w:spacing w:val="0"/>
          <w:w w:val="97"/>
        </w:rPr>
        <w:t>.</w:t>
      </w:r>
      <w:r>
        <w:rPr>
          <w:rFonts w:ascii="Arial" w:hAnsi="Arial" w:cs="Arial" w:eastAsia="Arial"/>
          <w:sz w:val="19"/>
          <w:szCs w:val="19"/>
          <w:color w:val="BFBFBF"/>
          <w:spacing w:val="0"/>
          <w:w w:val="100"/>
        </w:rPr>
        <w:t>  </w:t>
      </w:r>
      <w:r>
        <w:rPr>
          <w:rFonts w:ascii="Arial" w:hAnsi="Arial" w:cs="Arial" w:eastAsia="Arial"/>
          <w:sz w:val="19"/>
          <w:szCs w:val="19"/>
          <w:color w:val="BFBFBF"/>
          <w:spacing w:val="-1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ACACAC"/>
          <w:spacing w:val="0"/>
          <w:w w:val="101"/>
        </w:rPr>
        <w:t>'.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90" w:after="0" w:line="118" w:lineRule="exact"/>
        <w:ind w:left="731"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ACACAC"/>
          <w:spacing w:val="0"/>
          <w:w w:val="115"/>
          <w:b/>
          <w:bCs/>
          <w:i/>
          <w:position w:val="-1"/>
        </w:rPr>
        <w:t>.Jj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99" w:right="470"/>
        <w:jc w:val="center"/>
        <w:tabs>
          <w:tab w:pos="660" w:val="left"/>
          <w:tab w:pos="114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9.440399pt;margin-top:2.823827pt;width:30.076885pt;height:12.5pt;mso-position-horizontal-relative:page;mso-position-vertical-relative:paragraph;z-index:-15612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tabs>
                      <w:tab w:pos="340" w:val="left"/>
                    </w:tabs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BFBFBF"/>
                      <w:spacing w:val="0"/>
                      <w:w w:val="39"/>
                    </w:rPr>
                    <w:t>..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BFBFBF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BFBFBF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ACACAC"/>
                      <w:spacing w:val="15"/>
                      <w:w w:val="108"/>
                      <w:b/>
                      <w:bCs/>
                    </w:rPr>
                    <w:t>l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ACACAC"/>
                      <w:spacing w:val="13"/>
                      <w:w w:val="175"/>
                    </w:rPr>
                    <w:t>,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959795"/>
                      <w:spacing w:val="0"/>
                      <w:w w:val="55"/>
                    </w:rPr>
                    <w:t>'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1"/>
          <w:szCs w:val="11"/>
          <w:color w:val="959795"/>
          <w:spacing w:val="0"/>
          <w:w w:val="65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959795"/>
          <w:spacing w:val="0"/>
          <w:w w:val="65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959795"/>
          <w:spacing w:val="0"/>
          <w:w w:val="6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59795"/>
          <w:spacing w:val="0"/>
          <w:w w:val="100"/>
          <w:b/>
          <w:bCs/>
        </w:rPr>
        <w:t>y"</w:t>
      </w:r>
      <w:r>
        <w:rPr>
          <w:rFonts w:ascii="Times New Roman" w:hAnsi="Times New Roman" w:cs="Times New Roman" w:eastAsia="Times New Roman"/>
          <w:sz w:val="15"/>
          <w:szCs w:val="15"/>
          <w:color w:val="959795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959795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5"/>
          <w:szCs w:val="15"/>
          <w:color w:val="ACACAC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ACACAC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CACAC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ACACAC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CACA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ACACAC"/>
          <w:spacing w:val="0"/>
          <w:w w:val="100"/>
        </w:rPr>
      </w:r>
      <w:r>
        <w:rPr>
          <w:rFonts w:ascii="Times New Roman" w:hAnsi="Times New Roman" w:cs="Times New Roman" w:eastAsia="Times New Roman"/>
          <w:sz w:val="9"/>
          <w:szCs w:val="9"/>
          <w:color w:val="959795"/>
          <w:spacing w:val="0"/>
          <w:w w:val="55"/>
          <w:i/>
        </w:rPr>
        <w:t>&gt;.</w:t>
      </w:r>
      <w:r>
        <w:rPr>
          <w:rFonts w:ascii="Times New Roman" w:hAnsi="Times New Roman" w:cs="Times New Roman" w:eastAsia="Times New Roman"/>
          <w:sz w:val="9"/>
          <w:szCs w:val="9"/>
          <w:color w:val="959795"/>
          <w:spacing w:val="0"/>
          <w:w w:val="55"/>
          <w:i/>
        </w:rPr>
        <w:t>    </w:t>
      </w:r>
      <w:r>
        <w:rPr>
          <w:rFonts w:ascii="Times New Roman" w:hAnsi="Times New Roman" w:cs="Times New Roman" w:eastAsia="Times New Roman"/>
          <w:sz w:val="9"/>
          <w:szCs w:val="9"/>
          <w:color w:val="959795"/>
          <w:spacing w:val="8"/>
          <w:w w:val="55"/>
          <w:i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FBFBF"/>
          <w:spacing w:val="0"/>
          <w:w w:val="133"/>
        </w:rPr>
        <w:t>....</w:t>
      </w:r>
      <w:r>
        <w:rPr>
          <w:rFonts w:ascii="Times New Roman" w:hAnsi="Times New Roman" w:cs="Times New Roman" w:eastAsia="Times New Roman"/>
          <w:sz w:val="9"/>
          <w:szCs w:val="9"/>
          <w:color w:val="BFBFBF"/>
          <w:spacing w:val="3"/>
          <w:w w:val="13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CACAC"/>
          <w:spacing w:val="-28"/>
          <w:w w:val="559"/>
        </w:rPr>
        <w:t>·</w:t>
      </w:r>
      <w:r>
        <w:rPr>
          <w:rFonts w:ascii="Arial" w:hAnsi="Arial" w:cs="Arial" w:eastAsia="Arial"/>
          <w:sz w:val="10"/>
          <w:szCs w:val="10"/>
          <w:color w:val="ACACAC"/>
          <w:spacing w:val="0"/>
          <w:w w:val="90"/>
          <w:b/>
          <w:bCs/>
        </w:rPr>
        <w:t>'t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29" w:after="0" w:line="91" w:lineRule="exact"/>
        <w:ind w:left="1206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9"/>
          <w:szCs w:val="9"/>
          <w:color w:val="ACACAC"/>
          <w:spacing w:val="0"/>
          <w:w w:val="242"/>
          <w:position w:val="-1"/>
        </w:rPr>
        <w:t>\f</w:t>
      </w:r>
      <w:r>
        <w:rPr>
          <w:rFonts w:ascii="Arial" w:hAnsi="Arial" w:cs="Arial" w:eastAsia="Arial"/>
          <w:sz w:val="9"/>
          <w:szCs w:val="9"/>
          <w:color w:val="ACACAC"/>
          <w:spacing w:val="10"/>
          <w:w w:val="242"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6B6B6B"/>
          <w:spacing w:val="0"/>
          <w:w w:val="242"/>
          <w:position w:val="-1"/>
        </w:rPr>
        <w:t>ı</w:t>
      </w:r>
      <w:r>
        <w:rPr>
          <w:rFonts w:ascii="Arial" w:hAnsi="Arial" w:cs="Arial" w:eastAsia="Arial"/>
          <w:sz w:val="7"/>
          <w:szCs w:val="7"/>
          <w:color w:val="6B6B6B"/>
          <w:spacing w:val="32"/>
          <w:w w:val="242"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ACACAC"/>
          <w:spacing w:val="0"/>
          <w:w w:val="147"/>
          <w:position w:val="-1"/>
        </w:rPr>
        <w:t>•••</w:t>
      </w:r>
      <w:r>
        <w:rPr>
          <w:rFonts w:ascii="Arial" w:hAnsi="Arial" w:cs="Arial" w:eastAsia="Arial"/>
          <w:sz w:val="7"/>
          <w:szCs w:val="7"/>
          <w:color w:val="ACACAC"/>
          <w:spacing w:val="0"/>
          <w:w w:val="147"/>
          <w:position w:val="-1"/>
        </w:rPr>
        <w:t>     </w:t>
      </w:r>
      <w:r>
        <w:rPr>
          <w:rFonts w:ascii="Arial" w:hAnsi="Arial" w:cs="Arial" w:eastAsia="Arial"/>
          <w:sz w:val="7"/>
          <w:szCs w:val="7"/>
          <w:color w:val="ACACAC"/>
          <w:spacing w:val="4"/>
          <w:w w:val="147"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ACACAC"/>
          <w:spacing w:val="0"/>
          <w:w w:val="215"/>
          <w:position w:val="-1"/>
        </w:rPr>
        <w:t>•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199" w:right="483"/>
        <w:jc w:val="center"/>
        <w:tabs>
          <w:tab w:pos="840" w:val="left"/>
          <w:tab w:pos="152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0"/>
          <w:w w:val="100"/>
          <w:position w:val="-1"/>
        </w:rPr>
        <w:t>.,.</w: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0"/>
          <w:w w:val="100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0"/>
          <w:w w:val="54"/>
          <w:position w:val="-1"/>
        </w:rPr>
        <w:t>.-z</w: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0"/>
          <w:w w:val="54"/>
          <w:position w:val="-1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11"/>
          <w:w w:val="5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0"/>
          <w:w w:val="100"/>
          <w:position w:val="-1"/>
        </w:rPr>
      </w:r>
      <w:r>
        <w:rPr>
          <w:rFonts w:ascii="Arial" w:hAnsi="Arial" w:cs="Arial" w:eastAsia="Arial"/>
          <w:sz w:val="10"/>
          <w:szCs w:val="10"/>
          <w:color w:val="ACACAC"/>
          <w:spacing w:val="0"/>
          <w:w w:val="237"/>
          <w:b/>
          <w:bCs/>
          <w:position w:val="-1"/>
        </w:rPr>
        <w:t>l</w:t>
      </w:r>
      <w:r>
        <w:rPr>
          <w:rFonts w:ascii="Arial" w:hAnsi="Arial" w:cs="Arial" w:eastAsia="Arial"/>
          <w:sz w:val="10"/>
          <w:szCs w:val="10"/>
          <w:color w:val="ACACAC"/>
          <w:spacing w:val="12"/>
          <w:w w:val="237"/>
          <w:b/>
          <w:bCs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959795"/>
          <w:spacing w:val="0"/>
          <w:w w:val="232"/>
          <w:position w:val="-1"/>
        </w:rPr>
        <w:t>.</w:t>
      </w:r>
      <w:r>
        <w:rPr>
          <w:rFonts w:ascii="Arial" w:hAnsi="Arial" w:cs="Arial" w:eastAsia="Arial"/>
          <w:sz w:val="10"/>
          <w:szCs w:val="10"/>
          <w:color w:val="959795"/>
          <w:spacing w:val="-20"/>
          <w:w w:val="100"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6B6B6B"/>
          <w:spacing w:val="-19"/>
          <w:w w:val="150"/>
          <w:position w:val="-1"/>
        </w:rPr>
        <w:t>•</w:t>
      </w:r>
      <w:r>
        <w:rPr>
          <w:rFonts w:ascii="Arial" w:hAnsi="Arial" w:cs="Arial" w:eastAsia="Arial"/>
          <w:sz w:val="10"/>
          <w:szCs w:val="10"/>
          <w:color w:val="959795"/>
          <w:spacing w:val="0"/>
          <w:w w:val="74"/>
          <w:position w:val="-1"/>
        </w:rPr>
        <w:t>"';</w:t>
      </w:r>
      <w:r>
        <w:rPr>
          <w:rFonts w:ascii="Arial" w:hAnsi="Arial" w:cs="Arial" w:eastAsia="Arial"/>
          <w:sz w:val="10"/>
          <w:szCs w:val="10"/>
          <w:color w:val="959795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959795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CACAC"/>
          <w:spacing w:val="0"/>
          <w:w w:val="89"/>
          <w:position w:val="-1"/>
        </w:rPr>
        <w:t>1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78" w:lineRule="exact"/>
        <w:ind w:left="95" w:right="470"/>
        <w:jc w:val="center"/>
        <w:tabs>
          <w:tab w:pos="980" w:val="left"/>
          <w:tab w:pos="16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237"/>
          <w:position w:val="-3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-6"/>
          <w:w w:val="237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59795"/>
          <w:spacing w:val="0"/>
          <w:w w:val="237"/>
          <w:position w:val="-3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959795"/>
          <w:spacing w:val="0"/>
          <w:w w:val="237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59795"/>
          <w:spacing w:val="23"/>
          <w:w w:val="237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237"/>
          <w:position w:val="-3"/>
        </w:rPr>
        <w:t>1.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-19"/>
          <w:w w:val="237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237"/>
          <w:position w:val="-3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78"/>
          <w:position w:val="-3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78"/>
          <w:position w:val="-3"/>
        </w:rPr>
        <w:t>      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6"/>
          <w:w w:val="78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FBFBF"/>
          <w:spacing w:val="0"/>
          <w:w w:val="100"/>
          <w:position w:val="-3"/>
        </w:rPr>
        <w:t>:·,.</w:t>
      </w:r>
      <w:r>
        <w:rPr>
          <w:rFonts w:ascii="Times New Roman" w:hAnsi="Times New Roman" w:cs="Times New Roman" w:eastAsia="Times New Roman"/>
          <w:sz w:val="11"/>
          <w:szCs w:val="11"/>
          <w:color w:val="BFBFBF"/>
          <w:spacing w:val="-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FBFB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BFBFBF"/>
          <w:spacing w:val="0"/>
          <w:w w:val="145"/>
          <w:position w:val="-3"/>
        </w:rPr>
        <w:t>.,</w:t>
      </w:r>
      <w:r>
        <w:rPr>
          <w:rFonts w:ascii="Times New Roman" w:hAnsi="Times New Roman" w:cs="Times New Roman" w:eastAsia="Times New Roman"/>
          <w:sz w:val="11"/>
          <w:szCs w:val="11"/>
          <w:color w:val="BFBFBF"/>
          <w:spacing w:val="0"/>
          <w:w w:val="145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FBFBF"/>
          <w:spacing w:val="17"/>
          <w:w w:val="145"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CACAC"/>
          <w:spacing w:val="0"/>
          <w:w w:val="102"/>
          <w:position w:val="-3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420" w:right="340"/>
          <w:cols w:num="2" w:equalWidth="0">
            <w:col w:w="6253" w:space="2413"/>
            <w:col w:w="2494"/>
          </w:cols>
        </w:sectPr>
      </w:pPr>
      <w:rPr/>
    </w:p>
    <w:p>
      <w:pPr>
        <w:spacing w:before="0" w:after="0" w:line="295" w:lineRule="exact"/>
        <w:ind w:left="241" w:right="-88"/>
        <w:jc w:val="left"/>
        <w:tabs>
          <w:tab w:pos="88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0.890594pt;margin-top:4.983508pt;width:10.962691pt;height:11pt;mso-position-horizontal-relative:page;mso-position-vertical-relative:paragraph;z-index:-15611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ACACAC"/>
                      <w:spacing w:val="0"/>
                      <w:w w:val="59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ACACAC"/>
                      <w:spacing w:val="0"/>
                      <w:w w:val="5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ACACAC"/>
                      <w:spacing w:val="24"/>
                      <w:w w:val="5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BFBFBF"/>
                      <w:spacing w:val="0"/>
                      <w:w w:val="71"/>
                    </w:rPr>
                    <w:t>.•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3"/>
          <w:position w:val="3"/>
        </w:rPr>
        <w:t>..:.::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5"/>
          <w:szCs w:val="15"/>
          <w:color w:val="959795"/>
          <w:spacing w:val="0"/>
          <w:w w:val="100"/>
          <w:position w:val="12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959795"/>
          <w:spacing w:val="0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CACAC"/>
          <w:spacing w:val="9"/>
          <w:w w:val="60"/>
          <w:position w:val="-4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595959"/>
          <w:spacing w:val="-6"/>
          <w:w w:val="144"/>
          <w:i/>
          <w:position w:val="12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959795"/>
          <w:spacing w:val="0"/>
          <w:w w:val="47"/>
          <w:i/>
          <w:position w:val="12"/>
        </w:rPr>
        <w:t>:O</w:t>
      </w:r>
      <w:r>
        <w:rPr>
          <w:rFonts w:ascii="Times New Roman" w:hAnsi="Times New Roman" w:cs="Times New Roman" w:eastAsia="Times New Roman"/>
          <w:sz w:val="15"/>
          <w:szCs w:val="15"/>
          <w:color w:val="959795"/>
          <w:spacing w:val="0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59795"/>
          <w:spacing w:val="16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0"/>
          <w:w w:val="153"/>
          <w:position w:val="12"/>
        </w:rPr>
        <w:t>c·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0"/>
          <w:w w:val="153"/>
          <w:position w:val="12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17"/>
          <w:w w:val="153"/>
          <w:position w:val="1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0"/>
          <w:w w:val="76"/>
          <w:position w:val="12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0"/>
          <w:w w:val="76"/>
          <w:position w:val="12"/>
        </w:rPr>
        <w:t>        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3"/>
          <w:w w:val="76"/>
          <w:position w:val="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CACAC"/>
          <w:spacing w:val="0"/>
          <w:w w:val="100"/>
          <w:position w:val="-4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27" w:after="0" w:line="94" w:lineRule="exact"/>
        <w:ind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0"/>
          <w:w w:val="138"/>
          <w:position w:val="-2"/>
        </w:rPr>
        <w:t>'-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-1"/>
          <w:w w:val="138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FBFBF"/>
          <w:spacing w:val="0"/>
          <w:w w:val="138"/>
          <w:position w:val="-2"/>
        </w:rPr>
        <w:t>"•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5"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BFBFBF"/>
          <w:spacing w:val="0"/>
          <w:w w:val="59"/>
          <w:position w:val="-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BFBFBF"/>
          <w:spacing w:val="0"/>
          <w:w w:val="59"/>
          <w:position w:val="-2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color w:val="BFBFBF"/>
          <w:spacing w:val="28"/>
          <w:w w:val="59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BFBFBF"/>
          <w:spacing w:val="0"/>
          <w:w w:val="39"/>
          <w:position w:val="-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BFBFBF"/>
          <w:spacing w:val="0"/>
          <w:w w:val="39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BFBFBF"/>
          <w:spacing w:val="2"/>
          <w:w w:val="39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CACAC"/>
          <w:spacing w:val="0"/>
          <w:w w:val="74"/>
          <w:position w:val="-2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ACACAC"/>
          <w:spacing w:val="0"/>
          <w:w w:val="74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CACAC"/>
          <w:spacing w:val="0"/>
          <w:w w:val="74"/>
          <w:position w:val="-2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88"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BFBFBF"/>
          <w:w w:val="126"/>
          <w:i/>
        </w:rPr>
        <w:t>ı'</w:t>
      </w:r>
      <w:r>
        <w:rPr>
          <w:rFonts w:ascii="Times New Roman" w:hAnsi="Times New Roman" w:cs="Times New Roman" w:eastAsia="Times New Roman"/>
          <w:sz w:val="10"/>
          <w:szCs w:val="10"/>
          <w:color w:val="BFBFBF"/>
          <w:w w:val="127"/>
          <w:i/>
        </w:rPr>
        <w:t>(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w w:val="100"/>
        </w:rPr>
      </w:r>
    </w:p>
    <w:p>
      <w:pPr>
        <w:spacing w:before="3" w:after="0" w:line="149" w:lineRule="exact"/>
        <w:ind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ACACAC"/>
          <w:spacing w:val="0"/>
          <w:w w:val="107"/>
          <w:position w:val="-1"/>
        </w:rPr>
        <w:t>;1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20" w:right="340"/>
          <w:cols w:num="3" w:equalWidth="0">
            <w:col w:w="9707" w:space="236"/>
            <w:col w:w="412" w:space="50"/>
            <w:col w:w="755"/>
          </w:cols>
        </w:sectPr>
      </w:pPr>
      <w:rPr/>
    </w:p>
    <w:p>
      <w:pPr>
        <w:spacing w:before="0" w:after="0" w:line="190" w:lineRule="exact"/>
        <w:ind w:left="246" w:right="-81"/>
        <w:jc w:val="left"/>
        <w:tabs>
          <w:tab w:pos="90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55"/>
          <w:position w:val="-3"/>
        </w:rPr>
        <w:t>::ı::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959795"/>
          <w:spacing w:val="0"/>
          <w:w w:val="55"/>
          <w:position w:val="-9"/>
        </w:rPr>
        <w:t>"""""</w:t>
      </w:r>
      <w:r>
        <w:rPr>
          <w:rFonts w:ascii="Times New Roman" w:hAnsi="Times New Roman" w:cs="Times New Roman" w:eastAsia="Times New Roman"/>
          <w:sz w:val="16"/>
          <w:szCs w:val="16"/>
          <w:color w:val="959795"/>
          <w:spacing w:val="0"/>
          <w:w w:val="55"/>
          <w:position w:val="-9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959795"/>
          <w:spacing w:val="6"/>
          <w:w w:val="55"/>
          <w:position w:val="-9"/>
        </w:rPr>
        <w:t> </w:t>
      </w:r>
      <w:r>
        <w:rPr>
          <w:rFonts w:ascii="Arial" w:hAnsi="Arial" w:cs="Arial" w:eastAsia="Arial"/>
          <w:sz w:val="17"/>
          <w:szCs w:val="17"/>
          <w:color w:val="959795"/>
          <w:spacing w:val="0"/>
          <w:w w:val="103"/>
          <w:position w:val="1"/>
        </w:rPr>
        <w:t>.f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959795"/>
          <w:spacing w:val="0"/>
          <w:w w:val="117"/>
          <w:position w:val="-9"/>
        </w:rPr>
        <w:t>·'ı.-,</w:t>
      </w:r>
      <w:r>
        <w:rPr>
          <w:rFonts w:ascii="Times New Roman" w:hAnsi="Times New Roman" w:cs="Times New Roman" w:eastAsia="Times New Roman"/>
          <w:sz w:val="16"/>
          <w:szCs w:val="16"/>
          <w:color w:val="959795"/>
          <w:spacing w:val="0"/>
          <w:w w:val="117"/>
          <w:position w:val="-9"/>
        </w:rPr>
        <w:t>(</w:t>
      </w:r>
      <w:r>
        <w:rPr>
          <w:rFonts w:ascii="Times New Roman" w:hAnsi="Times New Roman" w:cs="Times New Roman" w:eastAsia="Times New Roman"/>
          <w:sz w:val="16"/>
          <w:szCs w:val="16"/>
          <w:color w:val="959795"/>
          <w:spacing w:val="34"/>
          <w:w w:val="117"/>
          <w:position w:val="-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0"/>
          <w:w w:val="206"/>
          <w:position w:val="-9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-50"/>
          <w:w w:val="206"/>
          <w:position w:val="-9"/>
        </w:rPr>
        <w:t> </w:t>
      </w:r>
      <w:r>
        <w:rPr>
          <w:rFonts w:ascii="Arial" w:hAnsi="Arial" w:cs="Arial" w:eastAsia="Arial"/>
          <w:sz w:val="17"/>
          <w:szCs w:val="17"/>
          <w:color w:val="ACACAC"/>
          <w:spacing w:val="0"/>
          <w:w w:val="71"/>
          <w:position w:val="1"/>
        </w:rPr>
        <w:t>'"'</w:t>
      </w:r>
      <w:r>
        <w:rPr>
          <w:rFonts w:ascii="Arial" w:hAnsi="Arial" w:cs="Arial" w:eastAsia="Arial"/>
          <w:sz w:val="17"/>
          <w:szCs w:val="17"/>
          <w:color w:val="ACACAC"/>
          <w:spacing w:val="-30"/>
          <w:w w:val="100"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959795"/>
          <w:spacing w:val="0"/>
          <w:w w:val="103"/>
          <w:b/>
          <w:bCs/>
          <w:i/>
          <w:position w:val="-9"/>
        </w:rPr>
        <w:t>ı</w:t>
      </w:r>
      <w:r>
        <w:rPr>
          <w:rFonts w:ascii="Arial" w:hAnsi="Arial" w:cs="Arial" w:eastAsia="Arial"/>
          <w:sz w:val="10"/>
          <w:szCs w:val="10"/>
          <w:color w:val="959795"/>
          <w:spacing w:val="0"/>
          <w:w w:val="104"/>
          <w:b/>
          <w:bCs/>
          <w:i/>
          <w:position w:val="-9"/>
        </w:rPr>
        <w:t>(</w:t>
      </w:r>
      <w:r>
        <w:rPr>
          <w:rFonts w:ascii="Arial" w:hAnsi="Arial" w:cs="Arial" w:eastAsia="Arial"/>
          <w:sz w:val="10"/>
          <w:szCs w:val="10"/>
          <w:color w:val="959795"/>
          <w:spacing w:val="-20"/>
          <w:w w:val="100"/>
          <w:b/>
          <w:bCs/>
          <w:i/>
          <w:position w:val="-9"/>
        </w:rPr>
        <w:t> </w:t>
      </w:r>
      <w:r>
        <w:rPr>
          <w:rFonts w:ascii="Arial" w:hAnsi="Arial" w:cs="Arial" w:eastAsia="Arial"/>
          <w:sz w:val="17"/>
          <w:szCs w:val="17"/>
          <w:color w:val="BFBFBF"/>
          <w:spacing w:val="0"/>
          <w:w w:val="130"/>
          <w:position w:val="1"/>
        </w:rPr>
        <w:t>,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20" w:right="340"/>
          <w:cols w:num="2" w:equalWidth="0">
            <w:col w:w="9394" w:space="200"/>
            <w:col w:w="1566"/>
          </w:cols>
        </w:sectPr>
      </w:pPr>
      <w:rPr/>
    </w:p>
    <w:p>
      <w:pPr>
        <w:spacing w:before="0" w:after="0" w:line="320" w:lineRule="exact"/>
        <w:ind w:left="2258" w:right="-20"/>
        <w:jc w:val="left"/>
        <w:tabs>
          <w:tab w:pos="5160" w:val="left"/>
          <w:tab w:pos="9260" w:val="left"/>
          <w:tab w:pos="9800" w:val="left"/>
        </w:tabs>
        <w:rPr>
          <w:rFonts w:ascii="Arial" w:hAnsi="Arial" w:cs="Arial" w:eastAsia="Arial"/>
          <w:sz w:val="9"/>
          <w:szCs w:val="9"/>
        </w:rPr>
      </w:pPr>
      <w:rPr/>
      <w:r>
        <w:rPr/>
        <w:pict>
          <v:group style="position:absolute;margin-left:25.032864pt;margin-top:23.286659pt;width:548.161514pt;height:784.703224pt;mso-position-horizontal-relative:page;mso-position-vertical-relative:page;z-index:-15614" coordorigin="501,466" coordsize="10963,15694">
            <v:group style="position:absolute;left:531;top:489;width:10912;height:2" coordorigin="531,489" coordsize="10912,2">
              <v:shape style="position:absolute;left:531;top:489;width:10912;height:2" coordorigin="531,489" coordsize="10912,0" path="m531,489l11443,489e" filled="f" stroked="t" strokeweight=".698592pt" strokecolor="#707070">
                <v:path arrowok="t"/>
              </v:shape>
            </v:group>
            <v:group style="position:absolute;left:820;top:487;width:238;height:2" coordorigin="820,487" coordsize="238,2">
              <v:shape style="position:absolute;left:820;top:487;width:238;height:2" coordorigin="820,487" coordsize="238,0" path="m820,487l1057,487e" filled="f" stroked="t" strokeweight=".465728pt" strokecolor="#7C7C7C">
                <v:path arrowok="t"/>
              </v:shape>
            </v:group>
            <v:group style="position:absolute;left:8944;top:487;width:2;height:1475" coordorigin="8944,487" coordsize="2,1475">
              <v:shape style="position:absolute;left:8944;top:487;width:2;height:1475" coordorigin="8944,487" coordsize="0,1475" path="m8944,1962l8944,487e" filled="f" stroked="t" strokeweight=".698592pt" strokecolor="#606060">
                <v:path arrowok="t"/>
              </v:shape>
            </v:group>
            <v:group style="position:absolute;left:11445;top:482;width:2;height:8769" coordorigin="11445,482" coordsize="2,8769">
              <v:shape style="position:absolute;left:11445;top:482;width:2;height:8769" coordorigin="11445,482" coordsize="0,8769" path="m11445,9251l11445,482e" filled="f" stroked="t" strokeweight=".698592pt" strokecolor="#646464">
                <v:path arrowok="t"/>
              </v:shape>
            </v:group>
            <v:group style="position:absolute;left:2303;top:487;width:2;height:1016" coordorigin="2303,487" coordsize="2,1016">
              <v:shape style="position:absolute;left:2303;top:487;width:2;height:1016" coordorigin="2303,487" coordsize="0,1016" path="m2303,1503l2303,487e" filled="f" stroked="t" strokeweight=".698592pt" strokecolor="#AFAFAF">
                <v:path arrowok="t"/>
              </v:shape>
            </v:group>
            <v:group style="position:absolute;left:2301;top:1040;width:2;height:922" coordorigin="2301,1040" coordsize="2,922">
              <v:shape style="position:absolute;left:2301;top:1040;width:2;height:922" coordorigin="2301,1040" coordsize="0,922" path="m2301,1962l2301,1040e" filled="f" stroked="t" strokeweight=".698592pt" strokecolor="#909090">
                <v:path arrowok="t"/>
              </v:shape>
            </v:group>
            <v:group style="position:absolute;left:531;top:2671;width:10921;height:2" coordorigin="531,2671" coordsize="10921,2">
              <v:shape style="position:absolute;left:531;top:2671;width:10921;height:2" coordorigin="531,2671" coordsize="10921,0" path="m531,2671l11452,2671e" filled="f" stroked="t" strokeweight=".698592pt" strokecolor="#676767">
                <v:path arrowok="t"/>
              </v:shape>
            </v:group>
            <v:group style="position:absolute;left:8094;top:2671;width:307;height:2" coordorigin="8094,2671" coordsize="307,2">
              <v:shape style="position:absolute;left:8094;top:2671;width:307;height:2" coordorigin="8094,2671" coordsize="307,0" path="m8094,2671l8402,2671e" filled="f" stroked="t" strokeweight=".465728pt" strokecolor="#606060">
                <v:path arrowok="t"/>
              </v:shape>
            </v:group>
            <v:group style="position:absolute;left:536;top:2914;width:10912;height:2" coordorigin="536,2914" coordsize="10912,2">
              <v:shape style="position:absolute;left:536;top:2914;width:10912;height:2" coordorigin="536,2914" coordsize="10912,0" path="m536,2914l11448,2914e" filled="f" stroked="t" strokeweight=".698592pt" strokecolor="#676767">
                <v:path arrowok="t"/>
              </v:shape>
            </v:group>
            <v:group style="position:absolute;left:531;top:3151;width:10921;height:2" coordorigin="531,3151" coordsize="10921,2">
              <v:shape style="position:absolute;left:531;top:3151;width:10921;height:2" coordorigin="531,3151" coordsize="10921,0" path="m531,3151l11452,3151e" filled="f" stroked="t" strokeweight=".698592pt" strokecolor="#676767">
                <v:path arrowok="t"/>
              </v:shape>
            </v:group>
            <v:group style="position:absolute;left:3749;top:3144;width:2;height:340" coordorigin="3749,3144" coordsize="2,340">
              <v:shape style="position:absolute;left:3749;top:3144;width:2;height:340" coordorigin="3749,3144" coordsize="0,340" path="m3749,3484l3749,3144e" filled="f" stroked="t" strokeweight=".698592pt" strokecolor="#575757">
                <v:path arrowok="t"/>
              </v:shape>
            </v:group>
            <v:group style="position:absolute;left:6790;top:3153;width:19;height:2" coordorigin="6790,3153" coordsize="19,2">
              <v:shape style="position:absolute;left:6790;top:3153;width:19;height:2" coordorigin="6790,3153" coordsize="19,0" path="m6790,3153l6809,3153e" filled="f" stroked="t" strokeweight=".945438pt" strokecolor="#646464">
                <v:path arrowok="t"/>
              </v:shape>
            </v:group>
            <v:group style="position:absolute;left:3749;top:3366;width:2;height:544" coordorigin="3749,3366" coordsize="2,544">
              <v:shape style="position:absolute;left:3749;top:3366;width:2;height:544" coordorigin="3749,3366" coordsize="0,544" path="m3749,3909l3749,3366e" filled="f" stroked="t" strokeweight=".698592pt" strokecolor="#4B4B4B">
                <v:path arrowok="t"/>
              </v:shape>
            </v:group>
            <v:group style="position:absolute;left:3744;top:3597;width:1914;height:2" coordorigin="3744,3597" coordsize="1914,2">
              <v:shape style="position:absolute;left:3744;top:3597;width:1914;height:2" coordorigin="3744,3597" coordsize="1914,0" path="m3744,3597l5659,3597e" filled="f" stroked="t" strokeweight=".465728pt" strokecolor="#5B5B5B">
                <v:path arrowok="t"/>
              </v:shape>
            </v:group>
            <v:group style="position:absolute;left:6800;top:3366;width:2;height:241" coordorigin="6800,3366" coordsize="2,241">
              <v:shape style="position:absolute;left:6800;top:3366;width:2;height:241" coordorigin="6800,3366" coordsize="0,241" path="m6800,3607l6800,3366e" filled="f" stroked="t" strokeweight=".465728pt" strokecolor="#4F4F4F">
                <v:path arrowok="t"/>
              </v:shape>
            </v:group>
            <v:group style="position:absolute;left:6790;top:3595;width:4662;height:2" coordorigin="6790,3595" coordsize="4662,2">
              <v:shape style="position:absolute;left:6790;top:3595;width:4662;height:2" coordorigin="6790,3595" coordsize="4662,0" path="m6790,3595l11452,3595e" filled="f" stroked="t" strokeweight=".698592pt" strokecolor="#676767">
                <v:path arrowok="t"/>
              </v:shape>
            </v:group>
            <v:group style="position:absolute;left:531;top:3907;width:3246;height:2" coordorigin="531,3907" coordsize="3246,2">
              <v:shape style="position:absolute;left:531;top:3907;width:3246;height:2" coordorigin="531,3907" coordsize="3246,0" path="m531,3907l3777,3907e" filled="f" stroked="t" strokeweight=".698592pt" strokecolor="#676767">
                <v:path arrowok="t"/>
              </v:shape>
            </v:group>
            <v:group style="position:absolute;left:3707;top:3902;width:2860;height:2" coordorigin="3707,3902" coordsize="2860,2">
              <v:shape style="position:absolute;left:3707;top:3902;width:2860;height:2" coordorigin="3707,3902" coordsize="2860,0" path="m3707,3902l6567,3902e" filled="f" stroked="t" strokeweight=".931455pt" strokecolor="#484848">
                <v:path arrowok="t"/>
              </v:shape>
            </v:group>
            <v:group style="position:absolute;left:6371;top:3905;width:5081;height:2" coordorigin="6371,3905" coordsize="5081,2">
              <v:shape style="position:absolute;left:6371;top:3905;width:5081;height:2" coordorigin="6371,3905" coordsize="5081,0" path="m6371,3905l11452,3905e" filled="f" stroked="t" strokeweight=".698592pt" strokecolor="#676767">
                <v:path arrowok="t"/>
              </v:shape>
            </v:group>
            <v:group style="position:absolute;left:6800;top:3550;width:2;height:364" coordorigin="6800,3550" coordsize="2,364">
              <v:shape style="position:absolute;left:6800;top:3550;width:2;height:364" coordorigin="6800,3550" coordsize="0,364" path="m6800,3914l6800,3550e" filled="f" stroked="t" strokeweight=".698592pt" strokecolor="#646464">
                <v:path arrowok="t"/>
              </v:shape>
            </v:group>
            <v:group style="position:absolute;left:526;top:4181;width:10921;height:2" coordorigin="526,4181" coordsize="10921,2">
              <v:shape style="position:absolute;left:526;top:4181;width:10921;height:2" coordorigin="526,4181" coordsize="10921,0" path="m526,4181l11448,4181e" filled="f" stroked="t" strokeweight=".698592pt" strokecolor="#676767">
                <v:path arrowok="t"/>
              </v:shape>
            </v:group>
            <v:group style="position:absolute;left:2296;top:3900;width:2;height:1749" coordorigin="2296,3900" coordsize="2,1749">
              <v:shape style="position:absolute;left:2296;top:3900;width:2;height:1749" coordorigin="2296,3900" coordsize="0,1749" path="m2296,5649l2296,3900e" filled="f" stroked="t" strokeweight=".698592pt" strokecolor="#4F4F4F">
                <v:path arrowok="t"/>
              </v:shape>
            </v:group>
            <v:group style="position:absolute;left:2291;top:4418;width:4275;height:2" coordorigin="2291,4418" coordsize="4275,2">
              <v:shape style="position:absolute;left:2291;top:4418;width:4275;height:2" coordorigin="2291,4418" coordsize="4275,0" path="m2291,4418l6567,4418e" filled="f" stroked="t" strokeweight=".698592pt" strokecolor="#676767">
                <v:path arrowok="t"/>
              </v:shape>
            </v:group>
            <v:group style="position:absolute;left:6511;top:4415;width:307;height:2" coordorigin="6511,4415" coordsize="307,2">
              <v:shape style="position:absolute;left:6511;top:4415;width:307;height:2" coordorigin="6511,4415" coordsize="307,0" path="m6511,4415l6818,4415e" filled="f" stroked="t" strokeweight=".465728pt" strokecolor="#575757">
                <v:path arrowok="t"/>
              </v:shape>
            </v:group>
            <v:group style="position:absolute;left:6762;top:4415;width:4690;height:2" coordorigin="6762,4415" coordsize="4690,2">
              <v:shape style="position:absolute;left:6762;top:4415;width:4690;height:2" coordorigin="6762,4415" coordsize="4690,0" path="m6762,4415l11452,4415e" filled="f" stroked="t" strokeweight=".698592pt" strokecolor="#676767">
                <v:path arrowok="t"/>
              </v:shape>
            </v:group>
            <v:group style="position:absolute;left:4792;top:4406;width:2;height:430" coordorigin="4792,4406" coordsize="2,430">
              <v:shape style="position:absolute;left:4792;top:4406;width:2;height:430" coordorigin="4792,4406" coordsize="0,430" path="m4792,4836l4792,4406e" filled="f" stroked="t" strokeweight=".698592pt" strokecolor="#4F4F4F">
                <v:path arrowok="t"/>
              </v:shape>
            </v:group>
            <v:group style="position:absolute;left:4788;top:4893;width:6665;height:2" coordorigin="4788,4893" coordsize="6665,2">
              <v:shape style="position:absolute;left:4788;top:4893;width:6665;height:2" coordorigin="4788,4893" coordsize="6665,0" path="m4788,4893l11452,4893e" filled="f" stroked="t" strokeweight=".698592pt" strokecolor="#6B6B6B">
                <v:path arrowok="t"/>
              </v:shape>
            </v:group>
            <v:group style="position:absolute;left:7554;top:4415;width:2;height:477" coordorigin="7554,4415" coordsize="2,477">
              <v:shape style="position:absolute;left:7554;top:4415;width:2;height:477" coordorigin="7554,4415" coordsize="0,477" path="m7554,4893l7554,4415e" filled="f" stroked="t" strokeweight=".232864pt" strokecolor="#777777">
                <v:path arrowok="t"/>
              </v:shape>
            </v:group>
            <v:group style="position:absolute;left:4792;top:4637;width:2;height:274" coordorigin="4792,4637" coordsize="2,274">
              <v:shape style="position:absolute;left:4792;top:4637;width:2;height:274" coordorigin="4792,4637" coordsize="0,274" path="m4792,4912l4792,4637e" filled="f" stroked="t" strokeweight=".698592pt" strokecolor="#545454">
                <v:path arrowok="t"/>
              </v:shape>
            </v:group>
            <v:group style="position:absolute;left:4792;top:4855;width:2;height:321" coordorigin="4792,4855" coordsize="2,321">
              <v:shape style="position:absolute;left:4792;top:4855;width:2;height:321" coordorigin="4792,4855" coordsize="0,321" path="m4792,5176l4792,4855e" filled="f" stroked="t" strokeweight=".698592pt" strokecolor="#484848">
                <v:path arrowok="t"/>
              </v:shape>
            </v:group>
            <v:group style="position:absolute;left:4783;top:5157;width:3367;height:2" coordorigin="4783,5157" coordsize="3367,2">
              <v:shape style="position:absolute;left:4783;top:5157;width:3367;height:2" coordorigin="4783,5157" coordsize="3367,0" path="m4783,5157l8150,5157e" filled="f" stroked="t" strokeweight=".698592pt" strokecolor="#6B6B6B">
                <v:path arrowok="t"/>
              </v:shape>
            </v:group>
            <v:group style="position:absolute;left:8094;top:5157;width:3358;height:2" coordorigin="8094,5157" coordsize="3358,2">
              <v:shape style="position:absolute;left:8094;top:5157;width:3358;height:2" coordorigin="8094,5157" coordsize="3358,0" path="m8094,5157l11452,5157e" filled="f" stroked="t" strokeweight=".698592pt" strokecolor="#747474">
                <v:path arrowok="t"/>
              </v:shape>
            </v:group>
            <v:group style="position:absolute;left:536;top:1201;width:2;height:128" coordorigin="536,1201" coordsize="2,128">
              <v:shape style="position:absolute;left:536;top:1201;width:2;height:128" coordorigin="536,1201" coordsize="0,128" path="m536,1328l536,1201e" filled="f" stroked="t" strokeweight=".465728pt" strokecolor="#6B6B6B">
                <v:path arrowok="t"/>
              </v:shape>
            </v:group>
            <v:group style="position:absolute;left:536;top:473;width:2;height:13510" coordorigin="536,473" coordsize="2,13510">
              <v:shape style="position:absolute;left:536;top:473;width:2;height:13510" coordorigin="536,473" coordsize="0,13510" path="m536,13983l536,473e" filled="f" stroked="t" strokeweight=".698592pt" strokecolor="#575757">
                <v:path arrowok="t"/>
              </v:shape>
            </v:group>
            <v:group style="position:absolute;left:4792;top:5120;width:2;height:312" coordorigin="4792,5120" coordsize="2,312">
              <v:shape style="position:absolute;left:4792;top:5120;width:2;height:312" coordorigin="4792,5120" coordsize="0,312" path="m4792,5432l4792,5120e" filled="f" stroked="t" strokeweight=".698592pt" strokecolor="#545454">
                <v:path arrowok="t"/>
              </v:shape>
            </v:group>
            <v:group style="position:absolute;left:4788;top:5394;width:4792;height:2" coordorigin="4788,5394" coordsize="4792,2">
              <v:shape style="position:absolute;left:4788;top:5394;width:4792;height:2" coordorigin="4788,5394" coordsize="4792,0" path="m4788,5394l9580,5394e" filled="f" stroked="t" strokeweight=".698592pt" strokecolor="#6B6B6B">
                <v:path arrowok="t"/>
              </v:shape>
            </v:group>
            <v:group style="position:absolute;left:9524;top:5396;width:265;height:2" coordorigin="9524,5396" coordsize="265,2">
              <v:shape style="position:absolute;left:9524;top:5396;width:265;height:2" coordorigin="9524,5396" coordsize="265,0" path="m9524,5396l9790,5396e" filled="f" stroked="t" strokeweight=".465728pt" strokecolor="#575757">
                <v:path arrowok="t"/>
              </v:shape>
            </v:group>
            <v:group style="position:absolute;left:9734;top:5396;width:1719;height:2" coordorigin="9734,5396" coordsize="1719,2">
              <v:shape style="position:absolute;left:9734;top:5396;width:1719;height:2" coordorigin="9734,5396" coordsize="1719,0" path="m9734,5396l11452,5396e" filled="f" stroked="t" strokeweight=".698592pt" strokecolor="#747474">
                <v:path arrowok="t"/>
              </v:shape>
            </v:group>
            <v:group style="position:absolute;left:2287;top:5635;width:9170;height:2" coordorigin="2287,5635" coordsize="9170,2">
              <v:shape style="position:absolute;left:2287;top:5635;width:9170;height:2" coordorigin="2287,5635" coordsize="9170,0" path="m2287,5635l11457,5635e" filled="f" stroked="t" strokeweight=".698592pt" strokecolor="#6B6B6B">
                <v:path arrowok="t"/>
              </v:shape>
            </v:group>
            <v:group style="position:absolute;left:4792;top:5375;width:2;height:525" coordorigin="4792,5375" coordsize="2,525">
              <v:shape style="position:absolute;left:4792;top:5375;width:2;height:525" coordorigin="4792,5375" coordsize="0,525" path="m4792,5900l4792,5375e" filled="f" stroked="t" strokeweight=".698592pt" strokecolor="#4F4F4F">
                <v:path arrowok="t"/>
              </v:shape>
            </v:group>
            <v:group style="position:absolute;left:526;top:5874;width:349;height:2" coordorigin="526,5874" coordsize="349,2">
              <v:shape style="position:absolute;left:526;top:5874;width:349;height:2" coordorigin="526,5874" coordsize="349,0" path="m526,5874l876,5874e" filled="f" stroked="t" strokeweight=".465728pt" strokecolor="#575757">
                <v:path arrowok="t"/>
              </v:shape>
            </v:group>
            <v:group style="position:absolute;left:554;top:5874;width:10898;height:2" coordorigin="554,5874" coordsize="10898,2">
              <v:shape style="position:absolute;left:554;top:5874;width:10898;height:2" coordorigin="554,5874" coordsize="10898,0" path="m554,5874l11452,5874e" filled="f" stroked="t" strokeweight=".698592pt" strokecolor="#6B6B6B">
                <v:path arrowok="t"/>
              </v:shape>
            </v:group>
            <v:group style="position:absolute;left:2294;top:5829;width:2;height:312" coordorigin="2294,5829" coordsize="2,312">
              <v:shape style="position:absolute;left:2294;top:5829;width:2;height:312" coordorigin="2294,5829" coordsize="0,312" path="m2294,6141l2294,5829e" filled="f" stroked="t" strokeweight=".698592pt" strokecolor="#545454">
                <v:path arrowok="t"/>
              </v:shape>
            </v:group>
            <v:group style="position:absolute;left:4792;top:5829;width:2;height:752" coordorigin="4792,5829" coordsize="2,752">
              <v:shape style="position:absolute;left:4792;top:5829;width:2;height:752" coordorigin="4792,5829" coordsize="0,752" path="m4792,6580l4792,5829e" filled="f" stroked="t" strokeweight=".698592pt" strokecolor="#575757">
                <v:path arrowok="t"/>
              </v:shape>
            </v:group>
            <v:group style="position:absolute;left:7554;top:5857;width:2;height:719" coordorigin="7554,5857" coordsize="2,719">
              <v:shape style="position:absolute;left:7554;top:5857;width:2;height:719" coordorigin="7554,5857" coordsize="0,719" path="m7554,6576l7554,5857e" filled="f" stroked="t" strokeweight=".232864pt" strokecolor="#707070">
                <v:path arrowok="t"/>
              </v:shape>
            </v:group>
            <v:group style="position:absolute;left:2287;top:6342;width:9166;height:2" coordorigin="2287,6342" coordsize="9166,2">
              <v:shape style="position:absolute;left:2287;top:6342;width:9166;height:2" coordorigin="2287,6342" coordsize="9166,0" path="m2287,6342l11452,6342e" filled="f" stroked="t" strokeweight=".698592pt" strokecolor="#6B6B6B">
                <v:path arrowok="t"/>
              </v:shape>
            </v:group>
            <v:group style="position:absolute;left:2294;top:6334;width:2;height:430" coordorigin="2294,6334" coordsize="2,430">
              <v:shape style="position:absolute;left:2294;top:6334;width:2;height:430" coordorigin="2294,6334" coordsize="0,430" path="m2294,6765l2294,6334e" filled="f" stroked="t" strokeweight=".698592pt" strokecolor="#4F4F4F">
                <v:path arrowok="t"/>
              </v:shape>
            </v:group>
            <v:group style="position:absolute;left:2282;top:6576;width:9175;height:2" coordorigin="2282,6576" coordsize="9175,2">
              <v:shape style="position:absolute;left:2282;top:6576;width:9175;height:2" coordorigin="2282,6576" coordsize="9175,0" path="m2282,6576l11457,6576e" filled="f" stroked="t" strokeweight=".698592pt" strokecolor="#6B6B6B">
                <v:path arrowok="t"/>
              </v:shape>
            </v:group>
            <v:group style="position:absolute;left:526;top:6814;width:10926;height:2" coordorigin="526,6814" coordsize="10926,2">
              <v:shape style="position:absolute;left:526;top:6814;width:10926;height:2" coordorigin="526,6814" coordsize="10926,0" path="m526,6814l11452,6814e" filled="f" stroked="t" strokeweight=".698592pt" strokecolor="#6B6B6B">
                <v:path arrowok="t"/>
              </v:shape>
            </v:group>
            <v:group style="position:absolute;left:531;top:477;width:2;height:7781" coordorigin="531,477" coordsize="2,7781">
              <v:shape style="position:absolute;left:531;top:477;width:2;height:7781" coordorigin="531,477" coordsize="0,7781" path="m531,8258l531,477e" filled="f" stroked="t" strokeweight=".931455pt" strokecolor="#575757">
                <v:path arrowok="t"/>
              </v:shape>
            </v:group>
            <v:group style="position:absolute;left:526;top:7285;width:7624;height:2" coordorigin="526,7285" coordsize="7624,2">
              <v:shape style="position:absolute;left:526;top:7285;width:7624;height:2" coordorigin="526,7285" coordsize="7624,0" path="m526,7285l8150,7285e" filled="f" stroked="t" strokeweight=".698592pt" strokecolor="#676767">
                <v:path arrowok="t"/>
              </v:shape>
            </v:group>
            <v:group style="position:absolute;left:8094;top:7285;width:307;height:2" coordorigin="8094,7285" coordsize="307,2">
              <v:shape style="position:absolute;left:8094;top:7285;width:307;height:2" coordorigin="8094,7285" coordsize="307,0" path="m8094,7285l8402,7285e" filled="f" stroked="t" strokeweight=".465728pt" strokecolor="#606060">
                <v:path arrowok="t"/>
              </v:shape>
            </v:group>
            <v:group style="position:absolute;left:8346;top:7285;width:3111;height:2" coordorigin="8346,7285" coordsize="3111,2">
              <v:shape style="position:absolute;left:8346;top:7285;width:3111;height:2" coordorigin="8346,7285" coordsize="3111,0" path="m8346,7285l11457,7285e" filled="f" stroked="t" strokeweight=".698592pt" strokecolor="#707070">
                <v:path arrowok="t"/>
              </v:shape>
            </v:group>
            <v:group style="position:absolute;left:4792;top:7280;width:2;height:260" coordorigin="4792,7280" coordsize="2,260">
              <v:shape style="position:absolute;left:4792;top:7280;width:2;height:260" coordorigin="4792,7280" coordsize="0,260" path="m4792,7540l4792,7280e" filled="f" stroked="t" strokeweight=".931455pt" strokecolor="#5B5B5B">
                <v:path arrowok="t"/>
              </v:shape>
            </v:group>
            <v:group style="position:absolute;left:4778;top:7521;width:6674;height:2" coordorigin="4778,7521" coordsize="6674,2">
              <v:shape style="position:absolute;left:4778;top:7521;width:6674;height:2" coordorigin="4778,7521" coordsize="6674,0" path="m4778,7521l11452,7521e" filled="f" stroked="t" strokeweight=".698592pt" strokecolor="#6B6B6B">
                <v:path arrowok="t"/>
              </v:shape>
            </v:group>
            <v:group style="position:absolute;left:4792;top:7483;width:2;height:312" coordorigin="4792,7483" coordsize="2,312">
              <v:shape style="position:absolute;left:4792;top:7483;width:2;height:312" coordorigin="4792,7483" coordsize="0,312" path="m4792,7795l4792,7483e" filled="f" stroked="t" strokeweight=".465728pt" strokecolor="#3F3F3F">
                <v:path arrowok="t"/>
              </v:shape>
            </v:group>
            <v:group style="position:absolute;left:4783;top:7762;width:6674;height:2" coordorigin="4783,7762" coordsize="6674,2">
              <v:shape style="position:absolute;left:4783;top:7762;width:6674;height:2" coordorigin="4783,7762" coordsize="6674,0" path="m4783,7762l11457,7762e" filled="f" stroked="t" strokeweight=".698592pt" strokecolor="#6B6B6B">
                <v:path arrowok="t"/>
              </v:shape>
            </v:group>
            <v:group style="position:absolute;left:522;top:7994;width:354;height:2" coordorigin="522,7994" coordsize="354,2">
              <v:shape style="position:absolute;left:522;top:7994;width:354;height:2" coordorigin="522,7994" coordsize="354,0" path="m522,7994l876,7994e" filled="f" stroked="t" strokeweight=".698592pt" strokecolor="#676767">
                <v:path arrowok="t"/>
              </v:shape>
            </v:group>
            <v:group style="position:absolute;left:820;top:7994;width:238;height:2" coordorigin="820,7994" coordsize="238,2">
              <v:shape style="position:absolute;left:820;top:7994;width:238;height:2" coordorigin="820,7994" coordsize="238,0" path="m820,7994l1057,7994e" filled="f" stroked="t" strokeweight=".465728pt" strokecolor="#5B5B5B">
                <v:path arrowok="t"/>
              </v:shape>
            </v:group>
            <v:group style="position:absolute;left:1001;top:7996;width:10451;height:2" coordorigin="1001,7996" coordsize="10451,2">
              <v:shape style="position:absolute;left:1001;top:7996;width:10451;height:2" coordorigin="1001,7996" coordsize="10451,0" path="m1001,7996l11452,7996e" filled="f" stroked="t" strokeweight=".698592pt" strokecolor="#676767">
                <v:path arrowok="t"/>
              </v:shape>
            </v:group>
            <v:group style="position:absolute;left:4790;top:7658;width:2;height:350" coordorigin="4790,7658" coordsize="2,350">
              <v:shape style="position:absolute;left:4790;top:7658;width:2;height:350" coordorigin="4790,7658" coordsize="0,350" path="m4790,8008l4790,7658e" filled="f" stroked="t" strokeweight=".931455pt" strokecolor="#606060">
                <v:path arrowok="t"/>
              </v:shape>
            </v:group>
            <v:group style="position:absolute;left:522;top:8847;width:10931;height:2" coordorigin="522,8847" coordsize="10931,2">
              <v:shape style="position:absolute;left:522;top:8847;width:10931;height:2" coordorigin="522,8847" coordsize="10931,0" path="m522,8847l11452,8847e" filled="f" stroked="t" strokeweight=".698592pt" strokecolor="#6B6B6B">
                <v:path arrowok="t"/>
              </v:shape>
            </v:group>
            <v:group style="position:absolute;left:2289;top:8291;width:2;height:761" coordorigin="2289,8291" coordsize="2,761">
              <v:shape style="position:absolute;left:2289;top:8291;width:2;height:761" coordorigin="2289,8291" coordsize="0,761" path="m2289,9053l2289,8291e" filled="f" stroked="t" strokeweight=".698592pt" strokecolor="#5B5B5B">
                <v:path arrowok="t"/>
              </v:shape>
            </v:group>
            <v:group style="position:absolute;left:526;top:9090;width:2;height:279" coordorigin="526,9090" coordsize="2,279">
              <v:shape style="position:absolute;left:526;top:9090;width:2;height:279" coordorigin="526,9090" coordsize="0,279" path="m526,9369l526,9090e" filled="f" stroked="t" strokeweight=".465728pt" strokecolor="#4B4B4B">
                <v:path arrowok="t"/>
              </v:shape>
            </v:group>
            <v:group style="position:absolute;left:11448;top:9090;width:2;height:279" coordorigin="11448,9090" coordsize="2,279">
              <v:shape style="position:absolute;left:11448;top:9090;width:2;height:279" coordorigin="11448,9090" coordsize="0,279" path="m11448,9369l11448,9090e" filled="f" stroked="t" strokeweight=".465728pt" strokecolor="#606060">
                <v:path arrowok="t"/>
              </v:shape>
            </v:group>
            <v:group style="position:absolute;left:522;top:9681;width:10931;height:2" coordorigin="522,9681" coordsize="10931,2">
              <v:shape style="position:absolute;left:522;top:9681;width:10931;height:2" coordorigin="522,9681" coordsize="10931,0" path="m522,9681l11452,9681e" filled="f" stroked="t" strokeweight=".698592pt" strokecolor="#6B6B6B">
                <v:path arrowok="t"/>
              </v:shape>
            </v:group>
            <v:group style="position:absolute;left:517;top:9925;width:10940;height:2" coordorigin="517,9925" coordsize="10940,2">
              <v:shape style="position:absolute;left:517;top:9925;width:10940;height:2" coordorigin="517,9925" coordsize="10940,0" path="m517,9925l11457,9925e" filled="f" stroked="t" strokeweight=".698592pt" strokecolor="#6B6B6B">
                <v:path arrowok="t"/>
              </v:shape>
            </v:group>
            <v:group style="position:absolute;left:526;top:9639;width:2;height:312" coordorigin="526,9639" coordsize="2,312">
              <v:shape style="position:absolute;left:526;top:9639;width:2;height:312" coordorigin="526,9639" coordsize="0,312" path="m526,9951l526,9639e" filled="f" stroked="t" strokeweight=".465728pt" strokecolor="#484848">
                <v:path arrowok="t"/>
              </v:shape>
            </v:group>
            <v:group style="position:absolute;left:512;top:10159;width:10940;height:2" coordorigin="512,10159" coordsize="10940,2">
              <v:shape style="position:absolute;left:512;top:10159;width:10940;height:2" coordorigin="512,10159" coordsize="10940,0" path="m512,10159l11452,10159e" filled="f" stroked="t" strokeweight=".698592pt" strokecolor="#6B6B6B">
                <v:path arrowok="t"/>
              </v:shape>
            </v:group>
            <v:group style="position:absolute;left:524;top:10149;width:2;height:274" coordorigin="524,10149" coordsize="2,274">
              <v:shape style="position:absolute;left:524;top:10149;width:2;height:274" coordorigin="524,10149" coordsize="0,274" path="m524,10423l524,10149e" filled="f" stroked="t" strokeweight=".465728pt" strokecolor="#4F4F4F">
                <v:path arrowok="t"/>
              </v:shape>
            </v:group>
            <v:group style="position:absolute;left:522;top:10617;width:2;height:265" coordorigin="522,10617" coordsize="2,265">
              <v:shape style="position:absolute;left:522;top:10617;width:2;height:265" coordorigin="522,10617" coordsize="0,265" path="m522,10882l522,10617e" filled="f" stroked="t" strokeweight=".465728pt" strokecolor="#4B4B4B">
                <v:path arrowok="t"/>
              </v:shape>
            </v:group>
            <v:group style="position:absolute;left:517;top:11248;width:10940;height:2" coordorigin="517,11248" coordsize="10940,2">
              <v:shape style="position:absolute;left:517;top:11248;width:10940;height:2" coordorigin="517,11248" coordsize="10940,0" path="m517,11248l11457,11248e" filled="f" stroked="t" strokeweight=".698592pt" strokecolor="#6B6B6B">
                <v:path arrowok="t"/>
              </v:shape>
            </v:group>
            <v:group style="position:absolute;left:731;top:10865;width:10726;height:2" coordorigin="731,10865" coordsize="10726,2">
              <v:shape style="position:absolute;left:731;top:10865;width:10726;height:2" coordorigin="731,10865" coordsize="10726,0" path="m731,10865l11457,10865e" filled="f" stroked="t" strokeweight=".698592pt" strokecolor="#707070">
                <v:path arrowok="t"/>
              </v:shape>
            </v:group>
            <v:group style="position:absolute;left:1621;top:10717;width:2;height:1376" coordorigin="1621,10717" coordsize="2,1376">
              <v:shape style="position:absolute;left:1621;top:10717;width:2;height:1376" coordorigin="1621,10717" coordsize="0,1376" path="m1621,12092l1621,10717e" filled="f" stroked="t" strokeweight=".698592pt" strokecolor="#676767">
                <v:path arrowok="t"/>
              </v:shape>
            </v:group>
            <v:group style="position:absolute;left:7198;top:10858;width:2;height:2737" coordorigin="7198,10858" coordsize="2,2737">
              <v:shape style="position:absolute;left:7198;top:10858;width:2;height:2737" coordorigin="7198,10858" coordsize="0,2737" path="m7198,13595l7198,10858e" filled="f" stroked="t" strokeweight=".698592pt" strokecolor="#5B5B5B">
                <v:path arrowok="t"/>
              </v:shape>
            </v:group>
            <v:group style="position:absolute;left:524;top:11203;width:2;height:553" coordorigin="524,11203" coordsize="2,553">
              <v:shape style="position:absolute;left:524;top:11203;width:2;height:553" coordorigin="524,11203" coordsize="0,553" path="m524,11757l524,11203e" filled="f" stroked="t" strokeweight=".465728pt" strokecolor="#4F4F4F">
                <v:path arrowok="t"/>
              </v:shape>
            </v:group>
            <v:group style="position:absolute;left:1621;top:12035;width:2;height:227" coordorigin="1621,12035" coordsize="2,227">
              <v:shape style="position:absolute;left:1621;top:12035;width:2;height:227" coordorigin="1621,12035" coordsize="0,227" path="m1621,12262l1621,12035e" filled="f" stroked="t" strokeweight=".465728pt" strokecolor="#4F4F4F">
                <v:path arrowok="t"/>
              </v:shape>
            </v:group>
            <v:group style="position:absolute;left:591;top:13281;width:186;height:2" coordorigin="591,13281" coordsize="186,2">
              <v:shape style="position:absolute;left:591;top:13281;width:186;height:2" coordorigin="591,13281" coordsize="186,0" path="m591,13281l778,13281e" filled="f" stroked="t" strokeweight=".232864pt" strokecolor="#838383">
                <v:path arrowok="t"/>
              </v:shape>
            </v:group>
            <v:group style="position:absolute;left:848;top:13250;width:1444;height:2" coordorigin="848,13250" coordsize="1444,2">
              <v:shape style="position:absolute;left:848;top:13250;width:1444;height:2" coordorigin="848,13250" coordsize="1444,0" path="m848,13250l2291,13250e" filled="f" stroked="t" strokeweight=".232864pt" strokecolor="#575757">
                <v:path arrowok="t"/>
              </v:shape>
            </v:group>
            <v:group style="position:absolute;left:1618;top:12206;width:2;height:3938" coordorigin="1618,12206" coordsize="2,3938">
              <v:shape style="position:absolute;left:1618;top:12206;width:2;height:3938" coordorigin="1618,12206" coordsize="0,3938" path="m1618,16143l1618,12206e" filled="f" stroked="t" strokeweight=".698592pt" strokecolor="#6B6B6B">
                <v:path arrowok="t"/>
              </v:shape>
            </v:group>
            <v:group style="position:absolute;left:519;top:13387;width:2;height:468" coordorigin="519,13387" coordsize="2,468">
              <v:shape style="position:absolute;left:519;top:13387;width:2;height:468" coordorigin="519,13387" coordsize="0,468" path="m519,13855l519,13387e" filled="f" stroked="t" strokeweight=".465728pt" strokecolor="#606060">
                <v:path arrowok="t"/>
              </v:shape>
            </v:group>
            <v:group style="position:absolute;left:7200;top:13539;width:2;height:199" coordorigin="7200,13539" coordsize="2,199">
              <v:shape style="position:absolute;left:7200;top:13539;width:2;height:199" coordorigin="7200,13539" coordsize="0,199" path="m7200,13737l7200,13539e" filled="f" stroked="t" strokeweight=".465728pt" strokecolor="#3F3F3F">
                <v:path arrowok="t"/>
              </v:shape>
            </v:group>
            <v:group style="position:absolute;left:519;top:13912;width:2;height:241" coordorigin="519,13912" coordsize="2,241">
              <v:shape style="position:absolute;left:519;top:13912;width:2;height:241" coordorigin="519,13912" coordsize="0,241" path="m519,14153l519,13912e" filled="f" stroked="t" strokeweight=".698592pt" strokecolor="#4B4B4B">
                <v:path arrowok="t"/>
              </v:shape>
            </v:group>
            <v:group style="position:absolute;left:7198;top:13680;width:2;height:2468" coordorigin="7198,13680" coordsize="2,2468">
              <v:shape style="position:absolute;left:7198;top:13680;width:2;height:2468" coordorigin="7198,13680" coordsize="0,2468" path="m7198,16148l7198,13680e" filled="f" stroked="t" strokeweight=".698592pt" strokecolor="#606060">
                <v:path arrowok="t"/>
              </v:shape>
            </v:group>
            <v:group style="position:absolute;left:857;top:10624;width:2697;height:2" coordorigin="857,10624" coordsize="2697,2">
              <v:shape style="position:absolute;left:857;top:10624;width:2697;height:2" coordorigin="857,10624" coordsize="2697,0" path="m857,10624l3554,10624e" filled="f" stroked="t" strokeweight=".698592pt" strokecolor="#6B6B6B">
                <v:path arrowok="t"/>
              </v:shape>
            </v:group>
            <v:group style="position:absolute;left:3498;top:10627;width:270;height:2" coordorigin="3498,10627" coordsize="270,2">
              <v:shape style="position:absolute;left:3498;top:10627;width:270;height:2" coordorigin="3498,10627" coordsize="270,0" path="m3498,10627l3768,10627e" filled="f" stroked="t" strokeweight=".465728pt" strokecolor="#575757">
                <v:path arrowok="t"/>
              </v:shape>
            </v:group>
            <v:group style="position:absolute;left:3712;top:10627;width:7740;height:2" coordorigin="3712,10627" coordsize="7740,2">
              <v:shape style="position:absolute;left:3712;top:10627;width:7740;height:2" coordorigin="3712,10627" coordsize="7740,0" path="m3712,10627l11452,10627e" filled="f" stroked="t" strokeweight=".698592pt" strokecolor="#6B6B6B">
                <v:path arrowok="t"/>
              </v:shape>
            </v:group>
            <v:group style="position:absolute;left:11448;top:13680;width:2;height:156" coordorigin="11448,13680" coordsize="2,156">
              <v:shape style="position:absolute;left:11448;top:13680;width:2;height:156" coordorigin="11448,13680" coordsize="0,156" path="m11448,13836l11448,13680e" filled="f" stroked="t" strokeweight=".465728pt" strokecolor="#4F4F4F">
                <v:path arrowok="t"/>
              </v:shape>
            </v:group>
            <v:group style="position:absolute;left:11445;top:9313;width:2;height:6840" coordorigin="11445,9313" coordsize="2,6840">
              <v:shape style="position:absolute;left:11445;top:9313;width:2;height:6840" coordorigin="11445,9313" coordsize="0,6840" path="m11445,16153l11445,9313e" filled="f" stroked="t" strokeweight=".698592pt" strokecolor="#676767">
                <v:path arrowok="t"/>
              </v:shape>
            </v:group>
            <v:group style="position:absolute;left:1043;top:13387;width:2;height:208" coordorigin="1043,13387" coordsize="2,208">
              <v:shape style="position:absolute;left:1043;top:13387;width:2;height:208" coordorigin="1043,13387" coordsize="0,208" path="m1043,13595l1043,13387e" filled="f" stroked="t" strokeweight=".465728pt" strokecolor="#484848">
                <v:path arrowok="t"/>
              </v:shape>
            </v:group>
            <v:group style="position:absolute;left:1043;top:13780;width:2;height:189" coordorigin="1043,13780" coordsize="2,189">
              <v:shape style="position:absolute;left:1043;top:13780;width:2;height:189" coordorigin="1043,13780" coordsize="0,189" path="m1043,13969l1043,13780e" filled="f" stroked="t" strokeweight=".465728pt" strokecolor="#3F3F3F">
                <v:path arrowok="t"/>
              </v:shape>
            </v:group>
            <v:group style="position:absolute;left:1041;top:10854;width:2;height:5285" coordorigin="1041,10854" coordsize="2,5285">
              <v:shape style="position:absolute;left:1041;top:10854;width:2;height:5285" coordorigin="1041,10854" coordsize="0,5285" path="m1041,16139l1041,10854e" filled="f" stroked="t" strokeweight=".698592pt" strokecolor="#5B5B5B">
                <v:path arrowok="t"/>
              </v:shape>
            </v:group>
            <v:group style="position:absolute;left:1041;top:14328;width:2;height:222" coordorigin="1041,14328" coordsize="2,222">
              <v:shape style="position:absolute;left:1041;top:14328;width:2;height:222" coordorigin="1041,14328" coordsize="0,222" path="m1041,14550l1041,14328e" filled="f" stroked="t" strokeweight=".465728pt" strokecolor="#3B3B3B">
                <v:path arrowok="t"/>
              </v:shape>
            </v:group>
            <v:group style="position:absolute;left:2287;top:11846;width:2;height:246" coordorigin="2287,11846" coordsize="2,246">
              <v:shape style="position:absolute;left:2287;top:11846;width:2;height:246" coordorigin="2287,11846" coordsize="0,246" path="m2287,12092l2287,11846e" filled="f" stroked="t" strokeweight=".465728pt" strokecolor="#3B3B3B">
                <v:path arrowok="t"/>
              </v:shape>
            </v:group>
            <v:group style="position:absolute;left:2282;top:9180;width:2;height:6958" coordorigin="2282,9180" coordsize="2,6958">
              <v:shape style="position:absolute;left:2282;top:9180;width:2;height:6958" coordorigin="2282,9180" coordsize="0,6958" path="m2282,16139l2282,9180e" filled="f" stroked="t" strokeweight=".698592pt" strokecolor="#545454">
                <v:path arrowok="t"/>
              </v:shape>
            </v:group>
            <v:group style="position:absolute;left:519;top:14328;width:2;height:222" coordorigin="519,14328" coordsize="2,222">
              <v:shape style="position:absolute;left:519;top:14328;width:2;height:222" coordorigin="519,14328" coordsize="0,222" path="m519,14550l519,14328e" filled="f" stroked="t" strokeweight=".465728pt" strokecolor="#4B4B4B">
                <v:path arrowok="t"/>
              </v:shape>
            </v:group>
            <v:group style="position:absolute;left:522;top:477;width:2;height:15656" coordorigin="522,477" coordsize="2,15656">
              <v:shape style="position:absolute;left:522;top:477;width:2;height:15656" coordorigin="522,477" coordsize="0,15656" path="m522,16134l522,477e" filled="f" stroked="t" strokeweight=".698592pt" strokecolor="#575757">
                <v:path arrowok="t"/>
              </v:shape>
            </v:group>
            <v:group style="position:absolute;left:2282;top:14678;width:2;height:142" coordorigin="2282,14678" coordsize="2,142">
              <v:shape style="position:absolute;left:2282;top:14678;width:2;height:142" coordorigin="2282,14678" coordsize="0,142" path="m2282,14820l2282,14678e" filled="f" stroked="t" strokeweight=".465728pt" strokecolor="#3F3F3F">
                <v:path arrowok="t"/>
              </v:shape>
            </v:group>
            <v:group style="position:absolute;left:11443;top:14678;width:2;height:142" coordorigin="11443,14678" coordsize="2,142">
              <v:shape style="position:absolute;left:11443;top:14678;width:2;height:142" coordorigin="11443,14678" coordsize="0,142" path="m11443,14820l11443,14678e" filled="f" stroked="t" strokeweight=".465728pt" strokecolor="#4F4F4F">
                <v:path arrowok="t"/>
              </v:shape>
            </v:group>
            <v:group style="position:absolute;left:1039;top:14763;width:2;height:340" coordorigin="1039,14763" coordsize="2,340">
              <v:shape style="position:absolute;left:1039;top:14763;width:2;height:340" coordorigin="1039,14763" coordsize="0,340" path="m1039,15103l1039,14763e" filled="f" stroked="t" strokeweight=".465728pt" strokecolor="#4F4F4F">
                <v:path arrowok="t"/>
              </v:shape>
            </v:group>
            <v:group style="position:absolute;left:508;top:16134;width:6059;height:2" coordorigin="508,16134" coordsize="6059,2">
              <v:shape style="position:absolute;left:508;top:16134;width:6059;height:2" coordorigin="508,16134" coordsize="6059,0" path="m508,16134l6567,16134e" filled="f" stroked="t" strokeweight=".698592pt" strokecolor="#707070">
                <v:path arrowok="t"/>
              </v:shape>
            </v:group>
            <v:group style="position:absolute;left:2284;top:3900;width:2;height:12239" coordorigin="2284,3900" coordsize="2,12239">
              <v:shape style="position:absolute;left:2284;top:3900;width:2;height:12239" coordorigin="2284,3900" coordsize="0,12239" path="m2284,16139l2284,3900e" filled="f" stroked="t" strokeweight=".698592pt" strokecolor="#545454">
                <v:path arrowok="t"/>
              </v:shape>
            </v:group>
            <v:group style="position:absolute;left:2841;top:16136;width:1975;height:2" coordorigin="2841,16136" coordsize="1975,2">
              <v:shape style="position:absolute;left:2841;top:16136;width:1975;height:2" coordorigin="2841,16136" coordsize="1975,0" path="m2841,16136l4816,16136e" filled="f" stroked="t" strokeweight=".698592pt" strokecolor="#6B6B6B">
                <v:path arrowok="t"/>
              </v:shape>
            </v:group>
            <v:group style="position:absolute;left:6511;top:16141;width:307;height:2" coordorigin="6511,16141" coordsize="307,2">
              <v:shape style="position:absolute;left:6511;top:16141;width:307;height:2" coordorigin="6511,16141" coordsize="307,0" path="m6511,16141l6818,16141e" filled="f" stroked="t" strokeweight=".232864pt" strokecolor="#646464">
                <v:path arrowok="t"/>
              </v:shape>
            </v:group>
            <v:group style="position:absolute;left:6613;top:16141;width:4834;height:2" coordorigin="6613,16141" coordsize="4834,2">
              <v:shape style="position:absolute;left:6613;top:16141;width:4834;height:2" coordorigin="6613,16141" coordsize="4834,0" path="m6613,16141l11448,16141e" filled="f" stroked="t" strokeweight=".698592pt" strokecolor="#707070">
                <v:path arrowok="t"/>
              </v:shape>
            </v:group>
            <v:group style="position:absolute;left:10008;top:14870;width:2;height:125" coordorigin="10008,14870" coordsize="2,125">
              <v:shape style="position:absolute;left:10008;top:14870;width:2;height:125" coordorigin="10008,14870" coordsize="0,125" path="m10008,14995l10008,14870e" filled="f" stroked="t" strokeweight=".486415pt" strokecolor="#CDCFCD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5.905457pt;margin-top:-3.846878pt;width:4.88pt;height:8pt;mso-position-horizontal-relative:page;mso-position-vertical-relative:paragraph;z-index:-15610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828385"/>
                      <w:spacing w:val="0"/>
                      <w:w w:val="122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828385"/>
          <w:spacing w:val="-39"/>
          <w:w w:val="100"/>
          <w:position w:val="4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0"/>
          <w:w w:val="100"/>
          <w:position w:val="4"/>
        </w:rPr>
        <w:t>Eıı-giin</w:t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2"/>
          <w:w w:val="100"/>
          <w:position w:val="4"/>
        </w:rPr>
        <w:t> </w:t>
      </w:r>
      <w:r>
        <w:rPr>
          <w:rFonts w:ascii="Arial" w:hAnsi="Arial" w:cs="Arial" w:eastAsia="Arial"/>
          <w:sz w:val="26"/>
          <w:szCs w:val="26"/>
          <w:color w:val="959795"/>
          <w:spacing w:val="0"/>
          <w:w w:val="100"/>
          <w:i/>
          <w:position w:val="-1"/>
        </w:rPr>
        <w:t>&lt;</w:t>
      </w:r>
      <w:r>
        <w:rPr>
          <w:rFonts w:ascii="Arial" w:hAnsi="Arial" w:cs="Arial" w:eastAsia="Arial"/>
          <w:sz w:val="26"/>
          <w:szCs w:val="26"/>
          <w:color w:val="959795"/>
          <w:spacing w:val="-17"/>
          <w:w w:val="100"/>
          <w:i/>
          <w:position w:val="-1"/>
        </w:rPr>
        <w:t>A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  <w:i/>
          <w:position w:val="-1"/>
        </w:rPr>
        <w:t>YA</w:t>
      </w:r>
      <w:r>
        <w:rPr>
          <w:rFonts w:ascii="Arial" w:hAnsi="Arial" w:cs="Arial" w:eastAsia="Arial"/>
          <w:sz w:val="26"/>
          <w:szCs w:val="26"/>
          <w:color w:val="363636"/>
          <w:spacing w:val="7"/>
          <w:w w:val="100"/>
          <w:i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9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9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9"/>
        </w:rPr>
      </w:r>
      <w:r>
        <w:rPr>
          <w:rFonts w:ascii="Arial" w:hAnsi="Arial" w:cs="Arial" w:eastAsia="Arial"/>
          <w:sz w:val="9"/>
          <w:szCs w:val="9"/>
          <w:color w:val="959795"/>
          <w:spacing w:val="0"/>
          <w:w w:val="600"/>
          <w:position w:val="9"/>
        </w:rPr>
        <w:t>.</w:t>
      </w:r>
      <w:r>
        <w:rPr>
          <w:rFonts w:ascii="Arial" w:hAnsi="Arial" w:cs="Arial" w:eastAsia="Arial"/>
          <w:sz w:val="9"/>
          <w:szCs w:val="9"/>
          <w:color w:val="959795"/>
          <w:spacing w:val="-53"/>
          <w:w w:val="600"/>
          <w:position w:val="9"/>
        </w:rPr>
        <w:t> </w:t>
      </w:r>
      <w:r>
        <w:rPr>
          <w:rFonts w:ascii="Arial" w:hAnsi="Arial" w:cs="Arial" w:eastAsia="Arial"/>
          <w:sz w:val="9"/>
          <w:szCs w:val="9"/>
          <w:color w:val="6B6B6B"/>
          <w:spacing w:val="-1"/>
          <w:w w:val="73"/>
          <w:b/>
          <w:bCs/>
          <w:i/>
          <w:position w:val="9"/>
        </w:rPr>
        <w:t>J</w:t>
      </w:r>
      <w:r>
        <w:rPr>
          <w:rFonts w:ascii="Arial" w:hAnsi="Arial" w:cs="Arial" w:eastAsia="Arial"/>
          <w:sz w:val="9"/>
          <w:szCs w:val="9"/>
          <w:color w:val="BFBFBF"/>
          <w:spacing w:val="0"/>
          <w:w w:val="30"/>
          <w:b/>
          <w:bCs/>
          <w:i/>
          <w:position w:val="9"/>
        </w:rPr>
        <w:t>.</w:t>
      </w:r>
      <w:r>
        <w:rPr>
          <w:rFonts w:ascii="Arial" w:hAnsi="Arial" w:cs="Arial" w:eastAsia="Arial"/>
          <w:sz w:val="9"/>
          <w:szCs w:val="9"/>
          <w:color w:val="BFBFBF"/>
          <w:spacing w:val="0"/>
          <w:w w:val="100"/>
          <w:b/>
          <w:bCs/>
          <w:i/>
          <w:position w:val="9"/>
        </w:rPr>
        <w:tab/>
      </w:r>
      <w:r>
        <w:rPr>
          <w:rFonts w:ascii="Arial" w:hAnsi="Arial" w:cs="Arial" w:eastAsia="Arial"/>
          <w:sz w:val="9"/>
          <w:szCs w:val="9"/>
          <w:color w:val="BFBFBF"/>
          <w:spacing w:val="0"/>
          <w:w w:val="100"/>
          <w:b/>
          <w:bCs/>
          <w:i/>
          <w:position w:val="9"/>
        </w:rPr>
      </w:r>
      <w:r>
        <w:rPr>
          <w:rFonts w:ascii="Arial" w:hAnsi="Arial" w:cs="Arial" w:eastAsia="Arial"/>
          <w:sz w:val="9"/>
          <w:szCs w:val="9"/>
          <w:color w:val="6B6B6B"/>
          <w:spacing w:val="-9"/>
          <w:w w:val="236"/>
          <w:position w:val="9"/>
        </w:rPr>
        <w:t>'</w:t>
      </w:r>
      <w:r>
        <w:rPr>
          <w:rFonts w:ascii="Arial" w:hAnsi="Arial" w:cs="Arial" w:eastAsia="Arial"/>
          <w:sz w:val="9"/>
          <w:szCs w:val="9"/>
          <w:color w:val="ACACAC"/>
          <w:spacing w:val="0"/>
          <w:w w:val="236"/>
          <w:position w:val="9"/>
        </w:rPr>
        <w:t>·</w:t>
      </w:r>
      <w:r>
        <w:rPr>
          <w:rFonts w:ascii="Arial" w:hAnsi="Arial" w:cs="Arial" w:eastAsia="Arial"/>
          <w:sz w:val="9"/>
          <w:szCs w:val="9"/>
          <w:color w:val="ACACAC"/>
          <w:spacing w:val="-26"/>
          <w:w w:val="236"/>
          <w:position w:val="9"/>
        </w:rPr>
        <w:t> </w:t>
      </w:r>
      <w:r>
        <w:rPr>
          <w:rFonts w:ascii="Arial" w:hAnsi="Arial" w:cs="Arial" w:eastAsia="Arial"/>
          <w:sz w:val="9"/>
          <w:szCs w:val="9"/>
          <w:color w:val="6B6B6B"/>
          <w:spacing w:val="0"/>
          <w:w w:val="83"/>
          <w:position w:val="9"/>
        </w:rPr>
        <w:t>-.</w:t>
      </w:r>
      <w:r>
        <w:rPr>
          <w:rFonts w:ascii="Arial" w:hAnsi="Arial" w:cs="Arial" w:eastAsia="Arial"/>
          <w:sz w:val="9"/>
          <w:szCs w:val="9"/>
          <w:color w:val="6B6B6B"/>
          <w:spacing w:val="2"/>
          <w:w w:val="83"/>
          <w:position w:val="9"/>
        </w:rPr>
        <w:t>.</w:t>
      </w:r>
      <w:r>
        <w:rPr>
          <w:rFonts w:ascii="Arial" w:hAnsi="Arial" w:cs="Arial" w:eastAsia="Arial"/>
          <w:sz w:val="9"/>
          <w:szCs w:val="9"/>
          <w:color w:val="ACACAC"/>
          <w:spacing w:val="0"/>
          <w:w w:val="83"/>
          <w:position w:val="9"/>
        </w:rPr>
        <w:t>•</w:t>
      </w:r>
      <w:r>
        <w:rPr>
          <w:rFonts w:ascii="Arial" w:hAnsi="Arial" w:cs="Arial" w:eastAsia="Arial"/>
          <w:sz w:val="9"/>
          <w:szCs w:val="9"/>
          <w:color w:val="ACACAC"/>
          <w:spacing w:val="-3"/>
          <w:w w:val="83"/>
          <w:position w:val="9"/>
        </w:rPr>
        <w:t> </w:t>
      </w:r>
      <w:r>
        <w:rPr>
          <w:rFonts w:ascii="Arial" w:hAnsi="Arial" w:cs="Arial" w:eastAsia="Arial"/>
          <w:sz w:val="9"/>
          <w:szCs w:val="9"/>
          <w:color w:val="828385"/>
          <w:spacing w:val="0"/>
          <w:w w:val="83"/>
          <w:position w:val="9"/>
        </w:rPr>
        <w:t>•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2072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595959"/>
          <w:spacing w:val="0"/>
          <w:w w:val="72"/>
          <w:position w:val="-1"/>
        </w:rPr>
        <w:t>It</w:t>
      </w:r>
      <w:r>
        <w:rPr>
          <w:rFonts w:ascii="Arial" w:hAnsi="Arial" w:cs="Arial" w:eastAsia="Arial"/>
          <w:sz w:val="22"/>
          <w:szCs w:val="22"/>
          <w:color w:val="595959"/>
          <w:spacing w:val="-1"/>
          <w:w w:val="72"/>
          <w:position w:val="-1"/>
        </w:rPr>
        <w:t>f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72"/>
          <w:position w:val="-1"/>
        </w:rPr>
        <w:t>aiye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72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363636"/>
          <w:spacing w:val="20"/>
          <w:w w:val="72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72"/>
          <w:position w:val="-1"/>
        </w:rPr>
        <w:t>Günıa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72"/>
          <w:position w:val="-1"/>
        </w:rPr>
        <w:t>y</w:t>
      </w:r>
      <w:r>
        <w:rPr>
          <w:rFonts w:ascii="Arial" w:hAnsi="Arial" w:cs="Arial" w:eastAsia="Arial"/>
          <w:sz w:val="22"/>
          <w:szCs w:val="22"/>
          <w:color w:val="363636"/>
          <w:spacing w:val="-1"/>
          <w:w w:val="72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72"/>
          <w:position w:val="-1"/>
        </w:rPr>
        <w:t>Bölg</w:t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72"/>
          <w:position w:val="-1"/>
        </w:rPr>
        <w:t>e</w:t>
      </w:r>
      <w:r>
        <w:rPr>
          <w:rFonts w:ascii="Arial" w:hAnsi="Arial" w:cs="Arial" w:eastAsia="Arial"/>
          <w:sz w:val="22"/>
          <w:szCs w:val="22"/>
          <w:color w:val="4B4B4B"/>
          <w:spacing w:val="44"/>
          <w:w w:val="72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83"/>
          <w:position w:val="-1"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524" w:lineRule="exact"/>
        <w:ind w:left="2677" w:right="-20"/>
        <w:jc w:val="left"/>
        <w:rPr>
          <w:rFonts w:ascii="Arial" w:hAnsi="Arial" w:cs="Arial" w:eastAsia="Arial"/>
          <w:sz w:val="53"/>
          <w:szCs w:val="53"/>
        </w:rPr>
      </w:pPr>
      <w:rPr/>
      <w:r>
        <w:rPr>
          <w:rFonts w:ascii="Arial" w:hAnsi="Arial" w:cs="Arial" w:eastAsia="Arial"/>
          <w:sz w:val="53"/>
          <w:szCs w:val="53"/>
          <w:color w:val="3642BD"/>
          <w:spacing w:val="0"/>
          <w:w w:val="100"/>
          <w:position w:val="1"/>
        </w:rPr>
        <w:t>{</w:t>
      </w:r>
      <w:r>
        <w:rPr>
          <w:rFonts w:ascii="Arial" w:hAnsi="Arial" w:cs="Arial" w:eastAsia="Arial"/>
          <w:sz w:val="53"/>
          <w:szCs w:val="53"/>
          <w:color w:val="3642BD"/>
          <w:spacing w:val="0"/>
          <w:w w:val="100"/>
          <w:position w:val="1"/>
        </w:rPr>
        <w:t>)</w:t>
      </w:r>
      <w:r>
        <w:rPr>
          <w:rFonts w:ascii="Arial" w:hAnsi="Arial" w:cs="Arial" w:eastAsia="Arial"/>
          <w:sz w:val="53"/>
          <w:szCs w:val="53"/>
          <w:color w:val="3642BD"/>
          <w:spacing w:val="53"/>
          <w:w w:val="100"/>
          <w:position w:val="1"/>
        </w:rPr>
        <w:t> </w:t>
      </w:r>
      <w:r>
        <w:rPr>
          <w:rFonts w:ascii="Arial" w:hAnsi="Arial" w:cs="Arial" w:eastAsia="Arial"/>
          <w:sz w:val="53"/>
          <w:szCs w:val="53"/>
          <w:color w:val="3642BD"/>
          <w:spacing w:val="0"/>
          <w:w w:val="110"/>
          <w:position w:val="1"/>
        </w:rPr>
        <w:t>d/s</w:t>
      </w:r>
      <w:r>
        <w:rPr>
          <w:rFonts w:ascii="Arial" w:hAnsi="Arial" w:cs="Arial" w:eastAsia="Arial"/>
          <w:sz w:val="53"/>
          <w:szCs w:val="5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20" w:right="3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6" w:lineRule="exact"/>
        <w:ind w:left="3513" w:right="5076" w:firstLine="-9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w w:val="67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88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8"/>
        </w:rPr>
        <w:t>Mİ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8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8"/>
        </w:rPr>
        <w:t>BELEDİ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Sİ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8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8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9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BAŞKA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9"/>
          <w:w w:val="100"/>
        </w:rPr>
        <w:t>N</w:t>
      </w:r>
      <w:r>
        <w:rPr>
          <w:rFonts w:ascii="Arial" w:hAnsi="Arial" w:cs="Arial" w:eastAsia="Arial"/>
          <w:sz w:val="17"/>
          <w:szCs w:val="17"/>
          <w:color w:val="3A3A3B"/>
          <w:spacing w:val="0"/>
          <w:w w:val="100"/>
        </w:rPr>
        <w:t>LIG!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3" w:lineRule="exact"/>
        <w:ind w:left="854" w:right="3951"/>
        <w:jc w:val="center"/>
        <w:tabs>
          <w:tab w:pos="3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1"/>
        </w:rPr>
        <w:t>IZMIR</w:t>
        <w:tab/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6"/>
          <w:position w:val="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29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6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3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6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6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6"/>
          <w:position w:val="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4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8"/>
          <w:position w:val="1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4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8"/>
          <w:position w:val="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8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8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8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629"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544262pt;margin-top:-48.755936pt;width:497.309263pt;height:52.566027pt;mso-position-horizontal-relative:page;mso-position-vertical-relative:paragraph;z-index:-15607" type="#_x0000_t202" filled="f" stroked="f">
            <v:textbox inset="0,0,0,0">
              <w:txbxContent>
                <w:p>
                  <w:pPr>
                    <w:spacing w:before="0" w:after="0" w:line="1051" w:lineRule="exact"/>
                    <w:ind w:right="-198"/>
                    <w:jc w:val="left"/>
                    <w:tabs>
                      <w:tab w:pos="8780" w:val="left"/>
                    </w:tabs>
                    <w:rPr>
                      <w:rFonts w:ascii="Arial" w:hAnsi="Arial" w:cs="Arial" w:eastAsia="Arial"/>
                      <w:sz w:val="91"/>
                      <w:szCs w:val="91"/>
                    </w:rPr>
                  </w:pPr>
                  <w:rPr/>
                  <w:r>
                    <w:rPr>
                      <w:rFonts w:ascii="Arial" w:hAnsi="Arial" w:cs="Arial" w:eastAsia="Arial"/>
                      <w:sz w:val="99"/>
                      <w:szCs w:val="99"/>
                      <w:color w:val="3A3A3B"/>
                      <w:spacing w:val="0"/>
                      <w:w w:val="153"/>
                      <w:b/>
                      <w:bCs/>
                      <w:i/>
                      <w:position w:val="4"/>
                    </w:rPr>
                    <w:t>l</w:t>
                  </w:r>
                  <w:r>
                    <w:rPr>
                      <w:rFonts w:ascii="Arial" w:hAnsi="Arial" w:cs="Arial" w:eastAsia="Arial"/>
                      <w:sz w:val="99"/>
                      <w:szCs w:val="99"/>
                      <w:color w:val="3A3A3B"/>
                      <w:spacing w:val="0"/>
                      <w:w w:val="100"/>
                      <w:b/>
                      <w:bCs/>
                      <w:i/>
                      <w:position w:val="4"/>
                    </w:rPr>
                    <w:tab/>
                  </w:r>
                  <w:r>
                    <w:rPr>
                      <w:rFonts w:ascii="Arial" w:hAnsi="Arial" w:cs="Arial" w:eastAsia="Arial"/>
                      <w:sz w:val="99"/>
                      <w:szCs w:val="99"/>
                      <w:color w:val="3A3A3B"/>
                      <w:spacing w:val="0"/>
                      <w:w w:val="100"/>
                      <w:b/>
                      <w:bCs/>
                      <w:i/>
                      <w:position w:val="4"/>
                    </w:rPr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676767"/>
                      <w:spacing w:val="0"/>
                      <w:w w:val="153"/>
                      <w:b/>
                      <w:bCs/>
                      <w:position w:val="-4"/>
                    </w:rPr>
                    <w:t>M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84"/>
        </w:rPr>
        <w:t>BÜYÜKSEHIR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4"/>
          <w:position w:val="-1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34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677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A3A3B"/>
          <w:spacing w:val="0"/>
          <w:w w:val="100"/>
        </w:rPr>
        <w:t>BELEDIYESI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29" w:right="-20"/>
        <w:jc w:val="left"/>
        <w:tabs>
          <w:tab w:pos="1480" w:val="left"/>
          <w:tab w:pos="3180" w:val="left"/>
          <w:tab w:pos="544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3A3A3B"/>
          <w:w w:val="50"/>
          <w:position w:val="2"/>
        </w:rPr>
        <w:t>k:</w:t>
      </w:r>
      <w:r>
        <w:rPr>
          <w:rFonts w:ascii="Arial" w:hAnsi="Arial" w:cs="Arial" w:eastAsia="Arial"/>
          <w:sz w:val="21"/>
          <w:szCs w:val="21"/>
          <w:color w:val="3A3A3B"/>
          <w:spacing w:val="14"/>
          <w:w w:val="50"/>
          <w:position w:val="2"/>
        </w:rPr>
        <w:t>&gt;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6"/>
          <w:position w:val="2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7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"/>
          <w:w w:val="100"/>
          <w:position w:val="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05/2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0"/>
          <w:w w:val="96"/>
          <w:position w:val="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6"/>
          <w:position w:val="1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5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39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6"/>
          <w:w w:val="281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2ı:58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rrel: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148" w:right="-20"/>
        <w:jc w:val="left"/>
        <w:tabs>
          <w:tab w:pos="1500" w:val="left"/>
          <w:tab w:pos="3180" w:val="left"/>
          <w:tab w:pos="4540" w:val="left"/>
          <w:tab w:pos="5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4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"/>
          <w:w w:val="100"/>
          <w:position w:val="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05/2017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9"/>
          <w:w w:val="94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4"/>
          <w:position w:val="0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8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2817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0"/>
          <w:w w:val="96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44" w:lineRule="auto"/>
        <w:ind w:left="144" w:right="6114" w:firstLine="5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17"/>
        </w:rPr>
        <w:t>6ı5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1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8"/>
          <w:w w:val="1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Işıkkent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-Bornova/İZMİR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  <w:position w:val="1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6153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Işıkkent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-Bornova/İZMİR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44" w:right="-20"/>
        <w:jc w:val="left"/>
        <w:tabs>
          <w:tab w:pos="1480" w:val="left"/>
          <w:tab w:pos="3640" w:val="left"/>
          <w:tab w:pos="6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2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6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4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8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3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8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144" w:right="-20"/>
        <w:jc w:val="left"/>
        <w:tabs>
          <w:tab w:pos="3660" w:val="left"/>
          <w:tab w:pos="6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3.659332pt;margin-top:9.331635pt;width:34.843202pt;height:28pt;mso-position-horizontal-relative:page;mso-position-vertical-relative:paragraph;z-index:-15605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56"/>
                      <w:szCs w:val="56"/>
                      <w:color w:val="BFBFBF"/>
                      <w:spacing w:val="0"/>
                      <w:w w:val="203"/>
                      <w:position w:val="-1"/>
                    </w:rPr>
                    <w:t>ı-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7"/>
          <w:w w:val="78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5"/>
          <w:position w:val="1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20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5"/>
          <w:position w:val="1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9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85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5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5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6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5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4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3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4"/>
          <w:w w:val="85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6"/>
          <w:w w:val="85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5"/>
          <w:position w:val="0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0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6"/>
          <w:position w:val="0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4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6"/>
          <w:position w:val="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4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3635" w:right="808"/>
        <w:jc w:val="center"/>
        <w:tabs>
          <w:tab w:pos="678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w w:val="56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8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7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94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7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1"/>
          <w:w w:val="7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3"/>
        </w:rPr>
        <w:t>nıc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22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2"/>
        </w:rPr>
        <w:t>K.aıı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4"/>
          <w:w w:val="83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7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76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21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6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iğ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r</w:t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676767"/>
          <w:spacing w:val="0"/>
          <w:w w:val="78"/>
        </w:rPr>
        <w:t>..........</w:t>
      </w:r>
      <w:r>
        <w:rPr>
          <w:rFonts w:ascii="Arial" w:hAnsi="Arial" w:cs="Arial" w:eastAsia="Arial"/>
          <w:sz w:val="21"/>
          <w:szCs w:val="21"/>
          <w:color w:val="676767"/>
          <w:spacing w:val="-18"/>
          <w:w w:val="78"/>
        </w:rPr>
        <w:t>.</w:t>
      </w:r>
      <w:r>
        <w:rPr>
          <w:rFonts w:ascii="Arial" w:hAnsi="Arial" w:cs="Arial" w:eastAsia="Arial"/>
          <w:sz w:val="21"/>
          <w:szCs w:val="21"/>
          <w:color w:val="3A3A3B"/>
          <w:spacing w:val="-18"/>
          <w:w w:val="112"/>
        </w:rPr>
        <w:t>.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79"/>
        </w:rPr>
        <w:t>...</w:t>
      </w:r>
      <w:r>
        <w:rPr>
          <w:rFonts w:ascii="Arial" w:hAnsi="Arial" w:cs="Arial" w:eastAsia="Arial"/>
          <w:sz w:val="21"/>
          <w:szCs w:val="21"/>
          <w:color w:val="545454"/>
          <w:spacing w:val="-27"/>
          <w:w w:val="79"/>
        </w:rPr>
        <w:t>.</w:t>
      </w:r>
      <w:r>
        <w:rPr>
          <w:rFonts w:ascii="Arial" w:hAnsi="Arial" w:cs="Arial" w:eastAsia="Arial"/>
          <w:sz w:val="21"/>
          <w:szCs w:val="21"/>
          <w:color w:val="3A3A3B"/>
          <w:spacing w:val="-13"/>
          <w:w w:val="112"/>
        </w:rPr>
        <w:t>.</w:t>
      </w:r>
      <w:r>
        <w:rPr>
          <w:rFonts w:ascii="Arial" w:hAnsi="Arial" w:cs="Arial" w:eastAsia="Arial"/>
          <w:sz w:val="21"/>
          <w:szCs w:val="21"/>
          <w:color w:val="545454"/>
          <w:spacing w:val="-10"/>
          <w:w w:val="90"/>
        </w:rPr>
        <w:t>.</w:t>
      </w:r>
      <w:r>
        <w:rPr>
          <w:rFonts w:ascii="Arial" w:hAnsi="Arial" w:cs="Arial" w:eastAsia="Arial"/>
          <w:sz w:val="21"/>
          <w:szCs w:val="21"/>
          <w:color w:val="282828"/>
          <w:spacing w:val="-10"/>
          <w:w w:val="90"/>
        </w:rPr>
        <w:t>.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79"/>
        </w:rPr>
        <w:t>...</w:t>
      </w:r>
      <w:r>
        <w:rPr>
          <w:rFonts w:ascii="Arial" w:hAnsi="Arial" w:cs="Arial" w:eastAsia="Arial"/>
          <w:sz w:val="21"/>
          <w:szCs w:val="21"/>
          <w:color w:val="545454"/>
          <w:spacing w:val="-32"/>
          <w:w w:val="79"/>
        </w:rPr>
        <w:t>.</w:t>
      </w:r>
      <w:r>
        <w:rPr>
          <w:rFonts w:ascii="Arial" w:hAnsi="Arial" w:cs="Arial" w:eastAsia="Arial"/>
          <w:sz w:val="21"/>
          <w:szCs w:val="21"/>
          <w:color w:val="3A3A3B"/>
          <w:spacing w:val="-10"/>
          <w:w w:val="90"/>
        </w:rPr>
        <w:t>.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82"/>
        </w:rPr>
        <w:t>..</w:t>
      </w:r>
      <w:r>
        <w:rPr>
          <w:rFonts w:ascii="Arial" w:hAnsi="Arial" w:cs="Arial" w:eastAsia="Arial"/>
          <w:sz w:val="21"/>
          <w:szCs w:val="21"/>
          <w:color w:val="545454"/>
          <w:spacing w:val="-27"/>
          <w:w w:val="82"/>
        </w:rPr>
        <w:t>.</w:t>
      </w:r>
      <w:r>
        <w:rPr>
          <w:rFonts w:ascii="Arial" w:hAnsi="Arial" w:cs="Arial" w:eastAsia="Arial"/>
          <w:sz w:val="21"/>
          <w:szCs w:val="21"/>
          <w:color w:val="3A3A3B"/>
          <w:spacing w:val="-20"/>
          <w:w w:val="112"/>
        </w:rPr>
        <w:t>.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78"/>
        </w:rPr>
        <w:t>.......</w:t>
      </w:r>
      <w:r>
        <w:rPr>
          <w:rFonts w:ascii="Arial" w:hAnsi="Arial" w:cs="Arial" w:eastAsia="Arial"/>
          <w:sz w:val="21"/>
          <w:szCs w:val="21"/>
          <w:color w:val="545454"/>
          <w:spacing w:val="-15"/>
          <w:w w:val="78"/>
        </w:rPr>
        <w:t>.</w:t>
      </w:r>
      <w:r>
        <w:rPr>
          <w:rFonts w:ascii="Arial" w:hAnsi="Arial" w:cs="Arial" w:eastAsia="Arial"/>
          <w:sz w:val="21"/>
          <w:szCs w:val="21"/>
          <w:color w:val="777777"/>
          <w:spacing w:val="0"/>
          <w:w w:val="82"/>
        </w:rPr>
        <w:t>....</w:t>
      </w:r>
      <w:r>
        <w:rPr>
          <w:rFonts w:ascii="Arial" w:hAnsi="Arial" w:cs="Arial" w:eastAsia="Arial"/>
          <w:sz w:val="21"/>
          <w:szCs w:val="21"/>
          <w:color w:val="777777"/>
          <w:spacing w:val="-27"/>
          <w:w w:val="82"/>
        </w:rPr>
        <w:t>.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89"/>
        </w:rPr>
        <w:t>.</w:t>
      </w:r>
      <w:r>
        <w:rPr>
          <w:rFonts w:ascii="Arial" w:hAnsi="Arial" w:cs="Arial" w:eastAsia="Arial"/>
          <w:sz w:val="21"/>
          <w:szCs w:val="21"/>
          <w:color w:val="545454"/>
          <w:spacing w:val="-29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777777"/>
          <w:spacing w:val="-29"/>
          <w:w w:val="89"/>
        </w:rPr>
      </w:r>
      <w:r>
        <w:rPr>
          <w:rFonts w:ascii="Arial" w:hAnsi="Arial" w:cs="Arial" w:eastAsia="Arial"/>
          <w:sz w:val="21"/>
          <w:szCs w:val="21"/>
          <w:color w:val="777777"/>
          <w:spacing w:val="0"/>
          <w:w w:val="89"/>
          <w:emboss/>
        </w:rPr>
        <w:t>.</w:t>
      </w:r>
      <w:r>
        <w:rPr>
          <w:rFonts w:ascii="Arial" w:hAnsi="Arial" w:cs="Arial" w:eastAsia="Arial"/>
          <w:sz w:val="21"/>
          <w:szCs w:val="21"/>
          <w:color w:val="777777"/>
          <w:spacing w:val="0"/>
          <w:w w:val="89"/>
          <w:emboss/>
        </w:rPr>
      </w:r>
      <w:r>
        <w:rPr>
          <w:rFonts w:ascii="Arial" w:hAnsi="Arial" w:cs="Arial" w:eastAsia="Arial"/>
          <w:sz w:val="21"/>
          <w:szCs w:val="21"/>
          <w:color w:val="777777"/>
          <w:spacing w:val="0"/>
          <w:w w:val="89"/>
        </w:rPr>
      </w:r>
      <w:r>
        <w:rPr>
          <w:rFonts w:ascii="Arial" w:hAnsi="Arial" w:cs="Arial" w:eastAsia="Arial"/>
          <w:sz w:val="21"/>
          <w:szCs w:val="21"/>
          <w:color w:val="777777"/>
          <w:spacing w:val="-29"/>
          <w:w w:val="89"/>
        </w:rPr>
        <w:t>.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79"/>
        </w:rPr>
        <w:t>...</w:t>
      </w:r>
      <w:r>
        <w:rPr>
          <w:rFonts w:ascii="Arial" w:hAnsi="Arial" w:cs="Arial" w:eastAsia="Arial"/>
          <w:sz w:val="21"/>
          <w:szCs w:val="21"/>
          <w:color w:val="545454"/>
          <w:spacing w:val="-38"/>
          <w:w w:val="79"/>
        </w:rPr>
        <w:t>.</w:t>
      </w:r>
      <w:r>
        <w:rPr>
          <w:rFonts w:ascii="Arial" w:hAnsi="Arial" w:cs="Arial" w:eastAsia="Arial"/>
          <w:sz w:val="21"/>
          <w:szCs w:val="21"/>
          <w:color w:val="282828"/>
          <w:spacing w:val="-10"/>
          <w:w w:val="90"/>
        </w:rPr>
        <w:t>.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79"/>
        </w:rPr>
        <w:t>......</w:t>
      </w:r>
      <w:r>
        <w:rPr>
          <w:rFonts w:ascii="Arial" w:hAnsi="Arial" w:cs="Arial" w:eastAsia="Arial"/>
          <w:sz w:val="21"/>
          <w:szCs w:val="21"/>
          <w:color w:val="545454"/>
          <w:spacing w:val="-18"/>
          <w:w w:val="79"/>
        </w:rPr>
        <w:t>.</w:t>
      </w:r>
      <w:r>
        <w:rPr>
          <w:rFonts w:ascii="Arial" w:hAnsi="Arial" w:cs="Arial" w:eastAsia="Arial"/>
          <w:sz w:val="21"/>
          <w:szCs w:val="21"/>
          <w:color w:val="3A3A3B"/>
          <w:spacing w:val="0"/>
          <w:w w:val="83"/>
        </w:rPr>
        <w:t>.</w:t>
      </w:r>
      <w:r>
        <w:rPr>
          <w:rFonts w:ascii="Arial" w:hAnsi="Arial" w:cs="Arial" w:eastAsia="Arial"/>
          <w:sz w:val="21"/>
          <w:szCs w:val="21"/>
          <w:color w:val="3A3A3B"/>
          <w:spacing w:val="-27"/>
          <w:w w:val="83"/>
        </w:rPr>
        <w:t>.</w:t>
      </w:r>
      <w:r>
        <w:rPr>
          <w:rFonts w:ascii="Arial" w:hAnsi="Arial" w:cs="Arial" w:eastAsia="Arial"/>
          <w:sz w:val="21"/>
          <w:szCs w:val="21"/>
          <w:color w:val="676767"/>
          <w:spacing w:val="-18"/>
          <w:w w:val="112"/>
        </w:rPr>
        <w:t>.</w:t>
      </w:r>
      <w:r>
        <w:rPr>
          <w:rFonts w:ascii="Arial" w:hAnsi="Arial" w:cs="Arial" w:eastAsia="Arial"/>
          <w:sz w:val="21"/>
          <w:szCs w:val="21"/>
          <w:color w:val="3A3A3B"/>
          <w:spacing w:val="-15"/>
          <w:w w:val="90"/>
        </w:rPr>
        <w:t>.</w:t>
      </w:r>
      <w:r>
        <w:rPr>
          <w:rFonts w:ascii="Arial" w:hAnsi="Arial" w:cs="Arial" w:eastAsia="Arial"/>
          <w:sz w:val="21"/>
          <w:szCs w:val="21"/>
          <w:color w:val="545454"/>
          <w:spacing w:val="-20"/>
          <w:w w:val="135"/>
        </w:rPr>
        <w:t>.</w:t>
      </w:r>
      <w:r>
        <w:rPr>
          <w:rFonts w:ascii="Arial" w:hAnsi="Arial" w:cs="Arial" w:eastAsia="Arial"/>
          <w:sz w:val="21"/>
          <w:szCs w:val="21"/>
          <w:color w:val="777777"/>
          <w:spacing w:val="0"/>
          <w:w w:val="83"/>
        </w:rPr>
        <w:t>.</w:t>
      </w:r>
      <w:r>
        <w:rPr>
          <w:rFonts w:ascii="Arial" w:hAnsi="Arial" w:cs="Arial" w:eastAsia="Arial"/>
          <w:sz w:val="21"/>
          <w:szCs w:val="21"/>
          <w:color w:val="777777"/>
          <w:spacing w:val="-18"/>
          <w:w w:val="83"/>
        </w:rPr>
        <w:t>.</w:t>
      </w:r>
      <w:r>
        <w:rPr>
          <w:rFonts w:ascii="Arial" w:hAnsi="Arial" w:cs="Arial" w:eastAsia="Arial"/>
          <w:sz w:val="21"/>
          <w:szCs w:val="21"/>
          <w:color w:val="545454"/>
          <w:spacing w:val="-20"/>
          <w:w w:val="112"/>
        </w:rPr>
        <w:t>.</w:t>
      </w:r>
      <w:r>
        <w:rPr>
          <w:rFonts w:ascii="Arial" w:hAnsi="Arial" w:cs="Arial" w:eastAsia="Arial"/>
          <w:sz w:val="21"/>
          <w:szCs w:val="21"/>
          <w:color w:val="777777"/>
          <w:spacing w:val="-23"/>
          <w:w w:val="135"/>
        </w:rPr>
        <w:t>.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89"/>
        </w:rPr>
        <w:t>.</w:t>
      </w:r>
      <w:r>
        <w:rPr>
          <w:rFonts w:ascii="Arial" w:hAnsi="Arial" w:cs="Arial" w:eastAsia="Arial"/>
          <w:sz w:val="21"/>
          <w:szCs w:val="21"/>
          <w:color w:val="545454"/>
          <w:spacing w:val="-40"/>
          <w:w w:val="89"/>
        </w:rPr>
        <w:t>.</w:t>
      </w:r>
      <w:r>
        <w:rPr>
          <w:rFonts w:ascii="Arial" w:hAnsi="Arial" w:cs="Arial" w:eastAsia="Arial"/>
          <w:sz w:val="21"/>
          <w:szCs w:val="21"/>
          <w:color w:val="8A8A8C"/>
          <w:spacing w:val="-20"/>
          <w:w w:val="135"/>
        </w:rPr>
        <w:t>.</w:t>
      </w:r>
      <w:r>
        <w:rPr>
          <w:rFonts w:ascii="Arial" w:hAnsi="Arial" w:cs="Arial" w:eastAsia="Arial"/>
          <w:sz w:val="21"/>
          <w:szCs w:val="21"/>
          <w:color w:val="676767"/>
          <w:spacing w:val="0"/>
          <w:w w:val="80"/>
        </w:rPr>
        <w:t>....</w:t>
      </w:r>
      <w:r>
        <w:rPr>
          <w:rFonts w:ascii="Arial" w:hAnsi="Arial" w:cs="Arial" w:eastAsia="Arial"/>
          <w:sz w:val="21"/>
          <w:szCs w:val="21"/>
          <w:color w:val="676767"/>
          <w:spacing w:val="-38"/>
          <w:w w:val="80"/>
        </w:rPr>
        <w:t>.</w:t>
      </w:r>
      <w:r>
        <w:rPr>
          <w:rFonts w:ascii="Arial" w:hAnsi="Arial" w:cs="Arial" w:eastAsia="Arial"/>
          <w:sz w:val="21"/>
          <w:szCs w:val="21"/>
          <w:color w:val="8A8A8C"/>
          <w:spacing w:val="0"/>
          <w:w w:val="82"/>
        </w:rPr>
        <w:t>..</w:t>
      </w:r>
      <w:r>
        <w:rPr>
          <w:rFonts w:ascii="Arial" w:hAnsi="Arial" w:cs="Arial" w:eastAsia="Arial"/>
          <w:sz w:val="21"/>
          <w:szCs w:val="21"/>
          <w:color w:val="8A8A8C"/>
          <w:spacing w:val="-27"/>
          <w:w w:val="82"/>
        </w:rPr>
        <w:t>.</w:t>
      </w:r>
      <w:r>
        <w:rPr>
          <w:rFonts w:ascii="Arial" w:hAnsi="Arial" w:cs="Arial" w:eastAsia="Arial"/>
          <w:sz w:val="21"/>
          <w:szCs w:val="21"/>
          <w:color w:val="676767"/>
          <w:spacing w:val="0"/>
          <w:w w:val="77"/>
        </w:rPr>
        <w:t>.........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1" w:lineRule="exact"/>
        <w:ind w:left="4442" w:right="1516"/>
        <w:jc w:val="center"/>
        <w:tabs>
          <w:tab w:pos="5040" w:val="left"/>
          <w:tab w:pos="5540" w:val="left"/>
          <w:tab w:pos="6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2.693481pt;margin-top:.284975pt;width:5.415pt;height:10pt;mso-position-horizontal-relative:page;mso-position-vertical-relative:paragraph;z-index:-1560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A3A3B"/>
                      <w:spacing w:val="0"/>
                      <w:w w:val="75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6"/>
          <w:szCs w:val="36"/>
          <w:color w:val="282828"/>
          <w:spacing w:val="0"/>
          <w:w w:val="52"/>
          <w:position w:val="-9"/>
        </w:rPr>
        <w:t>ı</w:t>
      </w:r>
      <w:r>
        <w:rPr>
          <w:rFonts w:ascii="Arial" w:hAnsi="Arial" w:cs="Arial" w:eastAsia="Arial"/>
          <w:sz w:val="36"/>
          <w:szCs w:val="36"/>
          <w:color w:val="282828"/>
          <w:spacing w:val="-45"/>
          <w:w w:val="52"/>
          <w:position w:val="-9"/>
        </w:rPr>
        <w:t> </w:t>
      </w:r>
      <w:r>
        <w:rPr>
          <w:rFonts w:ascii="Arial" w:hAnsi="Arial" w:cs="Arial" w:eastAsia="Arial"/>
          <w:sz w:val="36"/>
          <w:szCs w:val="36"/>
          <w:color w:val="282828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36"/>
          <w:szCs w:val="36"/>
          <w:color w:val="282828"/>
          <w:spacing w:val="0"/>
          <w:w w:val="52"/>
          <w:position w:val="-9"/>
        </w:rPr>
        <w:t>ı</w:t>
      </w:r>
      <w:r>
        <w:rPr>
          <w:rFonts w:ascii="Arial" w:hAnsi="Arial" w:cs="Arial" w:eastAsia="Arial"/>
          <w:sz w:val="36"/>
          <w:szCs w:val="36"/>
          <w:color w:val="282828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36"/>
          <w:szCs w:val="36"/>
          <w:color w:val="282828"/>
          <w:spacing w:val="0"/>
          <w:w w:val="100"/>
          <w:position w:val="-9"/>
        </w:rPr>
      </w:r>
      <w:r>
        <w:rPr>
          <w:rFonts w:ascii="Arial" w:hAnsi="Arial" w:cs="Arial" w:eastAsia="Arial"/>
          <w:sz w:val="36"/>
          <w:szCs w:val="36"/>
          <w:color w:val="AAAAAA"/>
          <w:spacing w:val="0"/>
          <w:w w:val="52"/>
          <w:position w:val="-9"/>
        </w:rPr>
        <w:t>ı</w:t>
      </w:r>
      <w:r>
        <w:rPr>
          <w:rFonts w:ascii="Arial" w:hAnsi="Arial" w:cs="Arial" w:eastAsia="Arial"/>
          <w:sz w:val="36"/>
          <w:szCs w:val="36"/>
          <w:color w:val="AAAAAA"/>
          <w:spacing w:val="-45"/>
          <w:w w:val="52"/>
          <w:position w:val="-9"/>
        </w:rPr>
        <w:t> </w:t>
      </w:r>
      <w:r>
        <w:rPr>
          <w:rFonts w:ascii="Arial" w:hAnsi="Arial" w:cs="Arial" w:eastAsia="Arial"/>
          <w:sz w:val="36"/>
          <w:szCs w:val="36"/>
          <w:color w:val="AAAAAA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36"/>
          <w:szCs w:val="36"/>
          <w:color w:val="AAAAAA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6"/>
          <w:w w:val="81"/>
          <w:position w:val="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2"/>
          <w:w w:val="81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81"/>
          <w:position w:val="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1"/>
          <w:position w:val="3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1"/>
          <w:position w:val="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2"/>
          <w:w w:val="81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7"/>
          <w:position w:val="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87"/>
          <w:position w:val="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7"/>
          <w:position w:val="3"/>
        </w:rPr>
        <w:t>ntrol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5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7"/>
          <w:position w:val="3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3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7"/>
          <w:position w:val="3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6"/>
          <w:w w:val="87"/>
          <w:position w:val="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  <w:position w:val="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4"/>
          <w:w w:val="87"/>
          <w:position w:val="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  <w:position w:val="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87"/>
          <w:position w:val="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7"/>
          <w:position w:val="3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2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7"/>
          <w:position w:val="3"/>
        </w:rPr>
        <w:t>:22:05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20" w:bottom="280" w:left="280" w:right="280"/>
        </w:sectPr>
      </w:pPr>
      <w:rPr/>
    </w:p>
    <w:p>
      <w:pPr>
        <w:spacing w:before="45" w:after="0" w:line="240" w:lineRule="auto"/>
        <w:ind w:left="13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2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4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7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6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53" w:lineRule="exact"/>
        <w:ind w:right="-20"/>
        <w:jc w:val="left"/>
        <w:tabs>
          <w:tab w:pos="4160" w:val="left"/>
          <w:tab w:pos="898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45454"/>
          <w:w w:val="86"/>
          <w:position w:val="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w w:val="85"/>
          <w:position w:val="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70"/>
          <w:position w:val="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7"/>
          <w:w w:val="70"/>
          <w:position w:val="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63"/>
          <w:position w:val="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6"/>
          <w:w w:val="75"/>
          <w:position w:val="4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5"/>
          <w:position w:val="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5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7"/>
          <w:w w:val="75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4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0"/>
          <w:position w:val="4"/>
        </w:rPr>
        <w:t>IK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69"/>
          <w:position w:val="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"/>
          <w:w w:val="72"/>
          <w:position w:val="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9"/>
          <w:position w:val="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89"/>
          <w:position w:val="4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41"/>
          <w:position w:val="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7"/>
          <w:position w:val="4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1"/>
          <w:w w:val="87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7"/>
          <w:position w:val="4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7"/>
          <w:position w:val="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7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3"/>
          <w:w w:val="87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30"/>
          <w:position w:val="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4"/>
        </w:rPr>
      </w:r>
      <w:r>
        <w:rPr>
          <w:rFonts w:ascii="Arial" w:hAnsi="Arial" w:cs="Arial" w:eastAsia="Arial"/>
          <w:sz w:val="41"/>
          <w:szCs w:val="41"/>
          <w:color w:val="BFBFBF"/>
          <w:spacing w:val="0"/>
          <w:w w:val="52"/>
          <w:position w:val="-5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280"/>
          <w:cols w:num="2" w:equalWidth="0">
            <w:col w:w="1076" w:space="1091"/>
            <w:col w:w="9193"/>
          </w:cols>
        </w:sectPr>
      </w:pPr>
      <w:rPr/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7" w:lineRule="exact"/>
        <w:ind w:left="12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5"/>
          <w:position w:val="-1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5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1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9"/>
        </w:rPr>
        <w:t>Cv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6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0"/>
          <w:w w:val="9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1"/>
          <w:w w:val="8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4"/>
          <w:w w:val="8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5"/>
        </w:rPr>
        <w:t>vuzA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9"/>
          <w:w w:val="9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2"/>
        </w:rPr>
        <w:t>UN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right="-20"/>
        <w:jc w:val="left"/>
        <w:tabs>
          <w:tab w:pos="254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5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:;ık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8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6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>59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1"/>
          <w:position w:val="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1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1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6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1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1"/>
          <w:position w:val="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22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4"/>
          <w:position w:val="0"/>
        </w:rPr>
        <w:t>:22:00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5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5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5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5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1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6"/>
          <w:position w:val="-5"/>
        </w:rPr>
        <w:t>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280"/>
          <w:cols w:num="2" w:equalWidth="0">
            <w:col w:w="550" w:space="1617"/>
            <w:col w:w="9193"/>
          </w:cols>
        </w:sectPr>
      </w:pPr>
      <w:rPr/>
    </w:p>
    <w:p>
      <w:pPr>
        <w:spacing w:before="0" w:after="0" w:line="319" w:lineRule="exact"/>
        <w:ind w:left="134" w:right="-20"/>
        <w:jc w:val="left"/>
        <w:tabs>
          <w:tab w:pos="4720" w:val="left"/>
          <w:tab w:pos="7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9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8"/>
          <w:position w:val="-2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8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1"/>
          <w:w w:val="98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5"/>
          <w:position w:val="-2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4741" w:right="-20"/>
        <w:jc w:val="left"/>
        <w:tabs>
          <w:tab w:pos="7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6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47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7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6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2176" w:right="-20"/>
        <w:jc w:val="left"/>
        <w:tabs>
          <w:tab w:pos="3640" w:val="left"/>
          <w:tab w:pos="4720" w:val="left"/>
          <w:tab w:pos="7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Sayısı:</w:t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  <w:t>3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7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30" w:lineRule="exact"/>
        <w:ind w:left="2181" w:right="2382" w:firstLine="-2042"/>
        <w:jc w:val="left"/>
        <w:tabs>
          <w:tab w:pos="2160" w:val="left"/>
          <w:tab w:pos="4700" w:val="left"/>
          <w:tab w:pos="7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8"/>
          <w:w w:val="72"/>
          <w:position w:val="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8"/>
          <w:position w:val="3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79"/>
          <w:position w:val="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9"/>
          <w:position w:val="3"/>
        </w:rPr>
        <w:t>ımcı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84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4"/>
          <w:position w:val="3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4"/>
          <w:position w:val="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3"/>
          <w:w w:val="84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3"/>
        </w:rPr>
        <w:t>Gitıni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2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4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Saati:</w:t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5"/>
          <w:position w:val="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4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5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216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3A3A3B"/>
          <w:w w:val="155"/>
        </w:rPr>
        <w:t>!</w:t>
      </w:r>
      <w:r>
        <w:rPr>
          <w:rFonts w:ascii="Arial" w:hAnsi="Arial" w:cs="Arial" w:eastAsia="Arial"/>
          <w:sz w:val="23"/>
          <w:szCs w:val="23"/>
          <w:color w:val="3A3A3B"/>
          <w:spacing w:val="-21"/>
          <w:w w:val="15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8"/>
        </w:rPr>
        <w:t>ardıma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217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6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6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4" w:lineRule="exact"/>
        <w:ind w:left="129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85"/>
          <w:position w:val="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5"/>
          <w:position w:val="2"/>
        </w:rPr>
        <w:t>layı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5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3"/>
          <w:w w:val="85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6"/>
          <w:w w:val="85"/>
          <w:position w:val="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8"/>
          <w:position w:val="2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6"/>
          <w:position w:val="2"/>
        </w:rPr>
        <w:t>rüldüğ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6"/>
          <w:position w:val="2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2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2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4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5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old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8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"/>
          <w:w w:val="100"/>
          <w:position w:val="-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4692" w:right="407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8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6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8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8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3"/>
          <w:w w:val="8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88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6"/>
        </w:rPr>
        <w:t>ııdürücü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0" w:lineRule="exact"/>
        <w:ind w:left="129" w:right="-20"/>
        <w:jc w:val="left"/>
        <w:tabs>
          <w:tab w:pos="2200" w:val="left"/>
          <w:tab w:pos="4700" w:val="left"/>
          <w:tab w:pos="6640" w:val="left"/>
          <w:tab w:pos="8200" w:val="left"/>
          <w:tab w:pos="9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"/>
          <w:w w:val="88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8"/>
          <w:position w:val="-1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3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5"/>
          <w:position w:val="-3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5"/>
          <w:position w:val="-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20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3"/>
        </w:rPr>
        <w:t>söndür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5"/>
          <w:w w:val="100"/>
          <w:position w:val="-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3"/>
        </w:rPr>
        <w:t>e</w:t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3"/>
        </w:rPr>
        <w:t>Sum3</w:t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34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6"/>
          <w:position w:val="-3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5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34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7"/>
          <w:position w:val="-3"/>
        </w:rPr>
        <w:t>K.K.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3"/>
          <w:w w:val="86"/>
          <w:position w:val="-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8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5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67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66"/>
          <w:position w:val="-3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8"/>
          <w:position w:val="-3"/>
        </w:rPr>
        <w:t>02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left="5346" w:right="-20"/>
        <w:jc w:val="left"/>
        <w:tabs>
          <w:tab w:pos="6620" w:val="left"/>
          <w:tab w:pos="6960" w:val="left"/>
          <w:tab w:pos="8200" w:val="left"/>
          <w:tab w:pos="8620" w:val="left"/>
          <w:tab w:pos="9780" w:val="left"/>
          <w:tab w:pos="1006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1"/>
          <w:w w:val="95"/>
          <w:position w:val="2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1"/>
          <w:w w:val="154"/>
          <w:position w:val="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2"/>
          <w:position w:val="2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2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79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100"/>
          <w:position w:val="-1"/>
        </w:rPr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135"/>
          <w:position w:val="-2"/>
        </w:rPr>
        <w:t>-</w:t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100"/>
          <w:position w:val="-2"/>
        </w:rPr>
      </w:r>
      <w:r>
        <w:rPr>
          <w:rFonts w:ascii="Arial" w:hAnsi="Arial" w:cs="Arial" w:eastAsia="Arial"/>
          <w:sz w:val="34"/>
          <w:szCs w:val="34"/>
          <w:color w:val="3A3A3B"/>
          <w:spacing w:val="0"/>
          <w:w w:val="63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3A3A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3A3A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1"/>
          <w:szCs w:val="31"/>
          <w:color w:val="545454"/>
          <w:spacing w:val="0"/>
          <w:w w:val="63"/>
          <w:position w:val="-1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54545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545454"/>
          <w:spacing w:val="0"/>
          <w:w w:val="100"/>
          <w:position w:val="-1"/>
        </w:rPr>
      </w:r>
      <w:r>
        <w:rPr>
          <w:rFonts w:ascii="Arial" w:hAnsi="Arial" w:cs="Arial" w:eastAsia="Arial"/>
          <w:sz w:val="10"/>
          <w:szCs w:val="10"/>
          <w:color w:val="3A3A3B"/>
          <w:spacing w:val="0"/>
          <w:w w:val="63"/>
          <w:position w:val="-1"/>
        </w:rPr>
        <w:t>1</w:t>
      </w:r>
      <w:r>
        <w:rPr>
          <w:rFonts w:ascii="Arial" w:hAnsi="Arial" w:cs="Arial" w:eastAsia="Arial"/>
          <w:sz w:val="10"/>
          <w:szCs w:val="10"/>
          <w:color w:val="3A3A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0"/>
          <w:szCs w:val="10"/>
          <w:color w:val="3A3A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1"/>
          <w:szCs w:val="31"/>
          <w:color w:val="3A3A3B"/>
          <w:spacing w:val="0"/>
          <w:w w:val="63"/>
          <w:position w:val="-1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13" w:after="0" w:line="189" w:lineRule="auto"/>
        <w:ind w:left="129" w:right="6462" w:firstLine="203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6"/>
        </w:rPr>
        <w:t>yerin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yanmıştır.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0"/>
          <w:w w:val="6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2"/>
        </w:rPr>
        <w:t>öndün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6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0"/>
        </w:rPr>
        <w:t>Hasar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0"/>
          <w:position w:val="-5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6"/>
          <w:w w:val="9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5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5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1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1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19" w:lineRule="exact"/>
        <w:ind w:left="216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3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0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3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6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tkikte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içerisinde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ayrı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bölgede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5"/>
          <w:position w:val="-1"/>
        </w:rPr>
        <w:t>çöpler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6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başlamı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olduğu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24" w:lineRule="exact"/>
        <w:ind w:left="2166" w:right="684" w:firstLine="-2037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5"/>
          <w:position w:val="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5"/>
          <w:position w:val="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3"/>
          <w:w w:val="85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5"/>
          <w:position w:val="5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5"/>
          <w:position w:val="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26"/>
          <w:w w:val="85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5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soruşturmadakimliği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yada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kişileri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72" w:right="-20"/>
        <w:jc w:val="left"/>
        <w:tabs>
          <w:tab w:pos="2160" w:val="left"/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22"/>
          <w:position w:val="1"/>
        </w:rPr>
        <w:t>igortalı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9"/>
          <w:w w:val="12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6"/>
          <w:position w:val="1"/>
        </w:rPr>
        <w:t>Şir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4"/>
          <w:w w:val="96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6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6"/>
          <w:position w:val="1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4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4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!Be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8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li:--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7" w:after="0" w:line="230" w:lineRule="auto"/>
        <w:ind w:left="134" w:right="8805" w:firstLine="-24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9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3A3A3B"/>
          <w:spacing w:val="0"/>
          <w:w w:val="53"/>
          <w:position w:val="-2"/>
        </w:rPr>
        <w:t>-----</w:t>
      </w:r>
      <w:r>
        <w:rPr>
          <w:rFonts w:ascii="Times New Roman" w:hAnsi="Times New Roman" w:cs="Times New Roman" w:eastAsia="Times New Roman"/>
          <w:sz w:val="30"/>
          <w:szCs w:val="30"/>
          <w:color w:val="3A3A3B"/>
          <w:spacing w:val="0"/>
          <w:w w:val="5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4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7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4"/>
          <w:position w:val="0"/>
        </w:rPr>
        <w:t>Ye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2"/>
          <w:w w:val="94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4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4"/>
          <w:position w:val="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9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6" w:lineRule="exact"/>
        <w:ind w:left="139" w:right="-20"/>
        <w:jc w:val="left"/>
        <w:tabs>
          <w:tab w:pos="540" w:val="left"/>
          <w:tab w:pos="216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-1"/>
        </w:rPr>
        <w:t>E'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-1"/>
        </w:rPr>
      </w:r>
      <w:r>
        <w:rPr>
          <w:rFonts w:ascii="Arial" w:hAnsi="Arial" w:cs="Arial" w:eastAsia="Arial"/>
          <w:sz w:val="15"/>
          <w:szCs w:val="15"/>
          <w:color w:val="3A3A3B"/>
          <w:spacing w:val="0"/>
          <w:w w:val="251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2"/>
          <w:w w:val="82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8"/>
          <w:position w:val="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1"/>
        </w:rPr>
        <w:t>nüşü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rih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1"/>
        </w:rPr>
        <w:t>06/05/2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11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4"/>
          <w:position w:val="-1"/>
        </w:rPr>
        <w:t>aa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87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63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0"/>
          <w:w w:val="103"/>
          <w:position w:val="-1"/>
        </w:rPr>
        <w:t>22:25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110" w:right="-20"/>
        <w:jc w:val="left"/>
        <w:tabs>
          <w:tab w:pos="1020" w:val="left"/>
          <w:tab w:pos="1520" w:val="left"/>
          <w:tab w:pos="8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A3A3B"/>
          <w:spacing w:val="0"/>
          <w:w w:val="90"/>
          <w:position w:val="3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3A3A3B"/>
          <w:spacing w:val="-21"/>
          <w:w w:val="90"/>
          <w:position w:val="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4"/>
          <w:w w:val="90"/>
          <w:position w:val="3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90"/>
          <w:position w:val="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0"/>
          <w:position w:val="3"/>
        </w:rPr>
        <w:t>ısa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40"/>
          <w:w w:val="9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3"/>
        </w:rPr>
      </w:r>
      <w:r>
        <w:rPr>
          <w:rFonts w:ascii="Arial" w:hAnsi="Arial" w:cs="Arial" w:eastAsia="Arial"/>
          <w:sz w:val="18"/>
          <w:szCs w:val="18"/>
          <w:color w:val="3A3A3B"/>
          <w:spacing w:val="0"/>
          <w:w w:val="100"/>
          <w:position w:val="1"/>
        </w:rPr>
        <w:t>ÖHl</w:t>
      </w:r>
      <w:r>
        <w:rPr>
          <w:rFonts w:ascii="Arial" w:hAnsi="Arial" w:cs="Arial" w:eastAsia="Arial"/>
          <w:sz w:val="18"/>
          <w:szCs w:val="18"/>
          <w:color w:val="3A3A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3A3A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2"/>
          <w:position w:val="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2"/>
          <w:position w:val="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26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FBFBF"/>
          <w:spacing w:val="0"/>
          <w:w w:val="46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BFBFBF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9"/>
          <w:position w:val="-1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1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89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9"/>
          <w:position w:val="-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4"/>
          <w:w w:val="89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9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3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7"/>
          <w:w w:val="75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109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7"/>
          <w:position w:val="-1"/>
        </w:rPr>
        <w:t>ıkkent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B"/>
          <w:spacing w:val="-4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3"/>
          <w:position w:val="1"/>
        </w:rPr>
        <w:t>ONAYLAYAN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280"/>
        </w:sectPr>
      </w:pPr>
      <w:rPr/>
    </w:p>
    <w:p>
      <w:pPr>
        <w:spacing w:before="34" w:after="0" w:line="240" w:lineRule="auto"/>
        <w:ind w:left="2300" w:right="-74"/>
        <w:jc w:val="left"/>
        <w:tabs>
          <w:tab w:pos="4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8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4"/>
          <w:w w:val="9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6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88" w:lineRule="exact"/>
        <w:ind w:right="295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2"/>
          <w:position w:val="-4"/>
        </w:rPr>
        <w:t>EkipAmiri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63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6"/>
          <w:szCs w:val="26"/>
          <w:color w:val="545454"/>
          <w:spacing w:val="0"/>
          <w:w w:val="66"/>
          <w:b/>
          <w:bCs/>
          <w:i/>
          <w:position w:val="-7"/>
        </w:rPr>
        <w:t>1</w:t>
      </w:r>
      <w:r>
        <w:rPr>
          <w:rFonts w:ascii="Arial" w:hAnsi="Arial" w:cs="Arial" w:eastAsia="Arial"/>
          <w:sz w:val="26"/>
          <w:szCs w:val="26"/>
          <w:color w:val="545454"/>
          <w:spacing w:val="19"/>
          <w:w w:val="66"/>
          <w:b/>
          <w:bCs/>
          <w:i/>
          <w:position w:val="-7"/>
        </w:rPr>
        <w:t> </w:t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66"/>
          <w:position w:val="-7"/>
        </w:rPr>
        <w:t>2</w:t>
      </w:r>
      <w:r>
        <w:rPr>
          <w:rFonts w:ascii="Arial" w:hAnsi="Arial" w:cs="Arial" w:eastAsia="Arial"/>
          <w:sz w:val="25"/>
          <w:szCs w:val="25"/>
          <w:color w:val="545454"/>
          <w:spacing w:val="42"/>
          <w:w w:val="66"/>
          <w:position w:val="-7"/>
        </w:rPr>
        <w:t> </w:t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59"/>
          <w:position w:val="-7"/>
        </w:rPr>
        <w:t>Marıs</w:t>
      </w:r>
      <w:r>
        <w:rPr>
          <w:rFonts w:ascii="Arial" w:hAnsi="Arial" w:cs="Arial" w:eastAsia="Arial"/>
          <w:sz w:val="25"/>
          <w:szCs w:val="25"/>
          <w:color w:val="545454"/>
          <w:spacing w:val="1"/>
          <w:w w:val="59"/>
          <w:position w:val="-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45454"/>
          <w:spacing w:val="0"/>
          <w:w w:val="59"/>
          <w:b/>
          <w:bCs/>
          <w:position w:val="-7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280"/>
          <w:cols w:num="2" w:equalWidth="0">
            <w:col w:w="6270" w:space="2603"/>
            <w:col w:w="2487"/>
          </w:cols>
        </w:sectPr>
      </w:pPr>
      <w:rPr/>
    </w:p>
    <w:p>
      <w:pPr>
        <w:spacing w:before="0" w:after="0" w:line="214" w:lineRule="exact"/>
        <w:ind w:left="272" w:right="-20"/>
        <w:jc w:val="left"/>
        <w:tabs>
          <w:tab w:pos="8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545454"/>
          <w:spacing w:val="5"/>
          <w:w w:val="132"/>
          <w:position w:val="-5"/>
        </w:rPr>
        <w:t>'</w:t>
      </w:r>
      <w:r>
        <w:rPr>
          <w:rFonts w:ascii="Arial" w:hAnsi="Arial" w:cs="Arial" w:eastAsia="Arial"/>
          <w:sz w:val="15"/>
          <w:szCs w:val="15"/>
          <w:color w:val="3A3A3B"/>
          <w:spacing w:val="0"/>
          <w:w w:val="132"/>
          <w:position w:val="-5"/>
        </w:rPr>
        <w:t>ü</w:t>
      </w:r>
      <w:r>
        <w:rPr>
          <w:rFonts w:ascii="Arial" w:hAnsi="Arial" w:cs="Arial" w:eastAsia="Arial"/>
          <w:sz w:val="15"/>
          <w:szCs w:val="15"/>
          <w:color w:val="3A3A3B"/>
          <w:spacing w:val="-55"/>
          <w:w w:val="132"/>
          <w:position w:val="-5"/>
        </w:rPr>
        <w:t> </w:t>
      </w:r>
      <w:r>
        <w:rPr>
          <w:rFonts w:ascii="Arial" w:hAnsi="Arial" w:cs="Arial" w:eastAsia="Arial"/>
          <w:sz w:val="15"/>
          <w:szCs w:val="15"/>
          <w:color w:val="3A3A3B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5"/>
          <w:szCs w:val="15"/>
          <w:color w:val="3A3A3B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77"/>
          <w:i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77"/>
          <w:i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9"/>
          <w:w w:val="77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1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8" w:lineRule="exact"/>
        <w:ind w:right="931"/>
        <w:jc w:val="right"/>
        <w:tabs>
          <w:tab w:pos="1560" w:val="left"/>
        </w:tabs>
        <w:rPr>
          <w:rFonts w:ascii="Times New Roman" w:hAnsi="Times New Roman" w:cs="Times New Roman" w:eastAsia="Times New Roman"/>
          <w:sz w:val="46"/>
          <w:szCs w:val="46"/>
        </w:rPr>
      </w:pPr>
      <w:rPr/>
      <w:r>
        <w:rPr>
          <w:rFonts w:ascii="Arial" w:hAnsi="Arial" w:cs="Arial" w:eastAsia="Arial"/>
          <w:sz w:val="112"/>
          <w:szCs w:val="112"/>
          <w:color w:val="3A3A3B"/>
          <w:w w:val="51"/>
          <w:i/>
          <w:position w:val="-85"/>
        </w:rPr>
        <w:t>rru</w:t>
      </w:r>
      <w:r>
        <w:rPr>
          <w:rFonts w:ascii="Arial" w:hAnsi="Arial" w:cs="Arial" w:eastAsia="Arial"/>
          <w:sz w:val="112"/>
          <w:szCs w:val="112"/>
          <w:color w:val="3A3A3B"/>
          <w:w w:val="100"/>
          <w:i/>
          <w:position w:val="-85"/>
        </w:rPr>
        <w:tab/>
      </w:r>
      <w:r>
        <w:rPr>
          <w:rFonts w:ascii="Arial" w:hAnsi="Arial" w:cs="Arial" w:eastAsia="Arial"/>
          <w:sz w:val="112"/>
          <w:szCs w:val="112"/>
          <w:color w:val="3A3A3B"/>
          <w:w w:val="100"/>
          <w:i/>
          <w:position w:val="-85"/>
        </w:rPr>
      </w:r>
      <w:r>
        <w:rPr>
          <w:rFonts w:ascii="Times New Roman" w:hAnsi="Times New Roman" w:cs="Times New Roman" w:eastAsia="Times New Roman"/>
          <w:sz w:val="46"/>
          <w:szCs w:val="46"/>
          <w:color w:val="3A3A3B"/>
          <w:spacing w:val="0"/>
          <w:w w:val="62"/>
          <w:position w:val="-85"/>
        </w:rPr>
        <w:t>o</w:t>
      </w:r>
      <w:r>
        <w:rPr>
          <w:rFonts w:ascii="Times New Roman" w:hAnsi="Times New Roman" w:cs="Times New Roman" w:eastAsia="Times New Roman"/>
          <w:sz w:val="46"/>
          <w:szCs w:val="46"/>
          <w:color w:val="3A3A3B"/>
          <w:spacing w:val="35"/>
          <w:w w:val="62"/>
          <w:position w:val="-85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111F87"/>
          <w:spacing w:val="0"/>
          <w:w w:val="142"/>
          <w:position w:val="-85"/>
        </w:rPr>
        <w:t>,</w:t>
      </w:r>
      <w:r>
        <w:rPr>
          <w:rFonts w:ascii="Times New Roman" w:hAnsi="Times New Roman" w:cs="Times New Roman" w:eastAsia="Times New Roman"/>
          <w:sz w:val="46"/>
          <w:szCs w:val="4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760" w:bottom="280" w:left="280" w:right="280"/>
        </w:sectPr>
      </w:pPr>
      <w:rPr/>
    </w:p>
    <w:p>
      <w:pPr>
        <w:spacing w:before="0" w:after="0" w:line="72" w:lineRule="exact"/>
        <w:ind w:left="315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5.198563pt;margin-top:.34442pt;width:1.895325pt;height:7.5pt;mso-position-horizontal-relative:page;mso-position-vertical-relative:paragraph;z-index:-15604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777777"/>
                      <w:spacing w:val="0"/>
                      <w:w w:val="37"/>
                    </w:rPr>
                    <w:t>·•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"/>
          <w:szCs w:val="7"/>
          <w:color w:val="3A3A3B"/>
          <w:w w:val="110"/>
        </w:rPr>
        <w:t>&lt;!</w:t>
      </w:r>
      <w:r>
        <w:rPr>
          <w:rFonts w:ascii="Arial" w:hAnsi="Arial" w:cs="Arial" w:eastAsia="Arial"/>
          <w:sz w:val="7"/>
          <w:szCs w:val="7"/>
          <w:color w:val="3A3A3B"/>
          <w:w w:val="111"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</w:rPr>
      </w:r>
    </w:p>
    <w:p>
      <w:pPr>
        <w:spacing w:before="0" w:after="0" w:line="116" w:lineRule="exact"/>
        <w:ind w:left="277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5"/>
          <w:w w:val="71"/>
          <w:i/>
          <w:position w:val="-2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3A3A3B"/>
          <w:spacing w:val="0"/>
          <w:w w:val="127"/>
          <w:i/>
          <w:position w:val="-2"/>
        </w:rPr>
        <w:t>Q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308" w:lineRule="exact"/>
        <w:ind w:left="253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3.239029pt;margin-top:14.319637pt;width:37.609366pt;height:49.5pt;mso-position-horizontal-relative:page;mso-position-vertical-relative:paragraph;z-index:-15603" type="#_x0000_t202" filled="f" stroked="f">
            <v:textbox inset="0,0,0,0">
              <w:txbxContent>
                <w:p>
                  <w:pPr>
                    <w:spacing w:before="0" w:after="0" w:line="990" w:lineRule="exact"/>
                    <w:ind w:right="-189"/>
                    <w:jc w:val="left"/>
                    <w:rPr>
                      <w:rFonts w:ascii="Times New Roman" w:hAnsi="Times New Roman" w:cs="Times New Roman" w:eastAsia="Times New Roman"/>
                      <w:sz w:val="99"/>
                      <w:szCs w:val="9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3B446E"/>
                      <w:w w:val="128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3B446E"/>
                      <w:w w:val="128"/>
                      <w:u w:val="single" w:color="4F5467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3B446E"/>
                      <w:w w:val="128"/>
                      <w:u w:val="single" w:color="4F546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3B446E"/>
                      <w:spacing w:val="-36"/>
                      <w:w w:val="127"/>
                      <w:u w:val="single" w:color="4F5467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3B446E"/>
                      <w:spacing w:val="-36"/>
                      <w:w w:val="127"/>
                      <w:u w:val="single" w:color="4F546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3B446E"/>
                      <w:spacing w:val="-36"/>
                      <w:w w:val="12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3B446E"/>
                      <w:spacing w:val="-36"/>
                      <w:w w:val="12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3A3A3B"/>
                      <w:spacing w:val="0"/>
                      <w:w w:val="50"/>
                    </w:rPr>
                    <w:t>ç</w:t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545454"/>
          <w:spacing w:val="-13"/>
          <w:w w:val="78"/>
          <w:position w:val="-2"/>
        </w:rPr>
        <w:t>.</w:t>
      </w:r>
      <w:r>
        <w:rPr>
          <w:rFonts w:ascii="Arial" w:hAnsi="Arial" w:cs="Arial" w:eastAsia="Arial"/>
          <w:sz w:val="20"/>
          <w:szCs w:val="20"/>
          <w:color w:val="3A3A3B"/>
          <w:spacing w:val="0"/>
          <w:w w:val="63"/>
          <w:position w:val="-2"/>
        </w:rPr>
        <w:t>.</w:t>
      </w:r>
      <w:r>
        <w:rPr>
          <w:rFonts w:ascii="Arial" w:hAnsi="Arial" w:cs="Arial" w:eastAsia="Arial"/>
          <w:sz w:val="20"/>
          <w:szCs w:val="20"/>
          <w:color w:val="3A3A3B"/>
          <w:spacing w:val="-11"/>
          <w:w w:val="63"/>
          <w:position w:val="-2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3A3A3B"/>
          <w:spacing w:val="-39"/>
          <w:w w:val="51"/>
          <w:position w:val="8"/>
        </w:rPr>
        <w:t>:</w:t>
      </w:r>
      <w:r>
        <w:rPr>
          <w:rFonts w:ascii="Arial" w:hAnsi="Arial" w:cs="Arial" w:eastAsia="Arial"/>
          <w:sz w:val="20"/>
          <w:szCs w:val="20"/>
          <w:color w:val="3A3A3B"/>
          <w:spacing w:val="-12"/>
          <w:w w:val="63"/>
          <w:position w:val="-2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3A3A3B"/>
          <w:spacing w:val="-38"/>
          <w:w w:val="51"/>
          <w:position w:val="8"/>
        </w:rPr>
        <w:t>ı</w:t>
      </w:r>
      <w:r>
        <w:rPr>
          <w:rFonts w:ascii="Arial" w:hAnsi="Arial" w:cs="Arial" w:eastAsia="Arial"/>
          <w:sz w:val="20"/>
          <w:szCs w:val="20"/>
          <w:color w:val="3A3A3B"/>
          <w:spacing w:val="0"/>
          <w:w w:val="63"/>
          <w:position w:val="-2"/>
        </w:rPr>
        <w:t>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43" w:right="650"/>
        <w:jc w:val="center"/>
        <w:rPr>
          <w:rFonts w:ascii="Arial" w:hAnsi="Arial" w:cs="Arial" w:eastAsia="Arial"/>
          <w:sz w:val="61"/>
          <w:szCs w:val="61"/>
        </w:rPr>
      </w:pPr>
      <w:rPr/>
      <w:r>
        <w:rPr>
          <w:rFonts w:ascii="Arial" w:hAnsi="Arial" w:cs="Arial" w:eastAsia="Arial"/>
          <w:sz w:val="61"/>
          <w:szCs w:val="61"/>
          <w:color w:val="383F90"/>
          <w:spacing w:val="0"/>
          <w:w w:val="65"/>
        </w:rPr>
        <w:t>1</w:t>
      </w:r>
      <w:r>
        <w:rPr>
          <w:rFonts w:ascii="Arial" w:hAnsi="Arial" w:cs="Arial" w:eastAsia="Arial"/>
          <w:sz w:val="61"/>
          <w:szCs w:val="61"/>
          <w:color w:val="000000"/>
          <w:spacing w:val="0"/>
          <w:w w:val="100"/>
        </w:rPr>
      </w:r>
    </w:p>
    <w:p>
      <w:pPr>
        <w:spacing w:before="0" w:after="0" w:line="221" w:lineRule="exact"/>
        <w:ind w:left="219" w:right="-20"/>
        <w:jc w:val="left"/>
        <w:tabs>
          <w:tab w:pos="118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545454"/>
          <w:w w:val="170"/>
          <w:position w:val="-5"/>
        </w:rPr>
      </w:r>
      <w:r>
        <w:rPr>
          <w:rFonts w:ascii="Arial" w:hAnsi="Arial" w:cs="Arial" w:eastAsia="Arial"/>
          <w:sz w:val="26"/>
          <w:szCs w:val="26"/>
          <w:color w:val="545454"/>
          <w:spacing w:val="-50"/>
          <w:w w:val="170"/>
          <w:u w:val="single" w:color="4F5467"/>
          <w:position w:val="-5"/>
        </w:rPr>
        <w:t>H</w:t>
      </w:r>
      <w:r>
        <w:rPr>
          <w:rFonts w:ascii="Arial" w:hAnsi="Arial" w:cs="Arial" w:eastAsia="Arial"/>
          <w:sz w:val="26"/>
          <w:szCs w:val="26"/>
          <w:color w:val="545454"/>
          <w:spacing w:val="-50"/>
          <w:w w:val="170"/>
          <w:u w:val="single" w:color="4F5467"/>
          <w:position w:val="-5"/>
        </w:rPr>
      </w:r>
      <w:r>
        <w:rPr>
          <w:rFonts w:ascii="Arial" w:hAnsi="Arial" w:cs="Arial" w:eastAsia="Arial"/>
          <w:sz w:val="26"/>
          <w:szCs w:val="26"/>
          <w:color w:val="545454"/>
          <w:spacing w:val="-37"/>
          <w:w w:val="99"/>
          <w:u w:val="single" w:color="4F5467"/>
          <w:position w:val="-5"/>
        </w:rPr>
        <w:t> </w:t>
      </w:r>
      <w:r>
        <w:rPr>
          <w:rFonts w:ascii="Arial" w:hAnsi="Arial" w:cs="Arial" w:eastAsia="Arial"/>
          <w:sz w:val="26"/>
          <w:szCs w:val="26"/>
          <w:color w:val="545454"/>
          <w:spacing w:val="-37"/>
          <w:w w:val="99"/>
          <w:u w:val="single" w:color="4F5467"/>
          <w:position w:val="-5"/>
        </w:rPr>
      </w:r>
      <w:r>
        <w:rPr>
          <w:rFonts w:ascii="Arial" w:hAnsi="Arial" w:cs="Arial" w:eastAsia="Arial"/>
          <w:sz w:val="26"/>
          <w:szCs w:val="26"/>
          <w:color w:val="545454"/>
          <w:spacing w:val="-37"/>
          <w:w w:val="99"/>
          <w:u w:val="single" w:color="4F5467"/>
          <w:position w:val="-5"/>
        </w:rPr>
      </w:r>
      <w:r>
        <w:rPr>
          <w:rFonts w:ascii="Arial" w:hAnsi="Arial" w:cs="Arial" w:eastAsia="Arial"/>
          <w:sz w:val="26"/>
          <w:szCs w:val="26"/>
          <w:color w:val="3A3A3B"/>
          <w:spacing w:val="0"/>
          <w:w w:val="138"/>
          <w:u w:val="single" w:color="4F5467"/>
          <w:position w:val="-5"/>
        </w:rPr>
        <w:t>ali'</w:t>
      </w:r>
      <w:r>
        <w:rPr>
          <w:rFonts w:ascii="Arial" w:hAnsi="Arial" w:cs="Arial" w:eastAsia="Arial"/>
          <w:sz w:val="26"/>
          <w:szCs w:val="26"/>
          <w:color w:val="3A3A3B"/>
          <w:spacing w:val="0"/>
          <w:w w:val="138"/>
          <w:u w:val="single" w:color="4F5467"/>
          <w:position w:val="-5"/>
        </w:rPr>
      </w:r>
      <w:r>
        <w:rPr>
          <w:rFonts w:ascii="Arial" w:hAnsi="Arial" w:cs="Arial" w:eastAsia="Arial"/>
          <w:sz w:val="26"/>
          <w:szCs w:val="26"/>
          <w:color w:val="3A3A3B"/>
          <w:spacing w:val="0"/>
          <w:w w:val="99"/>
          <w:u w:val="single" w:color="4F5467"/>
          <w:position w:val="-5"/>
        </w:rPr>
        <w:t> </w:t>
      </w:r>
      <w:r>
        <w:rPr>
          <w:rFonts w:ascii="Arial" w:hAnsi="Arial" w:cs="Arial" w:eastAsia="Arial"/>
          <w:sz w:val="26"/>
          <w:szCs w:val="26"/>
          <w:color w:val="3A3A3B"/>
          <w:spacing w:val="0"/>
          <w:w w:val="100"/>
          <w:u w:val="single" w:color="4F5467"/>
          <w:position w:val="-5"/>
        </w:rPr>
        <w:tab/>
      </w:r>
      <w:r>
        <w:rPr>
          <w:rFonts w:ascii="Arial" w:hAnsi="Arial" w:cs="Arial" w:eastAsia="Arial"/>
          <w:sz w:val="26"/>
          <w:szCs w:val="26"/>
          <w:color w:val="3A3A3B"/>
          <w:spacing w:val="0"/>
          <w:w w:val="100"/>
          <w:u w:val="single" w:color="4F5467"/>
          <w:position w:val="-5"/>
        </w:rPr>
      </w:r>
      <w:r>
        <w:rPr>
          <w:rFonts w:ascii="Arial" w:hAnsi="Arial" w:cs="Arial" w:eastAsia="Arial"/>
          <w:sz w:val="26"/>
          <w:szCs w:val="26"/>
          <w:color w:val="3A3A3B"/>
          <w:spacing w:val="0"/>
          <w:w w:val="100"/>
          <w:position w:val="-5"/>
        </w:rPr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53" w:lineRule="exact"/>
        <w:ind w:right="-93"/>
        <w:jc w:val="left"/>
        <w:tabs>
          <w:tab w:pos="1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A3A3B"/>
          <w:spacing w:val="0"/>
          <w:w w:val="100"/>
          <w:position w:val="-18"/>
        </w:rPr>
        <w:t>2</w:t>
      </w:r>
      <w:r>
        <w:rPr>
          <w:rFonts w:ascii="Arial" w:hAnsi="Arial" w:cs="Arial" w:eastAsia="Arial"/>
          <w:sz w:val="19"/>
          <w:szCs w:val="19"/>
          <w:color w:val="3A3A3B"/>
          <w:spacing w:val="-8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0"/>
          <w:position w:val="-18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4"/>
          <w:w w:val="80"/>
          <w:position w:val="-1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9"/>
          <w:w w:val="101"/>
          <w:position w:val="-1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14"/>
          <w:position w:val="-1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3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B"/>
          <w:spacing w:val="0"/>
          <w:w w:val="148"/>
          <w:position w:val="-18"/>
        </w:rPr>
        <w:t>7.</w:t>
      </w:r>
      <w:r>
        <w:rPr>
          <w:rFonts w:ascii="Times New Roman" w:hAnsi="Times New Roman" w:cs="Times New Roman" w:eastAsia="Times New Roman"/>
          <w:sz w:val="18"/>
          <w:szCs w:val="18"/>
          <w:color w:val="3A3A3B"/>
          <w:spacing w:val="0"/>
          <w:w w:val="100"/>
          <w:position w:val="-1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B"/>
          <w:spacing w:val="0"/>
          <w:w w:val="100"/>
          <w:position w:val="-18"/>
        </w:rPr>
      </w:r>
      <w:r>
        <w:rPr>
          <w:rFonts w:ascii="Times New Roman" w:hAnsi="Times New Roman" w:cs="Times New Roman" w:eastAsia="Times New Roman"/>
          <w:sz w:val="18"/>
          <w:szCs w:val="18"/>
          <w:color w:val="282D70"/>
          <w:spacing w:val="-23"/>
          <w:w w:val="182"/>
          <w:i/>
          <w:position w:val="-18"/>
        </w:rPr>
        <w:t>'</w:t>
      </w:r>
      <w:r>
        <w:rPr>
          <w:rFonts w:ascii="Arial" w:hAnsi="Arial" w:cs="Arial" w:eastAsia="Arial"/>
          <w:sz w:val="17"/>
          <w:szCs w:val="17"/>
          <w:color w:val="282D70"/>
          <w:spacing w:val="-45"/>
          <w:w w:val="118"/>
          <w:i/>
          <w:position w:val="-12"/>
        </w:rPr>
        <w:t>1</w:t>
      </w:r>
      <w:r>
        <w:rPr>
          <w:rFonts w:ascii="Times New Roman" w:hAnsi="Times New Roman" w:cs="Times New Roman" w:eastAsia="Times New Roman"/>
          <w:sz w:val="35"/>
          <w:szCs w:val="35"/>
          <w:color w:val="3A3A3B"/>
          <w:spacing w:val="0"/>
          <w:w w:val="65"/>
          <w:i/>
          <w:position w:val="-18"/>
        </w:rPr>
        <w:t>u</w:t>
      </w:r>
      <w:r>
        <w:rPr>
          <w:rFonts w:ascii="Times New Roman" w:hAnsi="Times New Roman" w:cs="Times New Roman" w:eastAsia="Times New Roman"/>
          <w:sz w:val="35"/>
          <w:szCs w:val="35"/>
          <w:color w:val="3A3A3B"/>
          <w:spacing w:val="10"/>
          <w:w w:val="65"/>
          <w:i/>
          <w:position w:val="-18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7"/>
          <w:position w:val="-18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7"/>
          <w:w w:val="103"/>
          <w:position w:val="-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6"/>
          <w:w w:val="132"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10"/>
          <w:w w:val="96"/>
          <w:position w:val="-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98"/>
          <w:position w:val="-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89"/>
          <w:position w:val="-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5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484F8C"/>
          <w:spacing w:val="0"/>
          <w:w w:val="52"/>
          <w:i/>
          <w:position w:val="-5"/>
        </w:rPr>
        <w:t>d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440" w:lineRule="exact"/>
        <w:ind w:right="-148"/>
        <w:jc w:val="left"/>
        <w:rPr>
          <w:rFonts w:ascii="Times New Roman" w:hAnsi="Times New Roman" w:cs="Times New Roman" w:eastAsia="Times New Roman"/>
          <w:sz w:val="72"/>
          <w:szCs w:val="72"/>
        </w:rPr>
      </w:pPr>
      <w:rPr/>
      <w:r>
        <w:rPr>
          <w:rFonts w:ascii="Times New Roman" w:hAnsi="Times New Roman" w:cs="Times New Roman" w:eastAsia="Times New Roman"/>
          <w:sz w:val="72"/>
          <w:szCs w:val="72"/>
          <w:color w:val="484F8C"/>
          <w:spacing w:val="0"/>
          <w:w w:val="51"/>
          <w:position w:val="-17"/>
        </w:rPr>
        <w:t>Wu:</w:t>
      </w:r>
      <w:r>
        <w:rPr>
          <w:rFonts w:ascii="Times New Roman" w:hAnsi="Times New Roman" w:cs="Times New Roman" w:eastAsia="Times New Roman"/>
          <w:sz w:val="72"/>
          <w:szCs w:val="7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02" w:lineRule="exact"/>
        <w:ind w:left="576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3A3A3B"/>
          <w:w w:val="479"/>
          <w:position w:val="-2"/>
        </w:rPr>
        <w:t>)</w:t>
      </w:r>
      <w:r>
        <w:rPr>
          <w:rFonts w:ascii="Arial" w:hAnsi="Arial" w:cs="Arial" w:eastAsia="Arial"/>
          <w:sz w:val="28"/>
          <w:szCs w:val="28"/>
          <w:color w:val="3A3A3B"/>
          <w:w w:val="477"/>
          <w:position w:val="-2"/>
        </w:rPr>
        <w:t>ıf</w:t>
      </w:r>
      <w:r>
        <w:rPr>
          <w:rFonts w:ascii="Arial" w:hAnsi="Arial" w:cs="Arial" w:eastAsia="Arial"/>
          <w:sz w:val="28"/>
          <w:szCs w:val="28"/>
          <w:color w:val="000000"/>
          <w:w w:val="100"/>
          <w:position w:val="0"/>
        </w:rPr>
      </w:r>
    </w:p>
    <w:p>
      <w:pPr>
        <w:spacing w:before="0" w:after="0" w:line="613" w:lineRule="exact"/>
        <w:ind w:right="-20"/>
        <w:jc w:val="left"/>
        <w:tabs>
          <w:tab w:pos="108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72"/>
          <w:szCs w:val="72"/>
          <w:color w:val="282D70"/>
          <w:w w:val="71"/>
          <w:position w:val="-7"/>
        </w:rPr>
        <w:t>C</w:t>
      </w:r>
      <w:r>
        <w:rPr>
          <w:rFonts w:ascii="Arial" w:hAnsi="Arial" w:cs="Arial" w:eastAsia="Arial"/>
          <w:sz w:val="72"/>
          <w:szCs w:val="72"/>
          <w:color w:val="282D70"/>
          <w:spacing w:val="-83"/>
          <w:w w:val="71"/>
          <w:position w:val="-7"/>
        </w:rPr>
        <w:t>l</w:t>
      </w:r>
      <w:r>
        <w:rPr>
          <w:rFonts w:ascii="Arial" w:hAnsi="Arial" w:cs="Arial" w:eastAsia="Arial"/>
          <w:sz w:val="72"/>
          <w:szCs w:val="72"/>
          <w:color w:val="3A3A3B"/>
          <w:spacing w:val="0"/>
          <w:w w:val="39"/>
          <w:position w:val="-7"/>
        </w:rPr>
        <w:t>.</w:t>
      </w:r>
      <w:r>
        <w:rPr>
          <w:rFonts w:ascii="Arial" w:hAnsi="Arial" w:cs="Arial" w:eastAsia="Arial"/>
          <w:sz w:val="72"/>
          <w:szCs w:val="72"/>
          <w:color w:val="3A3A3B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72"/>
          <w:szCs w:val="72"/>
          <w:color w:val="3A3A3B"/>
          <w:spacing w:val="0"/>
          <w:w w:val="100"/>
          <w:position w:val="-7"/>
        </w:rPr>
      </w:r>
      <w:r>
        <w:rPr>
          <w:rFonts w:ascii="Arial" w:hAnsi="Arial" w:cs="Arial" w:eastAsia="Arial"/>
          <w:sz w:val="24"/>
          <w:szCs w:val="24"/>
          <w:color w:val="545454"/>
          <w:spacing w:val="0"/>
          <w:w w:val="100"/>
          <w:position w:val="-7"/>
        </w:rPr>
        <w:t>t•T</w:t>
      </w:r>
      <w:r>
        <w:rPr>
          <w:rFonts w:ascii="Arial" w:hAnsi="Arial" w:cs="Arial" w:eastAsia="Arial"/>
          <w:sz w:val="24"/>
          <w:szCs w:val="24"/>
          <w:color w:val="545454"/>
          <w:spacing w:val="51"/>
          <w:w w:val="100"/>
          <w:position w:val="-7"/>
        </w:rPr>
        <w:t> </w:t>
      </w:r>
      <w:r>
        <w:rPr>
          <w:rFonts w:ascii="Arial" w:hAnsi="Arial" w:cs="Arial" w:eastAsia="Arial"/>
          <w:sz w:val="24"/>
          <w:szCs w:val="24"/>
          <w:color w:val="676767"/>
          <w:spacing w:val="-34"/>
          <w:w w:val="82"/>
          <w:position w:val="-7"/>
        </w:rPr>
        <w:t>"</w:t>
      </w:r>
      <w:r>
        <w:rPr>
          <w:rFonts w:ascii="Arial" w:hAnsi="Arial" w:cs="Arial" w:eastAsia="Arial"/>
          <w:sz w:val="24"/>
          <w:szCs w:val="24"/>
          <w:color w:val="3A3A3B"/>
          <w:spacing w:val="0"/>
          <w:w w:val="226"/>
          <w:position w:val="-7"/>
        </w:rPr>
        <w:t>-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280"/>
          <w:cols w:num="5" w:equalWidth="0">
            <w:col w:w="1462" w:space="1142"/>
            <w:col w:w="1966" w:space="357"/>
            <w:col w:w="467" w:space="314"/>
            <w:col w:w="644" w:space="1635"/>
            <w:col w:w="3373"/>
          </w:cols>
        </w:sectPr>
      </w:pPr>
      <w:rPr/>
    </w:p>
    <w:p>
      <w:pPr>
        <w:spacing w:before="0" w:after="0" w:line="276" w:lineRule="exact"/>
        <w:ind w:left="910" w:right="-115"/>
        <w:jc w:val="left"/>
        <w:tabs>
          <w:tab w:pos="30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161616"/>
          <w:spacing w:val="0"/>
          <w:w w:val="26"/>
          <w:position w:val="-24"/>
        </w:rPr>
        <w:t>ı</w:t>
      </w:r>
      <w:r>
        <w:rPr>
          <w:rFonts w:ascii="Arial" w:hAnsi="Arial" w:cs="Arial" w:eastAsia="Arial"/>
          <w:sz w:val="20"/>
          <w:szCs w:val="20"/>
          <w:color w:val="161616"/>
          <w:spacing w:val="0"/>
          <w:w w:val="26"/>
          <w:position w:val="-24"/>
        </w:rPr>
        <w:t> </w:t>
      </w:r>
      <w:r>
        <w:rPr>
          <w:rFonts w:ascii="Arial" w:hAnsi="Arial" w:cs="Arial" w:eastAsia="Arial"/>
          <w:sz w:val="20"/>
          <w:szCs w:val="20"/>
          <w:color w:val="161616"/>
          <w:spacing w:val="10"/>
          <w:w w:val="26"/>
          <w:position w:val="-24"/>
        </w:rPr>
        <w:t> </w:t>
      </w:r>
      <w:r>
        <w:rPr>
          <w:rFonts w:ascii="Arial" w:hAnsi="Arial" w:cs="Arial" w:eastAsia="Arial"/>
          <w:sz w:val="20"/>
          <w:szCs w:val="20"/>
          <w:color w:val="D1D1D1"/>
          <w:spacing w:val="0"/>
          <w:w w:val="190"/>
          <w:position w:val="-24"/>
        </w:rPr>
        <w:t>·</w:t>
      </w:r>
      <w:r>
        <w:rPr>
          <w:rFonts w:ascii="Arial" w:hAnsi="Arial" w:cs="Arial" w:eastAsia="Arial"/>
          <w:sz w:val="20"/>
          <w:szCs w:val="20"/>
          <w:color w:val="D1D1D1"/>
          <w:spacing w:val="0"/>
          <w:w w:val="100"/>
          <w:position w:val="-24"/>
        </w:rPr>
        <w:tab/>
      </w:r>
      <w:r>
        <w:rPr>
          <w:rFonts w:ascii="Arial" w:hAnsi="Arial" w:cs="Arial" w:eastAsia="Arial"/>
          <w:sz w:val="20"/>
          <w:szCs w:val="20"/>
          <w:color w:val="D1D1D1"/>
          <w:spacing w:val="0"/>
          <w:w w:val="100"/>
          <w:position w:val="-24"/>
        </w:rPr>
      </w:r>
      <w:r>
        <w:rPr>
          <w:rFonts w:ascii="Arial" w:hAnsi="Arial" w:cs="Arial" w:eastAsia="Arial"/>
          <w:sz w:val="47"/>
          <w:szCs w:val="47"/>
          <w:color w:val="3A3A3B"/>
          <w:spacing w:val="-50"/>
          <w:w w:val="67"/>
          <w:i/>
          <w:position w:val="-16"/>
        </w:rPr>
        <w:t>·</w:t>
      </w:r>
      <w:r>
        <w:rPr>
          <w:rFonts w:ascii="Arial" w:hAnsi="Arial" w:cs="Arial" w:eastAsia="Arial"/>
          <w:sz w:val="47"/>
          <w:szCs w:val="47"/>
          <w:color w:val="3B446E"/>
          <w:spacing w:val="0"/>
          <w:w w:val="135"/>
          <w:i/>
          <w:position w:val="-16"/>
        </w:rPr>
        <w:t>vi</w:t>
      </w:r>
      <w:r>
        <w:rPr>
          <w:rFonts w:ascii="Arial" w:hAnsi="Arial" w:cs="Arial" w:eastAsia="Arial"/>
          <w:sz w:val="47"/>
          <w:szCs w:val="47"/>
          <w:color w:val="3B446E"/>
          <w:spacing w:val="-70"/>
          <w:w w:val="100"/>
          <w:i/>
          <w:position w:val="-16"/>
        </w:rPr>
        <w:t> </w:t>
      </w:r>
      <w:r>
        <w:rPr>
          <w:rFonts w:ascii="Arial" w:hAnsi="Arial" w:cs="Arial" w:eastAsia="Arial"/>
          <w:sz w:val="19"/>
          <w:szCs w:val="19"/>
          <w:color w:val="5452AA"/>
          <w:spacing w:val="-12"/>
          <w:w w:val="149"/>
          <w:position w:val="-16"/>
        </w:rPr>
        <w:t>'</w:t>
      </w:r>
      <w:r>
        <w:rPr>
          <w:rFonts w:ascii="Arial" w:hAnsi="Arial" w:cs="Arial" w:eastAsia="Arial"/>
          <w:sz w:val="19"/>
          <w:szCs w:val="19"/>
          <w:color w:val="383F90"/>
          <w:spacing w:val="0"/>
          <w:w w:val="78"/>
          <w:position w:val="-16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right="-86"/>
        <w:jc w:val="left"/>
        <w:tabs>
          <w:tab w:pos="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31"/>
          <w:szCs w:val="31"/>
          <w:color w:val="3A3A3B"/>
          <w:spacing w:val="0"/>
          <w:w w:val="100"/>
          <w:position w:val="-6"/>
        </w:rPr>
        <w:t>ı</w:t>
      </w:r>
      <w:r>
        <w:rPr>
          <w:rFonts w:ascii="Arial" w:hAnsi="Arial" w:cs="Arial" w:eastAsia="Arial"/>
          <w:sz w:val="31"/>
          <w:szCs w:val="31"/>
          <w:color w:val="3A3A3B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1"/>
          <w:szCs w:val="31"/>
          <w:color w:val="3A3A3B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2"/>
          <w:w w:val="100"/>
          <w:position w:val="-6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right="-91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4"/>
          <w:szCs w:val="34"/>
          <w:color w:val="676767"/>
          <w:spacing w:val="-53"/>
          <w:w w:val="217"/>
          <w:position w:val="-9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3A3A3B"/>
          <w:spacing w:val="1"/>
          <w:w w:val="101"/>
          <w:position w:val="-9"/>
        </w:rPr>
        <w:t>!</w:t>
      </w:r>
      <w:r>
        <w:rPr>
          <w:rFonts w:ascii="Times New Roman" w:hAnsi="Times New Roman" w:cs="Times New Roman" w:eastAsia="Times New Roman"/>
          <w:sz w:val="34"/>
          <w:szCs w:val="34"/>
          <w:color w:val="3A3A3B"/>
          <w:spacing w:val="0"/>
          <w:w w:val="101"/>
          <w:position w:val="-9"/>
        </w:rPr>
        <w:t>'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right="-20"/>
        <w:jc w:val="left"/>
        <w:tabs>
          <w:tab w:pos="360" w:val="left"/>
          <w:tab w:pos="840" w:val="left"/>
        </w:tabs>
        <w:rPr>
          <w:rFonts w:ascii="Arial" w:hAnsi="Arial" w:cs="Arial" w:eastAsia="Arial"/>
          <w:sz w:val="42"/>
          <w:szCs w:val="42"/>
        </w:rPr>
      </w:pPr>
      <w:rPr/>
      <w:r>
        <w:rPr/>
        <w:br w:type="column"/>
      </w:r>
      <w:r>
        <w:rPr>
          <w:rFonts w:ascii="Arial" w:hAnsi="Arial" w:cs="Arial" w:eastAsia="Arial"/>
          <w:sz w:val="42"/>
          <w:szCs w:val="42"/>
          <w:color w:val="3A3A3B"/>
          <w:spacing w:val="-16"/>
          <w:w w:val="61"/>
          <w:position w:val="-20"/>
        </w:rPr>
        <w:t>"</w:t>
      </w:r>
      <w:r>
        <w:rPr>
          <w:rFonts w:ascii="Arial" w:hAnsi="Arial" w:cs="Arial" w:eastAsia="Arial"/>
          <w:sz w:val="42"/>
          <w:szCs w:val="42"/>
          <w:color w:val="545454"/>
          <w:spacing w:val="0"/>
          <w:w w:val="61"/>
          <w:position w:val="-20"/>
        </w:rPr>
        <w:t>'</w:t>
      </w:r>
      <w:r>
        <w:rPr>
          <w:rFonts w:ascii="Arial" w:hAnsi="Arial" w:cs="Arial" w:eastAsia="Arial"/>
          <w:sz w:val="42"/>
          <w:szCs w:val="42"/>
          <w:color w:val="545454"/>
          <w:spacing w:val="0"/>
          <w:w w:val="100"/>
          <w:position w:val="-20"/>
        </w:rPr>
        <w:tab/>
      </w:r>
      <w:r>
        <w:rPr>
          <w:rFonts w:ascii="Arial" w:hAnsi="Arial" w:cs="Arial" w:eastAsia="Arial"/>
          <w:sz w:val="42"/>
          <w:szCs w:val="42"/>
          <w:color w:val="545454"/>
          <w:spacing w:val="0"/>
          <w:w w:val="100"/>
          <w:position w:val="-20"/>
        </w:rPr>
      </w:r>
      <w:r>
        <w:rPr>
          <w:rFonts w:ascii="Times New Roman" w:hAnsi="Times New Roman" w:cs="Times New Roman" w:eastAsia="Times New Roman"/>
          <w:sz w:val="34"/>
          <w:szCs w:val="34"/>
          <w:color w:val="BFBFBF"/>
          <w:spacing w:val="0"/>
          <w:w w:val="61"/>
          <w:position w:val="-9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BFBFBF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BFBFBF"/>
          <w:spacing w:val="0"/>
          <w:w w:val="100"/>
          <w:position w:val="-9"/>
        </w:rPr>
      </w:r>
      <w:r>
        <w:rPr>
          <w:rFonts w:ascii="Arial" w:hAnsi="Arial" w:cs="Arial" w:eastAsia="Arial"/>
          <w:sz w:val="42"/>
          <w:szCs w:val="42"/>
          <w:color w:val="3A3A3B"/>
          <w:spacing w:val="0"/>
          <w:w w:val="61"/>
          <w:position w:val="-20"/>
        </w:rPr>
        <w:t>,,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280"/>
          <w:cols w:num="4" w:equalWidth="0">
            <w:col w:w="3720" w:space="1569"/>
            <w:col w:w="577" w:space="2295"/>
            <w:col w:w="352" w:space="365"/>
            <w:col w:w="2482"/>
          </w:cols>
        </w:sectPr>
      </w:pPr>
      <w:rPr/>
    </w:p>
    <w:p>
      <w:pPr>
        <w:spacing w:before="0" w:after="0" w:line="460" w:lineRule="exact"/>
        <w:ind w:right="1536"/>
        <w:jc w:val="right"/>
        <w:rPr>
          <w:rFonts w:ascii="Arial" w:hAnsi="Arial" w:cs="Arial" w:eastAsia="Arial"/>
          <w:sz w:val="46"/>
          <w:szCs w:val="4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0.495972pt;margin-top:5.222392pt;width:4.28904pt;height:8pt;mso-position-horizontal-relative:page;mso-position-vertical-relative:paragraph;z-index:-15602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3A3A3B"/>
                      <w:spacing w:val="0"/>
                      <w:w w:val="161"/>
                      <w:b/>
                      <w:bCs/>
                    </w:rPr>
                    <w:t>f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AAAAAA"/>
          <w:spacing w:val="0"/>
          <w:w w:val="266"/>
          <w:position w:val="13"/>
        </w:rPr>
        <w:t>'</w:t>
      </w:r>
      <w:r>
        <w:rPr>
          <w:rFonts w:ascii="Arial" w:hAnsi="Arial" w:cs="Arial" w:eastAsia="Arial"/>
          <w:sz w:val="16"/>
          <w:szCs w:val="16"/>
          <w:color w:val="AAAAAA"/>
          <w:spacing w:val="-67"/>
          <w:w w:val="266"/>
          <w:position w:val="13"/>
        </w:rPr>
        <w:t> </w:t>
      </w:r>
      <w:r>
        <w:rPr>
          <w:rFonts w:ascii="Arial" w:hAnsi="Arial" w:cs="Arial" w:eastAsia="Arial"/>
          <w:sz w:val="22"/>
          <w:szCs w:val="22"/>
          <w:color w:val="8A8A8C"/>
          <w:spacing w:val="0"/>
          <w:w w:val="46"/>
          <w:position w:val="0"/>
        </w:rPr>
        <w:t>""</w:t>
      </w:r>
      <w:r>
        <w:rPr>
          <w:rFonts w:ascii="Arial" w:hAnsi="Arial" w:cs="Arial" w:eastAsia="Arial"/>
          <w:sz w:val="22"/>
          <w:szCs w:val="22"/>
          <w:color w:val="8A8A8C"/>
          <w:spacing w:val="-7"/>
          <w:w w:val="46"/>
          <w:position w:val="0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AAAAAA"/>
          <w:spacing w:val="0"/>
          <w:w w:val="46"/>
          <w:position w:val="0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AAAAAA"/>
          <w:spacing w:val="0"/>
          <w:w w:val="46"/>
          <w:position w:val="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AAAAAA"/>
          <w:spacing w:val="12"/>
          <w:w w:val="46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A3A3B"/>
          <w:spacing w:val="0"/>
          <w:w w:val="72"/>
          <w:position w:val="13"/>
        </w:rPr>
        <w:t>1:</w:t>
      </w:r>
      <w:r>
        <w:rPr>
          <w:rFonts w:ascii="Times New Roman" w:hAnsi="Times New Roman" w:cs="Times New Roman" w:eastAsia="Times New Roman"/>
          <w:sz w:val="14"/>
          <w:szCs w:val="14"/>
          <w:color w:val="3A3A3B"/>
          <w:spacing w:val="0"/>
          <w:w w:val="72"/>
          <w:position w:val="13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3A3A3B"/>
          <w:spacing w:val="0"/>
          <w:w w:val="72"/>
          <w:position w:val="13"/>
        </w:rPr>
        <w:t>    </w:t>
      </w:r>
      <w:r>
        <w:rPr>
          <w:rFonts w:ascii="Times New Roman" w:hAnsi="Times New Roman" w:cs="Times New Roman" w:eastAsia="Times New Roman"/>
          <w:sz w:val="14"/>
          <w:szCs w:val="14"/>
          <w:color w:val="3A3A3B"/>
          <w:spacing w:val="6"/>
          <w:w w:val="72"/>
          <w:position w:val="13"/>
        </w:rPr>
        <w:t> </w:t>
      </w:r>
      <w:r>
        <w:rPr>
          <w:rFonts w:ascii="Arial" w:hAnsi="Arial" w:cs="Arial" w:eastAsia="Arial"/>
          <w:sz w:val="46"/>
          <w:szCs w:val="46"/>
          <w:color w:val="8A8A8C"/>
          <w:spacing w:val="0"/>
          <w:w w:val="175"/>
          <w:position w:val="0"/>
        </w:rPr>
        <w:t>-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280"/>
        </w:sectPr>
      </w:pPr>
      <w:rPr/>
    </w:p>
    <w:p>
      <w:pPr>
        <w:spacing w:before="44" w:after="0" w:line="130" w:lineRule="exact"/>
        <w:ind w:left="277" w:right="-58"/>
        <w:jc w:val="left"/>
        <w:rPr>
          <w:rFonts w:ascii="Arial" w:hAnsi="Arial" w:cs="Arial" w:eastAsia="Arial"/>
          <w:sz w:val="12"/>
          <w:szCs w:val="12"/>
        </w:rPr>
      </w:pPr>
      <w:rPr/>
      <w:r>
        <w:rPr/>
        <w:pict>
          <v:group style="position:absolute;margin-left:18.562815pt;margin-top:30.718933pt;width:564.142994pt;height:789.563956pt;mso-position-horizontal-relative:page;mso-position-vertical-relative:page;z-index:-15608" coordorigin="371,614" coordsize="11283,15791">
            <v:group style="position:absolute;left:400;top:641;width:3270;height:2" coordorigin="400,641" coordsize="3270,2">
              <v:shape style="position:absolute;left:400;top:641;width:3270;height:2" coordorigin="400,641" coordsize="3270,0" path="m400,641l3670,641e" filled="f" stroked="t" strokeweight=".951939pt" strokecolor="#606060">
                <v:path arrowok="t"/>
              </v:shape>
            </v:group>
            <v:group style="position:absolute;left:405;top:622;width:2;height:598" coordorigin="405,622" coordsize="2,598">
              <v:shape style="position:absolute;left:405;top:622;width:2;height:598" coordorigin="405,622" coordsize="0,598" path="m405,1219l405,622e" filled="f" stroked="t" strokeweight=".47597pt" strokecolor="#444444">
                <v:path arrowok="t"/>
              </v:shape>
            </v:group>
            <v:group style="position:absolute;left:2442;top:636;width:2;height:583" coordorigin="2442,636" coordsize="2,583">
              <v:shape style="position:absolute;left:2442;top:636;width:2;height:583" coordorigin="2442,636" coordsize="0,583" path="m2442,1219l2442,636e" filled="f" stroked="t" strokeweight=".47597pt" strokecolor="#2B2B2B">
                <v:path arrowok="t"/>
              </v:shape>
            </v:group>
            <v:group style="position:absolute;left:2989;top:655;width:8648;height:2" coordorigin="2989,655" coordsize="8648,2">
              <v:shape style="position:absolute;left:2989;top:655;width:8648;height:2" coordorigin="2989,655" coordsize="8648,0" path="m2989,655l11637,655e" filled="f" stroked="t" strokeweight=".713954pt" strokecolor="#5B5B5B">
                <v:path arrowok="t"/>
              </v:shape>
            </v:group>
            <v:group style="position:absolute;left:8387;top:657;width:328;height:2" coordorigin="8387,657" coordsize="328,2">
              <v:shape style="position:absolute;left:8387;top:657;width:328;height:2" coordorigin="8387,657" coordsize="328,0" path="m8387,657l8715,657e" filled="f" stroked="t" strokeweight=".713954pt" strokecolor="#4F4F4F">
                <v:path arrowok="t"/>
              </v:shape>
            </v:group>
            <v:group style="position:absolute;left:8658;top:660;width:490;height:2" coordorigin="8658,660" coordsize="490,2">
              <v:shape style="position:absolute;left:8658;top:660;width:490;height:2" coordorigin="8658,660" coordsize="490,0" path="m8658,660l9148,660e" filled="f" stroked="t" strokeweight=".47597pt" strokecolor="#343438">
                <v:path arrowok="t"/>
              </v:shape>
            </v:group>
            <v:group style="position:absolute;left:9115;top:636;width:2;height:555" coordorigin="9115,636" coordsize="2,555">
              <v:shape style="position:absolute;left:9115;top:636;width:2;height:555" coordorigin="9115,636" coordsize="0,555" path="m9115,1190l9115,636e" filled="f" stroked="t" strokeweight=".237985pt" strokecolor="#383838">
                <v:path arrowok="t"/>
              </v:shape>
            </v:group>
            <v:group style="position:absolute;left:9086;top:660;width:314;height:2" coordorigin="9086,660" coordsize="314,2">
              <v:shape style="position:absolute;left:9086;top:660;width:314;height:2" coordorigin="9086,660" coordsize="314,0" path="m9086,660l9400,660e" filled="f" stroked="t" strokeweight=".47597pt" strokecolor="#545454">
                <v:path arrowok="t"/>
              </v:shape>
            </v:group>
            <v:group style="position:absolute;left:11633;top:650;width:2;height:3442" coordorigin="11633,650" coordsize="2,3442">
              <v:shape style="position:absolute;left:11633;top:650;width:2;height:3442" coordorigin="11633,650" coordsize="0,3442" path="m11633,4092l11633,650e" filled="f" stroked="t" strokeweight=".713954pt" strokecolor="#606060">
                <v:path arrowok="t"/>
              </v:shape>
            </v:group>
            <v:group style="position:absolute;left:405;top:622;width:2;height:1544" coordorigin="405,622" coordsize="2,1544">
              <v:shape style="position:absolute;left:405;top:622;width:2;height:1544" coordorigin="405,622" coordsize="0,1544" path="m405,2166l405,622e" filled="f" stroked="t" strokeweight=".713954pt" strokecolor="#5B5B5B">
                <v:path arrowok="t"/>
              </v:shape>
            </v:group>
            <v:group style="position:absolute;left:2442;top:1162;width:2;height:975" coordorigin="2442,1162" coordsize="2,975">
              <v:shape style="position:absolute;left:2442;top:1162;width:2;height:975" coordorigin="2442,1162" coordsize="0,975" path="m2442,2137l2442,1162e" filled="f" stroked="t" strokeweight=".951939pt" strokecolor="#545454">
                <v:path arrowok="t"/>
              </v:shape>
            </v:group>
            <v:group style="position:absolute;left:9115;top:1190;width:2;height:593" coordorigin="9115,1190" coordsize="2,593">
              <v:shape style="position:absolute;left:9115;top:1190;width:2;height:593" coordorigin="9115,1190" coordsize="0,593" path="m9115,1783l9115,1190e" filled="f" stroked="t" strokeweight=".237985pt" strokecolor="#000000">
                <v:path arrowok="t"/>
              </v:shape>
            </v:group>
            <v:group style="position:absolute;left:400;top:2128;width:1633;height:2" coordorigin="400,2128" coordsize="1633,2">
              <v:shape style="position:absolute;left:400;top:2128;width:1633;height:2" coordorigin="400,2128" coordsize="1633,0" path="m400,2128l2032,2128e" filled="f" stroked="t" strokeweight=".713954pt" strokecolor="#5B5B5B">
                <v:path arrowok="t"/>
              </v:shape>
            </v:group>
            <v:group style="position:absolute;left:1975;top:2132;width:1071;height:2" coordorigin="1975,2132" coordsize="1071,2">
              <v:shape style="position:absolute;left:1975;top:2132;width:1071;height:2" coordorigin="1975,2132" coordsize="1071,0" path="m1975,2132l3046,2132e" filled="f" stroked="t" strokeweight=".47597pt" strokecolor="#3F3F3F">
                <v:path arrowok="t"/>
              </v:shape>
            </v:group>
            <v:group style="position:absolute;left:2842;top:2135;width:1628;height:2" coordorigin="2842,2135" coordsize="1628,2">
              <v:shape style="position:absolute;left:2842;top:2135;width:1628;height:2" coordorigin="2842,2135" coordsize="1628,0" path="m2842,2135l4469,2135e" filled="f" stroked="t" strokeweight=".951939pt" strokecolor="#5B5B5B">
                <v:path arrowok="t"/>
              </v:shape>
            </v:group>
            <v:group style="position:absolute;left:4241;top:2139;width:1290;height:2" coordorigin="4241,2139" coordsize="1290,2">
              <v:shape style="position:absolute;left:4241;top:2139;width:1290;height:2" coordorigin="4241,2139" coordsize="1290,0" path="m4241,2139l5531,2139e" filled="f" stroked="t" strokeweight=".47597pt" strokecolor="#3F3F3F">
                <v:path arrowok="t"/>
              </v:shape>
            </v:group>
            <v:group style="position:absolute;left:5474;top:2142;width:338;height:2" coordorigin="5474,2142" coordsize="338,2">
              <v:shape style="position:absolute;left:5474;top:2142;width:338;height:2" coordorigin="5474,2142" coordsize="338,0" path="m5474,2142l5812,2142e" filled="f" stroked="t" strokeweight=".47597pt" strokecolor="#282828">
                <v:path arrowok="t"/>
              </v:shape>
            </v:group>
            <v:group style="position:absolute;left:5754;top:2139;width:1152;height:2" coordorigin="5754,2139" coordsize="1152,2">
              <v:shape style="position:absolute;left:5754;top:2139;width:1152;height:2" coordorigin="5754,2139" coordsize="1152,0" path="m5754,2139l6906,2139e" filled="f" stroked="t" strokeweight=".951939pt" strokecolor="#606060">
                <v:path arrowok="t"/>
              </v:shape>
            </v:group>
            <v:group style="position:absolute;left:6697;top:2139;width:366;height:2" coordorigin="6697,2139" coordsize="366,2">
              <v:shape style="position:absolute;left:6697;top:2139;width:366;height:2" coordorigin="6697,2139" coordsize="366,0" path="m6697,2139l7063,2139e" filled="f" stroked="t" strokeweight=".713954pt" strokecolor="#4B4B4B">
                <v:path arrowok="t"/>
              </v:shape>
            </v:group>
            <v:group style="position:absolute;left:7006;top:2142;width:795;height:2" coordorigin="7006,2142" coordsize="795,2">
              <v:shape style="position:absolute;left:7006;top:2142;width:795;height:2" coordorigin="7006,2142" coordsize="795,0" path="m7006,2142l7801,2142e" filled="f" stroked="t" strokeweight=".47597pt" strokecolor="#343434">
                <v:path arrowok="t"/>
              </v:shape>
            </v:group>
            <v:group style="position:absolute;left:7720;top:2144;width:3917;height:2" coordorigin="7720,2144" coordsize="3917,2">
              <v:shape style="position:absolute;left:7720;top:2144;width:3917;height:2" coordorigin="7720,2144" coordsize="3917,0" path="m7720,2144l11637,2144e" filled="f" stroked="t" strokeweight=".713954pt" strokecolor="#606060">
                <v:path arrowok="t"/>
              </v:shape>
            </v:group>
            <v:group style="position:absolute;left:9115;top:1783;width:2;height:354" coordorigin="9115,1783" coordsize="2,354">
              <v:shape style="position:absolute;left:9115;top:1783;width:2;height:354" coordorigin="9115,1783" coordsize="0,354" path="m9115,2137l9115,1783e" filled="f" stroked="t" strokeweight=".237985pt" strokecolor="#606060">
                <v:path arrowok="t"/>
              </v:shape>
            </v:group>
            <v:group style="position:absolute;left:400;top:2369;width:2646;height:2" coordorigin="400,2369" coordsize="2646,2">
              <v:shape style="position:absolute;left:400;top:2369;width:2646;height:2" coordorigin="400,2369" coordsize="2646,0" path="m400,2369l3046,2369e" filled="f" stroked="t" strokeweight=".951939pt" strokecolor="#606060">
                <v:path arrowok="t"/>
              </v:shape>
            </v:group>
            <v:group style="position:absolute;left:405;top:2094;width:2;height:330" coordorigin="405,2094" coordsize="2,330">
              <v:shape style="position:absolute;left:405;top:2094;width:2;height:330" coordorigin="405,2094" coordsize="0,330" path="m405,2424l405,2094e" filled="f" stroked="t" strokeweight=".713954pt" strokecolor="#3B3B3B">
                <v:path arrowok="t"/>
              </v:shape>
            </v:group>
            <v:group style="position:absolute;left:2989;top:2376;width:352;height:2" coordorigin="2989,2376" coordsize="352,2">
              <v:shape style="position:absolute;left:2989;top:2376;width:352;height:2" coordorigin="2989,2376" coordsize="352,0" path="m2989,2376l3341,2376e" filled="f" stroked="t" strokeweight=".47597pt" strokecolor="#343434">
                <v:path arrowok="t"/>
              </v:shape>
            </v:group>
            <v:group style="position:absolute;left:3284;top:2376;width:2247;height:2" coordorigin="3284,2376" coordsize="2247,2">
              <v:shape style="position:absolute;left:3284;top:2376;width:2247;height:2" coordorigin="3284,2376" coordsize="2247,0" path="m3284,2376l5531,2376e" filled="f" stroked="t" strokeweight=".713954pt" strokecolor="#5B5B5B">
                <v:path arrowok="t"/>
              </v:shape>
            </v:group>
            <v:group style="position:absolute;left:5474;top:2381;width:338;height:2" coordorigin="5474,2381" coordsize="338,2">
              <v:shape style="position:absolute;left:5474;top:2381;width:338;height:2" coordorigin="5474,2381" coordsize="338,0" path="m5474,2381l5812,2381e" filled="f" stroked="t" strokeweight=".47597pt" strokecolor="#343434">
                <v:path arrowok="t"/>
              </v:shape>
            </v:group>
            <v:group style="position:absolute;left:5726;top:2383;width:5912;height:2" coordorigin="5726,2383" coordsize="5912,2">
              <v:shape style="position:absolute;left:5726;top:2383;width:5912;height:2" coordorigin="5726,2383" coordsize="5912,0" path="m5726,2383l11637,2383e" filled="f" stroked="t" strokeweight=".713954pt" strokecolor="#575757">
                <v:path arrowok="t"/>
              </v:shape>
            </v:group>
            <v:group style="position:absolute;left:9343;top:2386;width:704;height:2" coordorigin="9343,2386" coordsize="704,2">
              <v:shape style="position:absolute;left:9343;top:2386;width:704;height:2" coordorigin="9343,2386" coordsize="704,0" path="m9343,2386l10048,2386e" filled="f" stroked="t" strokeweight=".47597pt" strokecolor="#383838">
                <v:path arrowok="t"/>
              </v:shape>
            </v:group>
            <v:group style="position:absolute;left:400;top:2610;width:2646;height:2" coordorigin="400,2610" coordsize="2646,2">
              <v:shape style="position:absolute;left:400;top:2610;width:2646;height:2" coordorigin="400,2610" coordsize="2646,0" path="m400,2610l3046,2610e" filled="f" stroked="t" strokeweight=".951939pt" strokecolor="#606060">
                <v:path arrowok="t"/>
              </v:shape>
            </v:group>
            <v:group style="position:absolute;left:409;top:2352;width:2;height:306" coordorigin="409,2352" coordsize="2,306">
              <v:shape style="position:absolute;left:409;top:2352;width:2;height:306" coordorigin="409,2352" coordsize="0,306" path="m409,2658l409,2352e" filled="f" stroked="t" strokeweight=".713954pt" strokecolor="#3F3F3F">
                <v:path arrowok="t"/>
              </v:shape>
            </v:group>
            <v:group style="position:absolute;left:2989;top:2615;width:352;height:2" coordorigin="2989,2615" coordsize="352,2">
              <v:shape style="position:absolute;left:2989;top:2615;width:352;height:2" coordorigin="2989,2615" coordsize="352,0" path="m2989,2615l3341,2615e" filled="f" stroked="t" strokeweight=".47597pt" strokecolor="#282828">
                <v:path arrowok="t"/>
              </v:shape>
            </v:group>
            <v:group style="position:absolute;left:3284;top:2618;width:2247;height:2" coordorigin="3284,2618" coordsize="2247,2">
              <v:shape style="position:absolute;left:3284;top:2618;width:2247;height:2" coordorigin="3284,2618" coordsize="2247,0" path="m3284,2618l5531,2618e" filled="f" stroked="t" strokeweight=".713954pt" strokecolor="#575757">
                <v:path arrowok="t"/>
              </v:shape>
            </v:group>
            <v:group style="position:absolute;left:5474;top:2620;width:338;height:2" coordorigin="5474,2620" coordsize="338,2">
              <v:shape style="position:absolute;left:5474;top:2620;width:338;height:2" coordorigin="5474,2620" coordsize="338,0" path="m5474,2620l5812,2620e" filled="f" stroked="t" strokeweight=".47597pt" strokecolor="#343434">
                <v:path arrowok="t"/>
              </v:shape>
            </v:group>
            <v:group style="position:absolute;left:5754;top:2622;width:3646;height:2" coordorigin="5754,2622" coordsize="3646,2">
              <v:shape style="position:absolute;left:5754;top:2622;width:3646;height:2" coordorigin="5754,2622" coordsize="3646,0" path="m5754,2622l9400,2622e" filled="f" stroked="t" strokeweight=".713954pt" strokecolor="#5B5B5B">
                <v:path arrowok="t"/>
              </v:shape>
            </v:group>
            <v:group style="position:absolute;left:9343;top:2625;width:704;height:2" coordorigin="9343,2625" coordsize="704,2">
              <v:shape style="position:absolute;left:9343;top:2625;width:704;height:2" coordorigin="9343,2625" coordsize="704,0" path="m9343,2625l10048,2625e" filled="f" stroked="t" strokeweight=".47597pt" strokecolor="#3F3F3F">
                <v:path arrowok="t"/>
              </v:shape>
            </v:group>
            <v:group style="position:absolute;left:9976;top:2622;width:1661;height:2" coordorigin="9976,2622" coordsize="1661,2">
              <v:shape style="position:absolute;left:9976;top:2622;width:1661;height:2" coordorigin="9976,2622" coordsize="1661,0" path="m9976,2622l11637,2622e" filled="f" stroked="t" strokeweight=".713954pt" strokecolor="#606060">
                <v:path arrowok="t"/>
              </v:shape>
            </v:group>
            <v:group style="position:absolute;left:395;top:2859;width:7406;height:2" coordorigin="395,2859" coordsize="7406,2">
              <v:shape style="position:absolute;left:395;top:2859;width:7406;height:2" coordorigin="395,2859" coordsize="7406,0" path="m395,2859l7801,2859e" filled="f" stroked="t" strokeweight=".713954pt" strokecolor="#575757">
                <v:path arrowok="t"/>
              </v:shape>
            </v:group>
            <v:group style="position:absolute;left:5950;top:2861;width:505;height:2" coordorigin="5950,2861" coordsize="505,2">
              <v:shape style="position:absolute;left:5950;top:2861;width:505;height:2" coordorigin="5950,2861" coordsize="505,0" path="m5950,2861l6454,2861e" filled="f" stroked="t" strokeweight=".47597pt" strokecolor="#484848">
                <v:path arrowok="t"/>
              </v:shape>
            </v:group>
            <v:group style="position:absolute;left:6397;top:2864;width:357;height:2" coordorigin="6397,2864" coordsize="357,2">
              <v:shape style="position:absolute;left:6397;top:2864;width:357;height:2" coordorigin="6397,2864" coordsize="357,0" path="m6397,2864l6754,2864e" filled="f" stroked="t" strokeweight=".47597pt" strokecolor="#2B2B2B">
                <v:path arrowok="t"/>
              </v:shape>
            </v:group>
            <v:group style="position:absolute;left:7744;top:2864;width:700;height:2" coordorigin="7744,2864" coordsize="700,2">
              <v:shape style="position:absolute;left:7744;top:2864;width:700;height:2" coordorigin="7744,2864" coordsize="700,0" path="m7744,2864l8444,2864e" filled="f" stroked="t" strokeweight=".47597pt" strokecolor="#3B3B3B">
                <v:path arrowok="t"/>
              </v:shape>
            </v:group>
            <v:group style="position:absolute;left:8387;top:2866;width:3256;height:2" coordorigin="8387,2866" coordsize="3256,2">
              <v:shape style="position:absolute;left:8387;top:2866;width:3256;height:2" coordorigin="8387,2866" coordsize="3256,0" path="m8387,2866l11642,2866e" filled="f" stroked="t" strokeweight=".713954pt" strokecolor="#606060">
                <v:path arrowok="t"/>
              </v:shape>
            </v:group>
            <v:group style="position:absolute;left:395;top:3098;width:9724;height:2" coordorigin="395,3098" coordsize="9724,2">
              <v:shape style="position:absolute;left:395;top:3098;width:9724;height:2" coordorigin="395,3098" coordsize="9724,0" path="m395,3098l10119,3098e" filled="f" stroked="t" strokeweight=".713954pt" strokecolor="#575757">
                <v:path arrowok="t"/>
              </v:shape>
            </v:group>
            <v:group style="position:absolute;left:407;top:2572;width:2;height:1018" coordorigin="407,2572" coordsize="2,1018">
              <v:shape style="position:absolute;left:407;top:2572;width:2;height:1018" coordorigin="407,2572" coordsize="0,1018" path="m407,3590l407,2572e" filled="f" stroked="t" strokeweight=".951939pt" strokecolor="#606060">
                <v:path arrowok="t"/>
              </v:shape>
            </v:group>
            <v:group style="position:absolute;left:5950;top:3103;width:505;height:2" coordorigin="5950,3103" coordsize="505,2">
              <v:shape style="position:absolute;left:5950;top:3103;width:505;height:2" coordorigin="5950,3103" coordsize="505,0" path="m5950,3103l6454,3103e" filled="f" stroked="t" strokeweight=".47597pt" strokecolor="#484848">
                <v:path arrowok="t"/>
              </v:shape>
            </v:group>
            <v:group style="position:absolute;left:6397;top:3103;width:357;height:2" coordorigin="6397,3103" coordsize="357,2">
              <v:shape style="position:absolute;left:6397;top:3103;width:357;height:2" coordorigin="6397,3103" coordsize="357,0" path="m6397,3103l6754,3103e" filled="f" stroked="t" strokeweight=".47597pt" strokecolor="#282828">
                <v:path arrowok="t"/>
              </v:shape>
            </v:group>
            <v:group style="position:absolute;left:8658;top:3108;width:485;height:2" coordorigin="8658,3108" coordsize="485,2">
              <v:shape style="position:absolute;left:8658;top:3108;width:485;height:2" coordorigin="8658,3108" coordsize="485,0" path="m8658,3108l9143,3108e" filled="f" stroked="t" strokeweight=".47597pt" strokecolor="#3B3B3B">
                <v:path arrowok="t"/>
              </v:shape>
            </v:group>
            <v:group style="position:absolute;left:9086;top:3105;width:1033;height:2" coordorigin="9086,3105" coordsize="1033,2">
              <v:shape style="position:absolute;left:9086;top:3105;width:1033;height:2" coordorigin="9086,3105" coordsize="1033,0" path="m9086,3105l10119,3105e" filled="f" stroked="t" strokeweight=".951939pt" strokecolor="#6B6B6B">
                <v:path arrowok="t"/>
              </v:shape>
            </v:group>
            <v:group style="position:absolute;left:1157;top:3108;width:10457;height:2" coordorigin="1157,3108" coordsize="10457,2">
              <v:shape style="position:absolute;left:1157;top:3108;width:10457;height:2" coordorigin="1157,3108" coordsize="10457,0" path="m1157,3108l11614,3108e" filled="f" stroked="t" strokeweight=".713954pt" strokecolor="#575757">
                <v:path arrowok="t"/>
              </v:shape>
            </v:group>
            <v:group style="position:absolute;left:10100;top:3108;width:462;height:2" coordorigin="10100,3108" coordsize="462,2">
              <v:shape style="position:absolute;left:10100;top:3108;width:462;height:2" coordorigin="10100,3108" coordsize="462,0" path="m10100,3108l10562,3108e" filled="f" stroked="t" strokeweight=".47597pt" strokecolor="#4F4F4F">
                <v:path arrowok="t"/>
              </v:shape>
            </v:group>
            <v:group style="position:absolute;left:10505;top:3108;width:1138;height:2" coordorigin="10505,3108" coordsize="1138,2">
              <v:shape style="position:absolute;left:10505;top:3108;width:1138;height:2" coordorigin="10505,3108" coordsize="1138,0" path="m10505,3108l11642,3108e" filled="f" stroked="t" strokeweight=".951939pt" strokecolor="#6B6B6B">
                <v:path arrowok="t"/>
              </v:shape>
            </v:group>
            <v:group style="position:absolute;left:395;top:3337;width:2651;height:2" coordorigin="395,3337" coordsize="2651,2">
              <v:shape style="position:absolute;left:395;top:3337;width:2651;height:2" coordorigin="395,3337" coordsize="2651,0" path="m395,3337l3046,3337e" filled="f" stroked="t" strokeweight=".951939pt" strokecolor="#606060">
                <v:path arrowok="t"/>
              </v:shape>
            </v:group>
            <v:group style="position:absolute;left:2989;top:3342;width:352;height:2" coordorigin="2989,3342" coordsize="352,2">
              <v:shape style="position:absolute;left:2989;top:3342;width:352;height:2" coordorigin="2989,3342" coordsize="352,0" path="m2989,3342l3341,3342e" filled="f" stroked="t" strokeweight=".47597pt" strokecolor="#232323">
                <v:path arrowok="t"/>
              </v:shape>
            </v:group>
            <v:group style="position:absolute;left:3284;top:3342;width:443;height:2" coordorigin="3284,3342" coordsize="443,2">
              <v:shape style="position:absolute;left:3284;top:3342;width:443;height:2" coordorigin="3284,3342" coordsize="443,0" path="m3284,3342l3727,3342e" filled="f" stroked="t" strokeweight=".47597pt" strokecolor="#383838">
                <v:path arrowok="t"/>
              </v:shape>
            </v:group>
            <v:group style="position:absolute;left:3670;top:3347;width:2142;height:2" coordorigin="3670,3347" coordsize="2142,2">
              <v:shape style="position:absolute;left:3670;top:3347;width:2142;height:2" coordorigin="3670,3347" coordsize="2142,0" path="m3670,3347l5812,3347e" filled="f" stroked="t" strokeweight=".713954pt" strokecolor="#545454">
                <v:path arrowok="t"/>
              </v:shape>
            </v:group>
            <v:group style="position:absolute;left:5754;top:3347;width:252;height:2" coordorigin="5754,3347" coordsize="252,2">
              <v:shape style="position:absolute;left:5754;top:3347;width:252;height:2" coordorigin="5754,3347" coordsize="252,0" path="m5754,3347l6007,3347e" filled="f" stroked="t" strokeweight=".47597pt" strokecolor="#3B3B3B">
                <v:path arrowok="t"/>
              </v:shape>
            </v:group>
            <v:group style="position:absolute;left:5950;top:3349;width:3451;height:2" coordorigin="5950,3349" coordsize="3451,2">
              <v:shape style="position:absolute;left:5950;top:3349;width:3451;height:2" coordorigin="5950,3349" coordsize="3451,0" path="m5950,3349l9400,3349e" filled="f" stroked="t" strokeweight=".951939pt" strokecolor="#606060">
                <v:path arrowok="t"/>
              </v:shape>
            </v:group>
            <v:group style="position:absolute;left:9343;top:3351;width:704;height:2" coordorigin="9343,3351" coordsize="704,2">
              <v:shape style="position:absolute;left:9343;top:3351;width:704;height:2" coordorigin="9343,3351" coordsize="704,0" path="m9343,3351l10048,3351e" filled="f" stroked="t" strokeweight=".47597pt" strokecolor="#484848">
                <v:path arrowok="t"/>
              </v:shape>
            </v:group>
            <v:group style="position:absolute;left:9834;top:3349;width:1804;height:2" coordorigin="9834,3349" coordsize="1804,2">
              <v:shape style="position:absolute;left:9834;top:3349;width:1804;height:2" coordorigin="9834,3349" coordsize="1804,0" path="m9834,3349l11637,3349e" filled="f" stroked="t" strokeweight=".713954pt" strokecolor="#606060">
                <v:path arrowok="t"/>
              </v:shape>
            </v:group>
            <v:group style="position:absolute;left:11633;top:3055;width:2;height:535" coordorigin="11633,3055" coordsize="2,535">
              <v:shape style="position:absolute;left:11633;top:3055;width:2;height:535" coordorigin="11633,3055" coordsize="0,535" path="m11633,3590l11633,3055e" filled="f" stroked="t" strokeweight=".47597pt" strokecolor="#444444">
                <v:path arrowok="t"/>
              </v:shape>
            </v:group>
            <v:group style="position:absolute;left:7044;top:3342;width:2;height:249" coordorigin="7044,3342" coordsize="2,249">
              <v:shape style="position:absolute;left:7044;top:3342;width:2;height:249" coordorigin="7044,3342" coordsize="0,249" path="m7044,3590l7044,3342e" filled="f" stroked="t" strokeweight=".47597pt" strokecolor="#383838">
                <v:path arrowok="t"/>
              </v:shape>
            </v:group>
            <v:group style="position:absolute;left:3922;top:3767;width:2532;height:2" coordorigin="3922,3767" coordsize="2532,2">
              <v:shape style="position:absolute;left:3922;top:3767;width:2532;height:2" coordorigin="3922,3767" coordsize="2532,0" path="m3922,3767l6454,3767e" filled="f" stroked="t" strokeweight=".47597pt" strokecolor="#676767">
                <v:path arrowok="t"/>
              </v:shape>
            </v:group>
            <v:group style="position:absolute;left:3934;top:3337;width:2;height:751" coordorigin="3934,3337" coordsize="2,751">
              <v:shape style="position:absolute;left:3934;top:3337;width:2;height:751" coordorigin="3934,3337" coordsize="0,751" path="m3934,4088l3934,3337e" filled="f" stroked="t" strokeweight=".951939pt" strokecolor="#575757">
                <v:path arrowok="t"/>
              </v:shape>
            </v:group>
            <v:group style="position:absolute;left:390;top:4073;width:2104;height:2" coordorigin="390,4073" coordsize="2104,2">
              <v:shape style="position:absolute;left:390;top:4073;width:2104;height:2" coordorigin="390,4073" coordsize="2104,0" path="m390,4073l2494,4073e" filled="f" stroked="t" strokeweight=".951939pt" strokecolor="#676767">
                <v:path arrowok="t"/>
              </v:shape>
            </v:group>
            <v:group style="position:absolute;left:2399;top:4076;width:942;height:2" coordorigin="2399,4076" coordsize="942,2">
              <v:shape style="position:absolute;left:2399;top:4076;width:942;height:2" coordorigin="2399,4076" coordsize="942,0" path="m2399,4076l3341,4076e" filled="f" stroked="t" strokeweight=".47597pt" strokecolor="#444444">
                <v:path arrowok="t"/>
              </v:shape>
            </v:group>
            <v:group style="position:absolute;left:3279;top:4073;width:795;height:2" coordorigin="3279,4073" coordsize="795,2">
              <v:shape style="position:absolute;left:3279;top:4073;width:795;height:2" coordorigin="3279,4073" coordsize="795,0" path="m3279,4073l4074,4073e" filled="f" stroked="t" strokeweight=".951939pt" strokecolor="#646464">
                <v:path arrowok="t"/>
              </v:shape>
            </v:group>
            <v:group style="position:absolute;left:2803;top:4078;width:4269;height:2" coordorigin="2803,4078" coordsize="4269,2">
              <v:shape style="position:absolute;left:2803;top:4078;width:4269;height:2" coordorigin="2803,4078" coordsize="4269,0" path="m2803,4078l7073,4078e" filled="f" stroked="t" strokeweight=".951939pt" strokecolor="#4B4B4B">
                <v:path arrowok="t"/>
              </v:shape>
            </v:group>
            <v:group style="position:absolute;left:7047;top:3533;width:2;height:555" coordorigin="7047,3533" coordsize="2,555">
              <v:shape style="position:absolute;left:7047;top:3533;width:2;height:555" coordorigin="7047,3533" coordsize="0,555" path="m7047,4088l7047,3533e" filled="f" stroked="t" strokeweight=".951939pt" strokecolor="#606060">
                <v:path arrowok="t"/>
              </v:shape>
            </v:group>
            <v:group style="position:absolute;left:6806;top:4083;width:3398;height:2" coordorigin="6806,4083" coordsize="3398,2">
              <v:shape style="position:absolute;left:6806;top:4083;width:3398;height:2" coordorigin="6806,4083" coordsize="3398,0" path="m6806,4083l10205,4083e" filled="f" stroked="t" strokeweight=".713954pt" strokecolor="#606060">
                <v:path arrowok="t"/>
              </v:shape>
            </v:group>
            <v:group style="position:absolute;left:10100;top:4083;width:462;height:2" coordorigin="10100,4083" coordsize="462,2">
              <v:shape style="position:absolute;left:10100;top:4083;width:462;height:2" coordorigin="10100,4083" coordsize="462,0" path="m10100,4083l10562,4083e" filled="f" stroked="t" strokeweight=".47597pt" strokecolor="#4B4B4B">
                <v:path arrowok="t"/>
              </v:shape>
            </v:group>
            <v:group style="position:absolute;left:10505;top:4083;width:1138;height:2" coordorigin="10505,4083" coordsize="1138,2">
              <v:shape style="position:absolute;left:10505;top:4083;width:1138;height:2" coordorigin="10505,4083" coordsize="1138,0" path="m10505,4083l11642,4083e" filled="f" stroked="t" strokeweight=".713954pt" strokecolor="#646464">
                <v:path arrowok="t"/>
              </v:shape>
            </v:group>
            <v:group style="position:absolute;left:390;top:4346;width:1395;height:2" coordorigin="390,4346" coordsize="1395,2">
              <v:shape style="position:absolute;left:390;top:4346;width:1395;height:2" coordorigin="390,4346" coordsize="1395,0" path="m390,4346l1785,4346e" filled="f" stroked="t" strokeweight=".951939pt" strokecolor="#676767">
                <v:path arrowok="t"/>
              </v:shape>
            </v:group>
            <v:group style="position:absolute;left:1728;top:4348;width:738;height:2" coordorigin="1728,4348" coordsize="738,2">
              <v:shape style="position:absolute;left:1728;top:4348;width:738;height:2" coordorigin="1728,4348" coordsize="738,0" path="m1728,4348l2466,4348e" filled="f" stroked="t" strokeweight=".47597pt" strokecolor="#444444">
                <v:path arrowok="t"/>
              </v:shape>
            </v:group>
            <v:group style="position:absolute;left:2394;top:4355;width:9248;height:2" coordorigin="2394,4355" coordsize="9248,2">
              <v:shape style="position:absolute;left:2394;top:4355;width:9248;height:2" coordorigin="2394,4355" coordsize="9248,0" path="m2394,4355l11642,4355e" filled="f" stroked="t" strokeweight=".713954pt" strokecolor="#5B5B5B">
                <v:path arrowok="t"/>
              </v:shape>
            </v:group>
            <v:group style="position:absolute;left:3670;top:4353;width:1337;height:2" coordorigin="3670,4353" coordsize="1337,2">
              <v:shape style="position:absolute;left:3670;top:4353;width:1337;height:2" coordorigin="3670,4353" coordsize="1337,0" path="m3670,4353l5007,4353e" filled="f" stroked="t" strokeweight=".47597pt" strokecolor="#3F3F3F">
                <v:path arrowok="t"/>
              </v:shape>
            </v:group>
            <v:group style="position:absolute;left:5950;top:4355;width:505;height:2" coordorigin="5950,4355" coordsize="505,2">
              <v:shape style="position:absolute;left:5950;top:4355;width:505;height:2" coordorigin="5950,4355" coordsize="505,0" path="m5950,4355l6454,4355e" filled="f" stroked="t" strokeweight=".47597pt" strokecolor="#484848">
                <v:path arrowok="t"/>
              </v:shape>
            </v:group>
            <v:group style="position:absolute;left:8387;top:4358;width:328;height:2" coordorigin="8387,4358" coordsize="328,2">
              <v:shape style="position:absolute;left:8387;top:4358;width:328;height:2" coordorigin="8387,4358" coordsize="328,0" path="m8387,4358l8715,4358e" filled="f" stroked="t" strokeweight=".47597pt" strokecolor="#4F4F4F">
                <v:path arrowok="t"/>
              </v:shape>
            </v:group>
            <v:group style="position:absolute;left:9991;top:4358;width:1423;height:2" coordorigin="9991,4358" coordsize="1423,2">
              <v:shape style="position:absolute;left:9991;top:4358;width:1423;height:2" coordorigin="9991,4358" coordsize="1423,0" path="m9991,4358l11414,4358e" filled="f" stroked="t" strokeweight=".47597pt" strokecolor="#6B6B6B">
                <v:path arrowok="t"/>
              </v:shape>
            </v:group>
            <v:group style="position:absolute;left:2439;top:4069;width:2;height:521" coordorigin="2439,4069" coordsize="2,521">
              <v:shape style="position:absolute;left:2439;top:4069;width:2;height:521" coordorigin="2439,4069" coordsize="0,521" path="m2439,4590l2439,4069e" filled="f" stroked="t" strokeweight=".47597pt" strokecolor="#444444">
                <v:path arrowok="t"/>
              </v:shape>
            </v:group>
            <v:group style="position:absolute;left:2432;top:4573;width:3379;height:2" coordorigin="2432,4573" coordsize="3379,2">
              <v:shape style="position:absolute;left:2432;top:4573;width:3379;height:2" coordorigin="2432,4573" coordsize="3379,0" path="m2432,4573l5812,4573e" filled="f" stroked="t" strokeweight=".713954pt" strokecolor="#575757">
                <v:path arrowok="t"/>
              </v:shape>
            </v:group>
            <v:group style="position:absolute;left:5754;top:4571;width:252;height:2" coordorigin="5754,4571" coordsize="252,2">
              <v:shape style="position:absolute;left:5754;top:4571;width:252;height:2" coordorigin="5754,4571" coordsize="252,0" path="m5754,4571l6007,4571e" filled="f" stroked="t" strokeweight=".47597pt" strokecolor="#343434">
                <v:path arrowok="t"/>
              </v:shape>
            </v:group>
            <v:group style="position:absolute;left:5950;top:4573;width:1852;height:2" coordorigin="5950,4573" coordsize="1852,2">
              <v:shape style="position:absolute;left:5950;top:4573;width:1852;height:2" coordorigin="5950,4573" coordsize="1852,0" path="m5950,4573l7801,4573e" filled="f" stroked="t" strokeweight=".713954pt" strokecolor="#606060">
                <v:path arrowok="t"/>
              </v:shape>
            </v:group>
            <v:group style="position:absolute;left:7744;top:4575;width:700;height:2" coordorigin="7744,4575" coordsize="700,2">
              <v:shape style="position:absolute;left:7744;top:4575;width:700;height:2" coordorigin="7744,4575" coordsize="700,0" path="m7744,4575l8444,4575e" filled="f" stroked="t" strokeweight=".47597pt" strokecolor="#484848">
                <v:path arrowok="t"/>
              </v:shape>
            </v:group>
            <v:group style="position:absolute;left:8301;top:4573;width:1099;height:2" coordorigin="8301,4573" coordsize="1099,2">
              <v:shape style="position:absolute;left:8301;top:4573;width:1099;height:2" coordorigin="8301,4573" coordsize="1099,0" path="m8301,4573l9400,4573e" filled="f" stroked="t" strokeweight=".951939pt" strokecolor="#6B6B6B">
                <v:path arrowok="t"/>
              </v:shape>
            </v:group>
            <v:group style="position:absolute;left:9343;top:4575;width:704;height:2" coordorigin="9343,4575" coordsize="704,2">
              <v:shape style="position:absolute;left:9343;top:4575;width:704;height:2" coordorigin="9343,4575" coordsize="704,0" path="m9343,4575l10048,4575e" filled="f" stroked="t" strokeweight=".47597pt" strokecolor="#3B3B3B">
                <v:path arrowok="t"/>
              </v:shape>
            </v:group>
            <v:group style="position:absolute;left:9991;top:4573;width:1652;height:2" coordorigin="9991,4573" coordsize="1652,2">
              <v:shape style="position:absolute;left:9991;top:4573;width:1652;height:2" coordorigin="9991,4573" coordsize="1652,0" path="m9991,4573l11642,4573e" filled="f" stroked="t" strokeweight=".713954pt" strokecolor="#676767">
                <v:path arrowok="t"/>
              </v:shape>
            </v:group>
            <v:group style="position:absolute;left:2437;top:4532;width:2;height:535" coordorigin="2437,4532" coordsize="2,535">
              <v:shape style="position:absolute;left:2437;top:4532;width:2;height:535" coordorigin="2437,4532" coordsize="0,535" path="m2437,5068l2437,4532e" filled="f" stroked="t" strokeweight=".47597pt" strokecolor="#282828">
                <v:path arrowok="t"/>
              </v:shape>
            </v:group>
            <v:group style="position:absolute;left:4986;top:4561;width:2;height:273" coordorigin="4986,4561" coordsize="2,273">
              <v:shape style="position:absolute;left:4986;top:4561;width:2;height:273" coordorigin="4986,4561" coordsize="0,273" path="m4986,4833l4986,4561e" filled="f" stroked="t" strokeweight=".713954pt" strokecolor="#444444">
                <v:path arrowok="t"/>
              </v:shape>
            </v:group>
            <v:group style="position:absolute;left:7773;top:4556;width:2;height:249" coordorigin="7773,4556" coordsize="2,249">
              <v:shape style="position:absolute;left:7773;top:4556;width:2;height:249" coordorigin="7773,4556" coordsize="0,249" path="m7773,4805l7773,4556e" filled="f" stroked="t" strokeweight=".237985pt" strokecolor="#4B4B4B">
                <v:path arrowok="t"/>
              </v:shape>
            </v:group>
            <v:group style="position:absolute;left:11635;top:4351;width:2;height:12034" coordorigin="11635,4351" coordsize="2,12034">
              <v:shape style="position:absolute;left:11635;top:4351;width:2;height:12034" coordorigin="11635,4351" coordsize="0,12034" path="m11635,16384l11635,4351e" filled="f" stroked="t" strokeweight=".713954pt" strokecolor="#646464">
                <v:path arrowok="t"/>
              </v:shape>
            </v:group>
            <v:group style="position:absolute;left:4988;top:4776;width:2;height:540" coordorigin="4988,4776" coordsize="2,540">
              <v:shape style="position:absolute;left:4988;top:4776;width:2;height:540" coordorigin="4988,4776" coordsize="0,540" path="m4988,5316l4988,4776e" filled="f" stroked="t" strokeweight=".47597pt" strokecolor="#2F2F2F">
                <v:path arrowok="t"/>
              </v:shape>
            </v:group>
            <v:group style="position:absolute;left:4983;top:5051;width:1104;height:2" coordorigin="4983,5051" coordsize="1104,2">
              <v:shape style="position:absolute;left:4983;top:5051;width:1104;height:2" coordorigin="4983,5051" coordsize="1104,0" path="m4983,5051l6088,5051e" filled="f" stroked="t" strokeweight=".951939pt" strokecolor="#747474">
                <v:path arrowok="t"/>
              </v:shape>
            </v:group>
            <v:group style="position:absolute;left:5950;top:5053;width:505;height:2" coordorigin="5950,5053" coordsize="505,2">
              <v:shape style="position:absolute;left:5950;top:5053;width:505;height:2" coordorigin="5950,5053" coordsize="505,0" path="m5950,5053l6454,5053e" filled="f" stroked="t" strokeweight=".47597pt" strokecolor="#5B5B5B">
                <v:path arrowok="t"/>
              </v:shape>
            </v:group>
            <v:group style="position:absolute;left:6397;top:5053;width:357;height:2" coordorigin="6397,5053" coordsize="357,2">
              <v:shape style="position:absolute;left:6397;top:5053;width:357;height:2" coordorigin="6397,5053" coordsize="357,0" path="m6397,5053l6754,5053e" filled="f" stroked="t" strokeweight=".47597pt" strokecolor="#444444">
                <v:path arrowok="t"/>
              </v:shape>
            </v:group>
            <v:group style="position:absolute;left:6697;top:5056;width:4941;height:2" coordorigin="6697,5056" coordsize="4941,2">
              <v:shape style="position:absolute;left:6697;top:5056;width:4941;height:2" coordorigin="6697,5056" coordsize="4941,0" path="m6697,5056l11637,5056e" filled="f" stroked="t" strokeweight=".713954pt" strokecolor="#777777">
                <v:path arrowok="t"/>
              </v:shape>
            </v:group>
            <v:group style="position:absolute;left:7773;top:4805;width:2;height:244" coordorigin="7773,4805" coordsize="2,244">
              <v:shape style="position:absolute;left:7773;top:4805;width:2;height:244" coordorigin="7773,4805" coordsize="0,244" path="m7773,5049l7773,4805e" filled="f" stroked="t" strokeweight=".237985pt" strokecolor="#878787">
                <v:path arrowok="t"/>
              </v:shape>
            </v:group>
            <v:group style="position:absolute;left:7744;top:5056;width:971;height:2" coordorigin="7744,5056" coordsize="971,2">
              <v:shape style="position:absolute;left:7744;top:5056;width:971;height:2" coordorigin="7744,5056" coordsize="971,0" path="m7744,5056l8715,5056e" filled="f" stroked="t" strokeweight=".47597pt" strokecolor="#606060">
                <v:path arrowok="t"/>
              </v:shape>
            </v:group>
            <v:group style="position:absolute;left:9991;top:5056;width:571;height:2" coordorigin="9991,5056" coordsize="571,2">
              <v:shape style="position:absolute;left:9991;top:5056;width:571;height:2" coordorigin="9991,5056" coordsize="571,0" path="m9991,5056l10562,5056e" filled="f" stroked="t" strokeweight=".47597pt" strokecolor="#606060">
                <v:path arrowok="t"/>
              </v:shape>
            </v:group>
            <v:group style="position:absolute;left:11633;top:4776;width:2;height:550" coordorigin="11633,4776" coordsize="2,550">
              <v:shape style="position:absolute;left:11633;top:4776;width:2;height:550" coordorigin="11633,4776" coordsize="0,550" path="m11633,5326l11633,4776e" filled="f" stroked="t" strokeweight=".47597pt" strokecolor="#444444">
                <v:path arrowok="t"/>
              </v:shape>
            </v:group>
            <v:group style="position:absolute;left:2437;top:5010;width:2;height:306" coordorigin="2437,5010" coordsize="2,306">
              <v:shape style="position:absolute;left:2437;top:5010;width:2;height:306" coordorigin="2437,5010" coordsize="0,306" path="m2437,5316l2437,5010e" filled="f" stroked="t" strokeweight=".47597pt" strokecolor="#3B3B3B">
                <v:path arrowok="t"/>
              </v:shape>
            </v:group>
            <v:group style="position:absolute;left:4983;top:5300;width:6654;height:2" coordorigin="4983,5300" coordsize="6654,2">
              <v:shape style="position:absolute;left:4983;top:5300;width:6654;height:2" coordorigin="4983,5300" coordsize="6654,0" path="m4983,5300l11637,5300e" filled="f" stroked="t" strokeweight=".713954pt" strokecolor="#575757">
                <v:path arrowok="t"/>
              </v:shape>
            </v:group>
            <v:group style="position:absolute;left:7006;top:5297;width:462;height:2" coordorigin="7006,5297" coordsize="462,2">
              <v:shape style="position:absolute;left:7006;top:5297;width:462;height:2" coordorigin="7006,5297" coordsize="462,0" path="m7006,5297l7468,5297e" filled="f" stroked="t" strokeweight=".47597pt" strokecolor="#2F2F2F">
                <v:path arrowok="t"/>
              </v:shape>
            </v:group>
            <v:group style="position:absolute;left:8658;top:5297;width:743;height:2" coordorigin="8658,5297" coordsize="743,2">
              <v:shape style="position:absolute;left:8658;top:5297;width:743;height:2" coordorigin="8658,5297" coordsize="743,0" path="m8658,5297l9400,5297e" filled="f" stroked="t" strokeweight=".47597pt" strokecolor="#383838">
                <v:path arrowok="t"/>
              </v:shape>
            </v:group>
            <v:group style="position:absolute;left:2437;top:5259;width:2;height:803" coordorigin="2437,5259" coordsize="2,803">
              <v:shape style="position:absolute;left:2437;top:5259;width:2;height:803" coordorigin="2437,5259" coordsize="0,803" path="m2437,6062l2437,5259e" filled="f" stroked="t" strokeweight=".951939pt" strokecolor="#545454">
                <v:path arrowok="t"/>
              </v:shape>
            </v:group>
            <v:group style="position:absolute;left:4991;top:5259;width:2;height:1482" coordorigin="4991,5259" coordsize="2,1482">
              <v:shape style="position:absolute;left:4991;top:5259;width:2;height:1482" coordorigin="4991,5259" coordsize="0,1482" path="m4991,6741l4991,5259e" filled="f" stroked="t" strokeweight=".951939pt" strokecolor="#575757">
                <v:path arrowok="t"/>
              </v:shape>
            </v:group>
            <v:group style="position:absolute;left:4979;top:5539;width:6664;height:2" coordorigin="4979,5539" coordsize="6664,2">
              <v:shape style="position:absolute;left:4979;top:5539;width:6664;height:2" coordorigin="4979,5539" coordsize="6664,0" path="m4979,5539l11642,5539e" filled="f" stroked="t" strokeweight=".713954pt" strokecolor="#5B5B5B">
                <v:path arrowok="t"/>
              </v:shape>
            </v:group>
            <v:group style="position:absolute;left:2427;top:5778;width:619;height:2" coordorigin="2427,5778" coordsize="619,2">
              <v:shape style="position:absolute;left:2427;top:5778;width:619;height:2" coordorigin="2427,5778" coordsize="619,0" path="m2427,5778l3046,5778e" filled="f" stroked="t" strokeweight=".47597pt" strokecolor="#4B4B4B">
                <v:path arrowok="t"/>
              </v:shape>
            </v:group>
            <v:group style="position:absolute;left:2846;top:5778;width:1252;height:2" coordorigin="2846,5778" coordsize="1252,2">
              <v:shape style="position:absolute;left:2846;top:5778;width:1252;height:2" coordorigin="2846,5778" coordsize="1252,0" path="m2846,5778l4098,5778e" filled="f" stroked="t" strokeweight=".951939pt" strokecolor="#606060">
                <v:path arrowok="t"/>
              </v:shape>
            </v:group>
            <v:group style="position:absolute;left:4017;top:5775;width:281;height:2" coordorigin="4017,5775" coordsize="281,2">
              <v:shape style="position:absolute;left:4017;top:5775;width:281;height:2" coordorigin="4017,5775" coordsize="281,0" path="m4017,5775l4298,5775e" filled="f" stroked="t" strokeweight=".47597pt" strokecolor="#383838">
                <v:path arrowok="t"/>
              </v:shape>
            </v:group>
            <v:group style="position:absolute;left:4241;top:5780;width:7401;height:2" coordorigin="4241,5780" coordsize="7401,2">
              <v:shape style="position:absolute;left:4241;top:5780;width:7401;height:2" coordorigin="4241,5780" coordsize="7401,0" path="m4241,5780l11642,5780e" filled="f" stroked="t" strokeweight=".713954pt" strokecolor="#5B5B5B">
                <v:path arrowok="t"/>
              </v:shape>
            </v:group>
            <v:group style="position:absolute;left:390;top:6012;width:1666;height:2" coordorigin="390,6012" coordsize="1666,2">
              <v:shape style="position:absolute;left:390;top:6012;width:1666;height:2" coordorigin="390,6012" coordsize="1666,0" path="m390,6012l2056,6012e" filled="f" stroked="t" strokeweight=".951939pt" strokecolor="#676767">
                <v:path arrowok="t"/>
              </v:shape>
            </v:group>
            <v:group style="position:absolute;left:1975;top:6017;width:1752;height:2" coordorigin="1975,6017" coordsize="1752,2">
              <v:shape style="position:absolute;left:1975;top:6017;width:1752;height:2" coordorigin="1975,6017" coordsize="1752,0" path="m1975,6017l3727,6017e" filled="f" stroked="t" strokeweight=".47597pt" strokecolor="#484848">
                <v:path arrowok="t"/>
              </v:shape>
            </v:group>
            <v:group style="position:absolute;left:3660;top:6022;width:7982;height:2" coordorigin="3660,6022" coordsize="7982,2">
              <v:shape style="position:absolute;left:3660;top:6022;width:7982;height:2" coordorigin="3660,6022" coordsize="7982,0" path="m3660,6022l11642,6022e" filled="f" stroked="t" strokeweight=".713954pt" strokecolor="#5B5B5B">
                <v:path arrowok="t"/>
              </v:shape>
            </v:group>
            <v:group style="position:absolute;left:10100;top:6024;width:462;height:2" coordorigin="10100,6024" coordsize="462,2">
              <v:shape style="position:absolute;left:10100;top:6024;width:462;height:2" coordorigin="10100,6024" coordsize="462,0" path="m10100,6024l10562,6024e" filled="f" stroked="t" strokeweight=".47597pt" strokecolor="#444444">
                <v:path arrowok="t"/>
              </v:shape>
            </v:group>
            <v:group style="position:absolute;left:2437;top:5976;width:2;height:344" coordorigin="2437,5976" coordsize="2,344">
              <v:shape style="position:absolute;left:2437;top:5976;width:2;height:344" coordorigin="2437,5976" coordsize="0,344" path="m2437,6320l2437,5976e" filled="f" stroked="t" strokeweight=".47597pt" strokecolor="#4B4B4B">
                <v:path arrowok="t"/>
              </v:shape>
            </v:group>
            <v:group style="position:absolute;left:7773;top:6005;width:2;height:722" coordorigin="7773,6005" coordsize="2,722">
              <v:shape style="position:absolute;left:7773;top:6005;width:2;height:722" coordorigin="7773,6005" coordsize="0,722" path="m7773,6727l7773,6005e" filled="f" stroked="t" strokeweight=".237985pt" strokecolor="#6B6B6B">
                <v:path arrowok="t"/>
              </v:shape>
            </v:group>
            <v:group style="position:absolute;left:2437;top:6263;width:2;height:263" coordorigin="2437,6263" coordsize="2,263">
              <v:shape style="position:absolute;left:2437;top:6263;width:2;height:263" coordorigin="2437,6263" coordsize="0,263" path="m2437,6526l2437,6263e" filled="f" stroked="t" strokeweight=".47597pt" strokecolor="#343434">
                <v:path arrowok="t"/>
              </v:shape>
            </v:group>
            <v:group style="position:absolute;left:2432;top:6492;width:6711;height:2" coordorigin="2432,6492" coordsize="6711,2">
              <v:shape style="position:absolute;left:2432;top:6492;width:6711;height:2" coordorigin="2432,6492" coordsize="6711,0" path="m2432,6492l9143,6492e" filled="f" stroked="t" strokeweight=".713954pt" strokecolor="#575757">
                <v:path arrowok="t"/>
              </v:shape>
            </v:group>
            <v:group style="position:absolute;left:5012;top:6492;width:995;height:2" coordorigin="5012,6492" coordsize="995,2">
              <v:shape style="position:absolute;left:5012;top:6492;width:995;height:2" coordorigin="5012,6492" coordsize="995,0" path="m5012,6492l6007,6492e" filled="f" stroked="t" strokeweight=".47597pt" strokecolor="#3B3B3B">
                <v:path arrowok="t"/>
              </v:shape>
            </v:group>
            <v:group style="position:absolute;left:7006;top:6492;width:462;height:2" coordorigin="7006,6492" coordsize="462,2">
              <v:shape style="position:absolute;left:7006;top:6492;width:462;height:2" coordorigin="7006,6492" coordsize="462,0" path="m7006,6492l7468,6492e" filled="f" stroked="t" strokeweight=".47597pt" strokecolor="#2B2B2B">
                <v:path arrowok="t"/>
              </v:shape>
            </v:group>
            <v:group style="position:absolute;left:9086;top:6492;width:314;height:2" coordorigin="9086,6492" coordsize="314,2">
              <v:shape style="position:absolute;left:9086;top:6492;width:314;height:2" coordorigin="9086,6492" coordsize="314,0" path="m9086,6492l9400,6492e" filled="f" stroked="t" strokeweight=".47597pt" strokecolor="#545454">
                <v:path arrowok="t"/>
              </v:shape>
            </v:group>
            <v:group style="position:absolute;left:9343;top:6495;width:2299;height:2" coordorigin="9343,6495" coordsize="2299,2">
              <v:shape style="position:absolute;left:9343;top:6495;width:2299;height:2" coordorigin="9343,6495" coordsize="2299,0" path="m9343,6495l11642,6495e" filled="f" stroked="t" strokeweight=".713954pt" strokecolor="#646464">
                <v:path arrowok="t"/>
              </v:shape>
            </v:group>
            <v:group style="position:absolute;left:11633;top:6263;width:2;height:273" coordorigin="11633,6263" coordsize="2,273">
              <v:shape style="position:absolute;left:11633;top:6263;width:2;height:273" coordorigin="11633,6263" coordsize="0,273" path="m11633,6536l11633,6263e" filled="f" stroked="t" strokeweight=".47597pt" strokecolor="#545454">
                <v:path arrowok="t"/>
              </v:shape>
            </v:group>
            <v:group style="position:absolute;left:2432;top:6732;width:3099;height:2" coordorigin="2432,6732" coordsize="3099,2">
              <v:shape style="position:absolute;left:2432;top:6732;width:3099;height:2" coordorigin="2432,6732" coordsize="3099,0" path="m2432,6732l5531,6732e" filled="f" stroked="t" strokeweight=".713954pt" strokecolor="#5B5B5B">
                <v:path arrowok="t"/>
              </v:shape>
            </v:group>
            <v:group style="position:absolute;left:5474;top:6732;width:533;height:2" coordorigin="5474,6732" coordsize="533,2">
              <v:shape style="position:absolute;left:5474;top:6732;width:533;height:2" coordorigin="5474,6732" coordsize="533,0" path="m5474,6732l6007,6732e" filled="f" stroked="t" strokeweight=".47597pt" strokecolor="#2B2B2B">
                <v:path arrowok="t"/>
              </v:shape>
            </v:group>
            <v:group style="position:absolute;left:5950;top:6734;width:1114;height:2" coordorigin="5950,6734" coordsize="1114,2">
              <v:shape style="position:absolute;left:5950;top:6734;width:1114;height:2" coordorigin="5950,6734" coordsize="1114,0" path="m5950,6734l7063,6734e" filled="f" stroked="t" strokeweight=".951939pt" strokecolor="#646464">
                <v:path arrowok="t"/>
              </v:shape>
            </v:group>
            <v:group style="position:absolute;left:7006;top:6732;width:800;height:2" coordorigin="7006,6732" coordsize="800,2">
              <v:shape style="position:absolute;left:7006;top:6732;width:800;height:2" coordorigin="7006,6732" coordsize="800,0" path="m7006,6732l7806,6732e" filled="f" stroked="t" strokeweight=".47597pt" strokecolor="#3F3F3F">
                <v:path arrowok="t"/>
              </v:shape>
            </v:group>
            <v:group style="position:absolute;left:7715;top:6734;width:3927;height:2" coordorigin="7715,6734" coordsize="3927,2">
              <v:shape style="position:absolute;left:7715;top:6734;width:3927;height:2" coordorigin="7715,6734" coordsize="3927,0" path="m7715,6734l11642,6734e" filled="f" stroked="t" strokeweight=".713954pt" strokecolor="#646464">
                <v:path arrowok="t"/>
              </v:shape>
            </v:group>
            <v:group style="position:absolute;left:400;top:6469;width:2;height:277" coordorigin="400,6469" coordsize="2,277">
              <v:shape style="position:absolute;left:400;top:6469;width:2;height:277" coordorigin="400,6469" coordsize="0,277" path="m400,6746l400,6469e" filled="f" stroked="t" strokeweight=".47597pt" strokecolor="#282828">
                <v:path arrowok="t"/>
              </v:shape>
            </v:group>
            <v:group style="position:absolute;left:390;top:6968;width:1395;height:2" coordorigin="390,6968" coordsize="1395,2">
              <v:shape style="position:absolute;left:390;top:6968;width:1395;height:2" coordorigin="390,6968" coordsize="1395,0" path="m390,6968l1785,6968e" filled="f" stroked="t" strokeweight=".951939pt" strokecolor="#676767">
                <v:path arrowok="t"/>
              </v:shape>
            </v:group>
            <v:group style="position:absolute;left:400;top:6688;width:2;height:325" coordorigin="400,6688" coordsize="2,325">
              <v:shape style="position:absolute;left:400;top:6688;width:2;height:325" coordorigin="400,6688" coordsize="0,325" path="m400,7014l400,6688e" filled="f" stroked="t" strokeweight=".47597pt" strokecolor="#484848">
                <v:path arrowok="t"/>
              </v:shape>
            </v:group>
            <v:group style="position:absolute;left:1728;top:6968;width:738;height:2" coordorigin="1728,6968" coordsize="738,2">
              <v:shape style="position:absolute;left:1728;top:6968;width:738;height:2" coordorigin="1728,6968" coordsize="738,0" path="m1728,6968l2466,6968e" filled="f" stroked="t" strokeweight=".47597pt" strokecolor="#444444">
                <v:path arrowok="t"/>
              </v:shape>
            </v:group>
            <v:group style="position:absolute;left:2394;top:6973;width:3417;height:2" coordorigin="2394,6973" coordsize="3417,2">
              <v:shape style="position:absolute;left:2394;top:6973;width:3417;height:2" coordorigin="2394,6973" coordsize="3417,0" path="m2394,6973l5812,6973e" filled="f" stroked="t" strokeweight=".713954pt" strokecolor="#575757">
                <v:path arrowok="t"/>
              </v:shape>
            </v:group>
            <v:group style="position:absolute;left:5754;top:6971;width:252;height:2" coordorigin="5754,6971" coordsize="252,2">
              <v:shape style="position:absolute;left:5754;top:6971;width:252;height:2" coordorigin="5754,6971" coordsize="252,0" path="m5754,6971l6007,6971e" filled="f" stroked="t" strokeweight=".47597pt" strokecolor="#383838">
                <v:path arrowok="t"/>
              </v:shape>
            </v:group>
            <v:group style="position:absolute;left:5950;top:6971;width:1114;height:2" coordorigin="5950,6971" coordsize="1114,2">
              <v:shape style="position:absolute;left:5950;top:6971;width:1114;height:2" coordorigin="5950,6971" coordsize="1114,0" path="m5950,6971l7063,6971e" filled="f" stroked="t" strokeweight=".951939pt" strokecolor="#646464">
                <v:path arrowok="t"/>
              </v:shape>
            </v:group>
            <v:group style="position:absolute;left:7006;top:6971;width:462;height:2" coordorigin="7006,6971" coordsize="462,2">
              <v:shape style="position:absolute;left:7006;top:6971;width:462;height:2" coordorigin="7006,6971" coordsize="462,0" path="m7006,6971l7468,6971e" filled="f" stroked="t" strokeweight=".47597pt" strokecolor="#2B2B2B">
                <v:path arrowok="t"/>
              </v:shape>
            </v:group>
            <v:group style="position:absolute;left:7411;top:6971;width:390;height:2" coordorigin="7411,6971" coordsize="390,2">
              <v:shape style="position:absolute;left:7411;top:6971;width:390;height:2" coordorigin="7411,6971" coordsize="390,0" path="m7411,6971l7801,6971e" filled="f" stroked="t" strokeweight=".47597pt" strokecolor="#3F3F3F">
                <v:path arrowok="t"/>
              </v:shape>
            </v:group>
            <v:group style="position:absolute;left:7715;top:6973;width:3932;height:2" coordorigin="7715,6973" coordsize="3932,2">
              <v:shape style="position:absolute;left:7715;top:6973;width:3932;height:2" coordorigin="7715,6973" coordsize="3932,0" path="m7715,6973l11647,6973e" filled="f" stroked="t" strokeweight=".713954pt" strokecolor="#5B5B5B">
                <v:path arrowok="t"/>
              </v:shape>
            </v:group>
            <v:group style="position:absolute;left:390;top:7217;width:11252;height:2" coordorigin="390,7217" coordsize="11252,2">
              <v:shape style="position:absolute;left:390;top:7217;width:11252;height:2" coordorigin="390,7217" coordsize="11252,0" path="m390,7217l11642,7217e" filled="f" stroked="t" strokeweight=".713954pt" strokecolor="#606060">
                <v:path arrowok="t"/>
              </v:shape>
            </v:group>
            <v:group style="position:absolute;left:2439;top:6469;width:2;height:1449" coordorigin="2439,6469" coordsize="2,1449">
              <v:shape style="position:absolute;left:2439;top:6469;width:2;height:1449" coordorigin="2439,6469" coordsize="0,1449" path="m2439,7917l2439,6469e" filled="f" stroked="t" strokeweight=".951939pt" strokecolor="#575757">
                <v:path arrowok="t"/>
              </v:shape>
            </v:group>
            <v:group style="position:absolute;left:10100;top:7219;width:462;height:2" coordorigin="10100,7219" coordsize="462,2">
              <v:shape style="position:absolute;left:10100;top:7219;width:462;height:2" coordorigin="10100,7219" coordsize="462,0" path="m10100,7219l10562,7219e" filled="f" stroked="t" strokeweight=".47597pt" strokecolor="#3F3F3F">
                <v:path arrowok="t"/>
              </v:shape>
            </v:group>
            <v:group style="position:absolute;left:4993;top:7210;width:2;height:483" coordorigin="4993,7210" coordsize="2,483">
              <v:shape style="position:absolute;left:4993;top:7210;width:2;height:483" coordorigin="4993,7210" coordsize="0,483" path="m4993,7692l4993,7210e" filled="f" stroked="t" strokeweight=".47597pt" strokecolor="#343434">
                <v:path arrowok="t"/>
              </v:shape>
            </v:group>
            <v:group style="position:absolute;left:4988;top:7441;width:4412;height:2" coordorigin="4988,7441" coordsize="4412,2">
              <v:shape style="position:absolute;left:4988;top:7441;width:4412;height:2" coordorigin="4988,7441" coordsize="4412,0" path="m4988,7441l9400,7441e" filled="f" stroked="t" strokeweight=".951939pt" strokecolor="#5B5B5B">
                <v:path arrowok="t"/>
              </v:shape>
            </v:group>
            <v:group style="position:absolute;left:9343;top:7444;width:704;height:2" coordorigin="9343,7444" coordsize="704,2">
              <v:shape style="position:absolute;left:9343;top:7444;width:704;height:2" coordorigin="9343,7444" coordsize="704,0" path="m9343,7444l10048,7444e" filled="f" stroked="t" strokeweight=".47597pt" strokecolor="#383838">
                <v:path arrowok="t"/>
              </v:shape>
            </v:group>
            <v:group style="position:absolute;left:9991;top:7441;width:766;height:2" coordorigin="9991,7441" coordsize="766,2">
              <v:shape style="position:absolute;left:9991;top:7441;width:766;height:2" coordorigin="9991,7441" coordsize="766,0" path="m9991,7441l10757,7441e" filled="f" stroked="t" strokeweight=".951939pt" strokecolor="#676767">
                <v:path arrowok="t"/>
              </v:shape>
            </v:group>
            <v:group style="position:absolute;left:10505;top:7441;width:1138;height:2" coordorigin="10505,7441" coordsize="1138,2">
              <v:shape style="position:absolute;left:10505;top:7441;width:1138;height:2" coordorigin="10505,7441" coordsize="1138,0" path="m10505,7441l11642,7441e" filled="f" stroked="t" strokeweight=".47597pt" strokecolor="#545454">
                <v:path arrowok="t"/>
              </v:shape>
            </v:group>
            <v:group style="position:absolute;left:4988;top:7657;width:6654;height:2" coordorigin="4988,7657" coordsize="6654,2">
              <v:shape style="position:absolute;left:4988;top:7657;width:6654;height:2" coordorigin="4988,7657" coordsize="6654,0" path="m4988,7657l11642,7657e" filled="f" stroked="t" strokeweight=".713954pt" strokecolor="#575757">
                <v:path arrowok="t"/>
              </v:shape>
            </v:group>
            <v:group style="position:absolute;left:11640;top:7396;width:2;height:507" coordorigin="11640,7396" coordsize="2,507">
              <v:shape style="position:absolute;left:11640;top:7396;width:2;height:507" coordorigin="11640,7396" coordsize="0,507" path="m11640,7903l11640,7396e" filled="f" stroked="t" strokeweight=".47597pt" strokecolor="#4B4B4B">
                <v:path arrowok="t"/>
              </v:shape>
            </v:group>
            <v:group style="position:absolute;left:386;top:7874;width:838;height:2" coordorigin="386,7874" coordsize="838,2">
              <v:shape style="position:absolute;left:386;top:7874;width:838;height:2" coordorigin="386,7874" coordsize="838,0" path="m386,7874l1223,7874e" filled="f" stroked="t" strokeweight=".951939pt" strokecolor="#676767">
                <v:path arrowok="t"/>
              </v:shape>
            </v:group>
            <v:group style="position:absolute;left:1071;top:7874;width:961;height:2" coordorigin="1071,7874" coordsize="961,2">
              <v:shape style="position:absolute;left:1071;top:7874;width:961;height:2" coordorigin="1071,7874" coordsize="961,0" path="m1071,7874l2032,7874e" filled="f" stroked="t" strokeweight=".47597pt" strokecolor="#545454">
                <v:path arrowok="t"/>
              </v:shape>
            </v:group>
            <v:group style="position:absolute;left:1975;top:7877;width:1785;height:2" coordorigin="1975,7877" coordsize="1785,2">
              <v:shape style="position:absolute;left:1975;top:7877;width:1785;height:2" coordorigin="1975,7877" coordsize="1785,0" path="m1975,7877l3760,7877e" filled="f" stroked="t" strokeweight=".951939pt" strokecolor="#575757">
                <v:path arrowok="t"/>
              </v:shape>
            </v:group>
            <v:group style="position:absolute;left:3670;top:7879;width:281;height:2" coordorigin="3670,7879" coordsize="281,2">
              <v:shape style="position:absolute;left:3670;top:7879;width:281;height:2" coordorigin="3670,7879" coordsize="281,0" path="m3670,7879l3951,7879e" filled="f" stroked="t" strokeweight=".47597pt" strokecolor="#444444">
                <v:path arrowok="t"/>
              </v:shape>
            </v:group>
            <v:group style="position:absolute;left:3893;top:7877;width:1395;height:2" coordorigin="3893,7877" coordsize="1395,2">
              <v:shape style="position:absolute;left:3893;top:7877;width:1395;height:2" coordorigin="3893,7877" coordsize="1395,0" path="m3893,7877l5288,7877e" filled="f" stroked="t" strokeweight=".951939pt" strokecolor="#5B5B5B">
                <v:path arrowok="t"/>
              </v:shape>
            </v:group>
            <v:group style="position:absolute;left:4993;top:7635;width:2;height:253" coordorigin="4993,7635" coordsize="2,253">
              <v:shape style="position:absolute;left:4993;top:7635;width:2;height:253" coordorigin="4993,7635" coordsize="0,253" path="m4993,7888l4993,7635e" filled="f" stroked="t" strokeweight=".713954pt" strokecolor="#4F4F4F">
                <v:path arrowok="t"/>
              </v:shape>
            </v:group>
            <v:group style="position:absolute;left:4945;top:7877;width:585;height:2" coordorigin="4945,7877" coordsize="585,2">
              <v:shape style="position:absolute;left:4945;top:7877;width:585;height:2" coordorigin="4945,7877" coordsize="585,0" path="m4945,7877l5531,7877e" filled="f" stroked="t" strokeweight=".713954pt" strokecolor="#444444">
                <v:path arrowok="t"/>
              </v:shape>
            </v:group>
            <v:group style="position:absolute;left:7006;top:7879;width:462;height:2" coordorigin="7006,7879" coordsize="462,2">
              <v:shape style="position:absolute;left:7006;top:7879;width:462;height:2" coordorigin="7006,7879" coordsize="462,0" path="m7006,7879l7468,7879e" filled="f" stroked="t" strokeweight=".47597pt" strokecolor="#2B2B2B">
                <v:path arrowok="t"/>
              </v:shape>
            </v:group>
            <v:group style="position:absolute;left:5474;top:7877;width:6173;height:2" coordorigin="5474,7877" coordsize="6173,2">
              <v:shape style="position:absolute;left:5474;top:7877;width:6173;height:2" coordorigin="5474,7877" coordsize="6173,0" path="m5474,7877l11647,7877e" filled="f" stroked="t" strokeweight=".713954pt" strokecolor="#5B5B5B">
                <v:path arrowok="t"/>
              </v:shape>
            </v:group>
            <v:group style="position:absolute;left:8658;top:7879;width:485;height:2" coordorigin="8658,7879" coordsize="485,2">
              <v:shape style="position:absolute;left:8658;top:7879;width:485;height:2" coordorigin="8658,7879" coordsize="485,0" path="m8658,7879l9143,7879e" filled="f" stroked="t" strokeweight=".47597pt" strokecolor="#3B3B3B">
                <v:path arrowok="t"/>
              </v:shape>
            </v:group>
            <v:group style="position:absolute;left:10100;top:7879;width:462;height:2" coordorigin="10100,7879" coordsize="462,2">
              <v:shape style="position:absolute;left:10100;top:7879;width:462;height:2" coordorigin="10100,7879" coordsize="462,0" path="m10100,7879l10562,7879e" filled="f" stroked="t" strokeweight=".47597pt" strokecolor="#4B4B4B">
                <v:path arrowok="t"/>
              </v:shape>
            </v:group>
            <v:group style="position:absolute;left:2437;top:7831;width:2;height:316" coordorigin="2437,7831" coordsize="2,316">
              <v:shape style="position:absolute;left:2437;top:7831;width:2;height:316" coordorigin="2437,7831" coordsize="0,316" path="m2437,8147l2437,7831e" filled="f" stroked="t" strokeweight=".47597pt" strokecolor="#383838">
                <v:path arrowok="t"/>
              </v:shape>
            </v:group>
            <v:group style="position:absolute;left:2437;top:8089;width:2;height:253" coordorigin="2437,8089" coordsize="2,253">
              <v:shape style="position:absolute;left:2437;top:8089;width:2;height:253" coordorigin="2437,8089" coordsize="0,253" path="m2437,8343l2437,8089e" filled="f" stroked="t" strokeweight=".47597pt" strokecolor="#232323">
                <v:path arrowok="t"/>
              </v:shape>
            </v:group>
            <v:group style="position:absolute;left:2394;top:8682;width:3137;height:2" coordorigin="2394,8682" coordsize="3137,2">
              <v:shape style="position:absolute;left:2394;top:8682;width:3137;height:2" coordorigin="2394,8682" coordsize="3137,0" path="m2394,8682l5531,8682e" filled="f" stroked="t" strokeweight=".713954pt" strokecolor="#575757">
                <v:path arrowok="t"/>
              </v:shape>
            </v:group>
            <v:group style="position:absolute;left:381;top:8680;width:1723;height:2" coordorigin="381,8680" coordsize="1723,2">
              <v:shape style="position:absolute;left:381;top:8680;width:1723;height:2" coordorigin="381,8680" coordsize="1723,0" path="m381,8680l2104,8680e" filled="f" stroked="t" strokeweight=".951939pt" strokecolor="#676767">
                <v:path arrowok="t"/>
              </v:shape>
            </v:group>
            <v:group style="position:absolute;left:1975;top:8682;width:490;height:2" coordorigin="1975,8682" coordsize="490,2">
              <v:shape style="position:absolute;left:1975;top:8682;width:490;height:2" coordorigin="1975,8682" coordsize="490,0" path="m1975,8682l2466,8682e" filled="f" stroked="t" strokeweight=".47597pt" strokecolor="#444444">
                <v:path arrowok="t"/>
              </v:shape>
            </v:group>
            <v:group style="position:absolute;left:2435;top:8285;width:2;height:927" coordorigin="2435,8285" coordsize="2,927">
              <v:shape style="position:absolute;left:2435;top:8285;width:2;height:927" coordorigin="2435,8285" coordsize="0,927" path="m2435,9213l2435,8285e" filled="f" stroked="t" strokeweight=".47597pt" strokecolor="#3F3F3F">
                <v:path arrowok="t"/>
              </v:shape>
            </v:group>
            <v:group style="position:absolute;left:5474;top:8682;width:338;height:2" coordorigin="5474,8682" coordsize="338,2">
              <v:shape style="position:absolute;left:5474;top:8682;width:338;height:2" coordorigin="5474,8682" coordsize="338,0" path="m5474,8682l5812,8682e" filled="f" stroked="t" strokeweight=".47597pt" strokecolor="#2B2B2B">
                <v:path arrowok="t"/>
              </v:shape>
            </v:group>
            <v:group style="position:absolute;left:5754;top:8682;width:252;height:2" coordorigin="5754,8682" coordsize="252,2">
              <v:shape style="position:absolute;left:5754;top:8682;width:252;height:2" coordorigin="5754,8682" coordsize="252,0" path="m5754,8682l6007,8682e" filled="f" stroked="t" strokeweight=".47597pt" strokecolor="#444444">
                <v:path arrowok="t"/>
              </v:shape>
            </v:group>
            <v:group style="position:absolute;left:5950;top:8682;width:1114;height:2" coordorigin="5950,8682" coordsize="1114,2">
              <v:shape style="position:absolute;left:5950;top:8682;width:1114;height:2" coordorigin="5950,8682" coordsize="1114,0" path="m5950,8682l7063,8682e" filled="f" stroked="t" strokeweight=".951939pt" strokecolor="#6B6B6B">
                <v:path arrowok="t"/>
              </v:shape>
            </v:group>
            <v:group style="position:absolute;left:7006;top:8682;width:462;height:2" coordorigin="7006,8682" coordsize="462,2">
              <v:shape style="position:absolute;left:7006;top:8682;width:462;height:2" coordorigin="7006,8682" coordsize="462,0" path="m7006,8682l7468,8682e" filled="f" stroked="t" strokeweight=".47597pt" strokecolor="#383838">
                <v:path arrowok="t"/>
              </v:shape>
            </v:group>
            <v:group style="position:absolute;left:7411;top:8682;width:1304;height:2" coordorigin="7411,8682" coordsize="1304,2">
              <v:shape style="position:absolute;left:7411;top:8682;width:1304;height:2" coordorigin="7411,8682" coordsize="1304,0" path="m7411,8682l8715,8682e" filled="f" stroked="t" strokeweight=".713954pt" strokecolor="#676767">
                <v:path arrowok="t"/>
              </v:shape>
            </v:group>
            <v:group style="position:absolute;left:8658;top:8682;width:485;height:2" coordorigin="8658,8682" coordsize="485,2">
              <v:shape style="position:absolute;left:8658;top:8682;width:485;height:2" coordorigin="8658,8682" coordsize="485,0" path="m8658,8682l9143,8682e" filled="f" stroked="t" strokeweight=".47597pt" strokecolor="#4B4B4B">
                <v:path arrowok="t"/>
              </v:shape>
            </v:group>
            <v:group style="position:absolute;left:9086;top:8680;width:1071;height:2" coordorigin="9086,8680" coordsize="1071,2">
              <v:shape style="position:absolute;left:9086;top:8680;width:1071;height:2" coordorigin="9086,8680" coordsize="1071,0" path="m9086,8680l10157,8680e" filled="f" stroked="t" strokeweight=".951939pt" strokecolor="#6B6B6B">
                <v:path arrowok="t"/>
              </v:shape>
            </v:group>
            <v:group style="position:absolute;left:10100;top:8682;width:462;height:2" coordorigin="10100,8682" coordsize="462,2">
              <v:shape style="position:absolute;left:10100;top:8682;width:462;height:2" coordorigin="10100,8682" coordsize="462,0" path="m10100,8682l10562,8682e" filled="f" stroked="t" strokeweight=".47597pt" strokecolor="#444444">
                <v:path arrowok="t"/>
              </v:shape>
            </v:group>
            <v:group style="position:absolute;left:10505;top:8682;width:1142;height:2" coordorigin="10505,8682" coordsize="1142,2">
              <v:shape style="position:absolute;left:10505;top:8682;width:1142;height:2" coordorigin="10505,8682" coordsize="1142,0" path="m10505,8682l11647,8682e" filled="f" stroked="t" strokeweight=".713954pt" strokecolor="#707070">
                <v:path arrowok="t"/>
              </v:shape>
            </v:group>
            <v:group style="position:absolute;left:395;top:5498;width:2;height:296" coordorigin="395,5498" coordsize="2,296">
              <v:shape style="position:absolute;left:395;top:5498;width:2;height:296" coordorigin="395,5498" coordsize="0,296" path="m395,5794l395,5498e" filled="f" stroked="t" strokeweight=".47597pt" strokecolor="#1F1F1F">
                <v:path arrowok="t"/>
              </v:shape>
            </v:group>
            <v:group style="position:absolute;left:397;top:2113;width:2;height:14285" coordorigin="397,2113" coordsize="2,14285">
              <v:shape style="position:absolute;left:397;top:2113;width:2;height:14285" coordorigin="397,2113" coordsize="0,14285" path="m397,16399l397,2113e" filled="f" stroked="t" strokeweight=".713954pt" strokecolor="#545454">
                <v:path arrowok="t"/>
              </v:shape>
            </v:group>
            <v:group style="position:absolute;left:386;top:9559;width:6678;height:2" coordorigin="386,9559" coordsize="6678,2">
              <v:shape style="position:absolute;left:386;top:9559;width:6678;height:2" coordorigin="386,9559" coordsize="6678,0" path="m386,9559l7063,9559e" filled="f" stroked="t" strokeweight=".713954pt" strokecolor="#606060">
                <v:path arrowok="t"/>
              </v:shape>
            </v:group>
            <v:group style="position:absolute;left:2435;top:9155;width:2;height:1975" coordorigin="2435,9155" coordsize="2,1975">
              <v:shape style="position:absolute;left:2435;top:9155;width:2;height:1975" coordorigin="2435,9155" coordsize="0,1975" path="m2435,11130l2435,9155e" filled="f" stroked="t" strokeweight=".951939pt" strokecolor="#575757">
                <v:path arrowok="t"/>
              </v:shape>
            </v:group>
            <v:group style="position:absolute;left:7006;top:9562;width:462;height:2" coordorigin="7006,9562" coordsize="462,2">
              <v:shape style="position:absolute;left:7006;top:9562;width:462;height:2" coordorigin="7006,9562" coordsize="462,0" path="m7006,9562l7468,9562e" filled="f" stroked="t" strokeweight=".47597pt" strokecolor="#383838">
                <v:path arrowok="t"/>
              </v:shape>
            </v:group>
            <v:group style="position:absolute;left:7411;top:9559;width:1033;height:2" coordorigin="7411,9559" coordsize="1033,2">
              <v:shape style="position:absolute;left:7411;top:9559;width:1033;height:2" coordorigin="7411,9559" coordsize="1033,0" path="m7411,9559l8444,9559e" filled="f" stroked="t" strokeweight=".951939pt" strokecolor="#646464">
                <v:path arrowok="t"/>
              </v:shape>
            </v:group>
            <v:group style="position:absolute;left:8387;top:9557;width:757;height:2" coordorigin="8387,9557" coordsize="757,2">
              <v:shape style="position:absolute;left:8387;top:9557;width:757;height:2" coordorigin="8387,9557" coordsize="757,0" path="m8387,9557l9143,9557e" filled="f" stroked="t" strokeweight=".713954pt" strokecolor="#4F4F4F">
                <v:path arrowok="t"/>
              </v:shape>
            </v:group>
            <v:group style="position:absolute;left:8963;top:9559;width:2680;height:2" coordorigin="8963,9559" coordsize="2680,2">
              <v:shape style="position:absolute;left:8963;top:9559;width:2680;height:2" coordorigin="8963,9559" coordsize="2680,0" path="m8963,9559l11642,9559e" filled="f" stroked="t" strokeweight=".713954pt" strokecolor="#646464">
                <v:path arrowok="t"/>
              </v:shape>
            </v:group>
            <v:group style="position:absolute;left:11637;top:9155;width:2;height:435" coordorigin="11637,9155" coordsize="2,435">
              <v:shape style="position:absolute;left:11637;top:9155;width:2;height:435" coordorigin="11637,9155" coordsize="0,435" path="m11637,9591l11637,9155e" filled="f" stroked="t" strokeweight=".47597pt" strokecolor="#4B4B4B">
                <v:path arrowok="t"/>
              </v:shape>
            </v:group>
            <v:group style="position:absolute;left:395;top:2113;width:2;height:14285" coordorigin="395,2113" coordsize="2,14285">
              <v:shape style="position:absolute;left:395;top:2113;width:2;height:14285" coordorigin="395,2113" coordsize="0,14285" path="m395,16399l395,2113e" filled="f" stroked="t" strokeweight=".713954pt" strokecolor="#545454">
                <v:path arrowok="t"/>
              </v:shape>
            </v:group>
            <v:group style="position:absolute;left:386;top:9899;width:11261;height:2" coordorigin="386,9899" coordsize="11261,2">
              <v:shape style="position:absolute;left:386;top:9899;width:11261;height:2" coordorigin="386,9899" coordsize="11261,0" path="m386,9899l11647,9899e" filled="f" stroked="t" strokeweight=".713954pt" strokecolor="#575757">
                <v:path arrowok="t"/>
              </v:shape>
            </v:group>
            <v:group style="position:absolute;left:6397;top:9901;width:357;height:2" coordorigin="6397,9901" coordsize="357,2">
              <v:shape style="position:absolute;left:6397;top:9901;width:357;height:2" coordorigin="6397,9901" coordsize="357,0" path="m6397,9901l6754,9901e" filled="f" stroked="t" strokeweight=".47597pt" strokecolor="#2B2B2B">
                <v:path arrowok="t"/>
              </v:shape>
            </v:group>
            <v:group style="position:absolute;left:386;top:10140;width:2080;height:2" coordorigin="386,10140" coordsize="2080,2">
              <v:shape style="position:absolute;left:386;top:10140;width:2080;height:2" coordorigin="386,10140" coordsize="2080,0" path="m386,10140l2466,10140e" filled="f" stroked="t" strokeweight=".713954pt" strokecolor="#4F4F4F">
                <v:path arrowok="t"/>
              </v:shape>
            </v:group>
            <v:group style="position:absolute;left:2075;top:10140;width:1009;height:2" coordorigin="2075,10140" coordsize="1009,2">
              <v:shape style="position:absolute;left:2075;top:10140;width:1009;height:2" coordorigin="2075,10140" coordsize="1009,0" path="m2075,10140l3084,10140e" filled="f" stroked="t" strokeweight=".951939pt" strokecolor="#646464">
                <v:path arrowok="t"/>
              </v:shape>
            </v:group>
            <v:group style="position:absolute;left:2989;top:10140;width:738;height:2" coordorigin="2989,10140" coordsize="738,2">
              <v:shape style="position:absolute;left:2989;top:10140;width:738;height:2" coordorigin="2989,10140" coordsize="738,0" path="m2989,10140l3727,10140e" filled="f" stroked="t" strokeweight=".47597pt" strokecolor="#444444">
                <v:path arrowok="t"/>
              </v:shape>
            </v:group>
            <v:group style="position:absolute;left:3617;top:10140;width:2475;height:2" coordorigin="3617,10140" coordsize="2475,2">
              <v:shape style="position:absolute;left:3617;top:10140;width:2475;height:2" coordorigin="3617,10140" coordsize="2475,0" path="m3617,10140l6092,10140e" filled="f" stroked="t" strokeweight=".951939pt" strokecolor="#606060">
                <v:path arrowok="t"/>
              </v:shape>
            </v:group>
            <v:group style="position:absolute;left:5950;top:10140;width:505;height:2" coordorigin="5950,10140" coordsize="505,2">
              <v:shape style="position:absolute;left:5950;top:10140;width:505;height:2" coordorigin="5950,10140" coordsize="505,0" path="m5950,10140l6454,10140e" filled="f" stroked="t" strokeweight=".47597pt" strokecolor="#4B4B4B">
                <v:path arrowok="t"/>
              </v:shape>
            </v:group>
            <v:group style="position:absolute;left:6397;top:10140;width:357;height:2" coordorigin="6397,10140" coordsize="357,2">
              <v:shape style="position:absolute;left:6397;top:10140;width:357;height:2" coordorigin="6397,10140" coordsize="357,0" path="m6397,10140l6754,10140e" filled="f" stroked="t" strokeweight=".47597pt" strokecolor="#2F2F2F">
                <v:path arrowok="t"/>
              </v:shape>
            </v:group>
            <v:group style="position:absolute;left:6697;top:10140;width:1104;height:2" coordorigin="6697,10140" coordsize="1104,2">
              <v:shape style="position:absolute;left:6697;top:10140;width:1104;height:2" coordorigin="6697,10140" coordsize="1104,0" path="m6697,10140l7801,10140e" filled="f" stroked="t" strokeweight=".951939pt" strokecolor="#676767">
                <v:path arrowok="t"/>
              </v:shape>
            </v:group>
            <v:group style="position:absolute;left:7744;top:10140;width:700;height:2" coordorigin="7744,10140" coordsize="700,2">
              <v:shape style="position:absolute;left:7744;top:10140;width:700;height:2" coordorigin="7744,10140" coordsize="700,0" path="m7744,10140l8444,10140e" filled="f" stroked="t" strokeweight=".47597pt" strokecolor="#3F3F3F">
                <v:path arrowok="t"/>
              </v:shape>
            </v:group>
            <v:group style="position:absolute;left:8387;top:10138;width:3260;height:2" coordorigin="8387,10138" coordsize="3260,2">
              <v:shape style="position:absolute;left:8387;top:10138;width:3260;height:2" coordorigin="8387,10138" coordsize="3260,0" path="m8387,10138l11647,10138e" filled="f" stroked="t" strokeweight=".713954pt" strokecolor="#676767">
                <v:path arrowok="t"/>
              </v:shape>
            </v:group>
            <v:group style="position:absolute;left:390;top:10621;width:1642;height:2" coordorigin="390,10621" coordsize="1642,2">
              <v:shape style="position:absolute;left:390;top:10621;width:1642;height:2" coordorigin="390,10621" coordsize="1642,0" path="m390,10621l2032,10621e" filled="f" stroked="t" strokeweight=".951939pt" strokecolor="#6B6B6B">
                <v:path arrowok="t"/>
              </v:shape>
            </v:group>
            <v:group style="position:absolute;left:1975;top:10623;width:490;height:2" coordorigin="1975,10623" coordsize="490,2">
              <v:shape style="position:absolute;left:1975;top:10623;width:490;height:2" coordorigin="1975,10623" coordsize="490,0" path="m1975,10623l2466,10623e" filled="f" stroked="t" strokeweight=".47597pt" strokecolor="#444444">
                <v:path arrowok="t"/>
              </v:shape>
            </v:group>
            <v:group style="position:absolute;left:2394;top:10621;width:1333;height:2" coordorigin="2394,10621" coordsize="1333,2">
              <v:shape style="position:absolute;left:2394;top:10621;width:1333;height:2" coordorigin="2394,10621" coordsize="1333,0" path="m2394,10621l3727,10621e" filled="f" stroked="t" strokeweight=".951939pt" strokecolor="#5B5B5B">
                <v:path arrowok="t"/>
              </v:shape>
            </v:group>
            <v:group style="position:absolute;left:3670;top:10623;width:628;height:2" coordorigin="3670,10623" coordsize="628,2">
              <v:shape style="position:absolute;left:3670;top:10623;width:628;height:2" coordorigin="3670,10623" coordsize="628,0" path="m3670,10623l4298,10623e" filled="f" stroked="t" strokeweight=".47597pt" strokecolor="#3F3F3F">
                <v:path arrowok="t"/>
              </v:shape>
            </v:group>
            <v:group style="position:absolute;left:4217;top:10623;width:828;height:2" coordorigin="4217,10623" coordsize="828,2">
              <v:shape style="position:absolute;left:4217;top:10623;width:828;height:2" coordorigin="4217,10623" coordsize="828,0" path="m4217,10623l5045,10623e" filled="f" stroked="t" strokeweight=".951939pt" strokecolor="#676767">
                <v:path arrowok="t"/>
              </v:shape>
            </v:group>
            <v:group style="position:absolute;left:4950;top:10621;width:581;height:2" coordorigin="4950,10621" coordsize="581,2">
              <v:shape style="position:absolute;left:4950;top:10621;width:581;height:2" coordorigin="4950,10621" coordsize="581,0" path="m4950,10621l5531,10621e" filled="f" stroked="t" strokeweight=".713954pt" strokecolor="#4B4B4B">
                <v:path arrowok="t"/>
              </v:shape>
            </v:group>
            <v:group style="position:absolute;left:5474;top:10623;width:338;height:2" coordorigin="5474,10623" coordsize="338,2">
              <v:shape style="position:absolute;left:5474;top:10623;width:338;height:2" coordorigin="5474,10623" coordsize="338,0" path="m5474,10623l5812,10623e" filled="f" stroked="t" strokeweight=".47597pt" strokecolor="#2B2B2B">
                <v:path arrowok="t"/>
              </v:shape>
            </v:group>
            <v:group style="position:absolute;left:5754;top:10621;width:1309;height:2" coordorigin="5754,10621" coordsize="1309,2">
              <v:shape style="position:absolute;left:5754;top:10621;width:1309;height:2" coordorigin="5754,10621" coordsize="1309,0" path="m5754,10621l7063,10621e" filled="f" stroked="t" strokeweight=".713954pt" strokecolor="#5B5B5B">
                <v:path arrowok="t"/>
              </v:shape>
            </v:group>
            <v:group style="position:absolute;left:7006;top:10623;width:462;height:2" coordorigin="7006,10623" coordsize="462,2">
              <v:shape style="position:absolute;left:7006;top:10623;width:462;height:2" coordorigin="7006,10623" coordsize="462,0" path="m7006,10623l7468,10623e" filled="f" stroked="t" strokeweight=".47597pt" strokecolor="#3B3B3B">
                <v:path arrowok="t"/>
              </v:shape>
            </v:group>
            <v:group style="position:absolute;left:7349;top:10621;width:4293;height:2" coordorigin="7349,10621" coordsize="4293,2">
              <v:shape style="position:absolute;left:7349;top:10621;width:4293;height:2" coordorigin="7349,10621" coordsize="4293,0" path="m7349,10621l11642,10621e" filled="f" stroked="t" strokeweight=".713954pt" strokecolor="#606060">
                <v:path arrowok="t"/>
              </v:shape>
            </v:group>
            <v:group style="position:absolute;left:11637;top:10355;width:2;height:535" coordorigin="11637,10355" coordsize="2,535">
              <v:shape style="position:absolute;left:11637;top:10355;width:2;height:535" coordorigin="11637,10355" coordsize="0,535" path="m11637,10891l11637,10355e" filled="f" stroked="t" strokeweight=".47597pt" strokecolor="#3F3F3F">
                <v:path arrowok="t"/>
              </v:shape>
            </v:group>
            <v:group style="position:absolute;left:4017;top:10862;width:281;height:2" coordorigin="4017,10862" coordsize="281,2">
              <v:shape style="position:absolute;left:4017;top:10862;width:281;height:2" coordorigin="4017,10862" coordsize="281,0" path="m4017,10862l4298,10862e" filled="f" stroked="t" strokeweight=".47597pt" strokecolor="#343434">
                <v:path arrowok="t"/>
              </v:shape>
            </v:group>
            <v:group style="position:absolute;left:5474;top:10862;width:338;height:2" coordorigin="5474,10862" coordsize="338,2">
              <v:shape style="position:absolute;left:5474;top:10862;width:338;height:2" coordorigin="5474,10862" coordsize="338,0" path="m5474,10862l5812,10862e" filled="f" stroked="t" strokeweight=".47597pt" strokecolor="#282828">
                <v:path arrowok="t"/>
              </v:shape>
            </v:group>
            <v:group style="position:absolute;left:5754;top:10862;width:252;height:2" coordorigin="5754,10862" coordsize="252,2">
              <v:shape style="position:absolute;left:5754;top:10862;width:252;height:2" coordorigin="5754,10862" coordsize="252,0" path="m5754,10862l6007,10862e" filled="f" stroked="t" strokeweight=".47597pt" strokecolor="#3B3B3B">
                <v:path arrowok="t"/>
              </v:shape>
            </v:group>
            <v:group style="position:absolute;left:8387;top:10860;width:328;height:2" coordorigin="8387,10860" coordsize="328,2">
              <v:shape style="position:absolute;left:8387;top:10860;width:328;height:2" coordorigin="8387,10860" coordsize="328,0" path="m8387,10860l8715,10860e" filled="f" stroked="t" strokeweight=".47597pt" strokecolor="#606060">
                <v:path arrowok="t"/>
              </v:shape>
            </v:group>
            <v:group style="position:absolute;left:8658;top:10862;width:485;height:2" coordorigin="8658,10862" coordsize="485,2">
              <v:shape style="position:absolute;left:8658;top:10862;width:485;height:2" coordorigin="8658,10862" coordsize="485,0" path="m8658,10862l9143,10862e" filled="f" stroked="t" strokeweight=".47597pt" strokecolor="#444444">
                <v:path arrowok="t"/>
              </v:shape>
            </v:group>
            <v:group style="position:absolute;left:823;top:10862;width:10819;height:2" coordorigin="823,10862" coordsize="10819,2">
              <v:shape style="position:absolute;left:823;top:10862;width:10819;height:2" coordorigin="823,10862" coordsize="10819,0" path="m823,10862l11642,10862e" filled="f" stroked="t" strokeweight=".713954pt" strokecolor="#606060">
                <v:path arrowok="t"/>
              </v:shape>
            </v:group>
            <v:group style="position:absolute;left:9991;top:10860;width:571;height:2" coordorigin="9991,10860" coordsize="571,2">
              <v:shape style="position:absolute;left:9991;top:10860;width:571;height:2" coordorigin="9991,10860" coordsize="571,0" path="m9991,10860l10562,10860e" filled="f" stroked="t" strokeweight=".47597pt" strokecolor="#606060">
                <v:path arrowok="t"/>
              </v:shape>
            </v:group>
            <v:group style="position:absolute;left:1099;top:10853;width:2;height:712" coordorigin="1099,10853" coordsize="2,712">
              <v:shape style="position:absolute;left:1099;top:10853;width:2;height:712" coordorigin="1099,10853" coordsize="0,712" path="m1099,11565l1099,10853e" filled="f" stroked="t" strokeweight=".237985pt" strokecolor="#747474">
                <v:path arrowok="t"/>
              </v:shape>
            </v:group>
            <v:group style="position:absolute;left:1768;top:10853;width:2;height:990" coordorigin="1768,10853" coordsize="2,990">
              <v:shape style="position:absolute;left:1768;top:10853;width:2;height:990" coordorigin="1768,10853" coordsize="0,990" path="m1768,11842l1768,10853e" filled="f" stroked="t" strokeweight=".951939pt" strokecolor="#606060">
                <v:path arrowok="t"/>
              </v:shape>
            </v:group>
            <v:group style="position:absolute;left:386;top:11104;width:5426;height:2" coordorigin="386,11104" coordsize="5426,2">
              <v:shape style="position:absolute;left:386;top:11104;width:5426;height:2" coordorigin="386,11104" coordsize="5426,0" path="m386,11104l5812,11104e" filled="f" stroked="t" strokeweight=".713954pt" strokecolor="#606060">
                <v:path arrowok="t"/>
              </v:shape>
            </v:group>
            <v:group style="position:absolute;left:5754;top:11101;width:252;height:2" coordorigin="5754,11101" coordsize="252,2">
              <v:shape style="position:absolute;left:5754;top:11101;width:252;height:2" coordorigin="5754,11101" coordsize="252,0" path="m5754,11101l6007,11101e" filled="f" stroked="t" strokeweight=".47597pt" strokecolor="#3F3F3F">
                <v:path arrowok="t"/>
              </v:shape>
            </v:group>
            <v:group style="position:absolute;left:5950;top:11104;width:1528;height:2" coordorigin="5950,11104" coordsize="1528,2">
              <v:shape style="position:absolute;left:5950;top:11104;width:1528;height:2" coordorigin="5950,11104" coordsize="1528,0" path="m5950,11104l7477,11104e" filled="f" stroked="t" strokeweight=".713954pt" strokecolor="#5B5B5B">
                <v:path arrowok="t"/>
              </v:shape>
            </v:group>
            <v:group style="position:absolute;left:7449;top:10857;width:2;height:1224" coordorigin="7449,10857" coordsize="2,1224">
              <v:shape style="position:absolute;left:7449;top:10857;width:2;height:1224" coordorigin="7449,10857" coordsize="0,1224" path="m7449,12081l7449,10857e" filled="f" stroked="t" strokeweight=".951939pt" strokecolor="#575757">
                <v:path arrowok="t"/>
              </v:shape>
            </v:group>
            <v:group style="position:absolute;left:7406;top:11101;width:395;height:2" coordorigin="7406,11101" coordsize="395,2">
              <v:shape style="position:absolute;left:7406;top:11101;width:395;height:2" coordorigin="7406,11101" coordsize="395,0" path="m7406,11101l7801,11101e" filled="f" stroked="t" strokeweight=".47597pt" strokecolor="#4B4B4B">
                <v:path arrowok="t"/>
              </v:shape>
            </v:group>
            <v:group style="position:absolute;left:7715;top:11104;width:3932;height:2" coordorigin="7715,11104" coordsize="3932,2">
              <v:shape style="position:absolute;left:7715;top:11104;width:3932;height:2" coordorigin="7715,11104" coordsize="3932,0" path="m7715,11104l11647,11104e" filled="f" stroked="t" strokeweight=".713954pt" strokecolor="#646464">
                <v:path arrowok="t"/>
              </v:shape>
            </v:group>
            <v:group style="position:absolute;left:2437;top:11058;width:2;height:784" coordorigin="2437,11058" coordsize="2,784">
              <v:shape style="position:absolute;left:2437;top:11058;width:2;height:784" coordorigin="2437,11058" coordsize="0,784" path="m2437,11842l2437,11058e" filled="f" stroked="t" strokeweight=".47597pt" strokecolor="#2F2F2F">
                <v:path arrowok="t"/>
              </v:shape>
            </v:group>
            <v:group style="position:absolute;left:395;top:11536;width:2;height:555" coordorigin="395,11536" coordsize="2,555">
              <v:shape style="position:absolute;left:395;top:11536;width:2;height:555" coordorigin="395,11536" coordsize="0,555" path="m395,12091l395,11536e" filled="f" stroked="t" strokeweight=".951939pt" strokecolor="#676767">
                <v:path arrowok="t"/>
              </v:shape>
            </v:group>
            <v:group style="position:absolute;left:1099;top:11565;width:2;height:1559" coordorigin="1099,11565" coordsize="2,1559">
              <v:shape style="position:absolute;left:1099;top:11565;width:2;height:1559" coordorigin="1099,11565" coordsize="0,1559" path="m1099,13124l1099,11565e" filled="f" stroked="t" strokeweight=".237985pt" strokecolor="#000000">
                <v:path arrowok="t"/>
              </v:shape>
            </v:group>
            <v:group style="position:absolute;left:11640;top:11536;width:2;height:545" coordorigin="11640,11536" coordsize="2,545">
              <v:shape style="position:absolute;left:11640;top:11536;width:2;height:545" coordorigin="11640,11536" coordsize="0,545" path="m11640,12081l11640,11536e" filled="f" stroked="t" strokeweight=".713954pt" strokecolor="#5B5B5B">
                <v:path arrowok="t"/>
              </v:shape>
            </v:group>
            <v:group style="position:absolute;left:1768;top:11785;width:2;height:210" coordorigin="1768,11785" coordsize="2,210">
              <v:shape style="position:absolute;left:1768;top:11785;width:2;height:210" coordorigin="1768,11785" coordsize="0,210" path="m1768,11995l1768,11785e" filled="f" stroked="t" strokeweight=".713954pt" strokecolor="#484848">
                <v:path arrowok="t"/>
              </v:shape>
            </v:group>
            <v:group style="position:absolute;left:1766;top:11938;width:2;height:421" coordorigin="1766,11938" coordsize="2,421">
              <v:shape style="position:absolute;left:1766;top:11938;width:2;height:421" coordorigin="1766,11938" coordsize="0,421" path="m1766,12359l1766,11938e" filled="f" stroked="t" strokeweight=".47597pt" strokecolor="#2B2B2B">
                <v:path arrowok="t"/>
              </v:shape>
            </v:group>
            <v:group style="position:absolute;left:7449;top:12024;width:2;height:464" coordorigin="7449,12024" coordsize="2,464">
              <v:shape style="position:absolute;left:7449;top:12024;width:2;height:464" coordorigin="7449,12024" coordsize="0,464" path="m7449,12488l7449,12024e" filled="f" stroked="t" strokeweight=".47597pt" strokecolor="#383838">
                <v:path arrowok="t"/>
              </v:shape>
            </v:group>
            <v:group style="position:absolute;left:395;top:12158;width:2;height:330" coordorigin="395,12158" coordsize="2,330">
              <v:shape style="position:absolute;left:395;top:12158;width:2;height:330" coordorigin="395,12158" coordsize="0,330" path="m395,12488l395,12158e" filled="f" stroked="t" strokeweight=".47597pt" strokecolor="#232323">
                <v:path arrowok="t"/>
              </v:shape>
            </v:group>
            <v:group style="position:absolute;left:393;top:12430;width:2;height:416" coordorigin="393,12430" coordsize="2,416">
              <v:shape style="position:absolute;left:393;top:12430;width:2;height:416" coordorigin="393,12430" coordsize="0,416" path="m393,12846l393,12430e" filled="f" stroked="t" strokeweight=".47597pt" strokecolor="#3B3B3B">
                <v:path arrowok="t"/>
              </v:shape>
            </v:group>
            <v:group style="position:absolute;left:2435;top:11785;width:2;height:1367" coordorigin="2435,11785" coordsize="2,1367">
              <v:shape style="position:absolute;left:2435;top:11785;width:2;height:1367" coordorigin="2435,11785" coordsize="0,1367" path="m2435,13152l2435,11785e" filled="f" stroked="t" strokeweight=".951939pt" strokecolor="#5B5B5B">
                <v:path arrowok="t"/>
              </v:shape>
            </v:group>
            <v:group style="position:absolute;left:7451;top:12430;width:2;height:1157" coordorigin="7451,12430" coordsize="2,1157">
              <v:shape style="position:absolute;left:7451;top:12430;width:2;height:1157" coordorigin="7451,12430" coordsize="0,1157" path="m7451,13587l7451,12430e" filled="f" stroked="t" strokeweight=".951939pt" strokecolor="#5B5B5B">
                <v:path arrowok="t"/>
              </v:shape>
            </v:group>
            <v:group style="position:absolute;left:8701;top:12655;width:2;height:602" coordorigin="8701,12655" coordsize="2,602">
              <v:shape style="position:absolute;left:8701;top:12655;width:2;height:602" coordorigin="8701,12655" coordsize="0,602" path="m8701,13257l8701,12655e" filled="f" stroked="t" strokeweight="1.189924pt" strokecolor="#3F4444">
                <v:path arrowok="t"/>
              </v:shape>
            </v:group>
            <v:group style="position:absolute;left:386;top:13119;width:438;height:2" coordorigin="386,13119" coordsize="438,2">
              <v:shape style="position:absolute;left:386;top:13119;width:438;height:2" coordorigin="386,13119" coordsize="438,0" path="m386,13119l823,13119e" filled="f" stroked="t" strokeweight=".237985pt" strokecolor="#1C1C1C">
                <v:path arrowok="t"/>
              </v:shape>
            </v:group>
            <v:group style="position:absolute;left:390;top:12789;width:2;height:363" coordorigin="390,12789" coordsize="2,363">
              <v:shape style="position:absolute;left:390;top:12789;width:2;height:363" coordorigin="390,12789" coordsize="0,363" path="m390,13152l390,12789e" filled="f" stroked="t" strokeweight=".47597pt" strokecolor="#1F1F1F">
                <v:path arrowok="t"/>
              </v:shape>
            </v:group>
            <v:group style="position:absolute;left:823;top:13119;width:281;height:2" coordorigin="823,13119" coordsize="281,2">
              <v:shape style="position:absolute;left:823;top:13119;width:281;height:2" coordorigin="823,13119" coordsize="281,0" path="m823,13119l1104,13119e" filled="f" stroked="t" strokeweight=".237985pt" strokecolor="#000000">
                <v:path arrowok="t"/>
              </v:shape>
            </v:group>
            <v:group style="position:absolute;left:1099;top:13119;width:904;height:2" coordorigin="1099,13119" coordsize="904,2">
              <v:shape style="position:absolute;left:1099;top:13119;width:904;height:2" coordorigin="1099,13119" coordsize="904,0" path="m1099,13119l2004,13119e" filled="f" stroked="t" strokeweight=".237985pt" strokecolor="#646464">
                <v:path arrowok="t"/>
              </v:shape>
            </v:group>
            <v:group style="position:absolute;left:2004;top:13119;width:433;height:2" coordorigin="2004,13119" coordsize="433,2">
              <v:shape style="position:absolute;left:2004;top:13119;width:433;height:2" coordorigin="2004,13119" coordsize="433,0" path="m2004,13119l2437,13119e" filled="f" stroked="t" strokeweight=".237985pt" strokecolor="#1F1F1F">
                <v:path arrowok="t"/>
              </v:shape>
            </v:group>
            <v:group style="position:absolute;left:5978;top:12760;width:2;height:387" coordorigin="5978,12760" coordsize="2,387">
              <v:shape style="position:absolute;left:5978;top:12760;width:2;height:387" coordorigin="5978,12760" coordsize="0,387" path="m5978,13148l5978,12760e" filled="f" stroked="t" strokeweight="1.903878pt" strokecolor="#7077AC">
                <v:path arrowok="t"/>
              </v:shape>
            </v:group>
            <v:group style="position:absolute;left:1099;top:13119;width:2;height:182" coordorigin="1099,13119" coordsize="2,182">
              <v:shape style="position:absolute;left:1099;top:13119;width:2;height:182" coordorigin="1099,13119" coordsize="0,182" path="m1099,13300l1099,13119e" filled="f" stroked="t" strokeweight=".237985pt" strokecolor="#484848">
                <v:path arrowok="t"/>
              </v:shape>
            </v:group>
            <v:group style="position:absolute;left:2437;top:13090;width:2;height:335" coordorigin="2437,13090" coordsize="2,335">
              <v:shape style="position:absolute;left:2437;top:13090;width:2;height:335" coordorigin="2437,13090" coordsize="0,335" path="m2437,13425l2437,13090e" filled="f" stroked="t" strokeweight=".47597pt" strokecolor="#343434">
                <v:path arrowok="t"/>
              </v:shape>
            </v:group>
            <v:group style="position:absolute;left:5978;top:13090;width:2;height:282" coordorigin="5978,13090" coordsize="2,282">
              <v:shape style="position:absolute;left:5978;top:13090;width:2;height:282" coordorigin="5978,13090" coordsize="0,282" path="m5978,13372l5978,13090e" filled="f" stroked="t" strokeweight="1.903878pt" strokecolor="#5B608C">
                <v:path arrowok="t"/>
              </v:shape>
            </v:group>
            <v:group style="position:absolute;left:1099;top:13300;width:2;height:2524" coordorigin="1099,13300" coordsize="2,2524">
              <v:shape style="position:absolute;left:1099;top:13300;width:2;height:2524" coordorigin="1099,13300" coordsize="0,2524" path="m1099,15825l1099,13300e" filled="f" stroked="t" strokeweight=".237985pt" strokecolor="#000000">
                <v:path arrowok="t"/>
              </v:shape>
            </v:group>
            <v:group style="position:absolute;left:5978;top:13300;width:2;height:96" coordorigin="5978,13300" coordsize="2,96">
              <v:shape style="position:absolute;left:5978;top:13300;width:2;height:96" coordorigin="5978,13300" coordsize="0,96" path="m5978,13396l5978,13300e" filled="f" stroked="t" strokeweight="1.189924pt" strokecolor="#607487">
                <v:path arrowok="t"/>
              </v:shape>
            </v:group>
            <v:group style="position:absolute;left:11640;top:13272;width:2;height:593" coordorigin="11640,13272" coordsize="2,593">
              <v:shape style="position:absolute;left:11640;top:13272;width:2;height:593" coordorigin="11640,13272" coordsize="0,593" path="m11640,13865l11640,13272e" filled="f" stroked="t" strokeweight=".713954pt" strokecolor="#5B5B5B">
                <v:path arrowok="t"/>
              </v:shape>
            </v:group>
            <v:group style="position:absolute;left:1766;top:12301;width:2;height:1286" coordorigin="1766,12301" coordsize="2,1286">
              <v:shape style="position:absolute;left:1766;top:12301;width:2;height:1286" coordorigin="1766,12301" coordsize="0,1286" path="m1766,13587l1766,12301e" filled="f" stroked="t" strokeweight=".951939pt" strokecolor="#606060">
                <v:path arrowok="t"/>
              </v:shape>
            </v:group>
            <v:group style="position:absolute;left:2437;top:13367;width:2;height:1210" coordorigin="2437,13367" coordsize="2,1210">
              <v:shape style="position:absolute;left:2437;top:13367;width:2;height:1210" coordorigin="2437,13367" coordsize="0,1210" path="m2437,14577l2437,13367e" filled="f" stroked="t" strokeweight=".713954pt" strokecolor="#545454">
                <v:path arrowok="t"/>
              </v:shape>
            </v:group>
            <v:group style="position:absolute;left:1766;top:13530;width:2;height:693" coordorigin="1766,13530" coordsize="2,693">
              <v:shape style="position:absolute;left:1766;top:13530;width:2;height:693" coordorigin="1766,13530" coordsize="0,693" path="m1766,14223l1766,13530e" filled="f" stroked="t" strokeweight=".47597pt" strokecolor="#343434">
                <v:path arrowok="t"/>
              </v:shape>
            </v:group>
            <v:group style="position:absolute;left:7449;top:13530;width:2;height:143" coordorigin="7449,13530" coordsize="2,143">
              <v:shape style="position:absolute;left:7449;top:13530;width:2;height:143" coordorigin="7449,13530" coordsize="0,143" path="m7449,13673l7449,13530e" filled="f" stroked="t" strokeweight=".47597pt" strokecolor="#4F4F4F">
                <v:path arrowok="t"/>
              </v:shape>
            </v:group>
            <v:group style="position:absolute;left:7449;top:13616;width:2;height:249" coordorigin="7449,13616" coordsize="2,249">
              <v:shape style="position:absolute;left:7449;top:13616;width:2;height:249" coordorigin="7449,13616" coordsize="0,249" path="m7449,13865l7449,13616e" filled="f" stroked="t" strokeweight=".47597pt" strokecolor="#3B3B3B">
                <v:path arrowok="t"/>
              </v:shape>
            </v:group>
            <v:group style="position:absolute;left:7454;top:13807;width:2;height:770" coordorigin="7454,13807" coordsize="2,770">
              <v:shape style="position:absolute;left:7454;top:13807;width:2;height:770" coordorigin="7454,13807" coordsize="0,770" path="m7454,14577l7454,13807e" filled="f" stroked="t" strokeweight=".713954pt" strokecolor="#5B5B5B">
                <v:path arrowok="t"/>
              </v:shape>
            </v:group>
            <v:group style="position:absolute;left:1766;top:14089;width:2;height:612" coordorigin="1766,14089" coordsize="2,612">
              <v:shape style="position:absolute;left:1766;top:14089;width:2;height:612" coordorigin="1766,14089" coordsize="0,612" path="m1766,14701l1766,14089e" filled="f" stroked="t" strokeweight=".951939pt" strokecolor="#606060">
                <v:path arrowok="t"/>
              </v:shape>
            </v:group>
            <v:group style="position:absolute;left:11640;top:14061;width:2;height:540" coordorigin="11640,14061" coordsize="2,540">
              <v:shape style="position:absolute;left:11640;top:14061;width:2;height:540" coordorigin="11640,14061" coordsize="0,540" path="m11640,14601l11640,14061e" filled="f" stroked="t" strokeweight=".951939pt" strokecolor="#777777">
                <v:path arrowok="t"/>
              </v:shape>
            </v:group>
            <v:group style="position:absolute;left:2437;top:14520;width:2;height:182" coordorigin="2437,14520" coordsize="2,182">
              <v:shape style="position:absolute;left:2437;top:14520;width:2;height:182" coordorigin="2437,14520" coordsize="0,182" path="m2437,14701l2437,14520e" filled="f" stroked="t" strokeweight=".47597pt" strokecolor="#181818">
                <v:path arrowok="t"/>
              </v:shape>
            </v:group>
            <v:group style="position:absolute;left:3337;top:14477;width:2;height:225" coordorigin="3337,14477" coordsize="2,225">
              <v:shape style="position:absolute;left:3337;top:14477;width:2;height:225" coordorigin="3337,14477" coordsize="0,225" path="m3337,14701l3337,14477e" filled="f" stroked="t" strokeweight=".713954pt" strokecolor="#4B4BA8">
                <v:path arrowok="t"/>
              </v:shape>
            </v:group>
            <v:group style="position:absolute;left:7454;top:14520;width:2;height:502" coordorigin="7454,14520" coordsize="2,502">
              <v:shape style="position:absolute;left:7454;top:14520;width:2;height:502" coordorigin="7454,14520" coordsize="0,502" path="m7454,15022l7454,14520e" filled="f" stroked="t" strokeweight=".47597pt" strokecolor="#383838">
                <v:path arrowok="t"/>
              </v:shape>
            </v:group>
            <v:group style="position:absolute;left:1771;top:14644;width:2;height:378" coordorigin="1771,14644" coordsize="2,378">
              <v:shape style="position:absolute;left:1771;top:14644;width:2;height:378" coordorigin="1771,14644" coordsize="0,378" path="m1771,15022l1771,14644e" filled="f" stroked="t" strokeweight=".47597pt" strokecolor="#343434">
                <v:path arrowok="t"/>
              </v:shape>
            </v:group>
            <v:group style="position:absolute;left:2442;top:14644;width:2;height:378" coordorigin="2442,14644" coordsize="2,378">
              <v:shape style="position:absolute;left:2442;top:14644;width:2;height:378" coordorigin="2442,14644" coordsize="0,378" path="m2442,15022l2442,14644e" filled="f" stroked="t" strokeweight=".713954pt" strokecolor="#4F4F4F">
                <v:path arrowok="t"/>
              </v:shape>
            </v:group>
            <v:group style="position:absolute;left:3322;top:14644;width:2;height:349" coordorigin="3322,14644" coordsize="2,349">
              <v:shape style="position:absolute;left:3322;top:14644;width:2;height:349" coordorigin="3322,14644" coordsize="0,349" path="m3322,14993l3322,14644e" filled="f" stroked="t" strokeweight=".713954pt" strokecolor="#3F4490">
                <v:path arrowok="t"/>
              </v:shape>
            </v:group>
            <v:group style="position:absolute;left:3322;top:15285;width:2;height:19" coordorigin="3322,15285" coordsize="2,19">
              <v:shape style="position:absolute;left:3322;top:15285;width:2;height:19" coordorigin="3322,15285" coordsize="0,19" path="m3322,15304l3322,15285e" filled="f" stroked="t" strokeweight=".713954pt" strokecolor="#3F4490">
                <v:path arrowok="t"/>
              </v:shape>
            </v:group>
            <v:group style="position:absolute;left:11642;top:14644;width:2;height:378" coordorigin="11642,14644" coordsize="2,378">
              <v:shape style="position:absolute;left:11642;top:14644;width:2;height:378" coordorigin="11642,14644" coordsize="0,378" path="m11642,15022l11642,14644e" filled="f" stroked="t" strokeweight=".47597pt" strokecolor="#383838">
                <v:path arrowok="t"/>
              </v:shape>
            </v:group>
            <v:group style="position:absolute;left:2439;top:14778;width:2;height:535" coordorigin="2439,14778" coordsize="2,535">
              <v:shape style="position:absolute;left:2439;top:14778;width:2;height:535" coordorigin="2439,14778" coordsize="0,535" path="m2439,15313l2439,14778e" filled="f" stroked="t" strokeweight=".951939pt" strokecolor="#646464">
                <v:path arrowok="t"/>
              </v:shape>
            </v:group>
            <v:group style="position:absolute;left:3313;top:14993;width:2;height:292" coordorigin="3313,14993" coordsize="2,292">
              <v:shape style="position:absolute;left:3313;top:14993;width:2;height:292" coordorigin="3313,14993" coordsize="0,292" path="m3313,15285l3313,14993e" filled="f" stroked="t" strokeweight="4.283727pt" strokecolor="#5457AC">
                <v:path arrowok="t"/>
              </v:shape>
            </v:group>
            <v:group style="position:absolute;left:11642;top:14964;width:2;height:349" coordorigin="11642,14964" coordsize="2,349">
              <v:shape style="position:absolute;left:11642;top:14964;width:2;height:349" coordorigin="11642,14964" coordsize="0,349" path="m11642,15313l11642,14964e" filled="f" stroked="t" strokeweight=".47597pt" strokecolor="#575757">
                <v:path arrowok="t"/>
              </v:shape>
            </v:group>
            <v:group style="position:absolute;left:395;top:15256;width:2;height:306" coordorigin="395,15256" coordsize="2,306">
              <v:shape style="position:absolute;left:395;top:15256;width:2;height:306" coordorigin="395,15256" coordsize="0,306" path="m395,15562l395,15256e" filled="f" stroked="t" strokeweight=".47597pt" strokecolor="#2B2B2B">
                <v:path arrowok="t"/>
              </v:shape>
            </v:group>
            <v:group style="position:absolute;left:3313;top:15285;width:2;height:540" coordorigin="3313,15285" coordsize="2,540">
              <v:shape style="position:absolute;left:3313;top:15285;width:2;height:540" coordorigin="3313,15285" coordsize="0,540" path="m3313,15825l3313,15285e" filled="f" stroked="t" strokeweight="6.663575pt" strokecolor="#484F80">
                <v:path arrowok="t"/>
              </v:shape>
            </v:group>
            <v:group style="position:absolute;left:395;top:15504;width:2;height:894" coordorigin="395,15504" coordsize="2,894">
              <v:shape style="position:absolute;left:395;top:15504;width:2;height:894" coordorigin="395,15504" coordsize="0,894" path="m395,16399l395,15504e" filled="f" stroked="t" strokeweight=".713954pt" strokecolor="#575757">
                <v:path arrowok="t"/>
              </v:shape>
            </v:group>
            <v:group style="position:absolute;left:2439;top:15256;width:2;height:1143" coordorigin="2439,15256" coordsize="2,1143">
              <v:shape style="position:absolute;left:2439;top:15256;width:2;height:1143" coordorigin="2439,15256" coordsize="0,1143" path="m2439,16399l2439,15256e" filled="f" stroked="t" strokeweight=".713954pt" strokecolor="#4B4B4B">
                <v:path arrowok="t"/>
              </v:shape>
            </v:group>
            <v:group style="position:absolute;left:7456;top:14955;width:2;height:1434" coordorigin="7456,14955" coordsize="2,1434">
              <v:shape style="position:absolute;left:7456;top:14955;width:2;height:1434" coordorigin="7456,14955" coordsize="0,1434" path="m7456,16389l7456,14955e" filled="f" stroked="t" strokeweight=".951939pt" strokecolor="#606060">
                <v:path arrowok="t"/>
              </v:shape>
            </v:group>
            <v:group style="position:absolute;left:386;top:16389;width:747;height:2" coordorigin="386,16389" coordsize="747,2">
              <v:shape style="position:absolute;left:386;top:16389;width:747;height:2" coordorigin="386,16389" coordsize="747,0" path="m386,16389l1133,16389e" filled="f" stroked="t" strokeweight=".951939pt" strokecolor="#747474">
                <v:path arrowok="t"/>
              </v:shape>
            </v:group>
            <v:group style="position:absolute;left:1099;top:15825;width:2;height:559" coordorigin="1099,15825" coordsize="2,559">
              <v:shape style="position:absolute;left:1099;top:15825;width:2;height:559" coordorigin="1099,15825" coordsize="0,559" path="m1099,16384l1099,15825e" filled="f" stroked="t" strokeweight=".237985pt" strokecolor="#878787">
                <v:path arrowok="t"/>
              </v:shape>
            </v:group>
            <v:group style="position:absolute;left:1071;top:16389;width:723;height:2" coordorigin="1071,16389" coordsize="723,2">
              <v:shape style="position:absolute;left:1071;top:16389;width:723;height:2" coordorigin="1071,16389" coordsize="723,0" path="m1071,16389l1794,16389e" filled="f" stroked="t" strokeweight=".47597pt" strokecolor="#606060">
                <v:path arrowok="t"/>
              </v:shape>
            </v:group>
            <v:group style="position:absolute;left:1768;top:14964;width:2;height:1429" coordorigin="1768,14964" coordsize="2,1429">
              <v:shape style="position:absolute;left:1768;top:14964;width:2;height:1429" coordorigin="1768,14964" coordsize="0,1429" path="m1768,16394l1768,14964e" filled="f" stroked="t" strokeweight=".713954pt" strokecolor="#575757">
                <v:path arrowok="t"/>
              </v:shape>
            </v:group>
            <v:group style="position:absolute;left:1723;top:16389;width:309;height:2" coordorigin="1723,16389" coordsize="309,2">
              <v:shape style="position:absolute;left:1723;top:16389;width:309;height:2" coordorigin="1723,16389" coordsize="309,0" path="m1723,16389l2032,16389e" filled="f" stroked="t" strokeweight=".47597pt" strokecolor="#4B4B4B">
                <v:path arrowok="t"/>
              </v:shape>
            </v:group>
            <v:group style="position:absolute;left:2989;top:16389;width:371;height:2" coordorigin="2989,16389" coordsize="371,2">
              <v:shape style="position:absolute;left:2989;top:16389;width:371;height:2" coordorigin="2989,16389" coordsize="371,0" path="m2989,16389l3360,16389e" filled="f" stroked="t" strokeweight=".47597pt" strokecolor="#4B4B4B">
                <v:path arrowok="t"/>
              </v:shape>
            </v:group>
            <v:group style="position:absolute;left:3313;top:15825;width:2;height:559" coordorigin="3313,15825" coordsize="2,559">
              <v:shape style="position:absolute;left:3313;top:15825;width:2;height:559" coordorigin="3313,15825" coordsize="0,559" path="m3313,16384l3313,15825e" filled="f" stroked="t" strokeweight="1.665894pt" strokecolor="#676BA0">
                <v:path arrowok="t"/>
              </v:shape>
            </v:group>
            <v:group style="position:absolute;left:5474;top:16384;width:338;height:2" coordorigin="5474,16384" coordsize="338,2">
              <v:shape style="position:absolute;left:5474;top:16384;width:338;height:2" coordorigin="5474,16384" coordsize="338,0" path="m5474,16384l5812,16384e" filled="f" stroked="t" strokeweight=".47597pt" strokecolor="#545454">
                <v:path arrowok="t"/>
              </v:shape>
            </v:group>
            <v:group style="position:absolute;left:1975;top:16384;width:9672;height:2" coordorigin="1975,16384" coordsize="9672,2">
              <v:shape style="position:absolute;left:1975;top:16384;width:9672;height:2" coordorigin="1975,16384" coordsize="9672,0" path="m1975,16384l11647,16384e" filled="f" stroked="t" strokeweight=".713954pt" strokecolor="#6B6B6B">
                <v:path arrowok="t"/>
              </v:shape>
            </v:group>
            <v:group style="position:absolute;left:7006;top:16384;width:471;height:2" coordorigin="7006,16384" coordsize="471,2">
              <v:shape style="position:absolute;left:7006;top:16384;width:471;height:2" coordorigin="7006,16384" coordsize="471,0" path="m7006,16384l7477,16384e" filled="f" stroked="t" strokeweight=".47597pt" strokecolor="#444444">
                <v:path arrowok="t"/>
              </v:shape>
            </v:group>
            <v:group style="position:absolute;left:9991;top:16379;width:167;height:2" coordorigin="9991,16379" coordsize="167,2">
              <v:shape style="position:absolute;left:9991;top:16379;width:167;height:2" coordorigin="9991,16379" coordsize="167,0" path="m9991,16379l10157,16379e" filled="f" stroked="t" strokeweight=".47597pt" strokecolor="#484848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2"/>
          <w:szCs w:val="12"/>
          <w:color w:val="3A3A3B"/>
          <w:spacing w:val="0"/>
          <w:w w:val="100"/>
          <w:position w:val="-1"/>
        </w:rPr>
        <w:t>.;,.: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307" w:lineRule="exact"/>
        <w:ind w:left="277" w:right="-87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A3A3B"/>
          <w:spacing w:val="-86"/>
          <w:w w:val="85"/>
          <w:position w:val="12"/>
        </w:rPr>
        <w:t>&lt;</w:t>
      </w:r>
      <w:r>
        <w:rPr>
          <w:rFonts w:ascii="Times New Roman" w:hAnsi="Times New Roman" w:cs="Times New Roman" w:eastAsia="Times New Roman"/>
          <w:sz w:val="24"/>
          <w:szCs w:val="24"/>
          <w:color w:val="3A3A3B"/>
          <w:spacing w:val="0"/>
          <w:w w:val="52"/>
          <w:position w:val="-1"/>
        </w:rPr>
        <w:t>:ı</w:t>
      </w:r>
      <w:r>
        <w:rPr>
          <w:rFonts w:ascii="Times New Roman" w:hAnsi="Times New Roman" w:cs="Times New Roman" w:eastAsia="Times New Roman"/>
          <w:sz w:val="24"/>
          <w:szCs w:val="24"/>
          <w:color w:val="3A3A3B"/>
          <w:spacing w:val="-44"/>
          <w:w w:val="52"/>
          <w:position w:val="-1"/>
        </w:rPr>
        <w:t>:</w:t>
      </w:r>
      <w:r>
        <w:rPr>
          <w:rFonts w:ascii="Arial" w:hAnsi="Arial" w:cs="Arial" w:eastAsia="Arial"/>
          <w:sz w:val="16"/>
          <w:szCs w:val="16"/>
          <w:color w:val="3A3A3B"/>
          <w:spacing w:val="0"/>
          <w:w w:val="86"/>
          <w:position w:val="12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3A3A3B"/>
          <w:spacing w:val="-51"/>
          <w:w w:val="52"/>
          <w:position w:val="-1"/>
        </w:rPr>
        <w:t>:</w:t>
      </w:r>
      <w:r>
        <w:rPr>
          <w:rFonts w:ascii="Arial" w:hAnsi="Arial" w:cs="Arial" w:eastAsia="Arial"/>
          <w:sz w:val="16"/>
          <w:szCs w:val="16"/>
          <w:color w:val="3A3A3B"/>
          <w:spacing w:val="0"/>
          <w:w w:val="86"/>
          <w:position w:val="12"/>
        </w:rPr>
        <w:t>l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225" w:right="500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</w:rPr>
        <w:t>Murat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97"/>
        </w:rPr>
        <w:t>BİLGİN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06" w:lineRule="exact"/>
        <w:ind w:left="995" w:right="-20"/>
        <w:jc w:val="left"/>
        <w:tabs>
          <w:tab w:pos="3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8"/>
          <w:szCs w:val="28"/>
          <w:color w:val="484F8C"/>
          <w:spacing w:val="0"/>
          <w:w w:val="79"/>
          <w:position w:val="-5"/>
        </w:rPr>
        <w:t>'/</w:t>
      </w:r>
      <w:r>
        <w:rPr>
          <w:rFonts w:ascii="Arial" w:hAnsi="Arial" w:cs="Arial" w:eastAsia="Arial"/>
          <w:sz w:val="28"/>
          <w:szCs w:val="28"/>
          <w:color w:val="484F8C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8"/>
          <w:szCs w:val="28"/>
          <w:color w:val="484F8C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6"/>
        </w:rPr>
        <w:t>itfai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1"/>
          <w:w w:val="100"/>
          <w:position w:val="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B"/>
          <w:spacing w:val="0"/>
          <w:w w:val="100"/>
          <w:position w:val="6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right="-20"/>
        <w:jc w:val="left"/>
        <w:tabs>
          <w:tab w:pos="9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545454"/>
          <w:w w:val="69"/>
          <w:position w:val="2"/>
        </w:rPr>
        <w:t>Abc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-35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676767"/>
          <w:spacing w:val="-4"/>
          <w:w w:val="189"/>
          <w:position w:val="-3"/>
        </w:rPr>
        <w:t>l</w:t>
      </w:r>
      <w:r>
        <w:rPr>
          <w:rFonts w:ascii="Arial" w:hAnsi="Arial" w:cs="Arial" w:eastAsia="Arial"/>
          <w:sz w:val="20"/>
          <w:szCs w:val="20"/>
          <w:color w:val="8A8A8C"/>
          <w:spacing w:val="0"/>
          <w:w w:val="111"/>
          <w:position w:val="-3"/>
        </w:rPr>
        <w:t>Yf</w:t>
      </w:r>
      <w:r>
        <w:rPr>
          <w:rFonts w:ascii="Arial" w:hAnsi="Arial" w:cs="Arial" w:eastAsia="Arial"/>
          <w:sz w:val="20"/>
          <w:szCs w:val="20"/>
          <w:color w:val="8A8A8C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8A8A8C"/>
          <w:spacing w:val="0"/>
          <w:w w:val="100"/>
          <w:position w:val="-3"/>
        </w:rPr>
      </w:r>
      <w:r>
        <w:rPr>
          <w:rFonts w:ascii="Arial" w:hAnsi="Arial" w:cs="Arial" w:eastAsia="Arial"/>
          <w:sz w:val="20"/>
          <w:szCs w:val="20"/>
          <w:color w:val="676767"/>
          <w:spacing w:val="0"/>
          <w:w w:val="600"/>
          <w:position w:val="-3"/>
        </w:rPr>
        <w:t>\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0" w:right="-20"/>
        <w:jc w:val="left"/>
        <w:tabs>
          <w:tab w:pos="104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2"/>
          <w:szCs w:val="22"/>
          <w:color w:val="545454"/>
          <w:w w:val="87"/>
        </w:rPr>
        <w:t>Itf</w:t>
      </w:r>
      <w:r>
        <w:rPr>
          <w:rFonts w:ascii="Arial" w:hAnsi="Arial" w:cs="Arial" w:eastAsia="Arial"/>
          <w:sz w:val="22"/>
          <w:szCs w:val="22"/>
          <w:color w:val="545454"/>
          <w:spacing w:val="-10"/>
          <w:w w:val="88"/>
        </w:rPr>
        <w:t>a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172"/>
        </w:rPr>
        <w:t>i</w:t>
      </w:r>
      <w:r>
        <w:rPr>
          <w:rFonts w:ascii="Arial" w:hAnsi="Arial" w:cs="Arial" w:eastAsia="Arial"/>
          <w:sz w:val="22"/>
          <w:szCs w:val="22"/>
          <w:color w:val="545454"/>
          <w:spacing w:val="-18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138"/>
          <w:position w:val="3"/>
        </w:rPr>
        <w:t>•</w:t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100"/>
          <w:position w:val="3"/>
        </w:rPr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74"/>
          <w:b/>
          <w:bCs/>
          <w:position w:val="3"/>
        </w:rPr>
        <w:t>z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280"/>
          <w:cols w:num="2" w:equalWidth="0">
            <w:col w:w="419" w:space="1400"/>
            <w:col w:w="9541"/>
          </w:cols>
        </w:sectPr>
      </w:pPr>
      <w:rPr/>
    </w:p>
    <w:p>
      <w:pPr>
        <w:spacing w:before="69" w:after="0" w:line="218" w:lineRule="auto"/>
        <w:ind w:left="609" w:right="-161" w:firstLine="14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313131"/>
          <w:spacing w:val="-592"/>
          <w:w w:val="130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13131"/>
          <w:spacing w:val="7"/>
          <w:w w:val="121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1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4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4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8" w:lineRule="auto"/>
        <w:ind w:left="358" w:right="430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97.279999pt;margin-top:-6.874183pt;width:54.720001pt;height:48.959999pt;mso-position-horizontal-relative:page;mso-position-vertical-relative:paragraph;z-index:-15601" type="#_x0000_t75">
            <v:imagedata r:id="rId5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4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8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26" w:lineRule="exact"/>
        <w:ind w:left="1100" w:right="511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00" w:bottom="280" w:left="260" w:right="220"/>
          <w:cols w:num="2" w:equalWidth="0">
            <w:col w:w="1632" w:space="1688"/>
            <w:col w:w="8120"/>
          </w:cols>
        </w:sectPr>
      </w:pPr>
      <w:rPr/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9" w:right="-20"/>
        <w:jc w:val="left"/>
        <w:tabs>
          <w:tab w:pos="1500" w:val="left"/>
          <w:tab w:pos="3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:0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5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39" w:right="-20"/>
        <w:jc w:val="left"/>
        <w:tabs>
          <w:tab w:pos="1500" w:val="left"/>
          <w:tab w:pos="3200" w:val="left"/>
          <w:tab w:pos="4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9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06.05.2017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8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yıtNo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9"/>
        </w:rPr>
        <w:t>:2816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94"/>
        </w:rPr>
        <w:t>Bildi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8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88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8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Cezaevi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Yolu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6" w:lineRule="exact"/>
        <w:ind w:left="134" w:right="-7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95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95"/>
          <w:position w:val="-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3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4"/>
          <w:w w:val="13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4"/>
          <w:w w:val="89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89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89"/>
          <w:position w:val="-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89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  <w:position w:val="-1"/>
        </w:rPr>
        <w:t>aşa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5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  <w:position w:val="-1"/>
        </w:rPr>
        <w:t>Malı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  <w:position w:val="-1"/>
        </w:rPr>
        <w:t>GUI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2"/>
          <w:position w:val="-1"/>
        </w:rPr>
        <w:t>-BERGAMA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0"/>
          <w:w w:val="86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21:54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32"/>
          <w:szCs w:val="32"/>
          <w:color w:val="4B4B4B"/>
          <w:spacing w:val="0"/>
          <w:w w:val="70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4B4B4B"/>
          <w:spacing w:val="9"/>
          <w:w w:val="7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9"/>
        </w:rPr>
        <w:t>el: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05538040517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3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0"/>
          <w:w w:val="86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89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9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8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2"/>
        </w:rPr>
        <w:t>ÇE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10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5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"/>
          <w:w w:val="11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KAYA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220"/>
          <w:cols w:num="2" w:equalWidth="0">
            <w:col w:w="5459" w:space="84"/>
            <w:col w:w="5897"/>
          </w:cols>
        </w:sectPr>
      </w:pPr>
      <w:rPr/>
    </w:p>
    <w:p>
      <w:pPr>
        <w:spacing w:before="13" w:after="0" w:line="240" w:lineRule="auto"/>
        <w:ind w:left="134" w:right="-20"/>
        <w:jc w:val="left"/>
        <w:tabs>
          <w:tab w:pos="1500" w:val="left"/>
          <w:tab w:pos="4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9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8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Tilrü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32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9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8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Sınıf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169" w:lineRule="exact"/>
        <w:ind w:left="134" w:right="-75"/>
        <w:jc w:val="left"/>
        <w:tabs>
          <w:tab w:pos="3660" w:val="left"/>
          <w:tab w:pos="6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2.020752pt;margin-top:9.031428pt;width:26.63176pt;height:28pt;mso-position-horizontal-relative:page;mso-position-vertical-relative:paragraph;z-index:-15598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tabs>
                      <w:tab w:pos="440" w:val="left"/>
                    </w:tabs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56"/>
                      <w:szCs w:val="56"/>
                      <w:color w:val="8E8E8E"/>
                      <w:spacing w:val="0"/>
                      <w:w w:val="39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8E8E8E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8E8E8E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313131"/>
                      <w:spacing w:val="0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89"/>
          <w:position w:val="-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  <w:position w:val="-8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  <w:position w:val="-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89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  <w:position w:val="-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  <w:position w:val="-8"/>
        </w:rPr>
        <w:t>ul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89"/>
          <w:position w:val="-8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  <w:position w:val="-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8"/>
        </w:rPr>
        <w:t>nım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8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9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>:Siga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7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220"/>
          <w:cols w:num="2" w:equalWidth="0">
            <w:col w:w="8064" w:space="389"/>
            <w:col w:w="2987"/>
          </w:cols>
        </w:sectPr>
      </w:pPr>
      <w:rPr/>
    </w:p>
    <w:p>
      <w:pPr>
        <w:spacing w:before="0" w:after="0" w:line="560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  <w:position w:val="22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95"/>
          <w:position w:val="22"/>
        </w:rPr>
        <w:t> </w:t>
      </w:r>
      <w:r>
        <w:rPr>
          <w:rFonts w:ascii="Arial" w:hAnsi="Arial" w:cs="Arial" w:eastAsia="Arial"/>
          <w:sz w:val="42"/>
          <w:szCs w:val="42"/>
          <w:color w:val="4B4B4B"/>
          <w:spacing w:val="-6"/>
          <w:w w:val="5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7"/>
          <w:position w:val="22"/>
        </w:rPr>
        <w:t>Kng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6"/>
          <w:position w:val="2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5"/>
          <w:w w:val="100"/>
          <w:position w:val="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5"/>
          <w:position w:val="2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5"/>
          <w:position w:val="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75"/>
          <w:position w:val="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9"/>
          <w:w w:val="82"/>
          <w:position w:val="22"/>
        </w:rPr>
        <w:t>A</w:t>
      </w:r>
      <w:r>
        <w:rPr>
          <w:rFonts w:ascii="Arial" w:hAnsi="Arial" w:cs="Arial" w:eastAsia="Arial"/>
          <w:sz w:val="52"/>
          <w:szCs w:val="52"/>
          <w:color w:val="4B4B4B"/>
          <w:spacing w:val="13"/>
          <w:w w:val="51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72"/>
          <w:position w:val="2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94"/>
          <w:position w:val="2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  <w:position w:val="22"/>
        </w:rPr>
        <w:t>ap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1" w:right="50"/>
        <w:jc w:val="center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</w:rPr>
        <w:t>Dill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90"/>
        </w:rPr>
        <w:t> </w:t>
      </w:r>
      <w:r>
        <w:rPr>
          <w:rFonts w:ascii="Arial" w:hAnsi="Arial" w:cs="Arial" w:eastAsia="Arial"/>
          <w:sz w:val="21"/>
          <w:szCs w:val="21"/>
          <w:color w:val="626262"/>
          <w:spacing w:val="0"/>
          <w:w w:val="156"/>
        </w:rPr>
        <w:t>1-</w:t>
      </w:r>
      <w:r>
        <w:rPr>
          <w:rFonts w:ascii="Arial" w:hAnsi="Arial" w:cs="Arial" w:eastAsia="Arial"/>
          <w:sz w:val="21"/>
          <w:szCs w:val="21"/>
          <w:color w:val="626262"/>
          <w:spacing w:val="-24"/>
          <w:w w:val="156"/>
        </w:rPr>
        <w:t>-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374"/>
        </w:rPr>
        <w:t>--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-2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356"/>
        </w:rPr>
        <w:t>----</w:t>
      </w:r>
      <w:r>
        <w:rPr>
          <w:rFonts w:ascii="Arial" w:hAnsi="Arial" w:cs="Arial" w:eastAsia="Arial"/>
          <w:sz w:val="21"/>
          <w:szCs w:val="21"/>
          <w:color w:val="4B4B4B"/>
          <w:spacing w:val="-124"/>
          <w:w w:val="356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416"/>
        </w:rPr>
        <w:t>-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-1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290"/>
        </w:rPr>
        <w:t>------------ı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1147" w:right="127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:22:01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260" w:right="220"/>
          <w:cols w:num="2" w:equalWidth="0">
            <w:col w:w="5476" w:space="105"/>
            <w:col w:w="5859"/>
          </w:cols>
        </w:sectPr>
      </w:pPr>
      <w:rPr/>
    </w:p>
    <w:p>
      <w:pPr>
        <w:spacing w:before="22" w:after="0" w:line="240" w:lineRule="auto"/>
        <w:ind w:left="134" w:right="-7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7" w:after="0" w:line="226" w:lineRule="exact"/>
        <w:ind w:right="-20"/>
        <w:jc w:val="left"/>
        <w:tabs>
          <w:tab w:pos="2940" w:val="left"/>
          <w:tab w:pos="4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Kamuya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Alan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33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52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79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3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103"/>
          <w:position w:val="-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3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3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220"/>
          <w:cols w:num="2" w:equalWidth="0">
            <w:col w:w="2657" w:space="117"/>
            <w:col w:w="8666"/>
          </w:cols>
        </w:sectPr>
      </w:pPr>
      <w:rPr/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6" w:after="0" w:line="253" w:lineRule="auto"/>
        <w:ind w:left="14" w:right="620" w:firstLine="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:Ali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7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8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924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21:55</w:t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22:00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220"/>
          <w:cols w:num="3" w:equalWidth="0">
            <w:col w:w="608" w:space="1534"/>
            <w:col w:w="2055" w:space="509"/>
            <w:col w:w="6734"/>
          </w:cols>
        </w:sectPr>
      </w:pPr>
      <w:rPr/>
    </w:p>
    <w:p>
      <w:pPr>
        <w:spacing w:before="0" w:after="0" w:line="262" w:lineRule="exact"/>
        <w:ind w:left="139" w:right="-20"/>
        <w:jc w:val="left"/>
        <w:tabs>
          <w:tab w:pos="4700" w:val="left"/>
          <w:tab w:pos="7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4726" w:right="-20"/>
        <w:jc w:val="left"/>
        <w:tabs>
          <w:tab w:pos="7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6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26" w:lineRule="exact"/>
        <w:ind w:left="472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220"/>
        </w:sectPr>
      </w:pPr>
      <w:rPr/>
    </w:p>
    <w:p>
      <w:pPr>
        <w:spacing w:before="13" w:after="0" w:line="240" w:lineRule="auto"/>
        <w:ind w:left="216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30" w:lineRule="exact"/>
        <w:ind w:left="2166" w:right="1133" w:firstLine="-2037"/>
        <w:jc w:val="left"/>
        <w:tabs>
          <w:tab w:pos="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'ımcı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216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26" w:lineRule="exact"/>
        <w:ind w:left="216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71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1"/>
          <w:position w:val="-1"/>
        </w:rPr>
        <w:t>kiR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1"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7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1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oy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5"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w w:val="9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9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4"/>
          <w:w w:val="10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2"/>
          <w:w w:val="9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220"/>
          <w:cols w:num="2" w:equalWidth="0">
            <w:col w:w="4358" w:space="354"/>
            <w:col w:w="6728"/>
          </w:cols>
        </w:sectPr>
      </w:pPr>
      <w:rPr/>
    </w:p>
    <w:p>
      <w:pPr>
        <w:spacing w:before="8" w:after="0" w:line="240" w:lineRule="auto"/>
        <w:ind w:left="125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Görüldilğü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duma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9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nmakta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görüldil.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1" w:lineRule="exact"/>
        <w:ind w:left="255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right="-20"/>
        <w:jc w:val="left"/>
        <w:tabs>
          <w:tab w:pos="3140" w:val="left"/>
          <w:tab w:pos="4460" w:val="left"/>
          <w:tab w:pos="4820" w:val="left"/>
          <w:tab w:pos="60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5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5"/>
        </w:rPr>
        <w:t>İle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5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626262"/>
          <w:spacing w:val="0"/>
          <w:w w:val="52"/>
          <w:position w:val="-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62626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62626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626262"/>
          <w:spacing w:val="0"/>
          <w:w w:val="52"/>
          <w:position w:val="-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K.K.T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220"/>
          <w:cols w:num="3" w:equalWidth="0">
            <w:col w:w="1577" w:space="580"/>
            <w:col w:w="6460" w:space="534"/>
            <w:col w:w="2289"/>
          </w:cols>
        </w:sectPr>
      </w:pPr>
      <w:rPr/>
    </w:p>
    <w:p>
      <w:pPr>
        <w:spacing w:before="17" w:after="0" w:line="240" w:lineRule="auto"/>
        <w:ind w:left="5580" w:right="-20"/>
        <w:jc w:val="left"/>
        <w:tabs>
          <w:tab w:pos="6620" w:val="left"/>
          <w:tab w:pos="6940" w:val="left"/>
          <w:tab w:pos="8180" w:val="left"/>
          <w:tab w:pos="9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nılınadı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Kullanılınadı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4" w:lineRule="exact"/>
        <w:ind w:left="139" w:right="4593" w:firstLine="-9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220"/>
        </w:sectPr>
      </w:pPr>
      <w:rPr/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1" w:lineRule="auto"/>
        <w:ind w:right="80" w:firstLine="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araştırmada;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söndürülınede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sigaranı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760" w:bottom="280" w:left="260" w:right="220"/>
          <w:cols w:num="2" w:equalWidth="0">
            <w:col w:w="1797" w:space="360"/>
            <w:col w:w="9283"/>
          </w:cols>
        </w:sectPr>
      </w:pPr>
      <w:rPr/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3" w:lineRule="auto"/>
        <w:ind w:left="129" w:right="-54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99"/>
        </w:rPr>
        <w:t>Sigor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9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2"/>
        </w:rPr>
        <w:t>K(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2"/>
        </w:rPr>
        <w:t>!J'_bı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4"/>
          <w:w w:val="7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4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26262"/>
          <w:w w:val="3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87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220"/>
          <w:cols w:num="2" w:equalWidth="0">
            <w:col w:w="3204" w:space="3583"/>
            <w:col w:w="4653"/>
          </w:cols>
        </w:sectPr>
      </w:pPr>
      <w:rPr/>
    </w:p>
    <w:p>
      <w:pPr>
        <w:spacing w:before="3" w:after="0" w:line="230" w:lineRule="exact"/>
        <w:ind w:left="110" w:right="-5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9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rreslim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lfeslim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edilmedi.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w w:val="95"/>
          <w:position w:val="-1"/>
        </w:rPr>
        <w:t>rr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w w:val="94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rih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9"/>
          <w:position w:val="-1"/>
        </w:rPr>
        <w:t>:0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20"/>
          <w:position w:val="-1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0"/>
          <w:w w:val="11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7"/>
          <w:w w:val="11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1"/>
          <w:position w:val="-1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91"/>
          <w:position w:val="-1"/>
        </w:rPr>
        <w:t>!Sa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8"/>
          <w:w w:val="91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  <w:position w:val="-1"/>
        </w:rPr>
        <w:t>ıi: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22:45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220"/>
          <w:cols w:num="3" w:equalWidth="0">
            <w:col w:w="1613" w:space="529"/>
            <w:col w:w="1626" w:space="2291"/>
            <w:col w:w="5381"/>
          </w:cols>
        </w:sectPr>
      </w:pPr>
      <w:rPr/>
    </w:p>
    <w:p>
      <w:pPr>
        <w:spacing w:before="8" w:after="0" w:line="226" w:lineRule="exact"/>
        <w:ind w:left="154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96"/>
          <w:position w:val="-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97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iDE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2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  <w:position w:val="-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BERGAM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220"/>
          <w:cols w:num="2" w:equalWidth="0">
            <w:col w:w="5623" w:space="2982"/>
            <w:col w:w="2835"/>
          </w:cols>
        </w:sectPr>
      </w:pPr>
      <w:rPr/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left="665" w:right="-20"/>
        <w:jc w:val="left"/>
        <w:tabs>
          <w:tab w:pos="3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Amiri:</w:t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7" w:after="0" w:line="240" w:lineRule="auto"/>
        <w:ind w:left="2122" w:right="-20"/>
        <w:jc w:val="left"/>
        <w:tabs>
          <w:tab w:pos="3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48.320007pt;margin-top:7.575202pt;width:58.560001pt;height:17.280001pt;mso-position-horizontal-relative:page;mso-position-vertical-relative:paragraph;z-index:-15599" type="#_x0000_t75">
            <v:imagedata r:id="rId5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595E99"/>
          <w:spacing w:val="0"/>
          <w:w w:val="247"/>
          <w:i/>
        </w:rPr>
        <w:t>/}</w:t>
      </w:r>
      <w:r>
        <w:rPr>
          <w:rFonts w:ascii="Times New Roman" w:hAnsi="Times New Roman" w:cs="Times New Roman" w:eastAsia="Times New Roman"/>
          <w:sz w:val="20"/>
          <w:szCs w:val="20"/>
          <w:color w:val="595E99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E99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6" w:after="0" w:line="444" w:lineRule="exact"/>
        <w:ind w:left="38" w:right="-20"/>
        <w:jc w:val="left"/>
        <w:tabs>
          <w:tab w:pos="1240" w:val="left"/>
        </w:tabs>
        <w:rPr>
          <w:rFonts w:ascii="Times New Roman" w:hAnsi="Times New Roman" w:cs="Times New Roman" w:eastAsia="Times New Roman"/>
          <w:sz w:val="43"/>
          <w:szCs w:val="43"/>
        </w:rPr>
      </w:pPr>
      <w:rPr/>
      <w:r>
        <w:rPr>
          <w:rFonts w:ascii="Times New Roman" w:hAnsi="Times New Roman" w:cs="Times New Roman" w:eastAsia="Times New Roman"/>
          <w:sz w:val="43"/>
          <w:szCs w:val="43"/>
          <w:color w:val="8E8E8E"/>
          <w:w w:val="41"/>
          <w:position w:val="-5"/>
        </w:rPr>
        <w:t>.</w:t>
      </w:r>
      <w:r>
        <w:rPr>
          <w:rFonts w:ascii="Times New Roman" w:hAnsi="Times New Roman" w:cs="Times New Roman" w:eastAsia="Times New Roman"/>
          <w:sz w:val="43"/>
          <w:szCs w:val="43"/>
          <w:color w:val="8E8E8E"/>
          <w:spacing w:val="-5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B3B3B3"/>
          <w:spacing w:val="-43"/>
          <w:w w:val="92"/>
          <w:position w:val="-5"/>
        </w:rPr>
        <w:t>.</w:t>
      </w:r>
      <w:r>
        <w:rPr>
          <w:rFonts w:ascii="Times New Roman" w:hAnsi="Times New Roman" w:cs="Times New Roman" w:eastAsia="Times New Roman"/>
          <w:sz w:val="43"/>
          <w:szCs w:val="43"/>
          <w:color w:val="A1A1A1"/>
          <w:spacing w:val="0"/>
          <w:w w:val="45"/>
          <w:position w:val="-5"/>
        </w:rPr>
        <w:t>,</w:t>
      </w:r>
      <w:r>
        <w:rPr>
          <w:rFonts w:ascii="Times New Roman" w:hAnsi="Times New Roman" w:cs="Times New Roman" w:eastAsia="Times New Roman"/>
          <w:sz w:val="43"/>
          <w:szCs w:val="43"/>
          <w:color w:val="A1A1A1"/>
          <w:spacing w:val="-1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313131"/>
          <w:spacing w:val="0"/>
          <w:w w:val="49"/>
          <w:position w:val="-5"/>
        </w:rPr>
        <w:t>.</w:t>
      </w:r>
      <w:r>
        <w:rPr>
          <w:rFonts w:ascii="Times New Roman" w:hAnsi="Times New Roman" w:cs="Times New Roman" w:eastAsia="Times New Roman"/>
          <w:sz w:val="43"/>
          <w:szCs w:val="43"/>
          <w:color w:val="313131"/>
          <w:spacing w:val="-25"/>
          <w:w w:val="49"/>
          <w:position w:val="-5"/>
        </w:rPr>
        <w:t>.</w:t>
      </w:r>
      <w:r>
        <w:rPr>
          <w:rFonts w:ascii="Times New Roman" w:hAnsi="Times New Roman" w:cs="Times New Roman" w:eastAsia="Times New Roman"/>
          <w:sz w:val="43"/>
          <w:szCs w:val="43"/>
          <w:color w:val="4B4B4B"/>
          <w:spacing w:val="0"/>
          <w:w w:val="49"/>
          <w:position w:val="-5"/>
        </w:rPr>
        <w:t>.</w:t>
      </w:r>
      <w:r>
        <w:rPr>
          <w:rFonts w:ascii="Times New Roman" w:hAnsi="Times New Roman" w:cs="Times New Roman" w:eastAsia="Times New Roman"/>
          <w:sz w:val="43"/>
          <w:szCs w:val="43"/>
          <w:color w:val="4B4B4B"/>
          <w:spacing w:val="-51"/>
          <w:w w:val="49"/>
          <w:position w:val="-5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4B4B4B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43"/>
          <w:szCs w:val="43"/>
          <w:color w:val="4B4B4B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43"/>
          <w:szCs w:val="43"/>
          <w:color w:val="5B90DF"/>
          <w:spacing w:val="-3"/>
          <w:w w:val="54"/>
          <w:b/>
          <w:bCs/>
          <w:position w:val="-5"/>
        </w:rPr>
        <w:t>u</w:t>
      </w:r>
      <w:r>
        <w:rPr>
          <w:rFonts w:ascii="Times New Roman" w:hAnsi="Times New Roman" w:cs="Times New Roman" w:eastAsia="Times New Roman"/>
          <w:sz w:val="43"/>
          <w:szCs w:val="43"/>
          <w:color w:val="3860B8"/>
          <w:spacing w:val="0"/>
          <w:w w:val="84"/>
          <w:b/>
          <w:bCs/>
          <w:position w:val="-5"/>
        </w:rPr>
        <w:t>6mftalaAY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right="-20"/>
        <w:jc w:val="left"/>
        <w:tabs>
          <w:tab w:pos="1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B3B3B3"/>
          <w:spacing w:val="-28"/>
          <w:w w:val="11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66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1"/>
          <w:w w:val="66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3B3B3"/>
          <w:spacing w:val="0"/>
          <w:w w:val="11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3B3B3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74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51"/>
          <w:w w:val="75"/>
          <w:position w:val="1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2"/>
          <w:w w:val="92"/>
          <w:position w:val="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A1A1A1"/>
          <w:spacing w:val="-21"/>
          <w:w w:val="192"/>
          <w:position w:val="1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4"/>
          <w:w w:val="151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6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228"/>
          <w:i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5"/>
          <w:w w:val="228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3B3B3"/>
          <w:spacing w:val="0"/>
          <w:w w:val="228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3B3B3"/>
          <w:spacing w:val="-100"/>
          <w:w w:val="228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3B3B3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B3B3B3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66EF2"/>
          <w:spacing w:val="0"/>
          <w:w w:val="94"/>
          <w:position w:val="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66EF2"/>
          <w:spacing w:val="3"/>
          <w:w w:val="94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0548E2"/>
          <w:spacing w:val="0"/>
          <w:w w:val="100"/>
          <w:position w:val="1"/>
        </w:rPr>
        <w:t>Kuze</w:t>
      </w:r>
      <w:r>
        <w:rPr>
          <w:rFonts w:ascii="Arial" w:hAnsi="Arial" w:cs="Arial" w:eastAsia="Arial"/>
          <w:sz w:val="18"/>
          <w:szCs w:val="18"/>
          <w:color w:val="0548E2"/>
          <w:spacing w:val="0"/>
          <w:w w:val="100"/>
          <w:position w:val="1"/>
        </w:rPr>
        <w:t>y</w:t>
      </w:r>
      <w:r>
        <w:rPr>
          <w:rFonts w:ascii="Arial" w:hAnsi="Arial" w:cs="Arial" w:eastAsia="Arial"/>
          <w:sz w:val="18"/>
          <w:szCs w:val="18"/>
          <w:color w:val="0548E2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548E2"/>
          <w:spacing w:val="0"/>
          <w:w w:val="100"/>
          <w:position w:val="1"/>
        </w:rPr>
        <w:t>Bölge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513" w:right="-20"/>
        <w:jc w:val="left"/>
        <w:tabs>
          <w:tab w:pos="11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B4B4B"/>
          <w:w w:val="65"/>
        </w:rPr>
        <w:t>·</w:t>
      </w:r>
      <w:r>
        <w:rPr>
          <w:rFonts w:ascii="Arial" w:hAnsi="Arial" w:cs="Arial" w:eastAsia="Arial"/>
          <w:sz w:val="18"/>
          <w:szCs w:val="18"/>
          <w:color w:val="4B4B4B"/>
          <w:spacing w:val="-13"/>
          <w:w w:val="64"/>
        </w:rPr>
        <w:t>.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40"/>
        </w:rPr>
        <w:t>;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4"/>
        </w:rPr>
        <w:t>..</w:t>
      </w:r>
      <w:r>
        <w:rPr>
          <w:rFonts w:ascii="Arial" w:hAnsi="Arial" w:cs="Arial" w:eastAsia="Arial"/>
          <w:sz w:val="18"/>
          <w:szCs w:val="18"/>
          <w:color w:val="313131"/>
          <w:spacing w:val="-2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46"/>
        </w:rPr>
        <w:t>,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266EF2"/>
          <w:spacing w:val="0"/>
          <w:w w:val="100"/>
        </w:rPr>
        <w:t>2.Post</w:t>
      </w:r>
      <w:r>
        <w:rPr>
          <w:rFonts w:ascii="Arial" w:hAnsi="Arial" w:cs="Arial" w:eastAsia="Arial"/>
          <w:sz w:val="18"/>
          <w:szCs w:val="18"/>
          <w:color w:val="266EF2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color w:val="266EF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548E2"/>
          <w:spacing w:val="0"/>
          <w:w w:val="100"/>
        </w:rPr>
        <w:t>Grupla</w:t>
      </w:r>
      <w:r>
        <w:rPr>
          <w:rFonts w:ascii="Times New Roman" w:hAnsi="Times New Roman" w:cs="Times New Roman" w:eastAsia="Times New Roman"/>
          <w:sz w:val="20"/>
          <w:szCs w:val="20"/>
          <w:color w:val="0548E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548E2"/>
          <w:spacing w:val="1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548E2"/>
          <w:spacing w:val="0"/>
          <w:w w:val="100"/>
        </w:rPr>
        <w:t>Amir</w:t>
      </w:r>
      <w:r>
        <w:rPr>
          <w:rFonts w:ascii="Arial" w:hAnsi="Arial" w:cs="Arial" w:eastAsia="Arial"/>
          <w:sz w:val="18"/>
          <w:szCs w:val="18"/>
          <w:color w:val="0548E2"/>
          <w:spacing w:val="0"/>
          <w:w w:val="100"/>
        </w:rPr>
        <w:t>i</w:t>
      </w:r>
      <w:r>
        <w:rPr>
          <w:rFonts w:ascii="Arial" w:hAnsi="Arial" w:cs="Arial" w:eastAsia="Arial"/>
          <w:sz w:val="18"/>
          <w:szCs w:val="18"/>
          <w:color w:val="0548E2"/>
          <w:spacing w:val="3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A3A0CF"/>
          <w:spacing w:val="0"/>
          <w:w w:val="131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356" w:lineRule="exact"/>
        <w:ind w:left="522" w:right="-20"/>
        <w:jc w:val="left"/>
        <w:tabs>
          <w:tab w:pos="1060" w:val="left"/>
          <w:tab w:pos="3040" w:val="left"/>
          <w:tab w:pos="380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626262"/>
          <w:spacing w:val="-62"/>
          <w:w w:val="97"/>
          <w:position w:val="-19"/>
        </w:rPr>
        <w:t>:</w:t>
      </w:r>
      <w:r>
        <w:rPr>
          <w:rFonts w:ascii="Times New Roman" w:hAnsi="Times New Roman" w:cs="Times New Roman" w:eastAsia="Times New Roman"/>
          <w:sz w:val="31"/>
          <w:szCs w:val="31"/>
          <w:color w:val="7E7E7E"/>
          <w:spacing w:val="0"/>
          <w:w w:val="145"/>
          <w:position w:val="-7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7E7E7E"/>
          <w:spacing w:val="-4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626262"/>
          <w:spacing w:val="0"/>
          <w:w w:val="168"/>
          <w:position w:val="-7"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color w:val="626262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626262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2"/>
          <w:szCs w:val="22"/>
          <w:color w:val="8E8E8E"/>
          <w:spacing w:val="0"/>
          <w:w w:val="72"/>
          <w:position w:val="-7"/>
        </w:rPr>
        <w:t>!;</w:t>
      </w:r>
      <w:r>
        <w:rPr>
          <w:rFonts w:ascii="Times New Roman" w:hAnsi="Times New Roman" w:cs="Times New Roman" w:eastAsia="Times New Roman"/>
          <w:sz w:val="22"/>
          <w:szCs w:val="22"/>
          <w:color w:val="8E8E8E"/>
          <w:spacing w:val="-12"/>
          <w:w w:val="72"/>
          <w:position w:val="-7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72"/>
          <w:position w:val="-7"/>
        </w:rPr>
        <w:t>\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-38"/>
          <w:w w:val="72"/>
          <w:position w:val="-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6"/>
          <w:szCs w:val="26"/>
          <w:color w:val="3F4685"/>
          <w:spacing w:val="0"/>
          <w:w w:val="151"/>
          <w:position w:val="-7"/>
        </w:rPr>
      </w:r>
      <w:r>
        <w:rPr>
          <w:rFonts w:ascii="Times New Roman" w:hAnsi="Times New Roman" w:cs="Times New Roman" w:eastAsia="Times New Roman"/>
          <w:sz w:val="26"/>
          <w:szCs w:val="26"/>
          <w:color w:val="3F4685"/>
          <w:spacing w:val="0"/>
          <w:w w:val="164"/>
          <w:strike/>
          <w:position w:val="-7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3F4685"/>
          <w:spacing w:val="0"/>
          <w:w w:val="164"/>
          <w:strike/>
          <w:position w:val="-7"/>
        </w:rPr>
      </w:r>
      <w:r>
        <w:rPr>
          <w:rFonts w:ascii="Times New Roman" w:hAnsi="Times New Roman" w:cs="Times New Roman" w:eastAsia="Times New Roman"/>
          <w:sz w:val="26"/>
          <w:szCs w:val="26"/>
          <w:color w:val="3F4685"/>
          <w:spacing w:val="-66"/>
          <w:w w:val="164"/>
          <w:strike/>
          <w:position w:val="-7"/>
        </w:rPr>
        <w:t>c</w:t>
      </w:r>
      <w:r>
        <w:rPr>
          <w:rFonts w:ascii="Times New Roman" w:hAnsi="Times New Roman" w:cs="Times New Roman" w:eastAsia="Times New Roman"/>
          <w:sz w:val="26"/>
          <w:szCs w:val="26"/>
          <w:color w:val="3F4685"/>
          <w:spacing w:val="-66"/>
          <w:w w:val="164"/>
          <w:position w:val="-7"/>
        </w:rPr>
      </w:r>
      <w:r>
        <w:rPr>
          <w:rFonts w:ascii="Times New Roman" w:hAnsi="Times New Roman" w:cs="Times New Roman" w:eastAsia="Times New Roman"/>
          <w:sz w:val="38"/>
          <w:szCs w:val="38"/>
          <w:color w:val="3F4685"/>
          <w:spacing w:val="-66"/>
          <w:w w:val="164"/>
          <w:i/>
          <w:position w:val="-7"/>
        </w:rPr>
      </w:r>
      <w:r>
        <w:rPr>
          <w:rFonts w:ascii="Times New Roman" w:hAnsi="Times New Roman" w:cs="Times New Roman" w:eastAsia="Times New Roman"/>
          <w:sz w:val="38"/>
          <w:szCs w:val="38"/>
          <w:color w:val="3F4685"/>
          <w:spacing w:val="-60"/>
          <w:w w:val="164"/>
          <w:i/>
          <w:u w:val="single" w:color="3E4584"/>
          <w:position w:val="-7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3F4685"/>
          <w:spacing w:val="-60"/>
          <w:w w:val="164"/>
          <w:i/>
          <w:position w:val="-7"/>
        </w:rPr>
      </w:r>
      <w:r>
        <w:rPr>
          <w:rFonts w:ascii="Times New Roman" w:hAnsi="Times New Roman" w:cs="Times New Roman" w:eastAsia="Times New Roman"/>
          <w:sz w:val="26"/>
          <w:szCs w:val="26"/>
          <w:color w:val="3F4685"/>
          <w:spacing w:val="-60"/>
          <w:w w:val="164"/>
          <w:position w:val="-7"/>
        </w:rPr>
      </w:r>
      <w:r>
        <w:rPr>
          <w:rFonts w:ascii="Times New Roman" w:hAnsi="Times New Roman" w:cs="Times New Roman" w:eastAsia="Times New Roman"/>
          <w:sz w:val="26"/>
          <w:szCs w:val="26"/>
          <w:color w:val="3F4685"/>
          <w:spacing w:val="-90"/>
          <w:w w:val="164"/>
          <w:strike/>
          <w:position w:val="-7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F4685"/>
          <w:spacing w:val="0"/>
          <w:w w:val="164"/>
          <w:strike/>
          <w:position w:val="-7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F4685"/>
          <w:spacing w:val="0"/>
          <w:w w:val="164"/>
          <w:strike/>
          <w:position w:val="-7"/>
        </w:rPr>
      </w:r>
      <w:r>
        <w:rPr>
          <w:rFonts w:ascii="Times New Roman" w:hAnsi="Times New Roman" w:cs="Times New Roman" w:eastAsia="Times New Roman"/>
          <w:sz w:val="26"/>
          <w:szCs w:val="26"/>
          <w:color w:val="3F4685"/>
          <w:spacing w:val="0"/>
          <w:w w:val="164"/>
          <w:strike/>
          <w:position w:val="-7"/>
        </w:rPr>
      </w:r>
      <w:r>
        <w:rPr>
          <w:rFonts w:ascii="Times New Roman" w:hAnsi="Times New Roman" w:cs="Times New Roman" w:eastAsia="Times New Roman"/>
          <w:sz w:val="38"/>
          <w:szCs w:val="38"/>
          <w:color w:val="3F4685"/>
          <w:spacing w:val="0"/>
          <w:w w:val="59"/>
          <w:i/>
          <w:strike/>
          <w:position w:val="-7"/>
        </w:rPr>
        <w:t>iJtL_</w:t>
      </w:r>
      <w:r>
        <w:rPr>
          <w:rFonts w:ascii="Times New Roman" w:hAnsi="Times New Roman" w:cs="Times New Roman" w:eastAsia="Times New Roman"/>
          <w:sz w:val="38"/>
          <w:szCs w:val="38"/>
          <w:color w:val="3F4685"/>
          <w:spacing w:val="0"/>
          <w:w w:val="59"/>
          <w:i/>
          <w:position w:val="-7"/>
        </w:rPr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220"/>
          <w:cols w:num="2" w:equalWidth="0">
            <w:col w:w="791" w:space="858"/>
            <w:col w:w="9791"/>
          </w:cols>
        </w:sectPr>
      </w:pPr>
      <w:rPr/>
    </w:p>
    <w:p>
      <w:pPr>
        <w:spacing w:before="0" w:after="0" w:line="96" w:lineRule="exact"/>
        <w:ind w:left="106" w:right="-20"/>
        <w:jc w:val="left"/>
        <w:tabs>
          <w:tab w:pos="5240" w:val="left"/>
          <w:tab w:pos="548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21"/>
          <w:szCs w:val="21"/>
          <w:color w:val="626262"/>
          <w:w w:val="152"/>
          <w:position w:val="-9"/>
        </w:rPr>
        <w:t>ı----lıı</w:t>
      </w:r>
      <w:r>
        <w:rPr>
          <w:rFonts w:ascii="Arial" w:hAnsi="Arial" w:cs="Arial" w:eastAsia="Arial"/>
          <w:sz w:val="21"/>
          <w:szCs w:val="21"/>
          <w:color w:val="626262"/>
          <w:spacing w:val="-13"/>
          <w:w w:val="152"/>
          <w:position w:val="-9"/>
        </w:rPr>
        <w:t>t</w:t>
      </w:r>
      <w:r>
        <w:rPr>
          <w:rFonts w:ascii="Arial" w:hAnsi="Arial" w:cs="Arial" w:eastAsia="Arial"/>
          <w:sz w:val="21"/>
          <w:szCs w:val="21"/>
          <w:color w:val="626262"/>
          <w:spacing w:val="-154"/>
          <w:w w:val="153"/>
          <w:position w:val="-9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color w:val="B3B3B3"/>
          <w:spacing w:val="-9"/>
          <w:w w:val="80"/>
          <w:position w:val="-21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B3B3B3"/>
          <w:spacing w:val="-31"/>
          <w:w w:val="79"/>
          <w:position w:val="-21"/>
        </w:rPr>
        <w:t>\</w:t>
      </w:r>
      <w:r>
        <w:rPr>
          <w:rFonts w:ascii="Arial" w:hAnsi="Arial" w:cs="Arial" w:eastAsia="Arial"/>
          <w:sz w:val="21"/>
          <w:szCs w:val="21"/>
          <w:color w:val="8E8E8E"/>
          <w:spacing w:val="-32"/>
          <w:w w:val="112"/>
          <w:position w:val="-9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7E7E7E"/>
          <w:spacing w:val="-23"/>
          <w:w w:val="123"/>
          <w:position w:val="-21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0"/>
          <w:w w:val="189"/>
          <w:position w:val="-9"/>
        </w:rPr>
        <w:t>:---1</w:t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-2"/>
          <w:w w:val="190"/>
          <w:position w:val="-9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-42"/>
          <w:w w:val="92"/>
          <w:position w:val="-2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-1"/>
          <w:w w:val="190"/>
          <w:position w:val="-9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7E7E7E"/>
          <w:spacing w:val="-51"/>
          <w:w w:val="55"/>
          <w:position w:val="-2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-18"/>
          <w:w w:val="190"/>
          <w:position w:val="-9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0"/>
          <w:w w:val="71"/>
          <w:b/>
          <w:bCs/>
          <w:position w:val="-21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-113"/>
          <w:w w:val="71"/>
          <w:b/>
          <w:bCs/>
          <w:position w:val="-21"/>
        </w:rPr>
        <w:t>?</w:t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-46"/>
          <w:w w:val="190"/>
          <w:position w:val="-9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8E8E8E"/>
          <w:spacing w:val="-38"/>
          <w:w w:val="210"/>
          <w:position w:val="-9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-18"/>
          <w:w w:val="70"/>
          <w:b/>
          <w:bCs/>
          <w:position w:val="-21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0"/>
          <w:w w:val="106"/>
          <w:position w:val="-9"/>
        </w:rPr>
        <w:t>b'</w:t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-29"/>
          <w:w w:val="105"/>
          <w:position w:val="-9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8E8E8E"/>
          <w:spacing w:val="-17"/>
          <w:w w:val="108"/>
          <w:position w:val="-21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-16"/>
          <w:w w:val="63"/>
          <w:position w:val="-2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-29"/>
          <w:w w:val="106"/>
          <w:position w:val="-9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-62"/>
          <w:w w:val="63"/>
          <w:position w:val="-21"/>
        </w:rPr>
        <w:t>_</w:t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0"/>
          <w:w w:val="105"/>
          <w:position w:val="-9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-18"/>
          <w:w w:val="105"/>
          <w:position w:val="-9"/>
        </w:rPr>
        <w:t>'</w:t>
      </w:r>
      <w:r>
        <w:rPr>
          <w:rFonts w:ascii="Times New Roman" w:hAnsi="Times New Roman" w:cs="Times New Roman" w:eastAsia="Times New Roman"/>
          <w:sz w:val="6"/>
          <w:szCs w:val="6"/>
          <w:color w:val="A1A1A1"/>
          <w:spacing w:val="0"/>
          <w:w w:val="156"/>
          <w:position w:val="-3"/>
        </w:rPr>
        <w:t>-</w:t>
      </w:r>
      <w:r>
        <w:rPr>
          <w:rFonts w:ascii="Times New Roman" w:hAnsi="Times New Roman" w:cs="Times New Roman" w:eastAsia="Times New Roman"/>
          <w:sz w:val="6"/>
          <w:szCs w:val="6"/>
          <w:color w:val="A1A1A1"/>
          <w:spacing w:val="0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6"/>
          <w:szCs w:val="6"/>
          <w:color w:val="A1A1A1"/>
          <w:spacing w:val="-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-6"/>
          <w:w w:val="183"/>
          <w:position w:val="-2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6"/>
          <w:w w:val="220"/>
          <w:position w:val="-9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B3B3B3"/>
          <w:spacing w:val="0"/>
          <w:w w:val="384"/>
          <w:position w:val="-3"/>
        </w:rPr>
        <w:t>·</w:t>
      </w:r>
      <w:r>
        <w:rPr>
          <w:rFonts w:ascii="Times New Roman" w:hAnsi="Times New Roman" w:cs="Times New Roman" w:eastAsia="Times New Roman"/>
          <w:sz w:val="6"/>
          <w:szCs w:val="6"/>
          <w:color w:val="B3B3B3"/>
          <w:spacing w:val="0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6"/>
          <w:szCs w:val="6"/>
          <w:color w:val="B3B3B3"/>
          <w:spacing w:val="1"/>
          <w:w w:val="100"/>
          <w:position w:val="-3"/>
        </w:rPr>
        <w:t> </w:t>
      </w:r>
      <w:r>
        <w:rPr>
          <w:rFonts w:ascii="Arial" w:hAnsi="Arial" w:cs="Arial" w:eastAsia="Arial"/>
          <w:sz w:val="8"/>
          <w:szCs w:val="8"/>
          <w:color w:val="4B4B4B"/>
          <w:spacing w:val="0"/>
          <w:w w:val="100"/>
          <w:position w:val="-9"/>
        </w:rPr>
        <w:t>*</w:t>
      </w:r>
      <w:r>
        <w:rPr>
          <w:rFonts w:ascii="Arial" w:hAnsi="Arial" w:cs="Arial" w:eastAsia="Arial"/>
          <w:sz w:val="8"/>
          <w:szCs w:val="8"/>
          <w:color w:val="4B4B4B"/>
          <w:spacing w:val="0"/>
          <w:w w:val="100"/>
          <w:position w:val="-9"/>
        </w:rPr>
        <w:t> </w:t>
      </w:r>
      <w:r>
        <w:rPr>
          <w:rFonts w:ascii="Arial" w:hAnsi="Arial" w:cs="Arial" w:eastAsia="Arial"/>
          <w:sz w:val="8"/>
          <w:szCs w:val="8"/>
          <w:color w:val="4B4B4B"/>
          <w:spacing w:val="4"/>
          <w:w w:val="100"/>
          <w:position w:val="-9"/>
        </w:rPr>
        <w:t> </w:t>
      </w:r>
      <w:r>
        <w:rPr>
          <w:rFonts w:ascii="Arial" w:hAnsi="Arial" w:cs="Arial" w:eastAsia="Arial"/>
          <w:sz w:val="8"/>
          <w:szCs w:val="8"/>
          <w:color w:val="8E8E8E"/>
          <w:spacing w:val="0"/>
          <w:w w:val="142"/>
          <w:b/>
          <w:bCs/>
          <w:i/>
          <w:position w:val="-9"/>
        </w:rPr>
        <w:t>l</w:t>
      </w:r>
      <w:r>
        <w:rPr>
          <w:rFonts w:ascii="Arial" w:hAnsi="Arial" w:cs="Arial" w:eastAsia="Arial"/>
          <w:sz w:val="8"/>
          <w:szCs w:val="8"/>
          <w:color w:val="8E8E8E"/>
          <w:spacing w:val="-14"/>
          <w:w w:val="142"/>
          <w:b/>
          <w:bCs/>
          <w:i/>
          <w:position w:val="-9"/>
        </w:rPr>
        <w:t> </w:t>
      </w:r>
      <w:r>
        <w:rPr>
          <w:rFonts w:ascii="Arial" w:hAnsi="Arial" w:cs="Arial" w:eastAsia="Arial"/>
          <w:sz w:val="8"/>
          <w:szCs w:val="8"/>
          <w:color w:val="313131"/>
          <w:spacing w:val="0"/>
          <w:w w:val="100"/>
          <w:b/>
          <w:bCs/>
          <w:i/>
          <w:position w:val="-9"/>
        </w:rPr>
        <w:t>t</w:t>
      </w:r>
      <w:r>
        <w:rPr>
          <w:rFonts w:ascii="Arial" w:hAnsi="Arial" w:cs="Arial" w:eastAsia="Arial"/>
          <w:sz w:val="8"/>
          <w:szCs w:val="8"/>
          <w:color w:val="313131"/>
          <w:spacing w:val="0"/>
          <w:w w:val="100"/>
          <w:b/>
          <w:bCs/>
          <w:i/>
          <w:position w:val="-9"/>
        </w:rPr>
        <w:tab/>
      </w:r>
      <w:r>
        <w:rPr>
          <w:rFonts w:ascii="Arial" w:hAnsi="Arial" w:cs="Arial" w:eastAsia="Arial"/>
          <w:sz w:val="8"/>
          <w:szCs w:val="8"/>
          <w:color w:val="313131"/>
          <w:spacing w:val="0"/>
          <w:w w:val="100"/>
          <w:b/>
          <w:bCs/>
          <w:i/>
          <w:position w:val="-9"/>
        </w:rPr>
      </w:r>
      <w:r>
        <w:rPr>
          <w:rFonts w:ascii="Times New Roman" w:hAnsi="Times New Roman" w:cs="Times New Roman" w:eastAsia="Times New Roman"/>
          <w:sz w:val="6"/>
          <w:szCs w:val="6"/>
          <w:color w:val="B3B3B3"/>
          <w:spacing w:val="0"/>
          <w:w w:val="127"/>
          <w:b/>
          <w:bCs/>
          <w:position w:val="-3"/>
        </w:rPr>
        <w:t>f</w:t>
      </w:r>
      <w:r>
        <w:rPr>
          <w:rFonts w:ascii="Times New Roman" w:hAnsi="Times New Roman" w:cs="Times New Roman" w:eastAsia="Times New Roman"/>
          <w:sz w:val="6"/>
          <w:szCs w:val="6"/>
          <w:color w:val="B3B3B3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B3B3B3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8"/>
          <w:szCs w:val="8"/>
          <w:color w:val="4B4B4B"/>
          <w:spacing w:val="0"/>
          <w:w w:val="100"/>
          <w:position w:val="-9"/>
        </w:rPr>
        <w:t>•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2399" w:right="-20"/>
        <w:jc w:val="left"/>
        <w:tabs>
          <w:tab w:pos="2700" w:val="left"/>
          <w:tab w:pos="5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-1"/>
          <w:w w:val="63"/>
          <w:position w:val="-5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B3B3B3"/>
          <w:spacing w:val="0"/>
          <w:w w:val="92"/>
          <w:position w:val="-5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B3B3B3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B3B3B3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8E8E8E"/>
          <w:spacing w:val="0"/>
          <w:w w:val="100"/>
          <w:i/>
          <w:position w:val="-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8E8E8E"/>
          <w:spacing w:val="-35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E8E8E"/>
          <w:spacing w:val="0"/>
          <w:w w:val="100"/>
          <w:i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E8E8E"/>
          <w:spacing w:val="0"/>
          <w:w w:val="100"/>
          <w:i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TAŞ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left="1630" w:right="-20"/>
        <w:jc w:val="left"/>
        <w:tabs>
          <w:tab w:pos="5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9"/>
          <w:szCs w:val="29"/>
          <w:color w:val="A1A1A1"/>
          <w:spacing w:val="-4"/>
          <w:w w:val="40"/>
          <w:i/>
          <w:position w:val="-14"/>
        </w:rPr>
        <w:t>·</w:t>
      </w:r>
      <w:r>
        <w:rPr>
          <w:rFonts w:ascii="Arial" w:hAnsi="Arial" w:cs="Arial" w:eastAsia="Arial"/>
          <w:sz w:val="29"/>
          <w:szCs w:val="29"/>
          <w:color w:val="4B4B4B"/>
          <w:spacing w:val="-4"/>
          <w:w w:val="94"/>
          <w:i/>
          <w:position w:val="-14"/>
        </w:rPr>
      </w:r>
      <w:r>
        <w:rPr>
          <w:rFonts w:ascii="Arial" w:hAnsi="Arial" w:cs="Arial" w:eastAsia="Arial"/>
          <w:sz w:val="29"/>
          <w:szCs w:val="29"/>
          <w:color w:val="4B4B4B"/>
          <w:spacing w:val="-47"/>
          <w:w w:val="94"/>
          <w:emboss/>
          <w:i/>
          <w:position w:val="-14"/>
        </w:rPr>
        <w:t>·</w:t>
      </w:r>
      <w:r>
        <w:rPr>
          <w:rFonts w:ascii="Arial" w:hAnsi="Arial" w:cs="Arial" w:eastAsia="Arial"/>
          <w:sz w:val="29"/>
          <w:szCs w:val="29"/>
          <w:color w:val="4B4B4B"/>
          <w:spacing w:val="-47"/>
          <w:w w:val="94"/>
          <w:emboss/>
          <w:i/>
          <w:position w:val="-14"/>
        </w:rPr>
      </w:r>
      <w:r>
        <w:rPr>
          <w:rFonts w:ascii="Arial" w:hAnsi="Arial" w:cs="Arial" w:eastAsia="Arial"/>
          <w:sz w:val="29"/>
          <w:szCs w:val="29"/>
          <w:color w:val="4B4B4B"/>
          <w:spacing w:val="-47"/>
          <w:w w:val="94"/>
          <w:i/>
          <w:position w:val="-14"/>
        </w:rPr>
      </w:r>
      <w:r>
        <w:rPr>
          <w:rFonts w:ascii="Arial" w:hAnsi="Arial" w:cs="Arial" w:eastAsia="Arial"/>
          <w:sz w:val="29"/>
          <w:szCs w:val="29"/>
          <w:color w:val="4B4B4B"/>
          <w:spacing w:val="-47"/>
          <w:w w:val="94"/>
          <w:i/>
          <w:position w:val="-14"/>
        </w:rPr>
      </w:r>
      <w:r>
        <w:rPr>
          <w:rFonts w:ascii="Arial" w:hAnsi="Arial" w:cs="Arial" w:eastAsia="Arial"/>
          <w:sz w:val="29"/>
          <w:szCs w:val="29"/>
          <w:color w:val="8E8E8E"/>
          <w:spacing w:val="19"/>
          <w:w w:val="78"/>
          <w:i/>
          <w:position w:val="-14"/>
        </w:rPr>
        <w:t>:</w:t>
      </w:r>
      <w:r>
        <w:rPr>
          <w:rFonts w:ascii="Arial" w:hAnsi="Arial" w:cs="Arial" w:eastAsia="Arial"/>
          <w:sz w:val="29"/>
          <w:szCs w:val="29"/>
          <w:color w:val="626262"/>
          <w:spacing w:val="0"/>
          <w:w w:val="45"/>
          <w:position w:val="-14"/>
        </w:rPr>
        <w:t>,.·.</w:t>
      </w:r>
      <w:r>
        <w:rPr>
          <w:rFonts w:ascii="Arial" w:hAnsi="Arial" w:cs="Arial" w:eastAsia="Arial"/>
          <w:sz w:val="29"/>
          <w:szCs w:val="29"/>
          <w:color w:val="626262"/>
          <w:spacing w:val="-53"/>
          <w:w w:val="45"/>
          <w:position w:val="-14"/>
        </w:rPr>
        <w:t>,</w:t>
      </w:r>
      <w:r>
        <w:rPr>
          <w:rFonts w:ascii="Arial" w:hAnsi="Arial" w:cs="Arial" w:eastAsia="Arial"/>
          <w:sz w:val="29"/>
          <w:szCs w:val="29"/>
          <w:color w:val="A1A1A1"/>
          <w:spacing w:val="-48"/>
          <w:w w:val="131"/>
          <w:position w:val="-14"/>
        </w:rPr>
        <w:t>·</w:t>
      </w:r>
      <w:r>
        <w:rPr>
          <w:rFonts w:ascii="Arial" w:hAnsi="Arial" w:cs="Arial" w:eastAsia="Arial"/>
          <w:sz w:val="29"/>
          <w:szCs w:val="29"/>
          <w:color w:val="7E7E7E"/>
          <w:spacing w:val="-70"/>
          <w:w w:val="98"/>
          <w:position w:val="-14"/>
        </w:rPr>
        <w:t>·</w:t>
      </w:r>
      <w:r>
        <w:rPr>
          <w:rFonts w:ascii="Arial" w:hAnsi="Arial" w:cs="Arial" w:eastAsia="Arial"/>
          <w:sz w:val="29"/>
          <w:szCs w:val="29"/>
          <w:color w:val="B3B3B3"/>
          <w:spacing w:val="0"/>
          <w:w w:val="60"/>
          <w:position w:val="-14"/>
        </w:rPr>
        <w:t>..</w:t>
      </w:r>
      <w:r>
        <w:rPr>
          <w:rFonts w:ascii="Arial" w:hAnsi="Arial" w:cs="Arial" w:eastAsia="Arial"/>
          <w:sz w:val="29"/>
          <w:szCs w:val="29"/>
          <w:color w:val="B3B3B3"/>
          <w:spacing w:val="31"/>
          <w:w w:val="100"/>
          <w:position w:val="-14"/>
        </w:rPr>
        <w:t> </w:t>
      </w:r>
      <w:r>
        <w:rPr>
          <w:rFonts w:ascii="Arial" w:hAnsi="Arial" w:cs="Arial" w:eastAsia="Arial"/>
          <w:sz w:val="29"/>
          <w:szCs w:val="29"/>
          <w:color w:val="626262"/>
          <w:spacing w:val="-35"/>
          <w:w w:val="97"/>
          <w:position w:val="-14"/>
        </w:rPr>
        <w:t>:</w:t>
      </w:r>
      <w:r>
        <w:rPr>
          <w:rFonts w:ascii="Arial" w:hAnsi="Arial" w:cs="Arial" w:eastAsia="Arial"/>
          <w:sz w:val="29"/>
          <w:szCs w:val="29"/>
          <w:color w:val="313131"/>
          <w:spacing w:val="-48"/>
          <w:w w:val="138"/>
          <w:position w:val="-14"/>
        </w:rPr>
        <w:t>,</w:t>
      </w:r>
      <w:r>
        <w:rPr>
          <w:rFonts w:ascii="Arial" w:hAnsi="Arial" w:cs="Arial" w:eastAsia="Arial"/>
          <w:sz w:val="29"/>
          <w:szCs w:val="29"/>
          <w:color w:val="B3B3B3"/>
          <w:spacing w:val="-89"/>
          <w:w w:val="65"/>
          <w:position w:val="-14"/>
        </w:rPr>
        <w:t>·</w:t>
      </w:r>
      <w:r>
        <w:rPr>
          <w:rFonts w:ascii="Arial" w:hAnsi="Arial" w:cs="Arial" w:eastAsia="Arial"/>
          <w:sz w:val="29"/>
          <w:szCs w:val="29"/>
          <w:color w:val="313131"/>
          <w:spacing w:val="-46"/>
          <w:w w:val="169"/>
          <w:position w:val="-14"/>
        </w:rPr>
        <w:t>;</w:t>
      </w:r>
      <w:r>
        <w:rPr>
          <w:rFonts w:ascii="Arial" w:hAnsi="Arial" w:cs="Arial" w:eastAsia="Arial"/>
          <w:sz w:val="29"/>
          <w:szCs w:val="29"/>
          <w:color w:val="626262"/>
          <w:spacing w:val="0"/>
          <w:w w:val="163"/>
          <w:position w:val="-14"/>
        </w:rPr>
        <w:t>:</w:t>
      </w:r>
      <w:r>
        <w:rPr>
          <w:rFonts w:ascii="Arial" w:hAnsi="Arial" w:cs="Arial" w:eastAsia="Arial"/>
          <w:sz w:val="29"/>
          <w:szCs w:val="29"/>
          <w:color w:val="626262"/>
          <w:spacing w:val="-34"/>
          <w:w w:val="100"/>
          <w:position w:val="-14"/>
        </w:rPr>
        <w:t> </w:t>
      </w:r>
      <w:r>
        <w:rPr>
          <w:rFonts w:ascii="Arial" w:hAnsi="Arial" w:cs="Arial" w:eastAsia="Arial"/>
          <w:sz w:val="29"/>
          <w:szCs w:val="29"/>
          <w:color w:val="626262"/>
          <w:spacing w:val="0"/>
          <w:w w:val="191"/>
          <w:i/>
          <w:position w:val="-14"/>
        </w:rPr>
        <w:t>i</w:t>
      </w:r>
      <w:r>
        <w:rPr>
          <w:rFonts w:ascii="Arial" w:hAnsi="Arial" w:cs="Arial" w:eastAsia="Arial"/>
          <w:sz w:val="29"/>
          <w:szCs w:val="29"/>
          <w:color w:val="8E8E8E"/>
          <w:spacing w:val="0"/>
          <w:w w:val="98"/>
          <w:i/>
          <w:position w:val="-14"/>
        </w:rPr>
        <w:t>'</w:t>
      </w:r>
      <w:r>
        <w:rPr>
          <w:rFonts w:ascii="Arial" w:hAnsi="Arial" w:cs="Arial" w:eastAsia="Arial"/>
          <w:sz w:val="29"/>
          <w:szCs w:val="29"/>
          <w:color w:val="8E8E8E"/>
          <w:spacing w:val="0"/>
          <w:w w:val="100"/>
          <w:i/>
          <w:position w:val="-14"/>
        </w:rPr>
        <w:tab/>
      </w:r>
      <w:r>
        <w:rPr>
          <w:rFonts w:ascii="Arial" w:hAnsi="Arial" w:cs="Arial" w:eastAsia="Arial"/>
          <w:sz w:val="29"/>
          <w:szCs w:val="29"/>
          <w:color w:val="8E8E8E"/>
          <w:spacing w:val="0"/>
          <w:w w:val="100"/>
          <w:i/>
          <w:position w:val="-14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4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0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4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68" w:lineRule="exact"/>
        <w:ind w:left="1585" w:right="-20"/>
        <w:jc w:val="left"/>
        <w:tabs>
          <w:tab w:pos="2160" w:val="left"/>
        </w:tabs>
        <w:rPr>
          <w:rFonts w:ascii="Arial" w:hAnsi="Arial" w:cs="Arial" w:eastAsia="Arial"/>
          <w:sz w:val="60"/>
          <w:szCs w:val="60"/>
        </w:rPr>
      </w:pPr>
      <w:rPr/>
      <w:r>
        <w:rPr>
          <w:rFonts w:ascii="Times New Roman" w:hAnsi="Times New Roman" w:cs="Times New Roman" w:eastAsia="Times New Roman"/>
          <w:sz w:val="39"/>
          <w:szCs w:val="39"/>
          <w:color w:val="7E7E7E"/>
          <w:spacing w:val="-87"/>
          <w:w w:val="102"/>
          <w:position w:val="-3"/>
        </w:rPr>
        <w:t>i</w:t>
      </w:r>
      <w:r>
        <w:rPr>
          <w:rFonts w:ascii="Times New Roman" w:hAnsi="Times New Roman" w:cs="Times New Roman" w:eastAsia="Times New Roman"/>
          <w:sz w:val="39"/>
          <w:szCs w:val="39"/>
          <w:color w:val="B3B3B3"/>
          <w:spacing w:val="8"/>
          <w:w w:val="68"/>
          <w:position w:val="-3"/>
        </w:rPr>
        <w:t>.</w:t>
      </w:r>
      <w:r>
        <w:rPr>
          <w:rFonts w:ascii="Arial" w:hAnsi="Arial" w:cs="Arial" w:eastAsia="Arial"/>
          <w:sz w:val="9"/>
          <w:szCs w:val="9"/>
          <w:color w:val="7E7E7E"/>
          <w:spacing w:val="0"/>
          <w:w w:val="385"/>
          <w:position w:val="23"/>
        </w:rPr>
        <w:t>!</w:t>
      </w:r>
      <w:r>
        <w:rPr>
          <w:rFonts w:ascii="Arial" w:hAnsi="Arial" w:cs="Arial" w:eastAsia="Arial"/>
          <w:sz w:val="9"/>
          <w:szCs w:val="9"/>
          <w:color w:val="7E7E7E"/>
          <w:spacing w:val="-11"/>
          <w:w w:val="100"/>
          <w:position w:val="23"/>
        </w:rPr>
        <w:t> </w:t>
      </w:r>
      <w:r>
        <w:rPr>
          <w:rFonts w:ascii="Arial" w:hAnsi="Arial" w:cs="Arial" w:eastAsia="Arial"/>
          <w:sz w:val="9"/>
          <w:szCs w:val="9"/>
          <w:color w:val="4B4B4B"/>
          <w:spacing w:val="0"/>
          <w:w w:val="170"/>
          <w:position w:val="23"/>
        </w:rPr>
        <w:t>\</w:t>
      </w:r>
      <w:r>
        <w:rPr>
          <w:rFonts w:ascii="Arial" w:hAnsi="Arial" w:cs="Arial" w:eastAsia="Arial"/>
          <w:sz w:val="9"/>
          <w:szCs w:val="9"/>
          <w:color w:val="4B4B4B"/>
          <w:spacing w:val="2"/>
          <w:w w:val="170"/>
          <w:position w:val="23"/>
        </w:rPr>
        <w:t> </w:t>
      </w:r>
      <w:r>
        <w:rPr>
          <w:rFonts w:ascii="Arial" w:hAnsi="Arial" w:cs="Arial" w:eastAsia="Arial"/>
          <w:sz w:val="9"/>
          <w:szCs w:val="9"/>
          <w:color w:val="B3B3B3"/>
          <w:spacing w:val="0"/>
          <w:w w:val="100"/>
          <w:position w:val="23"/>
        </w:rPr>
        <w:t>.</w:t>
      </w:r>
      <w:r>
        <w:rPr>
          <w:rFonts w:ascii="Arial" w:hAnsi="Arial" w:cs="Arial" w:eastAsia="Arial"/>
          <w:sz w:val="9"/>
          <w:szCs w:val="9"/>
          <w:color w:val="B3B3B3"/>
          <w:spacing w:val="-24"/>
          <w:w w:val="100"/>
          <w:position w:val="23"/>
        </w:rPr>
        <w:t> </w:t>
      </w:r>
      <w:r>
        <w:rPr>
          <w:rFonts w:ascii="Arial" w:hAnsi="Arial" w:cs="Arial" w:eastAsia="Arial"/>
          <w:sz w:val="9"/>
          <w:szCs w:val="9"/>
          <w:color w:val="B3B3B3"/>
          <w:spacing w:val="0"/>
          <w:w w:val="100"/>
          <w:position w:val="23"/>
        </w:rPr>
        <w:tab/>
      </w:r>
      <w:r>
        <w:rPr>
          <w:rFonts w:ascii="Arial" w:hAnsi="Arial" w:cs="Arial" w:eastAsia="Arial"/>
          <w:sz w:val="9"/>
          <w:szCs w:val="9"/>
          <w:color w:val="B3B3B3"/>
          <w:spacing w:val="0"/>
          <w:w w:val="100"/>
          <w:position w:val="23"/>
        </w:rPr>
      </w:r>
      <w:r>
        <w:rPr>
          <w:rFonts w:ascii="Arial" w:hAnsi="Arial" w:cs="Arial" w:eastAsia="Arial"/>
          <w:sz w:val="60"/>
          <w:szCs w:val="60"/>
          <w:color w:val="4B4B4B"/>
          <w:spacing w:val="38"/>
          <w:w w:val="247"/>
          <w:b/>
          <w:bCs/>
          <w:position w:val="-3"/>
        </w:rPr>
        <w:t>ı</w:t>
      </w:r>
      <w:r>
        <w:rPr>
          <w:rFonts w:ascii="Arial" w:hAnsi="Arial" w:cs="Arial" w:eastAsia="Arial"/>
          <w:sz w:val="60"/>
          <w:szCs w:val="60"/>
          <w:color w:val="8E8E8E"/>
          <w:spacing w:val="-48"/>
          <w:w w:val="31"/>
          <w:b/>
          <w:bCs/>
          <w:position w:val="-3"/>
        </w:rPr>
        <w:t>'</w:t>
      </w:r>
      <w:r>
        <w:rPr>
          <w:rFonts w:ascii="Arial" w:hAnsi="Arial" w:cs="Arial" w:eastAsia="Arial"/>
          <w:sz w:val="9"/>
          <w:szCs w:val="9"/>
          <w:color w:val="626262"/>
          <w:spacing w:val="0"/>
          <w:w w:val="219"/>
          <w:position w:val="23"/>
        </w:rPr>
        <w:t>,;</w:t>
      </w:r>
      <w:r>
        <w:rPr>
          <w:rFonts w:ascii="Arial" w:hAnsi="Arial" w:cs="Arial" w:eastAsia="Arial"/>
          <w:sz w:val="9"/>
          <w:szCs w:val="9"/>
          <w:color w:val="626262"/>
          <w:spacing w:val="0"/>
          <w:w w:val="100"/>
          <w:position w:val="23"/>
        </w:rPr>
        <w:t> </w:t>
      </w:r>
      <w:r>
        <w:rPr>
          <w:rFonts w:ascii="Arial" w:hAnsi="Arial" w:cs="Arial" w:eastAsia="Arial"/>
          <w:sz w:val="9"/>
          <w:szCs w:val="9"/>
          <w:color w:val="626262"/>
          <w:spacing w:val="5"/>
          <w:w w:val="100"/>
          <w:position w:val="23"/>
        </w:rPr>
        <w:t> </w:t>
      </w:r>
      <w:r>
        <w:rPr>
          <w:rFonts w:ascii="Arial" w:hAnsi="Arial" w:cs="Arial" w:eastAsia="Arial"/>
          <w:sz w:val="60"/>
          <w:szCs w:val="60"/>
          <w:color w:val="B3B3B3"/>
          <w:spacing w:val="0"/>
          <w:w w:val="39"/>
          <w:position w:val="-3"/>
        </w:rPr>
        <w:t>.</w:t>
      </w:r>
      <w:r>
        <w:rPr>
          <w:rFonts w:ascii="Arial" w:hAnsi="Arial" w:cs="Arial" w:eastAsia="Arial"/>
          <w:sz w:val="60"/>
          <w:szCs w:val="60"/>
          <w:color w:val="000000"/>
          <w:spacing w:val="0"/>
          <w:w w:val="100"/>
          <w:position w:val="0"/>
        </w:rPr>
      </w:r>
    </w:p>
    <w:p>
      <w:pPr>
        <w:spacing w:before="0" w:after="0" w:line="9" w:lineRule="atLeast"/>
        <w:ind w:left="2409" w:right="-20"/>
        <w:jc w:val="left"/>
        <w:rPr>
          <w:rFonts w:ascii="Times New Roman" w:hAnsi="Times New Roman" w:cs="Times New Roman" w:eastAsia="Times New Roman"/>
          <w:sz w:val="134"/>
          <w:szCs w:val="134"/>
        </w:rPr>
      </w:pPr>
      <w:rPr/>
      <w:r>
        <w:rPr>
          <w:rFonts w:ascii="Times New Roman" w:hAnsi="Times New Roman" w:cs="Times New Roman" w:eastAsia="Times New Roman"/>
          <w:sz w:val="134"/>
          <w:szCs w:val="134"/>
          <w:color w:val="3F4685"/>
          <w:spacing w:val="0"/>
          <w:w w:val="111"/>
          <w:i/>
        </w:rPr>
        <w:t>d-</w:t>
      </w:r>
      <w:r>
        <w:rPr>
          <w:rFonts w:ascii="Times New Roman" w:hAnsi="Times New Roman" w:cs="Times New Roman" w:eastAsia="Times New Roman"/>
          <w:sz w:val="134"/>
          <w:szCs w:val="134"/>
          <w:color w:val="000000"/>
          <w:spacing w:val="0"/>
          <w:w w:val="100"/>
        </w:rPr>
      </w:r>
    </w:p>
    <w:p>
      <w:pPr>
        <w:spacing w:before="0" w:after="0" w:line="1263" w:lineRule="atLeast"/>
        <w:ind w:left="1834"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626262"/>
          <w:spacing w:val="0"/>
          <w:w w:val="195"/>
          <w:b/>
          <w:bCs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626262"/>
          <w:spacing w:val="-16"/>
          <w:w w:val="195"/>
          <w:b/>
          <w:bCs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0"/>
          <w:w w:val="131"/>
          <w:b/>
          <w:bCs/>
        </w:rPr>
        <w:t>..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-10"/>
          <w:w w:val="131"/>
          <w:b/>
          <w:bCs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26262"/>
          <w:spacing w:val="0"/>
          <w:w w:val="100"/>
          <w:b/>
          <w:bCs/>
        </w:rPr>
        <w:t>-.</w:t>
      </w:r>
      <w:r>
        <w:rPr>
          <w:rFonts w:ascii="Times New Roman" w:hAnsi="Times New Roman" w:cs="Times New Roman" w:eastAsia="Times New Roman"/>
          <w:sz w:val="7"/>
          <w:szCs w:val="7"/>
          <w:color w:val="626262"/>
          <w:spacing w:val="-12"/>
          <w:w w:val="100"/>
          <w:b/>
          <w:bCs/>
        </w:rPr>
        <w:t>4</w:t>
      </w:r>
      <w:r>
        <w:rPr>
          <w:rFonts w:ascii="Times New Roman" w:hAnsi="Times New Roman" w:cs="Times New Roman" w:eastAsia="Times New Roman"/>
          <w:sz w:val="7"/>
          <w:szCs w:val="7"/>
          <w:color w:val="B3B3B3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B3B3B3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E8E8E"/>
          <w:spacing w:val="0"/>
          <w:w w:val="122"/>
          <w:b/>
          <w:bCs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220"/>
        </w:sectPr>
      </w:pPr>
      <w:rPr/>
    </w:p>
    <w:p>
      <w:pPr>
        <w:spacing w:before="0" w:after="0" w:line="237" w:lineRule="atLeast"/>
        <w:ind w:left="13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9" w:lineRule="atLeast"/>
        <w:ind w:left="802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0"/>
          <w:w w:val="100"/>
          <w:b/>
          <w:bCs/>
        </w:rPr>
        <w:t>ıı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100"/>
          <w:b/>
          <w:bCs/>
        </w:rPr>
        <w:t>KOSE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193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13131"/>
          <w:spacing w:val="0"/>
          <w:w w:val="88"/>
          <w:i/>
        </w:rPr>
        <w:t>Itfaiy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8"/>
          <w:i/>
        </w:rPr>
        <w:t>e</w:t>
      </w:r>
      <w:r>
        <w:rPr>
          <w:rFonts w:ascii="Arial" w:hAnsi="Arial" w:cs="Arial" w:eastAsia="Arial"/>
          <w:sz w:val="20"/>
          <w:szCs w:val="20"/>
          <w:color w:val="313131"/>
          <w:spacing w:val="29"/>
          <w:w w:val="88"/>
          <w:i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8"/>
          <w:i/>
        </w:rPr>
        <w:t>Kuze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8"/>
          <w:i/>
        </w:rPr>
        <w:t>y</w:t>
      </w:r>
      <w:r>
        <w:rPr>
          <w:rFonts w:ascii="Arial" w:hAnsi="Arial" w:cs="Arial" w:eastAsia="Arial"/>
          <w:sz w:val="20"/>
          <w:szCs w:val="20"/>
          <w:color w:val="313131"/>
          <w:spacing w:val="-15"/>
          <w:w w:val="88"/>
          <w:i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8"/>
          <w:i/>
        </w:rPr>
        <w:t>Bölg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8"/>
          <w:i/>
        </w:rPr>
        <w:t>e</w:t>
      </w:r>
      <w:r>
        <w:rPr>
          <w:rFonts w:ascii="Arial" w:hAnsi="Arial" w:cs="Arial" w:eastAsia="Arial"/>
          <w:sz w:val="20"/>
          <w:szCs w:val="20"/>
          <w:color w:val="313131"/>
          <w:spacing w:val="19"/>
          <w:w w:val="88"/>
          <w:i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i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220"/>
          <w:cols w:num="2" w:equalWidth="0">
            <w:col w:w="512" w:space="1849"/>
            <w:col w:w="9079"/>
          </w:cols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17.687435pt;margin-top:37.468719pt;width:577.512577pt;height:795.617705pt;mso-position-horizontal-relative:page;mso-position-vertical-relative:page;z-index:-15600" coordorigin="354,749" coordsize="11550,15912">
            <v:shape style="position:absolute;left:365;top:10733;width:1229;height:403" type="#_x0000_t75">
              <v:imagedata r:id="rId52" o:title=""/>
            </v:shape>
            <v:group style="position:absolute;left:366;top:768;width:11168;height:2" coordorigin="366,768" coordsize="11168,2">
              <v:shape style="position:absolute;left:366;top:768;width:11168;height:2" coordorigin="366,768" coordsize="11168,0" path="m366,768l11534,768e" filled="f" stroked="t" strokeweight=".712246pt" strokecolor="#646464">
                <v:path arrowok="t"/>
              </v:shape>
            </v:group>
            <v:group style="position:absolute;left:375;top:759;width:2;height:15893" coordorigin="375,759" coordsize="2,15893">
              <v:shape style="position:absolute;left:375;top:759;width:2;height:15893" coordorigin="375,759" coordsize="0,15893" path="m375,16652l375,759e" filled="f" stroked="t" strokeweight=".712246pt" strokecolor="#575757">
                <v:path arrowok="t"/>
              </v:shape>
            </v:group>
            <v:group style="position:absolute;left:9169;top:759;width:2;height:1527" coordorigin="9169,759" coordsize="2,1527">
              <v:shape style="position:absolute;left:9169;top:759;width:2;height:1527" coordorigin="9169,759" coordsize="0,1527" path="m9169,2286l9169,759e" filled="f" stroked="t" strokeweight=".949661pt" strokecolor="#676767">
                <v:path arrowok="t"/>
              </v:shape>
              <v:shape style="position:absolute;left:8544;top:12346;width:3360;height:2150" type="#_x0000_t75">
                <v:imagedata r:id="rId53" o:title=""/>
              </v:shape>
            </v:group>
            <v:group style="position:absolute;left:11541;top:759;width:2;height:11545" coordorigin="11541,759" coordsize="2,11545">
              <v:shape style="position:absolute;left:11541;top:759;width:2;height:11545" coordorigin="11541,759" coordsize="0,11545" path="m11541,12304l11541,759e" filled="f" stroked="t" strokeweight=".712246pt" strokecolor="#707070">
                <v:path arrowok="t"/>
              </v:shape>
            </v:group>
            <v:group style="position:absolute;left:2398;top:764;width:2;height:1527" coordorigin="2398,764" coordsize="2,1527">
              <v:shape style="position:absolute;left:2398;top:764;width:2;height:1527" coordorigin="2398,764" coordsize="0,1527" path="m2398,2291l2398,764e" filled="f" stroked="t" strokeweight=".712246pt" strokecolor="#5B5B5B">
                <v:path arrowok="t"/>
              </v:shape>
            </v:group>
            <v:group style="position:absolute;left:366;top:2277;width:11173;height:2" coordorigin="366,2277" coordsize="11173,2">
              <v:shape style="position:absolute;left:366;top:2277;width:11173;height:2" coordorigin="366,2277" coordsize="11173,0" path="m366,2277l11538,2277e" filled="f" stroked="t" strokeweight=".712246pt" strokecolor="#606060">
                <v:path arrowok="t"/>
              </v:shape>
            </v:group>
            <v:group style="position:absolute;left:370;top:2518;width:11168;height:2" coordorigin="370,2518" coordsize="11168,2">
              <v:shape style="position:absolute;left:370;top:2518;width:11168;height:2" coordorigin="370,2518" coordsize="11168,0" path="m370,2518l11538,2518e" filled="f" stroked="t" strokeweight=".712246pt" strokecolor="#5B5B5B">
                <v:path arrowok="t"/>
              </v:shape>
            </v:group>
            <v:group style="position:absolute;left:370;top:2759;width:11173;height:2" coordorigin="370,2759" coordsize="11173,2">
              <v:shape style="position:absolute;left:370;top:2759;width:11173;height:2" coordorigin="370,2759" coordsize="11173,0" path="m370,2759l11543,2759e" filled="f" stroked="t" strokeweight=".712246pt" strokecolor="#606060">
                <v:path arrowok="t"/>
              </v:shape>
            </v:group>
            <v:group style="position:absolute;left:366;top:2997;width:11173;height:2" coordorigin="366,2997" coordsize="11173,2">
              <v:shape style="position:absolute;left:366;top:2997;width:11173;height:2" coordorigin="366,2997" coordsize="11173,0" path="m366,2997l11538,2997e" filled="f" stroked="t" strokeweight=".712246pt" strokecolor="#606060">
                <v:path arrowok="t"/>
              </v:shape>
            </v:group>
            <v:group style="position:absolute;left:366;top:3241;width:11173;height:2" coordorigin="366,3241" coordsize="11173,2">
              <v:shape style="position:absolute;left:366;top:3241;width:11173;height:2" coordorigin="366,3241" coordsize="11173,0" path="m366,3241l11538,3241e" filled="f" stroked="t" strokeweight=".712246pt" strokecolor="#606060">
                <v:path arrowok="t"/>
              </v:shape>
            </v:group>
            <v:group style="position:absolute;left:366;top:3479;width:11173;height:2" coordorigin="366,3479" coordsize="11173,2">
              <v:shape style="position:absolute;left:366;top:3479;width:11173;height:2" coordorigin="366,3479" coordsize="11173,0" path="m366,3479l11538,3479e" filled="f" stroked="t" strokeweight=".712246pt" strokecolor="#606060">
                <v:path arrowok="t"/>
              </v:shape>
            </v:group>
            <v:group style="position:absolute;left:3898;top:3475;width:2;height:773" coordorigin="3898,3475" coordsize="2,773">
              <v:shape style="position:absolute;left:3898;top:3475;width:2;height:773" coordorigin="3898,3475" coordsize="0,773" path="m3898,4248l3898,3475e" filled="f" stroked="t" strokeweight=".949661pt" strokecolor="#4F4F4F">
                <v:path arrowok="t"/>
              </v:shape>
            </v:group>
            <v:group style="position:absolute;left:7001;top:3465;width:2;height:778" coordorigin="7001,3465" coordsize="2,778">
              <v:shape style="position:absolute;left:7001;top:3465;width:2;height:778" coordorigin="7001,3465" coordsize="0,778" path="m7001,4243l7001,3465e" filled="f" stroked="t" strokeweight=".949661pt" strokecolor="#6B6B6B">
                <v:path arrowok="t"/>
              </v:shape>
            </v:group>
            <v:group style="position:absolute;left:366;top:4238;width:11178;height:2" coordorigin="366,4238" coordsize="11178,2">
              <v:shape style="position:absolute;left:366;top:4238;width:11178;height:2" coordorigin="366,4238" coordsize="11178,0" path="m366,4238l11543,4238e" filled="f" stroked="t" strokeweight=".712246pt" strokecolor="#676767">
                <v:path arrowok="t"/>
              </v:shape>
            </v:group>
            <v:group style="position:absolute;left:2403;top:4229;width:2;height:8954" coordorigin="2403,4229" coordsize="2,8954">
              <v:shape style="position:absolute;left:2403;top:4229;width:2;height:8954" coordorigin="2403,4229" coordsize="0,8954" path="m2403,13182l2403,4229e" filled="f" stroked="t" strokeweight=".712246pt" strokecolor="#575757">
                <v:path arrowok="t"/>
              </v:shape>
            </v:group>
            <v:group style="position:absolute;left:366;top:4522;width:11178;height:2" coordorigin="366,4522" coordsize="11178,2">
              <v:shape style="position:absolute;left:366;top:4522;width:11178;height:2" coordorigin="366,4522" coordsize="11178,0" path="m366,4522l11543,4522e" filled="f" stroked="t" strokeweight=".712246pt" strokecolor="#606060">
                <v:path arrowok="t"/>
              </v:shape>
            </v:group>
            <v:group style="position:absolute;left:2398;top:4763;width:9150;height:2" coordorigin="2398,4763" coordsize="9150,2">
              <v:shape style="position:absolute;left:2398;top:4763;width:9150;height:2" coordorigin="2398,4763" coordsize="9150,0" path="m2398,4763l11548,4763e" filled="f" stroked="t" strokeweight=".712246pt" strokecolor="#606060">
                <v:path arrowok="t"/>
              </v:shape>
            </v:group>
            <v:group style="position:absolute;left:4955;top:4754;width:2;height:2195" coordorigin="4955,4754" coordsize="2,2195">
              <v:shape style="position:absolute;left:4955;top:4754;width:2;height:2195" coordorigin="4955,4754" coordsize="0,2195" path="m4955,6949l4955,4754e" filled="f" stroked="t" strokeweight=".712246pt" strokecolor="#575757">
                <v:path arrowok="t"/>
              </v:shape>
            </v:group>
            <v:group style="position:absolute;left:4948;top:5255;width:6595;height:2" coordorigin="4948,5255" coordsize="6595,2">
              <v:shape style="position:absolute;left:4948;top:5255;width:6595;height:2" coordorigin="4948,5255" coordsize="6595,0" path="m4948,5255l11543,5255e" filled="f" stroked="t" strokeweight=".712246pt" strokecolor="#606060">
                <v:path arrowok="t"/>
              </v:shape>
            </v:group>
            <v:group style="position:absolute;left:4943;top:5505;width:6600;height:2" coordorigin="4943,5505" coordsize="6600,2">
              <v:shape style="position:absolute;left:4943;top:5505;width:6600;height:2" coordorigin="4943,5505" coordsize="6600,0" path="m4943,5505l11543,5505e" filled="f" stroked="t" strokeweight=".712246pt" strokecolor="#606060">
                <v:path arrowok="t"/>
              </v:shape>
            </v:group>
            <v:group style="position:absolute;left:4943;top:5751;width:6605;height:2" coordorigin="4943,5751" coordsize="6605,2">
              <v:shape style="position:absolute;left:4943;top:5751;width:6605;height:2" coordorigin="4943,5751" coordsize="6605,0" path="m4943,5751l11548,5751e" filled="f" stroked="t" strokeweight=".712246pt" strokecolor="#676767">
                <v:path arrowok="t"/>
              </v:shape>
            </v:group>
            <v:group style="position:absolute;left:2393;top:5990;width:9155;height:2" coordorigin="2393,5990" coordsize="9155,2">
              <v:shape style="position:absolute;left:2393;top:5990;width:9155;height:2" coordorigin="2393,5990" coordsize="9155,0" path="m2393,5990l11548,5990e" filled="f" stroked="t" strokeweight=".712246pt" strokecolor="#646464">
                <v:path arrowok="t"/>
              </v:shape>
            </v:group>
            <v:group style="position:absolute;left:361;top:6233;width:11187;height:2" coordorigin="361,6233" coordsize="11187,2">
              <v:shape style="position:absolute;left:361;top:6233;width:11187;height:2" coordorigin="361,6233" coordsize="11187,0" path="m361,6233l11548,6233e" filled="f" stroked="t" strokeweight=".712246pt" strokecolor="#676767">
                <v:path arrowok="t"/>
              </v:shape>
            </v:group>
            <v:group style="position:absolute;left:7861;top:6219;width:2;height:725" coordorigin="7861,6219" coordsize="2,725">
              <v:shape style="position:absolute;left:7861;top:6219;width:2;height:725" coordorigin="7861,6219" coordsize="0,725" path="m7861,6944l7861,6219e" filled="f" stroked="t" strokeweight=".47483pt" strokecolor="#545454">
                <v:path arrowok="t"/>
              </v:shape>
            </v:group>
            <v:group style="position:absolute;left:2398;top:6701;width:9155;height:2" coordorigin="2398,6701" coordsize="9155,2">
              <v:shape style="position:absolute;left:2398;top:6701;width:9155;height:2" coordorigin="2398,6701" coordsize="9155,0" path="m2398,6701l11553,6701e" filled="f" stroked="t" strokeweight=".712246pt" strokecolor="#676767">
                <v:path arrowok="t"/>
              </v:shape>
            </v:group>
            <v:group style="position:absolute;left:2398;top:6942;width:9150;height:2" coordorigin="2398,6942" coordsize="9150,2">
              <v:shape style="position:absolute;left:2398;top:6942;width:9150;height:2" coordorigin="2398,6942" coordsize="9150,0" path="m2398,6942l11548,6942e" filled="f" stroked="t" strokeweight=".712246pt" strokecolor="#646464">
                <v:path arrowok="t"/>
              </v:shape>
            </v:group>
            <v:group style="position:absolute;left:366;top:7183;width:11182;height:2" coordorigin="366,7183" coordsize="11182,2">
              <v:shape style="position:absolute;left:366;top:7183;width:11182;height:2" coordorigin="366,7183" coordsize="11182,0" path="m366,7183l11548,7183e" filled="f" stroked="t" strokeweight=".712246pt" strokecolor="#606060">
                <v:path arrowok="t"/>
              </v:shape>
            </v:group>
            <v:group style="position:absolute;left:361;top:7656;width:11192;height:2" coordorigin="361,7656" coordsize="11192,2">
              <v:shape style="position:absolute;left:361;top:7656;width:11192;height:2" coordorigin="361,7656" coordsize="11192,0" path="m361,7656l11553,7656e" filled="f" stroked="t" strokeweight=".712246pt" strokecolor="#646464">
                <v:path arrowok="t"/>
              </v:shape>
            </v:group>
            <v:group style="position:absolute;left:4960;top:7646;width:2;height:735" coordorigin="4960,7646" coordsize="2,735">
              <v:shape style="position:absolute;left:4960;top:7646;width:2;height:735" coordorigin="4960,7646" coordsize="0,735" path="m4960,8381l4960,7646e" filled="f" stroked="t" strokeweight=".712246pt" strokecolor="#4F4F4F">
                <v:path arrowok="t"/>
              </v:shape>
            </v:group>
            <v:group style="position:absolute;left:4952;top:7894;width:6591;height:2" coordorigin="4952,7894" coordsize="6591,2">
              <v:shape style="position:absolute;left:4952;top:7894;width:6591;height:2" coordorigin="4952,7894" coordsize="6591,0" path="m4952,7894l11543,7894e" filled="f" stroked="t" strokeweight=".712246pt" strokecolor="#6B6B6B">
                <v:path arrowok="t"/>
              </v:shape>
            </v:group>
            <v:group style="position:absolute;left:4952;top:8135;width:6595;height:2" coordorigin="4952,8135" coordsize="6595,2">
              <v:shape style="position:absolute;left:4952;top:8135;width:6595;height:2" coordorigin="4952,8135" coordsize="6595,0" path="m4952,8135l11548,8135e" filled="f" stroked="t" strokeweight=".712246pt" strokecolor="#676767">
                <v:path arrowok="t"/>
              </v:shape>
            </v:group>
            <v:group style="position:absolute;left:366;top:8371;width:11182;height:2" coordorigin="366,8371" coordsize="11182,2">
              <v:shape style="position:absolute;left:366;top:8371;width:11182;height:2" coordorigin="366,8371" coordsize="11182,0" path="m366,8371l11548,8371e" filled="f" stroked="t" strokeweight=".712246pt" strokecolor="#676767">
                <v:path arrowok="t"/>
              </v:shape>
            </v:group>
            <v:group style="position:absolute;left:361;top:8844;width:11192;height:2" coordorigin="361,8844" coordsize="11192,2">
              <v:shape style="position:absolute;left:361;top:8844;width:11192;height:2" coordorigin="361,8844" coordsize="11192,0" path="m361,8844l11553,8844e" filled="f" stroked="t" strokeweight=".712246pt" strokecolor="#676767">
                <v:path arrowok="t"/>
              </v:shape>
            </v:group>
            <v:group style="position:absolute;left:366;top:9694;width:11192;height:2" coordorigin="366,9694" coordsize="11192,2">
              <v:shape style="position:absolute;left:366;top:9694;width:11192;height:2" coordorigin="366,9694" coordsize="11192,0" path="m366,9694l11557,9694e" filled="f" stroked="t" strokeweight=".712246pt" strokecolor="#646464">
                <v:path arrowok="t"/>
              </v:shape>
            </v:group>
            <v:group style="position:absolute;left:361;top:9939;width:11197;height:2" coordorigin="361,9939" coordsize="11197,2">
              <v:shape style="position:absolute;left:361;top:9939;width:11197;height:2" coordorigin="361,9939" coordsize="11197,0" path="m361,9939l11557,9939e" filled="f" stroked="t" strokeweight=".712246pt" strokecolor="#646464">
                <v:path arrowok="t"/>
              </v:shape>
            </v:group>
            <v:group style="position:absolute;left:361;top:10180;width:11192;height:2" coordorigin="361,10180" coordsize="11192,2">
              <v:shape style="position:absolute;left:361;top:10180;width:11192;height:2" coordorigin="361,10180" coordsize="11192,0" path="m361,10180l11553,10180e" filled="f" stroked="t" strokeweight=".712246pt" strokecolor="#67676B">
                <v:path arrowok="t"/>
              </v:shape>
            </v:group>
            <v:group style="position:absolute;left:366;top:10648;width:11192;height:2" coordorigin="366,10648" coordsize="11192,2">
              <v:shape style="position:absolute;left:366;top:10648;width:11192;height:2" coordorigin="366,10648" coordsize="11192,0" path="m366,10648l11557,10648e" filled="f" stroked="t" strokeweight=".712246pt" strokecolor="#676767">
                <v:path arrowok="t"/>
              </v:shape>
            </v:group>
            <v:group style="position:absolute;left:1745;top:10877;width:2;height:5780" coordorigin="1745,10877" coordsize="2,5780">
              <v:shape style="position:absolute;left:1745;top:10877;width:2;height:5780" coordorigin="1745,10877" coordsize="0,5780" path="m1745,16657l1745,10877e" filled="f" stroked="t" strokeweight=".47483pt" strokecolor="#545454">
                <v:path arrowok="t"/>
              </v:shape>
            </v:group>
            <v:group style="position:absolute;left:7422;top:10882;width:2;height:5770" coordorigin="7422,10882" coordsize="2,5770">
              <v:shape style="position:absolute;left:7422;top:10882;width:2;height:5770" coordorigin="7422,10882" coordsize="0,5770" path="m7422,16652l7422,10882e" filled="f" stroked="t" strokeweight=".712246pt" strokecolor="#606060">
                <v:path arrowok="t"/>
              </v:shape>
            </v:group>
            <v:group style="position:absolute;left:370;top:11135;width:11187;height:2" coordorigin="370,11135" coordsize="11187,2">
              <v:shape style="position:absolute;left:370;top:11135;width:11187;height:2" coordorigin="370,11135" coordsize="11187,0" path="m370,11135l11557,11135e" filled="f" stroked="t" strokeweight=".712246pt" strokecolor="#676767">
                <v:path arrowok="t"/>
              </v:shape>
            </v:group>
            <v:group style="position:absolute;left:1168;top:11044;width:2;height:5608" coordorigin="1168,11044" coordsize="2,5608">
              <v:shape style="position:absolute;left:1168;top:11044;width:2;height:5608" coordorigin="1168,11044" coordsize="0,5608" path="m1168,16652l1168,11044e" filled="f" stroked="t" strokeweight=".712246pt" strokecolor="#606060">
                <v:path arrowok="t"/>
              </v:shape>
            </v:group>
            <v:group style="position:absolute;left:375;top:16643;width:11192;height:2" coordorigin="375,16643" coordsize="11192,2">
              <v:shape style="position:absolute;left:375;top:16643;width:11192;height:2" coordorigin="375,16643" coordsize="11192,0" path="m375,16643l11567,16643e" filled="f" stroked="t" strokeweight=".712246pt" strokecolor="#6B6B70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5123" w:right="4730"/>
        <w:jc w:val="center"/>
        <w:tabs>
          <w:tab w:pos="56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369"/>
          <w:w w:val="576"/>
        </w:rPr>
        <w:t>e</w:t>
      </w:r>
      <w:r>
        <w:rPr>
          <w:rFonts w:ascii="Arial" w:hAnsi="Arial" w:cs="Arial" w:eastAsia="Arial"/>
          <w:sz w:val="19"/>
          <w:szCs w:val="19"/>
          <w:color w:val="313369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13369"/>
          <w:w w:val="100"/>
        </w:rPr>
      </w:r>
      <w:r>
        <w:rPr>
          <w:rFonts w:ascii="Arial" w:hAnsi="Arial" w:cs="Arial" w:eastAsia="Arial"/>
          <w:sz w:val="19"/>
          <w:szCs w:val="19"/>
          <w:color w:val="4B4B4B"/>
          <w:w w:val="107"/>
        </w:rPr>
        <w:t>afaÇU</w:t>
      </w:r>
      <w:r>
        <w:rPr>
          <w:rFonts w:ascii="Arial" w:hAnsi="Arial" w:cs="Arial" w:eastAsia="Arial"/>
          <w:sz w:val="19"/>
          <w:szCs w:val="19"/>
          <w:color w:val="4B4B4B"/>
          <w:spacing w:val="-17"/>
          <w:w w:val="108"/>
        </w:rPr>
        <w:t>L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2"/>
        </w:rPr>
        <w:t>HA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9" w:lineRule="exact"/>
        <w:ind w:left="5244" w:right="556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94"/>
        </w:rPr>
        <w:t>itf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-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260" w:right="220"/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671" w:right="4360" w:firstLine="-109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640385pt;margin-top:-12.280109pt;width:20.484151pt;height:42.5pt;mso-position-horizontal-relative:page;mso-position-vertical-relative:paragraph;z-index:-15589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Arial" w:hAnsi="Arial" w:cs="Arial" w:eastAsia="Arial"/>
                      <w:sz w:val="85"/>
                      <w:szCs w:val="85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2F2F2F"/>
                      <w:spacing w:val="0"/>
                      <w:w w:val="173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14"/>
        </w:rPr>
        <w:t>G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299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620" w:bottom="280" w:left="280" w:right="240"/>
        </w:sectPr>
      </w:pPr>
      <w:rPr/>
    </w:p>
    <w:p>
      <w:pPr>
        <w:spacing w:before="0" w:after="0" w:line="99" w:lineRule="exact"/>
        <w:ind w:left="817" w:right="239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14"/>
          <w:position w:val="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545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3"/>
          <w:b/>
          <w:bCs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2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240"/>
          <w:cols w:num="2" w:equalWidth="0">
            <w:col w:w="1608" w:space="1558"/>
            <w:col w:w="8234"/>
          </w:cols>
        </w:sectPr>
      </w:pPr>
      <w:rPr/>
    </w:p>
    <w:p>
      <w:pPr>
        <w:spacing w:before="0" w:after="0" w:line="258" w:lineRule="exact"/>
        <w:ind w:left="629" w:right="-20"/>
        <w:jc w:val="left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0" w:right="-20"/>
        <w:jc w:val="left"/>
        <w:tabs>
          <w:tab w:pos="1480" w:val="left"/>
          <w:tab w:pos="3060" w:val="left"/>
          <w:tab w:pos="542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06/05/2017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position w:val="0"/>
        </w:rPr>
        <w:t>Bildi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No:37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6"/>
          <w:w w:val="68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21:50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33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87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0"/>
        </w:rPr>
        <w:t>02322938800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15" w:right="-20"/>
        <w:jc w:val="left"/>
        <w:tabs>
          <w:tab w:pos="1480" w:val="left"/>
          <w:tab w:pos="3060" w:val="left"/>
          <w:tab w:pos="4400" w:val="left"/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88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06/05/2017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88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:2815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0"/>
        </w:rPr>
        <w:t>!Bild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9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4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0"/>
        </w:rPr>
        <w:t>-2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3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İnönü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soy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7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162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rs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8"/>
        </w:rPr>
        <w:t>ısı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15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İn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162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karşı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5" w:right="-20"/>
        <w:jc w:val="left"/>
        <w:tabs>
          <w:tab w:pos="1760" w:val="left"/>
          <w:tab w:pos="3940" w:val="left"/>
          <w:tab w:pos="534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6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2"/>
          <w:w w:val="104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8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9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3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9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1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6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179" w:lineRule="auto"/>
        <w:ind w:left="3528" w:right="3387" w:firstLine="-3408"/>
        <w:jc w:val="left"/>
        <w:tabs>
          <w:tab w:pos="350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4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240"/>
        </w:sectPr>
      </w:pPr>
      <w:rPr/>
    </w:p>
    <w:p>
      <w:pPr>
        <w:spacing w:before="31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3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3" w:after="0" w:line="512" w:lineRule="exact"/>
        <w:ind w:right="-112"/>
        <w:jc w:val="left"/>
        <w:tabs>
          <w:tab w:pos="580" w:val="left"/>
          <w:tab w:pos="1080" w:val="left"/>
        </w:tabs>
        <w:rPr>
          <w:rFonts w:ascii="Arial" w:hAnsi="Arial" w:cs="Arial" w:eastAsia="Arial"/>
          <w:sz w:val="48"/>
          <w:szCs w:val="48"/>
        </w:rPr>
      </w:pPr>
      <w:rPr/>
      <w:r>
        <w:rPr/>
        <w:br w:type="column"/>
      </w:r>
      <w:r>
        <w:rPr>
          <w:rFonts w:ascii="Arial" w:hAnsi="Arial" w:cs="Arial" w:eastAsia="Arial"/>
          <w:sz w:val="44"/>
          <w:szCs w:val="44"/>
          <w:color w:val="2F2F2F"/>
          <w:spacing w:val="0"/>
          <w:w w:val="55"/>
          <w:position w:val="-4"/>
        </w:rPr>
        <w:t>ı</w:t>
      </w:r>
      <w:r>
        <w:rPr>
          <w:rFonts w:ascii="Arial" w:hAnsi="Arial" w:cs="Arial" w:eastAsia="Arial"/>
          <w:sz w:val="44"/>
          <w:szCs w:val="44"/>
          <w:color w:val="2F2F2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4"/>
          <w:szCs w:val="44"/>
          <w:color w:val="2F2F2F"/>
          <w:spacing w:val="0"/>
          <w:w w:val="55"/>
          <w:position w:val="-4"/>
        </w:rPr>
        <w:t>ı</w:t>
      </w:r>
      <w:r>
        <w:rPr>
          <w:rFonts w:ascii="Arial" w:hAnsi="Arial" w:cs="Arial" w:eastAsia="Arial"/>
          <w:sz w:val="44"/>
          <w:szCs w:val="44"/>
          <w:color w:val="2F2F2F"/>
          <w:spacing w:val="-61"/>
          <w:w w:val="55"/>
          <w:position w:val="-4"/>
        </w:rPr>
        <w:t> </w:t>
      </w:r>
      <w:r>
        <w:rPr>
          <w:rFonts w:ascii="Arial" w:hAnsi="Arial" w:cs="Arial" w:eastAsia="Arial"/>
          <w:sz w:val="44"/>
          <w:szCs w:val="44"/>
          <w:color w:val="2F2F2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4"/>
          <w:szCs w:val="44"/>
          <w:color w:val="2F2F2F"/>
          <w:spacing w:val="0"/>
          <w:w w:val="100"/>
          <w:position w:val="-4"/>
        </w:rPr>
      </w:r>
      <w:r>
        <w:rPr>
          <w:rFonts w:ascii="Arial" w:hAnsi="Arial" w:cs="Arial" w:eastAsia="Arial"/>
          <w:sz w:val="48"/>
          <w:szCs w:val="48"/>
          <w:color w:val="A1A1A1"/>
          <w:spacing w:val="0"/>
          <w:w w:val="55"/>
          <w:position w:val="-4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343" w:lineRule="exact"/>
        <w:ind w:right="-20"/>
        <w:jc w:val="left"/>
        <w:tabs>
          <w:tab w:pos="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33"/>
          <w:szCs w:val="33"/>
          <w:color w:val="2F2F2F"/>
          <w:spacing w:val="0"/>
          <w:w w:val="52"/>
          <w:b/>
          <w:bCs/>
        </w:rPr>
        <w:t>ı</w:t>
      </w:r>
      <w:r>
        <w:rPr>
          <w:rFonts w:ascii="Arial" w:hAnsi="Arial" w:cs="Arial" w:eastAsia="Arial"/>
          <w:sz w:val="33"/>
          <w:szCs w:val="33"/>
          <w:color w:val="2F2F2F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33"/>
          <w:szCs w:val="33"/>
          <w:color w:val="2F2F2F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  <w:position w:val="7"/>
        </w:rPr>
        <w:t>[Yangını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6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7"/>
        </w:rPr>
        <w:t>:21:55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240"/>
          <w:cols w:num="3" w:equalWidth="0">
            <w:col w:w="3904" w:space="442"/>
            <w:col w:w="1174" w:space="396"/>
            <w:col w:w="5484"/>
          </w:cols>
        </w:sectPr>
      </w:pPr>
      <w:rPr/>
    </w:p>
    <w:p>
      <w:pPr>
        <w:spacing w:before="0" w:after="0" w:line="199" w:lineRule="exact"/>
        <w:ind w:left="115" w:right="-20"/>
        <w:jc w:val="left"/>
        <w:tabs>
          <w:tab w:pos="202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1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  <w:position w:val="0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103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9" w:after="0" w:line="240" w:lineRule="auto"/>
        <w:ind w:left="20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ayram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038" w:right="-20"/>
        <w:jc w:val="left"/>
        <w:tabs>
          <w:tab w:pos="458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:21:52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10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0"/>
        </w:rPr>
        <w:t>884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20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4558" w:right="458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1"/>
        </w:rPr>
        <w:t>'1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67" w:lineRule="auto"/>
        <w:ind w:left="2047" w:right="4198" w:firstLine="2556"/>
        <w:jc w:val="left"/>
        <w:tabs>
          <w:tab w:pos="3500" w:val="left"/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8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-Jan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240"/>
        </w:sectPr>
      </w:pPr>
      <w:rPr/>
    </w:p>
    <w:p>
      <w:pPr>
        <w:spacing w:before="0" w:after="0" w:line="215" w:lineRule="exact"/>
        <w:ind w:left="11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ardımcı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0" w:lineRule="exact"/>
        <w:ind w:right="-20"/>
        <w:jc w:val="left"/>
        <w:tabs>
          <w:tab w:pos="2460" w:val="left"/>
          <w:tab w:pos="5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60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6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6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240"/>
          <w:cols w:num="2" w:equalWidth="0">
            <w:col w:w="1290" w:space="819"/>
            <w:col w:w="9291"/>
          </w:cols>
        </w:sectPr>
      </w:pPr>
      <w:rPr/>
    </w:p>
    <w:p>
      <w:pPr>
        <w:spacing w:before="5" w:after="0" w:line="240" w:lineRule="auto"/>
        <w:ind w:left="110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</w:rPr>
        <w:t>pitmişse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0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0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Adı-So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7" w:lineRule="auto"/>
        <w:ind w:left="129" w:right="2617" w:firstLine="-19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varıldığınd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4569" w:right="39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93" w:lineRule="exact"/>
        <w:ind w:left="129" w:right="-20"/>
        <w:jc w:val="left"/>
        <w:tabs>
          <w:tab w:pos="2080" w:val="left"/>
          <w:tab w:pos="6500" w:val="left"/>
          <w:tab w:pos="8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yapıldı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1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7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3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left="4603" w:right="-20"/>
        <w:jc w:val="left"/>
        <w:tabs>
          <w:tab w:pos="6500" w:val="left"/>
          <w:tab w:pos="80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0.5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6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2F2F2F"/>
          <w:spacing w:val="-65"/>
          <w:w w:val="66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66"/>
          <w:position w:val="2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20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yanmıştı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240"/>
        </w:sectPr>
      </w:pPr>
      <w:rPr/>
    </w:p>
    <w:p>
      <w:pPr>
        <w:spacing w:before="24" w:after="0" w:line="240" w:lineRule="auto"/>
        <w:ind w:left="16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3"/>
        </w:rPr>
        <w:t>öndürıne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lastiklerde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240"/>
          <w:cols w:num="2" w:equalWidth="0">
            <w:col w:w="1897" w:space="260"/>
            <w:col w:w="9243"/>
          </w:cols>
        </w:sectPr>
      </w:pPr>
      <w:rPr/>
    </w:p>
    <w:p>
      <w:pPr>
        <w:spacing w:before="19" w:after="0" w:line="251" w:lineRule="auto"/>
        <w:ind w:left="2052" w:right="64" w:firstLine="-1923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lastikteri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çöplere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sirayeti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netice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3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0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6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67" w:lineRule="auto"/>
        <w:ind w:left="129" w:right="4035"/>
        <w:jc w:val="left"/>
        <w:tabs>
          <w:tab w:pos="204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6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8"/>
          <w:w w:val="11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1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&lt;rı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-15"/>
          <w:w w:val="152"/>
        </w:rPr>
        <w:t>1</w:t>
      </w:r>
      <w:r>
        <w:rPr>
          <w:rFonts w:ascii="Arial" w:hAnsi="Arial" w:cs="Arial" w:eastAsia="Arial"/>
          <w:sz w:val="19"/>
          <w:szCs w:val="19"/>
          <w:color w:val="666767"/>
          <w:spacing w:val="0"/>
          <w:w w:val="235"/>
        </w:rPr>
        <w:t>,</w:t>
      </w:r>
      <w:r>
        <w:rPr>
          <w:rFonts w:ascii="Arial" w:hAnsi="Arial" w:cs="Arial" w:eastAsia="Arial"/>
          <w:sz w:val="19"/>
          <w:szCs w:val="19"/>
          <w:color w:val="666767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7"/>
          <w:w w:val="16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44" w:right="-20"/>
        <w:jc w:val="left"/>
        <w:tabs>
          <w:tab w:pos="2040" w:val="left"/>
          <w:tab w:pos="5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06/05/2017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6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76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1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92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1"/>
        </w:rPr>
        <w:t>22:00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29" w:right="-20"/>
        <w:jc w:val="left"/>
        <w:tabs>
          <w:tab w:pos="1040" w:val="left"/>
          <w:tab w:pos="8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Evka-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05" w:right="-20"/>
        <w:jc w:val="left"/>
        <w:tabs>
          <w:tab w:pos="4720" w:val="left"/>
          <w:tab w:pos="87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2.259247pt;margin-top:14.412516pt;width:44.827281pt;height:9.5pt;mso-position-horizontal-relative:page;mso-position-vertical-relative:paragraph;z-index:-15588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2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2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55"/>
          <w:b/>
          <w:bCs/>
          <w:position w:val="-14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28"/>
          <w:w w:val="55"/>
          <w:b/>
          <w:bCs/>
          <w:position w:val="-14"/>
        </w:rPr>
        <w:t> </w:t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100"/>
          <w:i/>
          <w:position w:val="-14"/>
        </w:rPr>
        <w:t>ı</w:t>
      </w:r>
      <w:r>
        <w:rPr>
          <w:rFonts w:ascii="Arial" w:hAnsi="Arial" w:cs="Arial" w:eastAsia="Arial"/>
          <w:sz w:val="38"/>
          <w:szCs w:val="38"/>
          <w:color w:val="494949"/>
          <w:spacing w:val="-31"/>
          <w:w w:val="100"/>
          <w:i/>
          <w:position w:val="-14"/>
        </w:rPr>
        <w:t> </w:t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51"/>
          <w:position w:val="-14"/>
        </w:rPr>
        <w:t>MaYıs</w:t>
      </w:r>
      <w:r>
        <w:rPr>
          <w:rFonts w:ascii="Arial" w:hAnsi="Arial" w:cs="Arial" w:eastAsia="Arial"/>
          <w:sz w:val="25"/>
          <w:szCs w:val="25"/>
          <w:color w:val="494949"/>
          <w:spacing w:val="29"/>
          <w:w w:val="51"/>
          <w:position w:val="-1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61"/>
          <w:b/>
          <w:bCs/>
          <w:position w:val="-14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240"/>
        </w:sectPr>
      </w:pPr>
      <w:rPr/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860" w:lineRule="exact"/>
        <w:ind w:left="153" w:right="-154"/>
        <w:jc w:val="left"/>
        <w:tabs>
          <w:tab w:pos="3000" w:val="left"/>
          <w:tab w:pos="3560" w:val="left"/>
          <w:tab w:pos="80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255.833679pt;margin-top:6.428365pt;width:79.843904pt;height:5.235666pt;mso-position-horizontal-relative:page;mso-position-vertical-relative:paragraph;z-index:-15596" coordorigin="5117,129" coordsize="1597,105">
            <v:group style="position:absolute;left:5169;top:181;width:1004;height:2" coordorigin="5169,181" coordsize="1004,2">
              <v:shape style="position:absolute;left:5169;top:181;width:1004;height:2" coordorigin="5169,181" coordsize="1004,0" path="m5169,181l6173,181e" filled="f" stroked="t" strokeweight="5.235666pt" strokecolor="#4F60AC">
                <v:path arrowok="t"/>
              </v:shape>
            </v:group>
            <v:group style="position:absolute;left:6173;top:181;width:533;height:2" coordorigin="6173,181" coordsize="533,2">
              <v:shape style="position:absolute;left:6173;top:181;width:533;height:2" coordorigin="6173,181" coordsize="533,0" path="m6173,181l6706,181e" filled="f" stroked="t" strokeweight=".713954pt" strokecolor="#7487D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8.309326pt;margin-top:23.989191pt;width:28.439185pt;height:41.230568pt;mso-position-horizontal-relative:page;mso-position-vertical-relative:paragraph;z-index:-15595" coordorigin="6166,480" coordsize="569,825">
            <v:group style="position:absolute;left:6173;top:635;width:547;height:2" coordorigin="6173,635" coordsize="547,2">
              <v:shape style="position:absolute;left:6173;top:635;width:547;height:2" coordorigin="6173,635" coordsize="547,0" path="m6173,635l6721,635e" filled="f" stroked="t" strokeweight=".713954pt" strokecolor="#6B77AF">
                <v:path arrowok="t"/>
              </v:shape>
            </v:group>
            <v:group style="position:absolute;left:6711;top:492;width:2;height:569" coordorigin="6711,492" coordsize="2,569">
              <v:shape style="position:absolute;left:6711;top:492;width:2;height:569" coordorigin="6711,492" coordsize="0,569" path="m6711,1061l6711,492e" filled="f" stroked="t" strokeweight="1.189924pt" strokecolor="#444887">
                <v:path arrowok="t"/>
              </v:shape>
            </v:group>
            <v:group style="position:absolute;left:6725;top:707;width:2;height:464" coordorigin="6725,707" coordsize="2,464">
              <v:shape style="position:absolute;left:6725;top:707;width:2;height:464" coordorigin="6725,707" coordsize="0,464" path="m6725,1171l6725,707e" filled="f" stroked="t" strokeweight=".951939pt" strokecolor="#3B3F83">
                <v:path arrowok="t"/>
              </v:shape>
            </v:group>
            <v:group style="position:absolute;left:6709;top:946;width:2;height:349" coordorigin="6709,946" coordsize="2,349">
              <v:shape style="position:absolute;left:6709;top:946;width:2;height:349" coordorigin="6709,946" coordsize="0,349" path="m6709,1295l6709,946e" filled="f" stroked="t" strokeweight=".951939pt" strokecolor="#64609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01.573135pt;margin-top:31.51647pt;width:.1pt;height:5.976136pt;mso-position-horizontal-relative:page;mso-position-vertical-relative:paragraph;z-index:-15594" coordorigin="4031,630" coordsize="2,120">
            <v:shape style="position:absolute;left:4031;top:630;width:2;height:120" coordorigin="4031,630" coordsize="0,120" path="m4031,750l4031,630e" filled="f" stroked="t" strokeweight=".47597pt" strokecolor="#48449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6.510529pt;margin-top:25.77133pt;width:4.372290pt;height:6.5pt;mso-position-horizontal-relative:page;mso-position-vertical-relative:paragraph;z-index:-15587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13"/>
                      <w:szCs w:val="13"/>
                      <w:color w:val="606297"/>
                      <w:spacing w:val="0"/>
                      <w:w w:val="202"/>
                    </w:rPr>
                    <w:t>)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6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  <w:position w:val="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6"/>
        </w:rPr>
      </w:r>
      <w:r>
        <w:rPr>
          <w:rFonts w:ascii="Times New Roman" w:hAnsi="Times New Roman" w:cs="Times New Roman" w:eastAsia="Times New Roman"/>
          <w:sz w:val="76"/>
          <w:szCs w:val="76"/>
          <w:color w:val="B3B3B3"/>
          <w:spacing w:val="0"/>
          <w:w w:val="46"/>
          <w:position w:val="-2"/>
        </w:rPr>
        <w:t>.</w:t>
      </w:r>
      <w:r>
        <w:rPr>
          <w:rFonts w:ascii="Times New Roman" w:hAnsi="Times New Roman" w:cs="Times New Roman" w:eastAsia="Times New Roman"/>
          <w:sz w:val="76"/>
          <w:szCs w:val="76"/>
          <w:color w:val="B3B3B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76"/>
          <w:szCs w:val="76"/>
          <w:color w:val="B3B3B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76"/>
          <w:szCs w:val="76"/>
          <w:color w:val="3B4290"/>
          <w:spacing w:val="0"/>
          <w:w w:val="51"/>
          <w:i/>
          <w:position w:val="-2"/>
        </w:rPr>
        <w:t>/JJk:</w:t>
      </w:r>
      <w:r>
        <w:rPr>
          <w:rFonts w:ascii="Times New Roman" w:hAnsi="Times New Roman" w:cs="Times New Roman" w:eastAsia="Times New Roman"/>
          <w:sz w:val="76"/>
          <w:szCs w:val="76"/>
          <w:color w:val="3B4290"/>
          <w:spacing w:val="-6"/>
          <w:w w:val="52"/>
          <w:i/>
          <w:position w:val="-2"/>
        </w:rPr>
        <w:t>,</w:t>
      </w:r>
      <w:r>
        <w:rPr>
          <w:rFonts w:ascii="Times New Roman" w:hAnsi="Times New Roman" w:cs="Times New Roman" w:eastAsia="Times New Roman"/>
          <w:sz w:val="76"/>
          <w:szCs w:val="76"/>
          <w:color w:val="4D56A1"/>
          <w:spacing w:val="0"/>
          <w:w w:val="187"/>
          <w:i/>
          <w:position w:val="-2"/>
        </w:rPr>
        <w:t>-</w:t>
      </w:r>
      <w:r>
        <w:rPr>
          <w:rFonts w:ascii="Times New Roman" w:hAnsi="Times New Roman" w:cs="Times New Roman" w:eastAsia="Times New Roman"/>
          <w:sz w:val="76"/>
          <w:szCs w:val="76"/>
          <w:color w:val="4D56A1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76"/>
          <w:szCs w:val="76"/>
          <w:color w:val="4D56A1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100"/>
          <w:position w:val="6"/>
        </w:rPr>
        <w:t>;,;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-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A1A1A1"/>
          <w:spacing w:val="0"/>
          <w:w w:val="82"/>
          <w:position w:val="6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100"/>
          <w:i/>
        </w:rPr>
        <w:t>1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494949"/>
          <w:spacing w:val="3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4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240"/>
          <w:cols w:num="2" w:equalWidth="0">
            <w:col w:w="8288" w:space="566"/>
            <w:col w:w="2546"/>
          </w:cols>
        </w:sectPr>
      </w:pPr>
      <w:rPr/>
    </w:p>
    <w:p>
      <w:pPr>
        <w:spacing w:before="85" w:after="0" w:line="235" w:lineRule="exact"/>
        <w:ind w:right="-20"/>
        <w:jc w:val="right"/>
        <w:rPr>
          <w:rFonts w:ascii="Arial" w:hAnsi="Arial" w:cs="Arial" w:eastAsia="Arial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3B4290"/>
          <w:spacing w:val="0"/>
          <w:w w:val="100"/>
          <w:position w:val="-20"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3B4290"/>
          <w:spacing w:val="58"/>
          <w:w w:val="100"/>
          <w:position w:val="-20"/>
        </w:rPr>
        <w:t> </w:t>
      </w:r>
      <w:r>
        <w:rPr>
          <w:rFonts w:ascii="Arial" w:hAnsi="Arial" w:cs="Arial" w:eastAsia="Arial"/>
          <w:sz w:val="32"/>
          <w:szCs w:val="32"/>
          <w:color w:val="494949"/>
          <w:spacing w:val="-341"/>
          <w:w w:val="327"/>
          <w:position w:val="-20"/>
        </w:rPr>
        <w:t>·</w:t>
      </w:r>
      <w:r>
        <w:rPr>
          <w:rFonts w:ascii="Arial" w:hAnsi="Arial" w:cs="Arial" w:eastAsia="Arial"/>
          <w:sz w:val="32"/>
          <w:szCs w:val="32"/>
          <w:color w:val="3B4290"/>
          <w:spacing w:val="0"/>
          <w:w w:val="88"/>
          <w:position w:val="-20"/>
        </w:rPr>
        <w:t>'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9" w:after="0" w:line="256" w:lineRule="exact"/>
        <w:ind w:right="1296"/>
        <w:jc w:val="righ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494949"/>
          <w:w w:val="106"/>
          <w:b/>
          <w:bCs/>
          <w:position w:val="-5"/>
        </w:rPr>
        <w:t>::</w:t>
      </w:r>
      <w:r>
        <w:rPr>
          <w:rFonts w:ascii="Arial" w:hAnsi="Arial" w:cs="Arial" w:eastAsia="Arial"/>
          <w:sz w:val="21"/>
          <w:szCs w:val="21"/>
          <w:color w:val="494949"/>
          <w:spacing w:val="-141"/>
          <w:w w:val="105"/>
          <w:b/>
          <w:bCs/>
          <w:position w:val="-5"/>
        </w:rPr>
        <w:t>Q</w: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-7"/>
          <w:w w:val="121"/>
          <w:position w:val="3"/>
        </w:rPr>
        <w:t>V</w:t>
      </w:r>
      <w:r>
        <w:rPr>
          <w:rFonts w:ascii="Arial" w:hAnsi="Arial" w:cs="Arial" w:eastAsia="Arial"/>
          <w:sz w:val="21"/>
          <w:szCs w:val="21"/>
          <w:color w:val="494949"/>
          <w:spacing w:val="3"/>
          <w:w w:val="105"/>
          <w:b/>
          <w:bCs/>
          <w:position w:val="-5"/>
        </w:rPr>
        <w:t>S</w:t>
      </w:r>
      <w:r>
        <w:rPr>
          <w:rFonts w:ascii="Arial" w:hAnsi="Arial" w:cs="Arial" w:eastAsia="Arial"/>
          <w:sz w:val="21"/>
          <w:szCs w:val="21"/>
          <w:color w:val="828282"/>
          <w:spacing w:val="0"/>
          <w:w w:val="45"/>
          <w:b/>
          <w:bCs/>
          <w:position w:val="-5"/>
        </w:rPr>
        <w:t>'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55" w:lineRule="exact"/>
        <w:ind w:right="-20"/>
        <w:jc w:val="left"/>
        <w:tabs>
          <w:tab w:pos="1880" w:val="left"/>
          <w:tab w:pos="548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462.761475pt;margin-top:-19.847738pt;width:73.537306pt;height:12.905272pt;mso-position-horizontal-relative:page;mso-position-vertical-relative:paragraph;z-index:-15593" coordorigin="9255,-397" coordsize="1471,258">
            <v:group style="position:absolute;left:9267;top:-151;width:1447;height:2" coordorigin="9267,-151" coordsize="1447,2">
              <v:shape style="position:absolute;left:9267;top:-151;width:1447;height:2" coordorigin="9267,-151" coordsize="1447,0" path="m9267,-151l10714,-151e" filled="f" stroked="t" strokeweight="1.189924pt" strokecolor="#5B608C">
                <v:path arrowok="t"/>
              </v:shape>
            </v:group>
            <v:group style="position:absolute;left:10686;top:-390;width:2;height:244" coordorigin="10686,-390" coordsize="2,244">
              <v:shape style="position:absolute;left:10686;top:-390;width:2;height:244" coordorigin="10686,-390" coordsize="0,244" path="m10686,-146l10686,-390e" filled="f" stroked="t" strokeweight=".713954pt" strokecolor="#44488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33.727325pt;margin-top:-9.567722pt;width:103.523393pt;height:43.986238pt;mso-position-horizontal-relative:page;mso-position-vertical-relative:paragraph;z-index:-15592" coordorigin="8675,-191" coordsize="2070,880">
            <v:group style="position:absolute;left:8686;top:160;width:200;height:2" coordorigin="8686,160" coordsize="200,2">
              <v:shape style="position:absolute;left:8686;top:160;width:200;height:2" coordorigin="8686,160" coordsize="200,0" path="m8686,160l8886,160e" filled="f" stroked="t" strokeweight="1.189924pt" strokecolor="#3B4BA3">
                <v:path arrowok="t"/>
              </v:shape>
            </v:group>
            <v:group style="position:absolute;left:8853;top:-179;width:2;height:354" coordorigin="8853,-179" coordsize="2,354">
              <v:shape style="position:absolute;left:8853;top:-179;width:2;height:354" coordorigin="8853,-179" coordsize="0,354" path="m8853,174l8853,-179e" filled="f" stroked="t" strokeweight="1.189924pt" strokecolor="#606774">
                <v:path arrowok="t"/>
              </v:shape>
            </v:group>
            <v:group style="position:absolute;left:8844;top:150;width:252;height:2" coordorigin="8844,150" coordsize="252,2">
              <v:shape style="position:absolute;left:8844;top:150;width:252;height:2" coordorigin="8844,150" coordsize="252,0" path="m8844,150l9096,150e" filled="f" stroked="t" strokeweight="1.189924pt" strokecolor="#2F3B87">
                <v:path arrowok="t"/>
              </v:shape>
            </v:group>
            <v:group style="position:absolute;left:9039;top:184;width:1685;height:2" coordorigin="9039,184" coordsize="1685,2">
              <v:shape style="position:absolute;left:9039;top:184;width:1685;height:2" coordorigin="9039,184" coordsize="1685,0" path="m9039,184l10724,184e" filled="f" stroked="t" strokeweight="2.141863pt" strokecolor="#5B6070">
                <v:path arrowok="t"/>
              </v:shape>
            </v:group>
            <v:group style="position:absolute;left:10716;top:-93;width:2;height:344" coordorigin="10716,-93" coordsize="2,344">
              <v:shape style="position:absolute;left:10716;top:-93;width:2;height:344" coordorigin="10716,-93" coordsize="0,344" path="m10716,251l10716,-93e" filled="f" stroked="t" strokeweight="1.189924pt" strokecolor="#2F343B">
                <v:path arrowok="t"/>
              </v:shape>
            </v:group>
            <v:group style="position:absolute;left:8872;top:150;width:2;height:301" coordorigin="8872,150" coordsize="2,301">
              <v:shape style="position:absolute;left:8872;top:150;width:2;height:301" coordorigin="8872,150" coordsize="0,301" path="m8872,452l8872,150e" filled="f" stroked="t" strokeweight=".713954pt" strokecolor="#5B6470">
                <v:path arrowok="t"/>
              </v:shape>
            </v:group>
            <v:group style="position:absolute;left:10660;top:102;width:2;height:559" coordorigin="10660,102" coordsize="2,559">
              <v:shape style="position:absolute;left:10660;top:102;width:2;height:559" coordorigin="10660,102" coordsize="0,559" path="m10660,661l10660,102e" filled="f" stroked="t" strokeweight="2.71211pt" strokecolor="#D4D4D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32"/>
          <w:szCs w:val="32"/>
          <w:color w:val="2F2F2F"/>
          <w:spacing w:val="-83"/>
          <w:position w:val="-17"/>
        </w:rPr>
        <w:t>N</w:t>
      </w:r>
      <w:r>
        <w:rPr>
          <w:rFonts w:ascii="Arial" w:hAnsi="Arial" w:cs="Arial" w:eastAsia="Arial"/>
          <w:sz w:val="32"/>
          <w:szCs w:val="32"/>
          <w:color w:val="606297"/>
          <w:spacing w:val="-9"/>
          <w:w w:val="175"/>
          <w:position w:val="-17"/>
        </w:rPr>
        <w:t>-</w:t>
      </w:r>
      <w:r>
        <w:rPr>
          <w:rFonts w:ascii="Arial" w:hAnsi="Arial" w:cs="Arial" w:eastAsia="Arial"/>
          <w:sz w:val="32"/>
          <w:szCs w:val="32"/>
          <w:color w:val="606297"/>
          <w:spacing w:val="0"/>
          <w:w w:val="152"/>
          <w:position w:val="-17"/>
        </w:rPr>
        <w:t>=--ı</w:t>
      </w:r>
      <w:r>
        <w:rPr>
          <w:rFonts w:ascii="Arial" w:hAnsi="Arial" w:cs="Arial" w:eastAsia="Arial"/>
          <w:sz w:val="32"/>
          <w:szCs w:val="32"/>
          <w:color w:val="606297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32"/>
          <w:szCs w:val="32"/>
          <w:color w:val="606297"/>
          <w:spacing w:val="0"/>
          <w:w w:val="100"/>
          <w:position w:val="-17"/>
        </w:rPr>
      </w:r>
      <w:r>
        <w:rPr>
          <w:rFonts w:ascii="Arial" w:hAnsi="Arial" w:cs="Arial" w:eastAsia="Arial"/>
          <w:sz w:val="32"/>
          <w:szCs w:val="32"/>
          <w:color w:val="2F2F2F"/>
          <w:spacing w:val="0"/>
          <w:w w:val="68"/>
          <w:position w:val="-17"/>
        </w:rPr>
        <w:t>.</w:t>
      </w:r>
      <w:r>
        <w:rPr>
          <w:rFonts w:ascii="Arial" w:hAnsi="Arial" w:cs="Arial" w:eastAsia="Arial"/>
          <w:sz w:val="32"/>
          <w:szCs w:val="32"/>
          <w:color w:val="2F2F2F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32"/>
          <w:szCs w:val="32"/>
          <w:color w:val="2F2F2F"/>
          <w:spacing w:val="0"/>
          <w:w w:val="100"/>
          <w:position w:val="-17"/>
        </w:rPr>
      </w:r>
      <w:r>
        <w:rPr>
          <w:rFonts w:ascii="Arial" w:hAnsi="Arial" w:cs="Arial" w:eastAsia="Arial"/>
          <w:sz w:val="33"/>
          <w:szCs w:val="33"/>
          <w:color w:val="494949"/>
          <w:spacing w:val="0"/>
          <w:w w:val="68"/>
          <w:position w:val="-28"/>
        </w:rPr>
        <w:t>g</w:t>
      </w:r>
      <w:r>
        <w:rPr>
          <w:rFonts w:ascii="Arial" w:hAnsi="Arial" w:cs="Arial" w:eastAsia="Arial"/>
          <w:sz w:val="33"/>
          <w:szCs w:val="33"/>
          <w:color w:val="494949"/>
          <w:spacing w:val="16"/>
          <w:w w:val="68"/>
          <w:position w:val="-28"/>
        </w:rPr>
        <w:t> </w:t>
      </w:r>
      <w:r>
        <w:rPr>
          <w:rFonts w:ascii="Arial" w:hAnsi="Arial" w:cs="Arial" w:eastAsia="Arial"/>
          <w:sz w:val="33"/>
          <w:szCs w:val="33"/>
          <w:color w:val="494949"/>
          <w:spacing w:val="0"/>
          <w:w w:val="68"/>
          <w:position w:val="-28"/>
        </w:rPr>
        <w:t>n</w:t>
      </w:r>
      <w:r>
        <w:rPr>
          <w:rFonts w:ascii="Arial" w:hAnsi="Arial" w:cs="Arial" w:eastAsia="Arial"/>
          <w:sz w:val="33"/>
          <w:szCs w:val="33"/>
          <w:color w:val="494949"/>
          <w:spacing w:val="0"/>
          <w:w w:val="68"/>
          <w:position w:val="-28"/>
        </w:rPr>
        <w:t> </w:t>
      </w:r>
      <w:r>
        <w:rPr>
          <w:rFonts w:ascii="Arial" w:hAnsi="Arial" w:cs="Arial" w:eastAsia="Arial"/>
          <w:sz w:val="33"/>
          <w:szCs w:val="33"/>
          <w:color w:val="494949"/>
          <w:spacing w:val="9"/>
          <w:w w:val="68"/>
          <w:position w:val="-28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-12"/>
          <w:w w:val="86"/>
          <w:position w:val="-28"/>
        </w:rPr>
        <w:t>ı</w:t>
      </w:r>
      <w:r>
        <w:rPr>
          <w:rFonts w:ascii="Arial" w:hAnsi="Arial" w:cs="Arial" w:eastAsia="Arial"/>
          <w:sz w:val="28"/>
          <w:szCs w:val="28"/>
          <w:color w:val="494949"/>
          <w:spacing w:val="0"/>
          <w:w w:val="483"/>
          <w:position w:val="-28"/>
        </w:rPr>
        <w:t>i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240"/>
          <w:cols w:num="2" w:equalWidth="0">
            <w:col w:w="3877" w:space="107"/>
            <w:col w:w="7416"/>
          </w:cols>
        </w:sectPr>
      </w:pPr>
      <w:rPr/>
    </w:p>
    <w:p>
      <w:pPr>
        <w:spacing w:before="0" w:after="0" w:line="270" w:lineRule="exact"/>
        <w:ind w:left="2519" w:right="-104"/>
        <w:jc w:val="left"/>
        <w:tabs>
          <w:tab w:pos="3760" w:val="left"/>
          <w:tab w:pos="4960" w:val="left"/>
          <w:tab w:pos="858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2F2F2F"/>
          <w:w w:val="142"/>
          <w:i/>
          <w:position w:val="-15"/>
        </w:rPr>
        <w:t>ı</w:t>
      </w:r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-48"/>
          <w:w w:val="100"/>
          <w:i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5"/>
        </w:rPr>
        <w:t>Post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6"/>
          <w:position w:val="-15"/>
        </w:rPr>
        <w:t>Ba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26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6"/>
          <w:position w:val="-15"/>
        </w:rPr>
        <w:t>am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26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5"/>
        </w:rPr>
        <w:t>GÜL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5"/>
        </w:rPr>
      </w:r>
      <w:r>
        <w:rPr>
          <w:rFonts w:ascii="Arial" w:hAnsi="Arial" w:cs="Arial" w:eastAsia="Arial"/>
          <w:sz w:val="33"/>
          <w:szCs w:val="33"/>
          <w:color w:val="444977"/>
          <w:spacing w:val="0"/>
          <w:w w:val="62"/>
          <w:position w:val="-5"/>
        </w:rPr>
        <w:t>v</w:t>
      </w:r>
      <w:r>
        <w:rPr>
          <w:rFonts w:ascii="Arial" w:hAnsi="Arial" w:cs="Arial" w:eastAsia="Arial"/>
          <w:sz w:val="33"/>
          <w:szCs w:val="33"/>
          <w:color w:val="444977"/>
          <w:spacing w:val="-69"/>
          <w:w w:val="61"/>
          <w:position w:val="-5"/>
        </w:rPr>
        <w:t>.</w:t>
      </w:r>
      <w:r>
        <w:rPr>
          <w:rFonts w:ascii="Arial" w:hAnsi="Arial" w:cs="Arial" w:eastAsia="Arial"/>
          <w:sz w:val="33"/>
          <w:szCs w:val="33"/>
          <w:color w:val="494949"/>
          <w:spacing w:val="-192"/>
          <w:w w:val="124"/>
          <w:position w:val="-5"/>
        </w:rPr>
        <w:t>a</w:t>
      </w:r>
      <w:r>
        <w:rPr>
          <w:rFonts w:ascii="Arial" w:hAnsi="Arial" w:cs="Arial" w:eastAsia="Arial"/>
          <w:sz w:val="33"/>
          <w:szCs w:val="33"/>
          <w:color w:val="444977"/>
          <w:spacing w:val="0"/>
          <w:w w:val="61"/>
          <w:position w:val="-5"/>
        </w:rPr>
        <w:t>: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right="-20"/>
        <w:jc w:val="left"/>
        <w:rPr>
          <w:rFonts w:ascii="Arial" w:hAnsi="Arial" w:cs="Arial" w:eastAsia="Arial"/>
          <w:sz w:val="41"/>
          <w:szCs w:val="41"/>
        </w:rPr>
      </w:pPr>
      <w:rPr/>
      <w:r>
        <w:rPr/>
        <w:br w:type="column"/>
      </w:r>
      <w:r>
        <w:rPr>
          <w:rFonts w:ascii="Arial" w:hAnsi="Arial" w:cs="Arial" w:eastAsia="Arial"/>
          <w:sz w:val="33"/>
          <w:szCs w:val="33"/>
          <w:color w:val="494949"/>
          <w:spacing w:val="0"/>
          <w:w w:val="100"/>
          <w:position w:val="-5"/>
        </w:rPr>
        <w:t>ı:ı</w:t>
      </w:r>
      <w:r>
        <w:rPr>
          <w:rFonts w:ascii="Arial" w:hAnsi="Arial" w:cs="Arial" w:eastAsia="Arial"/>
          <w:sz w:val="33"/>
          <w:szCs w:val="33"/>
          <w:color w:val="494949"/>
          <w:spacing w:val="15"/>
          <w:w w:val="100"/>
          <w:position w:val="-5"/>
        </w:rPr>
        <w:t> </w:t>
      </w:r>
      <w:r>
        <w:rPr>
          <w:rFonts w:ascii="Arial" w:hAnsi="Arial" w:cs="Arial" w:eastAsia="Arial"/>
          <w:sz w:val="41"/>
          <w:szCs w:val="41"/>
          <w:color w:val="666767"/>
          <w:spacing w:val="0"/>
          <w:w w:val="38"/>
          <w:i/>
          <w:position w:val="-26"/>
        </w:rPr>
        <w:t>:</w:t>
      </w:r>
      <w:r>
        <w:rPr>
          <w:rFonts w:ascii="Arial" w:hAnsi="Arial" w:cs="Arial" w:eastAsia="Arial"/>
          <w:sz w:val="41"/>
          <w:szCs w:val="41"/>
          <w:color w:val="666767"/>
          <w:spacing w:val="0"/>
          <w:w w:val="38"/>
          <w:i/>
          <w:position w:val="-26"/>
        </w:rPr>
        <w:t> </w:t>
      </w:r>
      <w:r>
        <w:rPr>
          <w:rFonts w:ascii="Arial" w:hAnsi="Arial" w:cs="Arial" w:eastAsia="Arial"/>
          <w:sz w:val="41"/>
          <w:szCs w:val="41"/>
          <w:color w:val="666767"/>
          <w:spacing w:val="2"/>
          <w:w w:val="38"/>
          <w:i/>
          <w:position w:val="-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55"/>
          <w:w w:val="61"/>
          <w:position w:val="-19"/>
        </w:rPr>
        <w:t>1</w:t>
      </w:r>
      <w:r>
        <w:rPr>
          <w:rFonts w:ascii="Arial" w:hAnsi="Arial" w:cs="Arial" w:eastAsia="Arial"/>
          <w:sz w:val="41"/>
          <w:szCs w:val="41"/>
          <w:color w:val="494949"/>
          <w:spacing w:val="0"/>
          <w:w w:val="134"/>
          <w:i/>
          <w:position w:val="-26"/>
        </w:rPr>
        <w:t>bf</w:t>
      </w:r>
      <w:r>
        <w:rPr>
          <w:rFonts w:ascii="Arial" w:hAnsi="Arial" w:cs="Arial" w:eastAsia="Arial"/>
          <w:sz w:val="41"/>
          <w:szCs w:val="41"/>
          <w:color w:val="494949"/>
          <w:spacing w:val="0"/>
          <w:w w:val="40"/>
          <w:i/>
          <w:position w:val="-26"/>
        </w:rPr>
        <w:t>f.i</w:t>
      </w:r>
      <w:r>
        <w:rPr>
          <w:rFonts w:ascii="Arial" w:hAnsi="Arial" w:cs="Arial" w:eastAsia="Arial"/>
          <w:sz w:val="41"/>
          <w:szCs w:val="41"/>
          <w:color w:val="494949"/>
          <w:spacing w:val="0"/>
          <w:w w:val="41"/>
          <w:i/>
          <w:position w:val="-26"/>
        </w:rPr>
        <w:t>l</w:t>
      </w:r>
      <w:r>
        <w:rPr>
          <w:rFonts w:ascii="Arial" w:hAnsi="Arial" w:cs="Arial" w:eastAsia="Arial"/>
          <w:sz w:val="41"/>
          <w:szCs w:val="41"/>
          <w:color w:val="494949"/>
          <w:spacing w:val="-6"/>
          <w:w w:val="100"/>
          <w:i/>
          <w:position w:val="-26"/>
        </w:rPr>
        <w:t> </w:t>
      </w:r>
      <w:r>
        <w:rPr>
          <w:rFonts w:ascii="Arial" w:hAnsi="Arial" w:cs="Arial" w:eastAsia="Arial"/>
          <w:sz w:val="41"/>
          <w:szCs w:val="41"/>
          <w:color w:val="A1A1A1"/>
          <w:spacing w:val="0"/>
          <w:w w:val="45"/>
          <w:position w:val="-26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240"/>
          <w:cols w:num="2" w:equalWidth="0">
            <w:col w:w="8799" w:space="153"/>
            <w:col w:w="2448"/>
          </w:cols>
        </w:sectPr>
      </w:pPr>
      <w:rPr/>
    </w:p>
    <w:p>
      <w:pPr>
        <w:spacing w:before="0" w:after="0" w:line="322" w:lineRule="exact"/>
        <w:ind w:left="3461" w:right="-20"/>
        <w:jc w:val="left"/>
        <w:tabs>
          <w:tab w:pos="5220" w:val="left"/>
          <w:tab w:pos="8340" w:val="left"/>
          <w:tab w:pos="926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87.056061pt;margin-top:5.587072pt;width:.1pt;height:11.235136pt;mso-position-horizontal-relative:page;mso-position-vertical-relative:paragraph;z-index:-15591" coordorigin="3741,112" coordsize="2,225">
            <v:shape style="position:absolute;left:3741;top:112;width:2;height:225" coordorigin="3741,112" coordsize="0,225" path="m3741,336l3741,112e" filled="f" stroked="t" strokeweight=".713954pt" strokecolor="#4B57A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3"/>
          <w:szCs w:val="23"/>
          <w:color w:val="3B4290"/>
          <w:spacing w:val="0"/>
          <w:w w:val="100"/>
          <w:position w:val="-1"/>
        </w:rPr>
        <w:t>[J</w:t>
      </w:r>
      <w:r>
        <w:rPr>
          <w:rFonts w:ascii="Arial" w:hAnsi="Arial" w:cs="Arial" w:eastAsia="Arial"/>
          <w:sz w:val="23"/>
          <w:szCs w:val="23"/>
          <w:color w:val="3B4290"/>
          <w:spacing w:val="-57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B429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3B429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47"/>
          <w:position w:val="5"/>
        </w:rPr>
        <w:t>r</w:t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46"/>
          <w:position w:val="5"/>
        </w:rPr>
        <w:t>\</w:t>
      </w:r>
      <w:r>
        <w:rPr>
          <w:rFonts w:ascii="Arial" w:hAnsi="Arial" w:cs="Arial" w:eastAsia="Arial"/>
          <w:sz w:val="25"/>
          <w:szCs w:val="25"/>
          <w:color w:val="494949"/>
          <w:spacing w:val="11"/>
          <w:w w:val="47"/>
          <w:position w:val="5"/>
        </w:rPr>
        <w:t>J</w:t>
      </w:r>
      <w:r>
        <w:rPr>
          <w:rFonts w:ascii="Arial" w:hAnsi="Arial" w:cs="Arial" w:eastAsia="Arial"/>
          <w:sz w:val="25"/>
          <w:szCs w:val="25"/>
          <w:color w:val="666767"/>
          <w:spacing w:val="-4"/>
          <w:w w:val="63"/>
          <w:position w:val="5"/>
        </w:rPr>
        <w:t>o</w:t>
      </w:r>
      <w:r>
        <w:rPr>
          <w:rFonts w:ascii="Arial" w:hAnsi="Arial" w:cs="Arial" w:eastAsia="Arial"/>
          <w:sz w:val="25"/>
          <w:szCs w:val="25"/>
          <w:color w:val="494949"/>
          <w:spacing w:val="-41"/>
          <w:w w:val="69"/>
          <w:position w:val="5"/>
        </w:rPr>
        <w:t>8</w:t>
      </w:r>
      <w:r>
        <w:rPr>
          <w:rFonts w:ascii="Arial" w:hAnsi="Arial" w:cs="Arial" w:eastAsia="Arial"/>
          <w:sz w:val="25"/>
          <w:szCs w:val="25"/>
          <w:color w:val="666767"/>
          <w:spacing w:val="0"/>
          <w:w w:val="70"/>
          <w:position w:val="5"/>
        </w:rPr>
        <w:t>s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94"/>
          <w:position w:val="5"/>
        </w:rPr>
        <w:t>aı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position w:val="5"/>
        </w:rPr>
      </w:r>
      <w:r>
        <w:rPr>
          <w:rFonts w:ascii="Arial" w:hAnsi="Arial" w:cs="Arial" w:eastAsia="Arial"/>
          <w:sz w:val="24"/>
          <w:szCs w:val="24"/>
          <w:color w:val="666767"/>
          <w:spacing w:val="0"/>
          <w:w w:val="72"/>
          <w:i/>
          <w:position w:val="-2"/>
        </w:rPr>
        <w:t>1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right="1258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rial" w:hAnsi="Arial" w:cs="Arial" w:eastAsia="Arial"/>
          <w:sz w:val="8"/>
          <w:szCs w:val="8"/>
          <w:color w:val="666767"/>
          <w:spacing w:val="0"/>
          <w:w w:val="63"/>
          <w:position w:val="8"/>
        </w:rPr>
        <w:t>.,.</w:t>
      </w:r>
      <w:r>
        <w:rPr>
          <w:rFonts w:ascii="Arial" w:hAnsi="Arial" w:cs="Arial" w:eastAsia="Arial"/>
          <w:sz w:val="8"/>
          <w:szCs w:val="8"/>
          <w:color w:val="666767"/>
          <w:spacing w:val="0"/>
          <w:w w:val="63"/>
          <w:position w:val="8"/>
        </w:rPr>
        <w:t>       </w:t>
      </w:r>
      <w:r>
        <w:rPr>
          <w:rFonts w:ascii="Arial" w:hAnsi="Arial" w:cs="Arial" w:eastAsia="Arial"/>
          <w:sz w:val="8"/>
          <w:szCs w:val="8"/>
          <w:color w:val="666767"/>
          <w:spacing w:val="12"/>
          <w:w w:val="63"/>
          <w:position w:val="8"/>
        </w:rPr>
        <w:t> </w:t>
      </w:r>
      <w:r>
        <w:rPr>
          <w:rFonts w:ascii="Arial" w:hAnsi="Arial" w:cs="Arial" w:eastAsia="Arial"/>
          <w:sz w:val="8"/>
          <w:szCs w:val="8"/>
          <w:color w:val="828282"/>
          <w:spacing w:val="0"/>
          <w:w w:val="355"/>
          <w:position w:val="8"/>
        </w:rPr>
        <w:t>'</w:t>
      </w:r>
      <w:r>
        <w:rPr>
          <w:rFonts w:ascii="Arial" w:hAnsi="Arial" w:cs="Arial" w:eastAsia="Arial"/>
          <w:sz w:val="8"/>
          <w:szCs w:val="8"/>
          <w:color w:val="828282"/>
          <w:spacing w:val="15"/>
          <w:w w:val="355"/>
          <w:position w:val="8"/>
        </w:rPr>
        <w:t> </w:t>
      </w:r>
      <w:r>
        <w:rPr>
          <w:rFonts w:ascii="Arial" w:hAnsi="Arial" w:cs="Arial" w:eastAsia="Arial"/>
          <w:sz w:val="8"/>
          <w:szCs w:val="8"/>
          <w:color w:val="B3B3B3"/>
          <w:spacing w:val="-35"/>
          <w:w w:val="111"/>
          <w:position w:val="8"/>
        </w:rPr>
        <w:t>*</w:t>
      </w:r>
      <w:r>
        <w:rPr>
          <w:rFonts w:ascii="Arial" w:hAnsi="Arial" w:cs="Arial" w:eastAsia="Arial"/>
          <w:sz w:val="30"/>
          <w:szCs w:val="30"/>
          <w:color w:val="A1A1A1"/>
          <w:spacing w:val="0"/>
          <w:w w:val="117"/>
          <w:position w:val="0"/>
        </w:rPr>
        <w:t>.</w:t>
      </w:r>
      <w:r>
        <w:rPr>
          <w:rFonts w:ascii="Arial" w:hAnsi="Arial" w:cs="Arial" w:eastAsia="Arial"/>
          <w:sz w:val="30"/>
          <w:szCs w:val="30"/>
          <w:color w:val="A1A1A1"/>
          <w:spacing w:val="-48"/>
          <w:w w:val="117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62"/>
          <w:position w:val="0"/>
        </w:rPr>
        <w:t>·</w:t>
      </w:r>
      <w:r>
        <w:rPr>
          <w:rFonts w:ascii="Arial" w:hAnsi="Arial" w:cs="Arial" w:eastAsia="Arial"/>
          <w:sz w:val="23"/>
          <w:szCs w:val="23"/>
          <w:color w:val="494949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28282"/>
          <w:spacing w:val="-15"/>
          <w:w w:val="123"/>
          <w:b/>
          <w:bCs/>
          <w:i/>
          <w:position w:val="8"/>
        </w:rPr>
        <w:t>i</w:t>
      </w:r>
      <w:r>
        <w:rPr>
          <w:rFonts w:ascii="Times New Roman" w:hAnsi="Times New Roman" w:cs="Times New Roman" w:eastAsia="Times New Roman"/>
          <w:sz w:val="11"/>
          <w:szCs w:val="11"/>
          <w:color w:val="A1A1A1"/>
          <w:spacing w:val="2"/>
          <w:w w:val="109"/>
          <w:b/>
          <w:bCs/>
          <w:i/>
          <w:position w:val="8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C8C8C8"/>
          <w:spacing w:val="-13"/>
          <w:w w:val="68"/>
          <w:b/>
          <w:bCs/>
          <w:i/>
          <w:position w:val="8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2F2F2F"/>
          <w:spacing w:val="0"/>
          <w:w w:val="165"/>
          <w:b/>
          <w:bCs/>
          <w:i/>
          <w:position w:val="8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2F2F2F"/>
          <w:spacing w:val="-18"/>
          <w:w w:val="166"/>
          <w:b/>
          <w:bCs/>
          <w:i/>
          <w:position w:val="8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494949"/>
          <w:spacing w:val="1"/>
          <w:w w:val="173"/>
          <w:b/>
          <w:bCs/>
          <w:i/>
          <w:position w:val="8"/>
        </w:rPr>
        <w:t>/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0"/>
          <w:w w:val="252"/>
          <w:position w:val="0"/>
        </w:rPr>
        <w:t>./'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2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937" w:lineRule="exact"/>
        <w:ind w:left="281" w:right="-20"/>
        <w:jc w:val="left"/>
        <w:tabs>
          <w:tab w:pos="38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4"/>
          <w:szCs w:val="144"/>
          <w:color w:val="494949"/>
          <w:spacing w:val="9"/>
          <w:w w:val="15"/>
          <w:position w:val="-47"/>
        </w:rPr>
        <w:t>d</w:t>
      </w:r>
      <w:r>
        <w:rPr>
          <w:rFonts w:ascii="Times New Roman" w:hAnsi="Times New Roman" w:cs="Times New Roman" w:eastAsia="Times New Roman"/>
          <w:sz w:val="144"/>
          <w:szCs w:val="144"/>
          <w:color w:val="444977"/>
          <w:spacing w:val="-5"/>
          <w:w w:val="198"/>
          <w:position w:val="-47"/>
        </w:rPr>
        <w:t>#</w:t>
      </w:r>
      <w:r>
        <w:rPr>
          <w:rFonts w:ascii="Times New Roman" w:hAnsi="Times New Roman" w:cs="Times New Roman" w:eastAsia="Times New Roman"/>
          <w:sz w:val="144"/>
          <w:szCs w:val="144"/>
          <w:color w:val="494949"/>
          <w:spacing w:val="0"/>
          <w:w w:val="26"/>
          <w:position w:val="-47"/>
        </w:rPr>
        <w:t>:ç</w:t>
      </w:r>
      <w:r>
        <w:rPr>
          <w:rFonts w:ascii="Times New Roman" w:hAnsi="Times New Roman" w:cs="Times New Roman" w:eastAsia="Times New Roman"/>
          <w:sz w:val="144"/>
          <w:szCs w:val="144"/>
          <w:color w:val="494949"/>
          <w:spacing w:val="-5"/>
          <w:w w:val="27"/>
          <w:position w:val="-47"/>
        </w:rPr>
        <w:t>u</w:t>
      </w:r>
      <w:r>
        <w:rPr>
          <w:rFonts w:ascii="Times New Roman" w:hAnsi="Times New Roman" w:cs="Times New Roman" w:eastAsia="Times New Roman"/>
          <w:sz w:val="144"/>
          <w:szCs w:val="144"/>
          <w:color w:val="3B4290"/>
          <w:spacing w:val="0"/>
          <w:w w:val="92"/>
          <w:position w:val="-47"/>
        </w:rPr>
        <w:t>r</w:t>
      </w:r>
      <w:r>
        <w:rPr>
          <w:rFonts w:ascii="Times New Roman" w:hAnsi="Times New Roman" w:cs="Times New Roman" w:eastAsia="Times New Roman"/>
          <w:sz w:val="144"/>
          <w:szCs w:val="144"/>
          <w:color w:val="3B4290"/>
          <w:spacing w:val="0"/>
          <w:w w:val="100"/>
          <w:position w:val="-47"/>
        </w:rPr>
        <w:tab/>
      </w:r>
      <w:r>
        <w:rPr>
          <w:rFonts w:ascii="Times New Roman" w:hAnsi="Times New Roman" w:cs="Times New Roman" w:eastAsia="Times New Roman"/>
          <w:sz w:val="144"/>
          <w:szCs w:val="144"/>
          <w:color w:val="3B4290"/>
          <w:spacing w:val="0"/>
          <w:w w:val="100"/>
          <w:position w:val="-47"/>
        </w:rPr>
      </w:r>
      <w:r>
        <w:rPr>
          <w:rFonts w:ascii="Times New Roman" w:hAnsi="Times New Roman" w:cs="Times New Roman" w:eastAsia="Times New Roman"/>
          <w:sz w:val="16"/>
          <w:szCs w:val="16"/>
          <w:color w:val="4D56A1"/>
          <w:spacing w:val="0"/>
          <w:w w:val="156"/>
          <w:position w:val="42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4D56A1"/>
          <w:spacing w:val="4"/>
          <w:w w:val="156"/>
          <w:position w:val="42"/>
        </w:rPr>
        <w:t>_</w:t>
      </w:r>
      <w:r>
        <w:rPr>
          <w:rFonts w:ascii="Times New Roman" w:hAnsi="Times New Roman" w:cs="Times New Roman" w:eastAsia="Times New Roman"/>
          <w:sz w:val="16"/>
          <w:szCs w:val="16"/>
          <w:color w:val="A5AFD1"/>
          <w:spacing w:val="0"/>
          <w:w w:val="23"/>
          <w:position w:val="42"/>
        </w:rPr>
        <w:t>_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240"/>
          <w:cols w:num="2" w:equalWidth="0">
            <w:col w:w="525" w:space="1265"/>
            <w:col w:w="9610"/>
          </w:cols>
        </w:sectPr>
      </w:pPr>
      <w:rPr/>
    </w:p>
    <w:p>
      <w:pPr>
        <w:spacing w:before="38" w:after="0" w:line="240" w:lineRule="auto"/>
        <w:ind w:left="1781" w:right="-88"/>
        <w:jc w:val="left"/>
        <w:tabs>
          <w:tab w:pos="256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7.848862pt;margin-top:35.49984pt;width:562.001131pt;height:781.197366pt;mso-position-horizontal-relative:page;mso-position-vertical-relative:page;z-index:-15597" coordorigin="357,710" coordsize="11240,15624">
            <v:group style="position:absolute;left:362;top:727;width:776;height:2" coordorigin="362,727" coordsize="776,2">
              <v:shape style="position:absolute;left:362;top:727;width:776;height:2" coordorigin="362,727" coordsize="776,0" path="m362,727l1138,727e" filled="f" stroked="t" strokeweight=".47597pt" strokecolor="#484848">
                <v:path arrowok="t"/>
              </v:shape>
            </v:group>
            <v:group style="position:absolute;left:374;top:717;width:2;height:1066" coordorigin="374,717" coordsize="2,1066">
              <v:shape style="position:absolute;left:374;top:717;width:2;height:1066" coordorigin="374,717" coordsize="0,1066" path="m374,1783l374,717e" filled="f" stroked="t" strokeweight=".713954pt" strokecolor="#B8B8B8">
                <v:path arrowok="t"/>
              </v:shape>
            </v:group>
            <v:group style="position:absolute;left:1080;top:731;width:10438;height:2" coordorigin="1080,731" coordsize="10438,2">
              <v:shape style="position:absolute;left:1080;top:731;width:10438;height:2" coordorigin="1080,731" coordsize="10438,0" path="m1080,731l11518,731e" filled="f" stroked="t" strokeweight=".713954pt" strokecolor="#545454">
                <v:path arrowok="t"/>
              </v:shape>
            </v:group>
            <v:group style="position:absolute;left:2297;top:722;width:2;height:1511" coordorigin="2297,722" coordsize="2,1511">
              <v:shape style="position:absolute;left:2297;top:722;width:2;height:1511" coordorigin="2297,722" coordsize="0,1511" path="m2297,2233l2297,722e" filled="f" stroked="t" strokeweight=".951939pt" strokecolor="#6B6B6B">
                <v:path arrowok="t"/>
              </v:shape>
            </v:group>
            <v:group style="position:absolute;left:3208;top:734;width:552;height:2" coordorigin="3208,734" coordsize="552,2">
              <v:shape style="position:absolute;left:3208;top:734;width:552;height:2" coordorigin="3208,734" coordsize="552,0" path="m3208,734l3760,734e" filled="f" stroked="t" strokeweight=".47597pt" strokecolor="#3F3F3F">
                <v:path arrowok="t"/>
              </v:shape>
            </v:group>
            <v:group style="position:absolute;left:8820;top:736;width:524;height:2" coordorigin="8820,736" coordsize="524,2">
              <v:shape style="position:absolute;left:8820;top:736;width:524;height:2" coordorigin="8820,736" coordsize="524,0" path="m8820,736l9343,736e" filled="f" stroked="t" strokeweight=".47597pt" strokecolor="#343434">
                <v:path arrowok="t"/>
              </v:shape>
            </v:group>
            <v:group style="position:absolute;left:9074;top:731;width:2;height:1501" coordorigin="9074,731" coordsize="2,1501">
              <v:shape style="position:absolute;left:9074;top:731;width:2;height:1501" coordorigin="9074,731" coordsize="0,1501" path="m9074,2233l9074,731e" filled="f" stroked="t" strokeweight=".713954pt" strokecolor="#545454">
                <v:path arrowok="t"/>
              </v:shape>
            </v:group>
            <v:group style="position:absolute;left:11514;top:727;width:2;height:535" coordorigin="11514,727" coordsize="2,535">
              <v:shape style="position:absolute;left:11514;top:727;width:2;height:535" coordorigin="11514,727" coordsize="0,535" path="m11514,1262l11514,727e" filled="f" stroked="t" strokeweight=".47597pt" strokecolor="#3F3F3F">
                <v:path arrowok="t"/>
              </v:shape>
            </v:group>
            <v:group style="position:absolute;left:366;top:818;width:2;height:3313" coordorigin="366,818" coordsize="2,3313">
              <v:shape style="position:absolute;left:366;top:818;width:2;height:3313" coordorigin="366,818" coordsize="0,3313" path="m366,4131l366,818e" filled="f" stroked="t" strokeweight=".713954pt" strokecolor="#808080">
                <v:path arrowok="t"/>
              </v:shape>
            </v:group>
            <v:group style="position:absolute;left:2294;top:1162;width:2;height:349" coordorigin="2294,1162" coordsize="2,349">
              <v:shape style="position:absolute;left:2294;top:1162;width:2;height:349" coordorigin="2294,1162" coordsize="0,349" path="m2294,1511l2294,1162e" filled="f" stroked="t" strokeweight=".47597pt" strokecolor="#676767">
                <v:path arrowok="t"/>
              </v:shape>
            </v:group>
            <v:group style="position:absolute;left:11514;top:727;width:2;height:784" coordorigin="11514,727" coordsize="2,784">
              <v:shape style="position:absolute;left:11514;top:727;width:2;height:784" coordorigin="11514,727" coordsize="0,784" path="m11514,1511l11514,727e" filled="f" stroked="t" strokeweight=".713954pt" strokecolor="#545454">
                <v:path arrowok="t"/>
              </v:shape>
            </v:group>
            <v:group style="position:absolute;left:371;top:1453;width:2;height:124" coordorigin="371,1453" coordsize="2,124">
              <v:shape style="position:absolute;left:371;top:1453;width:2;height:124" coordorigin="371,1453" coordsize="0,124" path="m371,1578l371,1453e" filled="f" stroked="t" strokeweight=".47597pt" strokecolor="#A3A3A3">
                <v:path arrowok="t"/>
              </v:shape>
            </v:group>
            <v:group style="position:absolute;left:11514;top:1453;width:2;height:139" coordorigin="11514,1453" coordsize="2,139">
              <v:shape style="position:absolute;left:11514;top:1453;width:2;height:139" coordorigin="11514,1453" coordsize="0,139" path="m11514,1592l11514,1453e" filled="f" stroked="t" strokeweight=".951939pt" strokecolor="#6B6B6B">
                <v:path arrowok="t"/>
              </v:shape>
            </v:group>
            <v:group style="position:absolute;left:371;top:2226;width:6611;height:2" coordorigin="371,2226" coordsize="6611,2">
              <v:shape style="position:absolute;left:371;top:2226;width:6611;height:2" coordorigin="371,2226" coordsize="6611,0" path="m371,2226l6982,2226e" filled="f" stroked="t" strokeweight=".713954pt" strokecolor="#4F4F4F">
                <v:path arrowok="t"/>
              </v:shape>
            </v:group>
            <v:group style="position:absolute;left:376;top:818;width:2;height:1429" coordorigin="376,818" coordsize="2,1429">
              <v:shape style="position:absolute;left:376;top:818;width:2;height:1429" coordorigin="376,818" coordsize="0,1429" path="m376,2247l376,818e" filled="f" stroked="t" strokeweight=".713954pt" strokecolor="#A0A0A0">
                <v:path arrowok="t"/>
              </v:shape>
            </v:group>
            <v:group style="position:absolute;left:6863;top:2228;width:505;height:2" coordorigin="6863,2228" coordsize="505,2">
              <v:shape style="position:absolute;left:6863;top:2228;width:505;height:2" coordorigin="6863,2228" coordsize="505,0" path="m6863,2228l7368,2228e" filled="f" stroked="t" strokeweight=".47597pt" strokecolor="#343434">
                <v:path arrowok="t"/>
              </v:shape>
            </v:group>
            <v:group style="position:absolute;left:7311;top:2226;width:952;height:2" coordorigin="7311,2226" coordsize="952,2">
              <v:shape style="position:absolute;left:7311;top:2226;width:952;height:2" coordorigin="7311,2226" coordsize="952,0" path="m7311,2226l8263,2226e" filled="f" stroked="t" strokeweight=".951939pt" strokecolor="#575757">
                <v:path arrowok="t"/>
              </v:shape>
            </v:group>
            <v:group style="position:absolute;left:8187;top:2226;width:690;height:2" coordorigin="8187,2226" coordsize="690,2">
              <v:shape style="position:absolute;left:8187;top:2226;width:690;height:2" coordorigin="8187,2226" coordsize="690,0" path="m8187,2226l8877,2226e" filled="f" stroked="t" strokeweight=".713954pt" strokecolor="#444444">
                <v:path arrowok="t"/>
              </v:shape>
            </v:group>
            <v:group style="position:absolute;left:8820;top:2228;width:524;height:2" coordorigin="8820,2228" coordsize="524,2">
              <v:shape style="position:absolute;left:8820;top:2228;width:524;height:2" coordorigin="8820,2228" coordsize="524,0" path="m8820,2228l9343,2228e" filled="f" stroked="t" strokeweight=".47597pt" strokecolor="#2F2F2F">
                <v:path arrowok="t"/>
              </v:shape>
            </v:group>
            <v:group style="position:absolute;left:9286;top:2228;width:1428;height:2" coordorigin="9286,2228" coordsize="1428,2">
              <v:shape style="position:absolute;left:9286;top:2228;width:1428;height:2" coordorigin="9286,2228" coordsize="1428,0" path="m9286,2228l10714,2228e" filled="f" stroked="t" strokeweight=".713954pt" strokecolor="#4F4F4F">
                <v:path arrowok="t"/>
              </v:shape>
            </v:group>
            <v:group style="position:absolute;left:10657;top:2228;width:871;height:2" coordorigin="10657,2228" coordsize="871,2">
              <v:shape style="position:absolute;left:10657;top:2228;width:871;height:2" coordorigin="10657,2228" coordsize="871,0" path="m10657,2228l11528,2228e" filled="f" stroked="t" strokeweight=".951939pt" strokecolor="#646464">
                <v:path arrowok="t"/>
              </v:shape>
            </v:group>
            <v:group style="position:absolute;left:11521;top:727;width:2;height:1520" coordorigin="11521,727" coordsize="2,1520">
              <v:shape style="position:absolute;left:11521;top:727;width:2;height:1520" coordorigin="11521,727" coordsize="0,1520" path="m11521,2247l11521,727e" filled="f" stroked="t" strokeweight=".47597pt" strokecolor="#4B4B4B">
                <v:path arrowok="t"/>
              </v:shape>
            </v:group>
            <v:group style="position:absolute;left:371;top:2467;width:11157;height:2" coordorigin="371,2467" coordsize="11157,2">
              <v:shape style="position:absolute;left:371;top:2467;width:11157;height:2" coordorigin="371,2467" coordsize="11157,0" path="m371,2467l11528,2467e" filled="f" stroked="t" strokeweight=".713954pt" strokecolor="#4F4F4F">
                <v:path arrowok="t"/>
              </v:shape>
            </v:group>
            <v:group style="position:absolute;left:376;top:2175;width:2;height:316" coordorigin="376,2175" coordsize="2,316">
              <v:shape style="position:absolute;left:376;top:2175;width:2;height:316" coordorigin="376,2175" coordsize="0,316" path="m376,2491l376,2175e" filled="f" stroked="t" strokeweight=".47597pt" strokecolor="#383838">
                <v:path arrowok="t"/>
              </v:shape>
            </v:group>
            <v:group style="position:absolute;left:3332;top:2218;width:2;height:497" coordorigin="3332,2218" coordsize="2,497">
              <v:shape style="position:absolute;left:3332;top:2218;width:2;height:497" coordorigin="3332,2218" coordsize="0,497" path="m3332,2716l3332,2218e" filled="f" stroked="t" strokeweight=".951939pt" strokecolor="#4F4F4F">
                <v:path arrowok="t"/>
              </v:shape>
            </v:group>
            <v:group style="position:absolute;left:11523;top:727;width:2;height:3777" coordorigin="11523,727" coordsize="2,3777">
              <v:shape style="position:absolute;left:11523;top:727;width:2;height:3777" coordorigin="11523,727" coordsize="0,3777" path="m11523,4504l11523,727e" filled="f" stroked="t" strokeweight=".713954pt" strokecolor="#575757">
                <v:path arrowok="t"/>
              </v:shape>
            </v:group>
            <v:group style="position:absolute;left:371;top:2706;width:11157;height:2" coordorigin="371,2706" coordsize="11157,2">
              <v:shape style="position:absolute;left:371;top:2706;width:11157;height:2" coordorigin="371,2706" coordsize="11157,0" path="m371,2706l11528,2706e" filled="f" stroked="t" strokeweight=".951939pt" strokecolor="#4F4F4F">
                <v:path arrowok="t"/>
              </v:shape>
            </v:group>
            <v:group style="position:absolute;left:381;top:2419;width:2;height:316" coordorigin="381,2419" coordsize="2,316">
              <v:shape style="position:absolute;left:381;top:2419;width:2;height:316" coordorigin="381,2419" coordsize="0,316" path="m381,2735l381,2419e" filled="f" stroked="t" strokeweight=".951939pt" strokecolor="#545454">
                <v:path arrowok="t"/>
              </v:shape>
            </v:group>
            <v:group style="position:absolute;left:366;top:2950;width:5835;height:2" coordorigin="366,2950" coordsize="5835,2">
              <v:shape style="position:absolute;left:366;top:2950;width:5835;height:2" coordorigin="366,2950" coordsize="5835,0" path="m366,2950l6202,2950e" filled="f" stroked="t" strokeweight=".713954pt" strokecolor="#4B4B4B">
                <v:path arrowok="t"/>
              </v:shape>
            </v:group>
            <v:group style="position:absolute;left:6145;top:2950;width:590;height:2" coordorigin="6145,2950" coordsize="590,2">
              <v:shape style="position:absolute;left:6145;top:2950;width:590;height:2" coordorigin="6145,2950" coordsize="590,0" path="m6145,2950l6735,2950e" filled="f" stroked="t" strokeweight=".47597pt" strokecolor="#282828">
                <v:path arrowok="t"/>
              </v:shape>
            </v:group>
            <v:group style="position:absolute;left:6678;top:2952;width:4850;height:2" coordorigin="6678,2952" coordsize="4850,2">
              <v:shape style="position:absolute;left:6678;top:2952;width:4850;height:2" coordorigin="6678,2952" coordsize="4850,0" path="m6678,2952l11528,2952e" filled="f" stroked="t" strokeweight=".951939pt" strokecolor="#545454">
                <v:path arrowok="t"/>
              </v:shape>
            </v:group>
            <v:group style="position:absolute;left:376;top:3191;width:11152;height:2" coordorigin="376,3191" coordsize="11152,2">
              <v:shape style="position:absolute;left:376;top:3191;width:11152;height:2" coordorigin="376,3191" coordsize="11152,0" path="m376,3191l11528,3191e" filled="f" stroked="t" strokeweight=".713954pt" strokecolor="#4B4B4B">
                <v:path arrowok="t"/>
              </v:shape>
            </v:group>
            <v:group style="position:absolute;left:378;top:818;width:2;height:3586" coordorigin="378,818" coordsize="2,3586">
              <v:shape style="position:absolute;left:378;top:818;width:2;height:3586" coordorigin="378,818" coordsize="0,3586" path="m378,4403l378,818e" filled="f" stroked="t" strokeweight=".951939pt" strokecolor="#747474">
                <v:path arrowok="t"/>
              </v:shape>
            </v:group>
            <v:group style="position:absolute;left:376;top:3430;width:3384;height:2" coordorigin="376,3430" coordsize="3384,2">
              <v:shape style="position:absolute;left:376;top:3430;width:3384;height:2" coordorigin="376,3430" coordsize="3384,0" path="m376,3430l3760,3430e" filled="f" stroked="t" strokeweight=".951939pt" strokecolor="#4F4F4F">
                <v:path arrowok="t"/>
              </v:shape>
            </v:group>
            <v:group style="position:absolute;left:381;top:3146;width:2;height:330" coordorigin="381,3146" coordsize="2,330">
              <v:shape style="position:absolute;left:381;top:3146;width:2;height:330" coordorigin="381,3146" coordsize="0,330" path="m381,3476l381,3146e" filled="f" stroked="t" strokeweight=".47597pt" strokecolor="#2B2B2B">
                <v:path arrowok="t"/>
              </v:shape>
            </v:group>
            <v:group style="position:absolute;left:3703;top:3433;width:314;height:2" coordorigin="3703,3433" coordsize="314,2">
              <v:shape style="position:absolute;left:3703;top:3433;width:314;height:2" coordorigin="3703,3433" coordsize="314,0" path="m3703,3433l4017,3433e" filled="f" stroked="t" strokeweight=".47597pt" strokecolor="#232323">
                <v:path arrowok="t"/>
              </v:shape>
            </v:group>
            <v:group style="position:absolute;left:3960;top:3433;width:1566;height:2" coordorigin="3960,3433" coordsize="1566,2">
              <v:shape style="position:absolute;left:3960;top:3433;width:1566;height:2" coordorigin="3960,3433" coordsize="1566,0" path="m3960,3433l5526,3433e" filled="f" stroked="t" strokeweight=".713954pt" strokecolor="#444444">
                <v:path arrowok="t"/>
              </v:shape>
            </v:group>
            <v:group style="position:absolute;left:5469;top:3433;width:509;height:2" coordorigin="5469,3433" coordsize="509,2">
              <v:shape style="position:absolute;left:5469;top:3433;width:509;height:2" coordorigin="5469,3433" coordsize="509,0" path="m5469,3433l5978,3433e" filled="f" stroked="t" strokeweight=".47597pt" strokecolor="#181818">
                <v:path arrowok="t"/>
              </v:shape>
            </v:group>
            <v:group style="position:absolute;left:5921;top:3433;width:5612;height:2" coordorigin="5921,3433" coordsize="5612,2">
              <v:shape style="position:absolute;left:5921;top:3433;width:5612;height:2" coordorigin="5921,3433" coordsize="5612,0" path="m5921,3433l11533,3433e" filled="f" stroked="t" strokeweight=".713954pt" strokecolor="#4F4F4F">
                <v:path arrowok="t"/>
              </v:shape>
            </v:group>
            <v:group style="position:absolute;left:386;top:3404;width:2;height:9065" coordorigin="386,3404" coordsize="2,9065">
              <v:shape style="position:absolute;left:386;top:3404;width:2;height:9065" coordorigin="386,3404" coordsize="0,9065" path="m386,12469l386,3404e" filled="f" stroked="t" strokeweight=".713954pt" strokecolor="#575757">
                <v:path arrowok="t"/>
              </v:shape>
            </v:group>
            <v:group style="position:absolute;left:3732;top:3433;width:2;height:244" coordorigin="3732,3433" coordsize="2,244">
              <v:shape style="position:absolute;left:3732;top:3433;width:2;height:244" coordorigin="3732,3433" coordsize="0,244" path="m3732,3677l3732,3433e" filled="f" stroked="t" strokeweight=".237985pt" strokecolor="#2F2F2F">
                <v:path arrowok="t"/>
              </v:shape>
            </v:group>
            <v:group style="position:absolute;left:6897;top:3423;width:2;height:488" coordorigin="6897,3423" coordsize="2,488">
              <v:shape style="position:absolute;left:6897;top:3423;width:2;height:488" coordorigin="6897,3423" coordsize="0,488" path="m6897,3911l6897,3423e" filled="f" stroked="t" strokeweight=".713954pt" strokecolor="#5B5B5B">
                <v:path arrowok="t"/>
              </v:shape>
            </v:group>
            <v:group style="position:absolute;left:6887;top:3882;width:1328;height:2" coordorigin="6887,3882" coordsize="1328,2">
              <v:shape style="position:absolute;left:6887;top:3882;width:1328;height:2" coordorigin="6887,3882" coordsize="1328,0" path="m6887,3882l8215,3882e" filled="f" stroked="t" strokeweight=".237985pt" strokecolor="#575757">
                <v:path arrowok="t"/>
              </v:shape>
            </v:group>
            <v:group style="position:absolute;left:3732;top:3677;width:2;height:464" coordorigin="3732,3677" coordsize="2,464">
              <v:shape style="position:absolute;left:3732;top:3677;width:2;height:464" coordorigin="3732,3677" coordsize="0,464" path="m3732,4140l3732,3677e" filled="f" stroked="t" strokeweight=".237985pt" strokecolor="#000000">
                <v:path arrowok="t"/>
              </v:shape>
            </v:group>
            <v:group style="position:absolute;left:8215;top:3882;width:2470;height:2" coordorigin="8215,3882" coordsize="2470,2">
              <v:shape style="position:absolute;left:8215;top:3882;width:2470;height:2" coordorigin="8215,3882" coordsize="2470,0" path="m8215,3882l10686,3882e" filled="f" stroked="t" strokeweight=".237985pt" strokecolor="#000000">
                <v:path arrowok="t"/>
              </v:shape>
            </v:group>
            <v:group style="position:absolute;left:10686;top:3882;width:857;height:2" coordorigin="10686,3882" coordsize="857,2">
              <v:shape style="position:absolute;left:10686;top:3882;width:857;height:2" coordorigin="10686,3882" coordsize="857,0" path="m10686,3882l11542,3882e" filled="f" stroked="t" strokeweight=".237985pt" strokecolor="#545454">
                <v:path arrowok="t"/>
              </v:shape>
            </v:group>
            <v:group style="position:absolute;left:3779;top:4109;width:828;height:2" coordorigin="3779,4109" coordsize="828,2">
              <v:shape style="position:absolute;left:3779;top:4109;width:828;height:2" coordorigin="3779,4109" coordsize="828,0" path="m3779,4109l4607,4109e" filled="f" stroked="t" strokeweight=".47597pt" strokecolor="#4F4F4F">
                <v:path arrowok="t"/>
              </v:shape>
            </v:group>
            <v:group style="position:absolute;left:4341;top:4112;width:857;height:2" coordorigin="4341,4112" coordsize="857,2">
              <v:shape style="position:absolute;left:4341;top:4112;width:857;height:2" coordorigin="4341,4112" coordsize="857,0" path="m4341,4112l5198,4112e" filled="f" stroked="t" strokeweight=".951939pt" strokecolor="#646464">
                <v:path arrowok="t"/>
              </v:shape>
            </v:group>
            <v:group style="position:absolute;left:5140;top:4112;width:386;height:2" coordorigin="5140,4112" coordsize="386,2">
              <v:shape style="position:absolute;left:5140;top:4112;width:386;height:2" coordorigin="5140,4112" coordsize="386,0" path="m5140,4112l5526,4112e" filled="f" stroked="t" strokeweight=".47597pt" strokecolor="#4B4B4B">
                <v:path arrowok="t"/>
              </v:shape>
            </v:group>
            <v:group style="position:absolute;left:5469;top:4112;width:719;height:2" coordorigin="5469,4112" coordsize="719,2">
              <v:shape style="position:absolute;left:5469;top:4112;width:719;height:2" coordorigin="5469,4112" coordsize="719,0" path="m5469,4112l6188,4112e" filled="f" stroked="t" strokeweight=".47597pt" strokecolor="#878787">
                <v:path arrowok="t"/>
              </v:shape>
            </v:group>
            <v:group style="position:absolute;left:5921;top:4107;width:942;height:2" coordorigin="5921,4107" coordsize="942,2">
              <v:shape style="position:absolute;left:5921;top:4107;width:942;height:2" coordorigin="5921,4107" coordsize="942,0" path="m5921,4107l6863,4107e" filled="f" stroked="t" strokeweight=".47597pt" strokecolor="#ACACAC">
                <v:path arrowok="t"/>
              </v:shape>
            </v:group>
            <v:group style="position:absolute;left:6899;top:3853;width:2;height:320" coordorigin="6899,3853" coordsize="2,320">
              <v:shape style="position:absolute;left:6899;top:3853;width:2;height:320" coordorigin="6899,3853" coordsize="0,320" path="m6899,4174l6899,3853e" filled="f" stroked="t" strokeweight=".47597pt" strokecolor="#484848">
                <v:path arrowok="t"/>
              </v:shape>
            </v:group>
            <v:group style="position:absolute;left:376;top:4422;width:762;height:2" coordorigin="376,4422" coordsize="762,2">
              <v:shape style="position:absolute;left:376;top:4422;width:762;height:2" coordorigin="376,4422" coordsize="762,0" path="m376,4422l1138,4422e" filled="f" stroked="t" strokeweight=".713954pt" strokecolor="#646464">
                <v:path arrowok="t"/>
              </v:shape>
            </v:group>
            <v:group style="position:absolute;left:386;top:4112;width:2;height:335" coordorigin="386,4112" coordsize="2,335">
              <v:shape style="position:absolute;left:386;top:4112;width:2;height:335" coordorigin="386,4112" coordsize="0,335" path="m386,4446l386,4112e" filled="f" stroked="t" strokeweight=".47597pt" strokecolor="#3B3B3B">
                <v:path arrowok="t"/>
              </v:shape>
            </v:group>
            <v:group style="position:absolute;left:1080;top:4422;width:604;height:2" coordorigin="1080,4422" coordsize="604,2">
              <v:shape style="position:absolute;left:1080;top:4422;width:604;height:2" coordorigin="1080,4422" coordsize="604,0" path="m1080,4422l1685,4422e" filled="f" stroked="t" strokeweight=".47597pt" strokecolor="#3F3F3F">
                <v:path arrowok="t"/>
              </v:shape>
            </v:group>
            <v:group style="position:absolute;left:1628;top:4420;width:1214;height:2" coordorigin="1628,4420" coordsize="1214,2">
              <v:shape style="position:absolute;left:1628;top:4420;width:1214;height:2" coordorigin="1628,4420" coordsize="1214,0" path="m1628,4420l2842,4420e" filled="f" stroked="t" strokeweight=".951939pt" strokecolor="#606060">
                <v:path arrowok="t"/>
              </v:shape>
            </v:group>
            <v:group style="position:absolute;left:2770;top:4422;width:376;height:2" coordorigin="2770,4422" coordsize="376,2">
              <v:shape style="position:absolute;left:2770;top:4422;width:376;height:2" coordorigin="2770,4422" coordsize="376,0" path="m2770,4422l3146,4422e" filled="f" stroked="t" strokeweight=".47597pt" strokecolor="#3F3F3F">
                <v:path arrowok="t"/>
              </v:shape>
            </v:group>
            <v:group style="position:absolute;left:3089;top:4422;width:257;height:2" coordorigin="3089,4422" coordsize="257,2">
              <v:shape style="position:absolute;left:3089;top:4422;width:257;height:2" coordorigin="3089,4422" coordsize="257,0" path="m3089,4422l3346,4422e" filled="f" stroked="t" strokeweight=".47597pt" strokecolor="#2B2B2B">
                <v:path arrowok="t"/>
              </v:shape>
            </v:group>
            <v:group style="position:absolute;left:3289;top:4422;width:476;height:2" coordorigin="3289,4422" coordsize="476,2">
              <v:shape style="position:absolute;left:3289;top:4422;width:476;height:2" coordorigin="3289,4422" coordsize="476,0" path="m3289,4422l3765,4422e" filled="f" stroked="t" strokeweight=".47597pt" strokecolor="#484848">
                <v:path arrowok="t"/>
              </v:shape>
            </v:group>
            <v:group style="position:absolute;left:3732;top:4140;width:2;height:277" coordorigin="3732,4140" coordsize="2,277">
              <v:shape style="position:absolute;left:3732;top:4140;width:2;height:277" coordorigin="3732,4140" coordsize="0,277" path="m3732,4418l3732,4140e" filled="f" stroked="t" strokeweight=".237985pt" strokecolor="#676767">
                <v:path arrowok="t"/>
              </v:shape>
            </v:group>
            <v:group style="position:absolute;left:3655;top:4418;width:362;height:2" coordorigin="3655,4418" coordsize="362,2">
              <v:shape style="position:absolute;left:3655;top:4418;width:362;height:2" coordorigin="3655,4418" coordsize="362,0" path="m3655,4418l4017,4418e" filled="f" stroked="t" strokeweight="1.427909pt" strokecolor="#575757">
                <v:path arrowok="t"/>
              </v:shape>
            </v:group>
            <v:group style="position:absolute;left:3960;top:4415;width:923;height:2" coordorigin="3960,4415" coordsize="923,2">
              <v:shape style="position:absolute;left:3960;top:4415;width:923;height:2" coordorigin="3960,4415" coordsize="923,0" path="m3960,4415l4883,4415e" filled="f" stroked="t" strokeweight="1.189924pt" strokecolor="#3F3F3F">
                <v:path arrowok="t"/>
              </v:shape>
            </v:group>
            <v:group style="position:absolute;left:4826;top:4418;width:371;height:2" coordorigin="4826,4418" coordsize="371,2">
              <v:shape style="position:absolute;left:4826;top:4418;width:371;height:2" coordorigin="4826,4418" coordsize="371,0" path="m4826,4418l5198,4418e" filled="f" stroked="t" strokeweight=".951939pt" strokecolor="#282828">
                <v:path arrowok="t"/>
              </v:shape>
            </v:group>
            <v:group style="position:absolute;left:5140;top:4420;width:386;height:2" coordorigin="5140,4420" coordsize="386,2">
              <v:shape style="position:absolute;left:5140;top:4420;width:386;height:2" coordorigin="5140,4420" coordsize="386,0" path="m5140,4420l5526,4420e" filled="f" stroked="t" strokeweight="1.189924pt" strokecolor="#3F3F3F">
                <v:path arrowok="t"/>
              </v:shape>
            </v:group>
            <v:group style="position:absolute;left:5469;top:4420;width:2247;height:2" coordorigin="5469,4420" coordsize="2247,2">
              <v:shape style="position:absolute;left:5469;top:4420;width:2247;height:2" coordorigin="5469,4420" coordsize="2247,0" path="m5469,4420l7715,4420e" filled="f" stroked="t" strokeweight=".951939pt" strokecolor="#5B5B5B">
                <v:path arrowok="t"/>
              </v:shape>
            </v:group>
            <v:group style="position:absolute;left:6902;top:4112;width:2;height:316" coordorigin="6902,4112" coordsize="2,316">
              <v:shape style="position:absolute;left:6902;top:4112;width:2;height:316" coordorigin="6902,4112" coordsize="0,316" path="m6902,4427l6902,4112e" filled="f" stroked="t" strokeweight=".951939pt" strokecolor="#5B5B5B">
                <v:path arrowok="t"/>
              </v:shape>
            </v:group>
            <v:group style="position:absolute;left:7649;top:4422;width:595;height:2" coordorigin="7649,4422" coordsize="595,2">
              <v:shape style="position:absolute;left:7649;top:4422;width:595;height:2" coordorigin="7649,4422" coordsize="595,0" path="m7649,4422l8244,4422e" filled="f" stroked="t" strokeweight=".47597pt" strokecolor="#484848">
                <v:path arrowok="t"/>
              </v:shape>
            </v:group>
            <v:group style="position:absolute;left:8149;top:4420;width:3389;height:2" coordorigin="8149,4420" coordsize="3389,2">
              <v:shape style="position:absolute;left:8149;top:4420;width:3389;height:2" coordorigin="8149,4420" coordsize="3389,0" path="m8149,4420l11538,4420e" filled="f" stroked="t" strokeweight=".713954pt" strokecolor="#646464">
                <v:path arrowok="t"/>
              </v:shape>
            </v:group>
            <v:group style="position:absolute;left:376;top:4697;width:11161;height:2" coordorigin="376,4697" coordsize="11161,2">
              <v:shape style="position:absolute;left:376;top:4697;width:11161;height:2" coordorigin="376,4697" coordsize="11161,0" path="m376,4697l11538,4697e" filled="f" stroked="t" strokeweight=".713954pt" strokecolor="#606060">
                <v:path arrowok="t"/>
              </v:shape>
            </v:group>
            <v:group style="position:absolute;left:2301;top:4413;width:2;height:325" coordorigin="2301,4413" coordsize="2,325">
              <v:shape style="position:absolute;left:2301;top:4413;width:2;height:325" coordorigin="2301,4413" coordsize="0,325" path="m2301,4738l2301,4413e" filled="f" stroked="t" strokeweight="1.189924pt" strokecolor="#5B5B5B">
                <v:path arrowok="t"/>
              </v:shape>
            </v:group>
            <v:group style="position:absolute;left:2999;top:4700;width:347;height:2" coordorigin="2999,4700" coordsize="347,2">
              <v:shape style="position:absolute;left:2999;top:4700;width:347;height:2" coordorigin="2999,4700" coordsize="347,0" path="m2999,4700l3346,4700e" filled="f" stroked="t" strokeweight=".47597pt" strokecolor="#3B3B3B">
                <v:path arrowok="t"/>
              </v:shape>
            </v:group>
            <v:group style="position:absolute;left:4550;top:4700;width:333;height:2" coordorigin="4550,4700" coordsize="333,2">
              <v:shape style="position:absolute;left:4550;top:4700;width:333;height:2" coordorigin="4550,4700" coordsize="333,0" path="m4550,4700l4883,4700e" filled="f" stroked="t" strokeweight=".47597pt" strokecolor="#444444">
                <v:path arrowok="t"/>
              </v:shape>
            </v:group>
            <v:group style="position:absolute;left:8820;top:4695;width:524;height:2" coordorigin="8820,4695" coordsize="524,2">
              <v:shape style="position:absolute;left:8820;top:4695;width:524;height:2" coordorigin="8820,4695" coordsize="524,0" path="m8820,4695l9343,4695e" filled="f" stroked="t" strokeweight=".47597pt" strokecolor="#444444">
                <v:path arrowok="t"/>
              </v:shape>
            </v:group>
            <v:group style="position:absolute;left:381;top:4652;width:2;height:325" coordorigin="381,4652" coordsize="2,325">
              <v:shape style="position:absolute;left:381;top:4652;width:2;height:325" coordorigin="381,4652" coordsize="0,325" path="m381,4977l381,4652e" filled="f" stroked="t" strokeweight=".47597pt" strokecolor="#2F2F2F">
                <v:path arrowok="t"/>
              </v:shape>
            </v:group>
            <v:group style="position:absolute;left:2304;top:4413;width:2;height:4633" coordorigin="2304,4413" coordsize="2,4633">
              <v:shape style="position:absolute;left:2304;top:4413;width:2;height:4633" coordorigin="2304,4413" coordsize="0,4633" path="m2304,9045l2304,4413e" filled="f" stroked="t" strokeweight=".713954pt" strokecolor="#484848">
                <v:path arrowok="t"/>
              </v:shape>
            </v:group>
            <v:group style="position:absolute;left:2299;top:4941;width:3903;height:2" coordorigin="2299,4941" coordsize="3903,2">
              <v:shape style="position:absolute;left:2299;top:4941;width:3903;height:2" coordorigin="2299,4941" coordsize="3903,0" path="m2299,4941l6202,4941e" filled="f" stroked="t" strokeweight=".951939pt" strokecolor="#4F4F4F">
                <v:path arrowok="t"/>
              </v:shape>
            </v:group>
            <v:group style="position:absolute;left:6145;top:4939;width:590;height:2" coordorigin="6145,4939" coordsize="590,2">
              <v:shape style="position:absolute;left:6145;top:4939;width:590;height:2" coordorigin="6145,4939" coordsize="590,0" path="m6145,4939l6735,4939e" filled="f" stroked="t" strokeweight=".47597pt" strokecolor="#2F2F2F">
                <v:path arrowok="t"/>
              </v:shape>
            </v:group>
            <v:group style="position:absolute;left:6625;top:4936;width:1099;height:2" coordorigin="6625,4936" coordsize="1099,2">
              <v:shape style="position:absolute;left:6625;top:4936;width:1099;height:2" coordorigin="6625,4936" coordsize="1099,0" path="m6625,4936l7725,4936e" filled="f" stroked="t" strokeweight=".951939pt" strokecolor="#575757">
                <v:path arrowok="t"/>
              </v:shape>
            </v:group>
            <v:group style="position:absolute;left:7649;top:4939;width:595;height:2" coordorigin="7649,4939" coordsize="595,2">
              <v:shape style="position:absolute;left:7649;top:4939;width:595;height:2" coordorigin="7649,4939" coordsize="595,0" path="m7649,4939l8244,4939e" filled="f" stroked="t" strokeweight=".47597pt" strokecolor="#343434">
                <v:path arrowok="t"/>
              </v:shape>
            </v:group>
            <v:group style="position:absolute;left:8187;top:4939;width:3356;height:2" coordorigin="8187,4939" coordsize="3356,2">
              <v:shape style="position:absolute;left:8187;top:4939;width:3356;height:2" coordorigin="8187,4939" coordsize="3356,0" path="m8187,4939l11542,4939e" filled="f" stroked="t" strokeweight=".713954pt" strokecolor="#545454">
                <v:path arrowok="t"/>
              </v:shape>
            </v:group>
            <v:group style="position:absolute;left:11540;top:1253;width:2;height:6851" coordorigin="11540,1253" coordsize="2,6851">
              <v:shape style="position:absolute;left:11540;top:1253;width:2;height:6851" coordorigin="11540,1253" coordsize="0,6851" path="m11540,8104l11540,1253e" filled="f" stroked="t" strokeweight=".951939pt" strokecolor="#5B5B5B">
                <v:path arrowok="t"/>
              </v:shape>
            </v:group>
            <v:group style="position:absolute;left:383;top:4920;width:2;height:296" coordorigin="383,4920" coordsize="2,296">
              <v:shape style="position:absolute;left:383;top:4920;width:2;height:296" coordorigin="383,4920" coordsize="0,296" path="m383,5216l383,4920e" filled="f" stroked="t" strokeweight=".47597pt" strokecolor="#4F4F4F">
                <v:path arrowok="t"/>
              </v:shape>
            </v:group>
            <v:group style="position:absolute;left:2304;top:4920;width:2;height:296" coordorigin="2304,4920" coordsize="2,296">
              <v:shape style="position:absolute;left:2304;top:4920;width:2;height:296" coordorigin="2304,4920" coordsize="0,296" path="m2304,5216l2304,4920e" filled="f" stroked="t" strokeweight=".47597pt" strokecolor="#232323">
                <v:path arrowok="t"/>
              </v:shape>
            </v:group>
            <v:group style="position:absolute;left:4860;top:4934;width:2;height:282" coordorigin="4860,4934" coordsize="2,282">
              <v:shape style="position:absolute;left:4860;top:4934;width:2;height:282" coordorigin="4860,4934" coordsize="0,282" path="m4860,5216l4860,4934e" filled="f" stroked="t" strokeweight=".951939pt" strokecolor="#3F3F3F">
                <v:path arrowok="t"/>
              </v:shape>
            </v:group>
            <v:group style="position:absolute;left:7677;top:4943;width:2;height:244" coordorigin="7677,4943" coordsize="2,244">
              <v:shape style="position:absolute;left:7677;top:4943;width:2;height:244" coordorigin="7677,4943" coordsize="0,244" path="m7677,5187l7677,4943e" filled="f" stroked="t" strokeweight=".237985pt" strokecolor="#6B6B6B">
                <v:path arrowok="t"/>
              </v:shape>
            </v:group>
            <v:group style="position:absolute;left:4857;top:5111;width:2;height:430" coordorigin="4857,5111" coordsize="2,430">
              <v:shape style="position:absolute;left:4857;top:5111;width:2;height:430" coordorigin="4857,5111" coordsize="0,430" path="m4857,5541l4857,5111e" filled="f" stroked="t" strokeweight=".951939pt" strokecolor="#5B5B5B">
                <v:path arrowok="t"/>
              </v:shape>
            </v:group>
            <v:group style="position:absolute;left:4845;top:5424;width:2537;height:2" coordorigin="4845,5424" coordsize="2537,2">
              <v:shape style="position:absolute;left:4845;top:5424;width:2537;height:2" coordorigin="4845,5424" coordsize="2537,0" path="m4845,5424l7382,5424e" filled="f" stroked="t" strokeweight=".951939pt" strokecolor="#4F4F4F">
                <v:path arrowok="t"/>
              </v:shape>
            </v:group>
            <v:group style="position:absolute;left:7311;top:5424;width:400;height:2" coordorigin="7311,5424" coordsize="400,2">
              <v:shape style="position:absolute;left:7311;top:5424;width:400;height:2" coordorigin="7311,5424" coordsize="400,0" path="m7311,5424l7711,5424e" filled="f" stroked="t" strokeweight=".47597pt" strokecolor="#3B3B3B">
                <v:path arrowok="t"/>
              </v:shape>
            </v:group>
            <v:group style="position:absolute;left:7677;top:5187;width:2;height:234" coordorigin="7677,5187" coordsize="2,234">
              <v:shape style="position:absolute;left:7677;top:5187;width:2;height:234" coordorigin="7677,5187" coordsize="0,234" path="m7677,5422l7677,5187e" filled="f" stroked="t" strokeweight=".237985pt" strokecolor="#2B2B2B">
                <v:path arrowok="t"/>
              </v:shape>
            </v:group>
            <v:group style="position:absolute;left:7611;top:5422;width:1266;height:2" coordorigin="7611,5422" coordsize="1266,2">
              <v:shape style="position:absolute;left:7611;top:5422;width:1266;height:2" coordorigin="7611,5422" coordsize="1266,0" path="m7611,5422l8877,5422e" filled="f" stroked="t" strokeweight=".951939pt" strokecolor="#545454">
                <v:path arrowok="t"/>
              </v:shape>
            </v:group>
            <v:group style="position:absolute;left:8820;top:5422;width:276;height:2" coordorigin="8820,5422" coordsize="276,2">
              <v:shape style="position:absolute;left:8820;top:5422;width:276;height:2" coordorigin="8820,5422" coordsize="276,0" path="m8820,5422l9096,5422e" filled="f" stroked="t" strokeweight=".47597pt" strokecolor="#2B2B2B">
                <v:path arrowok="t"/>
              </v:shape>
            </v:group>
            <v:group style="position:absolute;left:9039;top:5419;width:2504;height:2" coordorigin="9039,5419" coordsize="2504,2">
              <v:shape style="position:absolute;left:9039;top:5419;width:2504;height:2" coordorigin="9039,5419" coordsize="2504,0" path="m9039,5419l11542,5419e" filled="f" stroked="t" strokeweight=".713954pt" strokecolor="#545454">
                <v:path arrowok="t"/>
              </v:shape>
            </v:group>
            <v:group style="position:absolute;left:4860;top:5383;width:2;height:330" coordorigin="4860,5383" coordsize="2,330">
              <v:shape style="position:absolute;left:4860;top:5383;width:2;height:330" coordorigin="4860,5383" coordsize="0,330" path="m4860,5713l4860,5383e" filled="f" stroked="t" strokeweight=".47597pt" strokecolor="#383838">
                <v:path arrowok="t"/>
              </v:shape>
            </v:group>
            <v:group style="position:absolute;left:4855;top:5665;width:2961;height:2" coordorigin="4855,5665" coordsize="2961,2">
              <v:shape style="position:absolute;left:4855;top:5665;width:2961;height:2" coordorigin="4855,5665" coordsize="2961,0" path="m4855,5665l7815,5665e" filled="f" stroked="t" strokeweight=".713954pt" strokecolor="#444444">
                <v:path arrowok="t"/>
              </v:shape>
            </v:group>
            <v:group style="position:absolute;left:7649;top:5665;width:595;height:2" coordorigin="7649,5665" coordsize="595,2">
              <v:shape style="position:absolute;left:7649;top:5665;width:595;height:2" coordorigin="7649,5665" coordsize="595,0" path="m7649,5665l8244,5665e" filled="f" stroked="t" strokeweight=".47597pt" strokecolor="#2B2B2B">
                <v:path arrowok="t"/>
              </v:shape>
            </v:group>
            <v:group style="position:absolute;left:8187;top:5663;width:3356;height:2" coordorigin="8187,5663" coordsize="3356,2">
              <v:shape style="position:absolute;left:8187;top:5663;width:3356;height:2" coordorigin="8187,5663" coordsize="3356,0" path="m8187,5663l11542,5663e" filled="f" stroked="t" strokeweight=".951939pt" strokecolor="#545454">
                <v:path arrowok="t"/>
              </v:shape>
            </v:group>
            <v:group style="position:absolute;left:386;top:5656;width:2;height:268" coordorigin="386,5656" coordsize="2,268">
              <v:shape style="position:absolute;left:386;top:5656;width:2;height:268" coordorigin="386,5656" coordsize="0,268" path="m386,5924l386,5656e" filled="f" stroked="t" strokeweight=".47597pt" strokecolor="#1C1C1C">
                <v:path arrowok="t"/>
              </v:shape>
            </v:group>
            <v:group style="position:absolute;left:4864;top:5656;width:2;height:268" coordorigin="4864,5656" coordsize="2,268">
              <v:shape style="position:absolute;left:4864;top:5656;width:2;height:268" coordorigin="4864,5656" coordsize="0,268" path="m4864,5924l4864,5656e" filled="f" stroked="t" strokeweight=".713954pt" strokecolor="#2F2F2F">
                <v:path arrowok="t"/>
              </v:shape>
            </v:group>
            <v:group style="position:absolute;left:4855;top:5904;width:2856;height:2" coordorigin="4855,5904" coordsize="2856,2">
              <v:shape style="position:absolute;left:4855;top:5904;width:2856;height:2" coordorigin="4855,5904" coordsize="2856,0" path="m4855,5904l7711,5904e" filled="f" stroked="t" strokeweight=".713954pt" strokecolor="#4B4B4B">
                <v:path arrowok="t"/>
              </v:shape>
            </v:group>
            <v:group style="position:absolute;left:7649;top:5904;width:595;height:2" coordorigin="7649,5904" coordsize="595,2">
              <v:shape style="position:absolute;left:7649;top:5904;width:595;height:2" coordorigin="7649,5904" coordsize="595,0" path="m7649,5904l8244,5904e" filled="f" stroked="t" strokeweight=".47597pt" strokecolor="#282828">
                <v:path arrowok="t"/>
              </v:shape>
            </v:group>
            <v:group style="position:absolute;left:8187;top:5902;width:3360;height:2" coordorigin="8187,5902" coordsize="3360,2">
              <v:shape style="position:absolute;left:8187;top:5902;width:3360;height:2" coordorigin="8187,5902" coordsize="3360,0" path="m8187,5902l11547,5902e" filled="f" stroked="t" strokeweight=".713954pt" strokecolor="#4F4F4F">
                <v:path arrowok="t"/>
              </v:shape>
            </v:group>
            <v:group style="position:absolute;left:2299;top:6148;width:9248;height:2" coordorigin="2299,6148" coordsize="9248,2">
              <v:shape style="position:absolute;left:2299;top:6148;width:9248;height:2" coordorigin="2299,6148" coordsize="9248,0" path="m2299,6148l11547,6148e" filled="f" stroked="t" strokeweight=".713954pt" strokecolor="#4F4F4F">
                <v:path arrowok="t"/>
              </v:shape>
            </v:group>
            <v:group style="position:absolute;left:833;top:6390;width:6159;height:2" coordorigin="833,6390" coordsize="6159,2">
              <v:shape style="position:absolute;left:833;top:6390;width:6159;height:2" coordorigin="833,6390" coordsize="6159,0" path="m833,6390l6992,6390e" filled="f" stroked="t" strokeweight=".713954pt" strokecolor="#4B4B4B">
                <v:path arrowok="t"/>
              </v:shape>
            </v:group>
            <v:group style="position:absolute;left:4862;top:5866;width:2;height:545" coordorigin="4862,5866" coordsize="2,545">
              <v:shape style="position:absolute;left:4862;top:5866;width:2;height:545" coordorigin="4862,5866" coordsize="0,545" path="m4862,6411l4862,5866e" filled="f" stroked="t" strokeweight=".951939pt" strokecolor="#545454">
                <v:path arrowok="t"/>
              </v:shape>
            </v:group>
            <v:group style="position:absolute;left:6863;top:6387;width:505;height:2" coordorigin="6863,6387" coordsize="505,2">
              <v:shape style="position:absolute;left:6863;top:6387;width:505;height:2" coordorigin="6863,6387" coordsize="505,0" path="m6863,6387l7368,6387e" filled="f" stroked="t" strokeweight=".47597pt" strokecolor="#383838">
                <v:path arrowok="t"/>
              </v:shape>
            </v:group>
            <v:group style="position:absolute;left:7311;top:6385;width:4236;height:2" coordorigin="7311,6385" coordsize="4236,2">
              <v:shape style="position:absolute;left:7311;top:6385;width:4236;height:2" coordorigin="7311,6385" coordsize="4236,0" path="m7311,6385l11547,6385e" filled="f" stroked="t" strokeweight=".713954pt" strokecolor="#545454">
                <v:path arrowok="t"/>
              </v:shape>
            </v:group>
            <v:group style="position:absolute;left:11540;top:6120;width:2;height:545" coordorigin="11540,6120" coordsize="2,545">
              <v:shape style="position:absolute;left:11540;top:6120;width:2;height:545" coordorigin="11540,6120" coordsize="0,545" path="m11540,6665l11540,6120e" filled="f" stroked="t" strokeweight=".713954pt" strokecolor="#545454">
                <v:path arrowok="t"/>
              </v:shape>
            </v:group>
            <v:group style="position:absolute;left:4864;top:6339;width:2;height:588" coordorigin="4864,6339" coordsize="2,588">
              <v:shape style="position:absolute;left:4864;top:6339;width:2;height:588" coordorigin="4864,6339" coordsize="0,588" path="m4864,6928l4864,6339e" filled="f" stroked="t" strokeweight=".47597pt" strokecolor="#2B2B2B">
                <v:path arrowok="t"/>
              </v:shape>
            </v:group>
            <v:group style="position:absolute;left:7677;top:6368;width:2;height:268" coordorigin="7677,6368" coordsize="2,268">
              <v:shape style="position:absolute;left:7677;top:6368;width:2;height:268" coordorigin="7677,6368" coordsize="0,268" path="m7677,6636l7677,6368e" filled="f" stroked="t" strokeweight=".237985pt" strokecolor="#676767">
                <v:path arrowok="t"/>
              </v:shape>
            </v:group>
            <v:group style="position:absolute;left:2311;top:6607;width:2;height:507" coordorigin="2311,6607" coordsize="2,507">
              <v:shape style="position:absolute;left:2311;top:6607;width:2;height:507" coordorigin="2311,6607" coordsize="0,507" path="m2311,7114l2311,6607e" filled="f" stroked="t" strokeweight=".713954pt" strokecolor="#444444">
                <v:path arrowok="t"/>
              </v:shape>
            </v:group>
            <v:group style="position:absolute;left:2304;top:6863;width:1042;height:2" coordorigin="2304,6863" coordsize="1042,2">
              <v:shape style="position:absolute;left:2304;top:6863;width:1042;height:2" coordorigin="2304,6863" coordsize="1042,0" path="m2304,6863l3346,6863e" filled="f" stroked="t" strokeweight=".951939pt" strokecolor="#4F4F4F">
                <v:path arrowok="t"/>
              </v:shape>
            </v:group>
            <v:group style="position:absolute;left:3289;top:6863;width:471;height:2" coordorigin="3289,6863" coordsize="471,2">
              <v:shape style="position:absolute;left:3289;top:6863;width:471;height:2" coordorigin="3289,6863" coordsize="471,0" path="m3289,6863l3760,6863e" filled="f" stroked="t" strokeweight=".713954pt" strokecolor="#383838">
                <v:path arrowok="t"/>
              </v:shape>
            </v:group>
            <v:group style="position:absolute;left:3584;top:6863;width:1323;height:2" coordorigin="3584,6863" coordsize="1323,2">
              <v:shape style="position:absolute;left:3584;top:6863;width:1323;height:2" coordorigin="3584,6863" coordsize="1323,0" path="m3584,6863l4907,6863e" filled="f" stroked="t" strokeweight=".951939pt" strokecolor="#545454">
                <v:path arrowok="t"/>
              </v:shape>
            </v:group>
            <v:group style="position:absolute;left:4822;top:6861;width:376;height:2" coordorigin="4822,6861" coordsize="376,2">
              <v:shape style="position:absolute;left:4822;top:6861;width:376;height:2" coordorigin="4822,6861" coordsize="376,0" path="m4822,6861l5198,6861e" filled="f" stroked="t" strokeweight=".47597pt" strokecolor="#343434">
                <v:path arrowok="t"/>
              </v:shape>
            </v:group>
            <v:group style="position:absolute;left:5140;top:6863;width:1061;height:2" coordorigin="5140,6863" coordsize="1061,2">
              <v:shape style="position:absolute;left:5140;top:6863;width:1061;height:2" coordorigin="5140,6863" coordsize="1061,0" path="m5140,6863l6202,6863e" filled="f" stroked="t" strokeweight=".713954pt" strokecolor="#4F4F4F">
                <v:path arrowok="t"/>
              </v:shape>
            </v:group>
            <v:group style="position:absolute;left:6145;top:6861;width:590;height:2" coordorigin="6145,6861" coordsize="590,2">
              <v:shape style="position:absolute;left:6145;top:6861;width:590;height:2" coordorigin="6145,6861" coordsize="590,0" path="m6145,6861l6735,6861e" filled="f" stroked="t" strokeweight=".47597pt" strokecolor="#383838">
                <v:path arrowok="t"/>
              </v:shape>
            </v:group>
            <v:group style="position:absolute;left:6678;top:6863;width:4874;height:2" coordorigin="6678,6863" coordsize="4874,2">
              <v:shape style="position:absolute;left:6678;top:6863;width:4874;height:2" coordorigin="6678,6863" coordsize="4874,0" path="m6678,6863l11552,6863e" filled="f" stroked="t" strokeweight=".47597pt" strokecolor="#4F4F4F">
                <v:path arrowok="t"/>
              </v:shape>
            </v:group>
            <v:group style="position:absolute;left:7677;top:6636;width:2;height:459" coordorigin="7677,6636" coordsize="2,459">
              <v:shape style="position:absolute;left:7677;top:6636;width:2;height:459" coordorigin="7677,6636" coordsize="0,459" path="m7677,7095l7677,6636e" filled="f" stroked="t" strokeweight=".237985pt" strokecolor="#484848">
                <v:path arrowok="t"/>
              </v:shape>
            </v:group>
            <v:group style="position:absolute;left:4867;top:6856;width:2;height:258" coordorigin="4867,6856" coordsize="2,258">
              <v:shape style="position:absolute;left:4867;top:6856;width:2;height:258" coordorigin="4867,6856" coordsize="0,258" path="m4867,7114l4867,6856e" filled="f" stroked="t" strokeweight=".951939pt" strokecolor="#545454">
                <v:path arrowok="t"/>
              </v:shape>
            </v:group>
            <v:group style="position:absolute;left:2304;top:7100;width:9248;height:2" coordorigin="2304,7100" coordsize="9248,2">
              <v:shape style="position:absolute;left:2304;top:7100;width:9248;height:2" coordorigin="2304,7100" coordsize="9248,0" path="m2304,7100l11552,7100e" filled="f" stroked="t" strokeweight=".713954pt" strokecolor="#545454">
                <v:path arrowok="t"/>
              </v:shape>
            </v:group>
            <v:group style="position:absolute;left:381;top:7346;width:5145;height:2" coordorigin="381,7346" coordsize="5145,2">
              <v:shape style="position:absolute;left:381;top:7346;width:5145;height:2" coordorigin="381,7346" coordsize="5145,0" path="m381,7346l5526,7346e" filled="f" stroked="t" strokeweight=".951939pt" strokecolor="#4F4F4F">
                <v:path arrowok="t"/>
              </v:shape>
            </v:group>
            <v:group style="position:absolute;left:2308;top:7057;width:2;height:311" coordorigin="2308,7057" coordsize="2,311">
              <v:shape style="position:absolute;left:2308;top:7057;width:2;height:311" coordorigin="2308,7057" coordsize="0,311" path="m2308,7367l2308,7057e" filled="f" stroked="t" strokeweight=".47597pt" strokecolor="#282828">
                <v:path arrowok="t"/>
              </v:shape>
            </v:group>
            <v:group style="position:absolute;left:5469;top:7343;width:509;height:2" coordorigin="5469,7343" coordsize="509,2">
              <v:shape style="position:absolute;left:5469;top:7343;width:509;height:2" coordorigin="5469,7343" coordsize="509,0" path="m5469,7343l5978,7343e" filled="f" stroked="t" strokeweight=".47597pt" strokecolor="#181818">
                <v:path arrowok="t"/>
              </v:shape>
            </v:group>
            <v:group style="position:absolute;left:5921;top:7343;width:1080;height:2" coordorigin="5921,7343" coordsize="1080,2">
              <v:shape style="position:absolute;left:5921;top:7343;width:1080;height:2" coordorigin="5921,7343" coordsize="1080,0" path="m5921,7343l7002,7343e" filled="f" stroked="t" strokeweight=".713954pt" strokecolor="#4B4B4B">
                <v:path arrowok="t"/>
              </v:shape>
            </v:group>
            <v:group style="position:absolute;left:6863;top:7343;width:505;height:2" coordorigin="6863,7343" coordsize="505,2">
              <v:shape style="position:absolute;left:6863;top:7343;width:505;height:2" coordorigin="6863,7343" coordsize="505,0" path="m6863,7343l7368,7343e" filled="f" stroked="t" strokeweight=".47597pt" strokecolor="#2B2B2B">
                <v:path arrowok="t"/>
              </v:shape>
            </v:group>
            <v:group style="position:absolute;left:7311;top:7341;width:4236;height:2" coordorigin="7311,7341" coordsize="4236,2">
              <v:shape style="position:absolute;left:7311;top:7341;width:4236;height:2" coordorigin="7311,7341" coordsize="4236,0" path="m7311,7341l11547,7341e" filled="f" stroked="t" strokeweight=".713954pt" strokecolor="#4F4F4F">
                <v:path arrowok="t"/>
              </v:shape>
            </v:group>
            <v:group style="position:absolute;left:2313;top:7296;width:2;height:344" coordorigin="2313,7296" coordsize="2,344">
              <v:shape style="position:absolute;left:2313;top:7296;width:2;height:344" coordorigin="2313,7296" coordsize="0,344" path="m2313,7640l2313,7296e" filled="f" stroked="t" strokeweight=".713954pt" strokecolor="#444444">
                <v:path arrowok="t"/>
              </v:shape>
            </v:group>
            <v:group style="position:absolute;left:11538;top:7296;width:2;height:344" coordorigin="11538,7296" coordsize="2,344">
              <v:shape style="position:absolute;left:11538;top:7296;width:2;height:344" coordorigin="11538,7296" coordsize="0,344" path="m11538,7640l11538,7296e" filled="f" stroked="t" strokeweight=".713954pt" strokecolor="#545454">
                <v:path arrowok="t"/>
              </v:shape>
            </v:group>
            <v:group style="position:absolute;left:386;top:7819;width:1718;height:2" coordorigin="386,7819" coordsize="1718,2">
              <v:shape style="position:absolute;left:386;top:7819;width:1718;height:2" coordorigin="386,7819" coordsize="1718,0" path="m386,7819l2104,7819e" filled="f" stroked="t" strokeweight=".951939pt" strokecolor="#575757">
                <v:path arrowok="t"/>
              </v:shape>
            </v:group>
            <v:group style="position:absolute;left:2032;top:7819;width:328;height:2" coordorigin="2032,7819" coordsize="328,2">
              <v:shape style="position:absolute;left:2032;top:7819;width:328;height:2" coordorigin="2032,7819" coordsize="328,0" path="m2032,7819l2361,7819e" filled="f" stroked="t" strokeweight=".47597pt" strokecolor="#383838">
                <v:path arrowok="t"/>
              </v:shape>
            </v:group>
            <v:group style="position:absolute;left:2313;top:7583;width:2;height:263" coordorigin="2313,7583" coordsize="2,263">
              <v:shape style="position:absolute;left:2313;top:7583;width:2;height:263" coordorigin="2313,7583" coordsize="0,263" path="m2313,7845l2313,7583e" filled="f" stroked="t" strokeweight=".951939pt" strokecolor="#575757">
                <v:path arrowok="t"/>
              </v:shape>
            </v:group>
            <v:group style="position:absolute;left:3703;top:7819;width:314;height:2" coordorigin="3703,7819" coordsize="314,2">
              <v:shape style="position:absolute;left:3703;top:7819;width:314;height:2" coordorigin="3703,7819" coordsize="314,0" path="m3703,7819l4017,7819e" filled="f" stroked="t" strokeweight=".713954pt" strokecolor="#3F3F3F">
                <v:path arrowok="t"/>
              </v:shape>
            </v:group>
            <v:group style="position:absolute;left:2289;top:7817;width:6587;height:2" coordorigin="2289,7817" coordsize="6587,2">
              <v:shape style="position:absolute;left:2289;top:7817;width:6587;height:2" coordorigin="2289,7817" coordsize="6587,0" path="m2289,7817l8877,7817e" filled="f" stroked="t" strokeweight=".951939pt" strokecolor="#4F4F4F">
                <v:path arrowok="t"/>
              </v:shape>
            </v:group>
            <v:group style="position:absolute;left:8820;top:7812;width:524;height:2" coordorigin="8820,7812" coordsize="524,2">
              <v:shape style="position:absolute;left:8820;top:7812;width:524;height:2" coordorigin="8820,7812" coordsize="524,0" path="m8820,7812l9343,7812e" filled="f" stroked="t" strokeweight=".47597pt" strokecolor="#1F1F1F">
                <v:path arrowok="t"/>
              </v:shape>
            </v:group>
            <v:group style="position:absolute;left:9286;top:7812;width:1428;height:2" coordorigin="9286,7812" coordsize="1428,2">
              <v:shape style="position:absolute;left:9286;top:7812;width:1428;height:2" coordorigin="9286,7812" coordsize="1428,0" path="m9286,7812l10714,7812e" filled="f" stroked="t" strokeweight=".713954pt" strokecolor="#4F4F4F">
                <v:path arrowok="t"/>
              </v:shape>
            </v:group>
            <v:group style="position:absolute;left:10643;top:7810;width:909;height:2" coordorigin="10643,7810" coordsize="909,2">
              <v:shape style="position:absolute;left:10643;top:7810;width:909;height:2" coordorigin="10643,7810" coordsize="909,0" path="m10643,7810l11552,7810e" filled="f" stroked="t" strokeweight=".951939pt" strokecolor="#646464">
                <v:path arrowok="t"/>
              </v:shape>
            </v:group>
            <v:group style="position:absolute;left:11554;top:5575;width:2;height:10413" coordorigin="11554,5575" coordsize="2,10413">
              <v:shape style="position:absolute;left:11554;top:5575;width:2;height:10413" coordorigin="11554,5575" coordsize="0,10413" path="m11554,15987l11554,5575e" filled="f" stroked="t" strokeweight=".713954pt" strokecolor="#5B5B5B">
                <v:path arrowok="t"/>
              </v:shape>
            </v:group>
            <v:group style="position:absolute;left:2313;top:7774;width:2;height:320" coordorigin="2313,7774" coordsize="2,320">
              <v:shape style="position:absolute;left:2313;top:7774;width:2;height:320" coordorigin="2313,7774" coordsize="0,320" path="m2313,8094l2313,7774e" filled="f" stroked="t" strokeweight=".47597pt" strokecolor="#2F2F2F">
                <v:path arrowok="t"/>
              </v:shape>
            </v:group>
            <v:group style="position:absolute;left:4869;top:7812;width:2;height:316" coordorigin="4869,7812" coordsize="2,316">
              <v:shape style="position:absolute;left:4869;top:7812;width:2;height:316" coordorigin="4869,7812" coordsize="0,316" path="m4869,8128l4869,7812e" filled="f" stroked="t" strokeweight=".951939pt" strokecolor="#575757">
                <v:path arrowok="t"/>
              </v:shape>
            </v:group>
            <v:group style="position:absolute;left:4869;top:8056;width:6687;height:2" coordorigin="4869,8056" coordsize="6687,2">
              <v:shape style="position:absolute;left:4869;top:8056;width:6687;height:2" coordorigin="4869,8056" coordsize="6687,0" path="m4869,8056l11557,8056e" filled="f" stroked="t" strokeweight=".713954pt" strokecolor="#4B4B4B">
                <v:path arrowok="t"/>
              </v:shape>
            </v:group>
            <v:group style="position:absolute;left:4874;top:8037;width:2;height:306" coordorigin="4874,8037" coordsize="2,306">
              <v:shape style="position:absolute;left:4874;top:8037;width:2;height:306" coordorigin="4874,8037" coordsize="0,306" path="m4874,8343l4874,8037e" filled="f" stroked="t" strokeweight=".47597pt" strokecolor="#2F2F2F">
                <v:path arrowok="t"/>
              </v:shape>
            </v:group>
            <v:group style="position:absolute;left:4864;top:8295;width:6687;height:2" coordorigin="4864,8295" coordsize="6687,2">
              <v:shape style="position:absolute;left:4864;top:8295;width:6687;height:2" coordorigin="4864,8295" coordsize="6687,0" path="m4864,8295l11552,8295e" filled="f" stroked="t" strokeweight=".951939pt" strokecolor="#4F4F4F">
                <v:path arrowok="t"/>
              </v:shape>
            </v:group>
            <v:group style="position:absolute;left:11547;top:8032;width:2;height:320" coordorigin="11547,8032" coordsize="2,320">
              <v:shape style="position:absolute;left:11547;top:8032;width:2;height:320" coordorigin="11547,8032" coordsize="0,320" path="m11547,8352l11547,8032e" filled="f" stroked="t" strokeweight=".47597pt" strokecolor="#3B3B3B">
                <v:path arrowok="t"/>
              </v:shape>
            </v:group>
            <v:group style="position:absolute;left:386;top:8543;width:952;height:2" coordorigin="386,8543" coordsize="952,2">
              <v:shape style="position:absolute;left:386;top:8543;width:952;height:2" coordorigin="386,8543" coordsize="952,0" path="m386,8543l1337,8543e" filled="f" stroked="t" strokeweight=".713954pt" strokecolor="#545454">
                <v:path arrowok="t"/>
              </v:shape>
            </v:group>
            <v:group style="position:absolute;left:4883;top:8290;width:2;height:258" coordorigin="4883,8290" coordsize="2,258">
              <v:shape style="position:absolute;left:4883;top:8290;width:2;height:258" coordorigin="4883,8290" coordsize="0,258" path="m4883,8548l4883,8290e" filled="f" stroked="t" strokeweight=".951939pt" strokecolor="#383838">
                <v:path arrowok="t"/>
              </v:shape>
            </v:group>
            <v:group style="position:absolute;left:1080;top:8536;width:10476;height:2" coordorigin="1080,8536" coordsize="10476,2">
              <v:shape style="position:absolute;left:1080;top:8536;width:10476;height:2" coordorigin="1080,8536" coordsize="10476,0" path="m1080,8536l11557,8536e" filled="f" stroked="t" strokeweight=".713954pt" strokecolor="#4F4F4F">
                <v:path arrowok="t"/>
              </v:shape>
            </v:group>
            <v:group style="position:absolute;left:400;top:4408;width:2;height:10049" coordorigin="400,4408" coordsize="2,10049">
              <v:shape style="position:absolute;left:400;top:4408;width:2;height:10049" coordorigin="400,4408" coordsize="0,10049" path="m400,14457l400,4408e" filled="f" stroked="t" strokeweight=".713954pt" strokecolor="#545454">
                <v:path arrowok="t"/>
              </v:shape>
            </v:group>
            <v:group style="position:absolute;left:2318;top:8037;width:2;height:3050" coordorigin="2318,8037" coordsize="2,3050">
              <v:shape style="position:absolute;left:2318;top:8037;width:2;height:3050" coordorigin="2318,8037" coordsize="0,3050" path="m2318,11087l2318,8037e" filled="f" stroked="t" strokeweight=".951939pt" strokecolor="#4B4B4B">
                <v:path arrowok="t"/>
              </v:shape>
            </v:group>
            <v:group style="position:absolute;left:390;top:9239;width:2451;height:2" coordorigin="390,9239" coordsize="2451,2">
              <v:shape style="position:absolute;left:390;top:9239;width:2451;height:2" coordorigin="390,9239" coordsize="2451,0" path="m390,9239l2842,9239e" filled="f" stroked="t" strokeweight=".951939pt" strokecolor="#575757">
                <v:path arrowok="t"/>
              </v:shape>
            </v:group>
            <v:group style="position:absolute;left:2770;top:9241;width:286;height:2" coordorigin="2770,9241" coordsize="286,2">
              <v:shape style="position:absolute;left:2770;top:9241;width:286;height:2" coordorigin="2770,9241" coordsize="286,0" path="m2770,9241l3056,9241e" filled="f" stroked="t" strokeweight=".47597pt" strokecolor="#383838">
                <v:path arrowok="t"/>
              </v:shape>
            </v:group>
            <v:group style="position:absolute;left:2999;top:9241;width:347;height:2" coordorigin="2999,9241" coordsize="347,2">
              <v:shape style="position:absolute;left:2999;top:9241;width:347;height:2" coordorigin="2999,9241" coordsize="347,0" path="m2999,9241l3346,9241e" filled="f" stroked="t" strokeweight=".47597pt" strokecolor="#1C1C1C">
                <v:path arrowok="t"/>
              </v:shape>
            </v:group>
            <v:group style="position:absolute;left:3289;top:9239;width:2237;height:2" coordorigin="3289,9239" coordsize="2237,2">
              <v:shape style="position:absolute;left:3289;top:9239;width:2237;height:2" coordorigin="3289,9239" coordsize="2237,0" path="m3289,9239l5526,9239e" filled="f" stroked="t" strokeweight=".951939pt" strokecolor="#4F4F4F">
                <v:path arrowok="t"/>
              </v:shape>
            </v:group>
            <v:group style="position:absolute;left:5469;top:9237;width:509;height:2" coordorigin="5469,9237" coordsize="509,2">
              <v:shape style="position:absolute;left:5469;top:9237;width:509;height:2" coordorigin="5469,9237" coordsize="509,0" path="m5469,9237l5978,9237e" filled="f" stroked="t" strokeweight=".47597pt" strokecolor="#343434">
                <v:path arrowok="t"/>
              </v:shape>
            </v:group>
            <v:group style="position:absolute;left:5835;top:9234;width:1913;height:2" coordorigin="5835,9234" coordsize="1913,2">
              <v:shape style="position:absolute;left:5835;top:9234;width:1913;height:2" coordorigin="5835,9234" coordsize="1913,0" path="m5835,9234l7749,9234e" filled="f" stroked="t" strokeweight=".951939pt" strokecolor="#575757">
                <v:path arrowok="t"/>
              </v:shape>
            </v:group>
            <v:group style="position:absolute;left:7649;top:9232;width:595;height:2" coordorigin="7649,9232" coordsize="595,2">
              <v:shape style="position:absolute;left:7649;top:9232;width:595;height:2" coordorigin="7649,9232" coordsize="595,0" path="m7649,9232l8244,9232e" filled="f" stroked="t" strokeweight=".47597pt" strokecolor="#3B3B3B">
                <v:path arrowok="t"/>
              </v:shape>
            </v:group>
            <v:group style="position:absolute;left:8187;top:9230;width:3370;height:2" coordorigin="8187,9230" coordsize="3370,2">
              <v:shape style="position:absolute;left:8187;top:9230;width:3370;height:2" coordorigin="8187,9230" coordsize="3370,0" path="m8187,9230l11557,9230e" filled="f" stroked="t" strokeweight=".951939pt" strokecolor="#606060">
                <v:path arrowok="t"/>
              </v:shape>
            </v:group>
            <v:group style="position:absolute;left:11552;top:9002;width:2;height:512" coordorigin="11552,9002" coordsize="2,512">
              <v:shape style="position:absolute;left:11552;top:9002;width:2;height:512" coordorigin="11552,9002" coordsize="0,512" path="m11552,9514l11552,9002e" filled="f" stroked="t" strokeweight=".47597pt" strokecolor="#484848">
                <v:path arrowok="t"/>
              </v:shape>
            </v:group>
            <v:group style="position:absolute;left:11552;top:9428;width:2;height:679" coordorigin="11552,9428" coordsize="2,679">
              <v:shape style="position:absolute;left:11552;top:9428;width:2;height:679" coordorigin="11552,9428" coordsize="0,679" path="m11552,10107l11552,9428e" filled="f" stroked="t" strokeweight=".713954pt" strokecolor="#5B5B5B">
                <v:path arrowok="t"/>
              </v:shape>
            </v:group>
            <v:group style="position:absolute;left:395;top:10090;width:1694;height:2" coordorigin="395,10090" coordsize="1694,2">
              <v:shape style="position:absolute;left:395;top:10090;width:1694;height:2" coordorigin="395,10090" coordsize="1694,0" path="m395,10090l2090,10090e" filled="f" stroked="t" strokeweight=".713954pt" strokecolor="#5B5B5B">
                <v:path arrowok="t"/>
              </v:shape>
            </v:group>
            <v:group style="position:absolute;left:2032;top:10088;width:328;height:2" coordorigin="2032,10088" coordsize="328,2">
              <v:shape style="position:absolute;left:2032;top:10088;width:328;height:2" coordorigin="2032,10088" coordsize="328,0" path="m2032,10088l2361,10088e" filled="f" stroked="t" strokeweight=".47597pt" strokecolor="#3B3B3B">
                <v:path arrowok="t"/>
              </v:shape>
            </v:group>
            <v:group style="position:absolute;left:2289;top:10078;width:9272;height:2" coordorigin="2289,10078" coordsize="9272,2">
              <v:shape style="position:absolute;left:2289;top:10078;width:9272;height:2" coordorigin="2289,10078" coordsize="9272,0" path="m2289,10078l11561,10078e" filled="f" stroked="t" strokeweight=".713954pt" strokecolor="#4F4F4F">
                <v:path arrowok="t"/>
              </v:shape>
            </v:group>
            <v:group style="position:absolute;left:390;top:10329;width:3384;height:2" coordorigin="390,10329" coordsize="3384,2">
              <v:shape style="position:absolute;left:390;top:10329;width:3384;height:2" coordorigin="390,10329" coordsize="3384,0" path="m390,10329l3774,10329e" filled="f" stroked="t" strokeweight=".951939pt" strokecolor="#545454">
                <v:path arrowok="t"/>
              </v:shape>
            </v:group>
            <v:group style="position:absolute;left:3703;top:10327;width:314;height:2" coordorigin="3703,10327" coordsize="314,2">
              <v:shape style="position:absolute;left:3703;top:10327;width:314;height:2" coordorigin="3703,10327" coordsize="314,0" path="m3703,10327l4017,10327e" filled="f" stroked="t" strokeweight=".47597pt" strokecolor="#2F2F2F">
                <v:path arrowok="t"/>
              </v:shape>
            </v:group>
            <v:group style="position:absolute;left:3960;top:10324;width:2242;height:2" coordorigin="3960,10324" coordsize="2242,2">
              <v:shape style="position:absolute;left:3960;top:10324;width:2242;height:2" coordorigin="3960,10324" coordsize="2242,0" path="m3960,10324l6202,10324e" filled="f" stroked="t" strokeweight=".951939pt" strokecolor="#4B4B4B">
                <v:path arrowok="t"/>
              </v:shape>
            </v:group>
            <v:group style="position:absolute;left:6145;top:10322;width:590;height:2" coordorigin="6145,10322" coordsize="590,2">
              <v:shape style="position:absolute;left:6145;top:10322;width:590;height:2" coordorigin="6145,10322" coordsize="590,0" path="m6145,10322l6735,10322e" filled="f" stroked="t" strokeweight=".47597pt" strokecolor="#181818">
                <v:path arrowok="t"/>
              </v:shape>
            </v:group>
            <v:group style="position:absolute;left:6678;top:10317;width:4893;height:2" coordorigin="6678,10317" coordsize="4893,2">
              <v:shape style="position:absolute;left:6678;top:10317;width:4893;height:2" coordorigin="6678,10317" coordsize="4893,0" path="m6678,10317l11571,10317e" filled="f" stroked="t" strokeweight=".951939pt" strokecolor="#545454">
                <v:path arrowok="t"/>
              </v:shape>
            </v:group>
            <v:group style="position:absolute;left:390;top:10571;width:2665;height:2" coordorigin="390,10571" coordsize="2665,2">
              <v:shape style="position:absolute;left:390;top:10571;width:2665;height:2" coordorigin="390,10571" coordsize="2665,0" path="m390,10571l3056,10571e" filled="f" stroked="t" strokeweight=".951939pt" strokecolor="#545454">
                <v:path arrowok="t"/>
              </v:shape>
            </v:group>
            <v:group style="position:absolute;left:2999;top:10568;width:347;height:2" coordorigin="2999,10568" coordsize="347,2">
              <v:shape style="position:absolute;left:2999;top:10568;width:347;height:2" coordorigin="2999,10568" coordsize="347,0" path="m2999,10568l3346,10568e" filled="f" stroked="t" strokeweight=".47597pt" strokecolor="#343434">
                <v:path arrowok="t"/>
              </v:shape>
            </v:group>
            <v:group style="position:absolute;left:3289;top:10566;width:2994;height:2" coordorigin="3289,10566" coordsize="2994,2">
              <v:shape style="position:absolute;left:3289;top:10566;width:2994;height:2" coordorigin="3289,10566" coordsize="2994,0" path="m3289,10566l6283,10566e" filled="f" stroked="t" strokeweight=".951939pt" strokecolor="#4F4F4F">
                <v:path arrowok="t"/>
              </v:shape>
            </v:group>
            <v:group style="position:absolute;left:6145;top:10561;width:776;height:2" coordorigin="6145,10561" coordsize="776,2">
              <v:shape style="position:absolute;left:6145;top:10561;width:776;height:2" coordorigin="6145,10561" coordsize="776,0" path="m6145,10561l6921,10561e" filled="f" stroked="t" strokeweight=".47597pt" strokecolor="#2B2B2B">
                <v:path arrowok="t"/>
              </v:shape>
            </v:group>
            <v:group style="position:absolute;left:6863;top:10563;width:2013;height:2" coordorigin="6863,10563" coordsize="2013,2">
              <v:shape style="position:absolute;left:6863;top:10563;width:2013;height:2" coordorigin="6863,10563" coordsize="2013,0" path="m6863,10563l8877,10563e" filled="f" stroked="t" strokeweight=".47597pt" strokecolor="#4F4F4F">
                <v:path arrowok="t"/>
              </v:shape>
            </v:group>
            <v:group style="position:absolute;left:8820;top:10559;width:524;height:2" coordorigin="8820,10559" coordsize="524,2">
              <v:shape style="position:absolute;left:8820;top:10559;width:524;height:2" coordorigin="8820,10559" coordsize="524,0" path="m8820,10559l9343,10559e" filled="f" stroked="t" strokeweight=".237985pt" strokecolor="#343434">
                <v:path arrowok="t"/>
              </v:shape>
            </v:group>
            <v:group style="position:absolute;left:9286;top:10561;width:1428;height:2" coordorigin="9286,10561" coordsize="1428,2">
              <v:shape style="position:absolute;left:9286;top:10561;width:1428;height:2" coordorigin="9286,10561" coordsize="1428,0" path="m9286,10561l10714,10561e" filled="f" stroked="t" strokeweight=".47597pt" strokecolor="#484848">
                <v:path arrowok="t"/>
              </v:shape>
            </v:group>
            <v:group style="position:absolute;left:10657;top:10561;width:671;height:2" coordorigin="10657,10561" coordsize="671,2">
              <v:shape style="position:absolute;left:10657;top:10561;width:671;height:2" coordorigin="10657,10561" coordsize="671,0" path="m10657,10561l11328,10561e" filled="f" stroked="t" strokeweight=".47597pt" strokecolor="#606060">
                <v:path arrowok="t"/>
              </v:shape>
            </v:group>
            <v:group style="position:absolute;left:395;top:11051;width:1314;height:2" coordorigin="395,11051" coordsize="1314,2">
              <v:shape style="position:absolute;left:395;top:11051;width:1314;height:2" coordorigin="395,11051" coordsize="1314,0" path="m395,11051l1709,11051e" filled="f" stroked="t" strokeweight=".951939pt" strokecolor="#5B5B5B">
                <v:path arrowok="t"/>
              </v:shape>
            </v:group>
            <v:group style="position:absolute;left:1628;top:11051;width:462;height:2" coordorigin="1628,11051" coordsize="462,2">
              <v:shape style="position:absolute;left:1628;top:11051;width:462;height:2" coordorigin="1628,11051" coordsize="462,0" path="m1628,11051l2090,11051e" filled="f" stroked="t" strokeweight=".47597pt" strokecolor="#444444">
                <v:path arrowok="t"/>
              </v:shape>
            </v:group>
            <v:group style="position:absolute;left:2032;top:11049;width:1023;height:2" coordorigin="2032,11049" coordsize="1023,2">
              <v:shape style="position:absolute;left:2032;top:11049;width:1023;height:2" coordorigin="2032,11049" coordsize="1023,0" path="m2032,11049l3056,11049e" filled="f" stroked="t" strokeweight=".951939pt" strokecolor="#575757">
                <v:path arrowok="t"/>
              </v:shape>
            </v:group>
            <v:group style="position:absolute;left:2999;top:11049;width:148;height:2" coordorigin="2999,11049" coordsize="148,2">
              <v:shape style="position:absolute;left:2999;top:11049;width:148;height:2" coordorigin="2999,11049" coordsize="148,0" path="m2999,11049l3146,11049e" filled="f" stroked="t" strokeweight=".47597pt" strokecolor="#2F2F2F">
                <v:path arrowok="t"/>
              </v:shape>
            </v:group>
            <v:group style="position:absolute;left:3089;top:11042;width:5788;height:2" coordorigin="3089,11042" coordsize="5788,2">
              <v:shape style="position:absolute;left:3089;top:11042;width:5788;height:2" coordorigin="3089,11042" coordsize="5788,0" path="m3089,11042l8877,11042e" filled="f" stroked="t" strokeweight=".951939pt" strokecolor="#545454">
                <v:path arrowok="t"/>
              </v:shape>
            </v:group>
            <v:group style="position:absolute;left:8820;top:11034;width:276;height:2" coordorigin="8820,11034" coordsize="276,2">
              <v:shape style="position:absolute;left:8820;top:11034;width:276;height:2" coordorigin="8820,11034" coordsize="276,0" path="m8820,11034l9096,11034e" filled="f" stroked="t" strokeweight=".47597pt" strokecolor="#1F1F1F">
                <v:path arrowok="t"/>
              </v:shape>
            </v:group>
            <v:group style="position:absolute;left:9039;top:11034;width:305;height:2" coordorigin="9039,11034" coordsize="305,2">
              <v:shape style="position:absolute;left:9039;top:11034;width:305;height:2" coordorigin="9039,11034" coordsize="305,0" path="m9039,11034l9343,11034e" filled="f" stroked="t" strokeweight=".47597pt" strokecolor="#383838">
                <v:path arrowok="t"/>
              </v:shape>
            </v:group>
            <v:group style="position:absolute;left:9286;top:11034;width:2280;height:2" coordorigin="9286,11034" coordsize="2280,2">
              <v:shape style="position:absolute;left:9286;top:11034;width:2280;height:2" coordorigin="9286,11034" coordsize="2280,0" path="m9286,11034l11566,11034e" filled="f" stroked="t" strokeweight=".713954pt" strokecolor="#4F4F4F">
                <v:path arrowok="t"/>
              </v:shape>
            </v:group>
            <v:group style="position:absolute;left:395;top:11290;width:2432;height:2" coordorigin="395,11290" coordsize="2432,2">
              <v:shape style="position:absolute;left:395;top:11290;width:2432;height:2" coordorigin="395,11290" coordsize="2432,0" path="m395,11290l2827,11290e" filled="f" stroked="t" strokeweight=".713954pt" strokecolor="#4F4F4F">
                <v:path arrowok="t"/>
              </v:shape>
            </v:group>
            <v:group style="position:absolute;left:2330;top:11015;width:2;height:1917" coordorigin="2330,11015" coordsize="2,1917">
              <v:shape style="position:absolute;left:2330;top:11015;width:2;height:1917" coordorigin="2330,11015" coordsize="0,1917" path="m2330,12932l2330,11015e" filled="f" stroked="t" strokeweight=".713954pt" strokecolor="#484848">
                <v:path arrowok="t"/>
              </v:shape>
            </v:group>
            <v:group style="position:absolute;left:2770;top:11281;width:8796;height:2" coordorigin="2770,11281" coordsize="8796,2">
              <v:shape style="position:absolute;left:2770;top:11281;width:8796;height:2" coordorigin="2770,11281" coordsize="8796,0" path="m2770,11281l11566,11281e" filled="f" stroked="t" strokeweight=".951939pt" strokecolor="#545454">
                <v:path arrowok="t"/>
              </v:shape>
            </v:group>
            <v:group style="position:absolute;left:395;top:11532;width:747;height:2" coordorigin="395,11532" coordsize="747,2">
              <v:shape style="position:absolute;left:395;top:11532;width:747;height:2" coordorigin="395,11532" coordsize="747,0" path="m395,11532l1142,11532e" filled="f" stroked="t" strokeweight=".47597pt" strokecolor="#3F3F3F">
                <v:path arrowok="t"/>
              </v:shape>
            </v:group>
            <v:group style="position:absolute;left:1109;top:11293;width:2;height:229" coordorigin="1109,11293" coordsize="2,229">
              <v:shape style="position:absolute;left:1109;top:11293;width:2;height:229" coordorigin="1109,11293" coordsize="0,229" path="m1109,11522l1109,11293e" filled="f" stroked="t" strokeweight=".237985pt" strokecolor="#4B4B4B">
                <v:path arrowok="t"/>
              </v:shape>
            </v:group>
            <v:group style="position:absolute;left:1052;top:11532;width:980;height:2" coordorigin="1052,11532" coordsize="980,2">
              <v:shape style="position:absolute;left:1052;top:11532;width:980;height:2" coordorigin="1052,11532" coordsize="980,0" path="m1052,11532l2032,11532e" filled="f" stroked="t" strokeweight=".951939pt" strokecolor="#545454">
                <v:path arrowok="t"/>
              </v:shape>
            </v:group>
            <v:group style="position:absolute;left:1656;top:11283;width:2;height:268" coordorigin="1656,11283" coordsize="2,268">
              <v:shape style="position:absolute;left:1656;top:11283;width:2;height:268" coordorigin="1656,11283" coordsize="0,268" path="m1656,11551l1656,11283e" filled="f" stroked="t" strokeweight=".47597pt" strokecolor="#2B2B2B">
                <v:path arrowok="t"/>
              </v:shape>
            </v:group>
            <v:group style="position:absolute;left:1623;top:11532;width:738;height:2" coordorigin="1623,11532" coordsize="738,2">
              <v:shape style="position:absolute;left:1623;top:11532;width:738;height:2" coordorigin="1623,11532" coordsize="738,0" path="m1623,11532l2361,11532e" filled="f" stroked="t" strokeweight=".47597pt" strokecolor="#484848">
                <v:path arrowok="t"/>
              </v:shape>
            </v:group>
            <v:group style="position:absolute;left:2289;top:11524;width:4631;height:2" coordorigin="2289,11524" coordsize="4631,2">
              <v:shape style="position:absolute;left:2289;top:11524;width:4631;height:2" coordorigin="2289,11524" coordsize="4631,0" path="m2289,11524l6921,11524e" filled="f" stroked="t" strokeweight=".713954pt" strokecolor="#4F4F4F">
                <v:path arrowok="t"/>
              </v:shape>
            </v:group>
            <v:group style="position:absolute;left:6863;top:11522;width:514;height:2" coordorigin="6863,11522" coordsize="514,2">
              <v:shape style="position:absolute;left:6863;top:11522;width:514;height:2" coordorigin="6863,11522" coordsize="514,0" path="m6863,11522l7378,11522e" filled="f" stroked="t" strokeweight=".47597pt" strokecolor="#343434">
                <v:path arrowok="t"/>
              </v:shape>
            </v:group>
            <v:group style="position:absolute;left:7339;top:11269;width:2;height:282" coordorigin="7339,11269" coordsize="2,282">
              <v:shape style="position:absolute;left:7339;top:11269;width:2;height:282" coordorigin="7339,11269" coordsize="0,282" path="m7339,11551l7339,11269e" filled="f" stroked="t" strokeweight=".47597pt" strokecolor="#1F1F1F">
                <v:path arrowok="t"/>
              </v:shape>
            </v:group>
            <v:group style="position:absolute;left:7306;top:11515;width:4255;height:2" coordorigin="7306,11515" coordsize="4255,2">
              <v:shape style="position:absolute;left:7306;top:11515;width:4255;height:2" coordorigin="7306,11515" coordsize="4255,0" path="m7306,11515l11561,11515e" filled="f" stroked="t" strokeweight=".713954pt" strokecolor="#575757">
                <v:path arrowok="t"/>
              </v:shape>
            </v:group>
            <v:group style="position:absolute;left:1109;top:11508;width:2;height:507" coordorigin="1109,11508" coordsize="2,507">
              <v:shape style="position:absolute;left:1109;top:11508;width:2;height:507" coordorigin="1109,11508" coordsize="0,507" path="m1109,12014l1109,11508e" filled="f" stroked="t" strokeweight=".237985pt" strokecolor="#2F2F2F">
                <v:path arrowok="t"/>
              </v:shape>
            </v:group>
            <v:group style="position:absolute;left:1661;top:11479;width:2;height:564" coordorigin="1661,11479" coordsize="2,564">
              <v:shape style="position:absolute;left:1661;top:11479;width:2;height:564" coordorigin="1661,11479" coordsize="0,564" path="m1661,12043l1661,11479e" filled="f" stroked="t" strokeweight=".713954pt" strokecolor="#575757">
                <v:path arrowok="t"/>
              </v:shape>
            </v:group>
            <v:group style="position:absolute;left:7351;top:11479;width:2;height:4107" coordorigin="7351,11479" coordsize="2,4107">
              <v:shape style="position:absolute;left:7351;top:11479;width:2;height:4107" coordorigin="7351,11479" coordsize="0,4107" path="m7351,15586l7351,11479e" filled="f" stroked="t" strokeweight=".713954pt" strokecolor="#545454">
                <v:path arrowok="t"/>
              </v:shape>
            </v:group>
            <v:group style="position:absolute;left:412;top:11986;width:2;height:4341" coordorigin="412,11986" coordsize="2,4341">
              <v:shape style="position:absolute;left:412;top:11986;width:2;height:4341" coordorigin="412,11986" coordsize="0,4341" path="m412,16327l412,11986e" filled="f" stroked="t" strokeweight=".713954pt" strokecolor="#575757">
                <v:path arrowok="t"/>
              </v:shape>
            </v:group>
            <v:group style="position:absolute;left:1109;top:12014;width:2;height:1320" coordorigin="1109,12014" coordsize="2,1320">
              <v:shape style="position:absolute;left:1109;top:12014;width:2;height:1320" coordorigin="1109,12014" coordsize="0,1320" path="m1109,13334l1109,12014e" filled="f" stroked="t" strokeweight=".237985pt" strokecolor="#000000">
                <v:path arrowok="t"/>
              </v:shape>
            </v:group>
            <v:group style="position:absolute;left:1661;top:11986;width:2;height:282" coordorigin="1661,11986" coordsize="2,282">
              <v:shape style="position:absolute;left:1661;top:11986;width:2;height:282" coordorigin="1661,11986" coordsize="0,282" path="m1661,12268l1661,11986e" filled="f" stroked="t" strokeweight=".47597pt" strokecolor="#2B2B2B">
                <v:path arrowok="t"/>
              </v:shape>
            </v:group>
            <v:group style="position:absolute;left:7344;top:11986;width:2;height:282" coordorigin="7344,11986" coordsize="2,282">
              <v:shape style="position:absolute;left:7344;top:11986;width:2;height:282" coordorigin="7344,11986" coordsize="0,282" path="m7344,12268l7344,11986e" filled="f" stroked="t" strokeweight=".47597pt" strokecolor="#383838">
                <v:path arrowok="t"/>
              </v:shape>
            </v:group>
            <v:group style="position:absolute;left:11561;top:8453;width:2;height:7535" coordorigin="11561,8453" coordsize="2,7535">
              <v:shape style="position:absolute;left:11561;top:8453;width:2;height:7535" coordorigin="11561,8453" coordsize="0,7535" path="m11561,15987l11561,8453e" filled="f" stroked="t" strokeweight=".47597pt" strokecolor="#606060">
                <v:path arrowok="t"/>
              </v:shape>
            </v:group>
            <v:group style="position:absolute;left:1666;top:12210;width:2;height:722" coordorigin="1666,12210" coordsize="2,722">
              <v:shape style="position:absolute;left:1666;top:12210;width:2;height:722" coordorigin="1666,12210" coordsize="0,722" path="m1666,12932l1666,12210e" filled="f" stroked="t" strokeweight=".713954pt" strokecolor="#575757">
                <v:path arrowok="t"/>
              </v:shape>
            </v:group>
            <v:group style="position:absolute;left:1666;top:12875;width:2;height:488" coordorigin="1666,12875" coordsize="2,488">
              <v:shape style="position:absolute;left:1666;top:12875;width:2;height:488" coordorigin="1666,12875" coordsize="0,488" path="m1666,13363l1666,12875e" filled="f" stroked="t" strokeweight=".47597pt" strokecolor="#2F2F2F">
                <v:path arrowok="t"/>
              </v:shape>
            </v:group>
            <v:group style="position:absolute;left:2332;top:12875;width:2;height:488" coordorigin="2332,12875" coordsize="2,488">
              <v:shape style="position:absolute;left:2332;top:12875;width:2;height:488" coordorigin="2332,12875" coordsize="0,488" path="m2332,13363l2332,12875e" filled="f" stroked="t" strokeweight=".47597pt" strokecolor="#1C1C1C">
                <v:path arrowok="t"/>
              </v:shape>
            </v:group>
            <v:group style="position:absolute;left:7349;top:12966;width:2;height:158" coordorigin="7349,12966" coordsize="2,158">
              <v:shape style="position:absolute;left:7349;top:12966;width:2;height:158" coordorigin="7349,12966" coordsize="0,158" path="m7349,13124l7349,12966e" filled="f" stroked="t" strokeweight=".47597pt" strokecolor="#181818">
                <v:path arrowok="t"/>
              </v:shape>
            </v:group>
            <v:group style="position:absolute;left:7349;top:13066;width:2;height:296" coordorigin="7349,13066" coordsize="2,296">
              <v:shape style="position:absolute;left:7349;top:13066;width:2;height:296" coordorigin="7349,13066" coordsize="0,296" path="m7349,13363l7349,13066e" filled="f" stroked="t" strokeweight=".47597pt" strokecolor="#2B2B2B">
                <v:path arrowok="t"/>
              </v:shape>
            </v:group>
            <v:group style="position:absolute;left:390;top:13669;width:1276;height:2" coordorigin="390,13669" coordsize="1276,2">
              <v:shape style="position:absolute;left:390;top:13669;width:1276;height:2" coordorigin="390,13669" coordsize="1276,0" path="m390,13669l1666,13669e" filled="f" stroked="t" strokeweight=".237985pt" strokecolor="#3F3F3F">
                <v:path arrowok="t"/>
              </v:shape>
            </v:group>
            <v:group style="position:absolute;left:1109;top:13334;width:2;height:339" coordorigin="1109,13334" coordsize="2,339">
              <v:shape style="position:absolute;left:1109;top:13334;width:2;height:339" coordorigin="1109,13334" coordsize="0,339" path="m1109,13673l1109,13334e" filled="f" stroked="t" strokeweight=".237985pt" strokecolor="#606060">
                <v:path arrowok="t"/>
              </v:shape>
            </v:group>
            <v:group style="position:absolute;left:1671;top:13305;width:2;height:2472" coordorigin="1671,13305" coordsize="2,2472">
              <v:shape style="position:absolute;left:1671;top:13305;width:2;height:2472" coordorigin="1671,13305" coordsize="0,2472" path="m1671,15777l1671,13305e" filled="f" stroked="t" strokeweight=".713954pt" strokecolor="#575757">
                <v:path arrowok="t"/>
              </v:shape>
            </v:group>
            <v:group style="position:absolute;left:1652;top:13669;width:681;height:2" coordorigin="1652,13669" coordsize="681,2">
              <v:shape style="position:absolute;left:1652;top:13669;width:681;height:2" coordorigin="1652,13669" coordsize="681,0" path="m1652,13669l2332,13669e" filled="f" stroked="t" strokeweight=".237985pt" strokecolor="#606060">
                <v:path arrowok="t"/>
              </v:shape>
            </v:group>
            <v:group style="position:absolute;left:2335;top:13305;width:2;height:397" coordorigin="2335,13305" coordsize="2,397">
              <v:shape style="position:absolute;left:2335;top:13305;width:2;height:397" coordorigin="2335,13305" coordsize="0,397" path="m2335,13702l2335,13305e" filled="f" stroked="t" strokeweight=".951939pt" strokecolor="#606060">
                <v:path arrowok="t"/>
              </v:shape>
            </v:group>
            <v:group style="position:absolute;left:414;top:13640;width:2;height:339" coordorigin="414,13640" coordsize="2,339">
              <v:shape style="position:absolute;left:414;top:13640;width:2;height:339" coordorigin="414,13640" coordsize="0,339" path="m414,13979l414,13640e" filled="f" stroked="t" strokeweight=".47597pt" strokecolor="#2B2B2B">
                <v:path arrowok="t"/>
              </v:shape>
            </v:group>
            <v:group style="position:absolute;left:1109;top:13669;width:2;height:2625" coordorigin="1109,13669" coordsize="2,2625">
              <v:shape style="position:absolute;left:1109;top:13669;width:2;height:2625" coordorigin="1109,13669" coordsize="0,2625" path="m1109,16293l1109,13669e" filled="f" stroked="t" strokeweight=".237985pt" strokecolor="#000000">
                <v:path arrowok="t"/>
              </v:shape>
            </v:group>
            <v:group style="position:absolute;left:2332;top:13640;width:2;height:339" coordorigin="2332,13640" coordsize="2,339">
              <v:shape style="position:absolute;left:2332;top:13640;width:2;height:339" coordorigin="2332,13640" coordsize="0,339" path="m2332,13979l2332,13640e" filled="f" stroked="t" strokeweight=".713954pt" strokecolor="#4B4B4B">
                <v:path arrowok="t"/>
              </v:shape>
            </v:group>
            <v:group style="position:absolute;left:11533;top:13659;width:2;height:626" coordorigin="11533,13659" coordsize="2,626">
              <v:shape style="position:absolute;left:11533;top:13659;width:2;height:626" coordorigin="11533,13659" coordsize="0,626" path="m11533,14285l11533,13659e" filled="f" stroked="t" strokeweight=".237985pt" strokecolor="#000000">
                <v:path arrowok="t"/>
              </v:shape>
            </v:group>
            <v:group style="position:absolute;left:414;top:13922;width:2;height:229" coordorigin="414,13922" coordsize="2,229">
              <v:shape style="position:absolute;left:414;top:13922;width:2;height:229" coordorigin="414,13922" coordsize="0,229" path="m414,14151l414,13922e" filled="f" stroked="t" strokeweight=".47597pt" strokecolor="#484848">
                <v:path arrowok="t"/>
              </v:shape>
            </v:group>
            <v:group style="position:absolute;left:2337;top:13922;width:2;height:229" coordorigin="2337,13922" coordsize="2,229">
              <v:shape style="position:absolute;left:2337;top:13922;width:2;height:229" coordorigin="2337,13922" coordsize="0,229" path="m2337,14151l2337,13922e" filled="f" stroked="t" strokeweight=".47597pt" strokecolor="#282828">
                <v:path arrowok="t"/>
              </v:shape>
            </v:group>
            <v:group style="position:absolute;left:7354;top:13922;width:2;height:229" coordorigin="7354,13922" coordsize="2,229">
              <v:shape style="position:absolute;left:7354;top:13922;width:2;height:229" coordorigin="7354,13922" coordsize="0,229" path="m7354,14151l7354,13922e" filled="f" stroked="t" strokeweight=".47597pt" strokecolor="#232323">
                <v:path arrowok="t"/>
              </v:shape>
            </v:group>
            <v:group style="position:absolute;left:419;top:14075;width:2;height:382" coordorigin="419,14075" coordsize="2,382">
              <v:shape style="position:absolute;left:419;top:14075;width:2;height:382" coordorigin="419,14075" coordsize="0,382" path="m419,14457l419,14075e" filled="f" stroked="t" strokeweight=".951939pt" strokecolor="#6B6B6B">
                <v:path arrowok="t"/>
              </v:shape>
            </v:group>
            <v:group style="position:absolute;left:2337;top:14094;width:2;height:220" coordorigin="2337,14094" coordsize="2,220">
              <v:shape style="position:absolute;left:2337;top:14094;width:2;height:220" coordorigin="2337,14094" coordsize="0,220" path="m2337,14314l2337,14094e" filled="f" stroked="t" strokeweight=".47597pt" strokecolor="#3B3B3B">
                <v:path arrowok="t"/>
              </v:shape>
            </v:group>
            <v:group style="position:absolute;left:7361;top:11670;width:2;height:4633" coordorigin="7361,11670" coordsize="2,4633">
              <v:shape style="position:absolute;left:7361;top:11670;width:2;height:4633" coordorigin="7361,11670" coordsize="0,4633" path="m7361,16303l7361,11670e" filled="f" stroked="t" strokeweight=".713954pt" strokecolor="#4B4B4B">
                <v:path arrowok="t"/>
              </v:shape>
            </v:group>
            <v:group style="position:absolute;left:2337;top:14257;width:2;height:339" coordorigin="2337,14257" coordsize="2,339">
              <v:shape style="position:absolute;left:2337;top:14257;width:2;height:339" coordorigin="2337,14257" coordsize="0,339" path="m2337,14596l2337,14257e" filled="f" stroked="t" strokeweight=".951939pt" strokecolor="#545454">
                <v:path arrowok="t"/>
              </v:shape>
            </v:group>
            <v:group style="position:absolute;left:424;top:14539;width:2;height:473" coordorigin="424,14539" coordsize="2,473">
              <v:shape style="position:absolute;left:424;top:14539;width:2;height:473" coordorigin="424,14539" coordsize="0,473" path="m424,15012l424,14539e" filled="f" stroked="t" strokeweight=".713954pt" strokecolor="#4B4B4B">
                <v:path arrowok="t"/>
              </v:shape>
            </v:group>
            <v:group style="position:absolute;left:2342;top:14539;width:2;height:473" coordorigin="2342,14539" coordsize="2,473">
              <v:shape style="position:absolute;left:2342;top:14539;width:2;height:473" coordorigin="2342,14539" coordsize="0,473" path="m2342,15012l2342,14539e" filled="f" stroked="t" strokeweight=".47597pt" strokecolor="#232323">
                <v:path arrowok="t"/>
              </v:shape>
            </v:group>
            <v:group style="position:absolute;left:7358;top:14539;width:2;height:473" coordorigin="7358,14539" coordsize="2,473">
              <v:shape style="position:absolute;left:7358;top:14539;width:2;height:473" coordorigin="7358,14539" coordsize="0,473" path="m7358,15012l7358,14539e" filled="f" stroked="t" strokeweight=".47597pt" strokecolor="#282828">
                <v:path arrowok="t"/>
              </v:shape>
            </v:group>
            <v:group style="position:absolute;left:421;top:14845;width:2;height:449" coordorigin="421,14845" coordsize="2,449">
              <v:shape style="position:absolute;left:421;top:14845;width:2;height:449" coordorigin="421,14845" coordsize="0,449" path="m421,15294l421,14845e" filled="f" stroked="t" strokeweight=".951939pt" strokecolor="#707070">
                <v:path arrowok="t"/>
              </v:shape>
            </v:group>
            <v:group style="position:absolute;left:2342;top:14955;width:2;height:1367" coordorigin="2342,14955" coordsize="2,1367">
              <v:shape style="position:absolute;left:2342;top:14955;width:2;height:1367" coordorigin="2342,14955" coordsize="0,1367" path="m2342,16322l2342,14955e" filled="f" stroked="t" strokeweight=".951939pt" strokecolor="#4B4B4B">
                <v:path arrowok="t"/>
              </v:shape>
            </v:group>
            <v:group style="position:absolute;left:11533;top:14983;width:2;height:617" coordorigin="11533,14983" coordsize="2,617">
              <v:shape style="position:absolute;left:11533;top:14983;width:2;height:617" coordorigin="11533,14983" coordsize="0,617" path="m11533,15600l11533,14983e" filled="f" stroked="t" strokeweight=".237985pt" strokecolor="#000000">
                <v:path arrowok="t"/>
              </v:shape>
            </v:group>
            <v:group style="position:absolute;left:424;top:15237;width:2;height:392" coordorigin="424,15237" coordsize="2,392">
              <v:shape style="position:absolute;left:424;top:15237;width:2;height:392" coordorigin="424,15237" coordsize="0,392" path="m424,15629l424,15237e" filled="f" stroked="t" strokeweight=".47597pt" strokecolor="#3B3B3B">
                <v:path arrowok="t"/>
              </v:shape>
            </v:group>
            <v:group style="position:absolute;left:414;top:16317;width:728;height:2" coordorigin="414,16317" coordsize="728,2">
              <v:shape style="position:absolute;left:414;top:16317;width:728;height:2" coordorigin="414,16317" coordsize="728,0" path="m414,16317l1142,16317e" filled="f" stroked="t" strokeweight=".47597pt" strokecolor="#5B5B5B">
                <v:path arrowok="t"/>
              </v:shape>
            </v:group>
            <v:group style="position:absolute;left:421;top:15571;width:2;height:751" coordorigin="421,15571" coordsize="2,751">
              <v:shape style="position:absolute;left:421;top:15571;width:2;height:751" coordorigin="421,15571" coordsize="0,751" path="m421,16322l421,15571e" filled="f" stroked="t" strokeweight=".713954pt" strokecolor="#575757">
                <v:path arrowok="t"/>
              </v:shape>
            </v:group>
            <v:group style="position:absolute;left:1678;top:15103;width:2;height:1219" coordorigin="1678,15103" coordsize="2,1219">
              <v:shape style="position:absolute;left:1678;top:15103;width:2;height:1219" coordorigin="1678,15103" coordsize="0,1219" path="m1678,16322l1678,15103e" filled="f" stroked="t" strokeweight=".713954pt" strokecolor="#5B5B5B">
                <v:path arrowok="t"/>
              </v:shape>
            </v:group>
            <v:group style="position:absolute;left:1080;top:16310;width:3813;height:2" coordorigin="1080,16310" coordsize="3813,2">
              <v:shape style="position:absolute;left:1080;top:16310;width:3813;height:2" coordorigin="1080,16310" coordsize="3813,0" path="m1080,16310l4893,16310e" filled="f" stroked="t" strokeweight=".713954pt" strokecolor="#5B5B5B">
                <v:path arrowok="t"/>
              </v:shape>
            </v:group>
            <v:group style="position:absolute;left:4826;top:16303;width:371;height:2" coordorigin="4826,16303" coordsize="371,2">
              <v:shape style="position:absolute;left:4826;top:16303;width:371;height:2" coordorigin="4826,16303" coordsize="371,0" path="m4826,16303l5198,16303e" filled="f" stroked="t" strokeweight=".47597pt" strokecolor="#2B2B2B">
                <v:path arrowok="t"/>
              </v:shape>
            </v:group>
            <v:group style="position:absolute;left:5140;top:16301;width:6064;height:2" coordorigin="5140,16301" coordsize="6064,2">
              <v:shape style="position:absolute;left:5140;top:16301;width:6064;height:2" coordorigin="5140,16301" coordsize="6064,0" path="m5140,16301l11204,16301e" filled="f" stroked="t" strokeweight=".713954pt" strokecolor="#4B4B4F">
                <v:path arrowok="t"/>
              </v:shape>
            </v:group>
            <v:group style="position:absolute;left:6863;top:16296;width:514;height:2" coordorigin="6863,16296" coordsize="514,2">
              <v:shape style="position:absolute;left:6863;top:16296;width:514;height:2" coordorigin="6863,16296" coordsize="514,0" path="m6863,16296l7378,16296e" filled="f" stroked="t" strokeweight=".47597pt" strokecolor="#2F2F2F">
                <v:path arrowok="t"/>
              </v:shape>
            </v:group>
            <v:group style="position:absolute;left:9039;top:16291;width:1138;height:2" coordorigin="9039,16291" coordsize="1138,2">
              <v:shape style="position:absolute;left:9039;top:16291;width:1138;height:2" coordorigin="9039,16291" coordsize="1138,0" path="m9039,16291l10176,16291e" filled="f" stroked="t" strokeweight=".713954pt" strokecolor="#545454">
                <v:path arrowok="t"/>
              </v:shape>
            </v:group>
            <v:group style="position:absolute;left:3346;top:16289;width:8244;height:2" coordorigin="3346,16289" coordsize="8244,2">
              <v:shape style="position:absolute;left:3346;top:16289;width:8244;height:2" coordorigin="3346,16289" coordsize="8244,0" path="m3346,16289l11590,16289e" filled="f" stroked="t" strokeweight=".713954pt" strokecolor="#4F4F4F">
                <v:path arrowok="t"/>
              </v:shape>
            </v:group>
            <v:group style="position:absolute;left:11533;top:15600;width:2;height:698" coordorigin="11533,15600" coordsize="2,698">
              <v:shape style="position:absolute;left:11533;top:15600;width:2;height:698" coordorigin="11533,15600" coordsize="0,698" path="m11533,16298l11533,15600e" filled="f" stroked="t" strokeweight=".237985pt" strokecolor="#343434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8.66629pt;margin-top:-26.797499pt;width:35.935706pt;height:.1pt;mso-position-horizontal-relative:page;mso-position-vertical-relative:paragraph;z-index:-15590" coordorigin="6173,-536" coordsize="719,2">
            <v:shape style="position:absolute;left:6173;top:-536;width:719;height:2" coordorigin="6173,-536" coordsize="719,0" path="m6173,-536l6892,-536e" filled="f" stroked="t" strokeweight=".237985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3.523392pt;margin-top:-10.631433pt;width:11.461751pt;height:12.5pt;mso-position-horizontal-relative:page;mso-position-vertical-relative:paragraph;z-index:-15586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494949"/>
                      <w:spacing w:val="0"/>
                      <w:w w:val="127"/>
                      <w:b/>
                      <w:bCs/>
                    </w:rPr>
                    <w:t>A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494949"/>
          <w:w w:val="76"/>
          <w:b/>
          <w:bCs/>
          <w:position w:val="9"/>
        </w:rPr>
        <w:t>Itfa</w:t>
      </w:r>
      <w:r>
        <w:rPr>
          <w:rFonts w:ascii="Arial" w:hAnsi="Arial" w:cs="Arial" w:eastAsia="Arial"/>
          <w:sz w:val="23"/>
          <w:szCs w:val="23"/>
          <w:color w:val="494949"/>
          <w:spacing w:val="-30"/>
          <w:w w:val="100"/>
          <w:b/>
          <w:bCs/>
          <w:position w:val="9"/>
        </w:rPr>
        <w:t> </w:t>
      </w:r>
      <w:r>
        <w:rPr>
          <w:rFonts w:ascii="Arial" w:hAnsi="Arial" w:cs="Arial" w:eastAsia="Arial"/>
          <w:sz w:val="22"/>
          <w:szCs w:val="22"/>
          <w:color w:val="494949"/>
          <w:spacing w:val="13"/>
          <w:w w:val="5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72"/>
          <w:position w:val="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8"/>
        </w:rPr>
      </w:r>
      <w:r>
        <w:rPr>
          <w:rFonts w:ascii="Arial" w:hAnsi="Arial" w:cs="Arial" w:eastAsia="Arial"/>
          <w:sz w:val="23"/>
          <w:szCs w:val="23"/>
          <w:color w:val="666767"/>
          <w:spacing w:val="0"/>
          <w:w w:val="81"/>
          <w:position w:val="0"/>
        </w:rPr>
        <w:t>r</w:t>
      </w:r>
      <w:r>
        <w:rPr>
          <w:rFonts w:ascii="Arial" w:hAnsi="Arial" w:cs="Arial" w:eastAsia="Arial"/>
          <w:sz w:val="23"/>
          <w:szCs w:val="23"/>
          <w:color w:val="666767"/>
          <w:spacing w:val="31"/>
          <w:w w:val="81"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494949"/>
          <w:spacing w:val="-14"/>
          <w:w w:val="148"/>
          <w:position w:val="0"/>
        </w:rPr>
        <w:t>l</w:t>
      </w:r>
      <w:r>
        <w:rPr>
          <w:rFonts w:ascii="Arial" w:hAnsi="Arial" w:cs="Arial" w:eastAsia="Arial"/>
          <w:sz w:val="22"/>
          <w:szCs w:val="22"/>
          <w:color w:val="666767"/>
          <w:spacing w:val="0"/>
          <w:w w:val="90"/>
          <w:position w:val="0"/>
        </w:rPr>
        <w:t>g</w:t>
      </w:r>
      <w:r>
        <w:rPr>
          <w:rFonts w:ascii="Arial" w:hAnsi="Arial" w:cs="Arial" w:eastAsia="Arial"/>
          <w:sz w:val="22"/>
          <w:szCs w:val="22"/>
          <w:color w:val="666767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666767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666767"/>
          <w:spacing w:val="-6"/>
          <w:w w:val="75"/>
          <w:b/>
          <w:bCs/>
          <w:position w:val="0"/>
        </w:rPr>
        <w:t>A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76"/>
          <w:b/>
          <w:bCs/>
          <w:position w:val="0"/>
        </w:rPr>
        <w:t>m</w:t>
      </w:r>
      <w:r>
        <w:rPr>
          <w:rFonts w:ascii="Arial" w:hAnsi="Arial" w:cs="Arial" w:eastAsia="Arial"/>
          <w:sz w:val="23"/>
          <w:szCs w:val="23"/>
          <w:color w:val="494949"/>
          <w:spacing w:val="-19"/>
          <w:w w:val="75"/>
          <w:b/>
          <w:bCs/>
          <w:position w:val="0"/>
        </w:rPr>
        <w:t>i</w:t>
      </w:r>
      <w:r>
        <w:rPr>
          <w:rFonts w:ascii="Arial" w:hAnsi="Arial" w:cs="Arial" w:eastAsia="Arial"/>
          <w:sz w:val="23"/>
          <w:szCs w:val="23"/>
          <w:color w:val="666767"/>
          <w:spacing w:val="0"/>
          <w:w w:val="87"/>
          <w:b/>
          <w:bCs/>
          <w:position w:val="0"/>
        </w:rPr>
        <w:t>r'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-34" w:right="531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Yücel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iNER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70" w:right="551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280" w:right="240"/>
          <w:cols w:num="2" w:equalWidth="0">
            <w:col w:w="3428" w:space="1604"/>
            <w:col w:w="6368"/>
          </w:cols>
        </w:sectPr>
      </w:pPr>
      <w:rPr/>
    </w:p>
    <w:p>
      <w:pPr>
        <w:spacing w:before="53" w:after="0" w:line="221" w:lineRule="auto"/>
        <w:ind w:left="591" w:right="-164" w:firstLine="135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6"/>
          <w:szCs w:val="96"/>
          <w:color w:val="2F2F2F"/>
          <w:spacing w:val="-597"/>
          <w:w w:val="130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1F1F1F"/>
          <w:spacing w:val="4"/>
          <w:w w:val="110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110"/>
          <w:position w:val="0"/>
        </w:rPr>
        <w:t>Z</w:t>
      </w:r>
      <w:r>
        <w:rPr>
          <w:rFonts w:ascii="Arial" w:hAnsi="Arial" w:cs="Arial" w:eastAsia="Arial"/>
          <w:sz w:val="15"/>
          <w:szCs w:val="15"/>
          <w:color w:val="1F1F1F"/>
          <w:spacing w:val="-23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9"/>
          <w:position w:val="0"/>
        </w:rPr>
        <w:t>MIR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9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3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26" w:right="422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97.279999pt;margin-top:-6.0891pt;width:54.720001pt;height:43.200001pt;mso-position-horizontal-relative:page;mso-position-vertical-relative:paragraph;z-index:-15585" type="#_x0000_t75">
            <v:imagedata r:id="rId54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40" w:lineRule="auto"/>
        <w:ind w:left="442" w:right="433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6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37" w:lineRule="exact"/>
        <w:ind w:left="1101" w:right="505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60" w:bottom="280" w:left="280" w:right="300"/>
          <w:cols w:num="2" w:equalWidth="0">
            <w:col w:w="1605" w:space="1695"/>
            <w:col w:w="8040"/>
          </w:cols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300"/>
        </w:sectPr>
      </w:pPr>
      <w:rPr/>
    </w:p>
    <w:p>
      <w:pPr>
        <w:spacing w:before="35" w:after="0" w:line="216" w:lineRule="exact"/>
        <w:ind w:left="113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9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06.05.2017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3" w:lineRule="exact"/>
        <w:ind w:left="122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06.05.20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3"/>
          <w:w w:val="21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14" w:lineRule="exact"/>
        <w:ind w:left="122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position w:val="-1"/>
        </w:rPr>
        <w:t>Bildiril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Topç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98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114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position w:val="-1"/>
        </w:rPr>
        <w:t>iası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6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69"/>
        <w:jc w:val="left"/>
        <w:tabs>
          <w:tab w:pos="1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6"/>
          <w:w w:val="9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2814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9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21:39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7"/>
        </w:rPr>
        <w:t>rr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1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9"/>
        </w:rPr>
        <w:t>05446300817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ÇE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300"/>
          <w:cols w:num="3" w:equalWidth="0">
            <w:col w:w="2698" w:space="446"/>
            <w:col w:w="1870" w:space="507"/>
            <w:col w:w="5819"/>
          </w:cols>
        </w:sectPr>
      </w:pPr>
      <w:rPr/>
    </w:p>
    <w:p>
      <w:pPr>
        <w:spacing w:before="28" w:after="0" w:line="240" w:lineRule="auto"/>
        <w:ind w:left="118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66"/>
        </w:rPr>
        <w:t>o!1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65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Kurtulu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-BERGAMA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18" w:right="-20"/>
        <w:jc w:val="left"/>
        <w:tabs>
          <w:tab w:pos="1480" w:val="left"/>
          <w:tab w:pos="5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TUrü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:Lasti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14" w:lineRule="exact"/>
        <w:ind w:left="118" w:right="-69"/>
        <w:jc w:val="left"/>
        <w:tabs>
          <w:tab w:pos="362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İse: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0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-1"/>
        </w:rPr>
        <w:t>pını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  <w:position w:val="-1"/>
        </w:rPr>
        <w:t>Kull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7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4"/>
        </w:rPr>
        <w:t>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300"/>
          <w:cols w:num="2" w:equalWidth="0">
            <w:col w:w="8050" w:space="662"/>
            <w:col w:w="2628"/>
          </w:cols>
        </w:sectPr>
      </w:pPr>
      <w:rPr/>
    </w:p>
    <w:p>
      <w:pPr>
        <w:spacing w:before="0" w:after="0" w:line="51" w:lineRule="exact"/>
        <w:ind w:left="36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w w:val="89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  <w:u w:val="single" w:color="000000"/>
          <w:position w:val="-12"/>
        </w:rPr>
        <w:t>Bcr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  <w:u w:val="single" w:color="0000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88"/>
          <w:u w:val="single" w:color="000000"/>
          <w:position w:val="-1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88"/>
          <w:u w:val="single" w:color="0000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88"/>
          <w:u w:val="single" w:color="0000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u w:val="single" w:color="000000"/>
          <w:position w:val="-1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u w:val="single" w:color="0000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88"/>
          <w:u w:val="single" w:color="000000"/>
          <w:position w:val="-1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88"/>
          <w:u w:val="single" w:color="0000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88"/>
          <w:u w:val="single" w:color="0000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  <w:u w:val="single" w:color="000000"/>
          <w:position w:val="-1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  <w:u w:val="single" w:color="0000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88"/>
          <w:u w:val="single" w:color="000000"/>
          <w:position w:val="-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88"/>
          <w:u w:val="single" w:color="0000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88"/>
          <w:u w:val="single" w:color="0000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88"/>
          <w:u w:val="single" w:color="000000"/>
          <w:position w:val="-1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88"/>
          <w:u w:val="single" w:color="0000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88"/>
          <w:u w:val="single" w:color="0000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8"/>
          <w:u w:val="single" w:color="000000"/>
          <w:position w:val="-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8"/>
          <w:u w:val="single" w:color="0000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88"/>
          <w:u w:val="single" w:color="000000"/>
          <w:position w:val="-12"/>
        </w:rPr>
        <w:t> 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u w:val="single" w:color="000000"/>
          <w:position w:val="-12"/>
        </w:rPr>
        <w:t>Kagi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u w:val="single" w:color="000000"/>
          <w:position w:val="-12"/>
        </w:rPr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u w:val="single" w:color="000000"/>
          <w:position w:val="-12"/>
        </w:rPr>
        <w:t>r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u w:val="single" w:color="000000"/>
          <w:position w:val="-12"/>
        </w:rPr>
        <w:t> </w:t>
      </w:r>
      <w:r>
        <w:rPr>
          <w:rFonts w:ascii="Arial" w:hAnsi="Arial" w:cs="Arial" w:eastAsia="Arial"/>
          <w:sz w:val="17"/>
          <w:szCs w:val="17"/>
          <w:color w:val="484848"/>
          <w:spacing w:val="10"/>
          <w:w w:val="100"/>
          <w:u w:val="single" w:color="000000"/>
          <w:position w:val="-12"/>
        </w:rPr>
        <w:t> 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79"/>
          <w:u w:val="single" w:color="000000"/>
          <w:position w:val="-12"/>
        </w:rPr>
        <w:t>AhşiıQ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79"/>
          <w:u w:val="single" w:color="000000"/>
          <w:position w:val="-12"/>
        </w:rPr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79"/>
          <w:u w:val="single" w:color="000000"/>
          <w:position w:val="-12"/>
        </w:rPr>
        <w:t>_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79"/>
          <w:u w:val="single" w:color="000000"/>
          <w:position w:val="-12"/>
        </w:rPr>
        <w:t> </w:t>
      </w:r>
      <w:r>
        <w:rPr>
          <w:rFonts w:ascii="Arial" w:hAnsi="Arial" w:cs="Arial" w:eastAsia="Arial"/>
          <w:sz w:val="17"/>
          <w:szCs w:val="17"/>
          <w:color w:val="484848"/>
          <w:spacing w:val="27"/>
          <w:w w:val="79"/>
          <w:u w:val="single" w:color="0000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  <w:u w:val="single" w:color="000000"/>
          <w:position w:val="-12"/>
        </w:rPr>
        <w:t>Çel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  <w:u w:val="single" w:color="0000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  <w:u w:val="single" w:color="000000"/>
          <w:position w:val="-1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  <w:u w:val="single" w:color="0000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8"/>
          <w:w w:val="100"/>
          <w:u w:val="single" w:color="0000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8"/>
          <w:w w:val="100"/>
          <w:u w:val="single" w:color="0000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8"/>
          <w:w w:val="100"/>
          <w:u w:val="single" w:color="0000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0"/>
          <w:u w:val="single" w:color="000000"/>
          <w:position w:val="-1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8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5"/>
          <w:position w:val="-12"/>
        </w:rPr>
        <w:t>_Qj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9"/>
          <w:position w:val="-1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2"/>
          <w:position w:val="-1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56"/>
          <w:w w:val="93"/>
          <w:position w:val="-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55"/>
          <w:position w:val="-1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AEAEAE"/>
          <w:spacing w:val="-1"/>
          <w:w w:val="145"/>
          <w:position w:val="-1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310"/>
          <w:position w:val="-12"/>
        </w:rPr>
        <w:t>J--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7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3"/>
          <w:w w:val="310"/>
          <w:position w:val="-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493"/>
          <w:position w:val="-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387"/>
          <w:position w:val="-12"/>
        </w:rPr>
        <w:t>------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98"/>
          <w:w w:val="387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387"/>
          <w:position w:val="-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48"/>
          <w:w w:val="387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493"/>
          <w:position w:val="-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1"/>
          <w:w w:val="493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493"/>
          <w:position w:val="-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73"/>
          <w:w w:val="493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425"/>
          <w:position w:val="-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19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425"/>
          <w:position w:val="-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12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493"/>
          <w:position w:val="-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31"/>
          <w:w w:val="493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493"/>
          <w:position w:val="-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3"/>
          <w:w w:val="493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283"/>
          <w:position w:val="-12"/>
        </w:rPr>
        <w:t>--ı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300"/>
        </w:sectPr>
      </w:pPr>
      <w:rPr/>
    </w:p>
    <w:p>
      <w:pPr>
        <w:spacing w:before="0" w:after="0" w:line="492" w:lineRule="exact"/>
        <w:ind w:right="-20"/>
        <w:jc w:val="right"/>
        <w:tabs>
          <w:tab w:pos="580" w:val="left"/>
          <w:tab w:pos="1080" w:val="left"/>
          <w:tab w:pos="1560" w:val="left"/>
        </w:tabs>
        <w:rPr>
          <w:rFonts w:ascii="Arial" w:hAnsi="Arial" w:cs="Arial" w:eastAsia="Arial"/>
          <w:sz w:val="52"/>
          <w:szCs w:val="52"/>
        </w:rPr>
      </w:pPr>
      <w:rPr/>
      <w:r>
        <w:rPr>
          <w:rFonts w:ascii="Arial" w:hAnsi="Arial" w:cs="Arial" w:eastAsia="Arial"/>
          <w:sz w:val="52"/>
          <w:szCs w:val="52"/>
          <w:color w:val="5B5B5B"/>
          <w:w w:val="40"/>
          <w:position w:val="-3"/>
        </w:rPr>
        <w:t>ı</w:t>
      </w:r>
      <w:r>
        <w:rPr>
          <w:rFonts w:ascii="Arial" w:hAnsi="Arial" w:cs="Arial" w:eastAsia="Arial"/>
          <w:sz w:val="52"/>
          <w:szCs w:val="52"/>
          <w:color w:val="5B5B5B"/>
          <w:w w:val="100"/>
          <w:position w:val="-3"/>
        </w:rPr>
        <w:tab/>
      </w:r>
      <w:r>
        <w:rPr>
          <w:rFonts w:ascii="Arial" w:hAnsi="Arial" w:cs="Arial" w:eastAsia="Arial"/>
          <w:sz w:val="52"/>
          <w:szCs w:val="52"/>
          <w:color w:val="5B5B5B"/>
          <w:w w:val="40"/>
          <w:position w:val="-3"/>
        </w:rPr>
        <w:t>ı</w:t>
      </w:r>
      <w:r>
        <w:rPr>
          <w:rFonts w:ascii="Arial" w:hAnsi="Arial" w:cs="Arial" w:eastAsia="Arial"/>
          <w:sz w:val="52"/>
          <w:szCs w:val="52"/>
          <w:color w:val="5B5B5B"/>
          <w:w w:val="100"/>
          <w:position w:val="-3"/>
        </w:rPr>
        <w:tab/>
      </w:r>
      <w:r>
        <w:rPr>
          <w:rFonts w:ascii="Arial" w:hAnsi="Arial" w:cs="Arial" w:eastAsia="Arial"/>
          <w:sz w:val="52"/>
          <w:szCs w:val="52"/>
          <w:color w:val="5B5B5B"/>
          <w:w w:val="100"/>
          <w:position w:val="-3"/>
        </w:rPr>
      </w:r>
      <w:r>
        <w:rPr>
          <w:rFonts w:ascii="Arial" w:hAnsi="Arial" w:cs="Arial" w:eastAsia="Arial"/>
          <w:sz w:val="52"/>
          <w:szCs w:val="52"/>
          <w:color w:val="AEAEAE"/>
          <w:w w:val="40"/>
          <w:position w:val="-3"/>
        </w:rPr>
        <w:t>ı</w:t>
      </w:r>
      <w:r>
        <w:rPr>
          <w:rFonts w:ascii="Arial" w:hAnsi="Arial" w:cs="Arial" w:eastAsia="Arial"/>
          <w:sz w:val="52"/>
          <w:szCs w:val="52"/>
          <w:color w:val="AEAEAE"/>
          <w:w w:val="100"/>
          <w:position w:val="-3"/>
        </w:rPr>
        <w:tab/>
      </w:r>
      <w:r>
        <w:rPr>
          <w:rFonts w:ascii="Arial" w:hAnsi="Arial" w:cs="Arial" w:eastAsia="Arial"/>
          <w:sz w:val="52"/>
          <w:szCs w:val="52"/>
          <w:color w:val="AEAEAE"/>
          <w:w w:val="100"/>
          <w:position w:val="-3"/>
        </w:rPr>
      </w:r>
      <w:r>
        <w:rPr>
          <w:rFonts w:ascii="Arial" w:hAnsi="Arial" w:cs="Arial" w:eastAsia="Arial"/>
          <w:sz w:val="52"/>
          <w:szCs w:val="52"/>
          <w:color w:val="484848"/>
          <w:spacing w:val="0"/>
          <w:w w:val="51"/>
          <w:position w:val="-3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:21:45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300"/>
          <w:cols w:num="2" w:equalWidth="0">
            <w:col w:w="6093" w:space="635"/>
            <w:col w:w="4612"/>
          </w:cols>
        </w:sectPr>
      </w:pPr>
      <w:rPr/>
    </w:p>
    <w:p>
      <w:pPr>
        <w:spacing w:before="0" w:after="0" w:line="194" w:lineRule="exact"/>
        <w:ind w:left="11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tabs>
          <w:tab w:pos="356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Kamuya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5"/>
          <w:w w:val="11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2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YÜK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3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5"/>
          <w:position w:val="-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300"/>
          <w:cols w:num="2" w:equalWidth="0">
            <w:col w:w="1177" w:space="958"/>
            <w:col w:w="9205"/>
          </w:cols>
        </w:sectPr>
      </w:pPr>
      <w:rPr/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0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373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2" w:lineRule="exact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7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4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5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66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14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77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3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223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21:40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21:44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74" w:lineRule="auto"/>
        <w:ind w:left="14" w:right="3337" w:firstLine="-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5"/>
          <w:w w:val="22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1" w:lineRule="exact"/>
        <w:ind w:left="9" w:right="335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7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  <w:position w:val="-2"/>
        </w:rPr>
        <w:t>og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65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7"/>
          <w:position w:val="-2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2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both"/>
        <w:spacing w:after="0"/>
        <w:sectPr>
          <w:type w:val="continuous"/>
          <w:pgSz w:w="11920" w:h="16840"/>
          <w:pgMar w:top="760" w:bottom="280" w:left="280" w:right="300"/>
          <w:cols w:num="3" w:equalWidth="0">
            <w:col w:w="630" w:space="1505"/>
            <w:col w:w="2027" w:space="516"/>
            <w:col w:w="6662"/>
          </w:cols>
        </w:sectPr>
      </w:pPr>
      <w:rPr/>
    </w:p>
    <w:p>
      <w:pPr>
        <w:spacing w:before="0" w:after="0" w:line="281" w:lineRule="exact"/>
        <w:ind w:left="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484848"/>
          <w:spacing w:val="0"/>
          <w:w w:val="100"/>
          <w:position w:val="1"/>
        </w:rPr>
        <w:t>V</w:t>
      </w:r>
      <w:r>
        <w:rPr>
          <w:rFonts w:ascii="Arial" w:hAnsi="Arial" w:cs="Arial" w:eastAsia="Arial"/>
          <w:sz w:val="27"/>
          <w:szCs w:val="27"/>
          <w:color w:val="484848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48484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1"/>
          <w:w w:val="101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1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21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1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rdım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1"/>
          <w:w w:val="9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14" w:lineRule="exact"/>
        <w:ind w:left="213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w w:val="9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Adı-S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3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8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97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99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1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300"/>
          <w:cols w:num="2" w:equalWidth="0">
            <w:col w:w="4329" w:space="358"/>
            <w:col w:w="6653"/>
          </w:cols>
        </w:sectPr>
      </w:pPr>
      <w:rPr/>
    </w:p>
    <w:p>
      <w:pPr>
        <w:spacing w:before="19" w:after="0" w:line="240" w:lineRule="auto"/>
        <w:ind w:left="10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w w:val="9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w w:val="9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2" w:lineRule="exact"/>
        <w:ind w:left="25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300"/>
          <w:cols w:num="2" w:equalWidth="0">
            <w:col w:w="1548" w:space="587"/>
            <w:col w:w="9205"/>
          </w:cols>
        </w:sectPr>
      </w:pPr>
      <w:rPr/>
    </w:p>
    <w:p>
      <w:pPr>
        <w:spacing w:before="27" w:after="0" w:line="240" w:lineRule="auto"/>
        <w:ind w:left="11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3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0" w:lineRule="exact"/>
        <w:ind w:right="-80"/>
        <w:jc w:val="left"/>
        <w:tabs>
          <w:tab w:pos="1280" w:val="left"/>
          <w:tab w:pos="1660" w:val="left"/>
          <w:tab w:pos="286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484848"/>
          <w:spacing w:val="0"/>
          <w:w w:val="80"/>
        </w:rPr>
        <w:t>i</w:t>
      </w:r>
      <w:r>
        <w:rPr>
          <w:rFonts w:ascii="Arial" w:hAnsi="Arial" w:cs="Arial" w:eastAsia="Arial"/>
          <w:sz w:val="27"/>
          <w:szCs w:val="27"/>
          <w:color w:val="484848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60"/>
        </w:rPr>
        <w:t>i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300"/>
          <w:cols w:num="4" w:equalWidth="0">
            <w:col w:w="1350" w:space="795"/>
            <w:col w:w="1329" w:space="1815"/>
            <w:col w:w="2906" w:space="925"/>
            <w:col w:w="2220"/>
          </w:cols>
        </w:sectPr>
      </w:pPr>
      <w:rPr/>
    </w:p>
    <w:p>
      <w:pPr>
        <w:spacing w:before="0" w:after="0" w:line="232" w:lineRule="exact"/>
        <w:ind w:left="5530" w:right="-20"/>
        <w:jc w:val="left"/>
        <w:tabs>
          <w:tab w:pos="6580" w:val="left"/>
          <w:tab w:pos="6900" w:val="left"/>
          <w:tab w:pos="9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0,2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170"/>
        </w:rPr>
        <w:t>j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1" w:lineRule="auto"/>
        <w:ind w:left="122" w:right="3802" w:firstLine="-5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niteliğindekilasti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malzemele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yanmıştı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300"/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51" w:lineRule="auto"/>
        <w:ind w:right="58" w:firstLine="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ortasında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biriktirile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lastiklerde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biriktirile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lastikleri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hıdırellez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etkinlikleri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57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yakılması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300"/>
          <w:cols w:num="2" w:equalWidth="0">
            <w:col w:w="1775" w:space="360"/>
            <w:col w:w="9205"/>
          </w:cols>
        </w:sectPr>
      </w:pPr>
      <w:rPr/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18" w:right="47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9" w:lineRule="auto"/>
        <w:ind w:left="108" w:right="-5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72" w:lineRule="auto"/>
        <w:ind w:left="47" w:right="239" w:firstLine="-3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edilmedi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7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7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-19"/>
          <w:w w:val="170"/>
        </w:rPr>
        <w:t>i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124"/>
        </w:rPr>
        <w:t>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300"/>
          <w:cols w:num="3" w:equalWidth="0">
            <w:col w:w="1580" w:space="554"/>
            <w:col w:w="1350" w:space="3267"/>
            <w:col w:w="4589"/>
          </w:cols>
        </w:sectPr>
      </w:pPr>
      <w:rPr/>
    </w:p>
    <w:p>
      <w:pPr>
        <w:spacing w:before="0" w:after="0" w:line="217" w:lineRule="exact"/>
        <w:ind w:left="118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</w:rPr>
        <w:t>Ek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nDön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9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0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:06.0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1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14" w:lineRule="exact"/>
        <w:ind w:left="108" w:right="-69"/>
        <w:jc w:val="left"/>
        <w:tabs>
          <w:tab w:pos="1000" w:val="left"/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374"/>
          <w:position w:val="-1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1"/>
          <w:w w:val="37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5"/>
          <w:w w:val="146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6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4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213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BERGAM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68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4"/>
        </w:rPr>
        <w:t>Saa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0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102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300"/>
          <w:cols w:num="3" w:equalWidth="0">
            <w:col w:w="5592" w:space="444"/>
            <w:col w:w="977" w:space="1556"/>
            <w:col w:w="2771"/>
          </w:cols>
        </w:sectPr>
      </w:pPr>
      <w:rPr/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3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7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8"/>
          <w:szCs w:val="18"/>
          <w:color w:val="AEAEAE"/>
          <w:spacing w:val="0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AEAEAE"/>
          <w:spacing w:val="42"/>
          <w:w w:val="100"/>
        </w:rPr>
        <w:t> </w:t>
      </w:r>
      <w:r>
        <w:rPr>
          <w:rFonts w:ascii="Arial" w:hAnsi="Arial" w:cs="Arial" w:eastAsia="Arial"/>
          <w:sz w:val="10"/>
          <w:szCs w:val="10"/>
          <w:color w:val="AEAEAE"/>
          <w:spacing w:val="0"/>
          <w:w w:val="204"/>
        </w:rPr>
        <w:t>\</w:t>
      </w:r>
      <w:r>
        <w:rPr>
          <w:rFonts w:ascii="Arial" w:hAnsi="Arial" w:cs="Arial" w:eastAsia="Arial"/>
          <w:sz w:val="10"/>
          <w:szCs w:val="10"/>
          <w:color w:val="AEAEAE"/>
          <w:spacing w:val="-28"/>
          <w:w w:val="204"/>
        </w:rPr>
        <w:t> </w:t>
      </w:r>
      <w:r>
        <w:rPr>
          <w:rFonts w:ascii="Arial" w:hAnsi="Arial" w:cs="Arial" w:eastAsia="Arial"/>
          <w:sz w:val="14"/>
          <w:szCs w:val="14"/>
          <w:color w:val="484848"/>
          <w:spacing w:val="0"/>
          <w:w w:val="51"/>
        </w:rPr>
        <w:t>...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69" w:after="0" w:line="240" w:lineRule="auto"/>
        <w:ind w:left="-36" w:right="1588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</w:rPr>
        <w:t>a;ı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84848"/>
          <w:spacing w:val="2"/>
          <w:w w:val="84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11"/>
          <w:w w:val="87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color w:val="484848"/>
          <w:spacing w:val="0"/>
          <w:w w:val="98"/>
        </w:rPr>
        <w:t>şs</w:t>
      </w:r>
      <w:r>
        <w:rPr>
          <w:rFonts w:ascii="Times New Roman" w:hAnsi="Times New Roman" w:cs="Times New Roman" w:eastAsia="Times New Roman"/>
          <w:sz w:val="22"/>
          <w:szCs w:val="22"/>
          <w:color w:val="484848"/>
          <w:spacing w:val="0"/>
          <w:w w:val="97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26" w:right="-82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8"/>
          <w:szCs w:val="28"/>
          <w:color w:val="345DBA"/>
          <w:spacing w:val="0"/>
          <w:w w:val="129"/>
          <w:i/>
        </w:rPr>
        <w:t>ü'R"3f\</w:t>
      </w:r>
      <w:r>
        <w:rPr>
          <w:rFonts w:ascii="Arial" w:hAnsi="Arial" w:cs="Arial" w:eastAsia="Arial"/>
          <w:sz w:val="28"/>
          <w:szCs w:val="28"/>
          <w:color w:val="345DBA"/>
          <w:spacing w:val="0"/>
          <w:w w:val="129"/>
          <w:i/>
        </w:rPr>
        <w:t>(</w:t>
      </w:r>
      <w:r>
        <w:rPr>
          <w:rFonts w:ascii="Arial" w:hAnsi="Arial" w:cs="Arial" w:eastAsia="Arial"/>
          <w:sz w:val="28"/>
          <w:szCs w:val="28"/>
          <w:color w:val="345DBA"/>
          <w:spacing w:val="99"/>
          <w:w w:val="129"/>
          <w:i/>
        </w:rPr>
        <w:t> </w:t>
      </w:r>
      <w:r>
        <w:rPr>
          <w:rFonts w:ascii="Arial" w:hAnsi="Arial" w:cs="Arial" w:eastAsia="Arial"/>
          <w:sz w:val="23"/>
          <w:szCs w:val="23"/>
          <w:color w:val="3872D1"/>
          <w:spacing w:val="0"/>
          <w:w w:val="100"/>
          <w:b/>
          <w:bCs/>
        </w:rPr>
        <w:t>BAY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11" w:lineRule="exact"/>
        <w:ind w:left="5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115DF0"/>
          <w:spacing w:val="0"/>
          <w:w w:val="100"/>
        </w:rPr>
        <w:t>Itfaiy</w:t>
      </w:r>
      <w:r>
        <w:rPr>
          <w:rFonts w:ascii="Arial" w:hAnsi="Arial" w:cs="Arial" w:eastAsia="Arial"/>
          <w:sz w:val="19"/>
          <w:szCs w:val="19"/>
          <w:color w:val="115DF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115DF0"/>
          <w:spacing w:val="-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115DF0"/>
          <w:spacing w:val="0"/>
          <w:w w:val="100"/>
        </w:rPr>
        <w:t>Kuze</w:t>
      </w:r>
      <w:r>
        <w:rPr>
          <w:rFonts w:ascii="Arial" w:hAnsi="Arial" w:cs="Arial" w:eastAsia="Arial"/>
          <w:sz w:val="18"/>
          <w:szCs w:val="18"/>
          <w:color w:val="115DF0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115DF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15DF0"/>
          <w:spacing w:val="0"/>
          <w:w w:val="105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4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115DF0"/>
          <w:spacing w:val="0"/>
          <w:w w:val="100"/>
        </w:rPr>
        <w:t>2.Post</w:t>
      </w:r>
      <w:r>
        <w:rPr>
          <w:rFonts w:ascii="Arial" w:hAnsi="Arial" w:cs="Arial" w:eastAsia="Arial"/>
          <w:sz w:val="18"/>
          <w:szCs w:val="18"/>
          <w:color w:val="115DF0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color w:val="115DF0"/>
          <w:spacing w:val="3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115DF0"/>
          <w:spacing w:val="0"/>
          <w:w w:val="100"/>
        </w:rPr>
        <w:t>Grupla</w:t>
      </w:r>
      <w:r>
        <w:rPr>
          <w:rFonts w:ascii="Arial" w:hAnsi="Arial" w:cs="Arial" w:eastAsia="Arial"/>
          <w:sz w:val="18"/>
          <w:szCs w:val="18"/>
          <w:color w:val="115DF0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color w:val="115DF0"/>
          <w:spacing w:val="2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115DF0"/>
          <w:spacing w:val="0"/>
          <w:w w:val="104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5" w:right="-20"/>
        <w:jc w:val="left"/>
        <w:rPr>
          <w:rFonts w:ascii="Arial" w:hAnsi="Arial" w:cs="Arial" w:eastAsia="Arial"/>
          <w:sz w:val="37"/>
          <w:szCs w:val="37"/>
        </w:rPr>
      </w:pPr>
      <w:rPr/>
      <w:r>
        <w:rPr>
          <w:rFonts w:ascii="Arial" w:hAnsi="Arial" w:cs="Arial" w:eastAsia="Arial"/>
          <w:sz w:val="37"/>
          <w:szCs w:val="37"/>
          <w:color w:val="AEAEAE"/>
          <w:w w:val="37"/>
        </w:rPr>
        <w:t>.</w:t>
      </w:r>
      <w:r>
        <w:rPr>
          <w:rFonts w:ascii="Arial" w:hAnsi="Arial" w:cs="Arial" w:eastAsia="Arial"/>
          <w:sz w:val="37"/>
          <w:szCs w:val="37"/>
          <w:color w:val="AEAEAE"/>
          <w:spacing w:val="-71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99999"/>
          <w:spacing w:val="-22"/>
          <w:w w:val="115"/>
          <w:position w:val="13"/>
        </w:rPr>
        <w:t>1</w:t>
      </w:r>
      <w:r>
        <w:rPr>
          <w:rFonts w:ascii="Arial" w:hAnsi="Arial" w:cs="Arial" w:eastAsia="Arial"/>
          <w:sz w:val="37"/>
          <w:szCs w:val="37"/>
          <w:color w:val="1F1F1F"/>
          <w:spacing w:val="0"/>
          <w:w w:val="63"/>
          <w:position w:val="0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-36" w:right="500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93" w:right="534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09.920013pt;margin-top:12.596054pt;width:151.679993pt;height:120pt;mso-position-horizontal-relative:page;mso-position-vertical-relative:paragraph;z-index:-15583" type="#_x0000_t75">
            <v:imagedata r:id="rId55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27" w:lineRule="exact"/>
        <w:ind w:left="440" w:right="-20"/>
        <w:jc w:val="left"/>
        <w:rPr>
          <w:rFonts w:ascii="Arial" w:hAnsi="Arial" w:cs="Arial" w:eastAsia="Arial"/>
          <w:sz w:val="144"/>
          <w:szCs w:val="144"/>
        </w:rPr>
      </w:pPr>
      <w:rPr/>
      <w:r>
        <w:rPr>
          <w:rFonts w:ascii="Arial" w:hAnsi="Arial" w:cs="Arial" w:eastAsia="Arial"/>
          <w:sz w:val="144"/>
          <w:szCs w:val="144"/>
          <w:color w:val="484848"/>
          <w:w w:val="25"/>
          <w:position w:val="-21"/>
        </w:rPr>
        <w:t>H</w:t>
      </w:r>
      <w:r>
        <w:rPr>
          <w:rFonts w:ascii="Arial" w:hAnsi="Arial" w:cs="Arial" w:eastAsia="Arial"/>
          <w:sz w:val="144"/>
          <w:szCs w:val="144"/>
          <w:color w:val="383D70"/>
          <w:w w:val="75"/>
          <w:position w:val="-21"/>
        </w:rPr>
        <w:t>ct:</w:t>
      </w:r>
      <w:r>
        <w:rPr>
          <w:rFonts w:ascii="Arial" w:hAnsi="Arial" w:cs="Arial" w:eastAsia="Arial"/>
          <w:sz w:val="144"/>
          <w:szCs w:val="144"/>
          <w:color w:val="00000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300"/>
          <w:cols w:num="4" w:equalWidth="0">
            <w:col w:w="774" w:space="973"/>
            <w:col w:w="288" w:space="252"/>
            <w:col w:w="2365" w:space="159"/>
            <w:col w:w="652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91.060623pt;margin-top:-14.365182pt;width:33.38234pt;height:.1pt;mso-position-horizontal-relative:page;mso-position-vertical-relative:paragraph;z-index:-15582" coordorigin="3821,-287" coordsize="668,2">
            <v:shape style="position:absolute;left:3821;top:-287;width:668;height:2" coordorigin="3821,-287" coordsize="668,0" path="m3821,-287l4489,-287e" filled="f" stroked="t" strokeweight="2.604296pt" strokecolor="#4B57A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181" w:lineRule="exact"/>
        <w:ind w:right="-208"/>
        <w:jc w:val="left"/>
        <w:tabs>
          <w:tab w:pos="400" w:val="left"/>
        </w:tabs>
        <w:rPr>
          <w:rFonts w:ascii="Times New Roman" w:hAnsi="Times New Roman" w:cs="Times New Roman" w:eastAsia="Times New Roman"/>
          <w:sz w:val="112"/>
          <w:szCs w:val="112"/>
        </w:rPr>
      </w:pPr>
      <w:rPr/>
      <w:r>
        <w:rPr>
          <w:rFonts w:ascii="Arial" w:hAnsi="Arial" w:cs="Arial" w:eastAsia="Arial"/>
          <w:sz w:val="10"/>
          <w:szCs w:val="10"/>
          <w:color w:val="7E7E7E"/>
          <w:w w:val="62"/>
          <w:i/>
          <w:position w:val="56"/>
        </w:rPr>
        <w:t>':</w:t>
      </w:r>
      <w:r>
        <w:rPr>
          <w:rFonts w:ascii="Arial" w:hAnsi="Arial" w:cs="Arial" w:eastAsia="Arial"/>
          <w:sz w:val="10"/>
          <w:szCs w:val="10"/>
          <w:color w:val="7E7E7E"/>
          <w:w w:val="63"/>
          <w:i/>
          <w:position w:val="56"/>
        </w:rPr>
        <w:t>-</w:t>
      </w:r>
      <w:r>
        <w:rPr>
          <w:rFonts w:ascii="Arial" w:hAnsi="Arial" w:cs="Arial" w:eastAsia="Arial"/>
          <w:sz w:val="10"/>
          <w:szCs w:val="10"/>
          <w:color w:val="7E7E7E"/>
          <w:spacing w:val="-21"/>
          <w:w w:val="100"/>
          <w:i/>
          <w:position w:val="56"/>
        </w:rPr>
        <w:t> </w:t>
      </w:r>
      <w:r>
        <w:rPr>
          <w:rFonts w:ascii="Arial" w:hAnsi="Arial" w:cs="Arial" w:eastAsia="Arial"/>
          <w:sz w:val="10"/>
          <w:szCs w:val="10"/>
          <w:color w:val="2F2F2F"/>
          <w:spacing w:val="0"/>
          <w:w w:val="52"/>
          <w:i/>
          <w:position w:val="56"/>
        </w:rPr>
        <w:t>;</w:t>
      </w:r>
      <w:r>
        <w:rPr>
          <w:rFonts w:ascii="Arial" w:hAnsi="Arial" w:cs="Arial" w:eastAsia="Arial"/>
          <w:sz w:val="10"/>
          <w:szCs w:val="10"/>
          <w:color w:val="2F2F2F"/>
          <w:spacing w:val="-2"/>
          <w:w w:val="52"/>
          <w:i/>
          <w:position w:val="56"/>
        </w:rPr>
        <w:t>,</w:t>
      </w:r>
      <w:r>
        <w:rPr>
          <w:rFonts w:ascii="Arial" w:hAnsi="Arial" w:cs="Arial" w:eastAsia="Arial"/>
          <w:sz w:val="10"/>
          <w:szCs w:val="10"/>
          <w:color w:val="6B6B6B"/>
          <w:spacing w:val="-26"/>
          <w:w w:val="90"/>
          <w:i/>
          <w:position w:val="56"/>
        </w:rPr>
        <w:t>:</w:t>
      </w:r>
      <w:r>
        <w:rPr>
          <w:rFonts w:ascii="Arial" w:hAnsi="Arial" w:cs="Arial" w:eastAsia="Arial"/>
          <w:sz w:val="10"/>
          <w:szCs w:val="10"/>
          <w:color w:val="2F2F2F"/>
          <w:spacing w:val="0"/>
          <w:w w:val="52"/>
          <w:i/>
          <w:position w:val="56"/>
        </w:rPr>
        <w:t>.</w:t>
      </w:r>
      <w:r>
        <w:rPr>
          <w:rFonts w:ascii="Arial" w:hAnsi="Arial" w:cs="Arial" w:eastAsia="Arial"/>
          <w:sz w:val="10"/>
          <w:szCs w:val="10"/>
          <w:color w:val="2F2F2F"/>
          <w:spacing w:val="0"/>
          <w:w w:val="100"/>
          <w:i/>
          <w:position w:val="56"/>
        </w:rPr>
        <w:tab/>
      </w:r>
      <w:r>
        <w:rPr>
          <w:rFonts w:ascii="Arial" w:hAnsi="Arial" w:cs="Arial" w:eastAsia="Arial"/>
          <w:sz w:val="10"/>
          <w:szCs w:val="10"/>
          <w:color w:val="2F2F2F"/>
          <w:spacing w:val="0"/>
          <w:w w:val="100"/>
          <w:i/>
          <w:position w:val="56"/>
        </w:rPr>
      </w:r>
      <w:r>
        <w:rPr>
          <w:rFonts w:ascii="Times New Roman" w:hAnsi="Times New Roman" w:cs="Times New Roman" w:eastAsia="Times New Roman"/>
          <w:sz w:val="112"/>
          <w:szCs w:val="112"/>
          <w:color w:val="383D70"/>
          <w:spacing w:val="0"/>
          <w:w w:val="117"/>
          <w:i/>
          <w:position w:val="-10"/>
        </w:rPr>
        <w:t>:</w:t>
      </w:r>
      <w:r>
        <w:rPr>
          <w:rFonts w:ascii="Times New Roman" w:hAnsi="Times New Roman" w:cs="Times New Roman" w:eastAsia="Times New Roman"/>
          <w:sz w:val="112"/>
          <w:szCs w:val="112"/>
          <w:color w:val="000000"/>
          <w:spacing w:val="0"/>
          <w:w w:val="100"/>
          <w:position w:val="0"/>
        </w:rPr>
      </w:r>
    </w:p>
    <w:p>
      <w:pPr>
        <w:spacing w:before="0" w:after="0" w:line="443" w:lineRule="exact"/>
        <w:ind w:left="43" w:right="-20"/>
        <w:jc w:val="left"/>
        <w:rPr>
          <w:rFonts w:ascii="Arial" w:hAnsi="Arial" w:cs="Arial" w:eastAsia="Arial"/>
          <w:sz w:val="55"/>
          <w:szCs w:val="55"/>
        </w:rPr>
      </w:pPr>
      <w:rPr/>
      <w:r>
        <w:rPr>
          <w:rFonts w:ascii="Arial" w:hAnsi="Arial" w:cs="Arial" w:eastAsia="Arial"/>
          <w:sz w:val="55"/>
          <w:szCs w:val="55"/>
          <w:color w:val="7E7E7E"/>
          <w:spacing w:val="0"/>
          <w:w w:val="171"/>
          <w:position w:val="2"/>
        </w:rPr>
        <w:t>.</w:t>
      </w:r>
      <w:r>
        <w:rPr>
          <w:rFonts w:ascii="Arial" w:hAnsi="Arial" w:cs="Arial" w:eastAsia="Arial"/>
          <w:sz w:val="55"/>
          <w:szCs w:val="55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300"/>
          <w:cols w:num="3" w:equalWidth="0">
            <w:col w:w="489" w:space="1783"/>
            <w:col w:w="842" w:space="2136"/>
            <w:col w:w="6090"/>
          </w:cols>
        </w:sectPr>
      </w:pPr>
      <w:rPr/>
    </w:p>
    <w:p>
      <w:pPr>
        <w:spacing w:before="0" w:after="0" w:line="182" w:lineRule="exact"/>
        <w:ind w:left="2277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7.874941pt;margin-top:35.866585pt;width:559.213377pt;height:794.966714pt;mso-position-horizontal-relative:page;mso-position-vertical-relative:page;z-index:-15584" coordorigin="357,717" coordsize="11184,15899">
            <v:shape style="position:absolute;left:1805;top:13498;width:1344;height:864" type="#_x0000_t75">
              <v:imagedata r:id="rId56" o:title=""/>
            </v:shape>
            <v:group style="position:absolute;left:1745;top:11029;width:2;height:5576" coordorigin="1745,11029" coordsize="2,5576">
              <v:shape style="position:absolute;left:1745;top:11029;width:2;height:5576" coordorigin="1745,11029" coordsize="0,5576" path="m1745,16605l1745,11029e" filled="f" stroked="t" strokeweight=".710263pt" strokecolor="#5B5B5B">
                <v:path arrowok="t"/>
              </v:shape>
            </v:group>
            <v:group style="position:absolute;left:2405;top:4204;width:2;height:12406" coordorigin="2405,4204" coordsize="2,12406">
              <v:shape style="position:absolute;left:2405;top:4204;width:2;height:12406" coordorigin="2405,4204" coordsize="0,12406" path="m2405,16610l2405,4204e" filled="f" stroked="t" strokeweight=".710263pt" strokecolor="#5B5B5B">
                <v:path arrowok="t"/>
              </v:shape>
            </v:group>
            <v:group style="position:absolute;left:365;top:743;width:11142;height:2" coordorigin="365,743" coordsize="11142,2">
              <v:shape style="position:absolute;left:365;top:743;width:11142;height:2" coordorigin="365,743" coordsize="11142,0" path="m365,743l11506,743e" filled="f" stroked="t" strokeweight=".710263pt" strokecolor="#606060">
                <v:path arrowok="t"/>
              </v:shape>
            </v:group>
            <v:group style="position:absolute;left:379;top:724;width:2;height:15876" coordorigin="379,724" coordsize="2,15876">
              <v:shape style="position:absolute;left:379;top:724;width:2;height:15876" coordorigin="379,724" coordsize="0,15876" path="m379,16600l379,724e" filled="f" stroked="t" strokeweight=".710263pt" strokecolor="#545454">
                <v:path arrowok="t"/>
              </v:shape>
            </v:group>
            <v:group style="position:absolute;left:2401;top:734;width:2;height:1535" coordorigin="2401,734" coordsize="2,1535">
              <v:shape style="position:absolute;left:2401;top:734;width:2;height:1535" coordorigin="2401,734" coordsize="0,1535" path="m2401,2269l2401,734e" filled="f" stroked="t" strokeweight=".710263pt" strokecolor="#545454">
                <v:path arrowok="t"/>
              </v:shape>
            </v:group>
            <v:group style="position:absolute;left:9153;top:743;width:2;height:1525" coordorigin="9153,743" coordsize="2,1525">
              <v:shape style="position:absolute;left:9153;top:743;width:2;height:1525" coordorigin="9153,743" coordsize="0,1525" path="m9153,2269l9153,743e" filled="f" stroked="t" strokeweight=".947017pt" strokecolor="#676767">
                <v:path arrowok="t"/>
              </v:shape>
            </v:group>
            <v:group style="position:absolute;left:369;top:2259;width:11142;height:2" coordorigin="369,2259" coordsize="11142,2">
              <v:shape style="position:absolute;left:369;top:2259;width:11142;height:2" coordorigin="369,2259" coordsize="11142,0" path="m369,2259l11511,2259e" filled="f" stroked="t" strokeweight=".710263pt" strokecolor="#5B5B5B">
                <v:path arrowok="t"/>
              </v:shape>
            </v:group>
            <v:group style="position:absolute;left:11518;top:3017;width:2;height:13588" coordorigin="11518,3017" coordsize="2,13588">
              <v:shape style="position:absolute;left:11518;top:3017;width:2;height:13588" coordorigin="11518,3017" coordsize="0,13588" path="m11518,16605l11518,3017e" filled="f" stroked="t" strokeweight=".710263pt" strokecolor="#707070">
                <v:path arrowok="t"/>
              </v:shape>
            </v:group>
            <v:group style="position:absolute;left:369;top:2974;width:11146;height:2" coordorigin="369,2974" coordsize="11146,2">
              <v:shape style="position:absolute;left:369;top:2974;width:11146;height:2" coordorigin="369,2974" coordsize="11146,0" path="m369,2974l11516,2974e" filled="f" stroked="t" strokeweight=".710263pt" strokecolor="#5B5B5B">
                <v:path arrowok="t"/>
              </v:shape>
            </v:group>
            <v:group style="position:absolute;left:374;top:2497;width:11137;height:2" coordorigin="374,2497" coordsize="11137,2">
              <v:shape style="position:absolute;left:374;top:2497;width:11137;height:2" coordorigin="374,2497" coordsize="11137,0" path="m374,2497l11511,2497e" filled="f" stroked="t" strokeweight=".710263pt" strokecolor="#5B5B5B">
                <v:path arrowok="t"/>
              </v:shape>
            </v:group>
            <v:group style="position:absolute;left:365;top:2736;width:11151;height:2" coordorigin="365,2736" coordsize="11151,2">
              <v:shape style="position:absolute;left:365;top:2736;width:11151;height:2" coordorigin="365,2736" coordsize="11151,0" path="m365,2736l11516,2736e" filled="f" stroked="t" strokeweight=".710263pt" strokecolor="#5B5B5B">
                <v:path arrowok="t"/>
              </v:shape>
            </v:group>
            <v:group style="position:absolute;left:369;top:3212;width:11151;height:2" coordorigin="369,3212" coordsize="11151,2">
              <v:shape style="position:absolute;left:369;top:3212;width:11151;height:2" coordorigin="369,3212" coordsize="11151,0" path="m369,3212l11520,3212e" filled="f" stroked="t" strokeweight=".710263pt" strokecolor="#5B5B5B">
                <v:path arrowok="t"/>
              </v:shape>
            </v:group>
            <v:group style="position:absolute;left:374;top:3451;width:11146;height:2" coordorigin="374,3451" coordsize="11146,2">
              <v:shape style="position:absolute;left:374;top:3451;width:11146;height:2" coordorigin="374,3451" coordsize="11146,0" path="m374,3451l11520,3451e" filled="f" stroked="t" strokeweight=".710263pt" strokecolor="#606060">
                <v:path arrowok="t"/>
              </v:shape>
            </v:group>
            <v:group style="position:absolute;left:3899;top:3446;width:2;height:772" coordorigin="3899,3446" coordsize="2,772">
              <v:shape style="position:absolute;left:3899;top:3446;width:2;height:772" coordorigin="3899,3446" coordsize="0,772" path="m3899,4218l3899,3446e" filled="f" stroked="t" strokeweight=".710263pt" strokecolor="#484848">
                <v:path arrowok="t"/>
              </v:shape>
            </v:group>
            <v:group style="position:absolute;left:6989;top:3446;width:2;height:772" coordorigin="6989,3446" coordsize="2,772">
              <v:shape style="position:absolute;left:6989;top:3446;width:2;height:772" coordorigin="6989,3446" coordsize="0,772" path="m6989,4218l6989,3446e" filled="f" stroked="t" strokeweight=".947017pt" strokecolor="#676767">
                <v:path arrowok="t"/>
              </v:shape>
            </v:group>
            <v:group style="position:absolute;left:369;top:4204;width:11151;height:2" coordorigin="369,4204" coordsize="11151,2">
              <v:shape style="position:absolute;left:369;top:4204;width:11151;height:2" coordorigin="369,4204" coordsize="11151,0" path="m369,4204l11520,4204e" filled="f" stroked="t" strokeweight=".710263pt" strokecolor="#646464">
                <v:path arrowok="t"/>
              </v:shape>
            </v:group>
            <v:group style="position:absolute;left:374;top:4490;width:11146;height:2" coordorigin="374,4490" coordsize="11146,2">
              <v:shape style="position:absolute;left:374;top:4490;width:11146;height:2" coordorigin="374,4490" coordsize="11146,0" path="m374,4490l11520,4490e" filled="f" stroked="t" strokeweight=".710263pt" strokecolor="#5B5B5B">
                <v:path arrowok="t"/>
              </v:shape>
            </v:group>
            <v:group style="position:absolute;left:2391;top:4730;width:9125;height:2" coordorigin="2391,4730" coordsize="9125,2">
              <v:shape style="position:absolute;left:2391;top:4730;width:9125;height:2" coordorigin="2391,4730" coordsize="9125,0" path="m2391,4730l11516,4730e" filled="f" stroked="t" strokeweight=".710263pt" strokecolor="#606060">
                <v:path arrowok="t"/>
              </v:shape>
            </v:group>
            <v:group style="position:absolute;left:4946;top:4723;width:2;height:2202" coordorigin="4946,4723" coordsize="2,2202">
              <v:shape style="position:absolute;left:4946;top:4723;width:2;height:2202" coordorigin="4946,4723" coordsize="0,2202" path="m4946,6925l4946,4723e" filled="f" stroked="t" strokeweight=".710263pt" strokecolor="#545454">
                <v:path arrowok="t"/>
              </v:shape>
            </v:group>
            <v:group style="position:absolute;left:4939;top:5224;width:6582;height:2" coordorigin="4939,5224" coordsize="6582,2">
              <v:shape style="position:absolute;left:4939;top:5224;width:6582;height:2" coordorigin="4939,5224" coordsize="6582,0" path="m4939,5224l11520,5224e" filled="f" stroked="t" strokeweight=".710263pt" strokecolor="#606060">
                <v:path arrowok="t"/>
              </v:shape>
            </v:group>
            <v:group style="position:absolute;left:4939;top:5474;width:6582;height:2" coordorigin="4939,5474" coordsize="6582,2">
              <v:shape style="position:absolute;left:4939;top:5474;width:6582;height:2" coordorigin="4939,5474" coordsize="6582,0" path="m4939,5474l11520,5474e" filled="f" stroked="t" strokeweight=".710263pt" strokecolor="#606060">
                <v:path arrowok="t"/>
              </v:shape>
            </v:group>
            <v:group style="position:absolute;left:4943;top:5724;width:6582;height:2" coordorigin="4943,5724" coordsize="6582,2">
              <v:shape style="position:absolute;left:4943;top:5724;width:6582;height:2" coordorigin="4943,5724" coordsize="6582,0" path="m4943,5724l11525,5724e" filled="f" stroked="t" strokeweight=".710263pt" strokecolor="#606060">
                <v:path arrowok="t"/>
              </v:shape>
            </v:group>
            <v:group style="position:absolute;left:2396;top:5962;width:9125;height:2" coordorigin="2396,5962" coordsize="9125,2">
              <v:shape style="position:absolute;left:2396;top:5962;width:9125;height:2" coordorigin="2396,5962" coordsize="9125,0" path="m2396,5962l11520,5962e" filled="f" stroked="t" strokeweight=".710263pt" strokecolor="#646464">
                <v:path arrowok="t"/>
              </v:shape>
            </v:group>
            <v:group style="position:absolute;left:2391;top:6677;width:9134;height:2" coordorigin="2391,6677" coordsize="9134,2">
              <v:shape style="position:absolute;left:2391;top:6677;width:9134;height:2" coordorigin="2391,6677" coordsize="9134,0" path="m2391,6677l11525,6677e" filled="f" stroked="t" strokeweight=".710263pt" strokecolor="#646464">
                <v:path arrowok="t"/>
              </v:shape>
            </v:group>
            <v:group style="position:absolute;left:2396;top:6915;width:9129;height:2" coordorigin="2396,6915" coordsize="9129,2">
              <v:shape style="position:absolute;left:2396;top:6915;width:9129;height:2" coordorigin="2396,6915" coordsize="9129,0" path="m2396,6915l11525,6915e" filled="f" stroked="t" strokeweight=".710263pt" strokecolor="#606060">
                <v:path arrowok="t"/>
              </v:shape>
            </v:group>
            <v:group style="position:absolute;left:369;top:7151;width:11161;height:2" coordorigin="369,7151" coordsize="11161,2">
              <v:shape style="position:absolute;left:369;top:7151;width:11161;height:2" coordorigin="369,7151" coordsize="11161,0" path="m369,7151l11530,7151e" filled="f" stroked="t" strokeweight=".710263pt" strokecolor="#606060">
                <v:path arrowok="t"/>
              </v:shape>
            </v:group>
            <v:group style="position:absolute;left:365;top:7621;width:11161;height:2" coordorigin="365,7621" coordsize="11161,2">
              <v:shape style="position:absolute;left:365;top:7621;width:11161;height:2" coordorigin="365,7621" coordsize="11161,0" path="m365,7621l11525,7621e" filled="f" stroked="t" strokeweight=".710263pt" strokecolor="#606060">
                <v:path arrowok="t"/>
              </v:shape>
            </v:group>
            <v:group style="position:absolute;left:4951;top:7611;width:2;height:734" coordorigin="4951,7611" coordsize="2,734">
              <v:shape style="position:absolute;left:4951;top:7611;width:2;height:734" coordorigin="4951,7611" coordsize="0,734" path="m4951,8345l4951,7611e" filled="f" stroked="t" strokeweight=".710263pt" strokecolor="#545454">
                <v:path arrowok="t"/>
              </v:shape>
            </v:group>
            <v:group style="position:absolute;left:4943;top:7859;width:6582;height:2" coordorigin="4943,7859" coordsize="6582,2">
              <v:shape style="position:absolute;left:4943;top:7859;width:6582;height:2" coordorigin="4943,7859" coordsize="6582,0" path="m4943,7859l11525,7859e" filled="f" stroked="t" strokeweight=".710263pt" strokecolor="#67676B">
                <v:path arrowok="t"/>
              </v:shape>
            </v:group>
            <v:group style="position:absolute;left:374;top:8336;width:11156;height:2" coordorigin="374,8336" coordsize="11156,2">
              <v:shape style="position:absolute;left:374;top:8336;width:11156;height:2" coordorigin="374,8336" coordsize="11156,0" path="m374,8336l11530,8336e" filled="f" stroked="t" strokeweight=".710263pt" strokecolor="#646464">
                <v:path arrowok="t"/>
              </v:shape>
            </v:group>
            <v:group style="position:absolute;left:4943;top:8097;width:6587;height:2" coordorigin="4943,8097" coordsize="6587,2">
              <v:shape style="position:absolute;left:4943;top:8097;width:6587;height:2" coordorigin="4943,8097" coordsize="6587,0" path="m4943,8097l11530,8097e" filled="f" stroked="t" strokeweight=".710263pt" strokecolor="#646464">
                <v:path arrowok="t"/>
              </v:shape>
            </v:group>
            <v:group style="position:absolute;left:369;top:8810;width:11156;height:2" coordorigin="369,8810" coordsize="11156,2">
              <v:shape style="position:absolute;left:369;top:8810;width:11156;height:2" coordorigin="369,8810" coordsize="11156,0" path="m369,8810l11525,8810e" filled="f" stroked="t" strokeweight=".710263pt" strokecolor="#646464">
                <v:path arrowok="t"/>
              </v:shape>
            </v:group>
            <v:group style="position:absolute;left:365;top:9661;width:11161;height:2" coordorigin="365,9661" coordsize="11161,2">
              <v:shape style="position:absolute;left:365;top:9661;width:11161;height:2" coordorigin="365,9661" coordsize="11161,0" path="m365,9661l11525,9661e" filled="f" stroked="t" strokeweight=".710263pt" strokecolor="#606060">
                <v:path arrowok="t"/>
              </v:shape>
            </v:group>
            <v:group style="position:absolute;left:369;top:9904;width:11161;height:2" coordorigin="369,9904" coordsize="11161,2">
              <v:shape style="position:absolute;left:369;top:9904;width:11161;height:2" coordorigin="369,9904" coordsize="11161,0" path="m369,9904l11530,9904e" filled="f" stroked="t" strokeweight=".710263pt" strokecolor="#646464">
                <v:path arrowok="t"/>
              </v:shape>
            </v:group>
            <v:group style="position:absolute;left:374;top:10147;width:11156;height:2" coordorigin="374,10147" coordsize="11156,2">
              <v:shape style="position:absolute;left:374;top:10147;width:11156;height:2" coordorigin="374,10147" coordsize="11156,0" path="m374,10147l11530,10147e" filled="f" stroked="t" strokeweight=".710263pt" strokecolor="#646464">
                <v:path arrowok="t"/>
              </v:shape>
            </v:group>
            <v:group style="position:absolute;left:369;top:10619;width:11165;height:2" coordorigin="369,10619" coordsize="11165,2">
              <v:shape style="position:absolute;left:369;top:10619;width:11165;height:2" coordorigin="369,10619" coordsize="11165,0" path="m369,10619l11535,10619e" filled="f" stroked="t" strokeweight=".710263pt" strokecolor="#646464">
                <v:path arrowok="t"/>
              </v:shape>
            </v:group>
            <v:group style="position:absolute;left:369;top:11100;width:11165;height:2" coordorigin="369,11100" coordsize="11165,2">
              <v:shape style="position:absolute;left:369;top:11100;width:11165;height:2" coordorigin="369,11100" coordsize="11165,0" path="m369,11100l11535,11100e" filled="f" stroked="t" strokeweight=".710263pt" strokecolor="#676767">
                <v:path arrowok="t"/>
              </v:shape>
            </v:group>
            <v:group style="position:absolute;left:1172;top:11029;width:2;height:5576" coordorigin="1172,11029" coordsize="2,5576">
              <v:shape style="position:absolute;left:1172;top:11029;width:2;height:5576" coordorigin="1172,11029" coordsize="0,5576" path="m1172,16605l1172,11029e" filled="f" stroked="t" strokeweight=".473508pt" strokecolor="#575757">
                <v:path arrowok="t"/>
              </v:shape>
            </v:group>
            <v:group style="position:absolute;left:374;top:13188;width:2046;height:2" coordorigin="374,13188" coordsize="2046,2">
              <v:shape style="position:absolute;left:374;top:13188;width:2046;height:2" coordorigin="374,13188" coordsize="2046,0" path="m374,13188l2420,13188e" filled="f" stroked="t" strokeweight=".710263pt" strokecolor="#606060">
                <v:path arrowok="t"/>
              </v:shape>
            </v:group>
            <v:group style="position:absolute;left:379;top:16595;width:11156;height:2" coordorigin="379,16595" coordsize="11156,2">
              <v:shape style="position:absolute;left:379;top:16595;width:11156;height:2" coordorigin="379,16595" coordsize="11156,0" path="m379,16595l11535,16595e" filled="f" stroked="t" strokeweight=".710263pt" strokecolor="#6B6B6B">
                <v:path arrowok="t"/>
              </v:shape>
            </v:group>
            <v:group style="position:absolute;left:7401;top:10847;width:2;height:5753" coordorigin="7401,10847" coordsize="2,5753">
              <v:shape style="position:absolute;left:7401;top:10847;width:2;height:5753" coordorigin="7401,10847" coordsize="0,5753" path="m7401,16600l7401,10847e" filled="f" stroked="t" strokeweight=".710263pt" strokecolor="#64646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484848"/>
          <w:spacing w:val="-2"/>
          <w:w w:val="193"/>
        </w:rPr>
        <w:t>I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6"/>
        </w:rPr>
        <w:t>tfaiy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7"/>
        </w:rPr>
        <w:t>e</w:t>
      </w:r>
      <w:r>
        <w:rPr>
          <w:rFonts w:ascii="Arial" w:hAnsi="Arial" w:cs="Arial" w:eastAsia="Arial"/>
          <w:sz w:val="18"/>
          <w:szCs w:val="18"/>
          <w:color w:val="2F2F2F"/>
          <w:spacing w:val="-2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97"/>
        </w:rPr>
        <w:t>Kuze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97"/>
        </w:rPr>
        <w:t>y</w:t>
      </w:r>
      <w:r>
        <w:rPr>
          <w:rFonts w:ascii="Arial" w:hAnsi="Arial" w:cs="Arial" w:eastAsia="Arial"/>
          <w:sz w:val="18"/>
          <w:szCs w:val="18"/>
          <w:color w:val="2F2F2F"/>
          <w:spacing w:val="-10"/>
          <w:w w:val="97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F2F2F"/>
          <w:spacing w:val="1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9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5246" w:right="4675" w:firstLine="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HOŞGüR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80" w:right="300"/>
        </w:sectPr>
      </w:pPr>
      <w:rPr/>
    </w:p>
    <w:p>
      <w:pPr>
        <w:spacing w:before="54" w:after="0" w:line="221" w:lineRule="auto"/>
        <w:ind w:left="702" w:right="-158" w:firstLine="137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2"/>
          <w:szCs w:val="92"/>
          <w:color w:val="1C1F1D"/>
          <w:spacing w:val="-570"/>
          <w:w w:val="131"/>
          <w:b/>
          <w:bCs/>
          <w:position w:val="13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1"/>
          <w:w w:val="98"/>
          <w:position w:val="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97"/>
          <w:position w:val="0"/>
        </w:rPr>
        <w:t>ZMIR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97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1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91" w:right="441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388" w:right="452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8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BAŞKANLIÖI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40" w:lineRule="auto"/>
        <w:ind w:left="-35" w:right="390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192" w:lineRule="exact"/>
        <w:ind w:left="968" w:right="506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00" w:bottom="280" w:left="160" w:right="120"/>
          <w:cols w:num="2" w:equalWidth="0">
            <w:col w:w="1685" w:space="2343"/>
            <w:col w:w="7612"/>
          </w:cols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60" w:right="120"/>
        </w:sectPr>
      </w:pPr>
      <w:rPr/>
    </w:p>
    <w:p>
      <w:pPr>
        <w:spacing w:before="38" w:after="0" w:line="270" w:lineRule="auto"/>
        <w:ind w:left="204" w:right="-49" w:firstLine="-10"/>
        <w:jc w:val="left"/>
        <w:tabs>
          <w:tab w:pos="1420" w:val="left"/>
          <w:tab w:pos="32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.949337pt;margin-top:22.523224pt;width:567.643437pt;height:33.937301pt;mso-position-horizontal-relative:page;mso-position-vertical-relative:paragraph;z-index:-15578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33" w:hRule="exact"/>
                    </w:trPr>
                    <w:tc>
                      <w:tcPr>
                        <w:tcW w:w="4086" w:type="dxa"/>
                        <w:tcBorders>
                          <w:top w:val="nil" w:sz="6" w:space="0" w:color="auto"/>
                          <w:bottom w:val="single" w:sz="5.743784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4" w:after="0" w:line="195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Bildirile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27272"/>
                            <w:spacing w:val="0"/>
                            <w:w w:val="15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27272"/>
                            <w:spacing w:val="5"/>
                            <w:w w:val="15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Gernıiyaıı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25454"/>
                            <w:spacing w:val="0"/>
                            <w:w w:val="100"/>
                          </w:rPr>
                          <w:t>yalısı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25454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25454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Aktu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sitesi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6"/>
                          </w:rPr>
                          <w:t>önü.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267" w:type="dxa"/>
                        <w:tcBorders>
                          <w:top w:val="nil" w:sz="6" w:space="0" w:color="auto"/>
                          <w:bottom w:val="single" w:sz="5.743784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6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25454"/>
                            <w:spacing w:val="0"/>
                            <w:w w:val="100"/>
                          </w:rPr>
                          <w:t>Çeşmc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25454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71"/>
                            <w:i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22"/>
                            <w:w w:val="71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3D3D3D"/>
                            <w:spacing w:val="-18"/>
                            <w:w w:val="13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4"/>
                          </w:rPr>
                          <w:t>ZMiR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16" w:hRule="exact"/>
                    </w:trPr>
                    <w:tc>
                      <w:tcPr>
                        <w:tcW w:w="4086" w:type="dxa"/>
                        <w:tcBorders>
                          <w:top w:val="single" w:sz="5.743784" w:space="0" w:color="5B5B5B"/>
                          <w:bottom w:val="single" w:sz="5.743784" w:space="0" w:color="57575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195" w:lineRule="exact"/>
                          <w:ind w:left="45" w:right="-20"/>
                          <w:jc w:val="left"/>
                          <w:tabs>
                            <w:tab w:pos="128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Dogru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25454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2545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25454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Yalı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74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21"/>
                          </w:rPr>
                          <w:t>sonu.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267" w:type="dxa"/>
                        <w:tcBorders>
                          <w:top w:val="single" w:sz="5.743784" w:space="0" w:color="5B5B5B"/>
                          <w:bottom w:val="single" w:sz="5.743784" w:space="0" w:color="57575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1" w:lineRule="exact"/>
                          <w:ind w:left="63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25454"/>
                            <w:spacing w:val="0"/>
                            <w:w w:val="85"/>
                          </w:rPr>
                          <w:t>Q:j_ine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25454"/>
                            <w:spacing w:val="0"/>
                            <w:w w:val="8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25454"/>
                            <w:spacing w:val="19"/>
                            <w:w w:val="8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85"/>
                            <w:i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-5"/>
                            <w:w w:val="85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525454"/>
                            <w:spacing w:val="0"/>
                            <w:w w:val="100"/>
                          </w:rPr>
                          <w:t>izMtR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16" w:hRule="exact"/>
                    </w:trPr>
                    <w:tc>
                      <w:tcPr>
                        <w:tcW w:w="4086" w:type="dxa"/>
                        <w:tcBorders>
                          <w:top w:val="single" w:sz="5.743784" w:space="0" w:color="575757"/>
                          <w:bottom w:val="single" w:sz="5.743784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195" w:lineRule="exact"/>
                          <w:ind w:left="45" w:right="-20"/>
                          <w:jc w:val="left"/>
                          <w:tabs>
                            <w:tab w:pos="144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"/>
                            <w:w w:val="105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5"/>
                          </w:rPr>
                          <w:t>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267" w:type="dxa"/>
                        <w:tcBorders>
                          <w:top w:val="single" w:sz="5.743784" w:space="0" w:color="575757"/>
                          <w:bottom w:val="single" w:sz="5.743784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240" w:lineRule="auto"/>
                          <w:ind w:left="161" w:right="-20"/>
                          <w:jc w:val="left"/>
                          <w:tabs>
                            <w:tab w:pos="258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A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89"/>
                          </w:rPr>
                          <w:t>Yan_gı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89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4"/>
                            <w:w w:val="8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Sigara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2"/>
                          </w:rPr>
                          <w:t>İzmariti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9"/>
        </w:rPr>
        <w:t>06/05/20ı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No: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4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21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06/05/2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left="148" w:right="-20"/>
        <w:jc w:val="left"/>
        <w:tabs>
          <w:tab w:pos="940" w:val="left"/>
          <w:tab w:pos="3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JBildirim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3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21:36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!Tel: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0532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404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7"/>
        </w:rPr>
        <w:t>36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tabs>
          <w:tab w:pos="9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2813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8"/>
        </w:rPr>
        <w:t>Alan: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6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Orha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ASLAN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60" w:right="120"/>
          <w:cols w:num="2" w:equalWidth="0">
            <w:col w:w="4552" w:space="117"/>
            <w:col w:w="697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60" w:right="120"/>
        </w:sectPr>
      </w:pPr>
      <w:rPr/>
    </w:p>
    <w:p>
      <w:pPr>
        <w:spacing w:before="38" w:after="0" w:line="240" w:lineRule="auto"/>
        <w:ind w:left="194" w:right="-20"/>
        <w:jc w:val="left"/>
        <w:tabs>
          <w:tab w:pos="3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7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167" w:lineRule="exact"/>
        <w:ind w:left="3751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Betonanne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2"/>
          <w:position w:val="-3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97" w:lineRule="exact"/>
        <w:ind w:right="348"/>
        <w:jc w:val="right"/>
        <w:tabs>
          <w:tab w:pos="580" w:val="left"/>
          <w:tab w:pos="1100" w:val="left"/>
        </w:tabs>
        <w:rPr>
          <w:rFonts w:ascii="Arial" w:hAnsi="Arial" w:cs="Arial" w:eastAsia="Arial"/>
          <w:sz w:val="44"/>
          <w:szCs w:val="44"/>
        </w:rPr>
      </w:pPr>
      <w:rPr/>
      <w:r>
        <w:rPr>
          <w:rFonts w:ascii="Arial" w:hAnsi="Arial" w:cs="Arial" w:eastAsia="Arial"/>
          <w:sz w:val="44"/>
          <w:szCs w:val="44"/>
          <w:color w:val="0F0F0F"/>
          <w:w w:val="39"/>
          <w:b/>
          <w:bCs/>
          <w:position w:val="-1"/>
        </w:rPr>
        <w:t>ı</w:t>
      </w:r>
      <w:r>
        <w:rPr>
          <w:rFonts w:ascii="Arial" w:hAnsi="Arial" w:cs="Arial" w:eastAsia="Arial"/>
          <w:sz w:val="44"/>
          <w:szCs w:val="44"/>
          <w:color w:val="0F0F0F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44"/>
          <w:szCs w:val="44"/>
          <w:color w:val="0F0F0F"/>
          <w:w w:val="100"/>
          <w:b/>
          <w:bCs/>
          <w:position w:val="-1"/>
        </w:rPr>
      </w:r>
      <w:r>
        <w:rPr>
          <w:rFonts w:ascii="Arial" w:hAnsi="Arial" w:cs="Arial" w:eastAsia="Arial"/>
          <w:sz w:val="44"/>
          <w:szCs w:val="44"/>
          <w:color w:val="1C1F1D"/>
          <w:w w:val="47"/>
          <w:b/>
          <w:bCs/>
          <w:position w:val="-1"/>
        </w:rPr>
        <w:t>ı</w:t>
      </w:r>
      <w:r>
        <w:rPr>
          <w:rFonts w:ascii="Arial" w:hAnsi="Arial" w:cs="Arial" w:eastAsia="Arial"/>
          <w:sz w:val="44"/>
          <w:szCs w:val="44"/>
          <w:color w:val="1C1F1D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44"/>
          <w:szCs w:val="44"/>
          <w:color w:val="1C1F1D"/>
          <w:spacing w:val="0"/>
          <w:w w:val="47"/>
          <w:b/>
          <w:bCs/>
          <w:position w:val="-1"/>
        </w:rPr>
        <w:t>ı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5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68" w:lineRule="exact"/>
        <w:ind w:right="-20"/>
        <w:jc w:val="left"/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33"/>
          <w:szCs w:val="33"/>
          <w:color w:val="0F0F0F"/>
          <w:spacing w:val="0"/>
          <w:w w:val="52"/>
          <w:b/>
          <w:bCs/>
        </w:rPr>
        <w:t>ı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</w:rPr>
      </w:r>
    </w:p>
    <w:p>
      <w:pPr>
        <w:spacing w:before="38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Kullıınıı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3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8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60" w:right="120"/>
          <w:cols w:num="3" w:equalWidth="0">
            <w:col w:w="6102" w:space="195"/>
            <w:col w:w="404" w:space="171"/>
            <w:col w:w="4768"/>
          </w:cols>
        </w:sectPr>
      </w:pPr>
      <w:rPr/>
    </w:p>
    <w:p>
      <w:pPr>
        <w:spacing w:before="0" w:after="0" w:line="174" w:lineRule="exact"/>
        <w:ind w:left="194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9" w:after="0" w:line="214" w:lineRule="exact"/>
        <w:ind w:left="2243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>Çavuşu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Mustafa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-1"/>
        </w:rPr>
        <w:t>SUNUCU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\Kiracı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60" w:right="120"/>
          <w:cols w:num="2" w:equalWidth="0">
            <w:col w:w="5460" w:space="377"/>
            <w:col w:w="5803"/>
          </w:cols>
        </w:sectPr>
      </w:pPr>
      <w:rPr/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9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09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tabs>
          <w:tab w:pos="2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6"/>
        </w:rPr>
        <w:t>21:37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784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2" w:after="0" w:line="240" w:lineRule="auto"/>
        <w:ind w:left="257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94" w:lineRule="auto"/>
        <w:ind w:left="2570" w:right="-49" w:firstLine="1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D3D3D"/>
          <w:w w:val="85"/>
        </w:rPr>
        <w:t>1</w:t>
      </w:r>
      <w:r>
        <w:rPr>
          <w:rFonts w:ascii="Arial" w:hAnsi="Arial" w:cs="Arial" w:eastAsia="Arial"/>
          <w:sz w:val="17"/>
          <w:szCs w:val="17"/>
          <w:color w:val="3D3D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0" w:lineRule="exact"/>
        <w:ind w:left="14" w:right="-20"/>
        <w:jc w:val="left"/>
        <w:tabs>
          <w:tab w:pos="2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2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2"/>
        </w:rPr>
        <w:t>21:42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60" w:right="120"/>
          <w:cols w:num="3" w:equalWidth="0">
            <w:col w:w="666" w:space="1576"/>
            <w:col w:w="4848" w:space="642"/>
            <w:col w:w="3908"/>
          </w:cols>
        </w:sectPr>
      </w:pPr>
      <w:rPr/>
    </w:p>
    <w:p>
      <w:pPr>
        <w:spacing w:before="43" w:after="0" w:line="253" w:lineRule="auto"/>
        <w:ind w:left="2252" w:right="198" w:firstLine="-2049"/>
        <w:jc w:val="left"/>
        <w:tabs>
          <w:tab w:pos="2240" w:val="left"/>
          <w:tab w:pos="4800" w:val="left"/>
          <w:tab w:pos="7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Yarrlımcı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Gitnıişse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7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22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22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194" w:right="-20"/>
        <w:jc w:val="left"/>
        <w:tabs>
          <w:tab w:pos="2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4" w:after="0" w:line="240" w:lineRule="auto"/>
        <w:ind w:left="480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195" w:lineRule="exact"/>
        <w:ind w:left="194" w:right="-81"/>
        <w:jc w:val="left"/>
        <w:tabs>
          <w:tab w:pos="2960" w:val="left"/>
          <w:tab w:pos="4800" w:val="left"/>
          <w:tab w:pos="6720" w:val="left"/>
          <w:tab w:pos="83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0F0F0F"/>
          <w:spacing w:val="8"/>
          <w:w w:val="4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Köpük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5" w:lineRule="exact"/>
        <w:ind w:left="5545" w:right="-20"/>
        <w:jc w:val="left"/>
        <w:tabs>
          <w:tab w:pos="6720" w:val="left"/>
          <w:tab w:pos="830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24"/>
          <w:szCs w:val="24"/>
          <w:color w:val="3D3D3D"/>
          <w:spacing w:val="1"/>
          <w:w w:val="20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43"/>
        </w:rPr>
        <w:t>1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43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83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100"/>
          <w:position w:val="-3"/>
        </w:rPr>
        <w:t>toz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2" w:lineRule="exact"/>
        <w:ind w:right="-20"/>
        <w:jc w:val="left"/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3D3D3D"/>
          <w:spacing w:val="0"/>
          <w:w w:val="52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60" w:right="120"/>
          <w:cols w:num="2" w:equalWidth="0">
            <w:col w:w="9127" w:space="765"/>
            <w:col w:w="1748"/>
          </w:cols>
        </w:sectPr>
      </w:pPr>
      <w:rPr/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94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Söndürn1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19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  <w:position w:val="-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sonrası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1"/>
        </w:rPr>
        <w:t>yanmıştır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8"/>
        </w:rPr>
        <w:t>yok.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60" w:right="120"/>
          <w:cols w:num="2" w:equalWidth="0">
            <w:col w:w="2218" w:space="207"/>
            <w:col w:w="9215"/>
          </w:cols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60" w:right="120"/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9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56" w:lineRule="auto"/>
        <w:ind w:right="132" w:firstLine="134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atiarda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760" w:bottom="280" w:left="160" w:right="120"/>
          <w:cols w:num="2" w:equalWidth="0">
            <w:col w:w="1700" w:space="543"/>
            <w:col w:w="9397"/>
          </w:cols>
        </w:sectPr>
      </w:pPr>
      <w:rPr/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60" w:right="120"/>
        </w:sectPr>
      </w:pPr>
      <w:rPr/>
    </w:p>
    <w:p>
      <w:pPr>
        <w:spacing w:before="38" w:after="0" w:line="240" w:lineRule="auto"/>
        <w:ind w:left="19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Sigarta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73" w:lineRule="auto"/>
        <w:ind w:left="194" w:right="248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festim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1" w:after="0" w:line="240" w:lineRule="auto"/>
        <w:ind w:left="28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222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22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4"/>
          <w:w w:val="22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DönUşU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40" w:lineRule="auto"/>
        <w:ind w:left="106" w:right="-87"/>
        <w:jc w:val="left"/>
        <w:tabs>
          <w:tab w:pos="620" w:val="left"/>
          <w:tab w:pos="1080" w:val="left"/>
          <w:tab w:pos="1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23.040001pt;margin-top:48.454483pt;width:10.56pt;height:30.719999pt;mso-position-horizontal-relative:page;mso-position-vertical-relative:paragraph;z-index:-15581" type="#_x0000_t75">
            <v:imagedata r:id="rId57" o:title=""/>
          </v:shape>
        </w:pict>
      </w:r>
      <w:r>
        <w:rPr>
          <w:rFonts w:ascii="Arial" w:hAnsi="Arial" w:cs="Arial" w:eastAsia="Arial"/>
          <w:sz w:val="26"/>
          <w:szCs w:val="26"/>
          <w:color w:val="525454"/>
          <w:spacing w:val="-42"/>
          <w:w w:val="237"/>
          <w:position w:val="-13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52"/>
          <w:position w:val="0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67"/>
          <w:position w:val="0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Ölll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1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5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6"/>
        </w:rPr>
        <w:t>06/05/2017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GİDE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Çeşıne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82.399994pt;height:79.680pt;mso-position-horizontal-relative:char;mso-position-vertical-relative:line" type="#_x0000_t75">
            <v:imagedata r:id="rId5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6" w:after="0" w:line="240" w:lineRule="auto"/>
        <w:ind w:left="2457" w:right="-5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Mustafı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SUNUCU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49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ltf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Çvş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51" w:lineRule="exact"/>
        <w:ind w:left="474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color w:val="21338C"/>
          <w:spacing w:val="0"/>
          <w:w w:val="59"/>
          <w:b/>
          <w:bCs/>
          <w:position w:val="-1"/>
        </w:rPr>
        <w:t>t</w:t>
      </w:r>
      <w:r>
        <w:rPr>
          <w:rFonts w:ascii="Arial" w:hAnsi="Arial" w:cs="Arial" w:eastAsia="Arial"/>
          <w:sz w:val="40"/>
          <w:szCs w:val="40"/>
          <w:color w:val="21338C"/>
          <w:spacing w:val="6"/>
          <w:w w:val="59"/>
          <w:b/>
          <w:bCs/>
          <w:position w:val="-1"/>
        </w:rPr>
        <w:t> </w:t>
      </w:r>
      <w:r>
        <w:rPr>
          <w:rFonts w:ascii="Arial" w:hAnsi="Arial" w:cs="Arial" w:eastAsia="Arial"/>
          <w:sz w:val="40"/>
          <w:szCs w:val="40"/>
          <w:color w:val="283472"/>
          <w:spacing w:val="0"/>
          <w:w w:val="77"/>
          <w:position w:val="-1"/>
        </w:rPr>
        <w:t>\</w:t>
      </w:r>
      <w:r>
        <w:rPr>
          <w:rFonts w:ascii="Arial" w:hAnsi="Arial" w:cs="Arial" w:eastAsia="Arial"/>
          <w:sz w:val="40"/>
          <w:szCs w:val="40"/>
          <w:color w:val="283472"/>
          <w:spacing w:val="14"/>
          <w:w w:val="77"/>
          <w:position w:val="-1"/>
        </w:rPr>
        <w:t>\</w:t>
      </w:r>
      <w:r>
        <w:rPr>
          <w:rFonts w:ascii="Arial" w:hAnsi="Arial" w:cs="Arial" w:eastAsia="Arial"/>
          <w:sz w:val="40"/>
          <w:szCs w:val="40"/>
          <w:color w:val="21338C"/>
          <w:spacing w:val="0"/>
          <w:w w:val="135"/>
          <w:position w:val="-1"/>
        </w:rPr>
        <w:t>\\</w:t>
      </w:r>
      <w:r>
        <w:rPr>
          <w:rFonts w:ascii="Arial" w:hAnsi="Arial" w:cs="Arial" w:eastAsia="Arial"/>
          <w:sz w:val="40"/>
          <w:szCs w:val="40"/>
          <w:color w:val="21338C"/>
          <w:spacing w:val="0"/>
          <w:w w:val="136"/>
          <w:position w:val="-1"/>
        </w:rPr>
        <w:t>)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57" w:after="0" w:line="240" w:lineRule="auto"/>
        <w:ind w:left="670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3"/>
        </w:rPr>
        <w:t>_IL'ledeli: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2"/>
        </w:rPr>
        <w:t>ISaaıi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1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7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6"/>
        </w:rPr>
        <w:t>22:05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6" w:right="161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40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3"/>
          <w:szCs w:val="23"/>
          <w:color w:val="3D3D3D"/>
          <w:spacing w:val="0"/>
          <w:w w:val="83"/>
          <w:b/>
          <w:bCs/>
        </w:rPr>
        <w:t>1</w:t>
      </w:r>
      <w:r>
        <w:rPr>
          <w:rFonts w:ascii="Arial" w:hAnsi="Arial" w:cs="Arial" w:eastAsia="Arial"/>
          <w:sz w:val="23"/>
          <w:szCs w:val="23"/>
          <w:color w:val="3D3D3D"/>
          <w:spacing w:val="-1"/>
          <w:w w:val="83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83"/>
          <w:b/>
          <w:bCs/>
        </w:rPr>
        <w:t>1</w:t>
      </w:r>
      <w:r>
        <w:rPr>
          <w:rFonts w:ascii="Arial" w:hAnsi="Arial" w:cs="Arial" w:eastAsia="Arial"/>
          <w:sz w:val="19"/>
          <w:szCs w:val="19"/>
          <w:color w:val="3D3D3D"/>
          <w:spacing w:val="41"/>
          <w:w w:val="83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60"/>
        </w:rPr>
        <w:t>Mııvıs</w:t>
      </w:r>
      <w:r>
        <w:rPr>
          <w:rFonts w:ascii="Arial" w:hAnsi="Arial" w:cs="Arial" w:eastAsia="Arial"/>
          <w:sz w:val="24"/>
          <w:szCs w:val="24"/>
          <w:color w:val="3D3D3D"/>
          <w:spacing w:val="1"/>
          <w:w w:val="6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60"/>
          <w:b/>
          <w:bCs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98" w:lineRule="exact"/>
        <w:ind w:left="467" w:right="177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71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71"/>
          <w:i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28"/>
          <w:w w:val="71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1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1"/>
          <w:i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91"/>
        </w:rPr>
        <w:t>ıo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16"/>
          <w:w w:val="9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8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8" w:right="138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37.76001pt;margin-top:16.547791pt;width:130.559998pt;height:122.879997pt;mso-position-horizontal-relative:page;mso-position-vertical-relative:paragraph;z-index:-15579" type="#_x0000_t75">
            <v:imagedata r:id="rId59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160" w:right="120"/>
          <w:cols w:num="4" w:equalWidth="0">
            <w:col w:w="2052" w:space="191"/>
            <w:col w:w="3859" w:space="66"/>
            <w:col w:w="1259" w:space="1169"/>
            <w:col w:w="3044"/>
          </w:cols>
        </w:sectPr>
      </w:pPr>
      <w:rPr/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16.154404pt;margin-top:29.127373pt;width:568.634993pt;height:787.979787pt;mso-position-horizontal-relative:page;mso-position-vertical-relative:page;z-index:-15580" coordorigin="323,583" coordsize="11373,15760">
            <v:shape style="position:absolute;left:2400;top:12941;width:3782;height:2227" type="#_x0000_t75">
              <v:imagedata r:id="rId60" o:title=""/>
            </v:shape>
            <v:group style="position:absolute;left:2393;top:4032;width:2;height:12298" coordorigin="2393,4032" coordsize="2,12298">
              <v:shape style="position:absolute;left:2393;top:4032;width:2;height:12298" coordorigin="2393,4032" coordsize="0,12298" path="m2393,16330l2393,4032e" filled="f" stroked="t" strokeweight=".717973pt" strokecolor="#4B4B4B">
                <v:path arrowok="t"/>
              </v:shape>
            </v:group>
            <v:group style="position:absolute;left:340;top:604;width:11325;height:2" coordorigin="340,604" coordsize="11325,2">
              <v:shape style="position:absolute;left:340;top:604;width:11325;height:2" coordorigin="340,604" coordsize="11325,0" path="m340,604l11665,604e" filled="f" stroked="t" strokeweight=".717973pt" strokecolor="#575757">
                <v:path arrowok="t"/>
              </v:shape>
            </v:group>
            <v:group style="position:absolute;left:340;top:604;width:2;height:15731" coordorigin="340,604" coordsize="2,15731">
              <v:shape style="position:absolute;left:340;top:604;width:2;height:15731" coordorigin="340,604" coordsize="0,15731" path="m340,16335l340,604e" filled="f" stroked="t" strokeweight=".717973pt" strokecolor="#4F4F4F">
                <v:path arrowok="t"/>
              </v:shape>
            </v:group>
            <v:group style="position:absolute;left:2388;top:599;width:2;height:1621" coordorigin="2388,599" coordsize="2,1621">
              <v:shape style="position:absolute;left:2388;top:599;width:2;height:1621" coordorigin="2388,599" coordsize="0,1621" path="m2388,2220l2388,599e" filled="f" stroked="t" strokeweight=".957298pt" strokecolor="#4B4B4B">
                <v:path arrowok="t"/>
              </v:shape>
            </v:group>
            <v:group style="position:absolute;left:9195;top:595;width:2;height:1621" coordorigin="9195,595" coordsize="2,1621">
              <v:shape style="position:absolute;left:9195;top:595;width:2;height:1621" coordorigin="9195,595" coordsize="0,1621" path="m9195,2215l9195,595e" filled="f" stroked="t" strokeweight=".717973pt" strokecolor="#646464">
                <v:path arrowok="t"/>
              </v:shape>
            </v:group>
            <v:group style="position:absolute;left:11672;top:590;width:2;height:15740" coordorigin="11672,590" coordsize="2,15740">
              <v:shape style="position:absolute;left:11672;top:590;width:2;height:15740" coordorigin="11672,590" coordsize="0,15740" path="m11672,16330l11672,590e" filled="f" stroked="t" strokeweight=".717973pt" strokecolor="#575757">
                <v:path arrowok="t"/>
              </v:shape>
            </v:group>
            <v:group style="position:absolute;left:335;top:2205;width:11334;height:2" coordorigin="335,2205" coordsize="11334,2">
              <v:shape style="position:absolute;left:335;top:2205;width:11334;height:2" coordorigin="335,2205" coordsize="11334,0" path="m335,2205l11669,2205e" filled="f" stroked="t" strokeweight=".717973pt" strokecolor="#575757">
                <v:path arrowok="t"/>
              </v:shape>
            </v:group>
            <v:group style="position:absolute;left:335;top:2421;width:11334;height:2" coordorigin="335,2421" coordsize="11334,2">
              <v:shape style="position:absolute;left:335;top:2421;width:11334;height:2" coordorigin="335,2421" coordsize="11334,0" path="m335,2421l11669,2421e" filled="f" stroked="t" strokeweight=".717973pt" strokecolor="#545454">
                <v:path arrowok="t"/>
              </v:shape>
            </v:group>
            <v:group style="position:absolute;left:335;top:2637;width:11339;height:2" coordorigin="335,2637" coordsize="11339,2">
              <v:shape style="position:absolute;left:335;top:2637;width:11339;height:2" coordorigin="335,2637" coordsize="11339,0" path="m335,2637l11674,2637e" filled="f" stroked="t" strokeweight=".717973pt" strokecolor="#575757">
                <v:path arrowok="t"/>
              </v:shape>
            </v:group>
            <v:group style="position:absolute;left:3894;top:3279;width:2;height:767" coordorigin="3894,3279" coordsize="2,767">
              <v:shape style="position:absolute;left:3894;top:3279;width:2;height:767" coordorigin="3894,3279" coordsize="0,767" path="m3894,4047l3894,3279e" filled="f" stroked="t" strokeweight=".957298pt" strokecolor="#575757">
                <v:path arrowok="t"/>
              </v:shape>
            </v:group>
            <v:group style="position:absolute;left:7017;top:3241;width:2;height:810" coordorigin="7017,3241" coordsize="2,810">
              <v:shape style="position:absolute;left:7017;top:3241;width:2;height:810" coordorigin="7017,3241" coordsize="0,810" path="m7017,4051l7017,3241e" filled="f" stroked="t" strokeweight=".957298pt" strokecolor="#575757">
                <v:path arrowok="t"/>
              </v:shape>
            </v:group>
            <v:group style="position:absolute;left:3882;top:3721;width:3145;height:2" coordorigin="3882,3721" coordsize="3145,2">
              <v:shape style="position:absolute;left:3882;top:3721;width:3145;height:2" coordorigin="3882,3721" coordsize="3145,0" path="m3882,3721l7027,3721e" filled="f" stroked="t" strokeweight=".957298pt" strokecolor="#383838">
                <v:path arrowok="t"/>
              </v:shape>
            </v:group>
            <v:group style="position:absolute;left:340;top:4037;width:11339;height:2" coordorigin="340,4037" coordsize="11339,2">
              <v:shape style="position:absolute;left:340;top:4037;width:11339;height:2" coordorigin="340,4037" coordsize="11339,0" path="m340,4037l11679,4037e" filled="f" stroked="t" strokeweight=".717973pt" strokecolor="#484848">
                <v:path arrowok="t"/>
              </v:shape>
            </v:group>
            <v:group style="position:absolute;left:340;top:4315;width:11334;height:2" coordorigin="340,4315" coordsize="11334,2">
              <v:shape style="position:absolute;left:340;top:4315;width:11334;height:2" coordorigin="340,4315" coordsize="11334,0" path="m340,4315l11674,4315e" filled="f" stroked="t" strokeweight=".717973pt" strokecolor="#575757">
                <v:path arrowok="t"/>
              </v:shape>
            </v:group>
            <v:group style="position:absolute;left:2388;top:4536;width:9286;height:2" coordorigin="2388,4536" coordsize="9286,2">
              <v:shape style="position:absolute;left:2388;top:4536;width:9286;height:2" coordorigin="2388,4536" coordsize="9286,0" path="m2388,4536l11674,4536e" filled="f" stroked="t" strokeweight=".717973pt" strokecolor="#545454">
                <v:path arrowok="t"/>
              </v:shape>
            </v:group>
            <v:group style="position:absolute;left:4954;top:4526;width:2;height:2071" coordorigin="4954,4526" coordsize="2,2071">
              <v:shape style="position:absolute;left:4954;top:4526;width:2;height:2071" coordorigin="4954,4526" coordsize="0,2071" path="m4954,6597l4954,4526e" filled="f" stroked="t" strokeweight=".957298pt" strokecolor="#4B4B4B">
                <v:path arrowok="t"/>
              </v:shape>
            </v:group>
            <v:group style="position:absolute;left:4944;top:5015;width:6735;height:2" coordorigin="4944,5015" coordsize="6735,2">
              <v:shape style="position:absolute;left:4944;top:5015;width:6735;height:2" coordorigin="4944,5015" coordsize="6735,0" path="m4944,5015l11679,5015e" filled="f" stroked="t" strokeweight=".717973pt" strokecolor="#747474">
                <v:path arrowok="t"/>
              </v:shape>
            </v:group>
            <v:group style="position:absolute;left:4949;top:5260;width:6730;height:2" coordorigin="4949,5260" coordsize="6730,2">
              <v:shape style="position:absolute;left:4949;top:5260;width:6730;height:2" coordorigin="4949,5260" coordsize="6730,0" path="m4949,5260l11679,5260e" filled="f" stroked="t" strokeweight=".717973pt" strokecolor="#5B5B5B">
                <v:path arrowok="t"/>
              </v:shape>
            </v:group>
            <v:group style="position:absolute;left:4949;top:5499;width:6730;height:2" coordorigin="4949,5499" coordsize="6730,2">
              <v:shape style="position:absolute;left:4949;top:5499;width:6730;height:2" coordorigin="4949,5499" coordsize="6730,0" path="m4949,5499l11679,5499e" filled="f" stroked="t" strokeweight=".717973pt" strokecolor="#4B4B4B">
                <v:path arrowok="t"/>
              </v:shape>
            </v:group>
            <v:group style="position:absolute;left:2388;top:5720;width:9295;height:2" coordorigin="2388,5720" coordsize="9295,2">
              <v:shape style="position:absolute;left:2388;top:5720;width:9295;height:2" coordorigin="2388,5720" coordsize="9295,0" path="m2388,5720l11684,5720e" filled="f" stroked="t" strokeweight=".717973pt" strokecolor="#545454">
                <v:path arrowok="t"/>
              </v:shape>
            </v:group>
            <v:group style="position:absolute;left:7879;top:5940;width:2;height:662" coordorigin="7879,5940" coordsize="2,662">
              <v:shape style="position:absolute;left:7879;top:5940;width:2;height:662" coordorigin="7879,5940" coordsize="0,662" path="m7879,6602l7879,5940e" filled="f" stroked="t" strokeweight=".957298pt" strokecolor="#646464">
                <v:path arrowok="t"/>
              </v:shape>
            </v:group>
            <v:group style="position:absolute;left:335;top:5950;width:11349;height:2" coordorigin="335,5950" coordsize="11349,2">
              <v:shape style="position:absolute;left:335;top:5950;width:11349;height:2" coordorigin="335,5950" coordsize="11349,0" path="m335,5950l11684,5950e" filled="f" stroked="t" strokeweight=".717973pt" strokecolor="#575757">
                <v:path arrowok="t"/>
              </v:shape>
            </v:group>
            <v:group style="position:absolute;left:2384;top:6377;width:9300;height:2" coordorigin="2384,6377" coordsize="9300,2">
              <v:shape style="position:absolute;left:2384;top:6377;width:9300;height:2" coordorigin="2384,6377" coordsize="9300,0" path="m2384,6377l11684,6377e" filled="f" stroked="t" strokeweight=".717973pt" strokecolor="#5B5B5B">
                <v:path arrowok="t"/>
              </v:shape>
            </v:group>
            <v:group style="position:absolute;left:2384;top:6592;width:9300;height:2" coordorigin="2384,6592" coordsize="9300,2">
              <v:shape style="position:absolute;left:2384;top:6592;width:9300;height:2" coordorigin="2384,6592" coordsize="9300,0" path="m2384,6592l11684,6592e" filled="f" stroked="t" strokeweight=".717973pt" strokecolor="#606060">
                <v:path arrowok="t"/>
              </v:shape>
            </v:group>
            <v:group style="position:absolute;left:335;top:6813;width:11344;height:2" coordorigin="335,6813" coordsize="11344,2">
              <v:shape style="position:absolute;left:335;top:6813;width:11344;height:2" coordorigin="335,6813" coordsize="11344,0" path="m335,6813l11679,6813e" filled="f" stroked="t" strokeweight=".717973pt" strokecolor="#575757">
                <v:path arrowok="t"/>
              </v:shape>
            </v:group>
            <v:group style="position:absolute;left:335;top:7058;width:11344;height:2" coordorigin="335,7058" coordsize="11344,2">
              <v:shape style="position:absolute;left:335;top:7058;width:11344;height:2" coordorigin="335,7058" coordsize="11344,0" path="m335,7058l11679,7058e" filled="f" stroked="t" strokeweight=".717973pt" strokecolor="#575757">
                <v:path arrowok="t"/>
              </v:shape>
            </v:group>
            <v:group style="position:absolute;left:4954;top:7048;width:2;height:671" coordorigin="4954,7048" coordsize="2,671">
              <v:shape style="position:absolute;left:4954;top:7048;width:2;height:671" coordorigin="4954,7048" coordsize="0,671" path="m4954,7719l4954,7048e" filled="f" stroked="t" strokeweight=".717973pt" strokecolor="#2F2F2F">
                <v:path arrowok="t"/>
              </v:shape>
            </v:group>
            <v:group style="position:absolute;left:4949;top:7278;width:6730;height:2" coordorigin="4949,7278" coordsize="6730,2">
              <v:shape style="position:absolute;left:4949;top:7278;width:6730;height:2" coordorigin="4949,7278" coordsize="6730,0" path="m4949,7278l11679,7278e" filled="f" stroked="t" strokeweight=".717973pt" strokecolor="#5B5B5B">
                <v:path arrowok="t"/>
              </v:shape>
            </v:group>
            <v:group style="position:absolute;left:335;top:7714;width:11344;height:2" coordorigin="335,7714" coordsize="11344,2">
              <v:shape style="position:absolute;left:335;top:7714;width:11344;height:2" coordorigin="335,7714" coordsize="11344,0" path="m335,7714l11679,7714e" filled="f" stroked="t" strokeweight=".717973pt" strokecolor="#575757">
                <v:path arrowok="t"/>
              </v:shape>
            </v:group>
            <v:group style="position:absolute;left:330;top:8525;width:11354;height:2" coordorigin="330,8525" coordsize="11354,2">
              <v:shape style="position:absolute;left:330;top:8525;width:11354;height:2" coordorigin="330,8525" coordsize="11354,0" path="m330,8525l11684,8525e" filled="f" stroked="t" strokeweight=".717973pt" strokecolor="#545454">
                <v:path arrowok="t"/>
              </v:shape>
            </v:group>
            <v:group style="position:absolute;left:330;top:9412;width:11354;height:2" coordorigin="330,9412" coordsize="11354,2">
              <v:shape style="position:absolute;left:330;top:9412;width:11354;height:2" coordorigin="330,9412" coordsize="11354,0" path="m330,9412l11684,9412e" filled="f" stroked="t" strokeweight=".717973pt" strokecolor="#5B5B5B">
                <v:path arrowok="t"/>
              </v:shape>
            </v:group>
            <v:group style="position:absolute;left:330;top:9747;width:11354;height:2" coordorigin="330,9747" coordsize="11354,2">
              <v:shape style="position:absolute;left:330;top:9747;width:11354;height:2" coordorigin="330,9747" coordsize="11354,0" path="m330,9747l11684,9747e" filled="f" stroked="t" strokeweight=".717973pt" strokecolor="#5B5B5B">
                <v:path arrowok="t"/>
              </v:shape>
            </v:group>
            <v:group style="position:absolute;left:330;top:9985;width:11354;height:2" coordorigin="330,9985" coordsize="11354,2">
              <v:shape style="position:absolute;left:330;top:9985;width:11354;height:2" coordorigin="330,9985" coordsize="11354,0" path="m330,9985l11684,9985e" filled="f" stroked="t" strokeweight=".717973pt" strokecolor="#5B5B5B">
                <v:path arrowok="t"/>
              </v:shape>
            </v:group>
            <v:group style="position:absolute;left:330;top:10466;width:11354;height:2" coordorigin="330,10466" coordsize="11354,2">
              <v:shape style="position:absolute;left:330;top:10466;width:11354;height:2" coordorigin="330,10466" coordsize="11354,0" path="m330,10466l11684,10466e" filled="f" stroked="t" strokeweight=".717973pt" strokecolor="#5B5B5B">
                <v:path arrowok="t"/>
              </v:shape>
            </v:group>
            <v:group style="position:absolute;left:780;top:10917;width:10904;height:2" coordorigin="780,10917" coordsize="10904,2">
              <v:shape style="position:absolute;left:780;top:10917;width:10904;height:2" coordorigin="780,10917" coordsize="10904,0" path="m780,10917l11684,10917e" filled="f" stroked="t" strokeweight=".717973pt" strokecolor="#606060">
                <v:path arrowok="t"/>
              </v:shape>
            </v:group>
            <v:group style="position:absolute;left:1134;top:10845;width:2;height:5485" coordorigin="1134,10845" coordsize="2,5485">
              <v:shape style="position:absolute;left:1134;top:10845;width:2;height:5485" coordorigin="1134,10845" coordsize="0,5485" path="m1134,16330l1134,10845e" filled="f" stroked="t" strokeweight=".717973pt" strokecolor="#4B4B4B">
                <v:path arrowok="t"/>
              </v:shape>
            </v:group>
            <v:group style="position:absolute;left:1714;top:10677;width:2;height:5653" coordorigin="1714,10677" coordsize="2,5653">
              <v:shape style="position:absolute;left:1714;top:10677;width:2;height:5653" coordorigin="1714,10677" coordsize="0,5653" path="m1714,16330l1714,10677e" filled="f" stroked="t" strokeweight=".717973pt" strokecolor="#4F4F4F">
                <v:path arrowok="t"/>
              </v:shape>
            </v:group>
            <v:group style="position:absolute;left:7429;top:10677;width:2;height:5653" coordorigin="7429,10677" coordsize="2,5653">
              <v:shape style="position:absolute;left:7429;top:10677;width:2;height:5653" coordorigin="7429,10677" coordsize="0,5653" path="m7429,16330l7429,10677e" filled="f" stroked="t" strokeweight=".717973pt" strokecolor="#4F4F4F">
                <v:path arrowok="t"/>
              </v:shape>
            </v:group>
            <v:group style="position:absolute;left:335;top:13010;width:2068;height:2" coordorigin="335,13010" coordsize="2068,2">
              <v:shape style="position:absolute;left:335;top:13010;width:2068;height:2" coordorigin="335,13010" coordsize="2068,0" path="m335,13010l2403,13010e" filled="f" stroked="t" strokeweight=".478649pt" strokecolor="#4F4F4F">
                <v:path arrowok="t"/>
              </v:shape>
            </v:group>
            <v:group style="position:absolute;left:330;top:16323;width:11358;height:2" coordorigin="330,16323" coordsize="11358,2">
              <v:shape style="position:absolute;left:330;top:16323;width:11358;height:2" coordorigin="330,16323" coordsize="11358,0" path="m330,16323l11689,16323e" filled="f" stroked="t" strokeweight=".717973pt" strokecolor="#575757">
                <v:path arrowok="t"/>
              </v:shape>
            </v:group>
            <v:group style="position:absolute;left:713;top:10682;width:704;height:2" coordorigin="713,10682" coordsize="704,2">
              <v:shape style="position:absolute;left:713;top:10682;width:704;height:2" coordorigin="713,10682" coordsize="704,0" path="m713,10682l1417,10682e" filled="f" stroked="t" strokeweight=".957298pt" strokecolor="#000000">
                <v:path arrowok="t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240" w:lineRule="auto"/>
        <w:ind w:left="4919" w:right="595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D.İşçi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5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160" w:right="1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0" w:lineRule="atLeast"/>
        <w:ind w:left="3515" w:right="5108" w:firstLine="-9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322056pt;margin-top:-17.033112pt;width:40.632482pt;height:43.5pt;mso-position-horizontal-relative:page;mso-position-vertical-relative:paragraph;z-index:-15576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82828"/>
                      <w:spacing w:val="0"/>
                      <w:w w:val="168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5"/>
        </w:rPr>
        <w:t>BELEDiYESi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9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5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KANLl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1" w:lineRule="exact"/>
        <w:ind w:left="833" w:right="3985"/>
        <w:jc w:val="center"/>
        <w:tabs>
          <w:tab w:pos="3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95750pt;margin-top:5.728975pt;width:52.030127pt;height:7.5pt;mso-position-horizontal-relative:page;mso-position-vertical-relative:paragraph;z-index:-15575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83838"/>
                      <w:spacing w:val="0"/>
                      <w:w w:val="104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15"/>
          <w:position w:val="8"/>
        </w:rPr>
        <w:t>IZMIR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652"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7"/>
        </w:rPr>
        <w:t>BELEDIYESI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9" w:lineRule="auto"/>
        <w:ind w:left="136" w:right="3373" w:firstLine="-24"/>
        <w:jc w:val="left"/>
        <w:tabs>
          <w:tab w:pos="1340" w:val="left"/>
          <w:tab w:pos="3180" w:val="left"/>
          <w:tab w:pos="440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4"/>
        </w:rPr>
        <w:t>!Ola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06/05/2017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]Bildirim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34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80"/>
          <w:position w:val="1"/>
        </w:rPr>
        <w:t>]Bi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ldirim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21:32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4"/>
          <w:position w:val="1"/>
        </w:rPr>
        <w:t>tre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-26"/>
          <w:w w:val="135"/>
          <w:position w:val="1"/>
        </w:rPr>
        <w:t>ı</w:t>
      </w:r>
      <w:r>
        <w:rPr>
          <w:rFonts w:ascii="Arial" w:hAnsi="Arial" w:cs="Arial" w:eastAsia="Arial"/>
          <w:sz w:val="24"/>
          <w:szCs w:val="24"/>
          <w:color w:val="707070"/>
          <w:spacing w:val="0"/>
          <w:w w:val="118"/>
          <w:position w:val="1"/>
        </w:rPr>
        <w:t>:</w:t>
      </w:r>
      <w:r>
        <w:rPr>
          <w:rFonts w:ascii="Arial" w:hAnsi="Arial" w:cs="Arial" w:eastAsia="Arial"/>
          <w:sz w:val="24"/>
          <w:szCs w:val="24"/>
          <w:color w:val="707070"/>
          <w:spacing w:val="0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:06/05/2017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76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"/>
          <w:w w:val="76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ıı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8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2812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2"/>
          <w:position w:val="2"/>
        </w:rPr>
        <w:t>]Bildiriı'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2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3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7"/>
          <w:position w:val="2"/>
        </w:rPr>
        <w:t>:Merkez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1"/>
          <w:w w:val="107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  <w:position w:val="2"/>
        </w:rPr>
        <w:t>Santral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9"/>
          <w:position w:val="0"/>
        </w:rPr>
        <w:t>Bildiri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7"/>
          <w:w w:val="73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2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3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1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8"/>
          <w:position w:val="0"/>
        </w:rPr>
        <w:t>GOrçesrnc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Cad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  <w:position w:val="0"/>
        </w:rPr>
        <w:t>lğ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98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8"/>
          <w:w w:val="98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  <w:position w:val="0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Otobü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Durııgı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1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136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98"/>
        </w:rPr>
        <w:t>:GOrçe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99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2"/>
        </w:rPr>
        <w:t>lğd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"/>
          <w:w w:val="11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7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6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"/>
          <w:w w:val="6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Otobü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Durağı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131" w:right="-20"/>
        <w:jc w:val="left"/>
        <w:tabs>
          <w:tab w:pos="1340" w:val="left"/>
          <w:tab w:pos="4040" w:val="left"/>
          <w:tab w:pos="6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Yangııı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-32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Lasti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Yangm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8"/>
          <w:position w:val="1"/>
        </w:rPr>
        <w:t>Sınıf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8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8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16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7"/>
          <w:position w:val="1"/>
        </w:rPr>
        <w:t>Yan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97"/>
          <w:position w:val="1"/>
        </w:rPr>
        <w:t>ı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97"/>
          <w:position w:val="1"/>
        </w:rPr>
        <w:t>n</w:t>
      </w:r>
      <w:r>
        <w:rPr>
          <w:rFonts w:ascii="Arial" w:hAnsi="Arial" w:cs="Arial" w:eastAsia="Arial"/>
          <w:sz w:val="17"/>
          <w:szCs w:val="17"/>
          <w:color w:val="383838"/>
          <w:spacing w:val="-5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0"/>
          <w:w w:val="154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Açı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3"/>
          <w:position w:val="1"/>
        </w:rPr>
        <w:t>Ateş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195" w:lineRule="exact"/>
        <w:ind w:left="131" w:right="-20"/>
        <w:jc w:val="left"/>
        <w:tabs>
          <w:tab w:pos="3660" w:val="left"/>
          <w:tab w:pos="6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74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12"/>
          <w:position w:val="-2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11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0"/>
          <w:w w:val="128"/>
          <w:position w:val="-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5"/>
          <w:position w:val="-1"/>
        </w:rPr>
        <w:t>Yapı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3678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3"/>
        </w:rPr>
        <w:t>Beıonarnıc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3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3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3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2"/>
        </w:rPr>
        <w:t>Diger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6"/>
          <w:w w:val="100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-15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75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5D5D5D"/>
          <w:spacing w:val="-29"/>
          <w:w w:val="75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5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-20"/>
          <w:w w:val="12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22"/>
          <w:w w:val="10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E8080"/>
          <w:spacing w:val="-19"/>
          <w:w w:val="10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7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-29"/>
          <w:w w:val="7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E8080"/>
          <w:spacing w:val="0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E8080"/>
          <w:spacing w:val="-27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-22"/>
          <w:w w:val="10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E8080"/>
          <w:spacing w:val="-20"/>
          <w:w w:val="12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3"/>
          <w:w w:val="6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07070"/>
          <w:spacing w:val="-5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-1"/>
          <w:w w:val="6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E8080"/>
          <w:spacing w:val="-24"/>
          <w:w w:val="12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54"/>
          <w:position w:val="-2"/>
        </w:rPr>
        <w:t>....</w:t>
      </w:r>
      <w:r>
        <w:rPr>
          <w:rFonts w:ascii="Arial" w:hAnsi="Arial" w:cs="Arial" w:eastAsia="Arial"/>
          <w:sz w:val="23"/>
          <w:szCs w:val="23"/>
          <w:color w:val="484848"/>
          <w:spacing w:val="-15"/>
          <w:w w:val="5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07070"/>
          <w:spacing w:val="-24"/>
          <w:w w:val="12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-24"/>
          <w:w w:val="12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282828"/>
          <w:spacing w:val="-15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E8080"/>
          <w:spacing w:val="0"/>
          <w:w w:val="47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7E8080"/>
          <w:spacing w:val="-19"/>
          <w:w w:val="47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70"/>
          <w:position w:val="-2"/>
        </w:rPr>
        <w:t>...</w:t>
      </w:r>
      <w:r>
        <w:rPr>
          <w:rFonts w:ascii="Arial" w:hAnsi="Arial" w:cs="Arial" w:eastAsia="Arial"/>
          <w:sz w:val="23"/>
          <w:szCs w:val="23"/>
          <w:color w:val="484848"/>
          <w:spacing w:val="-5"/>
          <w:w w:val="7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70"/>
          <w:position w:val="-2"/>
        </w:rPr>
        <w:t>.........</w:t>
      </w:r>
      <w:r>
        <w:rPr>
          <w:rFonts w:ascii="Arial" w:hAnsi="Arial" w:cs="Arial" w:eastAsia="Arial"/>
          <w:sz w:val="23"/>
          <w:szCs w:val="23"/>
          <w:color w:val="707070"/>
          <w:spacing w:val="-19"/>
          <w:w w:val="7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5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75"/>
          <w:position w:val="-2"/>
        </w:rPr>
        <w:t>....</w:t>
      </w:r>
      <w:r>
        <w:rPr>
          <w:rFonts w:ascii="Arial" w:hAnsi="Arial" w:cs="Arial" w:eastAsia="Arial"/>
          <w:sz w:val="23"/>
          <w:szCs w:val="23"/>
          <w:color w:val="707070"/>
          <w:spacing w:val="-40"/>
          <w:w w:val="75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282828"/>
          <w:spacing w:val="-5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69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484848"/>
          <w:spacing w:val="-15"/>
          <w:w w:val="69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07070"/>
          <w:spacing w:val="-19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-15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07070"/>
          <w:spacing w:val="-19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70"/>
          <w:position w:val="-2"/>
        </w:rPr>
        <w:t>...</w:t>
      </w:r>
      <w:r>
        <w:rPr>
          <w:rFonts w:ascii="Arial" w:hAnsi="Arial" w:cs="Arial" w:eastAsia="Arial"/>
          <w:sz w:val="23"/>
          <w:szCs w:val="23"/>
          <w:color w:val="484848"/>
          <w:spacing w:val="-15"/>
          <w:w w:val="7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87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07070"/>
          <w:spacing w:val="-26"/>
          <w:w w:val="87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-5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7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07070"/>
          <w:spacing w:val="-39"/>
          <w:w w:val="7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-5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69"/>
          <w:position w:val="-2"/>
        </w:rPr>
        <w:t>............</w:t>
      </w:r>
      <w:r>
        <w:rPr>
          <w:rFonts w:ascii="Arial" w:hAnsi="Arial" w:cs="Arial" w:eastAsia="Arial"/>
          <w:sz w:val="23"/>
          <w:szCs w:val="23"/>
          <w:color w:val="707070"/>
          <w:spacing w:val="-14"/>
          <w:w w:val="69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-15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E8080"/>
          <w:spacing w:val="-19"/>
          <w:w w:val="10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7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-15"/>
          <w:w w:val="7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E8080"/>
          <w:spacing w:val="0"/>
          <w:w w:val="7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E8080"/>
          <w:spacing w:val="-5"/>
          <w:w w:val="7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71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8" w:lineRule="atLeast"/>
        <w:ind w:left="6207" w:right="-20"/>
        <w:jc w:val="left"/>
        <w:tabs>
          <w:tab w:pos="6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C8C8C8"/>
          <w:spacing w:val="0"/>
          <w:w w:val="62"/>
          <w:position w:val="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C8C8C8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C8C8C8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Yangmı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0"/>
        </w:rPr>
        <w:t>21:45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4438" w:right="5660"/>
        <w:jc w:val="center"/>
        <w:tabs>
          <w:tab w:pos="5020" w:val="left"/>
          <w:tab w:pos="554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26"/>
          <w:szCs w:val="26"/>
          <w:color w:val="484848"/>
          <w:spacing w:val="0"/>
          <w:w w:val="52"/>
          <w:b/>
          <w:bCs/>
          <w:position w:val="3"/>
        </w:rPr>
        <w:t>ı</w:t>
      </w:r>
      <w:r>
        <w:rPr>
          <w:rFonts w:ascii="Arial" w:hAnsi="Arial" w:cs="Arial" w:eastAsia="Arial"/>
          <w:sz w:val="26"/>
          <w:szCs w:val="26"/>
          <w:color w:val="484848"/>
          <w:spacing w:val="-37"/>
          <w:w w:val="52"/>
          <w:b/>
          <w:bCs/>
          <w:position w:val="3"/>
        </w:rPr>
        <w:t> </w:t>
      </w:r>
      <w:r>
        <w:rPr>
          <w:rFonts w:ascii="Arial" w:hAnsi="Arial" w:cs="Arial" w:eastAsia="Arial"/>
          <w:sz w:val="26"/>
          <w:szCs w:val="26"/>
          <w:color w:val="484848"/>
          <w:spacing w:val="0"/>
          <w:w w:val="100"/>
          <w:b/>
          <w:bCs/>
          <w:position w:val="3"/>
        </w:rPr>
        <w:tab/>
      </w:r>
      <w:r>
        <w:rPr>
          <w:rFonts w:ascii="Arial" w:hAnsi="Arial" w:cs="Arial" w:eastAsia="Arial"/>
          <w:sz w:val="26"/>
          <w:szCs w:val="26"/>
          <w:color w:val="484848"/>
          <w:spacing w:val="0"/>
          <w:w w:val="100"/>
          <w:b/>
          <w:bCs/>
          <w:position w:val="3"/>
        </w:rPr>
      </w:r>
      <w:r>
        <w:rPr>
          <w:rFonts w:ascii="Arial" w:hAnsi="Arial" w:cs="Arial" w:eastAsia="Arial"/>
          <w:sz w:val="42"/>
          <w:szCs w:val="42"/>
          <w:color w:val="282828"/>
          <w:spacing w:val="0"/>
          <w:w w:val="52"/>
          <w:position w:val="3"/>
        </w:rPr>
        <w:t>ı</w:t>
      </w:r>
      <w:r>
        <w:rPr>
          <w:rFonts w:ascii="Arial" w:hAnsi="Arial" w:cs="Arial" w:eastAsia="Arial"/>
          <w:sz w:val="42"/>
          <w:szCs w:val="42"/>
          <w:color w:val="282828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42"/>
          <w:szCs w:val="42"/>
          <w:color w:val="28282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4"/>
          <w:szCs w:val="14"/>
          <w:color w:val="C8C8C8"/>
          <w:spacing w:val="0"/>
          <w:w w:val="52"/>
          <w:position w:val="4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131" w:right="-20"/>
        <w:jc w:val="left"/>
        <w:tabs>
          <w:tab w:pos="2220" w:val="left"/>
          <w:tab w:pos="57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32"/>
          <w:position w:val="0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9"/>
          <w:w w:val="13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3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C8C8C8"/>
          <w:spacing w:val="0"/>
          <w:w w:val="24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C8C8C8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1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9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2"/>
          <w:w w:val="109"/>
          <w:position w:val="1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4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7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105"/>
          <w:position w:val="1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2" w:after="0" w:line="240" w:lineRule="auto"/>
        <w:ind w:left="217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Ayha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3"/>
        </w:rPr>
        <w:t>SOYLU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2174" w:right="-20"/>
        <w:jc w:val="left"/>
        <w:tabs>
          <w:tab w:pos="4780" w:val="left"/>
          <w:tab w:pos="7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54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1</w:t>
      </w:r>
      <w:r>
        <w:rPr>
          <w:rFonts w:ascii="Arial" w:hAnsi="Arial" w:cs="Arial" w:eastAsia="Arial"/>
          <w:sz w:val="17"/>
          <w:szCs w:val="17"/>
          <w:color w:val="383838"/>
          <w:spacing w:val="-42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65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6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5"/>
          <w:w w:val="16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21:33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3"/>
          <w:position w:val="1"/>
        </w:rPr>
        <w:t>21:35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131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4"/>
          <w:position w:val="0"/>
        </w:rPr>
        <w:t>812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141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7"/>
        </w:rPr>
        <w:t>Ekibin</w:t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1"/>
          <w:position w:val="-2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2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4703" w:right="464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8" w:after="0" w:line="264" w:lineRule="auto"/>
        <w:ind w:left="2184" w:right="4294" w:firstLine="2554"/>
        <w:jc w:val="left"/>
        <w:tabs>
          <w:tab w:pos="4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2"/>
        </w:rPr>
        <w:t>Gel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ğalgaz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6" w:lineRule="auto"/>
        <w:ind w:left="2179" w:right="2530" w:firstLine="-2043"/>
        <w:jc w:val="left"/>
        <w:tabs>
          <w:tab w:pos="2160" w:val="left"/>
          <w:tab w:pos="4720" w:val="left"/>
          <w:tab w:pos="7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6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70" w:lineRule="auto"/>
        <w:ind w:left="2221" w:right="7134" w:firstLine="-4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kiQ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5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2" w:lineRule="exact"/>
        <w:ind w:left="13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6"/>
        </w:rPr>
        <w:t>göıüldü.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174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0"/>
        </w:rPr>
        <w:t>öndürınede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7"/>
          <w:w w:val="12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201" w:lineRule="exact"/>
        <w:ind w:left="165" w:right="-20"/>
        <w:jc w:val="left"/>
        <w:tabs>
          <w:tab w:pos="4780" w:val="left"/>
          <w:tab w:pos="6640" w:val="left"/>
          <w:tab w:pos="8200" w:val="left"/>
          <w:tab w:pos="9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4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0"/>
          <w:w w:val="12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63"/>
          <w:position w:val="-3"/>
        </w:rPr>
        <w:t>um3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2"/>
        </w:rPr>
        <w:t>[Köpük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6"/>
          <w:w w:val="42"/>
          <w:position w:val="-2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  <w:position w:val="-2"/>
        </w:rPr>
        <w:t>K.K.T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9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3"/>
        </w:rPr>
        <w:t>K:0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3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4714" w:right="-20"/>
        <w:jc w:val="left"/>
        <w:tabs>
          <w:tab w:pos="6640" w:val="left"/>
          <w:tab w:pos="8200" w:val="left"/>
          <w:tab w:pos="980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-6"/>
          <w:w w:val="74"/>
          <w:position w:val="4"/>
        </w:rPr>
        <w:t>p</w:t>
      </w:r>
      <w:r>
        <w:rPr>
          <w:rFonts w:ascii="Times New Roman" w:hAnsi="Times New Roman" w:cs="Times New Roman" w:eastAsia="Times New Roman"/>
          <w:sz w:val="26"/>
          <w:szCs w:val="26"/>
          <w:color w:val="5D5D5D"/>
          <w:spacing w:val="0"/>
          <w:w w:val="75"/>
          <w:position w:val="4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5D5D5D"/>
          <w:spacing w:val="-4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54"/>
          <w:position w:val="4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-34"/>
          <w:w w:val="54"/>
          <w:position w:val="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100"/>
          <w:position w:val="4"/>
        </w:rPr>
      </w:r>
      <w:r>
        <w:rPr>
          <w:rFonts w:ascii="Arial" w:hAnsi="Arial" w:cs="Arial" w:eastAsia="Arial"/>
          <w:sz w:val="10"/>
          <w:szCs w:val="10"/>
          <w:color w:val="383838"/>
          <w:spacing w:val="0"/>
          <w:w w:val="54"/>
          <w:position w:val="0"/>
        </w:rPr>
        <w:t>1</w:t>
      </w:r>
      <w:r>
        <w:rPr>
          <w:rFonts w:ascii="Arial" w:hAnsi="Arial" w:cs="Arial" w:eastAsia="Arial"/>
          <w:sz w:val="10"/>
          <w:szCs w:val="10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0"/>
          <w:szCs w:val="10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26"/>
          <w:szCs w:val="26"/>
          <w:color w:val="5D5D5D"/>
          <w:spacing w:val="0"/>
          <w:w w:val="54"/>
          <w:b/>
          <w:bCs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5D5D5D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6"/>
          <w:szCs w:val="26"/>
          <w:color w:val="5D5D5D"/>
          <w:spacing w:val="0"/>
          <w:w w:val="54"/>
          <w:b/>
          <w:bCs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225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atı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otomobil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lastiği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göımüştür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2"/>
        </w:rPr>
        <w:t>yoktur.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16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4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7"/>
          <w:w w:val="12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7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otobü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durağını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yanındaki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atık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52" w:lineRule="auto"/>
        <w:ind w:left="2174" w:right="59" w:firstLine="-2043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astiklerde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hıdırellez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günü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içi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eğlenme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amaçlı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yakıla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ateşi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kontrolde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çıkara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3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310" w:lineRule="atLeast"/>
        <w:ind w:left="112" w:right="3953"/>
        <w:jc w:val="left"/>
        <w:tabs>
          <w:tab w:pos="2200" w:val="left"/>
          <w:tab w:pos="6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w w:val="425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gortalı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30"/>
          <w:position w:val="0"/>
        </w:rPr>
        <w:t>irketi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3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9"/>
          <w:w w:val="13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2"/>
        </w:rPr>
        <w:t>!Bedeli: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0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4" w:after="0" w:line="258" w:lineRule="auto"/>
        <w:ind w:left="146" w:right="9675" w:firstLine="-2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reslim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71" w:lineRule="exact"/>
        <w:ind w:left="210" w:right="-20"/>
        <w:jc w:val="left"/>
        <w:tabs>
          <w:tab w:pos="2180" w:val="left"/>
          <w:tab w:pos="6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228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22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8"/>
          <w:w w:val="2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Dön!işO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fa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4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5/20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-12"/>
          <w:w w:val="16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484848"/>
          <w:spacing w:val="0"/>
          <w:w w:val="64"/>
          <w:position w:val="-1"/>
        </w:rPr>
        <w:t>ISıısı</w:t>
      </w:r>
      <w:r>
        <w:rPr>
          <w:rFonts w:ascii="Times New Roman" w:hAnsi="Times New Roman" w:cs="Times New Roman" w:eastAsia="Times New Roman"/>
          <w:sz w:val="23"/>
          <w:szCs w:val="23"/>
          <w:color w:val="484848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62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62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"/>
          <w:w w:val="62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8"/>
          <w:w w:val="12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-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2"/>
          <w:position w:val="-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3"/>
          <w:w w:val="102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  <w:position w:val="-1"/>
        </w:rPr>
        <w:t>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260" w:right="280"/>
        </w:sectPr>
      </w:pPr>
      <w:rPr/>
    </w:p>
    <w:p>
      <w:pPr>
        <w:spacing w:before="0" w:after="0" w:line="319" w:lineRule="exact"/>
        <w:ind w:left="112" w:right="-86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-6"/>
          <w:w w:val="136"/>
          <w:position w:val="-2"/>
        </w:rPr>
        <w:t>r</w:t>
      </w:r>
      <w:r>
        <w:rPr>
          <w:rFonts w:ascii="Arial" w:hAnsi="Arial" w:cs="Arial" w:eastAsia="Arial"/>
          <w:sz w:val="18"/>
          <w:szCs w:val="18"/>
          <w:color w:val="484848"/>
          <w:spacing w:val="-41"/>
          <w:w w:val="114"/>
          <w:position w:val="10"/>
        </w:rPr>
        <w:t>\</w: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0"/>
          <w:w w:val="136"/>
          <w:position w:val="-2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right="-20"/>
        <w:jc w:val="left"/>
        <w:tabs>
          <w:tab w:pos="500" w:val="left"/>
          <w:tab w:pos="1140" w:val="left"/>
          <w:tab w:pos="7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83"/>
          <w:position w:val="1"/>
        </w:rPr>
        <w:t>ÖIU</w:t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84"/>
          <w:position w:val="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iDE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u w:val="single" w:color="444444"/>
          <w:position w:val="0"/>
        </w:rPr>
        <w:t>EKiP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u w:val="single" w:color="444444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u w:val="single" w:color="44444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7"/>
          <w:w w:val="100"/>
          <w:u w:val="single" w:color="44444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u w:val="single" w:color="444444"/>
          <w:position w:val="0"/>
        </w:rPr>
        <w:t>Merke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u w:val="single" w:color="444444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u w:val="single" w:color="444444"/>
          <w:position w:val="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  <w:u w:val="single" w:color="44444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u w:val="single" w:color="444444"/>
          <w:position w:val="0"/>
        </w:rPr>
        <w:t>2.Posta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8"/>
          <w:w w:val="100"/>
          <w:u w:val="single" w:color="44444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8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9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74" w:right="-20"/>
        <w:jc w:val="left"/>
        <w:tabs>
          <w:tab w:pos="3520" w:val="left"/>
          <w:tab w:pos="78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2.017334pt;margin-top:12.108027pt;width:40.101135pt;height:8.5pt;mso-position-horizontal-relative:page;mso-position-vertical-relative:paragraph;z-index:-15574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484848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484848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484848"/>
                      <w:spacing w:val="1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3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</w:r>
      <w:r>
        <w:rPr>
          <w:rFonts w:ascii="Arial" w:hAnsi="Arial" w:cs="Arial" w:eastAsia="Arial"/>
          <w:sz w:val="35"/>
          <w:szCs w:val="35"/>
          <w:color w:val="383838"/>
          <w:spacing w:val="0"/>
          <w:w w:val="51"/>
          <w:b/>
          <w:bCs/>
          <w:position w:val="-16"/>
        </w:rPr>
        <w:t>n</w:t>
      </w:r>
      <w:r>
        <w:rPr>
          <w:rFonts w:ascii="Arial" w:hAnsi="Arial" w:cs="Arial" w:eastAsia="Arial"/>
          <w:sz w:val="35"/>
          <w:szCs w:val="35"/>
          <w:color w:val="383838"/>
          <w:spacing w:val="-46"/>
          <w:w w:val="100"/>
          <w:b/>
          <w:bCs/>
          <w:position w:val="-1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63"/>
          <w:b/>
          <w:bCs/>
          <w:position w:val="-16"/>
        </w:rPr>
        <w:t>9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63"/>
          <w:b/>
          <w:bCs/>
          <w:position w:val="-1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5"/>
          <w:w w:val="63"/>
          <w:b/>
          <w:bCs/>
          <w:position w:val="-16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63"/>
          <w:b/>
          <w:bCs/>
          <w:position w:val="-16"/>
        </w:rPr>
        <w:t>MaYIS</w:t>
      </w:r>
      <w:r>
        <w:rPr>
          <w:rFonts w:ascii="Arial" w:hAnsi="Arial" w:cs="Arial" w:eastAsia="Arial"/>
          <w:sz w:val="20"/>
          <w:szCs w:val="20"/>
          <w:color w:val="383838"/>
          <w:spacing w:val="11"/>
          <w:w w:val="63"/>
          <w:b/>
          <w:bCs/>
          <w:position w:val="-1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63"/>
          <w:b/>
          <w:bCs/>
          <w:position w:val="-16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280"/>
          <w:cols w:num="2" w:equalWidth="0">
            <w:col w:w="312" w:space="712"/>
            <w:col w:w="10356"/>
          </w:cols>
        </w:sectPr>
      </w:pPr>
      <w:rPr/>
    </w:p>
    <w:p>
      <w:pPr>
        <w:spacing w:before="9" w:after="0" w:line="240" w:lineRule="auto"/>
        <w:ind w:left="265" w:right="-20"/>
        <w:jc w:val="left"/>
        <w:tabs>
          <w:tab w:pos="89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8"/>
          <w:szCs w:val="18"/>
          <w:color w:val="707070"/>
          <w:spacing w:val="-19"/>
          <w:w w:val="106"/>
          <w:position w:val="-2"/>
        </w:rPr>
        <w:t>·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75"/>
          <w:position w:val="-2"/>
        </w:rPr>
        <w:t>;:;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9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0"/>
        </w:rPr>
        <w:t>120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53" w:lineRule="exact"/>
        <w:ind w:left="308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484848"/>
          <w:spacing w:val="0"/>
          <w:w w:val="142"/>
          <w:position w:val="-14"/>
        </w:rPr>
        <w:t>»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280"/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06" w:lineRule="exact"/>
        <w:ind w:left="265" w:right="-51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484848"/>
          <w:spacing w:val="0"/>
          <w:w w:val="100"/>
          <w:position w:val="-2"/>
        </w:rPr>
        <w:t>"@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236" w:right="-79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84848"/>
          <w:spacing w:val="0"/>
          <w:w w:val="57"/>
          <w:position w:val="1"/>
        </w:rPr>
        <w:t>.:E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388" w:lineRule="exact"/>
        <w:ind w:left="1083" w:right="-97"/>
        <w:jc w:val="left"/>
        <w:tabs>
          <w:tab w:pos="2280" w:val="left"/>
          <w:tab w:pos="262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8"/>
          <w:szCs w:val="38"/>
          <w:color w:val="3B4282"/>
          <w:spacing w:val="0"/>
          <w:w w:val="100"/>
          <w:i/>
        </w:rPr>
        <w:t>n</w:t>
      </w:r>
      <w:r>
        <w:rPr>
          <w:rFonts w:ascii="Times New Roman" w:hAnsi="Times New Roman" w:cs="Times New Roman" w:eastAsia="Times New Roman"/>
          <w:sz w:val="38"/>
          <w:szCs w:val="38"/>
          <w:color w:val="3B4282"/>
          <w:spacing w:val="-70"/>
          <w:w w:val="100"/>
          <w:i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3B4282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3B4282"/>
          <w:spacing w:val="0"/>
          <w:w w:val="100"/>
          <w:i/>
        </w:rPr>
      </w:r>
      <w:r>
        <w:rPr>
          <w:rFonts w:ascii="Arial" w:hAnsi="Arial" w:cs="Arial" w:eastAsia="Arial"/>
          <w:sz w:val="13"/>
          <w:szCs w:val="13"/>
          <w:color w:val="6B6BB8"/>
          <w:spacing w:val="0"/>
          <w:w w:val="160"/>
          <w:b/>
          <w:bCs/>
          <w:i/>
        </w:rPr>
        <w:t>J</w:t>
      </w:r>
      <w:r>
        <w:rPr>
          <w:rFonts w:ascii="Arial" w:hAnsi="Arial" w:cs="Arial" w:eastAsia="Arial"/>
          <w:sz w:val="13"/>
          <w:szCs w:val="13"/>
          <w:color w:val="6B6BB8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13"/>
          <w:szCs w:val="13"/>
          <w:color w:val="6B6BB8"/>
          <w:spacing w:val="0"/>
          <w:w w:val="100"/>
          <w:b/>
          <w:bCs/>
          <w:i/>
        </w:rPr>
      </w:r>
      <w:r>
        <w:rPr>
          <w:rFonts w:ascii="Arial" w:hAnsi="Arial" w:cs="Arial" w:eastAsia="Arial"/>
          <w:sz w:val="13"/>
          <w:szCs w:val="13"/>
          <w:color w:val="3B4282"/>
          <w:spacing w:val="0"/>
          <w:w w:val="160"/>
        </w:rPr>
        <w:t>"</w:t>
      </w:r>
      <w:r>
        <w:rPr>
          <w:rFonts w:ascii="Arial" w:hAnsi="Arial" w:cs="Arial" w:eastAsia="Arial"/>
          <w:sz w:val="13"/>
          <w:szCs w:val="13"/>
          <w:color w:val="3B4282"/>
          <w:spacing w:val="0"/>
          <w:w w:val="160"/>
        </w:rPr>
        <w:t>-</w:t>
      </w:r>
      <w:r>
        <w:rPr>
          <w:rFonts w:ascii="Arial" w:hAnsi="Arial" w:cs="Arial" w:eastAsia="Arial"/>
          <w:sz w:val="13"/>
          <w:szCs w:val="13"/>
          <w:color w:val="3B4282"/>
          <w:spacing w:val="40"/>
          <w:w w:val="160"/>
        </w:rPr>
        <w:t> </w:t>
      </w:r>
      <w:r>
        <w:rPr>
          <w:rFonts w:ascii="Arial" w:hAnsi="Arial" w:cs="Arial" w:eastAsia="Arial"/>
          <w:sz w:val="13"/>
          <w:szCs w:val="13"/>
          <w:color w:val="464FAF"/>
          <w:spacing w:val="0"/>
          <w:w w:val="594"/>
        </w:rPr>
        <w:t>-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67" w:after="0" w:line="328" w:lineRule="exact"/>
        <w:ind w:left="200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398071pt;margin-top:5.811454pt;width:48.632707pt;height:36.122655pt;mso-position-horizontal-relative:page;mso-position-vertical-relative:paragraph;z-index:-15573" type="#_x0000_t202" filled="f" stroked="f">
            <v:textbox inset="0,0,0,0">
              <w:txbxContent>
                <w:p>
                  <w:pPr>
                    <w:spacing w:before="0" w:after="0" w:line="722" w:lineRule="exact"/>
                    <w:ind w:right="-148"/>
                    <w:jc w:val="left"/>
                    <w:rPr>
                      <w:rFonts w:ascii="Arial" w:hAnsi="Arial" w:cs="Arial" w:eastAsia="Arial"/>
                      <w:sz w:val="54"/>
                      <w:szCs w:val="5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4F5680"/>
                      <w:w w:val="66"/>
                      <w:i/>
                      <w:position w:val="-7"/>
                    </w:rPr>
                    <w:t>-cfv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4F5680"/>
                      <w:spacing w:val="22"/>
                      <w:w w:val="66"/>
                      <w:i/>
                      <w:position w:val="-7"/>
                    </w:rPr>
                    <w:t>J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4F5680"/>
                      <w:spacing w:val="0"/>
                      <w:w w:val="59"/>
                      <w:i/>
                      <w:position w:val="14"/>
                    </w:rPr>
                    <w:t>'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4F5680"/>
                      <w:spacing w:val="0"/>
                      <w:w w:val="60"/>
                      <w:i/>
                      <w:position w:val="14"/>
                    </w:rPr>
                    <w:t>(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4F5680"/>
                      <w:spacing w:val="0"/>
                      <w:w w:val="59"/>
                      <w:i/>
                      <w:position w:val="14"/>
                    </w:rPr>
                    <w:t>jY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11"/>
          <w:w w:val="134"/>
          <w:position w:val="-4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5D5D5D"/>
          <w:spacing w:val="-28"/>
          <w:w w:val="120"/>
          <w:b/>
          <w:bCs/>
          <w:position w:val="-2"/>
        </w:rPr>
        <w:t>a</w:t>
      </w:r>
      <w:r>
        <w:rPr>
          <w:rFonts w:ascii="Arial" w:hAnsi="Arial" w:cs="Arial" w:eastAsia="Arial"/>
          <w:sz w:val="29"/>
          <w:szCs w:val="29"/>
          <w:color w:val="707070"/>
          <w:spacing w:val="0"/>
          <w:w w:val="119"/>
          <w:position w:val="-4"/>
        </w:rPr>
        <w:t>I</w:t>
      </w:r>
      <w:r>
        <w:rPr>
          <w:rFonts w:ascii="Arial" w:hAnsi="Arial" w:cs="Arial" w:eastAsia="Arial"/>
          <w:sz w:val="29"/>
          <w:szCs w:val="29"/>
          <w:color w:val="707070"/>
          <w:spacing w:val="-79"/>
          <w:w w:val="119"/>
          <w:position w:val="-4"/>
        </w:rPr>
        <w:t>"</w:t>
      </w:r>
      <w:r>
        <w:rPr>
          <w:rFonts w:ascii="Arial" w:hAnsi="Arial" w:cs="Arial" w:eastAsia="Arial"/>
          <w:sz w:val="28"/>
          <w:szCs w:val="28"/>
          <w:color w:val="7E8080"/>
          <w:spacing w:val="0"/>
          <w:w w:val="211"/>
          <w:b/>
          <w:bCs/>
          <w:position w:val="-2"/>
        </w:rPr>
        <w:t>ı</w:t>
      </w:r>
      <w:r>
        <w:rPr>
          <w:rFonts w:ascii="Arial" w:hAnsi="Arial" w:cs="Arial" w:eastAsia="Arial"/>
          <w:sz w:val="28"/>
          <w:szCs w:val="28"/>
          <w:color w:val="7E8080"/>
          <w:spacing w:val="0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7E8080"/>
          <w:spacing w:val="2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A7A8A8"/>
          <w:spacing w:val="0"/>
          <w:w w:val="67"/>
          <w:position w:val="-2"/>
        </w:rPr>
        <w:t>.</w:t>
      </w:r>
      <w:r>
        <w:rPr>
          <w:rFonts w:ascii="Arial" w:hAnsi="Arial" w:cs="Arial" w:eastAsia="Arial"/>
          <w:sz w:val="28"/>
          <w:szCs w:val="28"/>
          <w:color w:val="A7A8A8"/>
          <w:spacing w:val="-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27997"/>
          <w:spacing w:val="0"/>
          <w:w w:val="79"/>
          <w:position w:val="-4"/>
        </w:rPr>
        <w:t>()</w:t>
      </w:r>
      <w:r>
        <w:rPr>
          <w:rFonts w:ascii="Times New Roman" w:hAnsi="Times New Roman" w:cs="Times New Roman" w:eastAsia="Times New Roman"/>
          <w:sz w:val="27"/>
          <w:szCs w:val="27"/>
          <w:color w:val="727997"/>
          <w:spacing w:val="-4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0"/>
          <w:w w:val="129"/>
          <w:position w:val="-4"/>
        </w:rPr>
        <w:t>İN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-1"/>
          <w:w w:val="129"/>
          <w:position w:val="-4"/>
        </w:rPr>
        <w:t> </w:t>
      </w:r>
      <w:r>
        <w:rPr>
          <w:rFonts w:ascii="Arial" w:hAnsi="Arial" w:cs="Arial" w:eastAsia="Arial"/>
          <w:sz w:val="28"/>
          <w:szCs w:val="28"/>
          <w:color w:val="7E8080"/>
          <w:spacing w:val="0"/>
          <w:w w:val="35"/>
          <w:position w:val="-2"/>
        </w:rPr>
        <w:t>...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right="-20"/>
        <w:jc w:val="left"/>
        <w:tabs>
          <w:tab w:pos="1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E8080"/>
          <w:spacing w:val="0"/>
          <w:w w:val="83"/>
        </w:rPr>
        <w:t>Pos</w:t>
      </w:r>
      <w:r>
        <w:rPr>
          <w:rFonts w:ascii="Times New Roman" w:hAnsi="Times New Roman" w:cs="Times New Roman" w:eastAsia="Times New Roman"/>
          <w:sz w:val="21"/>
          <w:szCs w:val="21"/>
          <w:color w:val="7E8080"/>
          <w:spacing w:val="0"/>
          <w:w w:val="83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7E8080"/>
          <w:spacing w:val="-41"/>
          <w:w w:val="8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E808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E8080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7E8080"/>
          <w:spacing w:val="-67"/>
          <w:w w:val="87"/>
        </w:rPr>
        <w:t>A</w:t>
      </w:r>
      <w:r>
        <w:rPr>
          <w:rFonts w:ascii="Arial" w:hAnsi="Arial" w:cs="Arial" w:eastAsia="Arial"/>
          <w:sz w:val="19"/>
          <w:szCs w:val="19"/>
          <w:color w:val="7E8080"/>
          <w:spacing w:val="-52"/>
          <w:w w:val="114"/>
          <w:position w:val="4"/>
        </w:rPr>
        <w:t>1</w:t>
      </w:r>
      <w:r>
        <w:rPr>
          <w:rFonts w:ascii="Arial" w:hAnsi="Arial" w:cs="Arial" w:eastAsia="Arial"/>
          <w:sz w:val="20"/>
          <w:szCs w:val="20"/>
          <w:color w:val="7E8080"/>
          <w:spacing w:val="0"/>
          <w:w w:val="88"/>
          <w:position w:val="0"/>
        </w:rPr>
        <w:t>m</w:t>
      </w:r>
      <w:r>
        <w:rPr>
          <w:rFonts w:ascii="Arial" w:hAnsi="Arial" w:cs="Arial" w:eastAsia="Arial"/>
          <w:sz w:val="20"/>
          <w:szCs w:val="20"/>
          <w:color w:val="7E8080"/>
          <w:spacing w:val="-8"/>
          <w:w w:val="88"/>
          <w:position w:val="0"/>
        </w:rPr>
        <w:t>i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76"/>
          <w:position w:val="0"/>
        </w:rPr>
        <w:t>r</w:t>
      </w:r>
      <w:r>
        <w:rPr>
          <w:rFonts w:ascii="Arial" w:hAnsi="Arial" w:cs="Arial" w:eastAsia="Arial"/>
          <w:sz w:val="20"/>
          <w:szCs w:val="20"/>
          <w:color w:val="383838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Aylı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0"/>
          <w:w w:val="135"/>
          <w:position w:val="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-7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7A8A8"/>
          <w:spacing w:val="0"/>
          <w:w w:val="133"/>
          <w:position w:val="0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A7A8A8"/>
          <w:spacing w:val="-14"/>
          <w:w w:val="13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33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right="385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4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left="1060" w:right="-20"/>
        <w:jc w:val="left"/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4.015717pt;margin-top:2.863338pt;width:81.87214pt;height:57.285778pt;mso-position-horizontal-relative:page;mso-position-vertical-relative:paragraph;z-index:-15572" type="#_x0000_t202" filled="f" stroked="f">
            <v:textbox inset="0,0,0,0">
              <w:txbxContent>
                <w:p>
                  <w:pPr>
                    <w:spacing w:before="0" w:after="0" w:line="1146" w:lineRule="exact"/>
                    <w:ind w:right="-212"/>
                    <w:jc w:val="left"/>
                    <w:rPr>
                      <w:rFonts w:ascii="Arial" w:hAnsi="Arial" w:cs="Arial" w:eastAsia="Arial"/>
                      <w:sz w:val="101"/>
                      <w:szCs w:val="10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1F2695"/>
                      <w:position w:val="3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1F2695"/>
                      <w:u w:val="single" w:color="646B90"/>
                      <w:position w:val="3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1F2695"/>
                      <w:spacing w:val="-11"/>
                      <w:u w:val="single" w:color="646B90"/>
                      <w:position w:val="3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1F2695"/>
                      <w:spacing w:val="-11"/>
                      <w:u w:val="single" w:color="646B90"/>
                      <w:position w:val="3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1F2695"/>
                      <w:spacing w:val="0"/>
                      <w:w w:val="82"/>
                      <w:u w:val="single" w:color="646B90"/>
                      <w:position w:val="37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1F2695"/>
                      <w:spacing w:val="0"/>
                      <w:w w:val="82"/>
                      <w:u w:val="single" w:color="646B90"/>
                      <w:position w:val="3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1F2695"/>
                      <w:spacing w:val="-102"/>
                      <w:w w:val="82"/>
                      <w:u w:val="single" w:color="646B90"/>
                      <w:position w:val="37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1F2695"/>
                      <w:spacing w:val="-102"/>
                      <w:w w:val="82"/>
                      <w:u w:val="single" w:color="646B90"/>
                      <w:position w:val="3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1F2695"/>
                      <w:spacing w:val="-102"/>
                      <w:w w:val="82"/>
                      <w:position w:val="3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1F2695"/>
                      <w:spacing w:val="-102"/>
                      <w:w w:val="82"/>
                      <w:position w:val="37"/>
                    </w:rPr>
                  </w:r>
                  <w:r>
                    <w:rPr>
                      <w:rFonts w:ascii="Arial" w:hAnsi="Arial" w:cs="Arial" w:eastAsia="Arial"/>
                      <w:sz w:val="101"/>
                      <w:szCs w:val="101"/>
                      <w:color w:val="3B4282"/>
                      <w:spacing w:val="-256"/>
                      <w:w w:val="132"/>
                      <w:i/>
                      <w:position w:val="-4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1F2695"/>
                      <w:spacing w:val="-256"/>
                      <w:w w:val="100"/>
                      <w:position w:val="3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1F2695"/>
                      <w:spacing w:val="0"/>
                      <w:w w:val="100"/>
                      <w:u w:val="single" w:color="646B90"/>
                      <w:position w:val="3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1F2695"/>
                      <w:spacing w:val="-85"/>
                      <w:w w:val="100"/>
                      <w:u w:val="single" w:color="646B90"/>
                      <w:position w:val="3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1F2695"/>
                      <w:spacing w:val="-85"/>
                      <w:w w:val="100"/>
                      <w:u w:val="single" w:color="646B90"/>
                      <w:position w:val="3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1F2695"/>
                      <w:spacing w:val="-85"/>
                      <w:w w:val="100"/>
                      <w:position w:val="3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1F2695"/>
                      <w:spacing w:val="-85"/>
                      <w:w w:val="100"/>
                      <w:position w:val="37"/>
                    </w:rPr>
                  </w:r>
                  <w:r>
                    <w:rPr>
                      <w:rFonts w:ascii="Arial" w:hAnsi="Arial" w:cs="Arial" w:eastAsia="Arial"/>
                      <w:sz w:val="101"/>
                      <w:szCs w:val="101"/>
                      <w:color w:val="5D5D5D"/>
                      <w:spacing w:val="-195"/>
                      <w:w w:val="70"/>
                      <w:i/>
                      <w:position w:val="-4"/>
                    </w:rPr>
                    <w:t>·</w:t>
                  </w:r>
                  <w:r>
                    <w:rPr>
                      <w:rFonts w:ascii="Arial" w:hAnsi="Arial" w:cs="Arial" w:eastAsia="Arial"/>
                      <w:sz w:val="101"/>
                      <w:szCs w:val="101"/>
                      <w:color w:val="383838"/>
                      <w:spacing w:val="60"/>
                      <w:w w:val="23"/>
                      <w:i/>
                      <w:position w:val="-4"/>
                    </w:rPr>
                    <w:t>·</w:t>
                  </w:r>
                  <w:r>
                    <w:rPr>
                      <w:rFonts w:ascii="Arial" w:hAnsi="Arial" w:cs="Arial" w:eastAsia="Arial"/>
                      <w:sz w:val="101"/>
                      <w:szCs w:val="101"/>
                      <w:color w:val="5D5D5D"/>
                      <w:spacing w:val="0"/>
                      <w:w w:val="38"/>
                      <w:i/>
                      <w:position w:val="-4"/>
                    </w:rPr>
                    <w:t>ı"</w:t>
                  </w:r>
                  <w:r>
                    <w:rPr>
                      <w:rFonts w:ascii="Arial" w:hAnsi="Arial" w:cs="Arial" w:eastAsia="Arial"/>
                      <w:sz w:val="101"/>
                      <w:szCs w:val="10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383838"/>
          <w:spacing w:val="-1"/>
          <w:w w:val="207"/>
        </w:rPr>
        <w:t>i</w:t>
      </w:r>
      <w:r>
        <w:rPr>
          <w:rFonts w:ascii="Times New Roman" w:hAnsi="Times New Roman" w:cs="Times New Roman" w:eastAsia="Times New Roman"/>
          <w:sz w:val="35"/>
          <w:szCs w:val="35"/>
          <w:color w:val="484848"/>
          <w:spacing w:val="0"/>
          <w:w w:val="73"/>
        </w:rPr>
        <w:t>ır.;,</w:t>
      </w:r>
      <w:r>
        <w:rPr>
          <w:rFonts w:ascii="Times New Roman" w:hAnsi="Times New Roman" w:cs="Times New Roman" w:eastAsia="Times New Roman"/>
          <w:sz w:val="35"/>
          <w:szCs w:val="35"/>
          <w:color w:val="484848"/>
          <w:spacing w:val="-74"/>
          <w:w w:val="74"/>
        </w:rPr>
        <w:t>,</w:t>
      </w:r>
      <w:r>
        <w:rPr>
          <w:rFonts w:ascii="Times New Roman" w:hAnsi="Times New Roman" w:cs="Times New Roman" w:eastAsia="Times New Roman"/>
          <w:sz w:val="35"/>
          <w:szCs w:val="35"/>
          <w:color w:val="7E8080"/>
          <w:spacing w:val="0"/>
          <w:w w:val="55"/>
        </w:rPr>
        <w:t>'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</w:rPr>
      </w:r>
    </w:p>
    <w:p>
      <w:pPr>
        <w:spacing w:before="0" w:after="0" w:line="208" w:lineRule="exact"/>
        <w:ind w:left="1117" w:right="-20"/>
        <w:jc w:val="left"/>
        <w:tabs>
          <w:tab w:pos="1880" w:val="left"/>
          <w:tab w:pos="3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0"/>
          <w:w w:val="100"/>
          <w:b/>
          <w:bCs/>
          <w:position w:val="-4"/>
        </w:rPr>
        <w:t>Ü</w: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-47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0"/>
          <w:w w:val="100"/>
          <w:b/>
          <w:bCs/>
          <w:position w:val="-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14"/>
          <w:szCs w:val="14"/>
          <w:color w:val="939395"/>
          <w:spacing w:val="0"/>
          <w:w w:val="148"/>
          <w:position w:val="-4"/>
        </w:rPr>
        <w:t>&lt;;rr·</w:t>
      </w:r>
      <w:r>
        <w:rPr>
          <w:rFonts w:ascii="Times New Roman" w:hAnsi="Times New Roman" w:cs="Times New Roman" w:eastAsia="Times New Roman"/>
          <w:sz w:val="14"/>
          <w:szCs w:val="14"/>
          <w:color w:val="5D5D5D"/>
          <w:spacing w:val="0"/>
          <w:w w:val="148"/>
          <w:position w:val="-4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5D5D5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5D5D5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939395"/>
          <w:spacing w:val="0"/>
          <w:w w:val="62"/>
          <w:i/>
          <w:position w:val="-4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939395"/>
          <w:spacing w:val="-35"/>
          <w:w w:val="62"/>
          <w:i/>
          <w:position w:val="-4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33"/>
          <w:w w:val="150"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939395"/>
          <w:spacing w:val="0"/>
          <w:w w:val="61"/>
          <w:i/>
          <w:position w:val="-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939395"/>
          <w:spacing w:val="-30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50"/>
          <w:i/>
          <w:position w:val="-4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764" w:lineRule="exact"/>
        <w:ind w:left="1157" w:right="83"/>
        <w:jc w:val="center"/>
        <w:rPr>
          <w:rFonts w:ascii="Times New Roman" w:hAnsi="Times New Roman" w:cs="Times New Roman" w:eastAsia="Times New Roman"/>
          <w:sz w:val="57"/>
          <w:szCs w:val="57"/>
        </w:rPr>
      </w:pPr>
      <w:rPr/>
      <w:r>
        <w:rPr>
          <w:rFonts w:ascii="Times New Roman" w:hAnsi="Times New Roman" w:cs="Times New Roman" w:eastAsia="Times New Roman"/>
          <w:sz w:val="57"/>
          <w:szCs w:val="57"/>
          <w:color w:val="5D5D5D"/>
          <w:w w:val="43"/>
          <w:position w:val="-3"/>
        </w:rPr>
        <w:t>aha</w:t>
      </w:r>
      <w:r>
        <w:rPr>
          <w:rFonts w:ascii="Times New Roman" w:hAnsi="Times New Roman" w:cs="Times New Roman" w:eastAsia="Times New Roman"/>
          <w:sz w:val="57"/>
          <w:szCs w:val="57"/>
          <w:color w:val="5D5D5D"/>
          <w:spacing w:val="-44"/>
          <w:w w:val="43"/>
          <w:position w:val="-3"/>
        </w:rPr>
        <w:t>\</w:t>
      </w:r>
      <w:r>
        <w:rPr>
          <w:rFonts w:ascii="Times New Roman" w:hAnsi="Times New Roman" w:cs="Times New Roman" w:eastAsia="Times New Roman"/>
          <w:sz w:val="57"/>
          <w:szCs w:val="57"/>
          <w:color w:val="707070"/>
          <w:spacing w:val="0"/>
          <w:w w:val="57"/>
          <w:position w:val="-3"/>
        </w:rPr>
        <w:t>&gt;</w:t>
      </w:r>
      <w:r>
        <w:rPr>
          <w:rFonts w:ascii="Times New Roman" w:hAnsi="Times New Roman" w:cs="Times New Roman" w:eastAsia="Times New Roman"/>
          <w:sz w:val="57"/>
          <w:szCs w:val="57"/>
          <w:color w:val="707070"/>
          <w:spacing w:val="-6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57"/>
          <w:szCs w:val="57"/>
          <w:color w:val="707070"/>
          <w:spacing w:val="-224"/>
          <w:w w:val="58"/>
          <w:position w:val="-3"/>
        </w:rPr>
        <w:t>b</w:t>
      </w:r>
      <w:r>
        <w:rPr>
          <w:rFonts w:ascii="Times New Roman" w:hAnsi="Times New Roman" w:cs="Times New Roman" w:eastAsia="Times New Roman"/>
          <w:sz w:val="55"/>
          <w:szCs w:val="55"/>
          <w:color w:val="5D5D5D"/>
          <w:spacing w:val="-185"/>
          <w:w w:val="158"/>
          <w:position w:val="21"/>
        </w:rPr>
        <w:t>·</w:t>
      </w:r>
      <w:r>
        <w:rPr>
          <w:rFonts w:ascii="Times New Roman" w:hAnsi="Times New Roman" w:cs="Times New Roman" w:eastAsia="Times New Roman"/>
          <w:sz w:val="57"/>
          <w:szCs w:val="57"/>
          <w:color w:val="707070"/>
          <w:spacing w:val="0"/>
          <w:w w:val="57"/>
          <w:position w:val="-3"/>
        </w:rPr>
        <w:t>:</w:t>
      </w:r>
      <w:r>
        <w:rPr>
          <w:rFonts w:ascii="Times New Roman" w:hAnsi="Times New Roman" w:cs="Times New Roman" w:eastAsia="Times New Roman"/>
          <w:sz w:val="57"/>
          <w:szCs w:val="57"/>
          <w:color w:val="707070"/>
          <w:spacing w:val="-13"/>
          <w:w w:val="57"/>
          <w:position w:val="-3"/>
        </w:rPr>
        <w:t>}</w:t>
      </w:r>
      <w:r>
        <w:rPr>
          <w:rFonts w:ascii="Times New Roman" w:hAnsi="Times New Roman" w:cs="Times New Roman" w:eastAsia="Times New Roman"/>
          <w:sz w:val="55"/>
          <w:szCs w:val="55"/>
          <w:color w:val="7E8080"/>
          <w:spacing w:val="0"/>
          <w:w w:val="30"/>
          <w:position w:val="21"/>
        </w:rPr>
        <w:t>ö</w:t>
      </w:r>
      <w:r>
        <w:rPr>
          <w:rFonts w:ascii="Times New Roman" w:hAnsi="Times New Roman" w:cs="Times New Roman" w:eastAsia="Times New Roman"/>
          <w:sz w:val="55"/>
          <w:szCs w:val="55"/>
          <w:color w:val="7E8080"/>
          <w:spacing w:val="-138"/>
          <w:w w:val="30"/>
          <w:position w:val="21"/>
        </w:rPr>
        <w:t>"</w:t>
      </w:r>
      <w:r>
        <w:rPr>
          <w:rFonts w:ascii="Times New Roman" w:hAnsi="Times New Roman" w:cs="Times New Roman" w:eastAsia="Times New Roman"/>
          <w:sz w:val="57"/>
          <w:szCs w:val="57"/>
          <w:color w:val="707070"/>
          <w:spacing w:val="-106"/>
          <w:w w:val="58"/>
          <w:position w:val="-3"/>
        </w:rPr>
        <w:t>f</w:t>
      </w:r>
      <w:r>
        <w:rPr>
          <w:rFonts w:ascii="Times New Roman" w:hAnsi="Times New Roman" w:cs="Times New Roman" w:eastAsia="Times New Roman"/>
          <w:sz w:val="55"/>
          <w:szCs w:val="55"/>
          <w:color w:val="5D5D5D"/>
          <w:spacing w:val="-317"/>
          <w:w w:val="25"/>
          <w:position w:val="21"/>
        </w:rPr>
        <w:t>A</w:t>
      </w:r>
      <w:r>
        <w:rPr>
          <w:rFonts w:ascii="Times New Roman" w:hAnsi="Times New Roman" w:cs="Times New Roman" w:eastAsia="Times New Roman"/>
          <w:sz w:val="55"/>
          <w:szCs w:val="55"/>
          <w:color w:val="939395"/>
          <w:spacing w:val="-59"/>
          <w:w w:val="67"/>
          <w:position w:val="21"/>
        </w:rPr>
        <w:t>ı</w:t>
      </w:r>
      <w:r>
        <w:rPr>
          <w:rFonts w:ascii="Times New Roman" w:hAnsi="Times New Roman" w:cs="Times New Roman" w:eastAsia="Times New Roman"/>
          <w:sz w:val="57"/>
          <w:szCs w:val="57"/>
          <w:color w:val="707070"/>
          <w:spacing w:val="-21"/>
          <w:w w:val="58"/>
          <w:position w:val="-3"/>
        </w:rPr>
        <w:t>'</w:t>
      </w:r>
      <w:r>
        <w:rPr>
          <w:rFonts w:ascii="Times New Roman" w:hAnsi="Times New Roman" w:cs="Times New Roman" w:eastAsia="Times New Roman"/>
          <w:sz w:val="55"/>
          <w:szCs w:val="55"/>
          <w:color w:val="939395"/>
          <w:spacing w:val="0"/>
          <w:w w:val="67"/>
          <w:position w:val="21"/>
        </w:rPr>
        <w:t>ı</w:t>
      </w:r>
      <w:r>
        <w:rPr>
          <w:rFonts w:ascii="Times New Roman" w:hAnsi="Times New Roman" w:cs="Times New Roman" w:eastAsia="Times New Roman"/>
          <w:sz w:val="55"/>
          <w:szCs w:val="55"/>
          <w:color w:val="939395"/>
          <w:spacing w:val="-73"/>
          <w:w w:val="68"/>
          <w:position w:val="21"/>
        </w:rPr>
        <w:t>-</w:t>
      </w:r>
      <w:r>
        <w:rPr>
          <w:rFonts w:ascii="Times New Roman" w:hAnsi="Times New Roman" w:cs="Times New Roman" w:eastAsia="Times New Roman"/>
          <w:sz w:val="57"/>
          <w:szCs w:val="57"/>
          <w:color w:val="939395"/>
          <w:spacing w:val="-201"/>
          <w:w w:val="110"/>
          <w:position w:val="-3"/>
        </w:rPr>
        <w:t>?</w:t>
      </w:r>
      <w:r>
        <w:rPr>
          <w:rFonts w:ascii="Times New Roman" w:hAnsi="Times New Roman" w:cs="Times New Roman" w:eastAsia="Times New Roman"/>
          <w:sz w:val="55"/>
          <w:szCs w:val="55"/>
          <w:color w:val="939395"/>
          <w:spacing w:val="0"/>
          <w:w w:val="68"/>
          <w:position w:val="21"/>
        </w:rPr>
        <w:t>,</w:t>
      </w:r>
      <w:r>
        <w:rPr>
          <w:rFonts w:ascii="Times New Roman" w:hAnsi="Times New Roman" w:cs="Times New Roman" w:eastAsia="Times New Roman"/>
          <w:sz w:val="55"/>
          <w:szCs w:val="55"/>
          <w:color w:val="939395"/>
          <w:spacing w:val="-80"/>
          <w:w w:val="100"/>
          <w:position w:val="21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939395"/>
          <w:spacing w:val="-32"/>
          <w:w w:val="155"/>
          <w:position w:val="21"/>
        </w:rPr>
        <w:t>t</w:t>
      </w:r>
      <w:r>
        <w:rPr>
          <w:rFonts w:ascii="Times New Roman" w:hAnsi="Times New Roman" w:cs="Times New Roman" w:eastAsia="Times New Roman"/>
          <w:sz w:val="57"/>
          <w:szCs w:val="57"/>
          <w:color w:val="939395"/>
          <w:spacing w:val="-44"/>
          <w:w w:val="110"/>
          <w:position w:val="-3"/>
        </w:rPr>
        <w:t>/</w:t>
      </w:r>
      <w:r>
        <w:rPr>
          <w:rFonts w:ascii="Times New Roman" w:hAnsi="Times New Roman" w:cs="Times New Roman" w:eastAsia="Times New Roman"/>
          <w:sz w:val="34"/>
          <w:szCs w:val="34"/>
          <w:color w:val="939395"/>
          <w:spacing w:val="-22"/>
          <w:w w:val="50"/>
          <w:position w:val="21"/>
        </w:rPr>
        <w:t>·</w:t>
      </w:r>
      <w:r>
        <w:rPr>
          <w:rFonts w:ascii="Times New Roman" w:hAnsi="Times New Roman" w:cs="Times New Roman" w:eastAsia="Times New Roman"/>
          <w:sz w:val="57"/>
          <w:szCs w:val="57"/>
          <w:color w:val="939395"/>
          <w:spacing w:val="-161"/>
          <w:w w:val="110"/>
          <w:position w:val="-3"/>
        </w:rPr>
        <w:t>/</w:t>
      </w:r>
      <w:r>
        <w:rPr>
          <w:rFonts w:ascii="Times New Roman" w:hAnsi="Times New Roman" w:cs="Times New Roman" w:eastAsia="Times New Roman"/>
          <w:sz w:val="34"/>
          <w:szCs w:val="34"/>
          <w:color w:val="939395"/>
          <w:spacing w:val="0"/>
          <w:w w:val="50"/>
          <w:position w:val="21"/>
        </w:rPr>
        <w:t>,</w:t>
      </w:r>
      <w:r>
        <w:rPr>
          <w:rFonts w:ascii="Times New Roman" w:hAnsi="Times New Roman" w:cs="Times New Roman" w:eastAsia="Times New Roman"/>
          <w:sz w:val="34"/>
          <w:szCs w:val="34"/>
          <w:color w:val="7E8080"/>
          <w:spacing w:val="0"/>
          <w:w w:val="52"/>
          <w:position w:val="21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7E8080"/>
          <w:spacing w:val="-4"/>
          <w:w w:val="100"/>
          <w:position w:val="21"/>
        </w:rPr>
        <w:t> </w:t>
      </w:r>
      <w:r>
        <w:rPr>
          <w:rFonts w:ascii="Times New Roman" w:hAnsi="Times New Roman" w:cs="Times New Roman" w:eastAsia="Times New Roman"/>
          <w:sz w:val="57"/>
          <w:szCs w:val="57"/>
          <w:color w:val="939395"/>
          <w:spacing w:val="0"/>
          <w:w w:val="111"/>
          <w:position w:val="-3"/>
        </w:rPr>
        <w:t>)</w:t>
      </w:r>
      <w:r>
        <w:rPr>
          <w:rFonts w:ascii="Times New Roman" w:hAnsi="Times New Roman" w:cs="Times New Roman" w:eastAsia="Times New Roman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24" w:after="0" w:line="178" w:lineRule="exact"/>
        <w:ind w:left="1743" w:right="61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2"/>
          <w:szCs w:val="12"/>
          <w:color w:val="7E8080"/>
          <w:spacing w:val="0"/>
          <w:w w:val="79"/>
          <w:position w:val="-2"/>
        </w:rPr>
        <w:t>;J</w:t>
      </w:r>
      <w:r>
        <w:rPr>
          <w:rFonts w:ascii="Arial" w:hAnsi="Arial" w:cs="Arial" w:eastAsia="Arial"/>
          <w:sz w:val="12"/>
          <w:szCs w:val="12"/>
          <w:color w:val="7E8080"/>
          <w:spacing w:val="0"/>
          <w:w w:val="79"/>
          <w:position w:val="-2"/>
        </w:rPr>
        <w:t>)(io</w:t>
      </w:r>
      <w:r>
        <w:rPr>
          <w:rFonts w:ascii="Arial" w:hAnsi="Arial" w:cs="Arial" w:eastAsia="Arial"/>
          <w:sz w:val="12"/>
          <w:szCs w:val="12"/>
          <w:color w:val="7E8080"/>
          <w:spacing w:val="24"/>
          <w:w w:val="79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A7A8A8"/>
          <w:spacing w:val="0"/>
          <w:w w:val="419"/>
          <w:i/>
          <w:position w:val="-2"/>
        </w:rPr>
        <w:t>:</w:t>
      </w:r>
      <w:r>
        <w:rPr>
          <w:rFonts w:ascii="Arial" w:hAnsi="Arial" w:cs="Arial" w:eastAsia="Arial"/>
          <w:sz w:val="12"/>
          <w:szCs w:val="12"/>
          <w:color w:val="A7A8A8"/>
          <w:spacing w:val="-102"/>
          <w:w w:val="419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0"/>
          <w:w w:val="78"/>
          <w:i/>
          <w:position w:val="-2"/>
        </w:rPr>
        <w:t>1-;18"</w:t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0"/>
          <w:w w:val="78"/>
          <w:i/>
          <w:position w:val="-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26"/>
          <w:w w:val="78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7A8A8"/>
          <w:spacing w:val="0"/>
          <w:w w:val="100"/>
          <w:position w:val="-2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A7A8A8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7A8A8"/>
          <w:spacing w:val="-14"/>
          <w:w w:val="172"/>
          <w:i/>
          <w:position w:val="-2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11"/>
          <w:w w:val="68"/>
          <w:i/>
          <w:position w:val="-2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-6"/>
          <w:w w:val="179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A7A8A8"/>
          <w:spacing w:val="0"/>
          <w:w w:val="97"/>
          <w:i/>
          <w:position w:val="-2"/>
        </w:rPr>
        <w:t>:.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0" w:lineRule="exact"/>
        <w:ind w:left="1955" w:right="637"/>
        <w:jc w:val="center"/>
        <w:tabs>
          <w:tab w:pos="296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5D5D5D"/>
          <w:spacing w:val="0"/>
          <w:w w:val="126"/>
          <w:b/>
          <w:bCs/>
          <w:position w:val="-6"/>
        </w:rPr>
        <w:t>4</w:t>
      </w:r>
      <w:r>
        <w:rPr>
          <w:rFonts w:ascii="Times New Roman" w:hAnsi="Times New Roman" w:cs="Times New Roman" w:eastAsia="Times New Roman"/>
          <w:sz w:val="14"/>
          <w:szCs w:val="14"/>
          <w:color w:val="5D5D5D"/>
          <w:spacing w:val="25"/>
          <w:w w:val="126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39395"/>
          <w:spacing w:val="0"/>
          <w:w w:val="70"/>
          <w:b/>
          <w:bCs/>
          <w:i/>
          <w:position w:val="-6"/>
        </w:rPr>
        <w:t>-1'.</w:t>
      </w:r>
      <w:r>
        <w:rPr>
          <w:rFonts w:ascii="Times New Roman" w:hAnsi="Times New Roman" w:cs="Times New Roman" w:eastAsia="Times New Roman"/>
          <w:sz w:val="7"/>
          <w:szCs w:val="7"/>
          <w:color w:val="939395"/>
          <w:spacing w:val="0"/>
          <w:w w:val="100"/>
          <w:b/>
          <w:bCs/>
          <w:i/>
          <w:position w:val="-6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939395"/>
          <w:spacing w:val="0"/>
          <w:w w:val="100"/>
          <w:b/>
          <w:bCs/>
          <w:i/>
          <w:position w:val="-6"/>
        </w:rPr>
      </w:r>
      <w:r>
        <w:rPr>
          <w:rFonts w:ascii="Times New Roman" w:hAnsi="Times New Roman" w:cs="Times New Roman" w:eastAsia="Times New Roman"/>
          <w:sz w:val="7"/>
          <w:szCs w:val="7"/>
          <w:color w:val="939395"/>
          <w:spacing w:val="0"/>
          <w:w w:val="399"/>
          <w:i/>
          <w:position w:val="-6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260" w:right="280"/>
          <w:cols w:num="3" w:equalWidth="0">
            <w:col w:w="408" w:space="2167"/>
            <w:col w:w="3123" w:space="1922"/>
            <w:col w:w="3760"/>
          </w:cols>
        </w:sectPr>
      </w:pPr>
      <w:rPr/>
    </w:p>
    <w:p>
      <w:pPr>
        <w:spacing w:before="0" w:after="0" w:line="322" w:lineRule="exact"/>
        <w:ind w:left="270" w:right="-87"/>
        <w:jc w:val="left"/>
        <w:tabs>
          <w:tab w:pos="9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1"/>
          <w:szCs w:val="11"/>
          <w:color w:val="383838"/>
          <w:spacing w:val="0"/>
          <w:w w:val="78"/>
        </w:rPr>
        <w:t>-"&lt;:</w:t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100"/>
        </w:rPr>
      </w:r>
      <w:r>
        <w:rPr>
          <w:rFonts w:ascii="Arial" w:hAnsi="Arial" w:cs="Arial" w:eastAsia="Arial"/>
          <w:sz w:val="31"/>
          <w:szCs w:val="31"/>
          <w:color w:val="A7A8A8"/>
          <w:spacing w:val="-76"/>
          <w:w w:val="8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"/>
          <w:w w:val="140"/>
          <w:position w:val="5"/>
        </w:rPr>
        <w:t>.</w:t>
      </w:r>
      <w:r>
        <w:rPr>
          <w:rFonts w:ascii="Arial" w:hAnsi="Arial" w:cs="Arial" w:eastAsia="Arial"/>
          <w:sz w:val="31"/>
          <w:szCs w:val="31"/>
          <w:color w:val="7E8080"/>
          <w:spacing w:val="0"/>
          <w:w w:val="50"/>
          <w:position w:val="1"/>
        </w:rPr>
        <w:t>"'</w:t>
      </w:r>
      <w:r>
        <w:rPr>
          <w:rFonts w:ascii="Arial" w:hAnsi="Arial" w:cs="Arial" w:eastAsia="Arial"/>
          <w:sz w:val="31"/>
          <w:szCs w:val="31"/>
          <w:color w:val="7E8080"/>
          <w:spacing w:val="-5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8080"/>
          <w:spacing w:val="0"/>
          <w:w w:val="100"/>
          <w:position w:val="5"/>
        </w:rPr>
        <w:t>"'</w:t>
      </w:r>
      <w:r>
        <w:rPr>
          <w:rFonts w:ascii="Times New Roman" w:hAnsi="Times New Roman" w:cs="Times New Roman" w:eastAsia="Times New Roman"/>
          <w:sz w:val="19"/>
          <w:szCs w:val="19"/>
          <w:color w:val="7E8080"/>
          <w:spacing w:val="-3"/>
          <w:w w:val="100"/>
          <w:position w:val="5"/>
        </w:rPr>
        <w:t>'</w:t>
      </w:r>
      <w:r>
        <w:rPr>
          <w:rFonts w:ascii="Arial" w:hAnsi="Arial" w:cs="Arial" w:eastAsia="Arial"/>
          <w:sz w:val="24"/>
          <w:szCs w:val="24"/>
          <w:color w:val="7E8080"/>
          <w:spacing w:val="-77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7E8080"/>
          <w:spacing w:val="0"/>
          <w:w w:val="100"/>
          <w:position w:val="5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7E8080"/>
          <w:spacing w:val="2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39395"/>
          <w:spacing w:val="0"/>
          <w:w w:val="61"/>
          <w:b/>
          <w:bCs/>
          <w:position w:val="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9" w:lineRule="exact"/>
        <w:ind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A7A8A8"/>
          <w:w w:val="71"/>
          <w:i/>
        </w:rPr>
        <w:t>,.</w:t>
      </w:r>
      <w:r>
        <w:rPr>
          <w:rFonts w:ascii="Times New Roman" w:hAnsi="Times New Roman" w:cs="Times New Roman" w:eastAsia="Times New Roman"/>
          <w:sz w:val="30"/>
          <w:szCs w:val="30"/>
          <w:color w:val="A7A8A8"/>
          <w:spacing w:val="-35"/>
          <w:w w:val="71"/>
          <w:i/>
        </w:rPr>
        <w:t>,</w:t>
      </w:r>
      <w:r>
        <w:rPr>
          <w:rFonts w:ascii="Times New Roman" w:hAnsi="Times New Roman" w:cs="Times New Roman" w:eastAsia="Times New Roman"/>
          <w:sz w:val="37"/>
          <w:szCs w:val="37"/>
          <w:color w:val="A7A8A8"/>
          <w:spacing w:val="0"/>
          <w:w w:val="61"/>
          <w:i/>
        </w:rPr>
        <w:t>..</w:t>
      </w:r>
      <w:r>
        <w:rPr>
          <w:rFonts w:ascii="Times New Roman" w:hAnsi="Times New Roman" w:cs="Times New Roman" w:eastAsia="Times New Roman"/>
          <w:sz w:val="37"/>
          <w:szCs w:val="37"/>
          <w:color w:val="A7A8A8"/>
          <w:spacing w:val="-36"/>
          <w:w w:val="61"/>
          <w:i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A7A8A8"/>
          <w:spacing w:val="-15"/>
          <w:w w:val="54"/>
          <w:position w:val="4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A7A8A8"/>
          <w:spacing w:val="-10"/>
          <w:w w:val="61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A7A8A8"/>
          <w:spacing w:val="0"/>
          <w:w w:val="54"/>
          <w:position w:val="4"/>
        </w:rPr>
        <w:t>...</w:t>
      </w:r>
      <w:r>
        <w:rPr>
          <w:rFonts w:ascii="Times New Roman" w:hAnsi="Times New Roman" w:cs="Times New Roman" w:eastAsia="Times New Roman"/>
          <w:sz w:val="27"/>
          <w:szCs w:val="27"/>
          <w:color w:val="A7A8A8"/>
          <w:spacing w:val="-21"/>
          <w:w w:val="100"/>
          <w:position w:val="4"/>
        </w:rPr>
        <w:t> </w:t>
      </w:r>
      <w:r>
        <w:rPr>
          <w:rFonts w:ascii="Arial" w:hAnsi="Arial" w:cs="Arial" w:eastAsia="Arial"/>
          <w:sz w:val="10"/>
          <w:szCs w:val="10"/>
          <w:color w:val="939395"/>
          <w:spacing w:val="0"/>
          <w:w w:val="188"/>
          <w:position w:val="9"/>
        </w:rPr>
        <w:t>f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280"/>
          <w:cols w:num="2" w:equalWidth="0">
            <w:col w:w="10058" w:space="160"/>
            <w:col w:w="1162"/>
          </w:cols>
        </w:sectPr>
      </w:pPr>
      <w:rPr/>
    </w:p>
    <w:p>
      <w:pPr>
        <w:spacing w:before="0" w:after="0" w:line="210" w:lineRule="exact"/>
        <w:ind w:left="2332" w:right="-20"/>
        <w:jc w:val="left"/>
        <w:tabs>
          <w:tab w:pos="348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17.421652pt;margin-top:29.565207pt;width:564.175152pt;height:744.60674pt;mso-position-horizontal-relative:page;mso-position-vertical-relative:page;z-index:-15577" coordorigin="348,591" coordsize="11284,14892">
            <v:group style="position:absolute;left:368;top:656;width:515;height:2" coordorigin="368,656" coordsize="515,2">
              <v:shape style="position:absolute;left:368;top:656;width:515;height:2" coordorigin="368,656" coordsize="515,0" path="m368,656l883,656e" filled="f" stroked="t" strokeweight=".477306pt" strokecolor="#4F4F4F">
                <v:path arrowok="t"/>
              </v:shape>
            </v:group>
            <v:group style="position:absolute;left:370;top:651;width:2;height:1494" coordorigin="370,651" coordsize="2,1494">
              <v:shape style="position:absolute;left:370;top:651;width:2;height:1494" coordorigin="370,651" coordsize="0,1494" path="m370,2145l370,651e" filled="f" stroked="t" strokeweight=".715958pt" strokecolor="#676767">
                <v:path arrowok="t"/>
              </v:shape>
            </v:group>
            <v:group style="position:absolute;left:1566;top:656;width:883;height:2" coordorigin="1566,656" coordsize="883,2">
              <v:shape style="position:absolute;left:1566;top:656;width:883;height:2" coordorigin="1566,656" coordsize="883,0" path="m1566,656l2449,656e" filled="f" stroked="t" strokeweight=".477306pt" strokecolor="#4F4F4F">
                <v:path arrowok="t"/>
              </v:shape>
            </v:group>
            <v:group style="position:absolute;left:2410;top:651;width:2;height:555" coordorigin="2410,651" coordsize="2,555">
              <v:shape style="position:absolute;left:2410;top:651;width:2;height:555" coordorigin="2410,651" coordsize="0,555" path="m2410,1207l2410,651e" filled="f" stroked="t" strokeweight=".715958pt" strokecolor="#484848">
                <v:path arrowok="t"/>
              </v:shape>
            </v:group>
            <v:group style="position:absolute;left:368;top:651;width:7413;height:2" coordorigin="368,651" coordsize="7413,2">
              <v:shape style="position:absolute;left:368;top:651;width:7413;height:2" coordorigin="368,651" coordsize="7413,0" path="m368,651l7780,651e" filled="f" stroked="t" strokeweight=".715958pt" strokecolor="#5B5B5B">
                <v:path arrowok="t"/>
              </v:shape>
            </v:group>
            <v:group style="position:absolute;left:3370;top:651;width:301;height:2" coordorigin="3370,651" coordsize="301,2">
              <v:shape style="position:absolute;left:3370;top:651;width:301;height:2" coordorigin="3370,651" coordsize="301,0" path="m3370,651l3670,651e" filled="f" stroked="t" strokeweight=".477306pt" strokecolor="#383838">
                <v:path arrowok="t"/>
              </v:shape>
            </v:group>
            <v:group style="position:absolute;left:368;top:642;width:8491;height:2" coordorigin="368,642" coordsize="8491,2">
              <v:shape style="position:absolute;left:368;top:642;width:8491;height:2" coordorigin="368,642" coordsize="8491,0" path="m368,642l8859,642e" filled="f" stroked="t" strokeweight=".715958pt" strokecolor="#5B5B5B">
                <v:path arrowok="t"/>
              </v:shape>
            </v:group>
            <v:group style="position:absolute;left:6830;top:637;width:625;height:2" coordorigin="6830,637" coordsize="625,2">
              <v:shape style="position:absolute;left:6830;top:637;width:625;height:2" coordorigin="6830,637" coordsize="625,0" path="m6830,637l7456,637e" filled="f" stroked="t" strokeweight=".477306pt" strokecolor="#484848">
                <v:path arrowok="t"/>
              </v:shape>
            </v:group>
            <v:group style="position:absolute;left:9188;top:613;width:2;height:670" coordorigin="9188,613" coordsize="2,670">
              <v:shape style="position:absolute;left:9188;top:613;width:2;height:670" coordorigin="9188,613" coordsize="0,670" path="m9188,1283l9188,613e" filled="f" stroked="t" strokeweight=".954611pt" strokecolor="#575757">
                <v:path arrowok="t"/>
              </v:shape>
            </v:group>
            <v:group style="position:absolute;left:6095;top:627;width:3604;height:2" coordorigin="6095,627" coordsize="3604,2">
              <v:shape style="position:absolute;left:6095;top:627;width:3604;height:2" coordorigin="6095,627" coordsize="3604,0" path="m6095,627l9699,627e" filled="f" stroked="t" strokeweight=".715958pt" strokecolor="#606064">
                <v:path arrowok="t"/>
              </v:shape>
            </v:group>
            <v:group style="position:absolute;left:9608;top:615;width:1990;height:2" coordorigin="9608,615" coordsize="1990,2">
              <v:shape style="position:absolute;left:9608;top:615;width:1990;height:2" coordorigin="9608,615" coordsize="1990,0" path="m9608,615l11599,615e" filled="f" stroked="t" strokeweight=".477306pt" strokecolor="#4F4F4F">
                <v:path arrowok="t"/>
              </v:shape>
            </v:group>
            <v:group style="position:absolute;left:11594;top:598;width:2;height:608" coordorigin="11594,598" coordsize="2,608">
              <v:shape style="position:absolute;left:11594;top:598;width:2;height:608" coordorigin="11594,598" coordsize="0,608" path="m11594,1207l11594,598e" filled="f" stroked="t" strokeweight=".715958pt" strokecolor="#606060">
                <v:path arrowok="t"/>
              </v:shape>
            </v:group>
            <v:group style="position:absolute;left:2420;top:1149;width:2;height:996" coordorigin="2420,1149" coordsize="2,996">
              <v:shape style="position:absolute;left:2420;top:1149;width:2;height:996" coordorigin="2420,1149" coordsize="0,996" path="m2420,2145l2420,1149e" filled="f" stroked="t" strokeweight=".715958pt" strokecolor="#4F4F4F">
                <v:path arrowok="t"/>
              </v:shape>
            </v:group>
            <v:group style="position:absolute;left:9188;top:1149;width:2;height:254" coordorigin="9188,1149" coordsize="2,254">
              <v:shape style="position:absolute;left:9188;top:1149;width:2;height:254" coordorigin="9188,1149" coordsize="0,254" path="m9188,1403l9188,1149e" filled="f" stroked="t" strokeweight=".715958pt" strokecolor="#444444">
                <v:path arrowok="t"/>
              </v:shape>
            </v:group>
            <v:group style="position:absolute;left:11599;top:1149;width:2;height:254" coordorigin="11599,1149" coordsize="2,254">
              <v:shape style="position:absolute;left:11599;top:1149;width:2;height:254" coordorigin="11599,1149" coordsize="0,254" path="m11599,1403l11599,1149e" filled="f" stroked="t" strokeweight=".477306pt" strokecolor="#383838">
                <v:path arrowok="t"/>
              </v:shape>
            </v:group>
            <v:group style="position:absolute;left:9193;top:1345;width:2;height:321" coordorigin="9193,1345" coordsize="2,321">
              <v:shape style="position:absolute;left:9193;top:1345;width:2;height:321" coordorigin="9193,1345" coordsize="0,321" path="m9193,1666l9193,1345e" filled="f" stroked="t" strokeweight=".477306pt" strokecolor="#2F2F2F">
                <v:path arrowok="t"/>
              </v:shape>
            </v:group>
            <v:group style="position:absolute;left:11601;top:598;width:2;height:895" coordorigin="11601,598" coordsize="2,895">
              <v:shape style="position:absolute;left:11601;top:598;width:2;height:895" coordorigin="11601,598" coordsize="0,895" path="m11601,1494l11601,598e" filled="f" stroked="t" strokeweight=".477306pt" strokecolor="#4B4B4B">
                <v:path arrowok="t"/>
              </v:shape>
            </v:group>
            <v:group style="position:absolute;left:11608;top:603;width:2;height:3332" coordorigin="11608,603" coordsize="2,3332">
              <v:shape style="position:absolute;left:11608;top:603;width:2;height:3332" coordorigin="11608,603" coordsize="0,3332" path="m11608,3935l11608,603e" filled="f" stroked="t" strokeweight=".715958pt" strokecolor="#5B5B5B">
                <v:path arrowok="t"/>
              </v:shape>
            </v:group>
            <v:group style="position:absolute;left:372;top:2138;width:2759;height:2" coordorigin="372,2138" coordsize="2759,2">
              <v:shape style="position:absolute;left:372;top:2138;width:2759;height:2" coordorigin="372,2138" coordsize="2759,0" path="m372,2138l3131,2138e" filled="f" stroked="t" strokeweight=".715958pt" strokecolor="#606060">
                <v:path arrowok="t"/>
              </v:shape>
            </v:group>
            <v:group style="position:absolute;left:2997;top:2135;width:430;height:2" coordorigin="2997,2135" coordsize="430,2">
              <v:shape style="position:absolute;left:2997;top:2135;width:430;height:2" coordorigin="2997,2135" coordsize="430,0" path="m2997,2135l3427,2135e" filled="f" stroked="t" strokeweight=".477306pt" strokecolor="#545454">
                <v:path arrowok="t"/>
              </v:shape>
            </v:group>
            <v:group style="position:absolute;left:3370;top:2135;width:301;height:2" coordorigin="3370,2135" coordsize="301,2">
              <v:shape style="position:absolute;left:3370;top:2135;width:301;height:2" coordorigin="3370,2135" coordsize="301,0" path="m3370,2135l3670,2135e" filled="f" stroked="t" strokeweight=".477306pt" strokecolor="#3F3F3F">
                <v:path arrowok="t"/>
              </v:shape>
            </v:group>
            <v:group style="position:absolute;left:3589;top:2131;width:2215;height:2" coordorigin="3589,2131" coordsize="2215,2">
              <v:shape style="position:absolute;left:3589;top:2131;width:2215;height:2" coordorigin="3589,2131" coordsize="2215,0" path="m3589,2131l5804,2131e" filled="f" stroked="t" strokeweight=".715958pt" strokecolor="#606060">
                <v:path arrowok="t"/>
              </v:shape>
            </v:group>
            <v:group style="position:absolute;left:5747;top:2126;width:740;height:2" coordorigin="5747,2126" coordsize="740,2">
              <v:shape style="position:absolute;left:5747;top:2126;width:740;height:2" coordorigin="5747,2126" coordsize="740,0" path="m5747,2126l6487,2126e" filled="f" stroked="t" strokeweight=".477306pt" strokecolor="#3F3F3F">
                <v:path arrowok="t"/>
              </v:shape>
            </v:group>
            <v:group style="position:absolute;left:6983;top:2121;width:473;height:2" coordorigin="6983,2121" coordsize="473,2">
              <v:shape style="position:absolute;left:6983;top:2121;width:473;height:2" coordorigin="6983,2121" coordsize="473,0" path="m6983,2121l7456,2121e" filled="f" stroked="t" strokeweight=".477306pt" strokecolor="#383838">
                <v:path arrowok="t"/>
              </v:shape>
            </v:group>
            <v:group style="position:absolute;left:7852;top:2116;width:492;height:2" coordorigin="7852,2116" coordsize="492,2">
              <v:shape style="position:absolute;left:7852;top:2116;width:492;height:2" coordorigin="7852,2116" coordsize="492,0" path="m7852,2116l8343,2116e" filled="f" stroked="t" strokeweight=".477306pt" strokecolor="#4B4B4B">
                <v:path arrowok="t"/>
              </v:shape>
            </v:group>
            <v:group style="position:absolute;left:5155;top:2119;width:4062;height:2" coordorigin="5155,2119" coordsize="4062,2">
              <v:shape style="position:absolute;left:5155;top:2119;width:4062;height:2" coordorigin="5155,2119" coordsize="4062,0" path="m5155,2119l9217,2119e" filled="f" stroked="t" strokeweight=".715958pt" strokecolor="#606060">
                <v:path arrowok="t"/>
              </v:shape>
            </v:group>
            <v:group style="position:absolute;left:9195;top:1609;width:2;height:507" coordorigin="9195,1609" coordsize="2,507">
              <v:shape style="position:absolute;left:9195;top:1609;width:2;height:507" coordorigin="9195,1609" coordsize="0,507" path="m9195,2116l9195,1609e" filled="f" stroked="t" strokeweight=".954611pt" strokecolor="#676767">
                <v:path arrowok="t"/>
              </v:shape>
            </v:group>
            <v:group style="position:absolute;left:9145;top:2111;width:267;height:2" coordorigin="9145,2111" coordsize="267,2">
              <v:shape style="position:absolute;left:9145;top:2111;width:267;height:2" coordorigin="9145,2111" coordsize="267,0" path="m9145,2111l9412,2111e" filled="f" stroked="t" strokeweight=".477306pt" strokecolor="#545454">
                <v:path arrowok="t"/>
              </v:shape>
            </v:group>
            <v:group style="position:absolute;left:9355;top:2104;width:2258;height:2" coordorigin="9355,2104" coordsize="2258,2">
              <v:shape style="position:absolute;left:9355;top:2104;width:2258;height:2" coordorigin="9355,2104" coordsize="2258,0" path="m9355,2104l11613,2104e" filled="f" stroked="t" strokeweight=".715958pt" strokecolor="#606060">
                <v:path arrowok="t"/>
              </v:shape>
            </v:group>
            <v:group style="position:absolute;left:377;top:2083;width:2;height:962" coordorigin="377,2083" coordsize="2,962">
              <v:shape style="position:absolute;left:377;top:2083;width:2;height:962" coordorigin="377,2083" coordsize="0,962" path="m377,3045l377,2083e" filled="f" stroked="t" strokeweight=".477306pt" strokecolor="#343434">
                <v:path arrowok="t"/>
              </v:shape>
            </v:group>
            <v:group style="position:absolute;left:372;top:2356;width:3055;height:2" coordorigin="372,2356" coordsize="3055,2">
              <v:shape style="position:absolute;left:372;top:2356;width:3055;height:2" coordorigin="372,2356" coordsize="3055,0" path="m372,2356l3427,2356e" filled="f" stroked="t" strokeweight=".715958pt" strokecolor="#575757">
                <v:path arrowok="t"/>
              </v:shape>
            </v:group>
            <v:group style="position:absolute;left:3370;top:2344;width:6391;height:2" coordorigin="3370,2344" coordsize="6391,2">
              <v:shape style="position:absolute;left:3370;top:2344;width:6391;height:2" coordorigin="3370,2344" coordsize="6391,0" path="m3370,2344l9761,2344e" filled="f" stroked="t" strokeweight=".715958pt" strokecolor="#606060">
                <v:path arrowok="t"/>
              </v:shape>
            </v:group>
            <v:group style="position:absolute;left:6930;top:2334;width:1795;height:2" coordorigin="6930,2334" coordsize="1795,2">
              <v:shape style="position:absolute;left:6930;top:2334;width:1795;height:2" coordorigin="6930,2334" coordsize="1795,0" path="m6930,2334l8725,2334e" filled="f" stroked="t" strokeweight=".715958pt" strokecolor="#646464">
                <v:path arrowok="t"/>
              </v:shape>
            </v:group>
            <v:group style="position:absolute;left:7952;top:2327;width:3666;height:2" coordorigin="7952,2327" coordsize="3666,2">
              <v:shape style="position:absolute;left:7952;top:2327;width:3666;height:2" coordorigin="7952,2327" coordsize="3666,0" path="m7952,2327l11618,2327e" filled="f" stroked="t" strokeweight=".715958pt" strokecolor="#676767">
                <v:path arrowok="t"/>
              </v:shape>
            </v:group>
            <v:group style="position:absolute;left:372;top:2571;width:2468;height:2" coordorigin="372,2571" coordsize="2468,2">
              <v:shape style="position:absolute;left:372;top:2571;width:2468;height:2" coordorigin="372,2571" coordsize="2468,0" path="m372,2571l2840,2571e" filled="f" stroked="t" strokeweight=".715958pt" strokecolor="#545454">
                <v:path arrowok="t"/>
              </v:shape>
            </v:group>
            <v:group style="position:absolute;left:2783;top:2564;width:8582;height:2" coordorigin="2783,2564" coordsize="8582,2">
              <v:shape style="position:absolute;left:2783;top:2564;width:8582;height:2" coordorigin="2783,2564" coordsize="8582,0" path="m2783,2564l11365,2564e" filled="f" stroked="t" strokeweight=".715958pt" strokecolor="#606060">
                <v:path arrowok="t"/>
              </v:shape>
            </v:group>
            <v:group style="position:absolute;left:8286;top:2549;width:3303;height:2" coordorigin="8286,2549" coordsize="3303,2">
              <v:shape style="position:absolute;left:8286;top:2549;width:3303;height:2" coordorigin="8286,2549" coordsize="3303,0" path="m8286,2549l11589,2549e" filled="f" stroked="t" strokeweight=".477306pt" strokecolor="#545454">
                <v:path arrowok="t"/>
              </v:shape>
            </v:group>
            <v:group style="position:absolute;left:9355;top:2545;width:310;height:2" coordorigin="9355,2545" coordsize="310,2">
              <v:shape style="position:absolute;left:9355;top:2545;width:310;height:2" coordorigin="9355,2545" coordsize="310,0" path="m9355,2545l9665,2545e" filled="f" stroked="t" strokeweight=".238653pt" strokecolor="#3B3B3B">
                <v:path arrowok="t"/>
              </v:shape>
            </v:group>
            <v:group style="position:absolute;left:9637;top:2576;width:1962;height:2" coordorigin="9637,2576" coordsize="1962,2">
              <v:shape style="position:absolute;left:9637;top:2576;width:1962;height:2" coordorigin="9637,2576" coordsize="1962,0" path="m9637,2576l11599,2576e" filled="f" stroked="t" strokeweight=".238653pt" strokecolor="#777777">
                <v:path arrowok="t"/>
              </v:shape>
            </v:group>
            <v:group style="position:absolute;left:368;top:2789;width:8782;height:2" coordorigin="368,2789" coordsize="8782,2">
              <v:shape style="position:absolute;left:368;top:2789;width:8782;height:2" coordorigin="368,2789" coordsize="8782,0" path="m368,2789l9150,2789e" filled="f" stroked="t" strokeweight=".715958pt" strokecolor="#5B5B5B">
                <v:path arrowok="t"/>
              </v:shape>
            </v:group>
            <v:group style="position:absolute;left:4787;top:2782;width:420;height:2" coordorigin="4787,2782" coordsize="420,2">
              <v:shape style="position:absolute;left:4787;top:2782;width:420;height:2" coordorigin="4787,2782" coordsize="420,0" path="m4787,2782l5207,2782e" filled="f" stroked="t" strokeweight=".477306pt" strokecolor="#343434">
                <v:path arrowok="t"/>
              </v:shape>
            </v:group>
            <v:group style="position:absolute;left:5747;top:2777;width:740;height:2" coordorigin="5747,2777" coordsize="740,2">
              <v:shape style="position:absolute;left:5747;top:2777;width:740;height:2" coordorigin="5747,2777" coordsize="740,0" path="m5747,2777l6487,2777e" filled="f" stroked="t" strokeweight=".477306pt" strokecolor="#444444">
                <v:path arrowok="t"/>
              </v:shape>
            </v:group>
            <v:group style="position:absolute;left:6549;top:2777;width:611;height:2" coordorigin="6549,2777" coordsize="611,2">
              <v:shape style="position:absolute;left:6549;top:2777;width:611;height:2" coordorigin="6549,2777" coordsize="611,0" path="m6549,2777l7160,2777e" filled="f" stroked="t" strokeweight=".954611pt" strokecolor="#707070">
                <v:path arrowok="t"/>
              </v:shape>
            </v:group>
            <v:group style="position:absolute;left:6983;top:2777;width:3313;height:2" coordorigin="6983,2777" coordsize="3313,2">
              <v:shape style="position:absolute;left:6983;top:2777;width:3313;height:2" coordorigin="6983,2777" coordsize="3313,0" path="m6983,2777l10295,2777e" filled="f" stroked="t" strokeweight=".715958pt" strokecolor="#545454">
                <v:path arrowok="t"/>
              </v:shape>
            </v:group>
            <v:group style="position:absolute;left:7398;top:2772;width:258;height:2" coordorigin="7398,2772" coordsize="258,2">
              <v:shape style="position:absolute;left:7398;top:2772;width:258;height:2" coordorigin="7398,2772" coordsize="258,0" path="m7398,2772l7656,2772e" filled="f" stroked="t" strokeweight=".477306pt" strokecolor="#444444">
                <v:path arrowok="t"/>
              </v:shape>
            </v:group>
            <v:group style="position:absolute;left:5150;top:2774;width:6286;height:2" coordorigin="5150,2774" coordsize="6286,2">
              <v:shape style="position:absolute;left:5150;top:2774;width:6286;height:2" coordorigin="5150,2774" coordsize="6286,0" path="m5150,2774l11436,2774e" filled="f" stroked="t" strokeweight=".954611pt" strokecolor="#5B5B5B">
                <v:path arrowok="t"/>
              </v:shape>
            </v:group>
            <v:group style="position:absolute;left:8286;top:2765;width:1126;height:2" coordorigin="8286,2765" coordsize="1126,2">
              <v:shape style="position:absolute;left:8286;top:2765;width:1126;height:2" coordorigin="8286,2765" coordsize="1126,0" path="m8286,2765l9412,2765e" filled="f" stroked="t" strokeweight=".477306pt" strokecolor="#575757">
                <v:path arrowok="t"/>
              </v:shape>
            </v:group>
            <v:group style="position:absolute;left:9355;top:2763;width:310;height:2" coordorigin="9355,2763" coordsize="310,2">
              <v:shape style="position:absolute;left:9355;top:2763;width:310;height:2" coordorigin="9355,2763" coordsize="310,0" path="m9355,2763l9665,2763e" filled="f" stroked="t" strokeweight=".477306pt" strokecolor="#3B3B3B">
                <v:path arrowok="t"/>
              </v:shape>
            </v:group>
            <v:group style="position:absolute;left:9608;top:2763;width:1828;height:2" coordorigin="9608,2763" coordsize="1828,2">
              <v:shape style="position:absolute;left:9608;top:2763;width:1828;height:2" coordorigin="9608,2763" coordsize="1828,0" path="m9608,2763l11436,2763e" filled="f" stroked="t" strokeweight=".238653pt" strokecolor="#545454">
                <v:path arrowok="t"/>
              </v:shape>
            </v:group>
            <v:group style="position:absolute;left:368;top:3011;width:6334;height:2" coordorigin="368,3011" coordsize="6334,2">
              <v:shape style="position:absolute;left:368;top:3011;width:6334;height:2" coordorigin="368,3011" coordsize="6334,0" path="m368,3011l6701,3011e" filled="f" stroked="t" strokeweight=".715958pt" strokecolor="#575757">
                <v:path arrowok="t"/>
              </v:shape>
            </v:group>
            <v:group style="position:absolute;left:1566;top:3000;width:7351;height:2" coordorigin="1566,3000" coordsize="7351,2">
              <v:shape style="position:absolute;left:1566;top:3000;width:7351;height:2" coordorigin="1566,3000" coordsize="7351,0" path="m1566,3000l8916,3000e" filled="f" stroked="t" strokeweight=".715958pt" strokecolor="#5B5B5B">
                <v:path arrowok="t"/>
              </v:shape>
            </v:group>
            <v:group style="position:absolute;left:6830;top:2992;width:210;height:2" coordorigin="6830,2992" coordsize="210,2">
              <v:shape style="position:absolute;left:6830;top:2992;width:210;height:2" coordorigin="6830,2992" coordsize="210,0" path="m6830,2992l7040,2992e" filled="f" stroked="t" strokeweight=".477306pt" strokecolor="#484848">
                <v:path arrowok="t"/>
              </v:shape>
            </v:group>
            <v:group style="position:absolute;left:5747;top:2988;width:5312;height:2" coordorigin="5747,2988" coordsize="5312,2">
              <v:shape style="position:absolute;left:5747;top:2988;width:5312;height:2" coordorigin="5747,2988" coordsize="5312,0" path="m5747,2988l11059,2988e" filled="f" stroked="t" strokeweight=".715958pt" strokecolor="#5B5B5B">
                <v:path arrowok="t"/>
              </v:shape>
            </v:group>
            <v:group style="position:absolute;left:9608;top:2978;width:1561;height:2" coordorigin="9608,2978" coordsize="1561,2">
              <v:shape style="position:absolute;left:9608;top:2978;width:1561;height:2" coordorigin="9608,2978" coordsize="1561,0" path="m9608,2978l11169,2978e" filled="f" stroked="t" strokeweight=".477306pt" strokecolor="#5B5B5B">
                <v:path arrowok="t"/>
              </v:shape>
            </v:group>
            <v:group style="position:absolute;left:368;top:3225;width:1255;height:2" coordorigin="368,3225" coordsize="1255,2">
              <v:shape style="position:absolute;left:368;top:3225;width:1255;height:2" coordorigin="368,3225" coordsize="1255,0" path="m368,3225l1623,3225e" filled="f" stroked="t" strokeweight=".477306pt" strokecolor="#4B4B4B">
                <v:path arrowok="t"/>
              </v:shape>
            </v:group>
            <v:group style="position:absolute;left:379;top:2949;width:2;height:1518" coordorigin="379,2949" coordsize="2,1518">
              <v:shape style="position:absolute;left:379;top:2949;width:2;height:1518" coordorigin="379,2949" coordsize="0,1518" path="m379,4467l379,2949e" filled="f" stroked="t" strokeweight=".954611pt" strokecolor="#545454">
                <v:path arrowok="t"/>
              </v:shape>
            </v:group>
            <v:group style="position:absolute;left:1566;top:3227;width:1274;height:2" coordorigin="1566,3227" coordsize="1274,2">
              <v:shape style="position:absolute;left:1566;top:3227;width:1274;height:2" coordorigin="1566,3227" coordsize="1274,0" path="m1566,3227l2840,3227e" filled="f" stroked="t" strokeweight=".715958pt" strokecolor="#646464">
                <v:path arrowok="t"/>
              </v:shape>
            </v:group>
            <v:group style="position:absolute;left:2783;top:3222;width:272;height:2" coordorigin="2783,3222" coordsize="272,2">
              <v:shape style="position:absolute;left:2783;top:3222;width:272;height:2" coordorigin="2783,3222" coordsize="272,0" path="m2783,3222l3055,3222e" filled="f" stroked="t" strokeweight=".477306pt" strokecolor="#444444">
                <v:path arrowok="t"/>
              </v:shape>
            </v:group>
            <v:group style="position:absolute;left:2997;top:3220;width:3551;height:2" coordorigin="2997,3220" coordsize="3551,2">
              <v:shape style="position:absolute;left:2997;top:3220;width:3551;height:2" coordorigin="2997,3220" coordsize="3551,0" path="m2997,3220l6549,3220e" filled="f" stroked="t" strokeweight=".715958pt" strokecolor="#606060">
                <v:path arrowok="t"/>
              </v:shape>
            </v:group>
            <v:group style="position:absolute;left:5747;top:3208;width:5852;height:2" coordorigin="5747,3208" coordsize="5852,2">
              <v:shape style="position:absolute;left:5747;top:3208;width:5852;height:2" coordorigin="5747,3208" coordsize="5852,0" path="m5747,3208l11599,3208e" filled="f" stroked="t" strokeweight=".715958pt" strokecolor="#606060">
                <v:path arrowok="t"/>
              </v:shape>
            </v:group>
            <v:group style="position:absolute;left:9608;top:3198;width:1332;height:2" coordorigin="9608,3198" coordsize="1332,2">
              <v:shape style="position:absolute;left:9608;top:3198;width:1332;height:2" coordorigin="9608,3198" coordsize="1332,0" path="m9608,3198l10940,3198e" filled="f" stroked="t" strokeweight=".477306pt" strokecolor="#606060">
                <v:path arrowok="t"/>
              </v:shape>
            </v:group>
            <v:group style="position:absolute;left:11610;top:2978;width:2;height:852" coordorigin="11610,2978" coordsize="2,852">
              <v:shape style="position:absolute;left:11610;top:2978;width:2;height:852" coordorigin="11610,2978" coordsize="0,852" path="m11610,3830l11610,2978e" filled="f" stroked="t" strokeweight=".477306pt" strokecolor="#5B5B5B">
                <v:path arrowok="t"/>
              </v:shape>
            </v:group>
            <v:group style="position:absolute;left:3919;top:3213;width:2;height:742" coordorigin="3919,3213" coordsize="2,742">
              <v:shape style="position:absolute;left:3919;top:3213;width:2;height:742" coordorigin="3919,3213" coordsize="0,742" path="m3919,3955l3919,3213e" filled="f" stroked="t" strokeweight=".954611pt" strokecolor="#545454">
                <v:path arrowok="t"/>
              </v:shape>
            </v:group>
            <v:group style="position:absolute;left:7031;top:3203;width:2;height:752" coordorigin="7031,3203" coordsize="2,752">
              <v:shape style="position:absolute;left:7031;top:3203;width:2;height:752" coordorigin="7031,3203" coordsize="0,752" path="m7031,3955l7031,3203e" filled="f" stroked="t" strokeweight=".715958pt" strokecolor="#575757">
                <v:path arrowok="t"/>
              </v:shape>
            </v:group>
            <v:group style="position:absolute;left:3909;top:3639;width:2200;height:2" coordorigin="3909,3639" coordsize="2200,2">
              <v:shape style="position:absolute;left:3909;top:3639;width:2200;height:2" coordorigin="3909,3639" coordsize="2200,0" path="m3909,3639l6110,3639e" filled="f" stroked="t" strokeweight=".715958pt" strokecolor="#646464">
                <v:path arrowok="t"/>
              </v:shape>
            </v:group>
            <v:group style="position:absolute;left:368;top:3952;width:873;height:2" coordorigin="368,3952" coordsize="873,2">
              <v:shape style="position:absolute;left:368;top:3952;width:873;height:2" coordorigin="368,3952" coordsize="873,0" path="m368,3952l1241,3952e" filled="f" stroked="t" strokeweight=".715958pt" strokecolor="#4B4B4B">
                <v:path arrowok="t"/>
              </v:shape>
            </v:group>
            <v:group style="position:absolute;left:1088;top:3952;width:1351;height:2" coordorigin="1088,3952" coordsize="1351,2">
              <v:shape style="position:absolute;left:1088;top:3952;width:1351;height:2" coordorigin="1088,3952" coordsize="1351,0" path="m1088,3952l2439,3952e" filled="f" stroked="t" strokeweight=".954611pt" strokecolor="#646464">
                <v:path arrowok="t"/>
              </v:shape>
            </v:group>
            <v:group style="position:absolute;left:2382;top:3950;width:673;height:2" coordorigin="2382,3950" coordsize="673,2">
              <v:shape style="position:absolute;left:2382;top:3950;width:673;height:2" coordorigin="2382,3950" coordsize="673,0" path="m2382,3950l3055,3950e" filled="f" stroked="t" strokeweight=".477306pt" strokecolor="#3B3B3B">
                <v:path arrowok="t"/>
              </v:shape>
            </v:group>
            <v:group style="position:absolute;left:2997;top:3950;width:854;height:2" coordorigin="2997,3950" coordsize="854,2">
              <v:shape style="position:absolute;left:2997;top:3950;width:854;height:2" coordorigin="2997,3950" coordsize="854,0" path="m2997,3950l3852,3950e" filled="f" stroked="t" strokeweight=".715958pt" strokecolor="#5B5B5B">
                <v:path arrowok="t"/>
              </v:shape>
            </v:group>
            <v:group style="position:absolute;left:4787;top:3945;width:215;height:2" coordorigin="4787,3945" coordsize="215,2">
              <v:shape style="position:absolute;left:4787;top:3945;width:215;height:2" coordorigin="4787,3945" coordsize="215,0" path="m4787,3945l5002,3945e" filled="f" stroked="t" strokeweight=".954611pt" strokecolor="#282828">
                <v:path arrowok="t"/>
              </v:shape>
            </v:group>
            <v:group style="position:absolute;left:3064;top:3940;width:8558;height:2" coordorigin="3064,3940" coordsize="8558,2">
              <v:shape style="position:absolute;left:3064;top:3940;width:8558;height:2" coordorigin="3064,3940" coordsize="8558,0" path="m3064,3940l11622,3940e" filled="f" stroked="t" strokeweight=".954611pt" strokecolor="#545454">
                <v:path arrowok="t"/>
              </v:shape>
            </v:group>
            <v:group style="position:absolute;left:372;top:4225;width:2076;height:2" coordorigin="372,4225" coordsize="2076,2">
              <v:shape style="position:absolute;left:372;top:4225;width:2076;height:2" coordorigin="372,4225" coordsize="2076,0" path="m372,4225l2449,4225e" filled="f" stroked="t" strokeweight=".477306pt" strokecolor="#545454">
                <v:path arrowok="t"/>
              </v:shape>
            </v:group>
            <v:group style="position:absolute;left:3370;top:4223;width:563;height:2" coordorigin="3370,4223" coordsize="563,2">
              <v:shape style="position:absolute;left:3370;top:4223;width:563;height:2" coordorigin="3370,4223" coordsize="563,0" path="m3370,4223l3933,4223e" filled="f" stroked="t" strokeweight=".477306pt" strokecolor="#383838">
                <v:path arrowok="t"/>
              </v:shape>
            </v:group>
            <v:group style="position:absolute;left:3876;top:4223;width:444;height:2" coordorigin="3876,4223" coordsize="444,2">
              <v:shape style="position:absolute;left:3876;top:4223;width:444;height:2" coordorigin="3876,4223" coordsize="444,0" path="m3876,4223l4320,4223e" filled="f" stroked="t" strokeweight=".477306pt" strokecolor="#4F4F4F">
                <v:path arrowok="t"/>
              </v:shape>
            </v:group>
            <v:group style="position:absolute;left:4238;top:4223;width:6582;height:2" coordorigin="4238,4223" coordsize="6582,2">
              <v:shape style="position:absolute;left:4238;top:4223;width:6582;height:2" coordorigin="4238,4223" coordsize="6582,0" path="m4238,4223l10821,4223e" filled="f" stroked="t" strokeweight=".954611pt" strokecolor="#5B5B5B">
                <v:path arrowok="t"/>
              </v:shape>
            </v:group>
            <v:group style="position:absolute;left:2377;top:4220;width:8444;height:2" coordorigin="2377,4220" coordsize="8444,2">
              <v:shape style="position:absolute;left:2377;top:4220;width:8444;height:2" coordorigin="2377,4220" coordsize="8444,0" path="m2377,4220l10821,4220e" filled="f" stroked="t" strokeweight=".715958pt" strokecolor="#5B5B5B">
                <v:path arrowok="t"/>
              </v:shape>
            </v:group>
            <v:group style="position:absolute;left:7852;top:4213;width:492;height:2" coordorigin="7852,4213" coordsize="492,2">
              <v:shape style="position:absolute;left:7852;top:4213;width:492;height:2" coordorigin="7852,4213" coordsize="492,0" path="m7852,4213l8343,4213e" filled="f" stroked="t" strokeweight=".477306pt" strokecolor="#4B4B4B">
                <v:path arrowok="t"/>
              </v:shape>
            </v:group>
            <v:group style="position:absolute;left:8286;top:4208;width:1126;height:2" coordorigin="8286,4208" coordsize="1126,2">
              <v:shape style="position:absolute;left:8286;top:4208;width:1126;height:2" coordorigin="8286,4208" coordsize="1126,0" path="m8286,4208l9412,4208e" filled="f" stroked="t" strokeweight=".715958pt" strokecolor="#5B5B5B">
                <v:path arrowok="t"/>
              </v:shape>
            </v:group>
            <v:group style="position:absolute;left:9355;top:4208;width:310;height:2" coordorigin="9355,4208" coordsize="310,2">
              <v:shape style="position:absolute;left:9355;top:4208;width:310;height:2" coordorigin="9355,4208" coordsize="310,0" path="m9355,4208l9665,4208e" filled="f" stroked="t" strokeweight=".477306pt" strokecolor="#343434">
                <v:path arrowok="t"/>
              </v:shape>
            </v:group>
            <v:group style="position:absolute;left:9608;top:4206;width:2009;height:2" coordorigin="9608,4206" coordsize="2009,2">
              <v:shape style="position:absolute;left:9608;top:4206;width:2009;height:2" coordorigin="9608,4206" coordsize="2009,0" path="m9608,4206l11618,4206e" filled="f" stroked="t" strokeweight=".477306pt" strokecolor="#575757">
                <v:path arrowok="t"/>
              </v:shape>
            </v:group>
            <v:group style="position:absolute;left:2415;top:4441;width:5456;height:2" coordorigin="2415,4441" coordsize="5456,2">
              <v:shape style="position:absolute;left:2415;top:4441;width:5456;height:2" coordorigin="2415,4441" coordsize="5456,0" path="m2415,4441l7871,4441e" filled="f" stroked="t" strokeweight=".715958pt" strokecolor="#5B5B5B">
                <v:path arrowok="t"/>
              </v:shape>
            </v:group>
            <v:group style="position:absolute;left:4787;top:4438;width:420;height:2" coordorigin="4787,4438" coordsize="420,2">
              <v:shape style="position:absolute;left:4787;top:4438;width:420;height:2" coordorigin="4787,4438" coordsize="420,0" path="m4787,4438l5207,4438e" filled="f" stroked="t" strokeweight=".477306pt" strokecolor="#2B2B2B">
                <v:path arrowok="t"/>
              </v:shape>
            </v:group>
            <v:group style="position:absolute;left:9150;top:4429;width:515;height:2" coordorigin="9150,4429" coordsize="515,2">
              <v:shape style="position:absolute;left:9150;top:4429;width:515;height:2" coordorigin="9150,4429" coordsize="515,0" path="m9150,4429l9665,4429e" filled="f" stroked="t" strokeweight=".477306pt" strokecolor="#444444">
                <v:path arrowok="t"/>
              </v:shape>
            </v:group>
            <v:group style="position:absolute;left:6429;top:4429;width:5193;height:2" coordorigin="6429,4429" coordsize="5193,2">
              <v:shape style="position:absolute;left:6429;top:4429;width:5193;height:2" coordorigin="6429,4429" coordsize="5193,0" path="m6429,4429l11622,4429e" filled="f" stroked="t" strokeweight=".715958pt" strokecolor="#606060">
                <v:path arrowok="t"/>
              </v:shape>
            </v:group>
            <v:group style="position:absolute;left:377;top:4409;width:2;height:761" coordorigin="377,4409" coordsize="2,761">
              <v:shape style="position:absolute;left:377;top:4409;width:2;height:761" coordorigin="377,4409" coordsize="0,761" path="m377,5171l377,4409e" filled="f" stroked="t" strokeweight=".477306pt" strokecolor="#343434">
                <v:path arrowok="t"/>
              </v:shape>
            </v:group>
            <v:group style="position:absolute;left:4976;top:4433;width:2;height:2068" coordorigin="4976,4433" coordsize="2,2068">
              <v:shape style="position:absolute;left:4976;top:4433;width:2;height:2068" coordorigin="4976,4433" coordsize="0,2068" path="m4976,6502l4976,4433e" filled="f" stroked="t" strokeweight=".954611pt" strokecolor="#4B4B4B">
                <v:path arrowok="t"/>
              </v:shape>
            </v:group>
            <v:group style="position:absolute;left:4969;top:4874;width:1489;height:2" coordorigin="4969,4874" coordsize="1489,2">
              <v:shape style="position:absolute;left:4969;top:4874;width:1489;height:2" coordorigin="4969,4874" coordsize="1489,0" path="m4969,4874l6458,4874e" filled="f" stroked="t" strokeweight=".238653pt" strokecolor="#545454">
                <v:path arrowok="t"/>
              </v:shape>
            </v:group>
            <v:group style="position:absolute;left:7890;top:4424;width:2;height:484" coordorigin="7890,4424" coordsize="2,484">
              <v:shape style="position:absolute;left:7890;top:4424;width:2;height:484" coordorigin="7890,4424" coordsize="0,484" path="m7890,4907l7890,4424e" filled="f" stroked="t" strokeweight=".477306pt" strokecolor="#484848">
                <v:path arrowok="t"/>
              </v:shape>
            </v:group>
            <v:group style="position:absolute;left:11615;top:4189;width:2;height:11289" coordorigin="11615,4189" coordsize="2,11289">
              <v:shape style="position:absolute;left:11615;top:4189;width:2;height:11289" coordorigin="11615,4189" coordsize="0,11289" path="m11615,15479l11615,4189e" filled="f" stroked="t" strokeweight=".477306pt" strokecolor="#575757">
                <v:path arrowok="t"/>
              </v:shape>
            </v:group>
            <v:group style="position:absolute;left:6458;top:4874;width:554;height:2" coordorigin="6458,4874" coordsize="554,2">
              <v:shape style="position:absolute;left:6458;top:4874;width:554;height:2" coordorigin="6458,4874" coordsize="554,0" path="m6458,4874l7012,4874e" filled="f" stroked="t" strokeweight=".238653pt" strokecolor="#000000">
                <v:path arrowok="t"/>
              </v:shape>
            </v:group>
            <v:group style="position:absolute;left:7155;top:4905;width:501;height:2" coordorigin="7155,4905" coordsize="501,2">
              <v:shape style="position:absolute;left:7155;top:4905;width:501;height:2" coordorigin="7155,4905" coordsize="501,0" path="m7155,4905l7656,4905e" filled="f" stroked="t" strokeweight=".238653pt" strokecolor="#979797">
                <v:path arrowok="t"/>
              </v:shape>
            </v:group>
            <v:group style="position:absolute;left:7599;top:4905;width:320;height:2" coordorigin="7599,4905" coordsize="320,2">
              <v:shape style="position:absolute;left:7599;top:4905;width:320;height:2" coordorigin="7599,4905" coordsize="320,0" path="m7599,4905l7918,4905e" filled="f" stroked="t" strokeweight=".238653pt" strokecolor="#808080">
                <v:path arrowok="t"/>
              </v:shape>
            </v:group>
            <v:group style="position:absolute;left:7876;top:4874;width:439;height:2" coordorigin="7876,4874" coordsize="439,2">
              <v:shape style="position:absolute;left:7876;top:4874;width:439;height:2" coordorigin="7876,4874" coordsize="439,0" path="m7876,4874l8315,4874e" filled="f" stroked="t" strokeweight=".238653pt" strokecolor="#3F3F3F">
                <v:path arrowok="t"/>
              </v:shape>
            </v:group>
            <v:group style="position:absolute;left:8601;top:4903;width:811;height:2" coordorigin="8601,4903" coordsize="811,2">
              <v:shape style="position:absolute;left:8601;top:4903;width:811;height:2" coordorigin="8601,4903" coordsize="811,0" path="m8601,4903l9412,4903e" filled="f" stroked="t" strokeweight=".477306pt" strokecolor="#838383">
                <v:path arrowok="t"/>
              </v:shape>
            </v:group>
            <v:group style="position:absolute;left:9355;top:4903;width:2267;height:2" coordorigin="9355,4903" coordsize="2267,2">
              <v:shape style="position:absolute;left:9355;top:4903;width:2267;height:2" coordorigin="9355,4903" coordsize="2267,0" path="m9355,4903l11622,4903e" filled="f" stroked="t" strokeweight=".477306pt" strokecolor="#646464">
                <v:path arrowok="t"/>
              </v:shape>
            </v:group>
            <v:group style="position:absolute;left:4978;top:4433;width:2;height:2068" coordorigin="4978,4433" coordsize="2,2068">
              <v:shape style="position:absolute;left:4978;top:4433;width:2;height:2068" coordorigin="4978,4433" coordsize="0,2068" path="m4978,6502l4978,4433e" filled="f" stroked="t" strokeweight=".477306pt" strokecolor="#484848">
                <v:path arrowok="t"/>
              </v:shape>
            </v:group>
            <v:group style="position:absolute;left:4974;top:5159;width:2482;height:2" coordorigin="4974,5159" coordsize="2482,2">
              <v:shape style="position:absolute;left:4974;top:5159;width:2482;height:2" coordorigin="4974,5159" coordsize="2482,0" path="m4974,5159l7456,5159e" filled="f" stroked="t" strokeweight=".715958pt" strokecolor="#606060">
                <v:path arrowok="t"/>
              </v:shape>
            </v:group>
            <v:group style="position:absolute;left:7398;top:5156;width:511;height:2" coordorigin="7398,5156" coordsize="511,2">
              <v:shape style="position:absolute;left:7398;top:5156;width:511;height:2" coordorigin="7398,5156" coordsize="511,0" path="m7398,5156l7909,5156e" filled="f" stroked="t" strokeweight=".477306pt" strokecolor="#444444">
                <v:path arrowok="t"/>
              </v:shape>
            </v:group>
            <v:group style="position:absolute;left:7852;top:5154;width:3771;height:2" coordorigin="7852,5154" coordsize="3771,2">
              <v:shape style="position:absolute;left:7852;top:5154;width:3771;height:2" coordorigin="7852,5154" coordsize="3771,0" path="m7852,5154l11622,5154e" filled="f" stroked="t" strokeweight=".715958pt" strokecolor="#606060">
                <v:path arrowok="t"/>
              </v:shape>
            </v:group>
            <v:group style="position:absolute;left:4969;top:5398;width:4444;height:2" coordorigin="4969,5398" coordsize="4444,2">
              <v:shape style="position:absolute;left:4969;top:5398;width:4444;height:2" coordorigin="4969,5398" coordsize="4444,0" path="m4969,5398l9412,5398e" filled="f" stroked="t" strokeweight=".715958pt" strokecolor="#606060">
                <v:path arrowok="t"/>
              </v:shape>
            </v:group>
            <v:group style="position:absolute;left:9355;top:5396;width:310;height:2" coordorigin="9355,5396" coordsize="310,2">
              <v:shape style="position:absolute;left:9355;top:5396;width:310;height:2" coordorigin="9355,5396" coordsize="310,0" path="m9355,5396l9665,5396e" filled="f" stroked="t" strokeweight=".477306pt" strokecolor="#3F3F3F">
                <v:path arrowok="t"/>
              </v:shape>
            </v:group>
            <v:group style="position:absolute;left:9608;top:5396;width:2014;height:2" coordorigin="9608,5396" coordsize="2014,2">
              <v:shape style="position:absolute;left:9608;top:5396;width:2014;height:2" coordorigin="9608,5396" coordsize="2014,0" path="m9608,5396l11622,5396e" filled="f" stroked="t" strokeweight=".715958pt" strokecolor="#575757">
                <v:path arrowok="t"/>
              </v:shape>
            </v:group>
            <v:group style="position:absolute;left:379;top:5027;width:2;height:1728" coordorigin="379,5027" coordsize="2,1728">
              <v:shape style="position:absolute;left:379;top:5027;width:2;height:1728" coordorigin="379,5027" coordsize="0,1728" path="m379,6755l379,5027e" filled="f" stroked="t" strokeweight=".954611pt" strokecolor="#5B5B5B">
                <v:path arrowok="t"/>
              </v:shape>
            </v:group>
            <v:group style="position:absolute;left:2420;top:5621;width:635;height:2" coordorigin="2420,5621" coordsize="635,2">
              <v:shape style="position:absolute;left:2420;top:5621;width:635;height:2" coordorigin="2420,5621" coordsize="635,0" path="m2420,5621l3055,5621e" filled="f" stroked="t" strokeweight=".954611pt" strokecolor="#606060">
                <v:path arrowok="t"/>
              </v:shape>
            </v:group>
            <v:group style="position:absolute;left:2997;top:5621;width:430;height:2" coordorigin="2997,5621" coordsize="430,2">
              <v:shape style="position:absolute;left:2997;top:5621;width:430;height:2" coordorigin="2997,5621" coordsize="430,0" path="m2997,5621l3427,5621e" filled="f" stroked="t" strokeweight=".477306pt" strokecolor="#4B4B4B">
                <v:path arrowok="t"/>
              </v:shape>
            </v:group>
            <v:group style="position:absolute;left:3370;top:5621;width:482;height:2" coordorigin="3370,5621" coordsize="482,2">
              <v:shape style="position:absolute;left:3370;top:5621;width:482;height:2" coordorigin="3370,5621" coordsize="482,0" path="m3370,5621l3852,5621e" filled="f" stroked="t" strokeweight=".477306pt" strokecolor="#2F2F2F">
                <v:path arrowok="t"/>
              </v:shape>
            </v:group>
            <v:group style="position:absolute;left:3795;top:5618;width:3661;height:2" coordorigin="3795,5618" coordsize="3661,2">
              <v:shape style="position:absolute;left:3795;top:5618;width:3661;height:2" coordorigin="3795,5618" coordsize="3661,0" path="m3795,5618l7456,5618e" filled="f" stroked="t" strokeweight=".954611pt" strokecolor="#646464">
                <v:path arrowok="t"/>
              </v:shape>
            </v:group>
            <v:group style="position:absolute;left:7398;top:5616;width:511;height:2" coordorigin="7398,5616" coordsize="511,2">
              <v:shape style="position:absolute;left:7398;top:5616;width:511;height:2" coordorigin="7398,5616" coordsize="511,0" path="m7398,5616l7909,5616e" filled="f" stroked="t" strokeweight=".477306pt" strokecolor="#3F3F3F">
                <v:path arrowok="t"/>
              </v:shape>
            </v:group>
            <v:group style="position:absolute;left:7852;top:5616;width:1356;height:2" coordorigin="7852,5616" coordsize="1356,2">
              <v:shape style="position:absolute;left:7852;top:5616;width:1356;height:2" coordorigin="7852,5616" coordsize="1356,0" path="m7852,5616l9207,5616e" filled="f" stroked="t" strokeweight=".954611pt" strokecolor="#606060">
                <v:path arrowok="t"/>
              </v:shape>
            </v:group>
            <v:group style="position:absolute;left:9150;top:5616;width:515;height:2" coordorigin="9150,5616" coordsize="515,2">
              <v:shape style="position:absolute;left:9150;top:5616;width:515;height:2" coordorigin="9150,5616" coordsize="515,0" path="m9150,5616l9665,5616e" filled="f" stroked="t" strokeweight=".477306pt" strokecolor="#444444">
                <v:path arrowok="t"/>
              </v:shape>
            </v:group>
            <v:group style="position:absolute;left:9608;top:5614;width:2014;height:2" coordorigin="9608,5614" coordsize="2014,2">
              <v:shape style="position:absolute;left:9608;top:5614;width:2014;height:2" coordorigin="9608,5614" coordsize="2014,0" path="m9608,5614l11622,5614e" filled="f" stroked="t" strokeweight=".715958pt" strokecolor="#606060">
                <v:path arrowok="t"/>
              </v:shape>
            </v:group>
            <v:group style="position:absolute;left:368;top:5846;width:3303;height:2" coordorigin="368,5846" coordsize="3303,2">
              <v:shape style="position:absolute;left:368;top:5846;width:3303;height:2" coordorigin="368,5846" coordsize="3303,0" path="m368,5846l3670,5846e" filled="f" stroked="t" strokeweight=".954611pt" strokecolor="#606060">
                <v:path arrowok="t"/>
              </v:shape>
            </v:group>
            <v:group style="position:absolute;left:3613;top:5851;width:320;height:2" coordorigin="3613,5851" coordsize="320,2">
              <v:shape style="position:absolute;left:3613;top:5851;width:320;height:2" coordorigin="3613,5851" coordsize="320,0" path="m3613,5851l3933,5851e" filled="f" stroked="t" strokeweight=".477306pt" strokecolor="#383838">
                <v:path arrowok="t"/>
              </v:shape>
            </v:group>
            <v:group style="position:absolute;left:3852;top:5848;width:5561;height:2" coordorigin="3852,5848" coordsize="5561,2">
              <v:shape style="position:absolute;left:3852;top:5848;width:5561;height:2" coordorigin="3852,5848" coordsize="5561,0" path="m3852,5848l9412,5848e" filled="f" stroked="t" strokeweight=".715958pt" strokecolor="#646464">
                <v:path arrowok="t"/>
              </v:shape>
            </v:group>
            <v:group style="position:absolute;left:9355;top:5846;width:310;height:2" coordorigin="9355,5846" coordsize="310,2">
              <v:shape style="position:absolute;left:9355;top:5846;width:310;height:2" coordorigin="9355,5846" coordsize="310,0" path="m9355,5846l9665,5846e" filled="f" stroked="t" strokeweight=".477306pt" strokecolor="#343434">
                <v:path arrowok="t"/>
              </v:shape>
            </v:group>
            <v:group style="position:absolute;left:9608;top:5846;width:2014;height:2" coordorigin="9608,5846" coordsize="2014,2">
              <v:shape style="position:absolute;left:9608;top:5846;width:2014;height:2" coordorigin="9608,5846" coordsize="2014,0" path="m9608,5846l11622,5846e" filled="f" stroked="t" strokeweight=".715958pt" strokecolor="#5B5B5B">
                <v:path arrowok="t"/>
              </v:shape>
            </v:group>
            <v:group style="position:absolute;left:2425;top:5798;width:2;height:493" coordorigin="2425,5798" coordsize="2,493">
              <v:shape style="position:absolute;left:2425;top:5798;width:2;height:493" coordorigin="2425,5798" coordsize="0,493" path="m2425,6291l2425,5798e" filled="f" stroked="t" strokeweight=".715958pt" strokecolor="#2F2F2F">
                <v:path arrowok="t"/>
              </v:shape>
            </v:group>
            <v:group style="position:absolute;left:7895;top:5841;width:2;height:661" coordorigin="7895,5841" coordsize="2,661">
              <v:shape style="position:absolute;left:7895;top:5841;width:2;height:661" coordorigin="7895,5841" coordsize="0,661" path="m7895,6502l7895,5841e" filled="f" stroked="t" strokeweight=".477306pt" strokecolor="#3B3B3B">
                <v:path arrowok="t"/>
              </v:shape>
            </v:group>
            <v:group style="position:absolute;left:2420;top:6272;width:1007;height:2" coordorigin="2420,6272" coordsize="1007,2">
              <v:shape style="position:absolute;left:2420;top:6272;width:1007;height:2" coordorigin="2420,6272" coordsize="1007,0" path="m2420,6272l3427,6272e" filled="f" stroked="t" strokeweight=".715958pt" strokecolor="#606060">
                <v:path arrowok="t"/>
              </v:shape>
            </v:group>
            <v:group style="position:absolute;left:3370;top:6272;width:950;height:2" coordorigin="3370,6272" coordsize="950,2">
              <v:shape style="position:absolute;left:3370;top:6272;width:950;height:2" coordorigin="3370,6272" coordsize="950,0" path="m3370,6272l4320,6272e" filled="f" stroked="t" strokeweight=".477306pt" strokecolor="#383838">
                <v:path arrowok="t"/>
              </v:shape>
            </v:group>
            <v:group style="position:absolute;left:4262;top:6274;width:1733;height:2" coordorigin="4262,6274" coordsize="1733,2">
              <v:shape style="position:absolute;left:4262;top:6274;width:1733;height:2" coordorigin="4262,6274" coordsize="1733,0" path="m4262,6274l5995,6274e" filled="f" stroked="t" strokeweight=".954611pt" strokecolor="#676767">
                <v:path arrowok="t"/>
              </v:shape>
            </v:group>
            <v:group style="position:absolute;left:5747;top:6277;width:1141;height:2" coordorigin="5747,6277" coordsize="1141,2">
              <v:shape style="position:absolute;left:5747;top:6277;width:1141;height:2" coordorigin="5747,6277" coordsize="1141,0" path="m5747,6277l6888,6277e" filled="f" stroked="t" strokeweight=".715958pt" strokecolor="#545454">
                <v:path arrowok="t"/>
              </v:shape>
            </v:group>
            <v:group style="position:absolute;left:6830;top:6277;width:210;height:2" coordorigin="6830,6277" coordsize="210,2">
              <v:shape style="position:absolute;left:6830;top:6277;width:210;height:2" coordorigin="6830,6277" coordsize="210,0" path="m6830,6277l7040,6277e" filled="f" stroked="t" strokeweight=".477306pt" strokecolor="#444444">
                <v:path arrowok="t"/>
              </v:shape>
            </v:group>
            <v:group style="position:absolute;left:6983;top:6277;width:473;height:2" coordorigin="6983,6277" coordsize="473,2">
              <v:shape style="position:absolute;left:6983;top:6277;width:473;height:2" coordorigin="6983,6277" coordsize="473,0" path="m6983,6277l7456,6277e" filled="f" stroked="t" strokeweight=".477306pt" strokecolor="#2F2F2F">
                <v:path arrowok="t"/>
              </v:shape>
            </v:group>
            <v:group style="position:absolute;left:7398;top:6272;width:258;height:2" coordorigin="7398,6272" coordsize="258,2">
              <v:shape style="position:absolute;left:7398;top:6272;width:258;height:2" coordorigin="7398,6272" coordsize="258,0" path="m7398,6272l7656,6272e" filled="f" stroked="t" strokeweight=".715958pt" strokecolor="#575757">
                <v:path arrowok="t"/>
              </v:shape>
            </v:group>
            <v:group style="position:absolute;left:7518;top:6274;width:864;height:2" coordorigin="7518,6274" coordsize="864,2">
              <v:shape style="position:absolute;left:7518;top:6274;width:864;height:2" coordorigin="7518,6274" coordsize="864,0" path="m7518,6274l8381,6274e" filled="f" stroked="t" strokeweight=".954611pt" strokecolor="#6B6B6B">
                <v:path arrowok="t"/>
              </v:shape>
            </v:group>
            <v:group style="position:absolute;left:8286;top:6272;width:921;height:2" coordorigin="8286,6272" coordsize="921,2">
              <v:shape style="position:absolute;left:8286;top:6272;width:921;height:2" coordorigin="8286,6272" coordsize="921,0" path="m8286,6272l9207,6272e" filled="f" stroked="t" strokeweight=".477306pt" strokecolor="#444444">
                <v:path arrowok="t"/>
              </v:shape>
            </v:group>
            <v:group style="position:absolute;left:9150;top:6274;width:263;height:2" coordorigin="9150,6274" coordsize="263,2">
              <v:shape style="position:absolute;left:9150;top:6274;width:263;height:2" coordorigin="9150,6274" coordsize="263,0" path="m9150,6274l9412,6274e" filled="f" stroked="t" strokeweight=".715958pt" strokecolor="#5B5B5B">
                <v:path arrowok="t"/>
              </v:shape>
            </v:group>
            <v:group style="position:absolute;left:9355;top:6277;width:310;height:2" coordorigin="9355,6277" coordsize="310,2">
              <v:shape style="position:absolute;left:9355;top:6277;width:310;height:2" coordorigin="9355,6277" coordsize="310,0" path="m9355,6277l9665,6277e" filled="f" stroked="t" strokeweight=".477306pt" strokecolor="#444444">
                <v:path arrowok="t"/>
              </v:shape>
            </v:group>
            <v:group style="position:absolute;left:9608;top:6272;width:2014;height:2" coordorigin="9608,6272" coordsize="2014,2">
              <v:shape style="position:absolute;left:9608;top:6272;width:2014;height:2" coordorigin="9608,6272" coordsize="2014,0" path="m9608,6272l11622,6272e" filled="f" stroked="t" strokeweight=".715958pt" strokecolor="#5B5B5B">
                <v:path arrowok="t"/>
              </v:shape>
            </v:group>
            <v:group style="position:absolute;left:2415;top:6492;width:5527;height:2" coordorigin="2415,6492" coordsize="5527,2">
              <v:shape style="position:absolute;left:2415;top:6492;width:5527;height:2" coordorigin="2415,6492" coordsize="5527,0" path="m2415,6492l7942,6492e" filled="f" stroked="t" strokeweight=".715958pt" strokecolor="#5B5B5B">
                <v:path arrowok="t"/>
              </v:shape>
            </v:group>
            <v:group style="position:absolute;left:5747;top:6492;width:740;height:2" coordorigin="5747,6492" coordsize="740,2">
              <v:shape style="position:absolute;left:5747;top:6492;width:740;height:2" coordorigin="5747,6492" coordsize="740,0" path="m5747,6492l6487,6492e" filled="f" stroked="t" strokeweight=".477306pt" strokecolor="#383838">
                <v:path arrowok="t"/>
              </v:shape>
            </v:group>
            <v:group style="position:absolute;left:7847;top:6492;width:496;height:2" coordorigin="7847,6492" coordsize="496,2">
              <v:shape style="position:absolute;left:7847;top:6492;width:496;height:2" coordorigin="7847,6492" coordsize="496,0" path="m7847,6492l8343,6492e" filled="f" stroked="t" strokeweight=".477306pt" strokecolor="#4B4B4B">
                <v:path arrowok="t"/>
              </v:shape>
            </v:group>
            <v:group style="position:absolute;left:8286;top:6490;width:3336;height:2" coordorigin="8286,6490" coordsize="3336,2">
              <v:shape style="position:absolute;left:8286;top:6490;width:3336;height:2" coordorigin="8286,6490" coordsize="3336,0" path="m8286,6490l11622,6490e" filled="f" stroked="t" strokeweight=".715958pt" strokecolor="#5B5B5B">
                <v:path arrowok="t"/>
              </v:shape>
            </v:group>
            <v:group style="position:absolute;left:368;top:6703;width:2081;height:2" coordorigin="368,6703" coordsize="2081,2">
              <v:shape style="position:absolute;left:368;top:6703;width:2081;height:2" coordorigin="368,6703" coordsize="2081,0" path="m368,6703l2449,6703e" filled="f" stroked="t" strokeweight=".477306pt" strokecolor="#444444">
                <v:path arrowok="t"/>
              </v:shape>
            </v:group>
            <v:group style="position:absolute;left:2377;top:6708;width:2468;height:2" coordorigin="2377,6708" coordsize="2468,2">
              <v:shape style="position:absolute;left:2377;top:6708;width:2468;height:2" coordorigin="2377,6708" coordsize="2468,0" path="m2377,6708l4845,6708e" filled="f" stroked="t" strokeweight=".715958pt" strokecolor="#5B5B5B">
                <v:path arrowok="t"/>
              </v:shape>
            </v:group>
            <v:group style="position:absolute;left:4787;top:6708;width:420;height:2" coordorigin="4787,6708" coordsize="420,2">
              <v:shape style="position:absolute;left:4787;top:6708;width:420;height:2" coordorigin="4787,6708" coordsize="420,0" path="m4787,6708l5207,6708e" filled="f" stroked="t" strokeweight=".477306pt" strokecolor="#2B2B2B">
                <v:path arrowok="t"/>
              </v:shape>
            </v:group>
            <v:group style="position:absolute;left:5150;top:6710;width:654;height:2" coordorigin="5150,6710" coordsize="654,2">
              <v:shape style="position:absolute;left:5150;top:6710;width:654;height:2" coordorigin="5150,6710" coordsize="654,0" path="m5150,6710l5804,6710e" filled="f" stroked="t" strokeweight=".477306pt" strokecolor="#4B4B4B">
                <v:path arrowok="t"/>
              </v:shape>
            </v:group>
            <v:group style="position:absolute;left:5728;top:6710;width:5895;height:2" coordorigin="5728,6710" coordsize="5895,2">
              <v:shape style="position:absolute;left:5728;top:6710;width:5895;height:2" coordorigin="5728,6710" coordsize="5895,0" path="m5728,6710l11622,6710e" filled="f" stroked="t" strokeweight=".715958pt" strokecolor="#646464">
                <v:path arrowok="t"/>
              </v:shape>
            </v:group>
            <v:group style="position:absolute;left:363;top:7127;width:2086;height:2" coordorigin="363,7127" coordsize="2086,2">
              <v:shape style="position:absolute;left:363;top:7127;width:2086;height:2" coordorigin="363,7127" coordsize="2086,0" path="m363,7127l2449,7127e" filled="f" stroked="t" strokeweight=".477306pt" strokecolor="#444444">
                <v:path arrowok="t"/>
              </v:shape>
            </v:group>
            <v:group style="position:absolute;left:2377;top:7134;width:5966;height:2" coordorigin="2377,7134" coordsize="5966,2">
              <v:shape style="position:absolute;left:2377;top:7134;width:5966;height:2" coordorigin="2377,7134" coordsize="5966,0" path="m2377,7134l8343,7134e" filled="f" stroked="t" strokeweight=".715958pt" strokecolor="#5B5B5B">
                <v:path arrowok="t"/>
              </v:shape>
            </v:group>
            <v:group style="position:absolute;left:8286;top:7134;width:921;height:2" coordorigin="8286,7134" coordsize="921,2">
              <v:shape style="position:absolute;left:8286;top:7134;width:921;height:2" coordorigin="8286,7134" coordsize="921,0" path="m8286,7134l9207,7134e" filled="f" stroked="t" strokeweight=".477306pt" strokecolor="#484848">
                <v:path arrowok="t"/>
              </v:shape>
            </v:group>
            <v:group style="position:absolute;left:8978;top:7134;width:2644;height:2" coordorigin="8978,7134" coordsize="2644,2">
              <v:shape style="position:absolute;left:8978;top:7134;width:2644;height:2" coordorigin="8978,7134" coordsize="2644,0" path="m8978,7134l11622,7134e" filled="f" stroked="t" strokeweight=".715958pt" strokecolor="#606060">
                <v:path arrowok="t"/>
              </v:shape>
            </v:group>
            <v:group style="position:absolute;left:4974;top:7124;width:2;height:670" coordorigin="4974,7124" coordsize="2,670">
              <v:shape style="position:absolute;left:4974;top:7124;width:2;height:670" coordorigin="4974,7124" coordsize="0,670" path="m4974,7794l4974,7124e" filled="f" stroked="t" strokeweight=".954611pt" strokecolor="#4F4F4F">
                <v:path arrowok="t"/>
              </v:shape>
            </v:group>
            <v:group style="position:absolute;left:4964;top:7354;width:2945;height:2" coordorigin="4964,7354" coordsize="2945,2">
              <v:shape style="position:absolute;left:4964;top:7354;width:2945;height:2" coordorigin="4964,7354" coordsize="2945,0" path="m4964,7354l7909,7354e" filled="f" stroked="t" strokeweight=".715958pt" strokecolor="#606060">
                <v:path arrowok="t"/>
              </v:shape>
            </v:group>
            <v:group style="position:absolute;left:7852;top:7354;width:1356;height:2" coordorigin="7852,7354" coordsize="1356,2">
              <v:shape style="position:absolute;left:7852;top:7354;width:1356;height:2" coordorigin="7852,7354" coordsize="1356,0" path="m7852,7354l9207,7354e" filled="f" stroked="t" strokeweight=".477306pt" strokecolor="#444444">
                <v:path arrowok="t"/>
              </v:shape>
            </v:group>
            <v:group style="position:absolute;left:9150;top:7354;width:2472;height:2" coordorigin="9150,7354" coordsize="2472,2">
              <v:shape style="position:absolute;left:9150;top:7354;width:2472;height:2" coordorigin="9150,7354" coordsize="2472,0" path="m9150,7354l11622,7354e" filled="f" stroked="t" strokeweight=".715958pt" strokecolor="#646464">
                <v:path arrowok="t"/>
              </v:shape>
            </v:group>
            <v:group style="position:absolute;left:4974;top:7572;width:831;height:2" coordorigin="4974,7572" coordsize="831,2">
              <v:shape style="position:absolute;left:4974;top:7572;width:831;height:2" coordorigin="4974,7572" coordsize="831,0" path="m4974,7572l5804,7572e" filled="f" stroked="t" strokeweight=".477306pt" strokecolor="#4B4B4B">
                <v:path arrowok="t"/>
              </v:shape>
            </v:group>
            <v:group style="position:absolute;left:5747;top:7574;width:740;height:2" coordorigin="5747,7574" coordsize="740,2">
              <v:shape style="position:absolute;left:5747;top:7574;width:740;height:2" coordorigin="5747,7574" coordsize="740,0" path="m5747,7574l6487,7574e" filled="f" stroked="t" strokeweight=".477306pt" strokecolor="#383838">
                <v:path arrowok="t"/>
              </v:shape>
            </v:group>
            <v:group style="position:absolute;left:6429;top:7574;width:5193;height:2" coordorigin="6429,7574" coordsize="5193,2">
              <v:shape style="position:absolute;left:6429;top:7574;width:5193;height:2" coordorigin="6429,7574" coordsize="5193,0" path="m6429,7574l11622,7574e" filled="f" stroked="t" strokeweight=".715958pt" strokecolor="#606060">
                <v:path arrowok="t"/>
              </v:shape>
            </v:group>
            <v:group style="position:absolute;left:363;top:7782;width:816;height:2" coordorigin="363,7782" coordsize="816,2">
              <v:shape style="position:absolute;left:363;top:7782;width:816;height:2" coordorigin="363,7782" coordsize="816,0" path="m363,7782l1179,7782e" filled="f" stroked="t" strokeweight=".477306pt" strokecolor="#4F4F4F">
                <v:path arrowok="t"/>
              </v:shape>
            </v:group>
            <v:group style="position:absolute;left:1122;top:7785;width:501;height:2" coordorigin="1122,7785" coordsize="501,2">
              <v:shape style="position:absolute;left:1122;top:7785;width:501;height:2" coordorigin="1122,7785" coordsize="501,0" path="m1122,7785l1623,7785e" filled="f" stroked="t" strokeweight=".477306pt" strokecolor="#3B3B3B">
                <v:path arrowok="t"/>
              </v:shape>
            </v:group>
            <v:group style="position:absolute;left:1566;top:7787;width:2119;height:2" coordorigin="1566,7787" coordsize="2119,2">
              <v:shape style="position:absolute;left:1566;top:7787;width:2119;height:2" coordorigin="1566,7787" coordsize="2119,0" path="m1566,7787l3685,7787e" filled="f" stroked="t" strokeweight=".715958pt" strokecolor="#646464">
                <v:path arrowok="t"/>
              </v:shape>
            </v:group>
            <v:group style="position:absolute;left:3613;top:7785;width:320;height:2" coordorigin="3613,7785" coordsize="320,2">
              <v:shape style="position:absolute;left:3613;top:7785;width:320;height:2" coordorigin="3613,7785" coordsize="320,0" path="m3613,7785l3933,7785e" filled="f" stroked="t" strokeweight=".477306pt" strokecolor="#383838">
                <v:path arrowok="t"/>
              </v:shape>
            </v:group>
            <v:group style="position:absolute;left:3876;top:7790;width:1928;height:2" coordorigin="3876,7790" coordsize="1928,2">
              <v:shape style="position:absolute;left:3876;top:7790;width:1928;height:2" coordorigin="3876,7790" coordsize="1928,0" path="m3876,7790l5804,7790e" filled="f" stroked="t" strokeweight=".477306pt" strokecolor="#4B4B4B">
                <v:path arrowok="t"/>
              </v:shape>
            </v:group>
            <v:group style="position:absolute;left:4978;top:7565;width:2;height:230" coordorigin="4978,7565" coordsize="2,230">
              <v:shape style="position:absolute;left:4978;top:7565;width:2;height:230" coordorigin="4978,7565" coordsize="0,230" path="m4978,7794l4978,7565e" filled="f" stroked="t" strokeweight=".954611pt" strokecolor="#343434">
                <v:path arrowok="t"/>
              </v:shape>
            </v:group>
            <v:group style="position:absolute;left:5613;top:7792;width:1446;height:2" coordorigin="5613,7792" coordsize="1446,2">
              <v:shape style="position:absolute;left:5613;top:7792;width:1446;height:2" coordorigin="5613,7792" coordsize="1446,0" path="m5613,7792l7059,7792e" filled="f" stroked="t" strokeweight=".954611pt" strokecolor="#707070">
                <v:path arrowok="t"/>
              </v:shape>
            </v:group>
            <v:group style="position:absolute;left:6983;top:7790;width:926;height:2" coordorigin="6983,7790" coordsize="926,2">
              <v:shape style="position:absolute;left:6983;top:7790;width:926;height:2" coordorigin="6983,7790" coordsize="926,0" path="m6983,7790l7909,7790e" filled="f" stroked="t" strokeweight=".477306pt" strokecolor="#3F3F3F">
                <v:path arrowok="t"/>
              </v:shape>
            </v:group>
            <v:group style="position:absolute;left:7852;top:7792;width:3771;height:2" coordorigin="7852,7792" coordsize="3771,2">
              <v:shape style="position:absolute;left:7852;top:7792;width:3771;height:2" coordorigin="7852,7792" coordsize="3771,0" path="m7852,7792l11622,7792e" filled="f" stroked="t" strokeweight=".954611pt" strokecolor="#6B6B6B">
                <v:path arrowok="t"/>
              </v:shape>
            </v:group>
            <v:group style="position:absolute;left:11620;top:7545;width:2;height:273" coordorigin="11620,7545" coordsize="2,273">
              <v:shape style="position:absolute;left:11620;top:7545;width:2;height:273" coordorigin="11620,7545" coordsize="0,273" path="m11620,7818l11620,7545e" filled="f" stroked="t" strokeweight=".477306pt" strokecolor="#383838">
                <v:path arrowok="t"/>
              </v:shape>
            </v:group>
            <v:group style="position:absolute;left:368;top:8596;width:3060;height:2" coordorigin="368,8596" coordsize="3060,2">
              <v:shape style="position:absolute;left:368;top:8596;width:3060;height:2" coordorigin="368,8596" coordsize="3060,0" path="m368,8596l3427,8596e" filled="f" stroked="t" strokeweight=".954611pt" strokecolor="#646464">
                <v:path arrowok="t"/>
              </v:shape>
            </v:group>
            <v:group style="position:absolute;left:372;top:8201;width:2;height:656" coordorigin="372,8201" coordsize="2,656">
              <v:shape style="position:absolute;left:372;top:8201;width:2;height:656" coordorigin="372,8201" coordsize="0,656" path="m372,8857l372,8201e" filled="f" stroked="t" strokeweight=".477306pt" strokecolor="#282828">
                <v:path arrowok="t"/>
              </v:shape>
            </v:group>
            <v:group style="position:absolute;left:3370;top:8599;width:563;height:2" coordorigin="3370,8599" coordsize="563,2">
              <v:shape style="position:absolute;left:3370;top:8599;width:563;height:2" coordorigin="3370,8599" coordsize="563,0" path="m3370,8599l3933,8599e" filled="f" stroked="t" strokeweight=".477306pt" strokecolor="#343434">
                <v:path arrowok="t"/>
              </v:shape>
            </v:group>
            <v:group style="position:absolute;left:3876;top:8599;width:1126;height:2" coordorigin="3876,8599" coordsize="1126,2">
              <v:shape style="position:absolute;left:3876;top:8599;width:1126;height:2" coordorigin="3876,8599" coordsize="1126,0" path="m3876,8599l5002,8599e" filled="f" stroked="t" strokeweight=".477306pt" strokecolor="#4B4B4B">
                <v:path arrowok="t"/>
              </v:shape>
            </v:group>
            <v:group style="position:absolute;left:4907;top:8604;width:2157;height:2" coordorigin="4907,8604" coordsize="2157,2">
              <v:shape style="position:absolute;left:4907;top:8604;width:2157;height:2" coordorigin="4907,8604" coordsize="2157,0" path="m4907,8604l7064,8604e" filled="f" stroked="t" strokeweight=".954611pt" strokecolor="#707070">
                <v:path arrowok="t"/>
              </v:shape>
            </v:group>
            <v:group style="position:absolute;left:6983;top:8604;width:926;height:2" coordorigin="6983,8604" coordsize="926,2">
              <v:shape style="position:absolute;left:6983;top:8604;width:926;height:2" coordorigin="6983,8604" coordsize="926,0" path="m6983,8604l7909,8604e" filled="f" stroked="t" strokeweight=".477306pt" strokecolor="#3F3F3F">
                <v:path arrowok="t"/>
              </v:shape>
            </v:group>
            <v:group style="position:absolute;left:7852;top:8606;width:1885;height:2" coordorigin="7852,8606" coordsize="1885,2">
              <v:shape style="position:absolute;left:7852;top:8606;width:1885;height:2" coordorigin="7852,8606" coordsize="1885,0" path="m7852,8606l9737,8606e" filled="f" stroked="t" strokeweight=".954611pt" strokecolor="#676767">
                <v:path arrowok="t"/>
              </v:shape>
            </v:group>
            <v:group style="position:absolute;left:9608;top:8606;width:2014;height:2" coordorigin="9608,8606" coordsize="2014,2">
              <v:shape style="position:absolute;left:9608;top:8606;width:2014;height:2" coordorigin="9608,8606" coordsize="2014,0" path="m9608,8606l11622,8606e" filled="f" stroked="t" strokeweight=".477306pt" strokecolor="#4F4F4F">
                <v:path arrowok="t"/>
              </v:shape>
            </v:group>
            <v:group style="position:absolute;left:363;top:9475;width:2725;height:2" coordorigin="363,9475" coordsize="2725,2">
              <v:shape style="position:absolute;left:363;top:9475;width:2725;height:2" coordorigin="363,9475" coordsize="2725,0" path="m363,9475l3088,9475e" filled="f" stroked="t" strokeweight=".954611pt" strokecolor="#646464">
                <v:path arrowok="t"/>
              </v:shape>
            </v:group>
            <v:group style="position:absolute;left:370;top:651;width:2;height:8857" coordorigin="370,651" coordsize="2,8857">
              <v:shape style="position:absolute;left:370;top:651;width:2;height:8857" coordorigin="370,651" coordsize="0,8857" path="m370,9508l370,651e" filled="f" stroked="t" strokeweight=".715958pt" strokecolor="#4F4F4F">
                <v:path arrowok="t"/>
              </v:shape>
            </v:group>
            <v:group style="position:absolute;left:2422;top:3945;width:2;height:11510" coordorigin="2422,3945" coordsize="2,11510">
              <v:shape style="position:absolute;left:2422;top:3945;width:2;height:11510" coordorigin="2422,3945" coordsize="0,11510" path="m2422,15455l2422,3945e" filled="f" stroked="t" strokeweight=".715958pt" strokecolor="#4F4F4F">
                <v:path arrowok="t"/>
              </v:shape>
            </v:group>
            <v:group style="position:absolute;left:2377;top:9487;width:9245;height:2" coordorigin="2377,9487" coordsize="9245,2">
              <v:shape style="position:absolute;left:2377;top:9487;width:9245;height:2" coordorigin="2377,9487" coordsize="9245,0" path="m2377,9487l11622,9487e" filled="f" stroked="t" strokeweight=".715958pt" strokecolor="#5B5B5B">
                <v:path arrowok="t"/>
              </v:shape>
            </v:group>
            <v:group style="position:absolute;left:8954;top:9489;width:1919;height:2" coordorigin="8954,9489" coordsize="1919,2">
              <v:shape style="position:absolute;left:8954;top:9489;width:1919;height:2" coordorigin="8954,9489" coordsize="1919,0" path="m8954,9489l10873,9489e" filled="f" stroked="t" strokeweight=".954611pt" strokecolor="#707070">
                <v:path arrowok="t"/>
              </v:shape>
            </v:group>
            <v:group style="position:absolute;left:363;top:9810;width:1260;height:2" coordorigin="363,9810" coordsize="1260,2">
              <v:shape style="position:absolute;left:363;top:9810;width:1260;height:2" coordorigin="363,9810" coordsize="1260,0" path="m363,9810l1623,9810e" filled="f" stroked="t" strokeweight=".715958pt" strokecolor="#575757">
                <v:path arrowok="t"/>
              </v:shape>
            </v:group>
            <v:group style="position:absolute;left:1566;top:9817;width:883;height:2" coordorigin="1566,9817" coordsize="883,2">
              <v:shape style="position:absolute;left:1566;top:9817;width:883;height:2" coordorigin="1566,9817" coordsize="883,0" path="m1566,9817l2449,9817e" filled="f" stroked="t" strokeweight=".477306pt" strokecolor="#4F4F4F">
                <v:path arrowok="t"/>
              </v:shape>
            </v:group>
            <v:group style="position:absolute;left:2320;top:9822;width:9303;height:2" coordorigin="2320,9822" coordsize="9303,2">
              <v:shape style="position:absolute;left:2320;top:9822;width:9303;height:2" coordorigin="2320,9822" coordsize="9303,0" path="m2320,9822l11622,9822e" filled="f" stroked="t" strokeweight=".715958pt" strokecolor="#646464">
                <v:path arrowok="t"/>
              </v:shape>
            </v:group>
            <v:group style="position:absolute;left:4787;top:9822;width:2282;height:2" coordorigin="4787,9822" coordsize="2282,2">
              <v:shape style="position:absolute;left:4787;top:9822;width:2282;height:2" coordorigin="4787,9822" coordsize="2282,0" path="m4787,9822l7069,9822e" filled="f" stroked="t" strokeweight=".477306pt" strokecolor="#484848">
                <v:path arrowok="t"/>
              </v:shape>
            </v:group>
            <v:group style="position:absolute;left:8286;top:9824;width:921;height:2" coordorigin="8286,9824" coordsize="921,2">
              <v:shape style="position:absolute;left:8286;top:9824;width:921;height:2" coordorigin="8286,9824" coordsize="921,0" path="m8286,9824l9207,9824e" filled="f" stroked="t" strokeweight=".477306pt" strokecolor="#484848">
                <v:path arrowok="t"/>
              </v:shape>
            </v:group>
            <v:group style="position:absolute;left:9150;top:9829;width:263;height:2" coordorigin="9150,9829" coordsize="263,2">
              <v:shape style="position:absolute;left:9150;top:9829;width:263;height:2" coordorigin="9150,9829" coordsize="263,0" path="m9150,9829l9412,9829e" filled="f" stroked="t" strokeweight=".477306pt" strokecolor="#5B5B5B">
                <v:path arrowok="t"/>
              </v:shape>
            </v:group>
            <v:group style="position:absolute;left:9355;top:9829;width:310;height:2" coordorigin="9355,9829" coordsize="310,2">
              <v:shape style="position:absolute;left:9355;top:9829;width:310;height:2" coordorigin="9355,9829" coordsize="310,0" path="m9355,9829l9665,9829e" filled="f" stroked="t" strokeweight=".477306pt" strokecolor="#484848">
                <v:path arrowok="t"/>
              </v:shape>
            </v:group>
            <v:group style="position:absolute;left:363;top:10052;width:2110;height:2" coordorigin="363,10052" coordsize="2110,2">
              <v:shape style="position:absolute;left:363;top:10052;width:2110;height:2" coordorigin="363,10052" coordsize="2110,0" path="m363,10052l2472,10052e" filled="f" stroked="t" strokeweight=".954611pt" strokecolor="#676767">
                <v:path arrowok="t"/>
              </v:shape>
            </v:group>
            <v:group style="position:absolute;left:2377;top:10049;width:463;height:2" coordorigin="2377,10049" coordsize="463,2">
              <v:shape style="position:absolute;left:2377;top:10049;width:463;height:2" coordorigin="2377,10049" coordsize="463,0" path="m2377,10049l2840,10049e" filled="f" stroked="t" strokeweight=".477306pt" strokecolor="#484848">
                <v:path arrowok="t"/>
              </v:shape>
            </v:group>
            <v:group style="position:absolute;left:2730;top:10052;width:325;height:2" coordorigin="2730,10052" coordsize="325,2">
              <v:shape style="position:absolute;left:2730;top:10052;width:325;height:2" coordorigin="2730,10052" coordsize="325,0" path="m2730,10052l3055,10052e" filled="f" stroked="t" strokeweight=".715958pt" strokecolor="#5B5B5B">
                <v:path arrowok="t"/>
              </v:shape>
            </v:group>
            <v:group style="position:absolute;left:2997;top:10054;width:1322;height:2" coordorigin="2997,10054" coordsize="1322,2">
              <v:shape style="position:absolute;left:2997;top:10054;width:1322;height:2" coordorigin="2997,10054" coordsize="1322,0" path="m2997,10054l4320,10054e" filled="f" stroked="t" strokeweight=".477306pt" strokecolor="#444444">
                <v:path arrowok="t"/>
              </v:shape>
            </v:group>
            <v:group style="position:absolute;left:4262;top:10059;width:7360;height:2" coordorigin="4262,10059" coordsize="7360,2">
              <v:shape style="position:absolute;left:4262;top:10059;width:7360;height:2" coordorigin="4262,10059" coordsize="7360,0" path="m4262,10059l11622,10059e" filled="f" stroked="t" strokeweight=".715958pt" strokecolor="#646464">
                <v:path arrowok="t"/>
              </v:shape>
            </v:group>
            <v:group style="position:absolute;left:6983;top:10059;width:926;height:2" coordorigin="6983,10059" coordsize="926,2">
              <v:shape style="position:absolute;left:6983;top:10059;width:926;height:2" coordorigin="6983,10059" coordsize="926,0" path="m6983,10059l7909,10059e" filled="f" stroked="t" strokeweight=".477306pt" strokecolor="#3F3F3F">
                <v:path arrowok="t"/>
              </v:shape>
            </v:group>
            <v:group style="position:absolute;left:7852;top:10061;width:492;height:2" coordorigin="7852,10061" coordsize="492,2">
              <v:shape style="position:absolute;left:7852;top:10061;width:492;height:2" coordorigin="7852,10061" coordsize="492,0" path="m7852,10061l8343,10061e" filled="f" stroked="t" strokeweight=".715958pt" strokecolor="#606060">
                <v:path arrowok="t"/>
              </v:shape>
            </v:group>
            <v:group style="position:absolute;left:358;top:10533;width:11250;height:2" coordorigin="358,10533" coordsize="11250,2">
              <v:shape style="position:absolute;left:358;top:10533;width:11250;height:2" coordorigin="358,10533" coordsize="11250,0" path="m358,10533l11608,10533e" filled="f" stroked="t" strokeweight=".715958pt" strokecolor="#646464">
                <v:path arrowok="t"/>
              </v:shape>
            </v:group>
            <v:group style="position:absolute;left:2997;top:10533;width:1322;height:2" coordorigin="2997,10533" coordsize="1322,2">
              <v:shape style="position:absolute;left:2997;top:10533;width:1322;height:2" coordorigin="2997,10533" coordsize="1322,0" path="m2997,10533l4320,10533e" filled="f" stroked="t" strokeweight=".477306pt" strokecolor="#3F3F3F">
                <v:path arrowok="t"/>
              </v:shape>
            </v:group>
            <v:group style="position:absolute;left:6429;top:10538;width:554;height:2" coordorigin="6429,10538" coordsize="554,2">
              <v:shape style="position:absolute;left:6429;top:10538;width:554;height:2" coordorigin="6429,10538" coordsize="554,0" path="m6429,10538l6983,10538e" filled="f" stroked="t" strokeweight=".954611pt" strokecolor="#777777">
                <v:path arrowok="t"/>
              </v:shape>
            </v:group>
            <v:group style="position:absolute;left:6830;top:10543;width:4792;height:2" coordorigin="6830,10543" coordsize="4792,2">
              <v:shape style="position:absolute;left:6830;top:10543;width:4792;height:2" coordorigin="6830,10543" coordsize="4792,0" path="m6830,10543l11622,10543e" filled="f" stroked="t" strokeweight=".715958pt" strokecolor="#5B5B5B">
                <v:path arrowok="t"/>
              </v:shape>
            </v:group>
            <v:group style="position:absolute;left:6983;top:10538;width:926;height:2" coordorigin="6983,10538" coordsize="926,2">
              <v:shape style="position:absolute;left:6983;top:10538;width:926;height:2" coordorigin="6983,10538" coordsize="926,0" path="m6983,10538l7909,10538e" filled="f" stroked="t" strokeweight=".477306pt" strokecolor="#444444">
                <v:path arrowok="t"/>
              </v:shape>
            </v:group>
            <v:group style="position:absolute;left:363;top:10782;width:1231;height:2" coordorigin="363,10782" coordsize="1231,2">
              <v:shape style="position:absolute;left:363;top:10782;width:1231;height:2" coordorigin="363,10782" coordsize="1231,0" path="m363,10782l1594,10782e" filled="f" stroked="t" strokeweight=".238653pt" strokecolor="#777777">
                <v:path arrowok="t"/>
              </v:shape>
            </v:group>
            <v:group style="position:absolute;left:1847;top:10751;width:993;height:2" coordorigin="1847,10751" coordsize="993,2">
              <v:shape style="position:absolute;left:1847;top:10751;width:993;height:2" coordorigin="1847,10751" coordsize="993,0" path="m1847,10751l2840,10751e" filled="f" stroked="t" strokeweight=".238653pt" strokecolor="#444444">
                <v:path arrowok="t"/>
              </v:shape>
            </v:group>
            <v:group style="position:absolute;left:4945;top:10751;width:263;height:2" coordorigin="4945,10751" coordsize="263,2">
              <v:shape style="position:absolute;left:4945;top:10751;width:263;height:2" coordorigin="4945,10751" coordsize="263,0" path="m4945,10751l5207,10751e" filled="f" stroked="t" strokeweight=".238653pt" strokecolor="#444454">
                <v:path arrowok="t"/>
              </v:shape>
            </v:group>
            <v:group style="position:absolute;left:2783;top:10756;width:6425;height:2" coordorigin="2783,10756" coordsize="6425,2">
              <v:shape style="position:absolute;left:2783;top:10756;width:6425;height:2" coordorigin="2783,10756" coordsize="6425,0" path="m2783,10756l9207,10756e" filled="f" stroked="t" strokeweight=".715958pt" strokecolor="#646070">
                <v:path arrowok="t"/>
              </v:shape>
            </v:group>
            <v:group style="position:absolute;left:9150;top:10760;width:2472;height:2" coordorigin="9150,10760" coordsize="2472,2">
              <v:shape style="position:absolute;left:9150;top:10760;width:2472;height:2" coordorigin="9150,10760" coordsize="2472,0" path="m9150,10760l11622,10760e" filled="f" stroked="t" strokeweight=".477306pt" strokecolor="#4F4F4F">
                <v:path arrowok="t"/>
              </v:shape>
            </v:group>
            <v:group style="position:absolute;left:363;top:10926;width:2057;height:2" coordorigin="363,10926" coordsize="2057,2">
              <v:shape style="position:absolute;left:363;top:10926;width:2057;height:2" coordorigin="363,10926" coordsize="2057,0" path="m363,10926l2420,10926e" filled="f" stroked="t" strokeweight=".238653pt" strokecolor="#606060">
                <v:path arrowok="t"/>
              </v:shape>
            </v:group>
            <v:group style="position:absolute;left:1594;top:10782;width:2;height:148" coordorigin="1594,10782" coordsize="2,148">
              <v:shape style="position:absolute;left:1594;top:10782;width:2;height:148" coordorigin="1594,10782" coordsize="0,148" path="m1594,10930l1594,10782e" filled="f" stroked="t" strokeweight=".238653pt" strokecolor="#000000">
                <v:path arrowok="t"/>
              </v:shape>
            </v:group>
            <v:group style="position:absolute;left:2425;top:10753;width:2;height:206" coordorigin="2425,10753" coordsize="2,206">
              <v:shape style="position:absolute;left:2425;top:10753;width:2;height:206" coordorigin="2425,10753" coordsize="0,206" path="m2425,10959l2425,10753e" filled="f" stroked="t" strokeweight=".954611pt" strokecolor="#343434">
                <v:path arrowok="t"/>
              </v:shape>
            </v:group>
            <v:group style="position:absolute;left:4816;top:10926;width:2196;height:2" coordorigin="4816,10926" coordsize="2196,2">
              <v:shape style="position:absolute;left:4816;top:10926;width:2196;height:2" coordorigin="4816,10926" coordsize="2196,0" path="m4816,10926l7012,10926e" filled="f" stroked="t" strokeweight=".238653pt" strokecolor="#000000">
                <v:path arrowok="t"/>
              </v:shape>
            </v:group>
            <v:group style="position:absolute;left:7012;top:10926;width:616;height:2" coordorigin="7012,10926" coordsize="616,2">
              <v:shape style="position:absolute;left:7012;top:10926;width:616;height:2" coordorigin="7012,10926" coordsize="616,0" path="m7012,10926l7627,10926e" filled="f" stroked="t" strokeweight=".238653pt" strokecolor="#2B2B2B">
                <v:path arrowok="t"/>
              </v:shape>
            </v:group>
            <v:group style="position:absolute;left:7436;top:10753;width:2;height:914" coordorigin="7436,10753" coordsize="2,914">
              <v:shape style="position:absolute;left:7436;top:10753;width:2;height:914" coordorigin="7436,10753" coordsize="0,914" path="m7436,11668l7436,10753e" filled="f" stroked="t" strokeweight=".477306pt" strokecolor="#343434">
                <v:path arrowok="t"/>
              </v:shape>
            </v:group>
            <v:group style="position:absolute;left:7627;top:10926;width:253;height:2" coordorigin="7627,10926" coordsize="253,2">
              <v:shape style="position:absolute;left:7627;top:10926;width:253;height:2" coordorigin="7627,10926" coordsize="253,0" path="m7627,10926l7880,10926e" filled="f" stroked="t" strokeweight=".238653pt" strokecolor="#000000">
                <v:path arrowok="t"/>
              </v:shape>
            </v:group>
            <v:group style="position:absolute;left:7880;top:10926;width:3713;height:2" coordorigin="7880,10926" coordsize="3713,2">
              <v:shape style="position:absolute;left:7880;top:10926;width:3713;height:2" coordorigin="7880,10926" coordsize="3713,0" path="m7880,10926l11594,10926e" filled="f" stroked="t" strokeweight=".238653pt" strokecolor="#444444">
                <v:path arrowok="t"/>
              </v:shape>
            </v:group>
            <v:group style="position:absolute;left:1165;top:10897;width:2;height:560" coordorigin="1165,10897" coordsize="2,560">
              <v:shape style="position:absolute;left:1165;top:10897;width:2;height:560" coordorigin="1165,10897" coordsize="0,560" path="m1165,11457l1165,10897e" filled="f" stroked="t" strokeweight=".477306pt" strokecolor="#2B2B2B">
                <v:path arrowok="t"/>
              </v:shape>
            </v:group>
            <v:group style="position:absolute;left:1594;top:10921;width:2;height:201" coordorigin="1594,10921" coordsize="2,201">
              <v:shape style="position:absolute;left:1594;top:10921;width:2;height:201" coordorigin="1594,10921" coordsize="0,201" path="m1594,11122l1594,10921e" filled="f" stroked="t" strokeweight=".238653pt" strokecolor="#676767">
                <v:path arrowok="t"/>
              </v:shape>
            </v:group>
            <v:group style="position:absolute;left:1594;top:11122;width:2;height:1752" coordorigin="1594,11122" coordsize="2,1752">
              <v:shape style="position:absolute;left:1594;top:11122;width:2;height:1752" coordorigin="1594,11122" coordsize="0,1752" path="m1594,12874l1594,11122e" filled="f" stroked="t" strokeweight=".238653pt" strokecolor="#000000">
                <v:path arrowok="t"/>
              </v:shape>
            </v:group>
            <v:group style="position:absolute;left:2415;top:11610;width:2;height:742" coordorigin="2415,11610" coordsize="2,742">
              <v:shape style="position:absolute;left:2415;top:11610;width:2;height:742" coordorigin="2415,11610" coordsize="0,742" path="m2415,12352l2415,11610e" filled="f" stroked="t" strokeweight=".954611pt" strokecolor="#606060">
                <v:path arrowok="t"/>
              </v:shape>
            </v:group>
            <v:group style="position:absolute;left:7436;top:11610;width:2;height:967" coordorigin="7436,11610" coordsize="2,967">
              <v:shape style="position:absolute;left:7436;top:11610;width:2;height:967" coordorigin="7436,11610" coordsize="0,967" path="m7436,12577l7436,11610e" filled="f" stroked="t" strokeweight=".954611pt" strokecolor="#5B5B5B">
                <v:path arrowok="t"/>
              </v:shape>
            </v:group>
            <v:group style="position:absolute;left:368;top:4026;width:2;height:11419" coordorigin="368,4026" coordsize="2,11419">
              <v:shape style="position:absolute;left:368;top:4026;width:2;height:11419" coordorigin="368,4026" coordsize="0,11419" path="m368,15445l368,4026e" filled="f" stroked="t" strokeweight=".715958pt" strokecolor="#4F4F4F">
                <v:path arrowok="t"/>
              </v:shape>
            </v:group>
            <v:group style="position:absolute;left:1165;top:11797;width:2;height:1245" coordorigin="1165,11797" coordsize="2,1245">
              <v:shape style="position:absolute;left:1165;top:11797;width:2;height:1245" coordorigin="1165,11797" coordsize="0,1245" path="m1165,13042l1165,11797e" filled="f" stroked="t" strokeweight=".954611pt" strokecolor="#5B5B5B">
                <v:path arrowok="t"/>
              </v:shape>
            </v:group>
            <v:group style="position:absolute;left:368;top:11897;width:2;height:680" coordorigin="368,11897" coordsize="2,680">
              <v:shape style="position:absolute;left:368;top:11897;width:2;height:680" coordorigin="368,11897" coordsize="0,680" path="m368,12577l368,11897e" filled="f" stroked="t" strokeweight=".477306pt" strokecolor="#1F1F1F">
                <v:path arrowok="t"/>
              </v:shape>
            </v:group>
            <v:group style="position:absolute;left:11620;top:11897;width:2;height:1015" coordorigin="11620,11897" coordsize="2,1015">
              <v:shape style="position:absolute;left:11620;top:11897;width:2;height:1015" coordorigin="11620,11897" coordsize="0,1015" path="m11620,12912l11620,11897e" filled="f" stroked="t" strokeweight=".477306pt" strokecolor="#3B3B3B">
                <v:path arrowok="t"/>
              </v:shape>
            </v:group>
            <v:group style="position:absolute;left:2415;top:12185;width:2;height:220" coordorigin="2415,12185" coordsize="2,220">
              <v:shape style="position:absolute;left:2415;top:12185;width:2;height:220" coordorigin="2415,12185" coordsize="0,220" path="m2415,12405l2415,12185e" filled="f" stroked="t" strokeweight=".954611pt" strokecolor="#4B4B4B">
                <v:path arrowok="t"/>
              </v:shape>
            </v:group>
            <v:group style="position:absolute;left:368;top:12520;width:2;height:168" coordorigin="368,12520" coordsize="2,168">
              <v:shape style="position:absolute;left:368;top:12520;width:2;height:168" coordorigin="368,12520" coordsize="0,168" path="m368,12687l368,12520e" filled="f" stroked="t" strokeweight=".477306pt" strokecolor="#383838">
                <v:path arrowok="t"/>
              </v:shape>
            </v:group>
            <v:group style="position:absolute;left:7441;top:12520;width:2;height:168" coordorigin="7441,12520" coordsize="2,168">
              <v:shape style="position:absolute;left:7441;top:12520;width:2;height:168" coordorigin="7441,12520" coordsize="0,168" path="m7441,12687l7441,12520e" filled="f" stroked="t" strokeweight=".477306pt" strokecolor="#383838">
                <v:path arrowok="t"/>
              </v:shape>
            </v:group>
            <v:group style="position:absolute;left:7439;top:12630;width:2;height:455" coordorigin="7439,12630" coordsize="2,455">
              <v:shape style="position:absolute;left:7439;top:12630;width:2;height:455" coordorigin="7439,12630" coordsize="0,455" path="m7439,13085l7439,12630e" filled="f" stroked="t" strokeweight=".715958pt" strokecolor="#4F4F4F">
                <v:path arrowok="t"/>
              </v:shape>
            </v:group>
            <v:group style="position:absolute;left:358;top:13058;width:831;height:2" coordorigin="358,13058" coordsize="831,2">
              <v:shape style="position:absolute;left:358;top:13058;width:831;height:2" coordorigin="358,13058" coordsize="831,0" path="m358,13058l1188,13058e" filled="f" stroked="t" strokeweight=".477306pt" strokecolor="#4F4F4F">
                <v:path arrowok="t"/>
              </v:shape>
            </v:group>
            <v:group style="position:absolute;left:1117;top:13061;width:511;height:2" coordorigin="1117,13061" coordsize="511,2">
              <v:shape style="position:absolute;left:1117;top:13061;width:511;height:2" coordorigin="1117,13061" coordsize="511,0" path="m1117,13061l1628,13061e" filled="f" stroked="t" strokeweight=".477306pt" strokecolor="#3B3B3F">
                <v:path arrowok="t"/>
              </v:shape>
            </v:group>
            <v:group style="position:absolute;left:1594;top:12874;width:2;height:675" coordorigin="1594,12874" coordsize="2,675">
              <v:shape style="position:absolute;left:1594;top:12874;width:2;height:675" coordorigin="1594,12874" coordsize="0,675" path="m1594,13549l1594,12874e" filled="f" stroked="t" strokeweight=".238653pt" strokecolor="#48484B">
                <v:path arrowok="t"/>
              </v:shape>
            </v:group>
            <v:group style="position:absolute;left:1566;top:13063;width:859;height:2" coordorigin="1566,13063" coordsize="859,2">
              <v:shape style="position:absolute;left:1566;top:13063;width:859;height:2" coordorigin="1566,13063" coordsize="859,0" path="m1566,13063l2425,13063e" filled="f" stroked="t" strokeweight=".477306pt" strokecolor="#4F4F4F">
                <v:path arrowok="t"/>
              </v:shape>
            </v:group>
            <v:group style="position:absolute;left:2415;top:12845;width:2;height:1197" coordorigin="2415,12845" coordsize="2,1197">
              <v:shape style="position:absolute;left:2415;top:12845;width:2;height:1197" coordorigin="2415,12845" coordsize="0,1197" path="m2415,14042l2415,12845e" filled="f" stroked="t" strokeweight=".477306pt" strokecolor="#343434">
                <v:path arrowok="t"/>
              </v:shape>
            </v:group>
            <v:group style="position:absolute;left:1162;top:10739;width:2;height:4711" coordorigin="1162,10739" coordsize="2,4711">
              <v:shape style="position:absolute;left:1162;top:10739;width:2;height:4711" coordorigin="1162,10739" coordsize="0,4711" path="m1162,15450l1162,10739e" filled="f" stroked="t" strokeweight=".715958pt" strokecolor="#484848">
                <v:path arrowok="t"/>
              </v:shape>
            </v:group>
            <v:group style="position:absolute;left:1165;top:13520;width:2;height:230" coordorigin="1165,13520" coordsize="2,230">
              <v:shape style="position:absolute;left:1165;top:13520;width:2;height:230" coordorigin="1165,13520" coordsize="0,230" path="m1165,13750l1165,13520e" filled="f" stroked="t" strokeweight=".477306pt" strokecolor="#1F1F1F">
                <v:path arrowok="t"/>
              </v:shape>
            </v:group>
            <v:group style="position:absolute;left:1594;top:13549;width:2;height:962" coordorigin="1594,13549" coordsize="2,962">
              <v:shape style="position:absolute;left:1594;top:13549;width:2;height:962" coordorigin="1594,13549" coordsize="0,962" path="m1594,14512l1594,13549e" filled="f" stroked="t" strokeweight=".238653pt" strokecolor="#000000">
                <v:path arrowok="t"/>
              </v:shape>
            </v:group>
            <v:group style="position:absolute;left:4816;top:13846;width:2;height:460" coordorigin="4816,13846" coordsize="2,460">
              <v:shape style="position:absolute;left:4816;top:13846;width:2;height:460" coordorigin="4816,13846" coordsize="0,460" path="m4816,14306l4816,13846e" filled="f" stroked="t" strokeweight="2.863833pt" strokecolor="#444B8C">
                <v:path arrowok="t"/>
              </v:shape>
            </v:group>
            <v:group style="position:absolute;left:3642;top:13722;width:2;height:292" coordorigin="3642,13722" coordsize="2,292">
              <v:shape style="position:absolute;left:3642;top:13722;width:2;height:292" coordorigin="3642,13722" coordsize="0,292" path="m3642,14014l3642,13722e" filled="f" stroked="t" strokeweight="4.773055pt" strokecolor="#4B57AC">
                <v:path arrowok="t"/>
              </v:shape>
            </v:group>
            <v:group style="position:absolute;left:2415;top:13985;width:2;height:1470" coordorigin="2415,13985" coordsize="2,1470">
              <v:shape style="position:absolute;left:2415;top:13985;width:2;height:1470" coordorigin="2415,13985" coordsize="0,1470" path="m2415,15455l2415,13985e" filled="f" stroked="t" strokeweight=".954611pt" strokecolor="#575757">
                <v:path arrowok="t"/>
              </v:shape>
            </v:group>
            <v:group style="position:absolute;left:3642;top:14014;width:2;height:297" coordorigin="3642,14014" coordsize="2,297">
              <v:shape style="position:absolute;left:3642;top:14014;width:2;height:297" coordorigin="3642,14014" coordsize="0,297" path="m3642,14310l3642,14014e" filled="f" stroked="t" strokeweight="4.773055pt" strokecolor="#3F4B90">
                <v:path arrowok="t"/>
              </v:shape>
            </v:group>
            <v:group style="position:absolute;left:7439;top:12745;width:2;height:1915" coordorigin="7439,12745" coordsize="2,1915">
              <v:shape style="position:absolute;left:7439;top:12745;width:2;height:1915" coordorigin="7439,12745" coordsize="0,1915" path="m7439,14660l7439,12745e" filled="f" stroked="t" strokeweight=".954611pt" strokecolor="#646464">
                <v:path arrowok="t"/>
              </v:shape>
            </v:group>
            <v:group style="position:absolute;left:3642;top:14310;width:2;height:1139" coordorigin="3642,14310" coordsize="2,1139">
              <v:shape style="position:absolute;left:3642;top:14310;width:2;height:1139" coordorigin="3642,14310" coordsize="0,1139" path="m3642,15450l3642,14310e" filled="f" stroked="t" strokeweight="2.386528pt" strokecolor="#444B97">
                <v:path arrowok="t"/>
              </v:shape>
            </v:group>
            <v:group style="position:absolute;left:3589;top:15448;width:1255;height:2" coordorigin="3589,15448" coordsize="1255,2">
              <v:shape style="position:absolute;left:3589;top:15448;width:1255;height:2" coordorigin="3589,15448" coordsize="1255,0" path="m3589,15448l4845,15448e" filled="f" stroked="t" strokeweight=".477306pt" strokecolor="#606060">
                <v:path arrowok="t"/>
              </v:shape>
            </v:group>
            <v:group style="position:absolute;left:358;top:15443;width:3336;height:2" coordorigin="358,15443" coordsize="3336,2">
              <v:shape style="position:absolute;left:358;top:15443;width:3336;height:2" coordorigin="358,15443" coordsize="3336,0" path="m358,15443l3694,15443e" filled="f" stroked="t" strokeweight=".954611pt" strokecolor="#808080">
                <v:path arrowok="t"/>
              </v:shape>
            </v:group>
            <v:group style="position:absolute;left:1594;top:14512;width:2;height:938" coordorigin="1594,14512" coordsize="2,938">
              <v:shape style="position:absolute;left:1594;top:14512;width:2;height:938" coordorigin="1594,14512" coordsize="0,938" path="m1594,15450l1594,14512e" filled="f" stroked="t" strokeweight=".238653pt" strokecolor="#808080">
                <v:path arrowok="t"/>
              </v:shape>
            </v:group>
            <v:group style="position:absolute;left:4787;top:15450;width:420;height:2" coordorigin="4787,15450" coordsize="420,2">
              <v:shape style="position:absolute;left:4787;top:15450;width:420;height:2" coordorigin="4787,15450" coordsize="420,0" path="m4787,15450l5207,15450e" filled="f" stroked="t" strokeweight=".477306pt" strokecolor="#4B484B">
                <v:path arrowok="t"/>
              </v:shape>
            </v:group>
            <v:group style="position:absolute;left:5150;top:15452;width:1737;height:2" coordorigin="5150,15452" coordsize="1737,2">
              <v:shape style="position:absolute;left:5150;top:15452;width:1737;height:2" coordorigin="5150,15452" coordsize="1737,0" path="m5150,15452l6888,15452e" filled="f" stroked="t" strokeweight=".477306pt" strokecolor="#646064">
                <v:path arrowok="t"/>
              </v:shape>
            </v:group>
            <v:group style="position:absolute;left:4148;top:15460;width:3317;height:2" coordorigin="4148,15460" coordsize="3317,2">
              <v:shape style="position:absolute;left:4148;top:15460;width:3317;height:2" coordorigin="4148,15460" coordsize="3317,0" path="m4148,15460l7465,15460e" filled="f" stroked="t" strokeweight=".477306pt" strokecolor="#606064">
                <v:path arrowok="t"/>
              </v:shape>
            </v:group>
            <v:group style="position:absolute;left:7441;top:14483;width:2;height:981" coordorigin="7441,14483" coordsize="2,981">
              <v:shape style="position:absolute;left:7441;top:14483;width:2;height:981" coordorigin="7441,14483" coordsize="0,981" path="m7441,15464l7441,14483e" filled="f" stroked="t" strokeweight=".477306pt" strokecolor="#3F3F3F">
                <v:path arrowok="t"/>
              </v:shape>
            </v:group>
            <v:group style="position:absolute;left:7336;top:15462;width:4286;height:2" coordorigin="7336,15462" coordsize="4286,2">
              <v:shape style="position:absolute;left:7336;top:15462;width:4286;height:2" coordorigin="7336,15462" coordsize="4286,0" path="m7336,15462l11622,15462e" filled="f" stroked="t" strokeweight=".954611pt" strokecolor="#878787">
                <v:path arrowok="t"/>
              </v:shape>
            </v:group>
            <v:group style="position:absolute;left:3896;top:12344;width:2;height:382" coordorigin="3896,12344" coordsize="2,382">
              <v:shape style="position:absolute;left:3896;top:12344;width:2;height:382" coordorigin="3896,12344" coordsize="0,382" path="m3896,12726l3896,12344e" filled="f" stroked="t" strokeweight="2.73704pt" strokecolor="#D1D6D8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0"/>
          <w:szCs w:val="30"/>
          <w:color w:val="5D5D5D"/>
          <w:spacing w:val="0"/>
          <w:w w:val="100"/>
          <w:b/>
          <w:bCs/>
          <w:i/>
          <w:position w:val="-7"/>
        </w:rPr>
        <w:t>Abd</w:t>
      </w:r>
      <w:r>
        <w:rPr>
          <w:rFonts w:ascii="Times New Roman" w:hAnsi="Times New Roman" w:cs="Times New Roman" w:eastAsia="Times New Roman"/>
          <w:sz w:val="30"/>
          <w:szCs w:val="30"/>
          <w:color w:val="5D5D5D"/>
          <w:spacing w:val="0"/>
          <w:w w:val="100"/>
          <w:b/>
          <w:bCs/>
          <w:i/>
          <w:position w:val="-7"/>
        </w:rPr>
        <w:t>:</w:t>
      </w:r>
      <w:r>
        <w:rPr>
          <w:rFonts w:ascii="Times New Roman" w:hAnsi="Times New Roman" w:cs="Times New Roman" w:eastAsia="Times New Roman"/>
          <w:sz w:val="30"/>
          <w:szCs w:val="30"/>
          <w:color w:val="5D5D5D"/>
          <w:spacing w:val="-56"/>
          <w:w w:val="100"/>
          <w:b/>
          <w:bCs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D5D5D"/>
          <w:spacing w:val="0"/>
          <w:w w:val="100"/>
          <w:b/>
          <w:bCs/>
          <w:i/>
          <w:position w:val="-7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5D5D5D"/>
          <w:spacing w:val="0"/>
          <w:w w:val="100"/>
          <w:b/>
          <w:bCs/>
          <w:i/>
          <w:position w:val="-7"/>
        </w:rPr>
      </w:r>
      <w:r>
        <w:rPr>
          <w:rFonts w:ascii="Arial" w:hAnsi="Arial" w:cs="Arial" w:eastAsia="Arial"/>
          <w:sz w:val="25"/>
          <w:szCs w:val="25"/>
          <w:color w:val="5D5D5D"/>
          <w:spacing w:val="0"/>
          <w:w w:val="83"/>
          <w:b/>
          <w:bCs/>
          <w:position w:val="-5"/>
        </w:rPr>
        <w:t>TO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38" w:lineRule="exact"/>
        <w:ind w:left="2327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9.415558pt;margin-top:10.079853pt;width:21.28764pt;height:9pt;mso-position-horizontal-relative:page;mso-position-vertical-relative:paragraph;z-index:-15571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484848"/>
                      <w:w w:val="116"/>
                    </w:rPr>
                    <w:t>ltf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484848"/>
                      <w:spacing w:val="-16"/>
                      <w:w w:val="116"/>
                    </w:rPr>
                    <w:t>.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707070"/>
                      <w:spacing w:val="-11"/>
                      <w:w w:val="98"/>
                    </w:rPr>
                    <w:t>E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383838"/>
                      <w:spacing w:val="0"/>
                      <w:w w:val="113"/>
                    </w:rPr>
                    <w:t>ri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5D5D5D"/>
          <w:w w:val="77"/>
          <w:position w:val="-1"/>
        </w:rPr>
        <w:t>Itfaiy</w:t>
      </w:r>
      <w:r>
        <w:rPr>
          <w:rFonts w:ascii="Arial" w:hAnsi="Arial" w:cs="Arial" w:eastAsia="Arial"/>
          <w:sz w:val="25"/>
          <w:szCs w:val="25"/>
          <w:color w:val="5D5D5D"/>
          <w:spacing w:val="-47"/>
          <w:w w:val="78"/>
          <w:position w:val="-1"/>
        </w:rPr>
        <w:t>e</w:t>
      </w:r>
      <w:r>
        <w:rPr>
          <w:rFonts w:ascii="Arial" w:hAnsi="Arial" w:cs="Arial" w:eastAsia="Arial"/>
          <w:sz w:val="25"/>
          <w:szCs w:val="25"/>
          <w:color w:val="4F5680"/>
          <w:spacing w:val="0"/>
          <w:w w:val="119"/>
          <w:position w:val="-1"/>
        </w:rPr>
        <w:t>,;...</w:t>
      </w:r>
      <w:r>
        <w:rPr>
          <w:rFonts w:ascii="Arial" w:hAnsi="Arial" w:cs="Arial" w:eastAsia="Arial"/>
          <w:sz w:val="25"/>
          <w:szCs w:val="25"/>
          <w:color w:val="4F568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4F568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3"/>
        </w:rPr>
        <w:t>•ı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3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5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4"/>
          <w:position w:val="13"/>
        </w:rPr>
        <w:t>DEMiREL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60" w:right="280"/>
        </w:sectPr>
      </w:pPr>
      <w:rPr/>
    </w:p>
    <w:p>
      <w:pPr>
        <w:spacing w:before="0" w:after="0" w:line="471" w:lineRule="exact"/>
        <w:ind w:left="-2465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6"/>
          <w:szCs w:val="86"/>
          <w:color w:val="212324"/>
          <w:spacing w:val="-1060"/>
          <w:w w:val="456"/>
          <w:position w:val="-43"/>
        </w:rPr>
        <w:t>!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36"/>
          <w:position w:val="-56"/>
        </w:rPr>
        <w:t>i</w:t>
      </w:r>
      <w:r>
        <w:rPr>
          <w:rFonts w:ascii="Arial" w:hAnsi="Arial" w:cs="Arial" w:eastAsia="Arial"/>
          <w:sz w:val="16"/>
          <w:szCs w:val="16"/>
          <w:color w:val="363636"/>
          <w:spacing w:val="-20"/>
          <w:w w:val="100"/>
          <w:position w:val="-56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11"/>
          <w:position w:val="-56"/>
        </w:rPr>
        <w:t>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0" w:right="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72" w:lineRule="exact"/>
        <w:ind w:left="950" w:right="-64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3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2" w:lineRule="exact"/>
        <w:ind w:left="993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16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84" w:lineRule="exact"/>
        <w:ind w:left="-33" w:right="522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8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8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67" w:right="534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32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03" w:lineRule="exact"/>
        <w:ind w:left="587" w:right="594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0" w:right="60"/>
          <w:cols w:num="2" w:equalWidth="0">
            <w:col w:w="1981" w:space="1804"/>
            <w:col w:w="8075"/>
          </w:cols>
        </w:sectPr>
      </w:pPr>
      <w:rPr/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427.759438" w:type="dxa"/>
      </w:tblPr>
      <w:tblGrid/>
      <w:tr>
        <w:trPr>
          <w:trHeight w:val="220" w:hRule="exact"/>
        </w:trPr>
        <w:tc>
          <w:tcPr>
            <w:tcW w:w="1087" w:type="dxa"/>
            <w:tcBorders>
              <w:top w:val="single" w:sz="5.727664" w:space="0" w:color="575757"/>
              <w:bottom w:val="single" w:sz="5.7276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04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B4D4D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B4D4D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B4D4D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65" w:type="dxa"/>
            <w:tcBorders>
              <w:top w:val="single" w:sz="5.727664" w:space="0" w:color="575757"/>
              <w:bottom w:val="single" w:sz="5.7276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04" w:lineRule="exact"/>
              <w:ind w:left="18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B4D4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B4D4D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1"/>
              </w:rPr>
              <w:t>06.05.20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</w:rPr>
              <w:t>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489" w:type="dxa"/>
            <w:tcBorders>
              <w:top w:val="single" w:sz="5.727664" w:space="0" w:color="575757"/>
              <w:bottom w:val="single" w:sz="5.7276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04" w:lineRule="exact"/>
              <w:ind w:left="466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93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13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</w:rPr>
              <w:t>33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250" w:type="dxa"/>
            <w:tcBorders>
              <w:top w:val="single" w:sz="5.727664" w:space="0" w:color="575757"/>
              <w:bottom w:val="single" w:sz="5.7276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04" w:lineRule="exact"/>
              <w:ind w:left="35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93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9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</w:rPr>
              <w:t>21.25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3913" w:type="dxa"/>
            <w:tcBorders>
              <w:top w:val="single" w:sz="5.727664" w:space="0" w:color="575757"/>
              <w:bottom w:val="single" w:sz="5.727664" w:space="0" w:color="575757"/>
              <w:left w:val="nil" w:sz="6" w:space="0" w:color="auto"/>
              <w:right w:val="single" w:sz="5.727664" w:space="0" w:color="5B5B5B"/>
            </w:tcBorders>
          </w:tcPr>
          <w:p>
            <w:pPr>
              <w:spacing w:before="0" w:after="0" w:line="204" w:lineRule="exact"/>
              <w:ind w:left="19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</w:rPr>
              <w:t>reı: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</w:rPr>
              <w:t>2938800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15" w:hRule="exact"/>
        </w:trPr>
        <w:tc>
          <w:tcPr>
            <w:tcW w:w="1087" w:type="dxa"/>
            <w:tcBorders>
              <w:top w:val="single" w:sz="5.727664" w:space="0" w:color="575757"/>
              <w:bottom w:val="single" w:sz="5.72766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95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65" w:type="dxa"/>
            <w:tcBorders>
              <w:top w:val="single" w:sz="5.727664" w:space="0" w:color="575757"/>
              <w:bottom w:val="single" w:sz="5.72766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19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60606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06060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</w:rPr>
              <w:t>06.05.2017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489" w:type="dxa"/>
            <w:tcBorders>
              <w:top w:val="single" w:sz="5.727664" w:space="0" w:color="575757"/>
              <w:bottom w:val="single" w:sz="5.72766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471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12324"/>
                <w:w w:val="69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12324"/>
                <w:spacing w:val="5"/>
                <w:w w:val="69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B4D4D"/>
                <w:spacing w:val="0"/>
                <w:w w:val="99"/>
              </w:rPr>
              <w:t>avıı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B4D4D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B4D4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B4D4D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</w:rPr>
              <w:t>281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56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250" w:type="dxa"/>
            <w:tcBorders>
              <w:top w:val="single" w:sz="5.727664" w:space="0" w:color="575757"/>
              <w:bottom w:val="single" w:sz="5.72766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35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87"/>
              </w:rPr>
              <w:t>IBildil'im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11"/>
                <w:w w:val="87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</w:rPr>
              <w:t>Alan: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63636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3913" w:type="dxa"/>
            <w:tcBorders>
              <w:top w:val="single" w:sz="5.727664" w:space="0" w:color="575757"/>
              <w:bottom w:val="single" w:sz="5.727664" w:space="0" w:color="5B5B5B"/>
              <w:left w:val="nil" w:sz="6" w:space="0" w:color="auto"/>
              <w:right w:val="single" w:sz="5.727664" w:space="0" w:color="5B5B5B"/>
            </w:tcBorders>
          </w:tcPr>
          <w:p>
            <w:pPr/>
            <w:rPr/>
          </w:p>
        </w:tc>
      </w:tr>
    </w:tbl>
    <w:p>
      <w:pPr>
        <w:spacing w:after="0"/>
        <w:sectPr>
          <w:type w:val="continuous"/>
          <w:pgSz w:w="11920" w:h="16840"/>
          <w:pgMar w:top="760" w:bottom="280" w:left="0" w:right="60"/>
        </w:sectPr>
      </w:pPr>
      <w:rPr/>
    </w:p>
    <w:p>
      <w:pPr>
        <w:spacing w:before="0" w:after="0" w:line="190" w:lineRule="exact"/>
        <w:ind w:left="482" w:right="-4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</w:rPr>
        <w:t>Bildiıile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701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</w:rPr>
        <w:t>içerisi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55" w:lineRule="auto"/>
        <w:ind w:left="473" w:right="-51" w:firstLine="10"/>
        <w:jc w:val="left"/>
        <w:tabs>
          <w:tab w:pos="1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701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97"/>
        </w:rPr>
        <w:t>iç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2"/>
          <w:w w:val="9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12324"/>
          <w:spacing w:val="0"/>
          <w:w w:val="8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12324"/>
          <w:spacing w:val="0"/>
          <w:w w:val="8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1232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88"/>
        </w:rPr>
        <w:t>Yangıı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88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10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4B4D4D"/>
          <w:spacing w:val="0"/>
          <w:w w:val="100"/>
        </w:rPr>
        <w:t>Çöp</w:t>
      </w:r>
      <w:r>
        <w:rPr>
          <w:rFonts w:ascii="Arial" w:hAnsi="Arial" w:cs="Arial" w:eastAsia="Arial"/>
          <w:sz w:val="16"/>
          <w:szCs w:val="16"/>
          <w:color w:val="4B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2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</w:rPr>
        <w:t>:A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2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21232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123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123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60"/>
          <w:cols w:num="2" w:equalWidth="0">
            <w:col w:w="4098" w:space="121"/>
            <w:col w:w="7641"/>
          </w:cols>
        </w:sectPr>
      </w:pPr>
      <w:rPr/>
    </w:p>
    <w:p>
      <w:pPr>
        <w:spacing w:before="0" w:after="0" w:line="203" w:lineRule="exact"/>
        <w:ind w:left="48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Yapınm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2.232559pt;margin-top:4.275019pt;width:33.576629pt;height:26pt;mso-position-horizontal-relative:page;mso-position-vertical-relative:paragraph;z-index:-15567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B4D4D"/>
                      <w:spacing w:val="0"/>
                      <w:w w:val="4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B4D4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B4D4D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left="58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</w:rPr>
        <w:t>.......................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1"/>
        </w:rPr>
        <w:t>....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12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18"/>
          <w:w w:val="14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1"/>
        </w:rPr>
        <w:t>.........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1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</w:rPr>
        <w:t>..................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1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99"/>
        </w:rPr>
        <w:t>........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4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11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4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4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96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2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1"/>
        </w:rPr>
        <w:t>....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8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5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8"/>
          <w:w w:val="10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2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19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2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85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4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46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21.35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60"/>
          <w:cols w:num="3" w:equalWidth="0">
            <w:col w:w="1893" w:space="2140"/>
            <w:col w:w="2332" w:space="188"/>
            <w:col w:w="5307"/>
          </w:cols>
        </w:sectPr>
      </w:pPr>
      <w:rPr/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48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6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6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47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7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left="5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26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3"/>
          <w:w w:val="1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1" w:after="0" w:line="240" w:lineRule="auto"/>
        <w:ind w:left="67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45"/>
        </w:rPr>
        <w:t>miri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3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-38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1"/>
        </w:rPr>
        <w:t>Çv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8"/>
          <w:w w:val="10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-11"/>
          <w:w w:val="14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90"/>
        </w:rPr>
        <w:t>GUve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7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40" w:lineRule="auto"/>
        <w:ind w:left="7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75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40"/>
          <w:w w:val="17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9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6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7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75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27"/>
          <w:w w:val="17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3" w:lineRule="auto"/>
        <w:ind w:right="786" w:firstLine="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12324"/>
          <w:spacing w:val="0"/>
          <w:w w:val="95"/>
        </w:rPr>
        <w:t>Perso</w:t>
      </w:r>
      <w:r>
        <w:rPr>
          <w:rFonts w:ascii="Times New Roman" w:hAnsi="Times New Roman" w:cs="Times New Roman" w:eastAsia="Times New Roman"/>
          <w:sz w:val="18"/>
          <w:szCs w:val="18"/>
          <w:color w:val="212324"/>
          <w:spacing w:val="7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95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324"/>
          <w:spacing w:val="0"/>
          <w:w w:val="68"/>
        </w:rPr>
        <w:t>r-.--ıkı</w:t>
      </w:r>
      <w:r>
        <w:rPr>
          <w:rFonts w:ascii="Times New Roman" w:hAnsi="Times New Roman" w:cs="Times New Roman" w:eastAsia="Times New Roman"/>
          <w:sz w:val="18"/>
          <w:szCs w:val="18"/>
          <w:color w:val="212324"/>
          <w:spacing w:val="0"/>
          <w:w w:val="6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12324"/>
          <w:spacing w:val="20"/>
          <w:w w:val="6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60" w:lineRule="exact"/>
        <w:ind w:left="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12324"/>
          <w:spacing w:val="0"/>
          <w:w w:val="100"/>
          <w:position w:val="1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212324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8"/>
          <w:position w:val="1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98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21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3636"/>
          <w:w w:val="5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1"/>
          <w:w w:val="5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9"/>
        </w:rPr>
        <w:t>ardıma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left="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Adı-Soyad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left="104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939393"/>
          <w:w w:val="35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93939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87"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D4D"/>
          <w:w w:val="19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w w:val="19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4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3"/>
        </w:rPr>
        <w:t>2</w:t>
      </w:r>
      <w:r>
        <w:rPr>
          <w:rFonts w:ascii="Arial" w:hAnsi="Arial" w:cs="Arial" w:eastAsia="Arial"/>
          <w:sz w:val="17"/>
          <w:szCs w:val="17"/>
          <w:color w:val="363636"/>
          <w:spacing w:val="-18"/>
          <w:w w:val="20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.26</w:t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  <w:t>Yarı</w:t>
      </w:r>
      <w:r>
        <w:rPr>
          <w:rFonts w:ascii="Arial" w:hAnsi="Arial" w:cs="Arial" w:eastAsia="Arial"/>
          <w:sz w:val="17"/>
          <w:szCs w:val="17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97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28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43"/>
        </w:rPr>
        <w:t>1</w:t>
      </w:r>
      <w:r>
        <w:rPr>
          <w:rFonts w:ascii="Arial" w:hAnsi="Arial" w:cs="Arial" w:eastAsia="Arial"/>
          <w:sz w:val="17"/>
          <w:szCs w:val="17"/>
          <w:color w:val="363636"/>
          <w:spacing w:val="16"/>
          <w:w w:val="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8"/>
          <w:w w:val="93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6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91"/>
        </w:rPr>
        <w:t>!Elektri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3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4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4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40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-4"/>
          <w:w w:val="17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Ac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9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6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95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55" w:lineRule="auto"/>
        <w:ind w:left="24" w:right="4413" w:firstLine="-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1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nmi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6"/>
          <w:w w:val="10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t-Jandanna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40" w:lineRule="auto"/>
        <w:ind w:left="77"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7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0"/>
          <w:w w:val="17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60"/>
          <w:cols w:num="3" w:equalWidth="0">
            <w:col w:w="2195" w:space="315"/>
            <w:col w:w="2140" w:space="418"/>
            <w:col w:w="6792"/>
          </w:cols>
        </w:sectPr>
      </w:pPr>
      <w:rPr/>
    </w:p>
    <w:p>
      <w:pPr>
        <w:spacing w:before="17" w:after="0" w:line="240" w:lineRule="auto"/>
        <w:ind w:left="46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-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60"/>
          <w:cols w:num="2" w:equalWidth="0">
            <w:col w:w="2333" w:space="178"/>
            <w:col w:w="9349"/>
          </w:cols>
        </w:sectPr>
      </w:pPr>
      <w:rPr/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60"/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6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68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91"/>
        </w:rPr>
        <w:t>:-;öndürme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03" w:lineRule="exact"/>
        <w:ind w:left="47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250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93"/>
        </w:rPr>
        <w:t>ISöndürmede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162" w:lineRule="exact"/>
        <w:ind w:left="2506" w:right="-67"/>
        <w:jc w:val="left"/>
        <w:tabs>
          <w:tab w:pos="4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247"/>
          <w:position w:val="-4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0"/>
          <w:w w:val="247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3"/>
          <w:w w:val="37"/>
          <w:position w:val="-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  <w:position w:val="-4"/>
        </w:rPr>
        <w:t>Köpük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03" w:lineRule="exact"/>
        <w:ind w:left="2966" w:right="685"/>
        <w:jc w:val="center"/>
        <w:tabs>
          <w:tab w:pos="43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4B4D4D"/>
          <w:spacing w:val="0"/>
          <w:w w:val="63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tır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72" w:lineRule="exact"/>
        <w:ind w:right="-20"/>
        <w:jc w:val="left"/>
        <w:tabs>
          <w:tab w:pos="1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88"/>
          <w:position w:val="-3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88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27"/>
          <w:w w:val="88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</w:r>
      <w:r>
        <w:rPr>
          <w:rFonts w:ascii="Arial" w:hAnsi="Arial" w:cs="Arial" w:eastAsia="Arial"/>
          <w:sz w:val="17"/>
          <w:szCs w:val="17"/>
          <w:color w:val="4B4D4D"/>
          <w:spacing w:val="0"/>
          <w:w w:val="100"/>
          <w:position w:val="-3"/>
        </w:rPr>
        <w:t>K;0</w:t>
      </w:r>
      <w:r>
        <w:rPr>
          <w:rFonts w:ascii="Arial" w:hAnsi="Arial" w:cs="Arial" w:eastAsia="Arial"/>
          <w:sz w:val="17"/>
          <w:szCs w:val="17"/>
          <w:color w:val="4B4D4D"/>
          <w:spacing w:val="0"/>
          <w:w w:val="100"/>
          <w:position w:val="-3"/>
        </w:rPr>
        <w:t>2</w:t>
      </w:r>
      <w:r>
        <w:rPr>
          <w:rFonts w:ascii="Arial" w:hAnsi="Arial" w:cs="Arial" w:eastAsia="Arial"/>
          <w:sz w:val="17"/>
          <w:szCs w:val="17"/>
          <w:color w:val="4B4D4D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12" w:lineRule="exact"/>
        <w:ind w:right="-20"/>
        <w:jc w:val="left"/>
        <w:tabs>
          <w:tab w:pos="15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363636"/>
          <w:spacing w:val="0"/>
          <w:w w:val="63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4B4D4D"/>
          <w:spacing w:val="0"/>
          <w:w w:val="63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60"/>
          <w:cols w:num="3" w:equalWidth="0">
            <w:col w:w="2496" w:space="67"/>
            <w:col w:w="5246" w:space="764"/>
            <w:col w:w="3287"/>
          </w:cols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60"/>
        </w:sectPr>
      </w:pPr>
      <w:rPr/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6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63" w:lineRule="auto"/>
        <w:ind w:right="62" w:firstLine="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0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yoldan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6"/>
        </w:rPr>
        <w:t>öpleri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yakmaları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760" w:bottom="280" w:left="0" w:right="60"/>
          <w:cols w:num="2" w:equalWidth="0">
            <w:col w:w="1954" w:space="614"/>
            <w:col w:w="9292"/>
          </w:cols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50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21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10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55" w:lineRule="auto"/>
        <w:ind w:left="468" w:right="-51" w:firstLine="5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7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5"/>
          <w:w w:val="17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0"/>
        </w:rPr>
        <w:t>Yangııı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fesJim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48" w:lineRule="exact"/>
        <w:ind w:left="43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2"/>
          <w:szCs w:val="22"/>
          <w:color w:val="606060"/>
          <w:w w:val="81"/>
          <w:position w:val="-1"/>
        </w:rPr>
        <w:t>.r</w:t>
      </w:r>
      <w:r>
        <w:rPr>
          <w:rFonts w:ascii="Arial" w:hAnsi="Arial" w:cs="Arial" w:eastAsia="Arial"/>
          <w:sz w:val="22"/>
          <w:szCs w:val="22"/>
          <w:color w:val="606060"/>
          <w:spacing w:val="4"/>
          <w:w w:val="81"/>
          <w:position w:val="-1"/>
        </w:rPr>
        <w:t>'</w:t>
      </w:r>
      <w:r>
        <w:rPr>
          <w:rFonts w:ascii="Arial" w:hAnsi="Arial" w:cs="Arial" w:eastAsia="Arial"/>
          <w:sz w:val="22"/>
          <w:szCs w:val="22"/>
          <w:color w:val="7E7E7E"/>
          <w:spacing w:val="0"/>
          <w:w w:val="107"/>
          <w:position w:val="-1"/>
        </w:rPr>
        <w:t>'</w:t>
      </w:r>
      <w:r>
        <w:rPr>
          <w:rFonts w:ascii="Arial" w:hAnsi="Arial" w:cs="Arial" w:eastAsia="Arial"/>
          <w:sz w:val="22"/>
          <w:szCs w:val="22"/>
          <w:color w:val="7E7E7E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8"/>
          <w:w w:val="100"/>
          <w:position w:val="-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'ıi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DönUşli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2" w:lineRule="exact"/>
        <w:ind w:right="-76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4"/>
          <w:szCs w:val="24"/>
          <w:color w:val="363636"/>
          <w:w w:val="83"/>
          <w:position w:val="-1"/>
        </w:rPr>
        <w:t>I</w:t>
      </w:r>
      <w:r>
        <w:rPr>
          <w:rFonts w:ascii="Arial" w:hAnsi="Arial" w:cs="Arial" w:eastAsia="Arial"/>
          <w:sz w:val="24"/>
          <w:szCs w:val="24"/>
          <w:color w:val="363636"/>
          <w:spacing w:val="-11"/>
          <w:w w:val="83"/>
          <w:position w:val="-1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92"/>
          <w:position w:val="-1"/>
        </w:rPr>
        <w:t>ari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32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-1"/>
        </w:rPr>
        <w:t>h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6"/>
          <w:szCs w:val="16"/>
          <w:color w:val="363636"/>
          <w:spacing w:val="8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606060"/>
          <w:spacing w:val="0"/>
          <w:w w:val="178"/>
          <w:position w:val="-1"/>
        </w:rPr>
        <w:t>:</w:t>
      </w:r>
      <w:r>
        <w:rPr>
          <w:rFonts w:ascii="Arial" w:hAnsi="Arial" w:cs="Arial" w:eastAsia="Arial"/>
          <w:sz w:val="16"/>
          <w:szCs w:val="16"/>
          <w:color w:val="606060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1"/>
          <w:position w:val="-1"/>
        </w:rPr>
        <w:t>06.05.2017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left="72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12324"/>
          <w:spacing w:val="4"/>
          <w:w w:val="29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96"/>
        </w:rPr>
        <w:t>Bedel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2"/>
          <w:w w:val="9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86"/>
        </w:rPr>
        <w:t>ISaali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12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21.50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60"/>
          <w:cols w:num="3" w:equalWidth="0">
            <w:col w:w="1980" w:space="530"/>
            <w:col w:w="1437" w:space="2491"/>
            <w:col w:w="5422"/>
          </w:cols>
        </w:sectPr>
      </w:pPr>
      <w:rPr/>
    </w:p>
    <w:p>
      <w:pPr>
        <w:spacing w:before="1" w:after="0" w:line="240" w:lineRule="auto"/>
        <w:ind w:left="659" w:right="-67"/>
        <w:jc w:val="left"/>
        <w:tabs>
          <w:tab w:pos="1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-11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Jsa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40" w:lineRule="auto"/>
        <w:ind w:right="-67"/>
        <w:jc w:val="left"/>
        <w:tabs>
          <w:tab w:pos="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piDE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EKİP:2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768" w:right="-46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91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9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200" w:right="24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253.440002pt;margin-top:19.920052pt;width:54.720001pt;height:64.320000pt;mso-position-horizontal-relative:page;mso-position-vertical-relative:paragraph;z-index:-15570" type="#_x0000_t75">
            <v:imagedata r:id="rId61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1"/>
          <w:position w:val="-1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shape style="position:absolute;margin-left:415.679993pt;margin-top:20.305458pt;width:151.679993pt;height:107.519997pt;mso-position-horizontal-relative:page;mso-position-vertical-relative:paragraph;z-index:-15569" type="#_x0000_t75">
            <v:imagedata r:id="rId62" o:title=""/>
          </v:shape>
        </w:pict>
      </w:r>
      <w:r>
        <w:rPr>
          <w:rFonts w:ascii="Arial" w:hAnsi="Arial" w:cs="Arial" w:eastAsia="Arial"/>
          <w:sz w:val="27"/>
          <w:szCs w:val="27"/>
          <w:color w:val="4B4D4D"/>
          <w:spacing w:val="0"/>
          <w:w w:val="51"/>
        </w:rPr>
        <w:t>O</w:t>
      </w:r>
      <w:r>
        <w:rPr>
          <w:rFonts w:ascii="Arial" w:hAnsi="Arial" w:cs="Arial" w:eastAsia="Arial"/>
          <w:sz w:val="27"/>
          <w:szCs w:val="27"/>
          <w:color w:val="4B4D4D"/>
          <w:spacing w:val="17"/>
          <w:w w:val="51"/>
        </w:rPr>
        <w:t> </w:t>
      </w:r>
      <w:r>
        <w:rPr>
          <w:rFonts w:ascii="Arial" w:hAnsi="Arial" w:cs="Arial" w:eastAsia="Arial"/>
          <w:sz w:val="27"/>
          <w:szCs w:val="27"/>
          <w:color w:val="4B4D4D"/>
          <w:spacing w:val="0"/>
          <w:w w:val="51"/>
        </w:rPr>
        <w:t>9</w:t>
      </w:r>
      <w:r>
        <w:rPr>
          <w:rFonts w:ascii="Arial" w:hAnsi="Arial" w:cs="Arial" w:eastAsia="Arial"/>
          <w:sz w:val="27"/>
          <w:szCs w:val="27"/>
          <w:color w:val="4B4D4D"/>
          <w:spacing w:val="0"/>
          <w:w w:val="51"/>
        </w:rPr>
        <w:t> </w:t>
      </w:r>
      <w:r>
        <w:rPr>
          <w:rFonts w:ascii="Arial" w:hAnsi="Arial" w:cs="Arial" w:eastAsia="Arial"/>
          <w:sz w:val="27"/>
          <w:szCs w:val="27"/>
          <w:color w:val="4B4D4D"/>
          <w:spacing w:val="22"/>
          <w:w w:val="51"/>
        </w:rPr>
        <w:t> </w:t>
      </w:r>
      <w:r>
        <w:rPr>
          <w:rFonts w:ascii="Arial" w:hAnsi="Arial" w:cs="Arial" w:eastAsia="Arial"/>
          <w:sz w:val="24"/>
          <w:szCs w:val="24"/>
          <w:color w:val="4B4D4D"/>
          <w:spacing w:val="0"/>
          <w:w w:val="51"/>
        </w:rPr>
        <w:t>MaYıs</w:t>
      </w:r>
      <w:r>
        <w:rPr>
          <w:rFonts w:ascii="Arial" w:hAnsi="Arial" w:cs="Arial" w:eastAsia="Arial"/>
          <w:sz w:val="24"/>
          <w:szCs w:val="24"/>
          <w:color w:val="4B4D4D"/>
          <w:spacing w:val="0"/>
          <w:w w:val="51"/>
        </w:rPr>
        <w:t> </w:t>
      </w:r>
      <w:r>
        <w:rPr>
          <w:rFonts w:ascii="Arial" w:hAnsi="Arial" w:cs="Arial" w:eastAsia="Arial"/>
          <w:sz w:val="24"/>
          <w:szCs w:val="24"/>
          <w:color w:val="4B4D4D"/>
          <w:spacing w:val="13"/>
          <w:w w:val="5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B4D4D"/>
          <w:spacing w:val="0"/>
          <w:w w:val="67"/>
          <w:b/>
          <w:bCs/>
        </w:rPr>
        <w:t>20i7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60"/>
          <w:cols w:num="4" w:equalWidth="0">
            <w:col w:w="1625" w:space="251"/>
            <w:col w:w="2255" w:space="781"/>
            <w:col w:w="1317" w:space="2869"/>
            <w:col w:w="2762"/>
          </w:cols>
        </w:sectPr>
      </w:pPr>
      <w:rPr/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60"/>
        </w:sectPr>
      </w:pPr>
      <w:rPr/>
    </w:p>
    <w:p>
      <w:pPr>
        <w:spacing w:before="0" w:after="0" w:line="591" w:lineRule="exact"/>
        <w:ind w:right="533"/>
        <w:jc w:val="right"/>
        <w:rPr>
          <w:rFonts w:ascii="Times New Roman" w:hAnsi="Times New Roman" w:cs="Times New Roman" w:eastAsia="Times New Roman"/>
          <w:sz w:val="52"/>
          <w:szCs w:val="52"/>
        </w:rPr>
      </w:pPr>
      <w:rPr/>
      <w:r>
        <w:rPr/>
        <w:pict>
          <v:group style="position:absolute;margin-left:21.359423pt;margin-top:31.240906pt;width:566.56168pt;height:744.726065pt;mso-position-horizontal-relative:page;mso-position-vertical-relative:page;z-index:-15568" coordorigin="427,625" coordsize="11331,14895">
            <v:group style="position:absolute;left:453;top:642;width:11284;height:2" coordorigin="453,642" coordsize="11284,2">
              <v:shape style="position:absolute;left:453;top:642;width:11284;height:2" coordorigin="453,642" coordsize="11284,0" path="m453,642l11737,642e" filled="f" stroked="t" strokeweight=".715958pt" strokecolor="#575757">
                <v:path arrowok="t"/>
              </v:shape>
            </v:group>
            <v:group style="position:absolute;left:458;top:632;width:2;height:5563" coordorigin="458,632" coordsize="2,5563">
              <v:shape style="position:absolute;left:458;top:632;width:2;height:5563" coordorigin="458,632" coordsize="0,5563" path="m458,6195l458,632e" filled="f" stroked="t" strokeweight=".715958pt" strokecolor="#575757">
                <v:path arrowok="t"/>
              </v:shape>
            </v:group>
            <v:group style="position:absolute;left:2513;top:632;width:2;height:1513" coordorigin="2513,632" coordsize="2,1513">
              <v:shape style="position:absolute;left:2513;top:632;width:2;height:1513" coordorigin="2513,632" coordsize="0,1513" path="m2513,2145l2513,632e" filled="f" stroked="t" strokeweight=".715958pt" strokecolor="#4B4B4B">
                <v:path arrowok="t"/>
              </v:shape>
            </v:group>
            <v:group style="position:absolute;left:9305;top:632;width:2;height:1513" coordorigin="9305,632" coordsize="2,1513">
              <v:shape style="position:absolute;left:9305;top:632;width:2;height:1513" coordorigin="9305,632" coordsize="0,1513" path="m9305,2145l9305,632e" filled="f" stroked="t" strokeweight=".715958pt" strokecolor="#575757">
                <v:path arrowok="t"/>
              </v:shape>
            </v:group>
            <v:group style="position:absolute;left:11732;top:632;width:2;height:3342" coordorigin="11732,632" coordsize="2,3342">
              <v:shape style="position:absolute;left:11732;top:632;width:2;height:3342" coordorigin="11732,632" coordsize="0,3342" path="m11732,3974l11732,632e" filled="f" stroked="t" strokeweight=".715958pt" strokecolor="#5B5B5B">
                <v:path arrowok="t"/>
              </v:shape>
            </v:group>
            <v:group style="position:absolute;left:2508;top:3955;width:2;height:11558" coordorigin="2508,3955" coordsize="2,11558">
              <v:shape style="position:absolute;left:2508;top:3955;width:2;height:11558" coordorigin="2508,3955" coordsize="0,11558" path="m2508,15512l2508,3955e" filled="f" stroked="t" strokeweight=".715958pt" strokecolor="#4B4B4B">
                <v:path arrowok="t"/>
              </v:shape>
            </v:group>
            <v:group style="position:absolute;left:4014;top:3222;width:2;height:747" coordorigin="4014,3222" coordsize="2,747">
              <v:shape style="position:absolute;left:4014;top:3222;width:2;height:747" coordorigin="4014,3222" coordsize="0,747" path="m4014,3969l4014,3222e" filled="f" stroked="t" strokeweight=".954611pt" strokecolor="#575757">
                <v:path arrowok="t"/>
              </v:shape>
            </v:group>
            <v:group style="position:absolute;left:7126;top:3217;width:2;height:756" coordorigin="7126,3217" coordsize="2,756">
              <v:shape style="position:absolute;left:7126;top:3217;width:2;height:756" coordorigin="7126,3217" coordsize="0,756" path="m7126,3974l7126,3217e" filled="f" stroked="t" strokeweight=".954611pt" strokecolor="#545454">
                <v:path arrowok="t"/>
              </v:shape>
            </v:group>
            <v:group style="position:absolute;left:453;top:3964;width:11288;height:2" coordorigin="453,3964" coordsize="11288,2">
              <v:shape style="position:absolute;left:453;top:3964;width:11288;height:2" coordorigin="453,3964" coordsize="11288,0" path="m453,3964l11742,3964e" filled="f" stroked="t" strokeweight=".715958pt" strokecolor="#4F4F4F">
                <v:path arrowok="t"/>
              </v:shape>
            </v:group>
            <v:group style="position:absolute;left:453;top:2791;width:11288;height:2" coordorigin="453,2791" coordsize="11288,2">
              <v:shape style="position:absolute;left:453;top:2791;width:11288;height:2" coordorigin="453,2791" coordsize="11288,0" path="m453,2791l11742,2791e" filled="f" stroked="t" strokeweight=".715958pt" strokecolor="#5B5B5B">
                <v:path arrowok="t"/>
              </v:shape>
            </v:group>
            <v:group style="position:absolute;left:453;top:3007;width:11288;height:2" coordorigin="453,3007" coordsize="11288,2">
              <v:shape style="position:absolute;left:453;top:3007;width:11288;height:2" coordorigin="453,3007" coordsize="11288,0" path="m453,3007l11742,3007e" filled="f" stroked="t" strokeweight=".715958pt" strokecolor="#575757">
                <v:path arrowok="t"/>
              </v:shape>
            </v:group>
            <v:group style="position:absolute;left:453;top:3227;width:11288;height:2" coordorigin="453,3227" coordsize="11288,2">
              <v:shape style="position:absolute;left:453;top:3227;width:11288;height:2" coordorigin="453,3227" coordsize="11288,0" path="m453,3227l11742,3227e" filled="f" stroked="t" strokeweight=".715958pt" strokecolor="#575757">
                <v:path arrowok="t"/>
              </v:shape>
            </v:group>
            <v:group style="position:absolute;left:453;top:6301;width:2;height:4505" coordorigin="453,6301" coordsize="2,4505">
              <v:shape style="position:absolute;left:453;top:6301;width:2;height:4505" coordorigin="453,6301" coordsize="0,4505" path="m453,10806l453,6301e" filled="f" stroked="t" strokeweight=".715958pt" strokecolor="#4F4F4F">
                <v:path arrowok="t"/>
              </v:shape>
            </v:group>
            <v:group style="position:absolute;left:11737;top:4232;width:2;height:11280" coordorigin="11737,4232" coordsize="2,11280">
              <v:shape style="position:absolute;left:11737;top:4232;width:2;height:11280" coordorigin="11737,4232" coordsize="0,11280" path="m11737,15512l11737,4232e" filled="f" stroked="t" strokeweight=".715958pt" strokecolor="#606060">
                <v:path arrowok="t"/>
              </v:shape>
            </v:group>
            <v:group style="position:absolute;left:2501;top:4460;width:9241;height:2" coordorigin="2501,4460" coordsize="9241,2">
              <v:shape style="position:absolute;left:2501;top:4460;width:9241;height:2" coordorigin="2501,4460" coordsize="9241,0" path="m2501,4460l11742,4460e" filled="f" stroked="t" strokeweight=".715958pt" strokecolor="#5B5B5B">
                <v:path arrowok="t"/>
              </v:shape>
            </v:group>
            <v:group style="position:absolute;left:5069;top:4453;width:2;height:2078" coordorigin="5069,4453" coordsize="2,2078">
              <v:shape style="position:absolute;left:5069;top:4453;width:2;height:2078" coordorigin="5069,4453" coordsize="0,2078" path="m5069,6530l5069,4453e" filled="f" stroked="t" strokeweight=".715958pt" strokecolor="#4B4B4B">
                <v:path arrowok="t"/>
              </v:shape>
            </v:group>
            <v:group style="position:absolute;left:5059;top:4943;width:6682;height:2" coordorigin="5059,4943" coordsize="6682,2">
              <v:shape style="position:absolute;left:5059;top:4943;width:6682;height:2" coordorigin="5059,4943" coordsize="6682,0" path="m5059,4943l11742,4943e" filled="f" stroked="t" strokeweight=".715958pt" strokecolor="#6B6B6B">
                <v:path arrowok="t"/>
              </v:shape>
            </v:group>
            <v:group style="position:absolute;left:5059;top:5185;width:6682;height:2" coordorigin="5059,5185" coordsize="6682,2">
              <v:shape style="position:absolute;left:5059;top:5185;width:6682;height:2" coordorigin="5059,5185" coordsize="6682,0" path="m5059,5185l11742,5185e" filled="f" stroked="t" strokeweight=".715958pt" strokecolor="#5B5B5B">
                <v:path arrowok="t"/>
              </v:shape>
            </v:group>
            <v:group style="position:absolute;left:5064;top:5427;width:6678;height:2" coordorigin="5064,5427" coordsize="6678,2">
              <v:shape style="position:absolute;left:5064;top:5427;width:6678;height:2" coordorigin="5064,5427" coordsize="6678,0" path="m5064,5427l11742,5427e" filled="f" stroked="t" strokeweight=".715958pt" strokecolor="#575757">
                <v:path arrowok="t"/>
              </v:shape>
            </v:group>
            <v:group style="position:absolute;left:2506;top:5647;width:9241;height:2" coordorigin="2506,5647" coordsize="9241,2">
              <v:shape style="position:absolute;left:2506;top:5647;width:9241;height:2" coordorigin="2506,5647" coordsize="9241,0" path="m2506,5647l11746,5647e" filled="f" stroked="t" strokeweight=".715958pt" strokecolor="#575757">
                <v:path arrowok="t"/>
              </v:shape>
            </v:group>
            <v:group style="position:absolute;left:7985;top:5870;width:2;height:665" coordorigin="7985,5870" coordsize="2,665">
              <v:shape style="position:absolute;left:7985;top:5870;width:2;height:665" coordorigin="7985,5870" coordsize="0,665" path="m7985,6535l7985,5870e" filled="f" stroked="t" strokeweight=".954611pt" strokecolor="#676767">
                <v:path arrowok="t"/>
              </v:shape>
            </v:group>
            <v:group style="position:absolute;left:2506;top:6305;width:9241;height:2" coordorigin="2506,6305" coordsize="9241,2">
              <v:shape style="position:absolute;left:2506;top:6305;width:9241;height:2" coordorigin="2506,6305" coordsize="9241,0" path="m2506,6305l11746,6305e" filled="f" stroked="t" strokeweight=".715958pt" strokecolor="#5B5B5B">
                <v:path arrowok="t"/>
              </v:shape>
            </v:group>
            <v:group style="position:absolute;left:449;top:4242;width:11298;height:2" coordorigin="449,4242" coordsize="11298,2">
              <v:shape style="position:absolute;left:449;top:4242;width:11298;height:2" coordorigin="449,4242" coordsize="11298,0" path="m449,4242l11746,4242e" filled="f" stroked="t" strokeweight=".715958pt" strokecolor="#5B5B5B">
                <v:path arrowok="t"/>
              </v:shape>
            </v:group>
            <v:group style="position:absolute;left:453;top:5879;width:11293;height:2" coordorigin="453,5879" coordsize="11293,2">
              <v:shape style="position:absolute;left:453;top:5879;width:11293;height:2" coordorigin="453,5879" coordsize="11293,0" path="m453,5879l11746,5879e" filled="f" stroked="t" strokeweight=".715958pt" strokecolor="#575757">
                <v:path arrowok="t"/>
              </v:shape>
            </v:group>
            <v:group style="position:absolute;left:2501;top:6521;width:9245;height:2" coordorigin="2501,6521" coordsize="9245,2">
              <v:shape style="position:absolute;left:2501;top:6521;width:9245;height:2" coordorigin="2501,6521" coordsize="9245,0" path="m2501,6521l11746,6521e" filled="f" stroked="t" strokeweight=".715958pt" strokecolor="#575757">
                <v:path arrowok="t"/>
              </v:shape>
            </v:group>
            <v:group style="position:absolute;left:449;top:6741;width:11298;height:2" coordorigin="449,6741" coordsize="11298,2">
              <v:shape style="position:absolute;left:449;top:6741;width:11298;height:2" coordorigin="449,6741" coordsize="11298,0" path="m449,6741l11746,6741e" filled="f" stroked="t" strokeweight=".715958pt" strokecolor="#575757">
                <v:path arrowok="t"/>
              </v:shape>
            </v:group>
            <v:group style="position:absolute;left:449;top:7191;width:11293;height:2" coordorigin="449,7191" coordsize="11293,2">
              <v:shape style="position:absolute;left:449;top:7191;width:11293;height:2" coordorigin="449,7191" coordsize="11293,0" path="m449,7191l11742,7191e" filled="f" stroked="t" strokeweight=".715958pt" strokecolor="#5B5B5B">
                <v:path arrowok="t"/>
              </v:shape>
            </v:group>
            <v:group style="position:absolute;left:1246;top:10830;width:2;height:4678" coordorigin="1246,10830" coordsize="2,4678">
              <v:shape style="position:absolute;left:1246;top:10830;width:2;height:4678" coordorigin="1246,10830" coordsize="0,4678" path="m1246,15507l1246,10830e" filled="f" stroked="t" strokeweight=".715958pt" strokecolor="#4F4F4F">
                <v:path arrowok="t"/>
              </v:shape>
            </v:group>
            <v:group style="position:absolute;left:1833;top:10806;width:2;height:4706" coordorigin="1833,10806" coordsize="2,4706">
              <v:shape style="position:absolute;left:1833;top:10806;width:2;height:4706" coordorigin="1833,10806" coordsize="0,4706" path="m1833,15512l1833,10806e" filled="f" stroked="t" strokeweight=".715958pt" strokecolor="#545454">
                <v:path arrowok="t"/>
              </v:shape>
            </v:group>
            <v:group style="position:absolute;left:444;top:13126;width:2067;height:2" coordorigin="444,13126" coordsize="2067,2">
              <v:shape style="position:absolute;left:444;top:13126;width:2067;height:2" coordorigin="444,13126" coordsize="2067,0" path="m444,13126l2511,13126e" filled="f" stroked="t" strokeweight=".954611pt" strokecolor="#707070">
                <v:path arrowok="t"/>
              </v:shape>
            </v:group>
            <v:group style="position:absolute;left:3818;top:12635;width:2;height:852" coordorigin="3818,12635" coordsize="2,852">
              <v:shape style="position:absolute;left:3818;top:12635;width:2;height:852" coordorigin="3818,12635" coordsize="0,852" path="m3818,13487l3818,12635e" filled="f" stroked="t" strokeweight="4.29575pt" strokecolor="#444B93">
                <v:path arrowok="t"/>
              </v:shape>
            </v:group>
            <v:group style="position:absolute;left:5071;top:7182;width:2;height:670" coordorigin="5071,7182" coordsize="2,670">
              <v:shape style="position:absolute;left:5071;top:7182;width:2;height:670" coordorigin="5071,7182" coordsize="0,670" path="m5071,7852l5071,7182e" filled="f" stroked="t" strokeweight=".477306pt" strokecolor="#444444">
                <v:path arrowok="t"/>
              </v:shape>
            </v:group>
            <v:group style="position:absolute;left:5069;top:7411;width:6673;height:2" coordorigin="5069,7411" coordsize="6673,2">
              <v:shape style="position:absolute;left:5069;top:7411;width:6673;height:2" coordorigin="5069,7411" coordsize="6673,0" path="m5069,7411l11742,7411e" filled="f" stroked="t" strokeweight=".715958pt" strokecolor="#575757">
                <v:path arrowok="t"/>
              </v:shape>
            </v:group>
            <v:group style="position:absolute;left:5069;top:7632;width:6678;height:2" coordorigin="5069,7632" coordsize="6678,2">
              <v:shape style="position:absolute;left:5069;top:7632;width:6678;height:2" coordorigin="5069,7632" coordsize="6678,0" path="m5069,7632l11746,7632e" filled="f" stroked="t" strokeweight=".715958pt" strokecolor="#575757">
                <v:path arrowok="t"/>
              </v:shape>
            </v:group>
            <v:group style="position:absolute;left:449;top:7847;width:11298;height:2" coordorigin="449,7847" coordsize="11298,2">
              <v:shape style="position:absolute;left:449;top:7847;width:11298;height:2" coordorigin="449,7847" coordsize="11298,0" path="m449,7847l11746,7847e" filled="f" stroked="t" strokeweight=".715958pt" strokecolor="#606060">
                <v:path arrowok="t"/>
              </v:shape>
            </v:group>
            <v:group style="position:absolute;left:444;top:8656;width:11303;height:2" coordorigin="444,8656" coordsize="11303,2">
              <v:shape style="position:absolute;left:444;top:8656;width:11303;height:2" coordorigin="444,8656" coordsize="11303,0" path="m444,8656l11746,8656e" filled="f" stroked="t" strokeweight=".715958pt" strokecolor="#575757">
                <v:path arrowok="t"/>
              </v:shape>
            </v:group>
            <v:group style="position:absolute;left:444;top:9542;width:11303;height:2" coordorigin="444,9542" coordsize="11303,2">
              <v:shape style="position:absolute;left:444;top:9542;width:11303;height:2" coordorigin="444,9542" coordsize="11303,0" path="m444,9542l11746,9542e" filled="f" stroked="t" strokeweight=".715958pt" strokecolor="#5B5B5B">
                <v:path arrowok="t"/>
              </v:shape>
            </v:group>
            <v:group style="position:absolute;left:444;top:9882;width:11298;height:2" coordorigin="444,9882" coordsize="11298,2">
              <v:shape style="position:absolute;left:444;top:9882;width:11298;height:2" coordorigin="444,9882" coordsize="11298,0" path="m444,9882l11742,9882e" filled="f" stroked="t" strokeweight=".715958pt" strokecolor="#575757">
                <v:path arrowok="t"/>
              </v:shape>
            </v:group>
            <v:group style="position:absolute;left:444;top:10119;width:11298;height:2" coordorigin="444,10119" coordsize="11298,2">
              <v:shape style="position:absolute;left:444;top:10119;width:11298;height:2" coordorigin="444,10119" coordsize="11298,0" path="m444,10119l11742,10119e" filled="f" stroked="t" strokeweight=".715958pt" strokecolor="#646464">
                <v:path arrowok="t"/>
              </v:shape>
            </v:group>
            <v:group style="position:absolute;left:444;top:10600;width:11307;height:2" coordorigin="444,10600" coordsize="11307,2">
              <v:shape style="position:absolute;left:444;top:10600;width:11307;height:2" coordorigin="444,10600" coordsize="11307,0" path="m444,10600l11751,10600e" filled="f" stroked="t" strokeweight=".715958pt" strokecolor="#5B5B5B">
                <v:path arrowok="t"/>
              </v:shape>
            </v:group>
            <v:group style="position:absolute;left:449;top:10878;width:2;height:4635" coordorigin="449,10878" coordsize="2,4635">
              <v:shape style="position:absolute;left:449;top:10878;width:2;height:4635" coordorigin="449,10878" coordsize="0,4635" path="m449,15512l449,10878e" filled="f" stroked="t" strokeweight=".715958pt" strokecolor="#545454">
                <v:path arrowok="t"/>
              </v:shape>
            </v:group>
            <v:group style="position:absolute;left:7532;top:10811;width:2;height:4702" coordorigin="7532,10811" coordsize="2,4702">
              <v:shape style="position:absolute;left:7532;top:10811;width:2;height:4702" coordorigin="7532,10811" coordsize="0,4702" path="m7532,15512l7532,10811e" filled="f" stroked="t" strokeweight=".715958pt" strokecolor="#545454">
                <v:path arrowok="t"/>
              </v:shape>
            </v:group>
            <v:group style="position:absolute;left:444;top:11055;width:11303;height:2" coordorigin="444,11055" coordsize="11303,2">
              <v:shape style="position:absolute;left:444;top:11055;width:11303;height:2" coordorigin="444,11055" coordsize="11303,0" path="m444,11055l11746,11055e" filled="f" stroked="t" strokeweight=".715958pt" strokecolor="#646464">
                <v:path arrowok="t"/>
              </v:shape>
            </v:group>
            <v:group style="position:absolute;left:434;top:15503;width:11317;height:2" coordorigin="434,15503" coordsize="11317,2">
              <v:shape style="position:absolute;left:434;top:15503;width:11317;height:2" coordorigin="434,15503" coordsize="11317,0" path="m434,15503l11751,15503e" filled="f" stroked="t" strokeweight=".715958pt" strokecolor="#67676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52"/>
          <w:szCs w:val="52"/>
          <w:color w:val="444991"/>
          <w:spacing w:val="0"/>
          <w:w w:val="50"/>
          <w:i/>
          <w:position w:val="-1"/>
        </w:rPr>
        <w:t>t1f/;tr</w:t>
      </w:r>
      <w:r>
        <w:rPr>
          <w:rFonts w:ascii="Times New Roman" w:hAnsi="Times New Roman" w:cs="Times New Roman" w:eastAsia="Times New Roman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37" w:after="0" w:line="434" w:lineRule="exact"/>
        <w:ind w:left="2936" w:right="769"/>
        <w:jc w:val="center"/>
        <w:rPr>
          <w:rFonts w:ascii="Courier New" w:hAnsi="Courier New" w:cs="Courier New" w:eastAsia="Courier New"/>
          <w:sz w:val="43"/>
          <w:szCs w:val="43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4B4D4D"/>
          <w:spacing w:val="0"/>
          <w:w w:val="100"/>
          <w:position w:val="-1"/>
        </w:rPr>
        <w:t>Ha</w:t>
      </w:r>
      <w:r>
        <w:rPr>
          <w:rFonts w:ascii="Times New Roman" w:hAnsi="Times New Roman" w:cs="Times New Roman" w:eastAsia="Times New Roman"/>
          <w:sz w:val="34"/>
          <w:szCs w:val="34"/>
          <w:color w:val="4B4D4D"/>
          <w:spacing w:val="0"/>
          <w:w w:val="100"/>
          <w:position w:val="-1"/>
        </w:rPr>
        <w:t>)</w:t>
      </w:r>
      <w:r>
        <w:rPr>
          <w:rFonts w:ascii="Times New Roman" w:hAnsi="Times New Roman" w:cs="Times New Roman" w:eastAsia="Times New Roman"/>
          <w:sz w:val="34"/>
          <w:szCs w:val="34"/>
          <w:color w:val="4B4D4D"/>
          <w:spacing w:val="0"/>
          <w:w w:val="100"/>
          <w:position w:val="-1"/>
        </w:rPr>
        <w:t>.ij</w:t>
      </w:r>
      <w:r>
        <w:rPr>
          <w:rFonts w:ascii="Times New Roman" w:hAnsi="Times New Roman" w:cs="Times New Roman" w:eastAsia="Times New Roman"/>
          <w:sz w:val="34"/>
          <w:szCs w:val="34"/>
          <w:color w:val="4B4D4D"/>
          <w:spacing w:val="4"/>
          <w:w w:val="100"/>
          <w:position w:val="-1"/>
        </w:rPr>
        <w:t> </w:t>
      </w:r>
      <w:r>
        <w:rPr>
          <w:rFonts w:ascii="Courier New" w:hAnsi="Courier New" w:cs="Courier New" w:eastAsia="Courier New"/>
          <w:sz w:val="43"/>
          <w:szCs w:val="43"/>
          <w:color w:val="363636"/>
          <w:spacing w:val="0"/>
          <w:w w:val="98"/>
          <w:position w:val="-1"/>
        </w:rPr>
        <w:t>ç</w:t>
      </w:r>
      <w:r>
        <w:rPr>
          <w:rFonts w:ascii="Courier New" w:hAnsi="Courier New" w:cs="Courier New" w:eastAsia="Courier New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0" w:after="0" w:line="136" w:lineRule="exact"/>
        <w:ind w:left="2778" w:right="-71"/>
        <w:jc w:val="left"/>
        <w:tabs>
          <w:tab w:pos="3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b/>
          <w:bCs/>
          <w:position w:val="-1"/>
        </w:rPr>
        <w:t>2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3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882"/>
          <w:spacing w:val="0"/>
          <w:w w:val="97"/>
          <w:i/>
          <w:position w:val="-1"/>
        </w:rPr>
        <w:t>Gr</w:t>
      </w:r>
      <w:r>
        <w:rPr>
          <w:rFonts w:ascii="Times New Roman" w:hAnsi="Times New Roman" w:cs="Times New Roman" w:eastAsia="Times New Roman"/>
          <w:sz w:val="20"/>
          <w:szCs w:val="20"/>
          <w:color w:val="313882"/>
          <w:spacing w:val="-8"/>
          <w:w w:val="96"/>
          <w:i/>
          <w:position w:val="-1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7287AF"/>
          <w:spacing w:val="0"/>
          <w:w w:val="42"/>
          <w:i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7287AF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287AF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13882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882"/>
          <w:spacing w:val="-18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12324"/>
          <w:spacing w:val="0"/>
          <w:w w:val="100"/>
          <w:position w:val="-1"/>
        </w:rPr>
        <w:t>'rup</w:t>
      </w:r>
      <w:r>
        <w:rPr>
          <w:rFonts w:ascii="Times New Roman" w:hAnsi="Times New Roman" w:cs="Times New Roman" w:eastAsia="Times New Roman"/>
          <w:sz w:val="20"/>
          <w:szCs w:val="20"/>
          <w:color w:val="21232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324"/>
          <w:spacing w:val="0"/>
          <w:w w:val="84"/>
          <w:position w:val="-1"/>
        </w:rPr>
        <w:t>Ami</w:t>
      </w:r>
      <w:r>
        <w:rPr>
          <w:rFonts w:ascii="Times New Roman" w:hAnsi="Times New Roman" w:cs="Times New Roman" w:eastAsia="Times New Roman"/>
          <w:sz w:val="20"/>
          <w:szCs w:val="20"/>
          <w:color w:val="212324"/>
          <w:spacing w:val="0"/>
          <w:w w:val="84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12324"/>
          <w:spacing w:val="0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324"/>
          <w:spacing w:val="11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21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16" w:lineRule="exact"/>
        <w:ind w:right="1228"/>
        <w:jc w:val="right"/>
        <w:rPr>
          <w:rFonts w:ascii="Times New Roman" w:hAnsi="Times New Roman" w:cs="Times New Roman" w:eastAsia="Times New Roman"/>
          <w:sz w:val="53"/>
          <w:szCs w:val="53"/>
        </w:rPr>
      </w:pPr>
      <w:rPr/>
      <w:r>
        <w:rPr>
          <w:rFonts w:ascii="Times New Roman" w:hAnsi="Times New Roman" w:cs="Times New Roman" w:eastAsia="Times New Roman"/>
          <w:sz w:val="53"/>
          <w:szCs w:val="53"/>
          <w:color w:val="313882"/>
          <w:spacing w:val="0"/>
          <w:w w:val="86"/>
          <w:position w:val="1"/>
        </w:rPr>
        <w:t>7</w:t>
      </w:r>
      <w:r>
        <w:rPr>
          <w:rFonts w:ascii="Times New Roman" w:hAnsi="Times New Roman" w:cs="Times New Roman" w:eastAsia="Times New Roman"/>
          <w:sz w:val="53"/>
          <w:szCs w:val="53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606" w:right="-20"/>
        <w:jc w:val="left"/>
        <w:tabs>
          <w:tab w:pos="322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6E6E6E"/>
          <w:spacing w:val="0"/>
          <w:w w:val="66"/>
          <w:b/>
          <w:bCs/>
        </w:rPr>
        <w:t>Abd</w:t>
      </w:r>
      <w:r>
        <w:rPr>
          <w:rFonts w:ascii="Arial" w:hAnsi="Arial" w:cs="Arial" w:eastAsia="Arial"/>
          <w:sz w:val="27"/>
          <w:szCs w:val="27"/>
          <w:color w:val="6E6E6E"/>
          <w:spacing w:val="-8"/>
          <w:w w:val="66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6E6E6E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7"/>
          <w:szCs w:val="27"/>
          <w:color w:val="6E6E6E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color w:val="6E6E6E"/>
          <w:spacing w:val="0"/>
          <w:w w:val="58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color w:val="6E6E6E"/>
          <w:spacing w:val="0"/>
          <w:w w:val="66"/>
          <w:b/>
          <w:bCs/>
          <w:u w:val="thick" w:color="000000"/>
        </w:rPr>
        <w:t>ra:ı-</w:t>
      </w:r>
      <w:r>
        <w:rPr>
          <w:rFonts w:ascii="Times New Roman" w:hAnsi="Times New Roman" w:cs="Times New Roman" w:eastAsia="Times New Roman"/>
          <w:sz w:val="28"/>
          <w:szCs w:val="28"/>
          <w:color w:val="6E6E6E"/>
          <w:spacing w:val="0"/>
          <w:w w:val="66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E6E6E"/>
          <w:spacing w:val="7"/>
          <w:w w:val="66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44991"/>
          <w:spacing w:val="0"/>
          <w:w w:val="126"/>
          <w:b/>
          <w:bCs/>
          <w:i/>
          <w:u w:val="thick" w:color="0000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444991"/>
          <w:spacing w:val="-13"/>
          <w:w w:val="126"/>
          <w:b/>
          <w:bCs/>
          <w:i/>
          <w:u w:val="thick" w:color="000000"/>
        </w:rPr>
        <w:t> </w:t>
      </w:r>
      <w:r>
        <w:rPr>
          <w:rFonts w:ascii="Arial" w:hAnsi="Arial" w:cs="Arial" w:eastAsia="Arial"/>
          <w:sz w:val="30"/>
          <w:szCs w:val="30"/>
          <w:color w:val="444991"/>
          <w:spacing w:val="0"/>
          <w:w w:val="78"/>
          <w:b/>
          <w:bCs/>
          <w:u w:val="thick" w:color="000000"/>
        </w:rPr>
        <w:t>rk</w:t>
      </w:r>
      <w:r>
        <w:rPr>
          <w:rFonts w:ascii="Arial" w:hAnsi="Arial" w:cs="Arial" w:eastAsia="Arial"/>
          <w:sz w:val="30"/>
          <w:szCs w:val="30"/>
          <w:color w:val="444991"/>
          <w:spacing w:val="0"/>
          <w:w w:val="78"/>
          <w:b/>
          <w:bCs/>
          <w:u w:val="thick" w:color="000000"/>
        </w:rPr>
      </w:r>
      <w:r>
        <w:rPr>
          <w:rFonts w:ascii="Arial" w:hAnsi="Arial" w:cs="Arial" w:eastAsia="Arial"/>
          <w:sz w:val="30"/>
          <w:szCs w:val="30"/>
          <w:color w:val="444991"/>
          <w:spacing w:val="-25"/>
          <w:w w:val="77"/>
          <w:b/>
          <w:bCs/>
          <w:u w:val="thick" w:color="000000"/>
        </w:rPr>
        <w:t>.</w:t>
      </w:r>
      <w:r>
        <w:rPr>
          <w:rFonts w:ascii="Arial" w:hAnsi="Arial" w:cs="Arial" w:eastAsia="Arial"/>
          <w:sz w:val="30"/>
          <w:szCs w:val="30"/>
          <w:color w:val="444991"/>
          <w:spacing w:val="-25"/>
          <w:w w:val="77"/>
          <w:b/>
          <w:bCs/>
          <w:u w:val="thick" w:color="000000"/>
        </w:rPr>
      </w:r>
      <w:r>
        <w:rPr>
          <w:rFonts w:ascii="Arial" w:hAnsi="Arial" w:cs="Arial" w:eastAsia="Arial"/>
          <w:sz w:val="30"/>
          <w:szCs w:val="30"/>
          <w:color w:val="444991"/>
          <w:spacing w:val="-25"/>
          <w:w w:val="77"/>
          <w:b/>
          <w:bCs/>
          <w:u w:val="thick" w:color="000000"/>
        </w:rPr>
      </w:r>
      <w:r>
        <w:rPr>
          <w:rFonts w:ascii="Arial" w:hAnsi="Arial" w:cs="Arial" w:eastAsia="Arial"/>
          <w:sz w:val="30"/>
          <w:szCs w:val="30"/>
          <w:color w:val="4B4D4D"/>
          <w:spacing w:val="0"/>
          <w:w w:val="32"/>
          <w:b/>
          <w:bCs/>
          <w:u w:val="thick" w:color="000000"/>
        </w:rPr>
        <w:t>....</w:t>
      </w:r>
      <w:r>
        <w:rPr>
          <w:rFonts w:ascii="Arial" w:hAnsi="Arial" w:cs="Arial" w:eastAsia="Arial"/>
          <w:sz w:val="30"/>
          <w:szCs w:val="30"/>
          <w:color w:val="4B4D4D"/>
          <w:spacing w:val="0"/>
          <w:w w:val="32"/>
          <w:b/>
          <w:bCs/>
          <w:u w:val="thick" w:color="000000"/>
        </w:rPr>
      </w:r>
      <w:r>
        <w:rPr>
          <w:rFonts w:ascii="Arial" w:hAnsi="Arial" w:cs="Arial" w:eastAsia="Arial"/>
          <w:sz w:val="30"/>
          <w:szCs w:val="30"/>
          <w:color w:val="4B4D4D"/>
          <w:spacing w:val="0"/>
          <w:w w:val="32"/>
          <w:b/>
          <w:bCs/>
        </w:rPr>
      </w:r>
      <w:r>
        <w:rPr>
          <w:rFonts w:ascii="Arial" w:hAnsi="Arial" w:cs="Arial" w:eastAsia="Arial"/>
          <w:sz w:val="30"/>
          <w:szCs w:val="30"/>
          <w:color w:val="4B4D4D"/>
          <w:spacing w:val="-2"/>
          <w:w w:val="32"/>
          <w:b/>
          <w:bCs/>
        </w:rPr>
        <w:t>.</w:t>
      </w:r>
      <w:r>
        <w:rPr>
          <w:rFonts w:ascii="Arial" w:hAnsi="Arial" w:cs="Arial" w:eastAsia="Arial"/>
          <w:sz w:val="27"/>
          <w:szCs w:val="27"/>
          <w:color w:val="606060"/>
          <w:spacing w:val="0"/>
          <w:w w:val="78"/>
          <w:b/>
          <w:bCs/>
        </w:rPr>
        <w:t>PÇU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65" w:after="0" w:line="240" w:lineRule="auto"/>
        <w:ind w:left="2597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4B4D4D"/>
          <w:spacing w:val="0"/>
          <w:w w:val="81"/>
        </w:rPr>
        <w:t>Itfaiy</w:t>
      </w:r>
      <w:r>
        <w:rPr>
          <w:rFonts w:ascii="Arial" w:hAnsi="Arial" w:cs="Arial" w:eastAsia="Arial"/>
          <w:sz w:val="23"/>
          <w:szCs w:val="23"/>
          <w:color w:val="4B4D4D"/>
          <w:spacing w:val="0"/>
          <w:w w:val="81"/>
        </w:rPr>
        <w:t>e</w:t>
      </w:r>
      <w:r>
        <w:rPr>
          <w:rFonts w:ascii="Arial" w:hAnsi="Arial" w:cs="Arial" w:eastAsia="Arial"/>
          <w:sz w:val="23"/>
          <w:szCs w:val="23"/>
          <w:color w:val="4B4D4D"/>
          <w:spacing w:val="0"/>
          <w:w w:val="81"/>
        </w:rPr>
        <w:t> </w:t>
      </w:r>
      <w:r>
        <w:rPr>
          <w:rFonts w:ascii="Arial" w:hAnsi="Arial" w:cs="Arial" w:eastAsia="Arial"/>
          <w:sz w:val="23"/>
          <w:szCs w:val="23"/>
          <w:color w:val="4B4D4D"/>
          <w:spacing w:val="40"/>
          <w:w w:val="81"/>
        </w:rPr>
        <w:t> </w:t>
      </w:r>
      <w:r>
        <w:rPr>
          <w:rFonts w:ascii="Arial" w:hAnsi="Arial" w:cs="Arial" w:eastAsia="Arial"/>
          <w:sz w:val="23"/>
          <w:szCs w:val="23"/>
          <w:color w:val="525674"/>
          <w:spacing w:val="0"/>
          <w:w w:val="138"/>
        </w:rPr>
        <w:t>l?</w:t>
      </w:r>
      <w:r>
        <w:rPr>
          <w:rFonts w:ascii="Arial" w:hAnsi="Arial" w:cs="Arial" w:eastAsia="Arial"/>
          <w:sz w:val="23"/>
          <w:szCs w:val="23"/>
          <w:color w:val="525674"/>
          <w:spacing w:val="-12"/>
          <w:w w:val="137"/>
        </w:rPr>
        <w:t>.</w:t>
      </w:r>
      <w:r>
        <w:rPr>
          <w:rFonts w:ascii="Arial" w:hAnsi="Arial" w:cs="Arial" w:eastAsia="Arial"/>
          <w:sz w:val="23"/>
          <w:szCs w:val="23"/>
          <w:color w:val="4B4D4D"/>
          <w:spacing w:val="0"/>
          <w:w w:val="108"/>
        </w:rPr>
        <w:t>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0"/>
          <w:w w:val="100"/>
        </w:rPr>
        <w:t>nur</w:t>
      </w:r>
      <w:r>
        <w:rPr>
          <w:rFonts w:ascii="Times New Roman" w:hAnsi="Times New Roman" w:cs="Times New Roman" w:eastAsia="Times New Roman"/>
          <w:sz w:val="18"/>
          <w:szCs w:val="18"/>
          <w:color w:val="4B4D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BiRVAR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left="21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  <w:t>İtf.</w:t>
      </w:r>
      <w:r>
        <w:rPr>
          <w:rFonts w:ascii="Arial" w:hAnsi="Arial" w:cs="Arial" w:eastAsia="Arial"/>
          <w:sz w:val="17"/>
          <w:szCs w:val="17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60"/>
          <w:cols w:num="2" w:equalWidth="0">
            <w:col w:w="4961" w:space="108"/>
            <w:col w:w="6791"/>
          </w:cols>
        </w:sectPr>
      </w:pPr>
      <w:rPr/>
    </w:p>
    <w:p>
      <w:pPr>
        <w:spacing w:before="62" w:after="0" w:line="222" w:lineRule="auto"/>
        <w:ind w:left="558" w:right="-155" w:firstLine="73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0"/>
          <w:szCs w:val="90"/>
          <w:color w:val="262626"/>
          <w:spacing w:val="-359"/>
          <w:w w:val="147"/>
          <w:b/>
          <w:bCs/>
          <w:i/>
          <w:position w:val="13"/>
        </w:rPr>
        <w:t>l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10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1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262626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6"/>
          <w:szCs w:val="16"/>
          <w:color w:val="262626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auto"/>
        <w:ind w:left="354" w:right="472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6.828247pt;margin-top:-2.577948pt;width:62.748003pt;height:72pt;mso-position-horizontal-relative:page;mso-position-vertical-relative:paragraph;z-index:-15561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262626"/>
                      <w:spacing w:val="0"/>
                      <w:w w:val="249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DAİRESt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1105" w:right="558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40" w:bottom="280" w:left="220" w:right="140"/>
          <w:cols w:num="2" w:equalWidth="0">
            <w:col w:w="1489" w:space="1508"/>
            <w:col w:w="8563"/>
          </w:cols>
        </w:sectPr>
      </w:pPr>
      <w:rPr/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33" w:after="0" w:line="240" w:lineRule="auto"/>
        <w:ind w:left="114" w:right="-20"/>
        <w:jc w:val="left"/>
        <w:tabs>
          <w:tab w:pos="1460" w:val="left"/>
          <w:tab w:pos="2840" w:val="left"/>
          <w:tab w:pos="5220" w:val="left"/>
          <w:tab w:pos="72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:06.05.2017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94"/>
        </w:rPr>
        <w:t>IBiidicim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No:32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:21:19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B3D3D"/>
          <w:spacing w:val="0"/>
          <w:w w:val="62"/>
        </w:rPr>
        <w:t>tr_!:I: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6" w:after="0" w:line="263" w:lineRule="auto"/>
        <w:ind w:left="124" w:right="3387"/>
        <w:jc w:val="left"/>
        <w:tabs>
          <w:tab w:pos="1480" w:val="left"/>
          <w:tab w:pos="2840" w:val="left"/>
          <w:tab w:pos="4200" w:val="left"/>
          <w:tab w:pos="5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:06.05.2017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:2810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7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İbrahim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5"/>
        </w:rPr>
        <w:t>BAHÇE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Adres: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Hürriyet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1604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Ödemiş/İZMİR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24" w:right="-20"/>
        <w:jc w:val="left"/>
        <w:tabs>
          <w:tab w:pos="1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</w:rPr>
        <w:t>:Hürriyet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1604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Ödemi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0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5"/>
          <w:w w:val="14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iZMiR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124" w:right="-20"/>
        <w:jc w:val="left"/>
        <w:tabs>
          <w:tab w:pos="1460" w:val="left"/>
          <w:tab w:pos="450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  <w:position w:val="-1"/>
        </w:rPr>
        <w:t>:Çö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Yangını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-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140"/>
        </w:sectPr>
      </w:pPr>
      <w:rPr/>
    </w:p>
    <w:p>
      <w:pPr>
        <w:spacing w:before="44" w:after="0" w:line="240" w:lineRule="auto"/>
        <w:ind w:left="11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4" w:after="0" w:line="195" w:lineRule="exact"/>
        <w:ind w:right="-20"/>
        <w:jc w:val="left"/>
        <w:tabs>
          <w:tab w:pos="3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5"/>
          <w:position w:val="-2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5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8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Kullarur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889984pt;margin-top:1.474108pt;width:58.359032pt;height:24pt;mso-position-horizontal-relative:page;mso-position-vertical-relative:paragraph;z-index:-15564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600" w:val="left"/>
                      <w:tab w:pos="11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111111"/>
                      <w:spacing w:val="0"/>
                      <w:w w:val="47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11111"/>
                      <w:spacing w:val="-52"/>
                      <w:w w:val="47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11111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11111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B3D3D"/>
                      <w:spacing w:val="0"/>
                      <w:w w:val="47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B3D3D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B3D3D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838383"/>
                      <w:spacing w:val="0"/>
                      <w:w w:val="47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IBetonarme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42"/>
          <w:position w:val="1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2"/>
          <w:w w:val="142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41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41"/>
          <w:position w:val="1"/>
        </w:rPr>
        <w:t>p_ç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0"/>
          <w:w w:val="6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-7"/>
          <w:w w:val="6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25"/>
          <w:w w:val="67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0"/>
          <w:w w:val="60"/>
          <w:position w:val="1"/>
        </w:rPr>
        <w:t>-'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6"/>
          <w:position w:val="1"/>
        </w:rPr>
        <w:t>ig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6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6"/>
          <w:position w:val="1"/>
        </w:rPr>
        <w:t>eqr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6"/>
          <w:position w:val="1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66"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B3D3D"/>
          <w:spacing w:val="0"/>
          <w:w w:val="290"/>
          <w:position w:val="1"/>
        </w:rPr>
        <w:t>-------</w:t>
      </w:r>
      <w:r>
        <w:rPr>
          <w:rFonts w:ascii="Times New Roman" w:hAnsi="Times New Roman" w:cs="Times New Roman" w:eastAsia="Times New Roman"/>
          <w:sz w:val="27"/>
          <w:szCs w:val="27"/>
          <w:color w:val="3B3D3D"/>
          <w:spacing w:val="-153"/>
          <w:w w:val="290"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111111"/>
          <w:spacing w:val="0"/>
          <w:w w:val="290"/>
          <w:position w:val="1"/>
        </w:rPr>
        <w:t>---</w:t>
      </w:r>
      <w:r>
        <w:rPr>
          <w:rFonts w:ascii="Times New Roman" w:hAnsi="Times New Roman" w:cs="Times New Roman" w:eastAsia="Times New Roman"/>
          <w:sz w:val="27"/>
          <w:szCs w:val="27"/>
          <w:color w:val="111111"/>
          <w:spacing w:val="-90"/>
          <w:w w:val="290"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B3D3D"/>
          <w:spacing w:val="0"/>
          <w:w w:val="260"/>
          <w:position w:val="1"/>
        </w:rPr>
        <w:t>---------ı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2410" w:right="-20"/>
        <w:jc w:val="left"/>
        <w:tabs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62626"/>
          <w:spacing w:val="0"/>
          <w:w w:val="51"/>
          <w:b/>
          <w:bCs/>
        </w:rPr>
        <w:t>1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rı'angını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:21:35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140"/>
          <w:cols w:num="2" w:equalWidth="0">
            <w:col w:w="1681" w:space="1622"/>
            <w:col w:w="8257"/>
          </w:cols>
        </w:sectPr>
      </w:pPr>
      <w:rPr/>
    </w:p>
    <w:p>
      <w:pPr>
        <w:spacing w:before="92" w:after="0" w:line="240" w:lineRule="auto"/>
        <w:ind w:left="114" w:right="-73"/>
        <w:jc w:val="left"/>
        <w:tabs>
          <w:tab w:pos="188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rrana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36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42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64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  <w:position w:val="1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18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Bura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6"/>
        </w:rPr>
        <w:t>KlVRAKOGLU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832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1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-1"/>
        </w:rPr>
        <w:t>1:20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:23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140"/>
          <w:cols w:num="2" w:equalWidth="0">
            <w:col w:w="7274" w:space="19"/>
            <w:col w:w="4267"/>
          </w:cols>
        </w:sectPr>
      </w:pPr>
      <w:rPr/>
    </w:p>
    <w:p>
      <w:pPr>
        <w:spacing w:before="5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9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</w:rPr>
        <w:t>Pitmişse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7" w:lineRule="auto"/>
        <w:ind w:left="24" w:right="1094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1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65" w:lineRule="auto"/>
        <w:ind w:left="5" w:right="-53" w:firstLine="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62626"/>
          <w:spacing w:val="3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140"/>
          <w:cols w:num="4" w:equalWidth="0">
            <w:col w:w="1276" w:space="556"/>
            <w:col w:w="2181" w:space="377"/>
            <w:col w:w="2525" w:space="382"/>
            <w:col w:w="4263"/>
          </w:cols>
        </w:sectPr>
      </w:pPr>
      <w:rPr/>
    </w:p>
    <w:p>
      <w:pPr>
        <w:spacing w:before="29" w:after="0" w:line="240" w:lineRule="auto"/>
        <w:ind w:left="11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140"/>
          <w:cols w:num="2" w:equalWidth="0">
            <w:col w:w="1567" w:space="289"/>
            <w:col w:w="9704"/>
          </w:cols>
        </w:sectPr>
      </w:pPr>
      <w:rPr/>
    </w:p>
    <w:p>
      <w:pPr>
        <w:spacing w:before="29" w:after="0" w:line="142" w:lineRule="exact"/>
        <w:ind w:left="173" w:right="-69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3"/>
          <w:position w:val="-6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23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-6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142" w:lineRule="exact"/>
        <w:ind w:right="-69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258"/>
          <w:position w:val="-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2"/>
          <w:w w:val="258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94"/>
          <w:position w:val="-6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11"/>
          <w:w w:val="94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6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14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94"/>
          <w:position w:val="-6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94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6"/>
          <w:w w:val="94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6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140"/>
          <w:cols w:num="3" w:equalWidth="0">
            <w:col w:w="3098" w:space="1293"/>
            <w:col w:w="2814" w:space="666"/>
            <w:col w:w="3689"/>
          </w:cols>
        </w:sectPr>
      </w:pPr>
      <w:rPr/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2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-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7" w:lineRule="exact"/>
        <w:ind w:left="4410" w:right="3530"/>
        <w:jc w:val="center"/>
        <w:tabs>
          <w:tab w:pos="596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Arial" w:hAnsi="Arial" w:cs="Arial" w:eastAsia="Arial"/>
          <w:sz w:val="38"/>
          <w:szCs w:val="38"/>
          <w:color w:val="262626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26262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262626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3B3D3D"/>
          <w:spacing w:val="0"/>
          <w:w w:val="7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140"/>
          <w:cols w:num="2" w:equalWidth="0">
            <w:col w:w="1834" w:space="18"/>
            <w:col w:w="9708"/>
          </w:cols>
        </w:sectPr>
      </w:pPr>
      <w:rPr/>
    </w:p>
    <w:p>
      <w:pPr>
        <w:spacing w:before="10" w:after="0" w:line="240" w:lineRule="auto"/>
        <w:ind w:left="138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8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7" w:lineRule="auto"/>
        <w:ind w:left="1852" w:right="62" w:firstLine="-171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sorıışturmada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hıdırellez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sebebiyle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140"/>
        </w:sectPr>
      </w:pPr>
      <w:rPr/>
    </w:p>
    <w:p>
      <w:pPr>
        <w:spacing w:before="45" w:after="0" w:line="257" w:lineRule="auto"/>
        <w:ind w:left="133" w:right="1447" w:firstLine="43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9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1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Sirketi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3" w:right="-20"/>
        <w:jc w:val="left"/>
        <w:tabs>
          <w:tab w:pos="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62626"/>
          <w:spacing w:val="0"/>
          <w:w w:val="151"/>
        </w:rPr>
        <w:t>1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33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lfarilı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5"/>
        </w:rPr>
        <w:t>:06.05.2017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720" w:right="-69"/>
        <w:jc w:val="left"/>
        <w:tabs>
          <w:tab w:pos="1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1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646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w w:val="96"/>
        </w:rPr>
        <w:t>!Bedeli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56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-15"/>
          <w:w w:val="1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:22:40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4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140"/>
          <w:cols w:num="3" w:equalWidth="0">
            <w:col w:w="4383" w:space="1453"/>
            <w:col w:w="1265" w:space="1472"/>
            <w:col w:w="2987"/>
          </w:cols>
        </w:sectPr>
      </w:pPr>
      <w:rPr/>
    </w:p>
    <w:p>
      <w:pPr>
        <w:spacing w:before="63" w:after="0" w:line="214" w:lineRule="exact"/>
        <w:ind w:left="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140"/>
        </w:sectPr>
      </w:pPr>
      <w:rPr/>
    </w:p>
    <w:p>
      <w:pPr>
        <w:spacing w:before="45" w:after="0" w:line="240" w:lineRule="auto"/>
        <w:ind w:left="20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5.154451pt;margin-top:33.036663pt;width:569.783492pt;height:782.308855pt;mso-position-horizontal-relative:page;mso-position-vertical-relative:page;z-index:-15565" coordorigin="303,661" coordsize="11396,15646">
            <v:shape style="position:absolute;left:4838;top:12883;width:2266;height:2074" type="#_x0000_t75">
              <v:imagedata r:id="rId63" o:title=""/>
            </v:shape>
            <v:group style="position:absolute;left:310;top:699;width:11317;height:2" coordorigin="310,699" coordsize="11317,2">
              <v:shape style="position:absolute;left:310;top:699;width:11317;height:2" coordorigin="310,699" coordsize="11317,0" path="m310,699l11627,699e" filled="f" stroked="t" strokeweight=".715958pt" strokecolor="#4F4F4F">
                <v:path arrowok="t"/>
              </v:shape>
            </v:group>
            <v:group style="position:absolute;left:337;top:680;width:2;height:11002" coordorigin="337,680" coordsize="2,11002">
              <v:shape style="position:absolute;left:337;top:680;width:2;height:11002" coordorigin="337,680" coordsize="0,11002" path="m337,11682l337,680e" filled="f" stroked="t" strokeweight=".954611pt" strokecolor="#444444">
                <v:path arrowok="t"/>
              </v:shape>
            </v:group>
            <v:group style="position:absolute;left:2050;top:689;width:2;height:1455" coordorigin="2050,689" coordsize="2,1455">
              <v:shape style="position:absolute;left:2050;top:689;width:2;height:1455" coordorigin="2050,689" coordsize="0,1455" path="m2050,2145l2050,689e" filled="f" stroked="t" strokeweight=".477306pt" strokecolor="#4B4B4B">
                <v:path arrowok="t"/>
              </v:shape>
            </v:group>
            <v:group style="position:absolute;left:8821;top:694;width:2;height:1455" coordorigin="8821,694" coordsize="2,1455">
              <v:shape style="position:absolute;left:8821;top:694;width:2;height:1455" coordorigin="8821,694" coordsize="0,1455" path="m8821,2150l8821,694e" filled="f" stroked="t" strokeweight=".954611pt" strokecolor="#484848">
                <v:path arrowok="t"/>
              </v:shape>
            </v:group>
            <v:group style="position:absolute;left:11641;top:670;width:2;height:15627" coordorigin="11641,670" coordsize="2,15627">
              <v:shape style="position:absolute;left:11641;top:670;width:2;height:15627" coordorigin="11641,670" coordsize="0,15627" path="m11641,16297l11641,670e" filled="f" stroked="t" strokeweight=".954611pt" strokecolor="#484848">
                <v:path arrowok="t"/>
              </v:shape>
            </v:group>
            <v:group style="position:absolute;left:315;top:2140;width:11322;height:2" coordorigin="315,2140" coordsize="11322,2">
              <v:shape style="position:absolute;left:315;top:2140;width:11322;height:2" coordorigin="315,2140" coordsize="11322,0" path="m315,2140l11637,2140e" filled="f" stroked="t" strokeweight=".715958pt" strokecolor="#484848">
                <v:path arrowok="t"/>
              </v:shape>
            </v:group>
            <v:group style="position:absolute;left:315;top:2379;width:11322;height:2" coordorigin="315,2379" coordsize="11322,2">
              <v:shape style="position:absolute;left:315;top:2379;width:11322;height:2" coordorigin="315,2379" coordsize="11322,0" path="m315,2379l11637,2379e" filled="f" stroked="t" strokeweight=".715958pt" strokecolor="#484848">
                <v:path arrowok="t"/>
              </v:shape>
            </v:group>
            <v:group style="position:absolute;left:315;top:2619;width:11322;height:2" coordorigin="315,2619" coordsize="11322,2">
              <v:shape style="position:absolute;left:315;top:2619;width:11322;height:2" coordorigin="315,2619" coordsize="11322,0" path="m315,2619l11637,2619e" filled="f" stroked="t" strokeweight=".715958pt" strokecolor="#484848">
                <v:path arrowok="t"/>
              </v:shape>
            </v:group>
            <v:group style="position:absolute;left:315;top:2858;width:11322;height:2" coordorigin="315,2858" coordsize="11322,2">
              <v:shape style="position:absolute;left:315;top:2858;width:11322;height:2" coordorigin="315,2858" coordsize="11322,0" path="m315,2858l11637,2858e" filled="f" stroked="t" strokeweight=".715958pt" strokecolor="#545454">
                <v:path arrowok="t"/>
              </v:shape>
            </v:group>
            <v:group style="position:absolute;left:310;top:3098;width:11331;height:2" coordorigin="310,3098" coordsize="11331,2">
              <v:shape style="position:absolute;left:310;top:3098;width:11331;height:2" coordorigin="310,3098" coordsize="11331,0" path="m310,3098l11641,3098e" filled="f" stroked="t" strokeweight=".715958pt" strokecolor="#545454">
                <v:path arrowok="t"/>
              </v:shape>
            </v:group>
            <v:group style="position:absolute;left:320;top:3342;width:11322;height:2" coordorigin="320,3342" coordsize="11322,2">
              <v:shape style="position:absolute;left:320;top:3342;width:11322;height:2" coordorigin="320,3342" coordsize="11322,0" path="m320,3342l11641,3342e" filled="f" stroked="t" strokeweight=".715958pt" strokecolor="#484848">
                <v:path arrowok="t"/>
              </v:shape>
            </v:group>
            <v:group style="position:absolute;left:3527;top:3337;width:2;height:766" coordorigin="3527,3337" coordsize="2,766">
              <v:shape style="position:absolute;left:3527;top:3337;width:2;height:766" coordorigin="3527,3337" coordsize="0,766" path="m3527,4103l3527,3337e" filled="f" stroked="t" strokeweight=".954611pt" strokecolor="#383838">
                <v:path arrowok="t"/>
              </v:shape>
            </v:group>
            <v:group style="position:absolute;left:2067;top:4089;width:2;height:12175" coordorigin="2067,4089" coordsize="2,12175">
              <v:shape style="position:absolute;left:2067;top:4089;width:2;height:12175" coordorigin="2067,4089" coordsize="0,12175" path="m2067,16264l2067,4089e" filled="f" stroked="t" strokeweight=".954611pt" strokecolor="#444444">
                <v:path arrowok="t"/>
              </v:shape>
            </v:group>
            <v:group style="position:absolute;left:320;top:4096;width:11331;height:2" coordorigin="320,4096" coordsize="11331,2">
              <v:shape style="position:absolute;left:320;top:4096;width:11331;height:2" coordorigin="320,4096" coordsize="11331,0" path="m320,4096l11651,4096e" filled="f" stroked="t" strokeweight=".954611pt" strokecolor="#444444">
                <v:path arrowok="t"/>
              </v:shape>
            </v:group>
            <v:group style="position:absolute;left:315;top:4371;width:11336;height:2" coordorigin="315,4371" coordsize="11336,2">
              <v:shape style="position:absolute;left:315;top:4371;width:11336;height:2" coordorigin="315,4371" coordsize="11336,0" path="m315,4371l11651,4371e" filled="f" stroked="t" strokeweight=".715958pt" strokecolor="#4B4B4B">
                <v:path arrowok="t"/>
              </v:shape>
            </v:group>
            <v:group style="position:absolute;left:2043;top:4615;width:9608;height:2" coordorigin="2043,4615" coordsize="9608,2">
              <v:shape style="position:absolute;left:2043;top:4615;width:9608;height:2" coordorigin="2043,4615" coordsize="9608,0" path="m2043,4615l11651,4615e" filled="f" stroked="t" strokeweight=".715958pt" strokecolor="#4B4B4B">
                <v:path arrowok="t"/>
              </v:shape>
            </v:group>
            <v:group style="position:absolute;left:4601;top:4611;width:2;height:2178" coordorigin="4601,4611" coordsize="2,2178">
              <v:shape style="position:absolute;left:4601;top:4611;width:2;height:2178" coordorigin="4601,4611" coordsize="0,2178" path="m4601,6789l4601,4611e" filled="f" stroked="t" strokeweight=".954611pt" strokecolor="#444444">
                <v:path arrowok="t"/>
              </v:shape>
            </v:group>
            <v:group style="position:absolute;left:4592;top:5099;width:7059;height:2" coordorigin="4592,5099" coordsize="7059,2">
              <v:shape style="position:absolute;left:4592;top:5099;width:7059;height:2" coordorigin="4592,5099" coordsize="7059,0" path="m4592,5099l11651,5099e" filled="f" stroked="t" strokeweight=".715958pt" strokecolor="#545454">
                <v:path arrowok="t"/>
              </v:shape>
            </v:group>
            <v:group style="position:absolute;left:4592;top:5338;width:7064;height:2" coordorigin="4592,5338" coordsize="7064,2">
              <v:shape style="position:absolute;left:4592;top:5338;width:7064;height:2" coordorigin="4592,5338" coordsize="7064,0" path="m4592,5338l11656,5338e" filled="f" stroked="t" strokeweight=".715958pt" strokecolor="#4B4B4B">
                <v:path arrowok="t"/>
              </v:shape>
            </v:group>
            <v:group style="position:absolute;left:4587;top:5578;width:7069;height:2" coordorigin="4587,5578" coordsize="7069,2">
              <v:shape style="position:absolute;left:4587;top:5578;width:7069;height:2" coordorigin="4587,5578" coordsize="7069,0" path="m4587,5578l11656,5578e" filled="f" stroked="t" strokeweight=".715958pt" strokecolor="#484848">
                <v:path arrowok="t"/>
              </v:shape>
            </v:group>
            <v:group style="position:absolute;left:2048;top:5822;width:9603;height:2" coordorigin="2048,5822" coordsize="9603,2">
              <v:shape style="position:absolute;left:2048;top:5822;width:9603;height:2" coordorigin="2048,5822" coordsize="9603,0" path="m2048,5822l11651,5822e" filled="f" stroked="t" strokeweight=".715958pt" strokecolor="#484848">
                <v:path arrowok="t"/>
              </v:shape>
            </v:group>
            <v:group style="position:absolute;left:320;top:6061;width:11331;height:2" coordorigin="320,6061" coordsize="11331,2">
              <v:shape style="position:absolute;left:320;top:6061;width:11331;height:2" coordorigin="320,6061" coordsize="11331,0" path="m320,6061l11651,6061e" filled="f" stroked="t" strokeweight=".715958pt" strokecolor="#4B4B4B">
                <v:path arrowok="t"/>
              </v:shape>
            </v:group>
            <v:group style="position:absolute;left:7498;top:6052;width:2;height:728" coordorigin="7498,6052" coordsize="2,728">
              <v:shape style="position:absolute;left:7498;top:6052;width:2;height:728" coordorigin="7498,6052" coordsize="0,728" path="m7498,6779l7498,6052e" filled="f" stroked="t" strokeweight=".954611pt" strokecolor="#575757">
                <v:path arrowok="t"/>
              </v:shape>
            </v:group>
            <v:group style="position:absolute;left:2048;top:6535;width:9613;height:2" coordorigin="2048,6535" coordsize="9613,2">
              <v:shape style="position:absolute;left:2048;top:6535;width:9613;height:2" coordorigin="2048,6535" coordsize="9613,0" path="m2048,6535l11661,6535e" filled="f" stroked="t" strokeweight=".715958pt" strokecolor="#4B4B4B">
                <v:path arrowok="t"/>
              </v:shape>
            </v:group>
            <v:group style="position:absolute;left:2043;top:6775;width:9618;height:2" coordorigin="2043,6775" coordsize="9618,2">
              <v:shape style="position:absolute;left:2043;top:6775;width:9618;height:2" coordorigin="2043,6775" coordsize="9618,0" path="m2043,6775l11661,6775e" filled="f" stroked="t" strokeweight=".715958pt" strokecolor="#4B4B4B">
                <v:path arrowok="t"/>
              </v:shape>
            </v:group>
            <v:group style="position:absolute;left:325;top:7488;width:11331;height:2" coordorigin="325,7488" coordsize="11331,2">
              <v:shape style="position:absolute;left:325;top:7488;width:11331;height:2" coordorigin="325,7488" coordsize="11331,0" path="m325,7488l11656,7488e" filled="f" stroked="t" strokeweight=".715958pt" strokecolor="#484848">
                <v:path arrowok="t"/>
              </v:shape>
            </v:group>
            <v:group style="position:absolute;left:325;top:7019;width:11331;height:2" coordorigin="325,7019" coordsize="11331,2">
              <v:shape style="position:absolute;left:325;top:7019;width:11331;height:2" coordorigin="325,7019" coordsize="11331,0" path="m325,7019l11656,7019e" filled="f" stroked="t" strokeweight=".715958pt" strokecolor="#484848">
                <v:path arrowok="t"/>
              </v:shape>
            </v:group>
            <v:group style="position:absolute;left:4608;top:7478;width:2;height:747" coordorigin="4608,7478" coordsize="2,747">
              <v:shape style="position:absolute;left:4608;top:7478;width:2;height:747" coordorigin="4608,7478" coordsize="0,747" path="m4608,8225l4608,7478e" filled="f" stroked="t" strokeweight=".715958pt" strokecolor="#4B4B4B">
                <v:path arrowok="t"/>
              </v:shape>
            </v:group>
            <v:group style="position:absolute;left:4601;top:7727;width:7064;height:2" coordorigin="4601,7727" coordsize="7064,2">
              <v:shape style="position:absolute;left:4601;top:7727;width:7064;height:2" coordorigin="4601,7727" coordsize="7064,0" path="m4601,7727l11665,7727e" filled="f" stroked="t" strokeweight=".715958pt" strokecolor="#4B4B4B">
                <v:path arrowok="t"/>
              </v:shape>
            </v:group>
            <v:group style="position:absolute;left:4601;top:7967;width:7064;height:2" coordorigin="4601,7967" coordsize="7064,2">
              <v:shape style="position:absolute;left:4601;top:7967;width:7064;height:2" coordorigin="4601,7967" coordsize="7064,0" path="m4601,7967l11665,7967e" filled="f" stroked="t" strokeweight=".715958pt" strokecolor="#4B4B4B">
                <v:path arrowok="t"/>
              </v:shape>
            </v:group>
            <v:group style="position:absolute;left:320;top:8213;width:11346;height:2" coordorigin="320,8213" coordsize="11346,2">
              <v:shape style="position:absolute;left:320;top:8213;width:11346;height:2" coordorigin="320,8213" coordsize="11346,0" path="m320,8213l11665,8213e" filled="f" stroked="t" strokeweight=".715958pt" strokecolor="#4B4B4B">
                <v:path arrowok="t"/>
              </v:shape>
            </v:group>
            <v:group style="position:absolute;left:329;top:9015;width:11341;height:2" coordorigin="329,9015" coordsize="11341,2">
              <v:shape style="position:absolute;left:329;top:9015;width:11341;height:2" coordorigin="329,9015" coordsize="11341,0" path="m329,9015l11670,9015e" filled="f" stroked="t" strokeweight=".715958pt" strokecolor="#484848">
                <v:path arrowok="t"/>
              </v:shape>
            </v:group>
            <v:group style="position:absolute;left:325;top:9946;width:11350;height:2" coordorigin="325,9946" coordsize="11350,2">
              <v:shape style="position:absolute;left:325;top:9946;width:11350;height:2" coordorigin="325,9946" coordsize="11350,0" path="m325,9946l11675,9946e" filled="f" stroked="t" strokeweight=".715958pt" strokecolor="#4B4B4B">
                <v:path arrowok="t"/>
              </v:shape>
            </v:group>
            <v:group style="position:absolute;left:329;top:10191;width:11346;height:2" coordorigin="329,10191" coordsize="11346,2">
              <v:shape style="position:absolute;left:329;top:10191;width:11346;height:2" coordorigin="329,10191" coordsize="11346,0" path="m329,10191l11675,10191e" filled="f" stroked="t" strokeweight=".715958pt" strokecolor="#4B4B4B">
                <v:path arrowok="t"/>
              </v:shape>
            </v:group>
            <v:group style="position:absolute;left:329;top:10430;width:11346;height:2" coordorigin="329,10430" coordsize="11346,2">
              <v:shape style="position:absolute;left:329;top:10430;width:11346;height:2" coordorigin="329,10430" coordsize="11346,0" path="m329,10430l11675,10430e" filled="f" stroked="t" strokeweight=".715958pt" strokecolor="#4B4B4B">
                <v:path arrowok="t"/>
              </v:shape>
            </v:group>
            <v:group style="position:absolute;left:329;top:11148;width:11346;height:2" coordorigin="329,11148" coordsize="11346,2">
              <v:shape style="position:absolute;left:329;top:11148;width:11346;height:2" coordorigin="329,11148" coordsize="11346,0" path="m329,11148l11675,11148e" filled="f" stroked="t" strokeweight=".715958pt" strokecolor="#4B4B4B">
                <v:path arrowok="t"/>
              </v:shape>
            </v:group>
            <v:group style="position:absolute;left:7093;top:11136;width:2;height:5108" coordorigin="7093,11136" coordsize="2,5108">
              <v:shape style="position:absolute;left:7093;top:11136;width:2;height:5108" coordorigin="7093,11136" coordsize="0,5108" path="m7093,16245l7093,11136e" filled="f" stroked="t" strokeweight=".715958pt" strokecolor="#4F4F4F">
                <v:path arrowok="t"/>
              </v:shape>
            </v:group>
            <v:group style="position:absolute;left:334;top:11665;width:11346;height:2" coordorigin="334,11665" coordsize="11346,2">
              <v:shape style="position:absolute;left:334;top:11665;width:11346;height:2" coordorigin="334,11665" coordsize="11346,0" path="m334,11665l11680,11665e" filled="f" stroked="t" strokeweight=".715958pt" strokecolor="#4F4F4F">
                <v:path arrowok="t"/>
              </v:shape>
            </v:group>
            <v:group style="position:absolute;left:339;top:13755;width:1747;height:2" coordorigin="339,13755" coordsize="1747,2">
              <v:shape style="position:absolute;left:339;top:13755;width:1747;height:2" coordorigin="339,13755" coordsize="1747,0" path="m339,13755l2086,13755e" filled="f" stroked="t" strokeweight=".715958pt" strokecolor="#4B4B4B">
                <v:path arrowok="t"/>
              </v:shape>
            </v:group>
            <v:group style="position:absolute;left:348;top:16242;width:11341;height:2" coordorigin="348,16242" coordsize="11341,2">
              <v:shape style="position:absolute;left:348;top:16242;width:11341;height:2" coordorigin="348,16242" coordsize="11341,0" path="m348,16242l11689,16242e" filled="f" stroked="t" strokeweight=".954611pt" strokecolor="#545454">
                <v:path arrowok="t"/>
              </v:shape>
            </v:group>
            <v:group style="position:absolute;left:816;top:11146;width:2;height:5113" coordorigin="816,11146" coordsize="2,5113">
              <v:shape style="position:absolute;left:816;top:11146;width:2;height:5113" coordorigin="816,11146" coordsize="0,5113" path="m816,16259l816,11146e" filled="f" stroked="t" strokeweight=".715958pt" strokecolor="#3B3B3B">
                <v:path arrowok="t"/>
              </v:shape>
            </v:group>
            <v:group style="position:absolute;left:1406;top:11098;width:2;height:5161" coordorigin="1406,11098" coordsize="2,5161">
              <v:shape style="position:absolute;left:1406;top:11098;width:2;height:5161" coordorigin="1406,11098" coordsize="0,5161" path="m1406,16259l1406,11098e" filled="f" stroked="t" strokeweight=".715958pt" strokecolor="#444444">
                <v:path arrowok="t"/>
              </v:shape>
            </v:group>
            <v:group style="position:absolute;left:3523;top:3787;width:3131;height:2" coordorigin="3523,3787" coordsize="3131,2">
              <v:shape style="position:absolute;left:3523;top:3787;width:3131;height:2" coordorigin="3523,3787" coordsize="3131,0" path="m3523,3787l6654,3787e" filled="f" stroked="t" strokeweight=".954611pt" strokecolor="#00000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4.099442pt;margin-top:3.472123pt;width:56.032494pt;height:45.5pt;mso-position-horizontal-relative:page;mso-position-vertical-relative:paragraph;z-index:-15563" type="#_x0000_t202" filled="f" stroked="f">
            <v:textbox inset="0,0,0,0">
              <w:txbxContent>
                <w:p>
                  <w:pPr>
                    <w:spacing w:before="0" w:after="0" w:line="910" w:lineRule="exact"/>
                    <w:ind w:right="-176"/>
                    <w:jc w:val="left"/>
                    <w:rPr>
                      <w:rFonts w:ascii="Times New Roman" w:hAnsi="Times New Roman" w:cs="Times New Roman" w:eastAsia="Times New Roman"/>
                      <w:sz w:val="91"/>
                      <w:szCs w:val="9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3A428A"/>
                      <w:spacing w:val="23"/>
                      <w:w w:val="107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3A428A"/>
                      <w:spacing w:val="32"/>
                      <w:w w:val="107"/>
                      <w:i/>
                    </w:rPr>
                    <w:t>6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3A428A"/>
                      <w:spacing w:val="-90"/>
                      <w:w w:val="107"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-4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işse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0" w:after="0" w:line="240" w:lineRule="auto"/>
        <w:ind w:left="260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pict>
          <v:shape style="width:11.52pt;height:33.599998pt;mso-position-horizontal-relative:char;mso-position-vertical-relative:line" type="#_x0000_t75">
            <v:imagedata r:id="rId6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  <w:t>                                </w:t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79"/>
          <w:b/>
          <w:bCs/>
        </w:rPr>
        <w:t>Huseyın</w:t>
      </w:r>
      <w:r>
        <w:rPr>
          <w:rFonts w:ascii="Arial" w:hAnsi="Arial" w:cs="Arial" w:eastAsia="Arial"/>
          <w:sz w:val="26"/>
          <w:szCs w:val="26"/>
          <w:color w:val="262626"/>
          <w:spacing w:val="19"/>
          <w:w w:val="79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79"/>
          <w:b/>
          <w:bCs/>
        </w:rPr>
        <w:t>AKSULAR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76" w:lineRule="exact"/>
        <w:ind w:left="1918" w:right="-26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62626"/>
          <w:spacing w:val="0"/>
          <w:w w:val="83"/>
          <w:b/>
          <w:bCs/>
        </w:rPr>
        <w:t>Güne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3"/>
          <w:b/>
          <w:bCs/>
        </w:rPr>
        <w:t>y</w:t>
      </w:r>
      <w:r>
        <w:rPr>
          <w:rFonts w:ascii="Arial" w:hAnsi="Arial" w:cs="Arial" w:eastAsia="Arial"/>
          <w:sz w:val="25"/>
          <w:szCs w:val="25"/>
          <w:color w:val="262626"/>
          <w:spacing w:val="2"/>
          <w:w w:val="83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3"/>
          <w:b/>
          <w:bCs/>
        </w:rPr>
        <w:t>Bölg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3"/>
          <w:b/>
          <w:bCs/>
        </w:rPr>
        <w:t>e</w:t>
      </w:r>
      <w:r>
        <w:rPr>
          <w:rFonts w:ascii="Arial" w:hAnsi="Arial" w:cs="Arial" w:eastAsia="Arial"/>
          <w:sz w:val="25"/>
          <w:szCs w:val="25"/>
          <w:color w:val="262626"/>
          <w:spacing w:val="9"/>
          <w:w w:val="83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3"/>
          <w:b/>
          <w:bCs/>
        </w:rPr>
        <w:t>2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3"/>
          <w:b/>
          <w:bCs/>
        </w:rPr>
        <w:t>.</w:t>
      </w:r>
      <w:r>
        <w:rPr>
          <w:rFonts w:ascii="Arial" w:hAnsi="Arial" w:cs="Arial" w:eastAsia="Arial"/>
          <w:sz w:val="25"/>
          <w:szCs w:val="25"/>
          <w:color w:val="262626"/>
          <w:spacing w:val="2"/>
          <w:w w:val="83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3"/>
          <w:b/>
          <w:bCs/>
        </w:rPr>
        <w:t>Posta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87" w:lineRule="exact"/>
        <w:ind w:left="2328" w:right="377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62626"/>
          <w:spacing w:val="0"/>
          <w:w w:val="82"/>
          <w:b/>
          <w:bCs/>
        </w:rPr>
        <w:t>Grupla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2"/>
          <w:b/>
          <w:bCs/>
        </w:rPr>
        <w:t>r</w:t>
      </w:r>
      <w:r>
        <w:rPr>
          <w:rFonts w:ascii="Arial" w:hAnsi="Arial" w:cs="Arial" w:eastAsia="Arial"/>
          <w:sz w:val="25"/>
          <w:szCs w:val="25"/>
          <w:color w:val="262626"/>
          <w:spacing w:val="16"/>
          <w:w w:val="82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62626"/>
          <w:spacing w:val="0"/>
          <w:w w:val="82"/>
          <w:b/>
          <w:bCs/>
        </w:rPr>
        <w:t>Amiri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31" w:right="133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959595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5"/>
          <w:szCs w:val="25"/>
          <w:color w:val="959595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5"/>
          <w:szCs w:val="25"/>
          <w:color w:val="959595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959595"/>
          <w:spacing w:val="66"/>
          <w:w w:val="100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959595"/>
          <w:spacing w:val="0"/>
          <w:w w:val="132"/>
          <w:b/>
          <w:bCs/>
        </w:rPr>
        <w:t>'in</w:t>
      </w:r>
      <w:r>
        <w:rPr>
          <w:rFonts w:ascii="Arial" w:hAnsi="Arial" w:cs="Arial" w:eastAsia="Arial"/>
          <w:sz w:val="25"/>
          <w:szCs w:val="25"/>
          <w:color w:val="959595"/>
          <w:spacing w:val="12"/>
          <w:w w:val="132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959595"/>
          <w:spacing w:val="0"/>
          <w:w w:val="121"/>
          <w:b/>
          <w:bCs/>
        </w:rPr>
        <w:t>(</w:t>
      </w:r>
      <w:r>
        <w:rPr>
          <w:rFonts w:ascii="Arial" w:hAnsi="Arial" w:cs="Arial" w:eastAsia="Arial"/>
          <w:sz w:val="25"/>
          <w:szCs w:val="25"/>
          <w:color w:val="959595"/>
          <w:spacing w:val="0"/>
          <w:w w:val="120"/>
          <w:b/>
          <w:bCs/>
        </w:rPr>
        <w:t>AYA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9" w:after="0" w:line="240" w:lineRule="auto"/>
        <w:ind w:left="2052" w:right="-58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3.93103pt;margin-top:5.362463pt;width:62.648403pt;height:41.5pt;mso-position-horizontal-relative:page;mso-position-vertical-relative:paragraph;z-index:-15562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4"/>
                    <w:jc w:val="left"/>
                    <w:rPr>
                      <w:rFonts w:ascii="Times New Roman" w:hAnsi="Times New Roman" w:cs="Times New Roman" w:eastAsia="Times New Roman"/>
                      <w:sz w:val="83"/>
                      <w:szCs w:val="8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3A428A"/>
                      <w:spacing w:val="0"/>
                      <w:w w:val="84"/>
                      <w:i/>
                    </w:rPr>
                    <w:t>%dk</w:t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959595"/>
          <w:spacing w:val="0"/>
          <w:w w:val="75"/>
        </w:rPr>
        <w:t>Itfaiy</w:t>
      </w:r>
      <w:r>
        <w:rPr>
          <w:rFonts w:ascii="Arial" w:hAnsi="Arial" w:cs="Arial" w:eastAsia="Arial"/>
          <w:sz w:val="24"/>
          <w:szCs w:val="24"/>
          <w:color w:val="959595"/>
          <w:spacing w:val="0"/>
          <w:w w:val="75"/>
        </w:rPr>
        <w:t>e</w:t>
      </w:r>
      <w:r>
        <w:rPr>
          <w:rFonts w:ascii="Arial" w:hAnsi="Arial" w:cs="Arial" w:eastAsia="Arial"/>
          <w:sz w:val="24"/>
          <w:szCs w:val="24"/>
          <w:color w:val="959595"/>
          <w:spacing w:val="9"/>
          <w:w w:val="75"/>
        </w:rPr>
        <w:t> </w:t>
      </w:r>
      <w:r>
        <w:rPr>
          <w:rFonts w:ascii="Arial" w:hAnsi="Arial" w:cs="Arial" w:eastAsia="Arial"/>
          <w:sz w:val="24"/>
          <w:szCs w:val="24"/>
          <w:color w:val="959595"/>
          <w:spacing w:val="0"/>
          <w:w w:val="75"/>
        </w:rPr>
        <w:t>Gune</w:t>
      </w:r>
      <w:r>
        <w:rPr>
          <w:rFonts w:ascii="Arial" w:hAnsi="Arial" w:cs="Arial" w:eastAsia="Arial"/>
          <w:sz w:val="24"/>
          <w:szCs w:val="24"/>
          <w:color w:val="959595"/>
          <w:spacing w:val="0"/>
          <w:w w:val="75"/>
        </w:rPr>
        <w:t>y</w:t>
      </w:r>
      <w:r>
        <w:rPr>
          <w:rFonts w:ascii="Arial" w:hAnsi="Arial" w:cs="Arial" w:eastAsia="Arial"/>
          <w:sz w:val="24"/>
          <w:szCs w:val="24"/>
          <w:color w:val="959595"/>
          <w:spacing w:val="-7"/>
          <w:w w:val="75"/>
        </w:rPr>
        <w:t> </w:t>
      </w:r>
      <w:r>
        <w:rPr>
          <w:rFonts w:ascii="Arial" w:hAnsi="Arial" w:cs="Arial" w:eastAsia="Arial"/>
          <w:sz w:val="24"/>
          <w:szCs w:val="24"/>
          <w:color w:val="838383"/>
          <w:spacing w:val="0"/>
          <w:w w:val="75"/>
        </w:rPr>
        <w:t>Bölg</w:t>
      </w:r>
      <w:r>
        <w:rPr>
          <w:rFonts w:ascii="Arial" w:hAnsi="Arial" w:cs="Arial" w:eastAsia="Arial"/>
          <w:sz w:val="24"/>
          <w:szCs w:val="24"/>
          <w:color w:val="838383"/>
          <w:spacing w:val="0"/>
          <w:w w:val="75"/>
        </w:rPr>
        <w:t>e</w:t>
      </w:r>
      <w:r>
        <w:rPr>
          <w:rFonts w:ascii="Arial" w:hAnsi="Arial" w:cs="Arial" w:eastAsia="Arial"/>
          <w:sz w:val="24"/>
          <w:szCs w:val="24"/>
          <w:color w:val="838383"/>
          <w:spacing w:val="-6"/>
          <w:w w:val="75"/>
        </w:rPr>
        <w:t> </w:t>
      </w:r>
      <w:r>
        <w:rPr>
          <w:rFonts w:ascii="Arial" w:hAnsi="Arial" w:cs="Arial" w:eastAsia="Arial"/>
          <w:sz w:val="24"/>
          <w:szCs w:val="24"/>
          <w:color w:val="727272"/>
          <w:spacing w:val="0"/>
          <w:w w:val="76"/>
        </w:rPr>
        <w:t>Amirı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35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14" w:right="27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6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12"/>
        </w:rPr>
        <w:t>adirŞEN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4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746"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/>
        <w:pict>
          <v:shape style="position:absolute;margin-left:411.839996pt;margin-top:27.214535pt;width:145.919998pt;height:146.880005pt;mso-position-horizontal-relative:page;mso-position-vertical-relative:paragraph;z-index:-15566" type="#_x0000_t75">
            <v:imagedata r:id="rId65" o:title=""/>
          </v:shape>
        </w:pict>
      </w:r>
      <w:r>
        <w:rPr>
          <w:rFonts w:ascii="Arial" w:hAnsi="Arial" w:cs="Arial" w:eastAsia="Arial"/>
          <w:sz w:val="27"/>
          <w:szCs w:val="27"/>
          <w:color w:val="3B3D3D"/>
          <w:spacing w:val="0"/>
          <w:w w:val="53"/>
          <w:i/>
        </w:rPr>
        <w:t>110</w:t>
      </w:r>
      <w:r>
        <w:rPr>
          <w:rFonts w:ascii="Arial" w:hAnsi="Arial" w:cs="Arial" w:eastAsia="Arial"/>
          <w:sz w:val="27"/>
          <w:szCs w:val="27"/>
          <w:color w:val="3B3D3D"/>
          <w:spacing w:val="0"/>
          <w:w w:val="53"/>
          <w:i/>
        </w:rPr>
        <w:t> </w:t>
      </w:r>
      <w:r>
        <w:rPr>
          <w:rFonts w:ascii="Arial" w:hAnsi="Arial" w:cs="Arial" w:eastAsia="Arial"/>
          <w:sz w:val="27"/>
          <w:szCs w:val="27"/>
          <w:color w:val="3B3D3D"/>
          <w:spacing w:val="18"/>
          <w:w w:val="53"/>
          <w:i/>
        </w:rPr>
        <w:t> </w:t>
      </w:r>
      <w:r>
        <w:rPr>
          <w:rFonts w:ascii="Arial" w:hAnsi="Arial" w:cs="Arial" w:eastAsia="Arial"/>
          <w:sz w:val="29"/>
          <w:szCs w:val="29"/>
          <w:color w:val="3B3D3D"/>
          <w:spacing w:val="0"/>
          <w:w w:val="51"/>
          <w:b/>
          <w:bCs/>
        </w:rPr>
        <w:t>Ma</w:t>
      </w:r>
      <w:r>
        <w:rPr>
          <w:rFonts w:ascii="Arial" w:hAnsi="Arial" w:cs="Arial" w:eastAsia="Arial"/>
          <w:sz w:val="29"/>
          <w:szCs w:val="29"/>
          <w:color w:val="3B3D3D"/>
          <w:spacing w:val="0"/>
          <w:w w:val="50"/>
          <w:b/>
          <w:bCs/>
        </w:rPr>
        <w:t>\</w:t>
      </w:r>
      <w:r>
        <w:rPr>
          <w:rFonts w:ascii="Arial" w:hAnsi="Arial" w:cs="Arial" w:eastAsia="Arial"/>
          <w:sz w:val="29"/>
          <w:szCs w:val="29"/>
          <w:color w:val="3B3D3D"/>
          <w:spacing w:val="0"/>
          <w:w w:val="51"/>
          <w:b/>
          <w:bCs/>
        </w:rPr>
        <w:t>(</w:t>
      </w:r>
      <w:r>
        <w:rPr>
          <w:rFonts w:ascii="Arial" w:hAnsi="Arial" w:cs="Arial" w:eastAsia="Arial"/>
          <w:sz w:val="29"/>
          <w:szCs w:val="29"/>
          <w:color w:val="3B3D3D"/>
          <w:spacing w:val="0"/>
          <w:w w:val="50"/>
          <w:b/>
          <w:bCs/>
        </w:rPr>
        <w:t>i6l2017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140"/>
          <w:cols w:num="3" w:equalWidth="0">
            <w:col w:w="4154" w:space="366"/>
            <w:col w:w="1467" w:space="2030"/>
            <w:col w:w="354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89" w:lineRule="auto"/>
        <w:ind w:left="4260" w:right="4448" w:firstLine="-81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186882pt;margin-top:-19.695019pt;width:19.622681pt;height:44pt;mso-position-horizontal-relative:page;mso-position-vertical-relative:paragraph;z-index:-15555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Times New Roman" w:hAnsi="Times New Roman" w:cs="Times New Roman" w:eastAsia="Times New Roman"/>
                      <w:sz w:val="88"/>
                      <w:szCs w:val="8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83A3A"/>
                      <w:spacing w:val="0"/>
                      <w:w w:val="160"/>
                      <w:b/>
                      <w:bCs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4.730255pt;margin-top:-13.177556pt;width:56.667523pt;height:56pt;mso-position-horizontal-relative:page;mso-position-vertical-relative:paragraph;z-index:-15554" type="#_x0000_t202" filled="f" stroked="f">
            <v:textbox inset="0,0,0,0">
              <w:txbxContent>
                <w:p>
                  <w:pPr>
                    <w:spacing w:before="0" w:after="0" w:line="1120" w:lineRule="exact"/>
                    <w:ind w:right="-208"/>
                    <w:jc w:val="left"/>
                    <w:rPr>
                      <w:rFonts w:ascii="Arial" w:hAnsi="Arial" w:cs="Arial" w:eastAsia="Arial"/>
                      <w:sz w:val="112"/>
                      <w:szCs w:val="112"/>
                    </w:rPr>
                  </w:pPr>
                  <w:rPr/>
                  <w:r>
                    <w:rPr>
                      <w:rFonts w:ascii="Arial" w:hAnsi="Arial" w:cs="Arial" w:eastAsia="Arial"/>
                      <w:sz w:val="112"/>
                      <w:szCs w:val="112"/>
                      <w:color w:val="909193"/>
                      <w:spacing w:val="0"/>
                      <w:w w:val="182"/>
                      <w:position w:val="-1"/>
                    </w:rPr>
                    <w:t>8</w:t>
                  </w:r>
                  <w:r>
                    <w:rPr>
                      <w:rFonts w:ascii="Arial" w:hAnsi="Arial" w:cs="Arial" w:eastAsia="Arial"/>
                      <w:sz w:val="112"/>
                      <w:szCs w:val="11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5"/>
        </w:rPr>
        <w:t>İTFAİYE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7"/>
        </w:rPr>
        <w:t>BAŞKANLI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100"/>
        </w:rPr>
        <w:t>Gl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07" w:lineRule="exact"/>
        <w:ind w:left="845" w:right="4090"/>
        <w:jc w:val="center"/>
        <w:tabs>
          <w:tab w:pos="3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854401pt;margin-top:5.428049pt;width:50.543552pt;height:7.5pt;mso-position-horizontal-relative:page;mso-position-vertical-relative:paragraph;z-index:-15559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83A3A"/>
                      <w:spacing w:val="0"/>
                      <w:w w:val="101"/>
                      <w:b/>
                      <w:bCs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83A3A"/>
          <w:spacing w:val="0"/>
          <w:w w:val="121"/>
          <w:position w:val="9"/>
        </w:rPr>
        <w:t>IZMIR</w:t>
      </w:r>
      <w:r>
        <w:rPr>
          <w:rFonts w:ascii="Arial" w:hAnsi="Arial" w:cs="Arial" w:eastAsia="Arial"/>
          <w:sz w:val="14"/>
          <w:szCs w:val="14"/>
          <w:color w:val="383A3A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83A3A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2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8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8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665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83A3A"/>
          <w:spacing w:val="0"/>
          <w:w w:val="113"/>
        </w:rPr>
        <w:t>BELEDIYESI</w:t>
      </w:r>
      <w:r>
        <w:rPr>
          <w:rFonts w:ascii="Arial" w:hAnsi="Arial" w:cs="Arial" w:eastAsia="Arial"/>
          <w:sz w:val="14"/>
          <w:szCs w:val="14"/>
          <w:color w:val="383A3A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8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7"/>
        </w:rPr>
        <w:t>YANGIN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4" w:lineRule="exact"/>
        <w:ind w:left="112" w:right="-20"/>
        <w:jc w:val="left"/>
        <w:tabs>
          <w:tab w:pos="1340" w:val="left"/>
          <w:tab w:pos="3160" w:val="left"/>
          <w:tab w:pos="5540" w:val="left"/>
          <w:tab w:pos="7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"/>
          <w:w w:val="110"/>
          <w:position w:val="-1"/>
        </w:rPr>
        <w:t>Q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3"/>
          <w:w w:val="96"/>
          <w:position w:val="-1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14"/>
          <w:w w:val="86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9"/>
          <w:w w:val="51"/>
          <w:position w:val="-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5"/>
          <w:position w:val="-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7"/>
          <w:position w:val="-1"/>
        </w:rPr>
        <w:t>06/05/20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3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83A3A"/>
          <w:spacing w:val="-6"/>
          <w:w w:val="187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1"/>
          <w:position w:val="-1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80"/>
          <w:position w:val="-1"/>
        </w:rPr>
        <w:t>!Bi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F2121"/>
          <w:spacing w:val="9"/>
          <w:w w:val="57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9"/>
          <w:position w:val="-1"/>
        </w:rPr>
        <w:t>dirim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32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4"/>
          <w:position w:val="-1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8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72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24"/>
          <w:w w:val="7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3"/>
          <w:position w:val="-1"/>
        </w:rPr>
        <w:t>21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:05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rrel: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83A3A"/>
          <w:spacing w:val="-5"/>
          <w:w w:val="187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10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136" w:right="-20"/>
        <w:jc w:val="left"/>
        <w:tabs>
          <w:tab w:pos="1340" w:val="left"/>
          <w:tab w:pos="3160" w:val="left"/>
          <w:tab w:pos="4400" w:val="left"/>
          <w:tab w:pos="5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2"/>
          <w:position w:val="1"/>
        </w:rPr>
        <w:t>Kayıı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8"/>
          <w:position w:val="1"/>
        </w:rPr>
        <w:t>06/05/2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0"/>
          <w:w w:val="98"/>
          <w:position w:val="1"/>
        </w:rPr>
        <w:t>0</w:t>
      </w:r>
      <w:r>
        <w:rPr>
          <w:rFonts w:ascii="Arial" w:hAnsi="Arial" w:cs="Arial" w:eastAsia="Arial"/>
          <w:sz w:val="23"/>
          <w:szCs w:val="23"/>
          <w:color w:val="383A3A"/>
          <w:spacing w:val="-6"/>
          <w:w w:val="187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8"/>
          <w:position w:val="1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0"/>
          <w:position w:val="1"/>
        </w:rPr>
        <w:t>!Knyıt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5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2809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4"/>
          <w:position w:val="1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  <w:position w:val="1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13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llildirile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</w:rPr>
        <w:t>Karabağla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9035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sokak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168" w:lineRule="exact"/>
        <w:ind w:left="136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0.933777pt;margin-top:9.030355pt;width:62.450963pt;height:52pt;mso-position-horizontal-relative:page;mso-position-vertical-relative:paragraph;z-index:-15558" type="#_x0000_t202" filled="f" stroked="f">
            <v:textbox inset="0,0,0,0">
              <w:txbxContent>
                <w:p>
                  <w:pPr>
                    <w:spacing w:before="0" w:after="0" w:line="1040" w:lineRule="exact"/>
                    <w:ind w:right="-196"/>
                    <w:jc w:val="left"/>
                    <w:rPr>
                      <w:rFonts w:ascii="Times New Roman" w:hAnsi="Times New Roman" w:cs="Times New Roman" w:eastAsia="Times New Roman"/>
                      <w:sz w:val="104"/>
                      <w:szCs w:val="10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4"/>
                      <w:szCs w:val="104"/>
                      <w:color w:val="A8AAA7"/>
                      <w:spacing w:val="6"/>
                      <w:w w:val="103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04"/>
                      <w:szCs w:val="104"/>
                      <w:color w:val="A8AAA7"/>
                      <w:spacing w:val="0"/>
                      <w:w w:val="103"/>
                    </w:rPr>
                    <w:t>,--</w:t>
                  </w:r>
                  <w:r>
                    <w:rPr>
                      <w:rFonts w:ascii="Times New Roman" w:hAnsi="Times New Roman" w:cs="Times New Roman" w:eastAsia="Times New Roman"/>
                      <w:sz w:val="104"/>
                      <w:szCs w:val="10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3"/>
          <w:position w:val="-3"/>
        </w:rPr>
        <w:t>Ooıtnı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9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3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5"/>
          <w:position w:val="-3"/>
        </w:rPr>
        <w:t>Kanıb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9"/>
          <w:w w:val="95"/>
          <w:position w:val="-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5"/>
          <w:position w:val="-3"/>
        </w:rPr>
        <w:t>ğla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5"/>
          <w:position w:val="-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5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3"/>
        </w:rPr>
        <w:t>9035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3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3"/>
        </w:rPr>
        <w:t>scvvi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3"/>
        </w:rPr>
        <w:t>yol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3"/>
        </w:rPr>
        <w:t>parkı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1"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8"/>
          <w:w w:val="91"/>
          <w:position w:val="-3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58"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7" w:after="0" w:line="240" w:lineRule="auto"/>
        <w:ind w:left="127" w:right="-20"/>
        <w:jc w:val="left"/>
        <w:tabs>
          <w:tab w:pos="1340" w:val="left"/>
          <w:tab w:pos="4600" w:val="left"/>
          <w:tab w:pos="6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88"/>
        </w:rPr>
        <w:t>Ynııgı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2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89"/>
        </w:rPr>
        <w:t>Ymı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5"/>
          <w:w w:val="9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1F2121"/>
          <w:spacing w:val="0"/>
          <w:w w:val="4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1F212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6"/>
          <w:w w:val="7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97" w:lineRule="exact"/>
        <w:ind w:left="112" w:right="-20"/>
        <w:jc w:val="left"/>
        <w:tabs>
          <w:tab w:pos="3660" w:val="left"/>
          <w:tab w:pos="6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88"/>
          <w:position w:val="-1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0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2"/>
          <w:position w:val="-1"/>
        </w:rPr>
        <w:t>Yapınm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9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4"/>
          <w:position w:val="-1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2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3665" w:right="-20"/>
        <w:jc w:val="left"/>
        <w:tabs>
          <w:tab w:pos="5720" w:val="left"/>
          <w:tab w:pos="680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Beıoııarıne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ğer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797979"/>
          <w:spacing w:val="0"/>
          <w:w w:val="70"/>
        </w:rPr>
        <w:t>............</w:t>
      </w:r>
      <w:r>
        <w:rPr>
          <w:rFonts w:ascii="Arial" w:hAnsi="Arial" w:cs="Arial" w:eastAsia="Arial"/>
          <w:sz w:val="23"/>
          <w:szCs w:val="23"/>
          <w:color w:val="797979"/>
          <w:spacing w:val="-40"/>
          <w:w w:val="70"/>
        </w:rPr>
        <w:t>.</w:t>
      </w:r>
      <w:r>
        <w:rPr>
          <w:rFonts w:ascii="Arial" w:hAnsi="Arial" w:cs="Arial" w:eastAsia="Arial"/>
          <w:sz w:val="23"/>
          <w:szCs w:val="23"/>
          <w:color w:val="4B4B4B"/>
          <w:spacing w:val="-15"/>
          <w:w w:val="82"/>
        </w:rPr>
        <w:t>.</w:t>
      </w:r>
      <w:r>
        <w:rPr>
          <w:rFonts w:ascii="Arial" w:hAnsi="Arial" w:cs="Arial" w:eastAsia="Arial"/>
          <w:sz w:val="23"/>
          <w:szCs w:val="23"/>
          <w:color w:val="909193"/>
          <w:spacing w:val="-24"/>
          <w:w w:val="123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0"/>
          <w:w w:val="75"/>
        </w:rPr>
        <w:t>..</w:t>
      </w:r>
      <w:r>
        <w:rPr>
          <w:rFonts w:ascii="Arial" w:hAnsi="Arial" w:cs="Arial" w:eastAsia="Arial"/>
          <w:sz w:val="23"/>
          <w:szCs w:val="23"/>
          <w:color w:val="797979"/>
          <w:spacing w:val="-19"/>
          <w:w w:val="75"/>
        </w:rPr>
        <w:t>.</w:t>
      </w:r>
      <w:r>
        <w:rPr>
          <w:rFonts w:ascii="Arial" w:hAnsi="Arial" w:cs="Arial" w:eastAsia="Arial"/>
          <w:sz w:val="23"/>
          <w:szCs w:val="23"/>
          <w:color w:val="4B4B4B"/>
          <w:spacing w:val="-10"/>
          <w:w w:val="82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19"/>
          <w:w w:val="103"/>
        </w:rPr>
        <w:t>.</w:t>
      </w:r>
      <w:r>
        <w:rPr>
          <w:rFonts w:ascii="Arial" w:hAnsi="Arial" w:cs="Arial" w:eastAsia="Arial"/>
          <w:sz w:val="23"/>
          <w:szCs w:val="23"/>
          <w:color w:val="383A3A"/>
          <w:spacing w:val="-15"/>
          <w:w w:val="82"/>
        </w:rPr>
        <w:t>.</w:t>
      </w:r>
      <w:r>
        <w:rPr>
          <w:rFonts w:ascii="Arial" w:hAnsi="Arial" w:cs="Arial" w:eastAsia="Arial"/>
          <w:sz w:val="23"/>
          <w:szCs w:val="23"/>
          <w:color w:val="626262"/>
          <w:spacing w:val="0"/>
          <w:w w:val="75"/>
        </w:rPr>
        <w:t>...</w:t>
      </w:r>
      <w:r>
        <w:rPr>
          <w:rFonts w:ascii="Arial" w:hAnsi="Arial" w:cs="Arial" w:eastAsia="Arial"/>
          <w:sz w:val="23"/>
          <w:szCs w:val="23"/>
          <w:color w:val="626262"/>
          <w:spacing w:val="-19"/>
          <w:w w:val="75"/>
        </w:rPr>
        <w:t>.</w:t>
      </w:r>
      <w:r>
        <w:rPr>
          <w:rFonts w:ascii="Arial" w:hAnsi="Arial" w:cs="Arial" w:eastAsia="Arial"/>
          <w:sz w:val="23"/>
          <w:szCs w:val="23"/>
          <w:color w:val="383A3A"/>
          <w:spacing w:val="0"/>
          <w:w w:val="72"/>
        </w:rPr>
        <w:t>..</w:t>
      </w:r>
      <w:r>
        <w:rPr>
          <w:rFonts w:ascii="Arial" w:hAnsi="Arial" w:cs="Arial" w:eastAsia="Arial"/>
          <w:sz w:val="23"/>
          <w:szCs w:val="23"/>
          <w:color w:val="383A3A"/>
          <w:spacing w:val="-15"/>
          <w:w w:val="72"/>
        </w:rPr>
        <w:t>.</w:t>
      </w:r>
      <w:r>
        <w:rPr>
          <w:rFonts w:ascii="Arial" w:hAnsi="Arial" w:cs="Arial" w:eastAsia="Arial"/>
          <w:sz w:val="23"/>
          <w:szCs w:val="23"/>
          <w:color w:val="626262"/>
          <w:spacing w:val="0"/>
          <w:w w:val="70"/>
        </w:rPr>
        <w:t>..............................</w:t>
      </w:r>
      <w:r>
        <w:rPr>
          <w:rFonts w:ascii="Arial" w:hAnsi="Arial" w:cs="Arial" w:eastAsia="Arial"/>
          <w:sz w:val="23"/>
          <w:szCs w:val="23"/>
          <w:color w:val="626262"/>
          <w:spacing w:val="-19"/>
          <w:w w:val="70"/>
        </w:rPr>
        <w:t>.</w:t>
      </w:r>
      <w:r>
        <w:rPr>
          <w:rFonts w:ascii="Arial" w:hAnsi="Arial" w:cs="Arial" w:eastAsia="Arial"/>
          <w:sz w:val="23"/>
          <w:szCs w:val="23"/>
          <w:color w:val="383A3A"/>
          <w:spacing w:val="-5"/>
          <w:w w:val="82"/>
        </w:rPr>
        <w:t>.</w:t>
      </w:r>
      <w:r>
        <w:rPr>
          <w:rFonts w:ascii="Arial" w:hAnsi="Arial" w:cs="Arial" w:eastAsia="Arial"/>
          <w:sz w:val="23"/>
          <w:szCs w:val="23"/>
          <w:color w:val="626262"/>
          <w:spacing w:val="0"/>
          <w:w w:val="69"/>
        </w:rPr>
        <w:t>.....................</w:t>
      </w:r>
      <w:r>
        <w:rPr>
          <w:rFonts w:ascii="Arial" w:hAnsi="Arial" w:cs="Arial" w:eastAsia="Arial"/>
          <w:sz w:val="23"/>
          <w:szCs w:val="23"/>
          <w:color w:val="626262"/>
          <w:spacing w:val="-10"/>
          <w:w w:val="69"/>
        </w:rPr>
        <w:t>.</w:t>
      </w:r>
      <w:r>
        <w:rPr>
          <w:rFonts w:ascii="Arial" w:hAnsi="Arial" w:cs="Arial" w:eastAsia="Arial"/>
          <w:sz w:val="23"/>
          <w:szCs w:val="23"/>
          <w:color w:val="909193"/>
          <w:spacing w:val="-22"/>
          <w:w w:val="103"/>
        </w:rPr>
        <w:t>.</w:t>
      </w:r>
      <w:r>
        <w:rPr>
          <w:rFonts w:ascii="Arial" w:hAnsi="Arial" w:cs="Arial" w:eastAsia="Arial"/>
          <w:sz w:val="23"/>
          <w:szCs w:val="23"/>
          <w:color w:val="626262"/>
          <w:spacing w:val="0"/>
          <w:w w:val="72"/>
        </w:rPr>
        <w:t>...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337" w:lineRule="exact"/>
        <w:ind w:left="4474" w:right="-20"/>
        <w:jc w:val="left"/>
        <w:tabs>
          <w:tab w:pos="5060" w:val="left"/>
          <w:tab w:pos="6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31"/>
          <w:szCs w:val="31"/>
          <w:color w:val="1F2121"/>
          <w:spacing w:val="0"/>
          <w:w w:val="51"/>
          <w:position w:val="-2"/>
        </w:rPr>
        <w:t>ı</w:t>
      </w:r>
      <w:r>
        <w:rPr>
          <w:rFonts w:ascii="Arial" w:hAnsi="Arial" w:cs="Arial" w:eastAsia="Arial"/>
          <w:sz w:val="31"/>
          <w:szCs w:val="31"/>
          <w:color w:val="1F2121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1"/>
          <w:szCs w:val="31"/>
          <w:color w:val="1F2121"/>
          <w:spacing w:val="0"/>
          <w:w w:val="100"/>
          <w:position w:val="-2"/>
        </w:rPr>
      </w:r>
      <w:r>
        <w:rPr>
          <w:rFonts w:ascii="Arial" w:hAnsi="Arial" w:cs="Arial" w:eastAsia="Arial"/>
          <w:sz w:val="33"/>
          <w:szCs w:val="33"/>
          <w:color w:val="626262"/>
          <w:spacing w:val="0"/>
          <w:w w:val="51"/>
          <w:b/>
          <w:bCs/>
          <w:position w:val="-2"/>
        </w:rPr>
        <w:t>ı</w:t>
      </w:r>
      <w:r>
        <w:rPr>
          <w:rFonts w:ascii="Arial" w:hAnsi="Arial" w:cs="Arial" w:eastAsia="Arial"/>
          <w:sz w:val="33"/>
          <w:szCs w:val="33"/>
          <w:color w:val="626262"/>
          <w:spacing w:val="-46"/>
          <w:w w:val="51"/>
          <w:b/>
          <w:bCs/>
          <w:position w:val="-2"/>
        </w:rPr>
        <w:t> </w:t>
      </w:r>
      <w:r>
        <w:rPr>
          <w:rFonts w:ascii="Arial" w:hAnsi="Arial" w:cs="Arial" w:eastAsia="Arial"/>
          <w:sz w:val="33"/>
          <w:szCs w:val="33"/>
          <w:color w:val="626262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33"/>
          <w:szCs w:val="33"/>
          <w:color w:val="626262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1"/>
        </w:rPr>
        <w:t>jiangını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5"/>
          <w:position w:val="11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7"/>
          <w:w w:val="95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1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8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1"/>
        </w:rPr>
        <w:t>Alına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4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4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7"/>
          <w:position w:val="1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0"/>
          <w:w w:val="100"/>
          <w:position w:val="11"/>
        </w:rPr>
        <w:t> </w:t>
      </w:r>
      <w:r>
        <w:rPr>
          <w:rFonts w:ascii="Arial" w:hAnsi="Arial" w:cs="Arial" w:eastAsia="Arial"/>
          <w:sz w:val="17"/>
          <w:szCs w:val="17"/>
          <w:color w:val="383A3A"/>
          <w:spacing w:val="0"/>
          <w:w w:val="149"/>
          <w:position w:val="11"/>
        </w:rPr>
        <w:t>I</w:t>
      </w:r>
      <w:r>
        <w:rPr>
          <w:rFonts w:ascii="Arial" w:hAnsi="Arial" w:cs="Arial" w:eastAsia="Arial"/>
          <w:sz w:val="17"/>
          <w:szCs w:val="17"/>
          <w:color w:val="383A3A"/>
          <w:spacing w:val="-5"/>
          <w:w w:val="149"/>
          <w:position w:val="11"/>
        </w:rPr>
        <w:t>:</w:t>
      </w:r>
      <w:r>
        <w:rPr>
          <w:rFonts w:ascii="Arial" w:hAnsi="Arial" w:cs="Arial" w:eastAsia="Arial"/>
          <w:sz w:val="17"/>
          <w:szCs w:val="17"/>
          <w:color w:val="383A3A"/>
          <w:spacing w:val="-18"/>
          <w:w w:val="205"/>
          <w:position w:val="1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  <w:position w:val="1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left="136" w:right="-20"/>
        <w:jc w:val="left"/>
        <w:tabs>
          <w:tab w:pos="2200" w:val="left"/>
          <w:tab w:pos="5720" w:val="left"/>
          <w:tab w:pos="113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88"/>
          <w:position w:val="7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88"/>
          <w:position w:val="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1"/>
          <w:w w:val="88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7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36"/>
          <w:position w:val="6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"/>
          <w:w w:val="136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36"/>
          <w:position w:val="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-57"/>
          <w:w w:val="136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2"/>
          <w:position w:val="7"/>
        </w:rPr>
        <w:t>lKinı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2"/>
          <w:w w:val="92"/>
          <w:position w:val="7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58"/>
          <w:position w:val="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7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7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7"/>
        </w:rPr>
      </w:r>
      <w:r>
        <w:rPr>
          <w:rFonts w:ascii="Arial" w:hAnsi="Arial" w:cs="Arial" w:eastAsia="Arial"/>
          <w:sz w:val="19"/>
          <w:szCs w:val="19"/>
          <w:color w:val="BABCBC"/>
          <w:spacing w:val="0"/>
          <w:w w:val="72"/>
          <w:b/>
          <w:bCs/>
          <w:position w:val="-1"/>
        </w:rPr>
        <w:t>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215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Gökme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SİMAYLI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03" w:lineRule="exact"/>
        <w:ind w:left="2150" w:right="-20"/>
        <w:jc w:val="left"/>
        <w:tabs>
          <w:tab w:pos="4700" w:val="left"/>
          <w:tab w:pos="7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4"/>
          <w:w w:val="12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1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3"/>
          <w:position w:val="0"/>
        </w:rPr>
        <w:t>21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0"/>
        </w:rPr>
        <w:t>:06</w:t>
        <w:tab/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0"/>
          <w:position w:val="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3"/>
          <w:position w:val="0"/>
        </w:rPr>
        <w:t>21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:09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240" w:right="200"/>
        </w:sectPr>
      </w:pPr>
      <w:rPr/>
    </w:p>
    <w:p>
      <w:pPr>
        <w:spacing w:before="0" w:after="0" w:line="200" w:lineRule="exact"/>
        <w:ind w:left="11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7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1"/>
          <w:position w:val="-1"/>
        </w:rPr>
        <w:t>5288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00"/>
          <w:cols w:num="2" w:equalWidth="0">
            <w:col w:w="544" w:space="1606"/>
            <w:col w:w="9330"/>
          </w:cols>
        </w:sectPr>
      </w:pPr>
      <w:rPr/>
    </w:p>
    <w:p>
      <w:pPr>
        <w:spacing w:before="0" w:after="0" w:line="281" w:lineRule="exact"/>
        <w:ind w:left="136" w:right="-20"/>
        <w:jc w:val="left"/>
        <w:tabs>
          <w:tab w:pos="4700" w:val="left"/>
          <w:tab w:pos="690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"/>
          <w:w w:val="92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69"/>
          <w:position w:val="-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2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3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8"/>
          <w:position w:val="-2"/>
        </w:rPr>
        <w:t>ıl'i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8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4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2"/>
        </w:rPr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111"/>
          <w:position w:val="-2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4691" w:right="478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A3A"/>
          <w:w w:val="9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9" w:lineRule="auto"/>
        <w:ind w:left="2160" w:right="4426" w:firstLine="2557"/>
        <w:jc w:val="left"/>
        <w:tabs>
          <w:tab w:pos="4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7"/>
        </w:rPr>
        <w:t>Emniyet-Jandarına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3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06" w:lineRule="exact"/>
        <w:ind w:left="2160" w:right="2654" w:firstLine="-2033"/>
        <w:jc w:val="left"/>
        <w:tabs>
          <w:tab w:pos="2140" w:val="left"/>
          <w:tab w:pos="4700" w:val="left"/>
          <w:tab w:pos="7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3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6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2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Saati:</w:t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5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236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626262"/>
          <w:spacing w:val="0"/>
          <w:w w:val="296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2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216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4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03" w:lineRule="exact"/>
        <w:ind w:left="11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0"/>
          <w:w w:val="146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1"/>
          <w:position w:val="-1"/>
        </w:rPr>
        <w:t>layı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>duınanlı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yanınakla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00"/>
        </w:sectPr>
      </w:pPr>
      <w:rPr/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5" w:right="-71"/>
        <w:jc w:val="left"/>
        <w:tabs>
          <w:tab w:pos="2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17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1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3" w:lineRule="exact"/>
        <w:ind w:left="224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yok.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5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13"/>
        </w:rPr>
        <w:t>öndürmede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193" w:lineRule="exact"/>
        <w:ind w:right="-20"/>
        <w:jc w:val="left"/>
        <w:tabs>
          <w:tab w:pos="1900" w:val="left"/>
          <w:tab w:pos="3480" w:val="left"/>
          <w:tab w:pos="5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0"/>
          <w:position w:val="-1"/>
        </w:rPr>
        <w:t>)Köpük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4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8"/>
          <w:position w:val="-2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8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3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1"/>
        </w:rPr>
        <w:t>K;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7"/>
          <w:w w:val="100"/>
          <w:position w:val="-1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right="-20"/>
        <w:jc w:val="left"/>
        <w:tabs>
          <w:tab w:pos="1900" w:val="left"/>
          <w:tab w:pos="3480" w:val="left"/>
          <w:tab w:pos="506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2"/>
        </w:rPr>
        <w:t>0.5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2"/>
        </w:rPr>
      </w:r>
      <w:r>
        <w:rPr>
          <w:rFonts w:ascii="Arial" w:hAnsi="Arial" w:cs="Arial" w:eastAsia="Arial"/>
          <w:sz w:val="30"/>
          <w:szCs w:val="30"/>
          <w:color w:val="4B4B4B"/>
          <w:spacing w:val="0"/>
          <w:w w:val="60"/>
          <w:b/>
          <w:bCs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4B4B4B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4B4B4B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30"/>
          <w:szCs w:val="30"/>
          <w:color w:val="383A3A"/>
          <w:spacing w:val="0"/>
          <w:w w:val="60"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383A3A"/>
          <w:spacing w:val="-41"/>
          <w:w w:val="60"/>
          <w:position w:val="1"/>
        </w:rPr>
        <w:t> </w:t>
      </w:r>
      <w:r>
        <w:rPr>
          <w:rFonts w:ascii="Arial" w:hAnsi="Arial" w:cs="Arial" w:eastAsia="Arial"/>
          <w:sz w:val="30"/>
          <w:szCs w:val="30"/>
          <w:color w:val="383A3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383A3A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797979"/>
          <w:spacing w:val="0"/>
          <w:w w:val="60"/>
          <w:b/>
          <w:bCs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00"/>
          <w:cols w:num="2" w:equalWidth="0">
            <w:col w:w="3870" w:space="832"/>
            <w:col w:w="6778"/>
          </w:cols>
        </w:sectPr>
      </w:pPr>
      <w:rPr/>
    </w:p>
    <w:p>
      <w:pPr>
        <w:spacing w:before="7" w:after="0" w:line="240" w:lineRule="auto"/>
        <w:ind w:left="11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7"/>
          <w:w w:val="267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</w:rPr>
        <w:t>ndürme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left="1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15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ifangı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7"/>
        </w:rPr>
        <w:t>içerisindeki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4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2"/>
        </w:rPr>
        <w:t>görlUınü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pıla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06" w:lineRule="exact"/>
        <w:ind w:left="2205" w:right="358" w:firstLine="-2073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7"/>
        </w:rPr>
        <w:t>oruşturmada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5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parkta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oynaya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çocukları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hıdırellez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7"/>
        </w:rPr>
        <w:t>ate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8"/>
          <w:w w:val="9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7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maksadıyla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6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yangının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20"/>
        </w:rPr>
        <w:t>ıkmı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2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3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20" w:lineRule="atLeast"/>
        <w:ind w:left="131" w:right="4091" w:firstLine="35"/>
        <w:jc w:val="left"/>
        <w:tabs>
          <w:tab w:pos="2140" w:val="left"/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20"/>
          <w:position w:val="1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4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2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69"/>
          <w:position w:val="0"/>
        </w:rPr>
        <w:t>ıl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2"/>
          <w:w w:val="70"/>
          <w:position w:val="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9"/>
          <w:position w:val="0"/>
        </w:rPr>
        <w:t>cd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7"/>
          <w:w w:val="99"/>
          <w:position w:val="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78"/>
          <w:position w:val="0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4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0"/>
        </w:rPr>
        <w:t>Yok.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7" w:after="0" w:line="243" w:lineRule="auto"/>
        <w:ind w:left="112" w:right="9785" w:firstLine="2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0"/>
        </w:rPr>
        <w:t>Yungı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0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30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frcslim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27" w:lineRule="exact"/>
        <w:ind w:left="112" w:right="-20"/>
        <w:jc w:val="left"/>
        <w:tabs>
          <w:tab w:pos="2120" w:val="left"/>
          <w:tab w:pos="6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6"/>
          <w:szCs w:val="16"/>
          <w:color w:val="626262"/>
          <w:spacing w:val="-12"/>
          <w:w w:val="562"/>
          <w:position w:val="-4"/>
        </w:rPr>
        <w:t>i</w:t>
      </w:r>
      <w:r>
        <w:rPr>
          <w:rFonts w:ascii="Arial" w:hAnsi="Arial" w:cs="Arial" w:eastAsia="Arial"/>
          <w:sz w:val="16"/>
          <w:szCs w:val="16"/>
          <w:color w:val="383A3A"/>
          <w:spacing w:val="0"/>
          <w:w w:val="108"/>
          <w:position w:val="-4"/>
        </w:rPr>
        <w:t>hiı</w:t>
      </w:r>
      <w:r>
        <w:rPr>
          <w:rFonts w:ascii="Arial" w:hAnsi="Arial" w:cs="Arial" w:eastAsia="Arial"/>
          <w:sz w:val="16"/>
          <w:szCs w:val="16"/>
          <w:color w:val="383A3A"/>
          <w:spacing w:val="0"/>
          <w:w w:val="100"/>
          <w:position w:val="-4"/>
        </w:rPr>
        <w:t>   </w:t>
      </w:r>
      <w:r>
        <w:rPr>
          <w:rFonts w:ascii="Arial" w:hAnsi="Arial" w:cs="Arial" w:eastAsia="Arial"/>
          <w:sz w:val="16"/>
          <w:szCs w:val="16"/>
          <w:color w:val="383A3A"/>
          <w:spacing w:val="-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4B4B4B"/>
          <w:spacing w:val="0"/>
          <w:w w:val="52"/>
          <w:position w:val="-4"/>
        </w:rPr>
        <w:t>Dönıı6:u</w:t>
      </w:r>
      <w:r>
        <w:rPr>
          <w:rFonts w:ascii="Times New Roman" w:hAnsi="Times New Roman" w:cs="Times New Roman" w:eastAsia="Times New Roman"/>
          <w:sz w:val="33"/>
          <w:szCs w:val="33"/>
          <w:color w:val="4B4B4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4B4B4B"/>
          <w:spacing w:val="0"/>
          <w:w w:val="100"/>
          <w:position w:val="-4"/>
        </w:rPr>
      </w:r>
      <w:r>
        <w:rPr>
          <w:rFonts w:ascii="Arial" w:hAnsi="Arial" w:cs="Arial" w:eastAsia="Arial"/>
          <w:sz w:val="18"/>
          <w:szCs w:val="18"/>
          <w:color w:val="909193"/>
          <w:spacing w:val="-26"/>
          <w:w w:val="185"/>
          <w:position w:val="4"/>
        </w:rPr>
        <w:t>·</w:t>
      </w:r>
      <w:r>
        <w:rPr>
          <w:rFonts w:ascii="Arial" w:hAnsi="Arial" w:cs="Arial" w:eastAsia="Arial"/>
          <w:sz w:val="18"/>
          <w:szCs w:val="18"/>
          <w:color w:val="626262"/>
          <w:spacing w:val="-5"/>
          <w:w w:val="82"/>
          <w:position w:val="4"/>
        </w:rPr>
        <w:t>n</w:t>
      </w:r>
      <w:r>
        <w:rPr>
          <w:rFonts w:ascii="Arial" w:hAnsi="Arial" w:cs="Arial" w:eastAsia="Arial"/>
          <w:sz w:val="17"/>
          <w:szCs w:val="17"/>
          <w:color w:val="383A3A"/>
          <w:spacing w:val="0"/>
          <w:w w:val="119"/>
          <w:position w:val="4"/>
        </w:rPr>
        <w:t>r</w:t>
      </w:r>
      <w:r>
        <w:rPr>
          <w:rFonts w:ascii="Arial" w:hAnsi="Arial" w:cs="Arial" w:eastAsia="Arial"/>
          <w:sz w:val="17"/>
          <w:szCs w:val="17"/>
          <w:color w:val="383A3A"/>
          <w:spacing w:val="2"/>
          <w:w w:val="119"/>
          <w:position w:val="4"/>
        </w:rPr>
        <w:t>i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93"/>
          <w:position w:val="4"/>
        </w:rPr>
        <w:t>h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position w:val="4"/>
        </w:rPr>
        <w:t>   </w:t>
      </w:r>
      <w:r>
        <w:rPr>
          <w:rFonts w:ascii="Arial" w:hAnsi="Arial" w:cs="Arial" w:eastAsia="Arial"/>
          <w:sz w:val="17"/>
          <w:szCs w:val="17"/>
          <w:color w:val="4B4B4B"/>
          <w:spacing w:val="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4"/>
        </w:rPr>
        <w:t>:06.05.2017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1"/>
          <w:position w:val="4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4"/>
          <w:w w:val="91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0"/>
          <w:w w:val="97"/>
          <w:position w:val="4"/>
        </w:rPr>
        <w:t>2</w:t>
      </w:r>
      <w:r>
        <w:rPr>
          <w:rFonts w:ascii="Arial" w:hAnsi="Arial" w:cs="Arial" w:eastAsia="Arial"/>
          <w:sz w:val="17"/>
          <w:szCs w:val="17"/>
          <w:color w:val="383A3A"/>
          <w:spacing w:val="-7"/>
          <w:w w:val="176"/>
          <w:position w:val="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8"/>
          <w:position w:val="4"/>
        </w:rPr>
        <w:t>:25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08" w:lineRule="exact"/>
        <w:ind w:left="1522" w:right="-20"/>
        <w:jc w:val="left"/>
        <w:tabs>
          <w:tab w:pos="2140" w:val="left"/>
          <w:tab w:pos="8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3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3"/>
        </w:rPr>
        <w:t>piDE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3"/>
        </w:rPr>
        <w:t>EKİP: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3"/>
        </w:rPr>
        <w:t>Hata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3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3"/>
        </w:rPr>
        <w:t>2.Posta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2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3"/>
          <w:w w:val="100"/>
          <w:position w:val="-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2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00"/>
        </w:sectPr>
      </w:pPr>
      <w:rPr/>
    </w:p>
    <w:p>
      <w:pPr>
        <w:spacing w:before="0" w:after="0" w:line="153" w:lineRule="exact"/>
        <w:ind w:left="112" w:right="-63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626262"/>
          <w:w w:val="172"/>
        </w:rPr>
        <w:t>f</w:t>
      </w:r>
      <w:r>
        <w:rPr>
          <w:rFonts w:ascii="Times New Roman" w:hAnsi="Times New Roman" w:cs="Times New Roman" w:eastAsia="Times New Roman"/>
          <w:sz w:val="15"/>
          <w:szCs w:val="15"/>
          <w:color w:val="626262"/>
          <w:spacing w:val="-17"/>
          <w:w w:val="172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A8AAA7"/>
          <w:spacing w:val="0"/>
          <w:w w:val="154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321" w:lineRule="exact"/>
        <w:ind w:right="-20"/>
        <w:jc w:val="left"/>
        <w:tabs>
          <w:tab w:pos="2260" w:val="left"/>
          <w:tab w:pos="658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8"/>
        </w:rPr>
        <w:t>Gilmişse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8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8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8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7"/>
          <w:w w:val="100"/>
          <w:position w:val="-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  <w:position w:val="-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3"/>
          <w:position w:val="-8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17"/>
          <w:w w:val="93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8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8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8"/>
        </w:rPr>
      </w:r>
      <w:r>
        <w:rPr>
          <w:rFonts w:ascii="Arial" w:hAnsi="Arial" w:cs="Arial" w:eastAsia="Arial"/>
          <w:sz w:val="28"/>
          <w:szCs w:val="28"/>
          <w:color w:val="383A3A"/>
          <w:spacing w:val="0"/>
          <w:w w:val="49"/>
          <w:b/>
          <w:bCs/>
          <w:position w:val="0"/>
        </w:rPr>
        <w:t>O</w:t>
      </w:r>
      <w:r>
        <w:rPr>
          <w:rFonts w:ascii="Arial" w:hAnsi="Arial" w:cs="Arial" w:eastAsia="Arial"/>
          <w:sz w:val="28"/>
          <w:szCs w:val="28"/>
          <w:color w:val="383A3A"/>
          <w:spacing w:val="18"/>
          <w:w w:val="49"/>
          <w:b/>
          <w:bCs/>
          <w:position w:val="0"/>
        </w:rPr>
        <w:t> </w:t>
      </w:r>
      <w:r>
        <w:rPr>
          <w:rFonts w:ascii="Arial" w:hAnsi="Arial" w:cs="Arial" w:eastAsia="Arial"/>
          <w:sz w:val="28"/>
          <w:szCs w:val="28"/>
          <w:color w:val="383A3A"/>
          <w:spacing w:val="0"/>
          <w:w w:val="49"/>
          <w:b/>
          <w:bCs/>
          <w:position w:val="0"/>
        </w:rPr>
        <w:t>9</w:t>
      </w:r>
      <w:r>
        <w:rPr>
          <w:rFonts w:ascii="Arial" w:hAnsi="Arial" w:cs="Arial" w:eastAsia="Arial"/>
          <w:sz w:val="28"/>
          <w:szCs w:val="28"/>
          <w:color w:val="383A3A"/>
          <w:spacing w:val="0"/>
          <w:w w:val="49"/>
          <w:b/>
          <w:bCs/>
          <w:position w:val="0"/>
        </w:rPr>
        <w:t> </w:t>
      </w:r>
      <w:r>
        <w:rPr>
          <w:rFonts w:ascii="Arial" w:hAnsi="Arial" w:cs="Arial" w:eastAsia="Arial"/>
          <w:sz w:val="28"/>
          <w:szCs w:val="28"/>
          <w:color w:val="383A3A"/>
          <w:spacing w:val="21"/>
          <w:w w:val="49"/>
          <w:b/>
          <w:bCs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83A3A"/>
          <w:spacing w:val="0"/>
          <w:w w:val="49"/>
          <w:b/>
          <w:bCs/>
          <w:position w:val="0"/>
        </w:rPr>
        <w:t>MaYıs</w:t>
      </w:r>
      <w:r>
        <w:rPr>
          <w:rFonts w:ascii="Arial" w:hAnsi="Arial" w:cs="Arial" w:eastAsia="Arial"/>
          <w:sz w:val="24"/>
          <w:szCs w:val="24"/>
          <w:color w:val="383A3A"/>
          <w:spacing w:val="0"/>
          <w:w w:val="49"/>
          <w:b/>
          <w:bCs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83A3A"/>
          <w:spacing w:val="21"/>
          <w:w w:val="49"/>
          <w:b/>
          <w:bCs/>
          <w:position w:val="0"/>
        </w:rPr>
        <w:t> </w:t>
      </w:r>
      <w:r>
        <w:rPr>
          <w:rFonts w:ascii="Arial" w:hAnsi="Arial" w:cs="Arial" w:eastAsia="Arial"/>
          <w:sz w:val="28"/>
          <w:szCs w:val="28"/>
          <w:color w:val="383A3A"/>
          <w:spacing w:val="0"/>
          <w:w w:val="60"/>
          <w:b/>
          <w:bCs/>
          <w:position w:val="0"/>
        </w:rPr>
        <w:t>2Di7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00"/>
          <w:cols w:num="2" w:equalWidth="0">
            <w:col w:w="345" w:space="1944"/>
            <w:col w:w="9191"/>
          </w:cols>
        </w:sectPr>
      </w:pPr>
      <w:rPr/>
    </w:p>
    <w:p>
      <w:pPr>
        <w:spacing w:before="48" w:after="0" w:line="240" w:lineRule="auto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6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69" w:lineRule="exact"/>
        <w:ind w:right="-242"/>
        <w:jc w:val="left"/>
        <w:rPr>
          <w:rFonts w:ascii="Times New Roman" w:hAnsi="Times New Roman" w:cs="Times New Roman" w:eastAsia="Times New Roman"/>
          <w:sz w:val="125"/>
          <w:szCs w:val="1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5"/>
          <w:szCs w:val="125"/>
          <w:color w:val="313B82"/>
          <w:spacing w:val="22"/>
          <w:w w:val="205"/>
          <w:i/>
          <w:position w:val="-89"/>
        </w:rPr>
        <w:t>n</w:t>
      </w:r>
      <w:r>
        <w:rPr>
          <w:rFonts w:ascii="Arial" w:hAnsi="Arial" w:cs="Arial" w:eastAsia="Arial"/>
          <w:sz w:val="117"/>
          <w:szCs w:val="117"/>
          <w:color w:val="383A3A"/>
          <w:spacing w:val="0"/>
          <w:w w:val="19"/>
          <w:position w:val="-73"/>
        </w:rPr>
        <w:t>ltr,</w:t>
      </w:r>
      <w:r>
        <w:rPr>
          <w:rFonts w:ascii="Arial" w:hAnsi="Arial" w:cs="Arial" w:eastAsia="Arial"/>
          <w:sz w:val="117"/>
          <w:szCs w:val="117"/>
          <w:color w:val="383A3A"/>
          <w:spacing w:val="-197"/>
          <w:w w:val="19"/>
          <w:position w:val="-73"/>
        </w:rPr>
        <w:t>;</w:t>
      </w:r>
      <w:r>
        <w:rPr>
          <w:rFonts w:ascii="Arial" w:hAnsi="Arial" w:cs="Arial" w:eastAsia="Arial"/>
          <w:sz w:val="117"/>
          <w:szCs w:val="117"/>
          <w:color w:val="4D5279"/>
          <w:spacing w:val="-612"/>
          <w:w w:val="108"/>
          <w:position w:val="-73"/>
        </w:rPr>
        <w:t>«</w:t>
      </w:r>
      <w:r>
        <w:rPr>
          <w:rFonts w:ascii="Arial" w:hAnsi="Arial" w:cs="Arial" w:eastAsia="Arial"/>
          <w:sz w:val="117"/>
          <w:szCs w:val="117"/>
          <w:color w:val="383A3A"/>
          <w:spacing w:val="0"/>
          <w:w w:val="19"/>
          <w:position w:val="-73"/>
        </w:rPr>
        <w:t>,</w:t>
      </w:r>
      <w:r>
        <w:rPr>
          <w:rFonts w:ascii="Arial" w:hAnsi="Arial" w:cs="Arial" w:eastAsia="Arial"/>
          <w:sz w:val="117"/>
          <w:szCs w:val="117"/>
          <w:color w:val="383A3A"/>
          <w:spacing w:val="-233"/>
          <w:w w:val="100"/>
          <w:position w:val="-7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8AAA7"/>
          <w:spacing w:val="-233"/>
          <w:w w:val="101"/>
          <w:position w:val="-91"/>
        </w:rPr>
      </w:r>
      <w:r>
        <w:rPr>
          <w:rFonts w:ascii="Times New Roman" w:hAnsi="Times New Roman" w:cs="Times New Roman" w:eastAsia="Times New Roman"/>
          <w:sz w:val="12"/>
          <w:szCs w:val="12"/>
          <w:color w:val="A8AAA7"/>
          <w:spacing w:val="0"/>
          <w:w w:val="101"/>
          <w:emboss/>
          <w:position w:val="-9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8AAA7"/>
          <w:spacing w:val="0"/>
          <w:w w:val="101"/>
          <w:emboss/>
          <w:position w:val="-91"/>
        </w:rPr>
      </w:r>
      <w:r>
        <w:rPr>
          <w:rFonts w:ascii="Times New Roman" w:hAnsi="Times New Roman" w:cs="Times New Roman" w:eastAsia="Times New Roman"/>
          <w:sz w:val="12"/>
          <w:szCs w:val="12"/>
          <w:color w:val="A8AAA7"/>
          <w:spacing w:val="0"/>
          <w:w w:val="101"/>
          <w:position w:val="-91"/>
        </w:rPr>
      </w:r>
      <w:r>
        <w:rPr>
          <w:rFonts w:ascii="Times New Roman" w:hAnsi="Times New Roman" w:cs="Times New Roman" w:eastAsia="Times New Roman"/>
          <w:sz w:val="12"/>
          <w:szCs w:val="12"/>
          <w:color w:val="A8AAA7"/>
          <w:spacing w:val="0"/>
          <w:w w:val="101"/>
          <w:position w:val="-91"/>
        </w:rPr>
        <w:t>•.</w:t>
      </w:r>
      <w:r>
        <w:rPr>
          <w:rFonts w:ascii="Times New Roman" w:hAnsi="Times New Roman" w:cs="Times New Roman" w:eastAsia="Times New Roman"/>
          <w:sz w:val="12"/>
          <w:szCs w:val="12"/>
          <w:color w:val="A8AAA7"/>
          <w:spacing w:val="0"/>
          <w:w w:val="100"/>
          <w:position w:val="-9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8AAA7"/>
          <w:spacing w:val="13"/>
          <w:w w:val="100"/>
          <w:position w:val="-91"/>
        </w:rPr>
        <w:t> </w:t>
      </w:r>
      <w:r>
        <w:rPr>
          <w:rFonts w:ascii="Times New Roman" w:hAnsi="Times New Roman" w:cs="Times New Roman" w:eastAsia="Times New Roman"/>
          <w:sz w:val="125"/>
          <w:szCs w:val="125"/>
          <w:color w:val="909193"/>
          <w:spacing w:val="-135"/>
          <w:w w:val="30"/>
          <w:position w:val="-89"/>
        </w:rPr>
        <w:t>.</w:t>
      </w:r>
      <w:r>
        <w:rPr>
          <w:rFonts w:ascii="Times New Roman" w:hAnsi="Times New Roman" w:cs="Times New Roman" w:eastAsia="Times New Roman"/>
          <w:sz w:val="125"/>
          <w:szCs w:val="125"/>
          <w:color w:val="BABCBC"/>
          <w:spacing w:val="0"/>
          <w:w w:val="43"/>
          <w:position w:val="-89"/>
        </w:rPr>
        <w:t>..</w:t>
      </w:r>
      <w:r>
        <w:rPr>
          <w:rFonts w:ascii="Times New Roman" w:hAnsi="Times New Roman" w:cs="Times New Roman" w:eastAsia="Times New Roman"/>
          <w:sz w:val="125"/>
          <w:szCs w:val="125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right="-20"/>
        <w:jc w:val="left"/>
        <w:tabs>
          <w:tab w:pos="12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17"/>
          <w:szCs w:val="117"/>
          <w:color w:val="4D5279"/>
          <w:spacing w:val="-314"/>
          <w:w w:val="108"/>
          <w:position w:val="-73"/>
        </w:rPr>
        <w:t>n</w:t>
      </w:r>
      <w:r>
        <w:rPr>
          <w:rFonts w:ascii="Times New Roman" w:hAnsi="Times New Roman" w:cs="Times New Roman" w:eastAsia="Times New Roman"/>
          <w:sz w:val="12"/>
          <w:szCs w:val="12"/>
          <w:color w:val="4B4B4B"/>
          <w:spacing w:val="0"/>
          <w:w w:val="101"/>
          <w:b/>
          <w:bCs/>
          <w:position w:val="-91"/>
        </w:rPr>
        <w:t>h.</w:t>
      </w:r>
      <w:r>
        <w:rPr>
          <w:rFonts w:ascii="Times New Roman" w:hAnsi="Times New Roman" w:cs="Times New Roman" w:eastAsia="Times New Roman"/>
          <w:sz w:val="12"/>
          <w:szCs w:val="12"/>
          <w:color w:val="4B4B4B"/>
          <w:spacing w:val="-46"/>
          <w:w w:val="100"/>
          <w:b/>
          <w:bCs/>
          <w:position w:val="-91"/>
        </w:rPr>
        <w:t>e</w:t>
      </w:r>
      <w:r>
        <w:rPr>
          <w:rFonts w:ascii="Times New Roman" w:hAnsi="Times New Roman" w:cs="Times New Roman" w:eastAsia="Times New Roman"/>
          <w:sz w:val="125"/>
          <w:szCs w:val="125"/>
          <w:color w:val="4B4B4B"/>
          <w:spacing w:val="-119"/>
          <w:w w:val="30"/>
          <w:position w:val="-89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4B4B4B"/>
          <w:spacing w:val="0"/>
          <w:w w:val="101"/>
          <w:b/>
          <w:bCs/>
          <w:position w:val="-9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4B4B4B"/>
          <w:spacing w:val="-13"/>
          <w:w w:val="100"/>
          <w:b/>
          <w:bCs/>
          <w:position w:val="-91"/>
        </w:rPr>
        <w:t> </w:t>
      </w:r>
      <w:r>
        <w:rPr>
          <w:rFonts w:ascii="Times New Roman" w:hAnsi="Times New Roman" w:cs="Times New Roman" w:eastAsia="Times New Roman"/>
          <w:sz w:val="125"/>
          <w:szCs w:val="125"/>
          <w:color w:val="4B4B4B"/>
          <w:spacing w:val="-80"/>
          <w:w w:val="30"/>
          <w:position w:val="-89"/>
        </w:rPr>
        <w:t>.</w:t>
      </w:r>
      <w:r>
        <w:rPr>
          <w:rFonts w:ascii="Times New Roman" w:hAnsi="Times New Roman" w:cs="Times New Roman" w:eastAsia="Times New Roman"/>
          <w:sz w:val="125"/>
          <w:szCs w:val="125"/>
          <w:color w:val="A8AAA7"/>
          <w:spacing w:val="-7"/>
          <w:w w:val="14"/>
          <w:position w:val="-89"/>
        </w:rPr>
        <w:t>.</w:t>
      </w:r>
      <w:r>
        <w:rPr>
          <w:rFonts w:ascii="Times New Roman" w:hAnsi="Times New Roman" w:cs="Times New Roman" w:eastAsia="Times New Roman"/>
          <w:sz w:val="125"/>
          <w:szCs w:val="125"/>
          <w:color w:val="4B4B4B"/>
          <w:spacing w:val="0"/>
          <w:w w:val="30"/>
          <w:position w:val="-89"/>
        </w:rPr>
        <w:t>,</w:t>
      </w:r>
      <w:r>
        <w:rPr>
          <w:rFonts w:ascii="Times New Roman" w:hAnsi="Times New Roman" w:cs="Times New Roman" w:eastAsia="Times New Roman"/>
          <w:sz w:val="125"/>
          <w:szCs w:val="125"/>
          <w:color w:val="4B4B4B"/>
          <w:spacing w:val="-227"/>
          <w:w w:val="100"/>
          <w:position w:val="-8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83A3A"/>
          <w:spacing w:val="0"/>
          <w:w w:val="100"/>
          <w:position w:val="-9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383A3A"/>
          <w:spacing w:val="-27"/>
          <w:w w:val="100"/>
          <w:position w:val="-9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83A3A"/>
          <w:spacing w:val="0"/>
          <w:w w:val="100"/>
          <w:position w:val="-9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83A3A"/>
          <w:spacing w:val="0"/>
          <w:w w:val="100"/>
          <w:position w:val="-91"/>
        </w:rPr>
      </w:r>
      <w:r>
        <w:rPr>
          <w:rFonts w:ascii="Times New Roman" w:hAnsi="Times New Roman" w:cs="Times New Roman" w:eastAsia="Times New Roman"/>
          <w:sz w:val="12"/>
          <w:szCs w:val="12"/>
          <w:color w:val="4B4B4B"/>
          <w:spacing w:val="0"/>
          <w:w w:val="245"/>
          <w:position w:val="-91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00"/>
          <w:cols w:num="3" w:equalWidth="0">
            <w:col w:w="5560" w:space="2266"/>
            <w:col w:w="1814" w:space="15"/>
            <w:col w:w="1825"/>
          </w:cols>
        </w:sectPr>
      </w:pPr>
      <w:rPr/>
    </w:p>
    <w:p>
      <w:pPr>
        <w:spacing w:before="0" w:after="0" w:line="238" w:lineRule="exact"/>
        <w:ind w:left="279" w:right="-77"/>
        <w:jc w:val="left"/>
        <w:tabs>
          <w:tab w:pos="8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4B4B4B"/>
          <w:spacing w:val="0"/>
          <w:w w:val="75"/>
          <w:position w:val="-3"/>
        </w:rPr>
        <w:t>"G</w:t>
      </w:r>
      <w:r>
        <w:rPr>
          <w:rFonts w:ascii="Arial" w:hAnsi="Arial" w:cs="Arial" w:eastAsia="Arial"/>
          <w:sz w:val="15"/>
          <w:szCs w:val="15"/>
          <w:color w:val="4B4B4B"/>
          <w:spacing w:val="-23"/>
          <w:w w:val="75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5"/>
          <w:i/>
          <w:position w:val="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5"/>
          <w:i/>
          <w:position w:val="4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5"/>
          <w:w w:val="75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10"/>
          <w:position w:val="4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6"/>
          <w:w w:val="110"/>
          <w:position w:val="4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95"/>
          <w:position w:val="4"/>
        </w:rPr>
        <w:t>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60" w:lineRule="exact"/>
        <w:ind w:left="317"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4B4B4B"/>
          <w:w w:val="76"/>
        </w:rPr>
        <w:t>&lt;1.</w:t>
      </w:r>
      <w:r>
        <w:rPr>
          <w:rFonts w:ascii="Times New Roman" w:hAnsi="Times New Roman" w:cs="Times New Roman" w:eastAsia="Times New Roman"/>
          <w:sz w:val="7"/>
          <w:szCs w:val="7"/>
          <w:color w:val="4B4B4B"/>
          <w:w w:val="77"/>
        </w:rPr>
        <w:t>)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w w:val="100"/>
        </w:rPr>
      </w:r>
    </w:p>
    <w:p>
      <w:pPr>
        <w:spacing w:before="0" w:after="0" w:line="180" w:lineRule="exact"/>
        <w:ind w:left="284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B4B4B"/>
          <w:spacing w:val="0"/>
          <w:w w:val="52"/>
          <w:i/>
        </w:rPr>
        <w:t>.::::-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9" w:lineRule="exact"/>
        <w:ind w:left="255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4B4B4B"/>
          <w:spacing w:val="0"/>
          <w:w w:val="52"/>
          <w:b/>
          <w:bCs/>
          <w:position w:val="-5"/>
        </w:rPr>
        <w:t>.:E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909193"/>
          <w:spacing w:val="0"/>
          <w:w w:val="242"/>
        </w:rPr>
        <w:t>,.,.</w:t>
      </w:r>
      <w:r>
        <w:rPr>
          <w:rFonts w:ascii="Arial" w:hAnsi="Arial" w:cs="Arial" w:eastAsia="Arial"/>
          <w:sz w:val="10"/>
          <w:szCs w:val="10"/>
          <w:color w:val="909193"/>
          <w:spacing w:val="16"/>
          <w:w w:val="242"/>
        </w:rPr>
        <w:t> </w:t>
      </w:r>
      <w:r>
        <w:rPr>
          <w:rFonts w:ascii="Arial" w:hAnsi="Arial" w:cs="Arial" w:eastAsia="Arial"/>
          <w:sz w:val="10"/>
          <w:szCs w:val="10"/>
          <w:color w:val="909193"/>
          <w:spacing w:val="0"/>
          <w:w w:val="242"/>
        </w:rPr>
        <w:t>.</w:t>
      </w:r>
      <w:r>
        <w:rPr>
          <w:rFonts w:ascii="Arial" w:hAnsi="Arial" w:cs="Arial" w:eastAsia="Arial"/>
          <w:sz w:val="10"/>
          <w:szCs w:val="10"/>
          <w:color w:val="909193"/>
          <w:spacing w:val="0"/>
          <w:w w:val="242"/>
        </w:rPr>
        <w:t> </w:t>
      </w:r>
      <w:r>
        <w:rPr>
          <w:rFonts w:ascii="Arial" w:hAnsi="Arial" w:cs="Arial" w:eastAsia="Arial"/>
          <w:sz w:val="10"/>
          <w:szCs w:val="10"/>
          <w:color w:val="909193"/>
          <w:spacing w:val="57"/>
          <w:w w:val="242"/>
        </w:rPr>
        <w:t> </w:t>
      </w:r>
      <w:r>
        <w:rPr>
          <w:rFonts w:ascii="Arial" w:hAnsi="Arial" w:cs="Arial" w:eastAsia="Arial"/>
          <w:sz w:val="10"/>
          <w:szCs w:val="10"/>
          <w:color w:val="626262"/>
          <w:spacing w:val="0"/>
          <w:w w:val="242"/>
        </w:rPr>
        <w:t>&lt;.1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00"/>
          <w:cols w:num="2" w:equalWidth="0">
            <w:col w:w="9667" w:space="21"/>
            <w:col w:w="1792"/>
          </w:cols>
        </w:sectPr>
      </w:pPr>
      <w:rPr/>
    </w:p>
    <w:p>
      <w:pPr>
        <w:spacing w:before="0" w:after="0" w:line="439" w:lineRule="exact"/>
        <w:ind w:right="-20"/>
        <w:jc w:val="right"/>
        <w:rPr>
          <w:rFonts w:ascii="Times New Roman" w:hAnsi="Times New Roman" w:cs="Times New Roman" w:eastAsia="Times New Roman"/>
          <w:sz w:val="43"/>
          <w:szCs w:val="43"/>
        </w:rPr>
      </w:pPr>
      <w:rPr/>
      <w:r>
        <w:rPr>
          <w:rFonts w:ascii="Times New Roman" w:hAnsi="Times New Roman" w:cs="Times New Roman" w:eastAsia="Times New Roman"/>
          <w:sz w:val="43"/>
          <w:szCs w:val="43"/>
          <w:color w:val="313B82"/>
          <w:w w:val="92"/>
          <w:b/>
          <w:bCs/>
          <w:i/>
          <w:position w:val="1"/>
        </w:rPr>
        <w:t>ti</w:t>
      </w:r>
      <w:r>
        <w:rPr>
          <w:rFonts w:ascii="Times New Roman" w:hAnsi="Times New Roman" w:cs="Times New Roman" w:eastAsia="Times New Roman"/>
          <w:sz w:val="43"/>
          <w:szCs w:val="43"/>
          <w:color w:val="313B82"/>
          <w:spacing w:val="-66"/>
          <w:w w:val="100"/>
          <w:b/>
          <w:bCs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444FA3"/>
          <w:spacing w:val="0"/>
          <w:w w:val="71"/>
          <w:b/>
          <w:bCs/>
          <w:i/>
          <w:position w:val="1"/>
        </w:rPr>
        <w:t>l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8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6"/>
        </w:rPr>
        <w:t>Fati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6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-1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6"/>
        </w:rPr>
        <w:t>Gökme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4"/>
          <w:position w:val="-6"/>
        </w:rPr>
        <w:t>SİMAV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4"/>
          <w:w w:val="94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6"/>
        </w:rPr>
        <w:t>Ll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79" w:lineRule="exact"/>
        <w:ind w:right="-163"/>
        <w:jc w:val="left"/>
        <w:rPr>
          <w:rFonts w:ascii="Arial" w:hAnsi="Arial" w:cs="Arial" w:eastAsia="Arial"/>
          <w:sz w:val="82"/>
          <w:szCs w:val="82"/>
        </w:rPr>
      </w:pPr>
      <w:rPr/>
      <w:r>
        <w:rPr/>
        <w:br w:type="column"/>
      </w:r>
      <w:r>
        <w:rPr>
          <w:rFonts w:ascii="Arial" w:hAnsi="Arial" w:cs="Arial" w:eastAsia="Arial"/>
          <w:sz w:val="82"/>
          <w:szCs w:val="82"/>
          <w:color w:val="1D2D97"/>
          <w:w w:val="99"/>
          <w:position w:val="-37"/>
        </w:rPr>
      </w:r>
      <w:r>
        <w:rPr>
          <w:rFonts w:ascii="Arial" w:hAnsi="Arial" w:cs="Arial" w:eastAsia="Arial"/>
          <w:sz w:val="82"/>
          <w:szCs w:val="82"/>
          <w:color w:val="1D2D97"/>
          <w:spacing w:val="-70"/>
          <w:w w:val="99"/>
          <w:strike/>
          <w:position w:val="-37"/>
        </w:rPr>
        <w:t> </w:t>
      </w:r>
      <w:r>
        <w:rPr>
          <w:rFonts w:ascii="Arial" w:hAnsi="Arial" w:cs="Arial" w:eastAsia="Arial"/>
          <w:sz w:val="82"/>
          <w:szCs w:val="82"/>
          <w:color w:val="1D2D97"/>
          <w:spacing w:val="-70"/>
          <w:w w:val="99"/>
          <w:strike/>
          <w:position w:val="-37"/>
        </w:rPr>
      </w:r>
      <w:r>
        <w:rPr>
          <w:rFonts w:ascii="Arial" w:hAnsi="Arial" w:cs="Arial" w:eastAsia="Arial"/>
          <w:sz w:val="82"/>
          <w:szCs w:val="82"/>
          <w:color w:val="1D2D97"/>
          <w:spacing w:val="0"/>
          <w:w w:val="100"/>
          <w:strike/>
          <w:position w:val="-37"/>
        </w:rPr>
        <w:t>7-</w:t>
      </w:r>
      <w:r>
        <w:rPr>
          <w:rFonts w:ascii="Arial" w:hAnsi="Arial" w:cs="Arial" w:eastAsia="Arial"/>
          <w:sz w:val="82"/>
          <w:szCs w:val="82"/>
          <w:color w:val="1D2D97"/>
          <w:spacing w:val="0"/>
          <w:w w:val="100"/>
          <w:position w:val="-37"/>
        </w:rPr>
      </w:r>
      <w:r>
        <w:rPr>
          <w:rFonts w:ascii="Arial" w:hAnsi="Arial" w:cs="Arial" w:eastAsia="Arial"/>
          <w:sz w:val="82"/>
          <w:szCs w:val="82"/>
          <w:color w:val="000000"/>
          <w:spacing w:val="0"/>
          <w:w w:val="100"/>
          <w:position w:val="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82" w:lineRule="exact"/>
        <w:ind w:left="-26" w:right="-46"/>
        <w:jc w:val="center"/>
        <w:tabs>
          <w:tab w:pos="142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797979"/>
          <w:spacing w:val="-10"/>
          <w:w w:val="251"/>
          <w:position w:val="-1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909193"/>
          <w:spacing w:val="0"/>
          <w:w w:val="251"/>
          <w:position w:val="-1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90919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90919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8"/>
          <w:szCs w:val="8"/>
          <w:color w:val="383A3A"/>
          <w:spacing w:val="-8"/>
          <w:w w:val="251"/>
          <w:b/>
          <w:bCs/>
          <w:position w:val="-1"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0"/>
          <w:w w:val="251"/>
          <w:b/>
          <w:bCs/>
          <w:position w:val="-1"/>
        </w:rPr>
        <w:t>tt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-10"/>
          <w:w w:val="251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09193"/>
          <w:spacing w:val="0"/>
          <w:w w:val="37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86" w:right="175"/>
        <w:jc w:val="center"/>
        <w:tabs>
          <w:tab w:pos="9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0.998627pt;margin-top:4.889536pt;width:18.221761pt;height:9.5pt;mso-position-horizontal-relative:page;mso-position-vertical-relative:paragraph;z-index:-15557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797979"/>
                      <w:spacing w:val="0"/>
                      <w:w w:val="100"/>
                      <w:i/>
                    </w:rPr>
                    <w:t>ffUO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A8AAA7"/>
          <w:spacing w:val="0"/>
          <w:w w:val="83"/>
          <w:position w:val="-10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A8AAA7"/>
          <w:spacing w:val="5"/>
          <w:w w:val="83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8AAA7"/>
          <w:spacing w:val="-36"/>
          <w:w w:val="155"/>
          <w:position w:val="-10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55"/>
          <w:position w:val="-1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-5"/>
          <w:w w:val="155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75"/>
          <w:position w:val="-10"/>
        </w:rPr>
        <w:t>{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75"/>
          <w:position w:val="-1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75"/>
          <w:position w:val="-10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10"/>
          <w:w w:val="75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09193"/>
          <w:spacing w:val="0"/>
          <w:w w:val="169"/>
          <w:i/>
          <w:position w:val="-1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909193"/>
          <w:spacing w:val="0"/>
          <w:w w:val="100"/>
          <w:i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909193"/>
          <w:spacing w:val="0"/>
          <w:w w:val="100"/>
          <w:i/>
          <w:position w:val="-10"/>
        </w:rPr>
      </w:r>
      <w:r>
        <w:rPr>
          <w:rFonts w:ascii="Arial" w:hAnsi="Arial" w:cs="Arial" w:eastAsia="Arial"/>
          <w:sz w:val="18"/>
          <w:szCs w:val="18"/>
          <w:color w:val="A8AAA7"/>
          <w:spacing w:val="0"/>
          <w:w w:val="169"/>
          <w:position w:val="1"/>
        </w:rPr>
        <w:t>'</w:t>
      </w:r>
      <w:r>
        <w:rPr>
          <w:rFonts w:ascii="Arial" w:hAnsi="Arial" w:cs="Arial" w:eastAsia="Arial"/>
          <w:sz w:val="18"/>
          <w:szCs w:val="18"/>
          <w:color w:val="A8AAA7"/>
          <w:spacing w:val="5"/>
          <w:w w:val="16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00"/>
          <w:i/>
          <w:position w:val="-1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00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21"/>
          <w:w w:val="100"/>
          <w:i/>
          <w:position w:val="-10"/>
        </w:rPr>
        <w:t> </w:t>
      </w:r>
      <w:r>
        <w:rPr>
          <w:rFonts w:ascii="Arial" w:hAnsi="Arial" w:cs="Arial" w:eastAsia="Arial"/>
          <w:sz w:val="18"/>
          <w:szCs w:val="18"/>
          <w:color w:val="BABCBC"/>
          <w:spacing w:val="0"/>
          <w:w w:val="52"/>
          <w:position w:val="1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B4B4B"/>
          <w:spacing w:val="-35"/>
          <w:w w:val="90"/>
        </w:rPr>
        <w:t>i</w:t>
      </w:r>
      <w:r>
        <w:rPr>
          <w:rFonts w:ascii="Arial" w:hAnsi="Arial" w:cs="Arial" w:eastAsia="Arial"/>
          <w:sz w:val="18"/>
          <w:szCs w:val="18"/>
          <w:color w:val="BABCBC"/>
          <w:spacing w:val="-36"/>
          <w:w w:val="49"/>
        </w:rPr>
        <w:t>-</w:t>
      </w:r>
      <w:r>
        <w:rPr>
          <w:rFonts w:ascii="Arial" w:hAnsi="Arial" w:cs="Arial" w:eastAsia="Arial"/>
          <w:sz w:val="18"/>
          <w:szCs w:val="18"/>
          <w:color w:val="BABCBC"/>
          <w:spacing w:val="0"/>
          <w:w w:val="113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00"/>
          <w:cols w:num="5" w:equalWidth="0">
            <w:col w:w="3528" w:space="794"/>
            <w:col w:w="1785" w:space="1962"/>
            <w:col w:w="828" w:space="76"/>
            <w:col w:w="1689" w:space="64"/>
            <w:col w:w="754"/>
          </w:cols>
        </w:sectPr>
      </w:pPr>
      <w:rPr/>
    </w:p>
    <w:p>
      <w:pPr>
        <w:spacing w:before="12" w:after="0" w:line="325" w:lineRule="exact"/>
        <w:ind w:left="3445" w:right="-93"/>
        <w:jc w:val="left"/>
        <w:tabs>
          <w:tab w:pos="4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35"/>
          <w:szCs w:val="35"/>
          <w:color w:val="383A3A"/>
          <w:spacing w:val="0"/>
          <w:w w:val="100"/>
          <w:b/>
          <w:bCs/>
          <w:position w:val="-6"/>
        </w:rPr>
        <w:t>ç</w:t>
      </w:r>
      <w:r>
        <w:rPr>
          <w:rFonts w:ascii="Arial" w:hAnsi="Arial" w:cs="Arial" w:eastAsia="Arial"/>
          <w:sz w:val="35"/>
          <w:szCs w:val="35"/>
          <w:color w:val="383A3A"/>
          <w:spacing w:val="-76"/>
          <w:w w:val="100"/>
          <w:b/>
          <w:bCs/>
          <w:position w:val="-6"/>
        </w:rPr>
        <w:t> </w:t>
      </w:r>
      <w:r>
        <w:rPr>
          <w:rFonts w:ascii="Arial" w:hAnsi="Arial" w:cs="Arial" w:eastAsia="Arial"/>
          <w:sz w:val="35"/>
          <w:szCs w:val="35"/>
          <w:color w:val="383A3A"/>
          <w:spacing w:val="0"/>
          <w:w w:val="100"/>
          <w:b/>
          <w:bCs/>
          <w:position w:val="-6"/>
        </w:rPr>
        <w:tab/>
      </w:r>
      <w:r>
        <w:rPr>
          <w:rFonts w:ascii="Arial" w:hAnsi="Arial" w:cs="Arial" w:eastAsia="Arial"/>
          <w:sz w:val="35"/>
          <w:szCs w:val="35"/>
          <w:color w:val="383A3A"/>
          <w:spacing w:val="0"/>
          <w:w w:val="100"/>
          <w:b/>
          <w:bCs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83A3A"/>
          <w:spacing w:val="0"/>
          <w:w w:val="100"/>
          <w:position w:val="3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83A3A"/>
          <w:spacing w:val="0"/>
          <w:w w:val="100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A3A"/>
          <w:spacing w:val="-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3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7" w:lineRule="atLeast"/>
        <w:ind w:left="2413" w:right="239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0"/>
          <w:w w:val="228"/>
          <w:b/>
          <w:bCs/>
        </w:rPr>
        <w:t>H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0" w:after="0" w:line="180" w:lineRule="exact"/>
        <w:ind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31"/>
          <w:szCs w:val="31"/>
          <w:color w:val="4B4B4B"/>
          <w:spacing w:val="0"/>
          <w:w w:val="83"/>
          <w:position w:val="-13"/>
        </w:rPr>
        <w:t>lı</w:t>
      </w:r>
      <w:r>
        <w:rPr>
          <w:rFonts w:ascii="Arial" w:hAnsi="Arial" w:cs="Arial" w:eastAsia="Arial"/>
          <w:sz w:val="31"/>
          <w:szCs w:val="31"/>
          <w:color w:val="4B4B4B"/>
          <w:spacing w:val="1"/>
          <w:w w:val="83"/>
          <w:position w:val="-13"/>
        </w:rPr>
        <w:t> </w:t>
      </w:r>
      <w:r>
        <w:rPr>
          <w:rFonts w:ascii="Arial" w:hAnsi="Arial" w:cs="Arial" w:eastAsia="Arial"/>
          <w:sz w:val="31"/>
          <w:szCs w:val="31"/>
          <w:color w:val="4B4B4B"/>
          <w:spacing w:val="0"/>
          <w:w w:val="83"/>
          <w:position w:val="-13"/>
        </w:rPr>
        <w:t>?;ı;</w:t>
      </w:r>
      <w:r>
        <w:rPr>
          <w:rFonts w:ascii="Arial" w:hAnsi="Arial" w:cs="Arial" w:eastAsia="Arial"/>
          <w:sz w:val="31"/>
          <w:szCs w:val="31"/>
          <w:color w:val="4B4B4B"/>
          <w:spacing w:val="-8"/>
          <w:w w:val="83"/>
          <w:position w:val="-13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626262"/>
          <w:spacing w:val="0"/>
          <w:w w:val="70"/>
          <w:position w:val="-13"/>
        </w:rPr>
        <w:t>a</w:t>
      </w:r>
      <w:r>
        <w:rPr>
          <w:rFonts w:ascii="Times New Roman" w:hAnsi="Times New Roman" w:cs="Times New Roman" w:eastAsia="Times New Roman"/>
          <w:sz w:val="34"/>
          <w:szCs w:val="34"/>
          <w:color w:val="626262"/>
          <w:spacing w:val="-15"/>
          <w:w w:val="70"/>
          <w:position w:val="-13"/>
        </w:rPr>
        <w:t>q</w:t>
      </w:r>
      <w:r>
        <w:rPr>
          <w:rFonts w:ascii="Times New Roman" w:hAnsi="Times New Roman" w:cs="Times New Roman" w:eastAsia="Times New Roman"/>
          <w:sz w:val="34"/>
          <w:szCs w:val="34"/>
          <w:color w:val="909193"/>
          <w:spacing w:val="-77"/>
          <w:w w:val="54"/>
          <w:position w:val="-13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626262"/>
          <w:spacing w:val="-12"/>
          <w:w w:val="71"/>
          <w:position w:val="-13"/>
        </w:rPr>
        <w:t>'</w:t>
      </w:r>
      <w:r>
        <w:rPr>
          <w:rFonts w:ascii="Times New Roman" w:hAnsi="Times New Roman" w:cs="Times New Roman" w:eastAsia="Times New Roman"/>
          <w:sz w:val="34"/>
          <w:szCs w:val="34"/>
          <w:color w:val="4B4B4B"/>
          <w:spacing w:val="-9"/>
          <w:w w:val="198"/>
          <w:position w:val="-13"/>
        </w:rPr>
        <w:t>'</w:t>
      </w:r>
      <w:r>
        <w:rPr>
          <w:rFonts w:ascii="Times New Roman" w:hAnsi="Times New Roman" w:cs="Times New Roman" w:eastAsia="Times New Roman"/>
          <w:sz w:val="34"/>
          <w:szCs w:val="34"/>
          <w:color w:val="909193"/>
          <w:spacing w:val="-38"/>
          <w:w w:val="104"/>
          <w:position w:val="-13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626262"/>
          <w:spacing w:val="0"/>
          <w:w w:val="72"/>
          <w:position w:val="-13"/>
        </w:rPr>
        <w:t>Y</w:t>
      </w:r>
      <w:r>
        <w:rPr>
          <w:rFonts w:ascii="Times New Roman" w:hAnsi="Times New Roman" w:cs="Times New Roman" w:eastAsia="Times New Roman"/>
          <w:sz w:val="34"/>
          <w:szCs w:val="34"/>
          <w:color w:val="BABCBC"/>
          <w:spacing w:val="0"/>
          <w:w w:val="33"/>
          <w:position w:val="-13"/>
        </w:rPr>
        <w:t>-</w:t>
      </w:r>
      <w:r>
        <w:rPr>
          <w:rFonts w:ascii="Times New Roman" w:hAnsi="Times New Roman" w:cs="Times New Roman" w:eastAsia="Times New Roman"/>
          <w:sz w:val="34"/>
          <w:szCs w:val="34"/>
          <w:color w:val="BABCBC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BABCBC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0"/>
          <w:w w:val="61"/>
          <w:position w:val="-13"/>
        </w:rPr>
        <w:t>ı;&gt;</w:t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13"/>
          <w:w w:val="61"/>
          <w:position w:val="-1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909193"/>
          <w:spacing w:val="0"/>
          <w:w w:val="61"/>
          <w:position w:val="-13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00"/>
          <w:cols w:num="2" w:equalWidth="0">
            <w:col w:w="5424" w:space="3526"/>
            <w:col w:w="2530"/>
          </w:cols>
        </w:sectPr>
      </w:pPr>
      <w:rPr/>
    </w:p>
    <w:p>
      <w:pPr>
        <w:spacing w:before="0" w:after="0" w:line="144" w:lineRule="atLeast"/>
        <w:ind w:left="2231" w:right="-75"/>
        <w:jc w:val="left"/>
        <w:tabs>
          <w:tab w:pos="33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A3A"/>
          <w:spacing w:val="0"/>
          <w:w w:val="100"/>
          <w:b/>
          <w:bCs/>
          <w:position w:val="2"/>
        </w:rPr>
        <w:t>2</w:t>
      </w:r>
      <w:r>
        <w:rPr>
          <w:rFonts w:ascii="Times New Roman" w:hAnsi="Times New Roman" w:cs="Times New Roman" w:eastAsia="Times New Roman"/>
          <w:sz w:val="21"/>
          <w:szCs w:val="21"/>
          <w:color w:val="383A3A"/>
          <w:spacing w:val="-5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A3A"/>
          <w:spacing w:val="0"/>
          <w:w w:val="79"/>
          <w:b/>
          <w:bCs/>
          <w:position w:val="2"/>
        </w:rPr>
        <w:t>Posta</w:t>
      </w:r>
      <w:r>
        <w:rPr>
          <w:rFonts w:ascii="Times New Roman" w:hAnsi="Times New Roman" w:cs="Times New Roman" w:eastAsia="Times New Roman"/>
          <w:sz w:val="21"/>
          <w:szCs w:val="21"/>
          <w:color w:val="383A3A"/>
          <w:spacing w:val="0"/>
          <w:w w:val="100"/>
          <w:b/>
          <w:bCs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83A3A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313B82"/>
          <w:spacing w:val="0"/>
          <w:w w:val="100"/>
          <w:b/>
          <w:bCs/>
          <w:position w:val="0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313B82"/>
          <w:spacing w:val="0"/>
          <w:w w:val="100"/>
          <w:b/>
          <w:bCs/>
          <w:position w:val="0"/>
        </w:rPr>
        <w:t>J</w:t>
      </w:r>
      <w:r>
        <w:rPr>
          <w:rFonts w:ascii="Times New Roman" w:hAnsi="Times New Roman" w:cs="Times New Roman" w:eastAsia="Times New Roman"/>
          <w:sz w:val="21"/>
          <w:szCs w:val="21"/>
          <w:color w:val="313B82"/>
          <w:spacing w:val="10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A3A"/>
          <w:spacing w:val="0"/>
          <w:w w:val="85"/>
          <w:b/>
          <w:bCs/>
          <w:position w:val="0"/>
        </w:rPr>
        <w:t>upAmir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44" w:lineRule="atLeast"/>
        <w:ind w:right="-72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81"/>
          <w:b/>
          <w:bCs/>
        </w:rPr>
        <w:t>Müd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81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4B4B4B"/>
          <w:spacing w:val="1"/>
          <w:w w:val="81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626262"/>
          <w:spacing w:val="1"/>
          <w:w w:val="75"/>
          <w:b/>
          <w:bCs/>
        </w:rPr>
        <w:t>a</w:t>
      </w:r>
      <w:r>
        <w:rPr>
          <w:rFonts w:ascii="Arial" w:hAnsi="Arial" w:cs="Arial" w:eastAsia="Arial"/>
          <w:sz w:val="21"/>
          <w:szCs w:val="21"/>
          <w:color w:val="383A3A"/>
          <w:spacing w:val="1"/>
          <w:w w:val="54"/>
          <w:b/>
          <w:bCs/>
        </w:rPr>
        <w:t>r</w:t>
      </w:r>
      <w:r>
        <w:rPr>
          <w:rFonts w:ascii="Arial" w:hAnsi="Arial" w:cs="Arial" w:eastAsia="Arial"/>
          <w:sz w:val="21"/>
          <w:szCs w:val="21"/>
          <w:color w:val="626262"/>
          <w:spacing w:val="0"/>
          <w:w w:val="84"/>
          <w:b/>
          <w:bCs/>
        </w:rPr>
        <w:t>e</w:t>
      </w:r>
      <w:r>
        <w:rPr>
          <w:rFonts w:ascii="Arial" w:hAnsi="Arial" w:cs="Arial" w:eastAsia="Arial"/>
          <w:sz w:val="21"/>
          <w:szCs w:val="21"/>
          <w:color w:val="626262"/>
          <w:spacing w:val="-14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00"/>
          <w:b/>
          <w:bCs/>
        </w:rPr>
        <w:t>Şuh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626262"/>
          <w:spacing w:val="33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07"/>
          <w:b/>
          <w:bCs/>
        </w:rPr>
        <w:t>çtü</w:t>
      </w:r>
      <w:r>
        <w:rPr>
          <w:rFonts w:ascii="Arial" w:hAnsi="Arial" w:cs="Arial" w:eastAsia="Arial"/>
          <w:sz w:val="19"/>
          <w:szCs w:val="19"/>
          <w:color w:val="626262"/>
          <w:spacing w:val="-14"/>
          <w:w w:val="108"/>
          <w:b/>
          <w:bCs/>
        </w:rPr>
        <w:t>r</w:t>
      </w:r>
      <w:r>
        <w:rPr>
          <w:rFonts w:ascii="Arial" w:hAnsi="Arial" w:cs="Arial" w:eastAsia="Arial"/>
          <w:sz w:val="19"/>
          <w:szCs w:val="19"/>
          <w:color w:val="909193"/>
          <w:spacing w:val="0"/>
          <w:w w:val="72"/>
          <w:b/>
          <w:bCs/>
        </w:rPr>
        <w:t>.</w:t>
      </w:r>
      <w:r>
        <w:rPr>
          <w:rFonts w:ascii="Arial" w:hAnsi="Arial" w:cs="Arial" w:eastAsia="Arial"/>
          <w:sz w:val="19"/>
          <w:szCs w:val="19"/>
          <w:color w:val="909193"/>
          <w:spacing w:val="-16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06"/>
          <w:b/>
          <w:bCs/>
        </w:rPr>
        <w:t>-</w:t>
      </w:r>
      <w:r>
        <w:rPr>
          <w:rFonts w:ascii="Arial" w:hAnsi="Arial" w:cs="Arial" w:eastAsia="Arial"/>
          <w:sz w:val="19"/>
          <w:szCs w:val="19"/>
          <w:color w:val="626262"/>
          <w:spacing w:val="-8"/>
          <w:w w:val="106"/>
          <w:b/>
          <w:bCs/>
        </w:rPr>
        <w:t>v</w:t>
      </w:r>
      <w:r>
        <w:rPr>
          <w:rFonts w:ascii="Arial" w:hAnsi="Arial" w:cs="Arial" w:eastAsia="Arial"/>
          <w:sz w:val="19"/>
          <w:szCs w:val="19"/>
          <w:color w:val="626262"/>
          <w:spacing w:val="6"/>
          <w:w w:val="66"/>
          <w:b/>
          <w:bCs/>
        </w:rPr>
        <w:t>.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65"/>
          <w:b/>
          <w:bCs/>
        </w:rPr>
        <w:t>.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66"/>
          <w:b/>
          <w:bCs/>
        </w:rPr>
        <w:t>;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4" w:lineRule="atLeast"/>
        <w:ind w:right="-20"/>
        <w:jc w:val="lef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3"/>
          <w:szCs w:val="33"/>
          <w:color w:val="909193"/>
          <w:spacing w:val="-169"/>
          <w:w w:val="60"/>
          <w:b/>
          <w:bCs/>
          <w:i/>
        </w:rPr>
        <w:t>"</w:t>
      </w:r>
      <w:r>
        <w:rPr>
          <w:rFonts w:ascii="Times New Roman" w:hAnsi="Times New Roman" w:cs="Times New Roman" w:eastAsia="Times New Roman"/>
          <w:sz w:val="33"/>
          <w:szCs w:val="33"/>
          <w:color w:val="797979"/>
          <w:spacing w:val="0"/>
          <w:w w:val="46"/>
          <w:b/>
          <w:bCs/>
          <w:i/>
        </w:rPr>
        <w:t>l</w:t>
      </w:r>
      <w:r>
        <w:rPr>
          <w:rFonts w:ascii="Times New Roman" w:hAnsi="Times New Roman" w:cs="Times New Roman" w:eastAsia="Times New Roman"/>
          <w:sz w:val="33"/>
          <w:szCs w:val="33"/>
          <w:color w:val="797979"/>
          <w:spacing w:val="-17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909193"/>
          <w:spacing w:val="0"/>
          <w:w w:val="59"/>
          <w:b/>
          <w:bCs/>
          <w:i/>
        </w:rPr>
        <w:t>-'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00"/>
          <w:cols w:num="3" w:equalWidth="0">
            <w:col w:w="4208" w:space="4542"/>
            <w:col w:w="2039" w:space="121"/>
            <w:col w:w="570"/>
          </w:cols>
        </w:sectPr>
      </w:pPr>
      <w:rPr/>
    </w:p>
    <w:p>
      <w:pPr>
        <w:spacing w:before="0" w:after="0" w:line="63" w:lineRule="exact"/>
        <w:ind w:left="4503" w:right="-236"/>
        <w:jc w:val="left"/>
        <w:tabs>
          <w:tab w:pos="9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31"/>
          <w:szCs w:val="131"/>
          <w:color w:val="444FA3"/>
          <w:spacing w:val="0"/>
          <w:w w:val="222"/>
          <w:i/>
          <w:position w:val="-84"/>
        </w:rPr>
        <w:t>B</w:t>
      </w:r>
      <w:r>
        <w:rPr>
          <w:rFonts w:ascii="Arial" w:hAnsi="Arial" w:cs="Arial" w:eastAsia="Arial"/>
          <w:sz w:val="131"/>
          <w:szCs w:val="131"/>
          <w:color w:val="444FA3"/>
          <w:spacing w:val="0"/>
          <w:w w:val="100"/>
          <w:i/>
          <w:position w:val="-84"/>
        </w:rPr>
        <w:tab/>
      </w:r>
      <w:r>
        <w:rPr>
          <w:rFonts w:ascii="Arial" w:hAnsi="Arial" w:cs="Arial" w:eastAsia="Arial"/>
          <w:sz w:val="131"/>
          <w:szCs w:val="131"/>
          <w:color w:val="444FA3"/>
          <w:spacing w:val="0"/>
          <w:w w:val="100"/>
          <w:i/>
          <w:position w:val="-84"/>
        </w:rPr>
      </w:r>
      <w:r>
        <w:rPr>
          <w:rFonts w:ascii="Times New Roman" w:hAnsi="Times New Roman" w:cs="Times New Roman" w:eastAsia="Times New Roman"/>
          <w:sz w:val="18"/>
          <w:szCs w:val="18"/>
          <w:color w:val="909193"/>
          <w:spacing w:val="0"/>
          <w:w w:val="100"/>
          <w:position w:val="-16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909193"/>
          <w:spacing w:val="0"/>
          <w:w w:val="100"/>
          <w:position w:val="-16"/>
        </w:rPr>
        <w:t>?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63" w:lineRule="exact"/>
        <w:ind w:right="-20"/>
        <w:jc w:val="left"/>
        <w:tabs>
          <w:tab w:pos="86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4B4B4B"/>
          <w:spacing w:val="-14"/>
          <w:w w:val="129"/>
          <w:position w:val="-2"/>
        </w:rPr>
        <w:t>'</w:t>
      </w:r>
      <w:r>
        <w:rPr>
          <w:rFonts w:ascii="Arial" w:hAnsi="Arial" w:cs="Arial" w:eastAsia="Arial"/>
          <w:sz w:val="11"/>
          <w:szCs w:val="11"/>
          <w:color w:val="797979"/>
          <w:spacing w:val="0"/>
          <w:w w:val="63"/>
          <w:position w:val="-2"/>
        </w:rPr>
        <w:t>+</w:t>
      </w:r>
      <w:r>
        <w:rPr>
          <w:rFonts w:ascii="Arial" w:hAnsi="Arial" w:cs="Arial" w:eastAsia="Arial"/>
          <w:sz w:val="11"/>
          <w:szCs w:val="11"/>
          <w:color w:val="797979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11"/>
          <w:szCs w:val="11"/>
          <w:color w:val="797979"/>
          <w:spacing w:val="-3"/>
          <w:w w:val="100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797979"/>
          <w:spacing w:val="0"/>
          <w:w w:val="92"/>
          <w:b/>
          <w:bCs/>
          <w:position w:val="-2"/>
        </w:rPr>
        <w:t>.,tf</w:t>
      </w:r>
      <w:r>
        <w:rPr>
          <w:rFonts w:ascii="Arial" w:hAnsi="Arial" w:cs="Arial" w:eastAsia="Arial"/>
          <w:sz w:val="12"/>
          <w:szCs w:val="12"/>
          <w:color w:val="797979"/>
          <w:spacing w:val="-11"/>
          <w:w w:val="92"/>
          <w:b/>
          <w:bCs/>
          <w:position w:val="-2"/>
        </w:rPr>
        <w:t>f</w:t>
      </w:r>
      <w:r>
        <w:rPr>
          <w:rFonts w:ascii="Arial" w:hAnsi="Arial" w:cs="Arial" w:eastAsia="Arial"/>
          <w:sz w:val="12"/>
          <w:szCs w:val="12"/>
          <w:color w:val="4B4B4B"/>
          <w:spacing w:val="0"/>
          <w:w w:val="92"/>
          <w:b/>
          <w:bCs/>
          <w:position w:val="-2"/>
        </w:rPr>
        <w:t>'</w:t>
      </w:r>
      <w:r>
        <w:rPr>
          <w:rFonts w:ascii="Arial" w:hAnsi="Arial" w:cs="Arial" w:eastAsia="Arial"/>
          <w:sz w:val="12"/>
          <w:szCs w:val="12"/>
          <w:color w:val="4B4B4B"/>
          <w:spacing w:val="1"/>
          <w:w w:val="92"/>
          <w:b/>
          <w:bCs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A8AAA7"/>
          <w:spacing w:val="0"/>
          <w:w w:val="139"/>
          <w:position w:val="-2"/>
        </w:rPr>
        <w:t>:</w:t>
      </w:r>
      <w:r>
        <w:rPr>
          <w:rFonts w:ascii="Arial" w:hAnsi="Arial" w:cs="Arial" w:eastAsia="Arial"/>
          <w:sz w:val="12"/>
          <w:szCs w:val="12"/>
          <w:color w:val="A8AAA7"/>
          <w:spacing w:val="-42"/>
          <w:w w:val="139"/>
          <w:position w:val="-2"/>
        </w:rPr>
        <w:t>·</w:t>
      </w:r>
      <w:r>
        <w:rPr>
          <w:rFonts w:ascii="Arial" w:hAnsi="Arial" w:cs="Arial" w:eastAsia="Arial"/>
          <w:sz w:val="12"/>
          <w:szCs w:val="12"/>
          <w:color w:val="4B4B4B"/>
          <w:spacing w:val="-71"/>
          <w:w w:val="139"/>
          <w:position w:val="-2"/>
        </w:rPr>
        <w:t>\</w:t>
      </w:r>
      <w:r>
        <w:rPr>
          <w:rFonts w:ascii="Arial" w:hAnsi="Arial" w:cs="Arial" w:eastAsia="Arial"/>
          <w:sz w:val="12"/>
          <w:szCs w:val="12"/>
          <w:color w:val="A8AAA7"/>
          <w:spacing w:val="0"/>
          <w:w w:val="139"/>
          <w:position w:val="-2"/>
        </w:rPr>
        <w:t>·</w:t>
      </w:r>
      <w:r>
        <w:rPr>
          <w:rFonts w:ascii="Arial" w:hAnsi="Arial" w:cs="Arial" w:eastAsia="Arial"/>
          <w:sz w:val="12"/>
          <w:szCs w:val="12"/>
          <w:color w:val="A8AAA7"/>
          <w:spacing w:val="-24"/>
          <w:w w:val="139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68"/>
          <w:b/>
          <w:bCs/>
          <w:position w:val="-2"/>
        </w:rPr>
        <w:t>1ı\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14"/>
          <w:szCs w:val="14"/>
          <w:color w:val="909193"/>
          <w:spacing w:val="0"/>
          <w:w w:val="100"/>
          <w:b/>
          <w:bCs/>
          <w:position w:val="-2"/>
        </w:rPr>
        <w:t>•</w:t>
      </w:r>
      <w:r>
        <w:rPr>
          <w:rFonts w:ascii="Arial" w:hAnsi="Arial" w:cs="Arial" w:eastAsia="Arial"/>
          <w:sz w:val="14"/>
          <w:szCs w:val="14"/>
          <w:color w:val="909193"/>
          <w:spacing w:val="0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909193"/>
          <w:spacing w:val="35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626262"/>
          <w:spacing w:val="0"/>
          <w:w w:val="100"/>
          <w:b/>
          <w:bCs/>
          <w:i/>
          <w:position w:val="-2"/>
        </w:rPr>
        <w:t>'ı</w:t>
      </w:r>
      <w:r>
        <w:rPr>
          <w:rFonts w:ascii="Arial" w:hAnsi="Arial" w:cs="Arial" w:eastAsia="Arial"/>
          <w:sz w:val="10"/>
          <w:szCs w:val="10"/>
          <w:color w:val="626262"/>
          <w:spacing w:val="0"/>
          <w:w w:val="100"/>
          <w:b/>
          <w:bCs/>
          <w:i/>
          <w:position w:val="-2"/>
        </w:rPr>
        <w:t>9</w:t>
      </w:r>
      <w:r>
        <w:rPr>
          <w:rFonts w:ascii="Arial" w:hAnsi="Arial" w:cs="Arial" w:eastAsia="Arial"/>
          <w:sz w:val="10"/>
          <w:szCs w:val="10"/>
          <w:color w:val="626262"/>
          <w:spacing w:val="14"/>
          <w:w w:val="100"/>
          <w:b/>
          <w:bCs/>
          <w:i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BABCBC"/>
          <w:spacing w:val="0"/>
          <w:w w:val="94"/>
          <w:position w:val="-2"/>
        </w:rPr>
        <w:t>.</w:t>
      </w:r>
      <w:r>
        <w:rPr>
          <w:rFonts w:ascii="Arial" w:hAnsi="Arial" w:cs="Arial" w:eastAsia="Arial"/>
          <w:sz w:val="10"/>
          <w:szCs w:val="10"/>
          <w:color w:val="BABCBC"/>
          <w:spacing w:val="-15"/>
          <w:w w:val="100"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909193"/>
          <w:spacing w:val="0"/>
          <w:w w:val="269"/>
          <w:position w:val="-2"/>
        </w:rPr>
        <w:t>,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00"/>
          <w:cols w:num="2" w:equalWidth="0">
            <w:col w:w="9440" w:space="162"/>
            <w:col w:w="1878"/>
          </w:cols>
        </w:sectPr>
      </w:pPr>
      <w:rPr/>
    </w:p>
    <w:p>
      <w:pPr>
        <w:spacing w:before="0" w:after="0" w:line="184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3.299866pt;margin-top:-2.076555pt;width:10.66452pt;height:11.5pt;mso-position-horizontal-relative:page;mso-position-vertical-relative:paragraph;z-index:-15556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909193"/>
                      <w:spacing w:val="0"/>
                      <w:w w:val="54"/>
                      <w:i/>
                    </w:rPr>
                    <w:t>·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909193"/>
                      <w:spacing w:val="28"/>
                      <w:w w:val="54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626262"/>
                      <w:spacing w:val="0"/>
                      <w:w w:val="54"/>
                      <w:i/>
                    </w:rPr>
                    <w:t>&lt;ı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77"/>
        </w:rPr>
        <w:t>•1&lt;ı-.,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64" w:lineRule="exact"/>
        <w:ind w:right="36"/>
        <w:jc w:val="right"/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626262"/>
          <w:spacing w:val="0"/>
          <w:w w:val="100"/>
          <w:b/>
          <w:bCs/>
        </w:rPr>
        <w:t>•(,</w:t>
      </w:r>
      <w:r>
        <w:rPr>
          <w:rFonts w:ascii="Times New Roman" w:hAnsi="Times New Roman" w:cs="Times New Roman" w:eastAsia="Times New Roman"/>
          <w:sz w:val="6"/>
          <w:szCs w:val="6"/>
          <w:color w:val="626262"/>
          <w:spacing w:val="0"/>
          <w:w w:val="100"/>
          <w:b/>
          <w:bCs/>
        </w:rPr>
        <w:t>ı</w:t>
      </w:r>
      <w:r>
        <w:rPr>
          <w:rFonts w:ascii="Times New Roman" w:hAnsi="Times New Roman" w:cs="Times New Roman" w:eastAsia="Times New Roman"/>
          <w:sz w:val="6"/>
          <w:szCs w:val="6"/>
          <w:color w:val="626262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6"/>
          <w:szCs w:val="6"/>
          <w:color w:val="626262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909193"/>
          <w:spacing w:val="-20"/>
          <w:w w:val="125"/>
        </w:rPr>
        <w:t>-</w:t>
      </w:r>
      <w:r>
        <w:rPr>
          <w:rFonts w:ascii="Times New Roman" w:hAnsi="Times New Roman" w:cs="Times New Roman" w:eastAsia="Times New Roman"/>
          <w:sz w:val="6"/>
          <w:szCs w:val="6"/>
          <w:color w:val="797979"/>
          <w:spacing w:val="0"/>
          <w:w w:val="401"/>
        </w:rPr>
        <w:t>'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spacing w:before="9" w:after="0" w:line="239" w:lineRule="exact"/>
        <w:ind w:right="-20"/>
        <w:jc w:val="left"/>
        <w:tabs>
          <w:tab w:pos="5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626262"/>
          <w:spacing w:val="0"/>
          <w:w w:val="62"/>
          <w:b/>
          <w:bCs/>
          <w:i/>
          <w:position w:val="-4"/>
        </w:rPr>
        <w:t>S'1</w:t>
      </w:r>
      <w:r>
        <w:rPr>
          <w:rFonts w:ascii="Arial" w:hAnsi="Arial" w:cs="Arial" w:eastAsia="Arial"/>
          <w:sz w:val="11"/>
          <w:szCs w:val="11"/>
          <w:color w:val="626262"/>
          <w:spacing w:val="18"/>
          <w:w w:val="62"/>
          <w:b/>
          <w:bCs/>
          <w:i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797979"/>
          <w:spacing w:val="0"/>
          <w:w w:val="62"/>
          <w:b/>
          <w:bCs/>
          <w:position w:val="-4"/>
        </w:rPr>
        <w:t>·t</w:t>
      </w:r>
      <w:r>
        <w:rPr>
          <w:rFonts w:ascii="Arial" w:hAnsi="Arial" w:cs="Arial" w:eastAsia="Arial"/>
          <w:sz w:val="17"/>
          <w:szCs w:val="17"/>
          <w:color w:val="797979"/>
          <w:spacing w:val="-19"/>
          <w:w w:val="62"/>
          <w:b/>
          <w:bCs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797979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17"/>
          <w:szCs w:val="17"/>
          <w:color w:val="797979"/>
          <w:spacing w:val="0"/>
          <w:w w:val="100"/>
          <w:b/>
          <w:bCs/>
          <w:position w:val="-4"/>
        </w:rPr>
      </w:r>
      <w:r>
        <w:rPr>
          <w:rFonts w:ascii="Arial" w:hAnsi="Arial" w:cs="Arial" w:eastAsia="Arial"/>
          <w:sz w:val="15"/>
          <w:szCs w:val="15"/>
          <w:color w:val="909193"/>
          <w:spacing w:val="0"/>
          <w:w w:val="138"/>
          <w:b/>
          <w:bCs/>
          <w:position w:val="-4"/>
        </w:rPr>
        <w:t>f</w:t>
      </w:r>
      <w:r>
        <w:rPr>
          <w:rFonts w:ascii="Arial" w:hAnsi="Arial" w:cs="Arial" w:eastAsia="Arial"/>
          <w:sz w:val="15"/>
          <w:szCs w:val="15"/>
          <w:color w:val="909193"/>
          <w:spacing w:val="36"/>
          <w:w w:val="138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09193"/>
          <w:spacing w:val="0"/>
          <w:w w:val="100"/>
          <w:i/>
          <w:position w:val="6"/>
        </w:rPr>
        <w:t>,j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00"/>
          <w:cols w:num="2" w:equalWidth="0">
            <w:col w:w="9878" w:space="62"/>
            <w:col w:w="1540"/>
          </w:cols>
        </w:sectPr>
      </w:pPr>
      <w:rPr/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180" w:lineRule="exact"/>
        <w:ind w:left="284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A3A"/>
          <w:spacing w:val="0"/>
          <w:w w:val="80"/>
          <w:position w:val="-1"/>
        </w:rPr>
        <w:t>.:.: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90" w:lineRule="exact"/>
        <w:ind w:left="284" w:right="-57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383A3A"/>
          <w:spacing w:val="0"/>
          <w:w w:val="149"/>
        </w:rPr>
        <w:t>(d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187" w:lineRule="exact"/>
        <w:ind w:left="284" w:right="-5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A3A"/>
          <w:spacing w:val="0"/>
          <w:w w:val="50"/>
        </w:rPr>
        <w:t>::ı::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9" w:lineRule="exact"/>
        <w:ind w:right="-85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626262"/>
          <w:spacing w:val="0"/>
          <w:w w:val="74"/>
          <w:position w:val="-22"/>
        </w:rPr>
        <w:t>Abd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" w:lineRule="exact"/>
        <w:ind w:right="-8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6"/>
          <w:szCs w:val="26"/>
          <w:color w:val="4B4B4B"/>
          <w:w w:val="81"/>
          <w:position w:val="-22"/>
        </w:rPr>
        <w:t>Ç</w:t>
      </w:r>
      <w:r>
        <w:rPr>
          <w:rFonts w:ascii="Arial" w:hAnsi="Arial" w:cs="Arial" w:eastAsia="Arial"/>
          <w:sz w:val="26"/>
          <w:szCs w:val="26"/>
          <w:color w:val="4B4B4B"/>
          <w:spacing w:val="-140"/>
          <w:w w:val="81"/>
          <w:position w:val="-22"/>
        </w:rPr>
        <w:t>U</w:t>
      </w:r>
      <w:r>
        <w:rPr>
          <w:rFonts w:ascii="Times New Roman" w:hAnsi="Times New Roman" w:cs="Times New Roman" w:eastAsia="Times New Roman"/>
          <w:sz w:val="27"/>
          <w:szCs w:val="27"/>
          <w:color w:val="626262"/>
          <w:spacing w:val="0"/>
          <w:w w:val="51"/>
          <w:position w:val="-22"/>
        </w:rPr>
        <w:t>rç;;-n</w:t>
      </w:r>
      <w:r>
        <w:rPr>
          <w:rFonts w:ascii="Times New Roman" w:hAnsi="Times New Roman" w:cs="Times New Roman" w:eastAsia="Times New Roman"/>
          <w:sz w:val="27"/>
          <w:szCs w:val="27"/>
          <w:color w:val="626262"/>
          <w:spacing w:val="0"/>
          <w:w w:val="100"/>
          <w:position w:val="-2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626262"/>
          <w:spacing w:val="0"/>
          <w:w w:val="100"/>
          <w:position w:val="-22"/>
        </w:rPr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  <w:position w:val="-22"/>
        </w:rPr>
        <w:t>DENİZ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909193"/>
          <w:spacing w:val="0"/>
          <w:w w:val="151"/>
          <w:i/>
        </w:rPr>
        <w:t>"'</w:t>
      </w:r>
      <w:r>
        <w:rPr>
          <w:rFonts w:ascii="Times New Roman" w:hAnsi="Times New Roman" w:cs="Times New Roman" w:eastAsia="Times New Roman"/>
          <w:sz w:val="21"/>
          <w:szCs w:val="21"/>
          <w:color w:val="909193"/>
          <w:spacing w:val="1"/>
          <w:w w:val="151"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09193"/>
          <w:spacing w:val="0"/>
          <w:w w:val="152"/>
          <w:i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909193"/>
          <w:spacing w:val="-17"/>
          <w:w w:val="152"/>
          <w:i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A8AAA7"/>
          <w:spacing w:val="0"/>
          <w:w w:val="72"/>
          <w:i/>
        </w:rPr>
        <w:t>r.</w:t>
      </w:r>
      <w:r>
        <w:rPr>
          <w:rFonts w:ascii="Times New Roman" w:hAnsi="Times New Roman" w:cs="Times New Roman" w:eastAsia="Times New Roman"/>
          <w:sz w:val="21"/>
          <w:szCs w:val="21"/>
          <w:color w:val="A8AAA7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8AAA7"/>
          <w:spacing w:val="0"/>
          <w:w w:val="72"/>
          <w:i/>
        </w:rPr>
        <w:t>.,.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00"/>
          <w:cols w:num="4" w:equalWidth="0">
            <w:col w:w="430" w:space="1863"/>
            <w:col w:w="383" w:space="297"/>
            <w:col w:w="2736" w:space="3974"/>
            <w:col w:w="1797"/>
          </w:cols>
        </w:sectPr>
      </w:pPr>
      <w:rPr/>
    </w:p>
    <w:p>
      <w:pPr>
        <w:spacing w:before="0" w:after="0" w:line="153" w:lineRule="exact"/>
        <w:ind w:right="-20"/>
        <w:jc w:val="right"/>
        <w:tabs>
          <w:tab w:pos="52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0"/>
          <w:w w:val="52"/>
          <w:b/>
          <w:bCs/>
          <w:position w:val="-26"/>
        </w:rPr>
        <w:t>lt</w:t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0"/>
          <w:w w:val="52"/>
          <w:b/>
          <w:bCs/>
          <w:position w:val="-26"/>
        </w:rPr>
        <w:t>f</w:t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0"/>
          <w:w w:val="52"/>
          <w:b/>
          <w:bCs/>
          <w:position w:val="-2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24"/>
          <w:w w:val="52"/>
          <w:b/>
          <w:bCs/>
          <w:position w:val="-2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26262"/>
          <w:spacing w:val="0"/>
          <w:w w:val="76"/>
          <w:position w:val="-26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626262"/>
          <w:spacing w:val="0"/>
          <w:w w:val="100"/>
          <w:position w:val="-26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626262"/>
          <w:spacing w:val="0"/>
          <w:w w:val="100"/>
          <w:position w:val="-26"/>
        </w:rPr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8"/>
          <w:w w:val="52"/>
          <w:i/>
          <w:position w:val="-26"/>
        </w:rPr>
        <w:t>n</w:t>
      </w:r>
      <w:r>
        <w:rPr>
          <w:rFonts w:ascii="Arial" w:hAnsi="Arial" w:cs="Arial" w:eastAsia="Arial"/>
          <w:sz w:val="26"/>
          <w:szCs w:val="26"/>
          <w:color w:val="626262"/>
          <w:spacing w:val="0"/>
          <w:w w:val="117"/>
          <w:position w:val="-9"/>
        </w:rPr>
        <w:t>r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8" w:lineRule="atLeast"/>
        <w:ind w:right="-20"/>
        <w:jc w:val="left"/>
        <w:tabs>
          <w:tab w:pos="260" w:val="left"/>
          <w:tab w:pos="13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1"/>
          <w:szCs w:val="21"/>
          <w:color w:val="383A3A"/>
          <w:spacing w:val="0"/>
          <w:w w:val="80"/>
          <w:b/>
          <w:bCs/>
        </w:rPr>
        <w:t>l</w:t>
      </w:r>
      <w:r>
        <w:rPr>
          <w:rFonts w:ascii="Arial" w:hAnsi="Arial" w:cs="Arial" w:eastAsia="Arial"/>
          <w:sz w:val="21"/>
          <w:szCs w:val="21"/>
          <w:color w:val="383A3A"/>
          <w:spacing w:val="-46"/>
          <w:w w:val="80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383A3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1"/>
          <w:szCs w:val="21"/>
          <w:color w:val="383A3A"/>
          <w:spacing w:val="0"/>
          <w:w w:val="100"/>
          <w:b/>
          <w:bCs/>
        </w:rPr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80"/>
          <w:b/>
          <w:bCs/>
        </w:rPr>
        <w:t>A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80"/>
          <w:b/>
          <w:bCs/>
        </w:rPr>
        <w:t>  </w:t>
      </w:r>
      <w:r>
        <w:rPr>
          <w:rFonts w:ascii="Arial" w:hAnsi="Arial" w:cs="Arial" w:eastAsia="Arial"/>
          <w:sz w:val="21"/>
          <w:szCs w:val="21"/>
          <w:color w:val="4B4B4B"/>
          <w:spacing w:val="25"/>
          <w:w w:val="80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626262"/>
          <w:spacing w:val="0"/>
          <w:w w:val="100"/>
        </w:rPr>
        <w:t>.</w:t>
      </w:r>
      <w:r>
        <w:rPr>
          <w:rFonts w:ascii="Arial" w:hAnsi="Arial" w:cs="Arial" w:eastAsia="Arial"/>
          <w:sz w:val="21"/>
          <w:szCs w:val="21"/>
          <w:color w:val="626262"/>
          <w:spacing w:val="-13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909193"/>
          <w:spacing w:val="0"/>
          <w:w w:val="100"/>
        </w:rPr>
        <w:t>.</w:t>
      </w:r>
      <w:r>
        <w:rPr>
          <w:rFonts w:ascii="Arial" w:hAnsi="Arial" w:cs="Arial" w:eastAsia="Arial"/>
          <w:sz w:val="21"/>
          <w:szCs w:val="21"/>
          <w:color w:val="909193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909193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A3A"/>
          <w:spacing w:val="0"/>
          <w:w w:val="100"/>
        </w:rPr>
        <w:t>ltf.Erı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00"/>
          <w:cols w:num="2" w:equalWidth="0">
            <w:col w:w="3014" w:space="684"/>
            <w:col w:w="7782"/>
          </w:cols>
        </w:sectPr>
      </w:pPr>
      <w:rPr/>
    </w:p>
    <w:p>
      <w:pPr>
        <w:spacing w:before="0" w:after="0" w:line="197" w:lineRule="exact"/>
        <w:ind w:left="245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15.71328pt;margin-top:28.081211pt;width:565.320972pt;height:742.022643pt;mso-position-horizontal-relative:page;mso-position-vertical-relative:page;z-index:-15560" coordorigin="314,562" coordsize="11306,14840">
            <v:group style="position:absolute;left:319;top:588;width:548;height:2" coordorigin="319,588" coordsize="548,2">
              <v:shape style="position:absolute;left:319;top:588;width:548;height:2" coordorigin="319,588" coordsize="548,0" path="m319,588l867,588e" filled="f" stroked="t" strokeweight=".47616pt" strokecolor="#707070">
                <v:path arrowok="t"/>
              </v:shape>
            </v:group>
            <v:group style="position:absolute;left:2381;top:583;width:2;height:263" coordorigin="2381,583" coordsize="2,263">
              <v:shape style="position:absolute;left:2381;top:583;width:2;height:263" coordorigin="2381,583" coordsize="0,263" path="m2381,846l2381,583e" filled="f" stroked="t" strokeweight=".47616pt" strokecolor="#383838">
                <v:path arrowok="t"/>
              </v:shape>
            </v:group>
            <v:group style="position:absolute;left:809;top:588;width:10428;height:2" coordorigin="809,588" coordsize="10428,2">
              <v:shape style="position:absolute;left:809;top:588;width:10428;height:2" coordorigin="809,588" coordsize="10428,0" path="m809,588l11237,588e" filled="f" stroked="t" strokeweight=".71424pt" strokecolor="#676767">
                <v:path arrowok="t"/>
              </v:shape>
            </v:group>
            <v:group style="position:absolute;left:3771;top:588;width:724;height:2" coordorigin="3771,588" coordsize="724,2">
              <v:shape style="position:absolute;left:3771;top:588;width:724;height:2" coordorigin="3771,588" coordsize="724,0" path="m3771,588l4495,588e" filled="f" stroked="t" strokeweight=".47616pt" strokecolor="#3F3F3F">
                <v:path arrowok="t"/>
              </v:shape>
            </v:group>
            <v:group style="position:absolute;left:6952;top:588;width:905;height:2" coordorigin="6952,588" coordsize="905,2">
              <v:shape style="position:absolute;left:6952;top:588;width:905;height:2" coordorigin="6952,588" coordsize="905,0" path="m6952,588l7857,588e" filled="f" stroked="t" strokeweight=".47616pt" strokecolor="#4F4F4F">
                <v:path arrowok="t"/>
              </v:shape>
            </v:group>
            <v:group style="position:absolute;left:9166;top:578;width:2;height:774" coordorigin="9166,578" coordsize="2,774">
              <v:shape style="position:absolute;left:9166;top:578;width:2;height:774" coordorigin="9166,578" coordsize="0,774" path="m9166,1353l9166,578e" filled="f" stroked="t" strokeweight=".95232pt" strokecolor="#606060">
                <v:path arrowok="t"/>
              </v:shape>
            </v:group>
            <v:group style="position:absolute;left:9118;top:588;width:205;height:2" coordorigin="9118,588" coordsize="205,2">
              <v:shape style="position:absolute;left:9118;top:588;width:205;height:2" coordorigin="9118,588" coordsize="205,0" path="m9118,588l9323,588e" filled="f" stroked="t" strokeweight=".47616pt" strokecolor="#5B5B5B">
                <v:path arrowok="t"/>
              </v:shape>
            </v:group>
            <v:group style="position:absolute;left:11180;top:583;width:386;height:2" coordorigin="11180,583" coordsize="386,2">
              <v:shape style="position:absolute;left:11180;top:583;width:386;height:2" coordorigin="11180,583" coordsize="386,0" path="m11180,583l11566,583e" filled="f" stroked="t" strokeweight=".47616pt" strokecolor="#4B4B4B">
                <v:path arrowok="t"/>
              </v:shape>
            </v:group>
            <v:group style="position:absolute;left:11514;top:585;width:52;height:2" coordorigin="11514,585" coordsize="52,2">
              <v:shape style="position:absolute;left:11514;top:585;width:52;height:2" coordorigin="11514,585" coordsize="52,0" path="m11514,585l11566,585e" filled="f" stroked="t" strokeweight="1.190400pt" strokecolor="#747474">
                <v:path arrowok="t"/>
              </v:shape>
            </v:group>
            <v:group style="position:absolute;left:355;top:578;width:2;height:5592" coordorigin="355,578" coordsize="2,5592">
              <v:shape style="position:absolute;left:355;top:578;width:2;height:5592" coordorigin="355,578" coordsize="0,5592" path="m355,6170l355,578e" filled="f" stroked="t" strokeweight=".71424pt" strokecolor="#5B5B5B">
                <v:path arrowok="t"/>
              </v:shape>
            </v:group>
            <v:group style="position:absolute;left:2381;top:789;width:2;height:363" coordorigin="2381,789" coordsize="2,363">
              <v:shape style="position:absolute;left:2381;top:789;width:2;height:363" coordorigin="2381,789" coordsize="0,363" path="m2381,1152l2381,789e" filled="f" stroked="t" strokeweight=".47616pt" strokecolor="#232323">
                <v:path arrowok="t"/>
              </v:shape>
            </v:group>
            <v:group style="position:absolute;left:2381;top:1095;width:2;height:258" coordorigin="2381,1095" coordsize="2,258">
              <v:shape style="position:absolute;left:2381;top:1095;width:2;height:258" coordorigin="2381,1095" coordsize="0,258" path="m2381,1353l2381,1095e" filled="f" stroked="t" strokeweight=".47616pt" strokecolor="#444444">
                <v:path arrowok="t"/>
              </v:shape>
            </v:group>
            <v:group style="position:absolute;left:2381;top:1281;width:2;height:784" coordorigin="2381,1281" coordsize="2,784">
              <v:shape style="position:absolute;left:2381;top:1281;width:2;height:784" coordorigin="2381,1281" coordsize="0,784" path="m2381,2065l2381,1281e" filled="f" stroked="t" strokeweight=".95232pt" strokecolor="#606060">
                <v:path arrowok="t"/>
              </v:shape>
            </v:group>
            <v:group style="position:absolute;left:9166;top:1295;width:2;height:770" coordorigin="9166,1295" coordsize="2,770">
              <v:shape style="position:absolute;left:9166;top:1295;width:2;height:770" coordorigin="9166,1295" coordsize="0,770" path="m9166,2065l9166,1295e" filled="f" stroked="t" strokeweight=".47616pt" strokecolor="#3B3B3B">
                <v:path arrowok="t"/>
              </v:shape>
            </v:group>
            <v:group style="position:absolute;left:343;top:2060;width:524;height:2" coordorigin="343,2060" coordsize="524,2">
              <v:shape style="position:absolute;left:343;top:2060;width:524;height:2" coordorigin="343,2060" coordsize="524,0" path="m343,2060l867,2060e" filled="f" stroked="t" strokeweight=".47616pt" strokecolor="#5B5B5B">
                <v:path arrowok="t"/>
              </v:shape>
            </v:group>
            <v:group style="position:absolute;left:6952;top:2060;width:905;height:2" coordorigin="6952,2060" coordsize="905,2">
              <v:shape style="position:absolute;left:6952;top:2060;width:905;height:2" coordorigin="6952,2060" coordsize="905,0" path="m6952,2060l7857,2060e" filled="f" stroked="t" strokeweight=".47616pt" strokecolor="#4B4B4B">
                <v:path arrowok="t"/>
              </v:shape>
            </v:group>
            <v:group style="position:absolute;left:495;top:2060;width:8695;height:2" coordorigin="495,2060" coordsize="8695,2">
              <v:shape style="position:absolute;left:495;top:2060;width:8695;height:2" coordorigin="495,2060" coordsize="8695,0" path="m495,2060l9190,2060e" filled="f" stroked="t" strokeweight=".71424pt" strokecolor="#646464">
                <v:path arrowok="t"/>
              </v:shape>
            </v:group>
            <v:group style="position:absolute;left:9118;top:2060;width:205;height:2" coordorigin="9118,2060" coordsize="205,2">
              <v:shape style="position:absolute;left:9118;top:2060;width:205;height:2" coordorigin="9118,2060" coordsize="205,0" path="m9118,2060l9323,2060e" filled="f" stroked="t" strokeweight=".47616pt" strokecolor="#545454">
                <v:path arrowok="t"/>
              </v:shape>
            </v:group>
            <v:group style="position:absolute;left:9266;top:2055;width:1971;height:2" coordorigin="9266,2055" coordsize="1971,2">
              <v:shape style="position:absolute;left:9266;top:2055;width:1971;height:2" coordorigin="9266,2055" coordsize="1971,0" path="m9266,2055l11237,2055e" filled="f" stroked="t" strokeweight=".71424pt" strokecolor="#747474">
                <v:path arrowok="t"/>
              </v:shape>
            </v:group>
            <v:group style="position:absolute;left:11180;top:2055;width:395;height:2" coordorigin="11180,2055" coordsize="395,2">
              <v:shape style="position:absolute;left:11180;top:2055;width:395;height:2" coordorigin="11180,2055" coordsize="395,0" path="m11180,2055l11575,2055e" filled="f" stroked="t" strokeweight=".47616pt" strokecolor="#575757">
                <v:path arrowok="t"/>
              </v:shape>
            </v:group>
            <v:group style="position:absolute;left:11564;top:569;width:2;height:1520" coordorigin="11564,569" coordsize="2,1520">
              <v:shape style="position:absolute;left:11564;top:569;width:2;height:1520" coordorigin="11564,569" coordsize="0,1520" path="m11564,2089l11564,569e" filled="f" stroked="t" strokeweight=".71424pt" strokecolor="#575757">
                <v:path arrowok="t"/>
              </v:shape>
            </v:group>
            <v:group style="position:absolute;left:2343;top:2280;width:514;height:2" coordorigin="2343,2280" coordsize="514,2">
              <v:shape style="position:absolute;left:2343;top:2280;width:514;height:2" coordorigin="2343,2280" coordsize="514,0" path="m2343,2280l2857,2280e" filled="f" stroked="t" strokeweight=".47616pt" strokecolor="#3F3F3F">
                <v:path arrowok="t"/>
              </v:shape>
            </v:group>
            <v:group style="position:absolute;left:348;top:2277;width:10285;height:2" coordorigin="348,2277" coordsize="10285,2">
              <v:shape style="position:absolute;left:348;top:2277;width:10285;height:2" coordorigin="348,2277" coordsize="10285,0" path="m348,2277l10633,2277e" filled="f" stroked="t" strokeweight=".71424pt" strokecolor="#646464">
                <v:path arrowok="t"/>
              </v:shape>
            </v:group>
            <v:group style="position:absolute;left:10418;top:2273;width:1157;height:2" coordorigin="10418,2273" coordsize="1157,2">
              <v:shape style="position:absolute;left:10418;top:2273;width:1157;height:2" coordorigin="10418,2273" coordsize="1157,0" path="m10418,2273l11575,2273e" filled="f" stroked="t" strokeweight=".95232pt" strokecolor="#808080">
                <v:path arrowok="t"/>
              </v:shape>
            </v:group>
            <v:group style="position:absolute;left:11566;top:1764;width:2;height:1013" coordorigin="11566,1764" coordsize="2,1013">
              <v:shape style="position:absolute;left:11566;top:1764;width:2;height:1013" coordorigin="11566,1764" coordsize="0,1013" path="m11566,2777l11566,1764e" filled="f" stroked="t" strokeweight=".95232pt" strokecolor="#6B6B6B">
                <v:path arrowok="t"/>
              </v:shape>
            </v:group>
            <v:group style="position:absolute;left:348;top:2495;width:2509;height:2" coordorigin="348,2495" coordsize="2509,2">
              <v:shape style="position:absolute;left:348;top:2495;width:2509;height:2" coordorigin="348,2495" coordsize="2509,0" path="m348,2495l2857,2495e" filled="f" stroked="t" strokeweight=".71424pt" strokecolor="#646464">
                <v:path arrowok="t"/>
              </v:shape>
            </v:group>
            <v:group style="position:absolute;left:2800;top:2495;width:590;height:2" coordorigin="2800,2495" coordsize="590,2">
              <v:shape style="position:absolute;left:2800;top:2495;width:590;height:2" coordorigin="2800,2495" coordsize="590,0" path="m2800,2495l3390,2495e" filled="f" stroked="t" strokeweight=".47616pt" strokecolor="#3F3F3F">
                <v:path arrowok="t"/>
              </v:shape>
            </v:group>
            <v:group style="position:absolute;left:3333;top:2493;width:8238;height:2" coordorigin="3333,2493" coordsize="8238,2">
              <v:shape style="position:absolute;left:3333;top:2493;width:8238;height:2" coordorigin="3333,2493" coordsize="8238,0" path="m3333,2493l11571,2493e" filled="f" stroked="t" strokeweight=".71424pt" strokecolor="#676767">
                <v:path arrowok="t"/>
              </v:shape>
            </v:group>
            <v:group style="position:absolute;left:348;top:2712;width:11223;height:2" coordorigin="348,2712" coordsize="11223,2">
              <v:shape style="position:absolute;left:348;top:2712;width:11223;height:2" coordorigin="348,2712" coordsize="11223,0" path="m348,2712l11571,2712e" filled="f" stroked="t" strokeweight=".71424pt" strokecolor="#646464">
                <v:path arrowok="t"/>
              </v:shape>
            </v:group>
            <v:group style="position:absolute;left:4900;top:2712;width:871;height:2" coordorigin="4900,2712" coordsize="871,2">
              <v:shape style="position:absolute;left:4900;top:2712;width:871;height:2" coordorigin="4900,2712" coordsize="871,0" path="m4900,2712l5771,2712e" filled="f" stroked="t" strokeweight=".47616pt" strokecolor="#4B4B4B">
                <v:path arrowok="t"/>
              </v:shape>
            </v:group>
            <v:group style="position:absolute;left:6952;top:2710;width:462;height:2" coordorigin="6952,2710" coordsize="462,2">
              <v:shape style="position:absolute;left:6952;top:2710;width:462;height:2" coordorigin="6952,2710" coordsize="462,0" path="m6952,2710l7414,2710e" filled="f" stroked="t" strokeweight=".47616pt" strokecolor="#444444">
                <v:path arrowok="t"/>
              </v:shape>
            </v:group>
            <v:group style="position:absolute;left:348;top:2927;width:7509;height:2" coordorigin="348,2927" coordsize="7509,2">
              <v:shape style="position:absolute;left:348;top:2927;width:7509;height:2" coordorigin="348,2927" coordsize="7509,0" path="m348,2927l7857,2927e" filled="f" stroked="t" strokeweight=".71424pt" strokecolor="#606060">
                <v:path arrowok="t"/>
              </v:shape>
            </v:group>
            <v:group style="position:absolute;left:7800;top:2925;width:495;height:2" coordorigin="7800,2925" coordsize="495,2">
              <v:shape style="position:absolute;left:7800;top:2925;width:495;height:2" coordorigin="7800,2925" coordsize="495,0" path="m7800,2925l8295,2925e" filled="f" stroked="t" strokeweight=".47616pt" strokecolor="#3F3F3F">
                <v:path arrowok="t"/>
              </v:shape>
            </v:group>
            <v:group style="position:absolute;left:8238;top:2923;width:3333;height:2" coordorigin="8238,2923" coordsize="3333,2">
              <v:shape style="position:absolute;left:8238;top:2923;width:3333;height:2" coordorigin="8238,2923" coordsize="3333,0" path="m8238,2923l11571,2923e" filled="f" stroked="t" strokeweight=".71424pt" strokecolor="#6B6B6B">
                <v:path arrowok="t"/>
              </v:shape>
            </v:group>
            <v:group style="position:absolute;left:11564;top:2667;width:2;height:922" coordorigin="11564,2667" coordsize="2,922">
              <v:shape style="position:absolute;left:11564;top:2667;width:2;height:922" coordorigin="11564,2667" coordsize="0,922" path="m11564,3589l11564,2667e" filled="f" stroked="t" strokeweight=".47616pt" strokecolor="#4F4F4F">
                <v:path arrowok="t"/>
              </v:shape>
            </v:group>
            <v:group style="position:absolute;left:11514;top:2925;width:57;height:2" coordorigin="11514,2925" coordsize="57,2">
              <v:shape style="position:absolute;left:11514;top:2925;width:57;height:2" coordorigin="11514,2925" coordsize="57,0" path="m11514,2925l11571,2925e" filled="f" stroked="t" strokeweight=".47616pt" strokecolor="#4B4B4B">
                <v:path arrowok="t"/>
              </v:shape>
            </v:group>
            <v:group style="position:absolute;left:9104;top:3145;width:233;height:2" coordorigin="9104,3145" coordsize="233,2">
              <v:shape style="position:absolute;left:9104;top:3145;width:233;height:2" coordorigin="9104,3145" coordsize="233,0" path="m9104,3145l9337,3145e" filled="f" stroked="t" strokeweight=".95232pt" strokecolor="#747474">
                <v:path arrowok="t"/>
              </v:shape>
            </v:group>
            <v:group style="position:absolute;left:343;top:3143;width:11228;height:2" coordorigin="343,3143" coordsize="11228,2">
              <v:shape style="position:absolute;left:343;top:3143;width:11228;height:2" coordorigin="343,3143" coordsize="11228,0" path="m343,3143l11571,3143e" filled="f" stroked="t" strokeweight=".71424pt" strokecolor="#606060">
                <v:path arrowok="t"/>
              </v:shape>
            </v:group>
            <v:group style="position:absolute;left:3800;top:3145;width:2;height:234" coordorigin="3800,3145" coordsize="2,234">
              <v:shape style="position:absolute;left:3800;top:3145;width:2;height:234" coordorigin="3800,3145" coordsize="0,234" path="m3800,3379l3800,3145e" filled="f" stroked="t" strokeweight=".23808pt" strokecolor="#5B5B5B">
                <v:path arrowok="t"/>
              </v:shape>
            </v:group>
            <v:group style="position:absolute;left:6992;top:3135;width:2;height:746" coordorigin="6992,3135" coordsize="2,746">
              <v:shape style="position:absolute;left:6992;top:3135;width:2;height:746" coordorigin="6992,3135" coordsize="0,746" path="m6992,3881l6992,3135e" filled="f" stroked="t" strokeweight=".95232pt" strokecolor="#676767">
                <v:path arrowok="t"/>
              </v:shape>
            </v:group>
            <v:group style="position:absolute;left:3800;top:3379;width:2;height:182" coordorigin="3800,3379" coordsize="2,182">
              <v:shape style="position:absolute;left:3800;top:3379;width:2;height:182" coordorigin="3800,3379" coordsize="0,182" path="m3800,3561l3800,3379e" filled="f" stroked="t" strokeweight=".23808pt" strokecolor="#000000">
                <v:path arrowok="t"/>
              </v:shape>
            </v:group>
            <v:group style="position:absolute;left:3876;top:3566;width:1895;height:2" coordorigin="3876,3566" coordsize="1895,2">
              <v:shape style="position:absolute;left:3876;top:3566;width:1895;height:2" coordorigin="3876,3566" coordsize="1895,0" path="m3876,3566l5771,3566e" filled="f" stroked="t" strokeweight=".71424pt" strokecolor="#5B5B5B">
                <v:path arrowok="t"/>
              </v:shape>
            </v:group>
            <v:group style="position:absolute;left:348;top:3879;width:3043;height:2" coordorigin="348,3879" coordsize="3043,2">
              <v:shape style="position:absolute;left:348;top:3879;width:3043;height:2" coordorigin="348,3879" coordsize="3043,0" path="m348,3879l3390,3879e" filled="f" stroked="t" strokeweight=".71424pt" strokecolor="#646464">
                <v:path arrowok="t"/>
              </v:shape>
            </v:group>
            <v:group style="position:absolute;left:3333;top:3881;width:224;height:2" coordorigin="3333,3881" coordsize="224,2">
              <v:shape style="position:absolute;left:3333;top:3881;width:224;height:2" coordorigin="3333,3881" coordsize="224,0" path="m3333,3881l3557,3881e" filled="f" stroked="t" strokeweight=".47616pt" strokecolor="#343434">
                <v:path arrowok="t"/>
              </v:shape>
            </v:group>
            <v:group style="position:absolute;left:3500;top:3879;width:333;height:2" coordorigin="3500,3879" coordsize="333,2">
              <v:shape style="position:absolute;left:3500;top:3879;width:333;height:2" coordorigin="3500,3879" coordsize="333,0" path="m3500,3879l3833,3879e" filled="f" stroked="t" strokeweight=".71424pt" strokecolor="#545454">
                <v:path arrowok="t"/>
              </v:shape>
            </v:group>
            <v:group style="position:absolute;left:3800;top:3561;width:2;height:315" coordorigin="3800,3561" coordsize="2,315">
              <v:shape style="position:absolute;left:3800;top:3561;width:2;height:315" coordorigin="3800,3561" coordsize="0,315" path="m3800,3876l3800,3561e" filled="f" stroked="t" strokeweight=".23808pt" strokecolor="#4B4B4B">
                <v:path arrowok="t"/>
              </v:shape>
            </v:group>
            <v:group style="position:absolute;left:3652;top:3874;width:2119;height:2" coordorigin="3652,3874" coordsize="2119,2">
              <v:shape style="position:absolute;left:3652;top:3874;width:2119;height:2" coordorigin="3652,3874" coordsize="2119,0" path="m3652,3874l5771,3874e" filled="f" stroked="t" strokeweight=".95232pt" strokecolor="#3F3F3F">
                <v:path arrowok="t"/>
              </v:shape>
            </v:group>
            <v:group style="position:absolute;left:5714;top:3876;width:5523;height:2" coordorigin="5714,3876" coordsize="5523,2">
              <v:shape style="position:absolute;left:5714;top:3876;width:5523;height:2" coordorigin="5714,3876" coordsize="5523,0" path="m5714,3876l11237,3876e" filled="f" stroked="t" strokeweight=".71424pt" strokecolor="#646464">
                <v:path arrowok="t"/>
              </v:shape>
            </v:group>
            <v:group style="position:absolute;left:10995;top:3876;width:581;height:2" coordorigin="10995,3876" coordsize="581,2">
              <v:shape style="position:absolute;left:10995;top:3876;width:581;height:2" coordorigin="10995,3876" coordsize="581,0" path="m10995,3876l11575,3876e" filled="f" stroked="t" strokeweight=".95232pt" strokecolor="#777777">
                <v:path arrowok="t"/>
              </v:shape>
            </v:group>
            <v:group style="position:absolute;left:11568;top:3532;width:2;height:354" coordorigin="11568,3532" coordsize="2,354">
              <v:shape style="position:absolute;left:11568;top:3532;width:2;height:354" coordorigin="11568,3532" coordsize="0,354" path="m11568,3886l11568,3532e" filled="f" stroked="t" strokeweight=".71424pt" strokecolor="#646464">
                <v:path arrowok="t"/>
              </v:shape>
            </v:group>
            <v:group style="position:absolute;left:2386;top:3871;width:2;height:760" coordorigin="2386,3871" coordsize="2,760">
              <v:shape style="position:absolute;left:2386;top:3871;width:2;height:760" coordorigin="2386,3871" coordsize="0,760" path="m2386,4631l2386,3871e" filled="f" stroked="t" strokeweight=".71424pt" strokecolor="#545454">
                <v:path arrowok="t"/>
              </v:shape>
            </v:group>
            <v:group style="position:absolute;left:348;top:4158;width:4309;height:2" coordorigin="348,4158" coordsize="4309,2">
              <v:shape style="position:absolute;left:348;top:4158;width:4309;height:2" coordorigin="348,4158" coordsize="4309,0" path="m348,4158l4657,4158e" filled="f" stroked="t" strokeweight=".71424pt" strokecolor="#606060">
                <v:path arrowok="t"/>
              </v:shape>
            </v:group>
            <v:group style="position:absolute;left:4600;top:4158;width:357;height:2" coordorigin="4600,4158" coordsize="357,2">
              <v:shape style="position:absolute;left:4600;top:4158;width:357;height:2" coordorigin="4600,4158" coordsize="357,0" path="m4600,4158l4957,4158e" filled="f" stroked="t" strokeweight=".47616pt" strokecolor="#484848">
                <v:path arrowok="t"/>
              </v:shape>
            </v:group>
            <v:group style="position:absolute;left:4900;top:4156;width:4281;height:2" coordorigin="4900,4156" coordsize="4281,2">
              <v:shape style="position:absolute;left:4900;top:4156;width:4281;height:2" coordorigin="4900,4156" coordsize="4281,0" path="m4900,4156l9180,4156e" filled="f" stroked="t" strokeweight=".71424pt" strokecolor="#646464">
                <v:path arrowok="t"/>
              </v:shape>
            </v:group>
            <v:group style="position:absolute;left:9085;top:4156;width:2490;height:2" coordorigin="9085,4156" coordsize="2490,2">
              <v:shape style="position:absolute;left:9085;top:4156;width:2490;height:2" coordorigin="9085,4156" coordsize="2490,0" path="m9085,4156l11575,4156e" filled="f" stroked="t" strokeweight=".71424pt" strokecolor="#7C7C7C">
                <v:path arrowok="t"/>
              </v:shape>
            </v:group>
            <v:group style="position:absolute;left:2376;top:4378;width:2581;height:2" coordorigin="2376,4378" coordsize="2581,2">
              <v:shape style="position:absolute;left:2376;top:4378;width:2581;height:2" coordorigin="2376,4378" coordsize="2581,0" path="m2376,4378l4957,4378e" filled="f" stroked="t" strokeweight=".71424pt" strokecolor="#545454">
                <v:path arrowok="t"/>
              </v:shape>
            </v:group>
            <v:group style="position:absolute;left:4900;top:4378;width:2957;height:2" coordorigin="4900,4378" coordsize="2957,2">
              <v:shape style="position:absolute;left:4900;top:4378;width:2957;height:2" coordorigin="4900,4378" coordsize="2957,0" path="m4900,4378l7857,4378e" filled="f" stroked="t" strokeweight=".71424pt" strokecolor="#6B6B6B">
                <v:path arrowok="t"/>
              </v:shape>
            </v:group>
            <v:group style="position:absolute;left:7800;top:4378;width:495;height:2" coordorigin="7800,4378" coordsize="495,2">
              <v:shape style="position:absolute;left:7800;top:4378;width:495;height:2" coordorigin="7800,4378" coordsize="495,0" path="m7800,4378l8295,4378e" filled="f" stroked="t" strokeweight=".47616pt" strokecolor="#4F4F4F">
                <v:path arrowok="t"/>
              </v:shape>
            </v:group>
            <v:group style="position:absolute;left:8238;top:4376;width:3000;height:2" coordorigin="8238,4376" coordsize="3000,2">
              <v:shape style="position:absolute;left:8238;top:4376;width:3000;height:2" coordorigin="8238,4376" coordsize="3000,0" path="m8238,4376l11237,4376e" filled="f" stroked="t" strokeweight=".71424pt" strokecolor="#707070">
                <v:path arrowok="t"/>
              </v:shape>
            </v:group>
            <v:group style="position:absolute;left:10995;top:4373;width:581;height:2" coordorigin="10995,4373" coordsize="581,2">
              <v:shape style="position:absolute;left:10995;top:4373;width:581;height:2" coordorigin="10995,4373" coordsize="581,0" path="m10995,4373l11575,4373e" filled="f" stroked="t" strokeweight=".95232pt" strokecolor="#878787">
                <v:path arrowok="t"/>
              </v:shape>
            </v:group>
            <v:group style="position:absolute;left:11566;top:3905;width:2;height:846" coordorigin="11566,3905" coordsize="2,846">
              <v:shape style="position:absolute;left:11566;top:3905;width:2;height:846" coordorigin="11566,3905" coordsize="0,846" path="m11566,4751l11566,3905e" filled="f" stroked="t" strokeweight=".95232pt" strokecolor="#8C8C8C">
                <v:path arrowok="t"/>
              </v:shape>
            </v:group>
            <v:group style="position:absolute;left:4923;top:4813;width:1862;height:2" coordorigin="4923,4813" coordsize="1862,2">
              <v:shape style="position:absolute;left:4923;top:4813;width:1862;height:2" coordorigin="4923,4813" coordsize="1862,0" path="m4923,4813l6785,4813e" filled="f" stroked="t" strokeweight=".23808pt" strokecolor="#343434">
                <v:path arrowok="t"/>
              </v:shape>
            </v:group>
            <v:group style="position:absolute;left:7840;top:4364;width:2;height:268" coordorigin="7840,4364" coordsize="2,268">
              <v:shape style="position:absolute;left:7840;top:4364;width:2;height:268" coordorigin="7840,4364" coordsize="0,268" path="m7840,4631l7840,4364e" filled="f" stroked="t" strokeweight=".47616pt" strokecolor="#646464">
                <v:path arrowok="t"/>
              </v:shape>
            </v:group>
            <v:group style="position:absolute;left:11571;top:4144;width:2;height:1439" coordorigin="11571,4144" coordsize="2,1439">
              <v:shape style="position:absolute;left:11571;top:4144;width:2;height:1439" coordorigin="11571,4144" coordsize="0,1439" path="m11571,5583l11571,4144e" filled="f" stroked="t" strokeweight=".71424pt" strokecolor="#646464">
                <v:path arrowok="t"/>
              </v:shape>
            </v:group>
            <v:group style="position:absolute;left:2386;top:4574;width:2;height:268" coordorigin="2386,4574" coordsize="2,268">
              <v:shape style="position:absolute;left:2386;top:4574;width:2;height:268" coordorigin="2386,4574" coordsize="0,268" path="m2386,4842l2386,4574e" filled="f" stroked="t" strokeweight=".47616pt" strokecolor="#444444">
                <v:path arrowok="t"/>
              </v:shape>
            </v:group>
            <v:group style="position:absolute;left:6785;top:4813;width:600;height:2" coordorigin="6785,4813" coordsize="600,2">
              <v:shape style="position:absolute;left:6785;top:4813;width:600;height:2" coordorigin="6785,4813" coordsize="600,0" path="m6785,4813l7385,4813e" filled="f" stroked="t" strokeweight=".23808pt" strokecolor="#000000">
                <v:path arrowok="t"/>
              </v:shape>
            </v:group>
            <v:group style="position:absolute;left:7385;top:4813;width:881;height:2" coordorigin="7385,4813" coordsize="881,2">
              <v:shape style="position:absolute;left:7385;top:4813;width:881;height:2" coordorigin="7385,4813" coordsize="881,0" path="m7385,4813l8266,4813e" filled="f" stroked="t" strokeweight=".23808pt" strokecolor="#484848">
                <v:path arrowok="t"/>
              </v:shape>
            </v:group>
            <v:group style="position:absolute;left:7842;top:4574;width:2;height:272" coordorigin="7842,4574" coordsize="2,272">
              <v:shape style="position:absolute;left:7842;top:4574;width:2;height:272" coordorigin="7842,4574" coordsize="0,272" path="m7842,4846l7842,4574e" filled="f" stroked="t" strokeweight=".47616pt" strokecolor="#4B4B4B">
                <v:path arrowok="t"/>
              </v:shape>
            </v:group>
            <v:group style="position:absolute;left:8266;top:4813;width:3290;height:2" coordorigin="8266,4813" coordsize="3290,2">
              <v:shape style="position:absolute;left:8266;top:4813;width:3290;height:2" coordorigin="8266,4813" coordsize="3290,0" path="m8266,4813l11556,4813e" filled="f" stroked="t" strokeweight=".23808pt" strokecolor="#000000">
                <v:path arrowok="t"/>
              </v:shape>
            </v:group>
            <v:group style="position:absolute;left:11542;top:4813;width:62;height:2" coordorigin="11542,4813" coordsize="62,2">
              <v:shape style="position:absolute;left:11542;top:4813;width:62;height:2" coordorigin="11542,4813" coordsize="62,0" path="m11542,4813l11604,4813e" filled="f" stroked="t" strokeweight=".71424pt" strokecolor="#545454">
                <v:path arrowok="t"/>
              </v:shape>
            </v:group>
            <v:group style="position:absolute;left:2381;top:4784;width:2;height:335" coordorigin="2381,4784" coordsize="2,335">
              <v:shape style="position:absolute;left:2381;top:4784;width:2;height:335" coordorigin="2381,4784" coordsize="0,335" path="m2381,5119l2381,4784e" filled="f" stroked="t" strokeweight=".71424pt" strokecolor="#4F4F4F">
                <v:path arrowok="t"/>
              </v:shape>
            </v:group>
            <v:group style="position:absolute;left:4923;top:5100;width:2086;height:2" coordorigin="4923,5100" coordsize="2086,2">
              <v:shape style="position:absolute;left:4923;top:5100;width:2086;height:2" coordorigin="4923,5100" coordsize="2086,0" path="m4923,5100l7009,5100e" filled="f" stroked="t" strokeweight=".71424pt" strokecolor="#7C7C7C">
                <v:path arrowok="t"/>
              </v:shape>
            </v:group>
            <v:group style="position:absolute;left:6952;top:5100;width:462;height:2" coordorigin="6952,5100" coordsize="462,2">
              <v:shape style="position:absolute;left:6952;top:5100;width:462;height:2" coordorigin="6952,5100" coordsize="462,0" path="m6952,5100l7414,5100e" filled="f" stroked="t" strokeweight=".47616pt" strokecolor="#575757">
                <v:path arrowok="t"/>
              </v:shape>
            </v:group>
            <v:group style="position:absolute;left:7357;top:5100;width:500;height:2" coordorigin="7357,5100" coordsize="500,2">
              <v:shape style="position:absolute;left:7357;top:5100;width:500;height:2" coordorigin="7357,5100" coordsize="500,0" path="m7357,5100l7857,5100e" filled="f" stroked="t" strokeweight=".47616pt" strokecolor="#707070">
                <v:path arrowok="t"/>
              </v:shape>
            </v:group>
            <v:group style="position:absolute;left:7752;top:5100;width:1428;height:2" coordorigin="7752,5100" coordsize="1428,2">
              <v:shape style="position:absolute;left:7752;top:5100;width:1428;height:2" coordorigin="7752,5100" coordsize="1428,0" path="m7752,5100l9180,5100e" filled="f" stroked="t" strokeweight=".71424pt" strokecolor="#777777">
                <v:path arrowok="t"/>
              </v:shape>
            </v:group>
            <v:group style="position:absolute;left:9123;top:5100;width:200;height:2" coordorigin="9123,5100" coordsize="200,2">
              <v:shape style="position:absolute;left:9123;top:5100;width:200;height:2" coordorigin="9123,5100" coordsize="200,0" path="m9123,5100l9323,5100e" filled="f" stroked="t" strokeweight=".47616pt" strokecolor="#676767">
                <v:path arrowok="t"/>
              </v:shape>
            </v:group>
            <v:group style="position:absolute;left:9266;top:5095;width:1971;height:2" coordorigin="9266,5095" coordsize="1971,2">
              <v:shape style="position:absolute;left:9266;top:5095;width:1971;height:2" coordorigin="9266,5095" coordsize="1971,0" path="m9266,5095l11237,5095e" filled="f" stroked="t" strokeweight=".71424pt" strokecolor="#808080">
                <v:path arrowok="t"/>
              </v:shape>
            </v:group>
            <v:group style="position:absolute;left:11180;top:5095;width:395;height:2" coordorigin="11180,5095" coordsize="395,2">
              <v:shape style="position:absolute;left:11180;top:5095;width:395;height:2" coordorigin="11180,5095" coordsize="395,0" path="m11180,5095l11575,5095e" filled="f" stroked="t" strokeweight=".47616pt" strokecolor="#646464">
                <v:path arrowok="t"/>
              </v:shape>
            </v:group>
            <v:group style="position:absolute;left:11514;top:5100;width:62;height:2" coordorigin="11514,5100" coordsize="62,2">
              <v:shape style="position:absolute;left:11514;top:5100;width:62;height:2" coordorigin="11514,5100" coordsize="62,0" path="m11514,5100l11575,5100e" filled="f" stroked="t" strokeweight=".71424pt" strokecolor="#7C7C7C">
                <v:path arrowok="t"/>
              </v:shape>
            </v:group>
            <v:group style="position:absolute;left:2383;top:4947;width:2;height:655" coordorigin="2383,4947" coordsize="2,655">
              <v:shape style="position:absolute;left:2383;top:4947;width:2;height:655" coordorigin="2383,4947" coordsize="0,655" path="m2383,5602l2383,4947e" filled="f" stroked="t" strokeweight=".95232pt" strokecolor="#646464">
                <v:path arrowok="t"/>
              </v:shape>
            </v:group>
            <v:group style="position:absolute;left:4935;top:4373;width:2;height:2055" coordorigin="4935,4373" coordsize="2,2055">
              <v:shape style="position:absolute;left:4935;top:4373;width:2;height:2055" coordorigin="4935,4373" coordsize="0,2055" path="m4935,6428l4935,4373e" filled="f" stroked="t" strokeweight=".71424pt" strokecolor="#575757">
                <v:path arrowok="t"/>
              </v:shape>
            </v:group>
            <v:group style="position:absolute;left:4923;top:5339;width:2086;height:2" coordorigin="4923,5339" coordsize="2086,2">
              <v:shape style="position:absolute;left:4923;top:5339;width:2086;height:2" coordorigin="4923,5339" coordsize="2086,0" path="m4923,5339l7009,5339e" filled="f" stroked="t" strokeweight=".71424pt" strokecolor="#5B5B5B">
                <v:path arrowok="t"/>
              </v:shape>
            </v:group>
            <v:group style="position:absolute;left:6952;top:5339;width:905;height:2" coordorigin="6952,5339" coordsize="905,2">
              <v:shape style="position:absolute;left:6952;top:5339;width:905;height:2" coordorigin="6952,5339" coordsize="905,0" path="m6952,5339l7857,5339e" filled="f" stroked="t" strokeweight=".47616pt" strokecolor="#444444">
                <v:path arrowok="t"/>
              </v:shape>
            </v:group>
            <v:group style="position:absolute;left:7719;top:5339;width:1462;height:2" coordorigin="7719,5339" coordsize="1462,2">
              <v:shape style="position:absolute;left:7719;top:5339;width:1462;height:2" coordorigin="7719,5339" coordsize="1462,0" path="m7719,5339l9180,5339e" filled="f" stroked="t" strokeweight=".71424pt" strokecolor="#606060">
                <v:path arrowok="t"/>
              </v:shape>
            </v:group>
            <v:group style="position:absolute;left:9123;top:5339;width:200;height:2" coordorigin="9123,5339" coordsize="200,2">
              <v:shape style="position:absolute;left:9123;top:5339;width:200;height:2" coordorigin="9123,5339" coordsize="200,0" path="m9123,5339l9323,5339e" filled="f" stroked="t" strokeweight=".47616pt" strokecolor="#484848">
                <v:path arrowok="t"/>
              </v:shape>
            </v:group>
            <v:group style="position:absolute;left:9266;top:5334;width:1971;height:2" coordorigin="9266,5334" coordsize="1971,2">
              <v:shape style="position:absolute;left:9266;top:5334;width:1971;height:2" coordorigin="9266,5334" coordsize="1971,0" path="m9266,5334l11237,5334e" filled="f" stroked="t" strokeweight=".71424pt" strokecolor="#676767">
                <v:path arrowok="t"/>
              </v:shape>
            </v:group>
            <v:group style="position:absolute;left:11180;top:5334;width:400;height:2" coordorigin="11180,5334" coordsize="400,2">
              <v:shape style="position:absolute;left:11180;top:5334;width:400;height:2" coordorigin="11180,5334" coordsize="400,0" path="m11180,5334l11580,5334e" filled="f" stroked="t" strokeweight=".47616pt" strokecolor="#545454">
                <v:path arrowok="t"/>
              </v:shape>
            </v:group>
            <v:group style="position:absolute;left:11514;top:5339;width:67;height:2" coordorigin="11514,5339" coordsize="67,2">
              <v:shape style="position:absolute;left:11514;top:5339;width:67;height:2" coordorigin="11514,5339" coordsize="67,0" path="m11514,5339l11580,5339e" filled="f" stroked="t" strokeweight=".71424pt" strokecolor="#747474">
                <v:path arrowok="t"/>
              </v:shape>
            </v:group>
            <v:group style="position:absolute;left:2376;top:5559;width:481;height:2" coordorigin="2376,5559" coordsize="481,2">
              <v:shape style="position:absolute;left:2376;top:5559;width:481;height:2" coordorigin="2376,5559" coordsize="481,0" path="m2376,5559l2857,5559e" filled="f" stroked="t" strokeweight=".47616pt" strokecolor="#444444">
                <v:path arrowok="t"/>
              </v:shape>
            </v:group>
            <v:group style="position:absolute;left:2800;top:5556;width:1857;height:2" coordorigin="2800,5556" coordsize="1857,2">
              <v:shape style="position:absolute;left:2800;top:5556;width:1857;height:2" coordorigin="2800,5556" coordsize="1857,0" path="m2800,5556l4657,5556e" filled="f" stroked="t" strokeweight=".71424pt" strokecolor="#606060">
                <v:path arrowok="t"/>
              </v:shape>
            </v:group>
            <v:group style="position:absolute;left:4600;top:5554;width:367;height:2" coordorigin="4600,5554" coordsize="367,2">
              <v:shape style="position:absolute;left:4600;top:5554;width:367;height:2" coordorigin="4600,5554" coordsize="367,0" path="m4600,5554l4966,5554e" filled="f" stroked="t" strokeweight=".47616pt" strokecolor="#4F4F4F">
                <v:path arrowok="t"/>
              </v:shape>
            </v:group>
            <v:group style="position:absolute;left:4895;top:5554;width:2962;height:2" coordorigin="4895,5554" coordsize="2962,2">
              <v:shape style="position:absolute;left:4895;top:5554;width:2962;height:2" coordorigin="4895,5554" coordsize="2962,0" path="m4895,5554l7857,5554e" filled="f" stroked="t" strokeweight=".71424pt" strokecolor="#676767">
                <v:path arrowok="t"/>
              </v:shape>
            </v:group>
            <v:group style="position:absolute;left:7800;top:5554;width:495;height:2" coordorigin="7800,5554" coordsize="495,2">
              <v:shape style="position:absolute;left:7800;top:5554;width:495;height:2" coordorigin="7800,5554" coordsize="495,0" path="m7800,5554l8295,5554e" filled="f" stroked="t" strokeweight=".47616pt" strokecolor="#3F3F3F">
                <v:path arrowok="t"/>
              </v:shape>
            </v:group>
            <v:group style="position:absolute;left:8238;top:5551;width:3019;height:2" coordorigin="8238,5551" coordsize="3019,2">
              <v:shape style="position:absolute;left:8238;top:5551;width:3019;height:2" coordorigin="8238,5551" coordsize="3019,0" path="m8238,5551l11256,5551e" filled="f" stroked="t" strokeweight=".71424pt" strokecolor="#676767">
                <v:path arrowok="t"/>
              </v:shape>
            </v:group>
            <v:group style="position:absolute;left:11180;top:5554;width:400;height:2" coordorigin="11180,5554" coordsize="400,2">
              <v:shape style="position:absolute;left:11180;top:5554;width:400;height:2" coordorigin="11180,5554" coordsize="400,0" path="m11180,5554l11580,5554e" filled="f" stroked="t" strokeweight=".47616pt" strokecolor="#545454">
                <v:path arrowok="t"/>
              </v:shape>
            </v:group>
            <v:group style="position:absolute;left:11518;top:5556;width:62;height:2" coordorigin="11518,5556" coordsize="62,2">
              <v:shape style="position:absolute;left:11518;top:5556;width:62;height:2" coordorigin="11518,5556" coordsize="62,0" path="m11518,5556l11580,5556e" filled="f" stroked="t" strokeweight=".71424pt" strokecolor="#6B6B6B">
                <v:path arrowok="t"/>
              </v:shape>
            </v:group>
            <v:group style="position:absolute;left:348;top:5783;width:824;height:2" coordorigin="348,5783" coordsize="824,2">
              <v:shape style="position:absolute;left:348;top:5783;width:824;height:2" coordorigin="348,5783" coordsize="824,0" path="m348,5783l1171,5783e" filled="f" stroked="t" strokeweight=".95232pt" strokecolor="#747474">
                <v:path arrowok="t"/>
              </v:shape>
            </v:group>
            <v:group style="position:absolute;left:1114;top:5786;width:3381;height:2" coordorigin="1114,5786" coordsize="3381,2">
              <v:shape style="position:absolute;left:1114;top:5786;width:3381;height:2" coordorigin="1114,5786" coordsize="3381,0" path="m1114,5786l4495,5786e" filled="f" stroked="t" strokeweight=".71424pt" strokecolor="#606060">
                <v:path arrowok="t"/>
              </v:shape>
            </v:group>
            <v:group style="position:absolute;left:2381;top:5516;width:2;height:707" coordorigin="2381,5516" coordsize="2,707">
              <v:shape style="position:absolute;left:2381;top:5516;width:2;height:707" coordorigin="2381,5516" coordsize="0,707" path="m2381,6223l2381,5516e" filled="f" stroked="t" strokeweight=".71424pt" strokecolor="#383838">
                <v:path arrowok="t"/>
              </v:shape>
            </v:group>
            <v:group style="position:absolute;left:4438;top:5783;width:219;height:2" coordorigin="4438,5783" coordsize="219,2">
              <v:shape style="position:absolute;left:4438;top:5783;width:219;height:2" coordorigin="4438,5783" coordsize="219,0" path="m4438,5783l4657,5783e" filled="f" stroked="t" strokeweight=".47616pt" strokecolor="#545454">
                <v:path arrowok="t"/>
              </v:shape>
            </v:group>
            <v:group style="position:absolute;left:4600;top:5783;width:367;height:2" coordorigin="4600,5783" coordsize="367,2">
              <v:shape style="position:absolute;left:4600;top:5783;width:367;height:2" coordorigin="4600,5783" coordsize="367,0" path="m4600,5783l4966,5783e" filled="f" stroked="t" strokeweight=".47616pt" strokecolor="#3F3F3F">
                <v:path arrowok="t"/>
              </v:shape>
            </v:group>
            <v:group style="position:absolute;left:4895;top:5783;width:2962;height:2" coordorigin="4895,5783" coordsize="2962,2">
              <v:shape style="position:absolute;left:4895;top:5783;width:2962;height:2" coordorigin="4895,5783" coordsize="2962,0" path="m4895,5783l7857,5783e" filled="f" stroked="t" strokeweight=".71424pt" strokecolor="#676767">
                <v:path arrowok="t"/>
              </v:shape>
            </v:group>
            <v:group style="position:absolute;left:7800;top:5783;width:495;height:2" coordorigin="7800,5783" coordsize="495,2">
              <v:shape style="position:absolute;left:7800;top:5783;width:495;height:2" coordorigin="7800,5783" coordsize="495,0" path="m7800,5783l8295,5783e" filled="f" stroked="t" strokeweight=".47616pt" strokecolor="#484848">
                <v:path arrowok="t"/>
              </v:shape>
            </v:group>
            <v:group style="position:absolute;left:8238;top:5783;width:2395;height:2" coordorigin="8238,5783" coordsize="2395,2">
              <v:shape style="position:absolute;left:8238;top:5783;width:2395;height:2" coordorigin="8238,5783" coordsize="2395,0" path="m8238,5783l10633,5783e" filled="f" stroked="t" strokeweight=".71424pt" strokecolor="#606060">
                <v:path arrowok="t"/>
              </v:shape>
            </v:group>
            <v:group style="position:absolute;left:10576;top:5781;width:1000;height:2" coordorigin="10576,5781" coordsize="1000,2">
              <v:shape style="position:absolute;left:10576;top:5781;width:1000;height:2" coordorigin="10576,5781" coordsize="1000,0" path="m10576,5781l11575,5781e" filled="f" stroked="t" strokeweight=".95232pt" strokecolor="#7C7C7C">
                <v:path arrowok="t"/>
              </v:shape>
            </v:group>
            <v:group style="position:absolute;left:11571;top:5511;width:2;height:559" coordorigin="11571,5511" coordsize="2,559">
              <v:shape style="position:absolute;left:11571;top:5511;width:2;height:559" coordorigin="11571,5511" coordsize="0,559" path="m11571,6070l11571,5511e" filled="f" stroked="t" strokeweight=".47616pt" strokecolor="#4F4F4F">
                <v:path arrowok="t"/>
              </v:shape>
            </v:group>
            <v:group style="position:absolute;left:7842;top:5778;width:2;height:454" coordorigin="7842,5778" coordsize="2,454">
              <v:shape style="position:absolute;left:7842;top:5778;width:2;height:454" coordorigin="7842,5778" coordsize="0,454" path="m7842,6233l7842,5778e" filled="f" stroked="t" strokeweight=".71424pt" strokecolor="#6B6B6B">
                <v:path arrowok="t"/>
              </v:shape>
            </v:group>
            <v:group style="position:absolute;left:352;top:574;width:2;height:5606" coordorigin="352,574" coordsize="2,5606">
              <v:shape style="position:absolute;left:352;top:574;width:2;height:5606" coordorigin="352,574" coordsize="0,5606" path="m352,6180l352,574e" filled="f" stroked="t" strokeweight=".71424pt" strokecolor="#5B5B5B">
                <v:path arrowok="t"/>
              </v:shape>
            </v:group>
            <v:group style="position:absolute;left:2376;top:6209;width:1452;height:2" coordorigin="2376,6209" coordsize="1452,2">
              <v:shape style="position:absolute;left:2376;top:6209;width:1452;height:2" coordorigin="2376,6209" coordsize="1452,0" path="m2376,6209l3828,6209e" filled="f" stroked="t" strokeweight=".71424pt" strokecolor="#606060">
                <v:path arrowok="t"/>
              </v:shape>
            </v:group>
            <v:group style="position:absolute;left:3771;top:6209;width:724;height:2" coordorigin="3771,6209" coordsize="724,2">
              <v:shape style="position:absolute;left:3771;top:6209;width:724;height:2" coordorigin="3771,6209" coordsize="724,0" path="m3771,6209l4495,6209e" filled="f" stroked="t" strokeweight=".47616pt" strokecolor="#383838">
                <v:path arrowok="t"/>
              </v:shape>
            </v:group>
            <v:group style="position:absolute;left:4438;top:6206;width:3428;height:2" coordorigin="4438,6206" coordsize="3428,2">
              <v:shape style="position:absolute;left:4438;top:6206;width:3428;height:2" coordorigin="4438,6206" coordsize="3428,0" path="m4438,6206l7866,6206e" filled="f" stroked="t" strokeweight=".71424pt" strokecolor="#676767">
                <v:path arrowok="t"/>
              </v:shape>
            </v:group>
            <v:group style="position:absolute;left:7795;top:6204;width:500;height:2" coordorigin="7795,6204" coordsize="500,2">
              <v:shape style="position:absolute;left:7795;top:6204;width:500;height:2" coordorigin="7795,6204" coordsize="500,0" path="m7795,6204l8295,6204e" filled="f" stroked="t" strokeweight=".47616pt" strokecolor="#575757">
                <v:path arrowok="t"/>
              </v:shape>
            </v:group>
            <v:group style="position:absolute;left:8185;top:6204;width:3052;height:2" coordorigin="8185,6204" coordsize="3052,2">
              <v:shape style="position:absolute;left:8185;top:6204;width:3052;height:2" coordorigin="8185,6204" coordsize="3052,0" path="m8185,6204l11237,6204e" filled="f" stroked="t" strokeweight=".71424pt" strokecolor="#747474">
                <v:path arrowok="t"/>
              </v:shape>
            </v:group>
            <v:group style="position:absolute;left:11180;top:6204;width:400;height:2" coordorigin="11180,6204" coordsize="400,2">
              <v:shape style="position:absolute;left:11180;top:6204;width:400;height:2" coordorigin="11180,6204" coordsize="400,0" path="m11180,6204l11580,6204e" filled="f" stroked="t" strokeweight=".47616pt" strokecolor="#4F4F4F">
                <v:path arrowok="t"/>
              </v:shape>
            </v:group>
            <v:group style="position:absolute;left:11571;top:6013;width:2;height:1085" coordorigin="11571,6013" coordsize="2,1085">
              <v:shape style="position:absolute;left:11571;top:6013;width:2;height:1085" coordorigin="11571,6013" coordsize="0,1085" path="m11571,7098l11571,6013e" filled="f" stroked="t" strokeweight=".71424pt" strokecolor="#676767">
                <v:path arrowok="t"/>
              </v:shape>
            </v:group>
            <v:group style="position:absolute;left:2383;top:6166;width:2;height:1233" coordorigin="2383,6166" coordsize="2,1233">
              <v:shape style="position:absolute;left:2383;top:6166;width:2;height:1233" coordorigin="2383,6166" coordsize="0,1233" path="m2383,7399l2383,6166e" filled="f" stroked="t" strokeweight=".95232pt" strokecolor="#606060">
                <v:path arrowok="t"/>
              </v:shape>
            </v:group>
            <v:group style="position:absolute;left:2371;top:6426;width:2124;height:2" coordorigin="2371,6426" coordsize="2124,2">
              <v:shape style="position:absolute;left:2371;top:6426;width:2124;height:2" coordorigin="2371,6426" coordsize="2124,0" path="m2371,6426l4495,6426e" filled="f" stroked="t" strokeweight=".71424pt" strokecolor="#5B5B5B">
                <v:path arrowok="t"/>
              </v:shape>
            </v:group>
            <v:group style="position:absolute;left:4438;top:6424;width:529;height:2" coordorigin="4438,6424" coordsize="529,2">
              <v:shape style="position:absolute;left:4438;top:6424;width:529;height:2" coordorigin="4438,6424" coordsize="529,0" path="m4438,6424l4966,6424e" filled="f" stroked="t" strokeweight=".47616pt" strokecolor="#3F3F3F">
                <v:path arrowok="t"/>
              </v:shape>
            </v:group>
            <v:group style="position:absolute;left:4895;top:6424;width:2114;height:2" coordorigin="4895,6424" coordsize="2114,2">
              <v:shape style="position:absolute;left:4895;top:6424;width:2114;height:2" coordorigin="4895,6424" coordsize="2114,0" path="m4895,6424l7009,6424e" filled="f" stroked="t" strokeweight=".71424pt" strokecolor="#646464">
                <v:path arrowok="t"/>
              </v:shape>
            </v:group>
            <v:group style="position:absolute;left:6952;top:6419;width:462;height:2" coordorigin="6952,6419" coordsize="462,2">
              <v:shape style="position:absolute;left:6952;top:6419;width:462;height:2" coordorigin="6952,6419" coordsize="462,0" path="m6952,6419l7414,6419e" filled="f" stroked="t" strokeweight=".47616pt" strokecolor="#545454">
                <v:path arrowok="t"/>
              </v:shape>
            </v:group>
            <v:group style="position:absolute;left:7842;top:6161;width:2;height:268" coordorigin="7842,6161" coordsize="2,268">
              <v:shape style="position:absolute;left:7842;top:6161;width:2;height:268" coordorigin="7842,6161" coordsize="0,268" path="m7842,6428l7842,6161e" filled="f" stroked="t" strokeweight=".47616pt" strokecolor="#4B4B4B">
                <v:path arrowok="t"/>
              </v:shape>
            </v:group>
            <v:group style="position:absolute;left:7357;top:6421;width:1062;height:2" coordorigin="7357,6421" coordsize="1062,2">
              <v:shape style="position:absolute;left:7357;top:6421;width:1062;height:2" coordorigin="7357,6421" coordsize="1062,0" path="m7357,6421l8419,6421e" filled="f" stroked="t" strokeweight=".95232pt" strokecolor="#747474">
                <v:path arrowok="t"/>
              </v:shape>
            </v:group>
            <v:group style="position:absolute;left:8238;top:6419;width:1086;height:2" coordorigin="8238,6419" coordsize="1086,2">
              <v:shape style="position:absolute;left:8238;top:6419;width:1086;height:2" coordorigin="8238,6419" coordsize="1086,0" path="m8238,6419l9323,6419e" filled="f" stroked="t" strokeweight=".47616pt" strokecolor="#5B5B5B">
                <v:path arrowok="t"/>
              </v:shape>
            </v:group>
            <v:group style="position:absolute;left:9266;top:6419;width:2314;height:2" coordorigin="9266,6419" coordsize="2314,2">
              <v:shape style="position:absolute;left:9266;top:6419;width:2314;height:2" coordorigin="9266,6419" coordsize="2314,0" path="m9266,6419l11580,6419e" filled="f" stroked="t" strokeweight=".71424pt" strokecolor="#7C7C7C">
                <v:path arrowok="t"/>
              </v:shape>
            </v:group>
            <v:group style="position:absolute;left:1114;top:6644;width:490;height:2" coordorigin="1114,6644" coordsize="490,2">
              <v:shape style="position:absolute;left:1114;top:6644;width:490;height:2" coordorigin="1114,6644" coordsize="490,0" path="m1114,6644l1605,6644e" filled="f" stroked="t" strokeweight=".47616pt" strokecolor="#4F4F4F">
                <v:path arrowok="t"/>
              </v:shape>
            </v:group>
            <v:group style="position:absolute;left:4438;top:6644;width:219;height:2" coordorigin="4438,6644" coordsize="219,2">
              <v:shape style="position:absolute;left:4438;top:6644;width:219;height:2" coordorigin="4438,6644" coordsize="219,0" path="m4438,6644l4657,6644e" filled="f" stroked="t" strokeweight=".47616pt" strokecolor="#4F4F4F">
                <v:path arrowok="t"/>
              </v:shape>
            </v:group>
            <v:group style="position:absolute;left:4600;top:6644;width:357;height:2" coordorigin="4600,6644" coordsize="357,2">
              <v:shape style="position:absolute;left:4600;top:6644;width:357;height:2" coordorigin="4600,6644" coordsize="357,0" path="m4600,6644l4957,6644e" filled="f" stroked="t" strokeweight=".47616pt" strokecolor="#3B3B3B">
                <v:path arrowok="t"/>
              </v:shape>
            </v:group>
            <v:group style="position:absolute;left:6909;top:6639;width:505;height:2" coordorigin="6909,6639" coordsize="505,2">
              <v:shape style="position:absolute;left:6909;top:6639;width:505;height:2" coordorigin="6909,6639" coordsize="505,0" path="m6909,6639l7414,6639e" filled="f" stroked="t" strokeweight=".47616pt" strokecolor="#4F4F4F">
                <v:path arrowok="t"/>
              </v:shape>
            </v:group>
            <v:group style="position:absolute;left:8238;top:6639;width:1086;height:2" coordorigin="8238,6639" coordsize="1086,2">
              <v:shape style="position:absolute;left:8238;top:6639;width:1086;height:2" coordorigin="8238,6639" coordsize="1086,0" path="m8238,6639l9323,6639e" filled="f" stroked="t" strokeweight=".47616pt" strokecolor="#545454">
                <v:path arrowok="t"/>
              </v:shape>
            </v:group>
            <v:group style="position:absolute;left:343;top:6644;width:11237;height:2" coordorigin="343,6644" coordsize="11237,2">
              <v:shape style="position:absolute;left:343;top:6644;width:11237;height:2" coordorigin="343,6644" coordsize="11237,0" path="m343,6644l11580,6644e" filled="f" stroked="t" strokeweight=".71424pt" strokecolor="#676767">
                <v:path arrowok="t"/>
              </v:shape>
            </v:group>
            <v:group style="position:absolute;left:355;top:6280;width:2;height:9115" coordorigin="355,6280" coordsize="2,9115">
              <v:shape style="position:absolute;left:355;top:6280;width:2;height:9115" coordorigin="355,6280" coordsize="0,9115" path="m355,15395l355,6280e" filled="f" stroked="t" strokeweight=".71424pt" strokecolor="#606060">
                <v:path arrowok="t"/>
              </v:shape>
            </v:group>
            <v:group style="position:absolute;left:348;top:7067;width:10890;height:2" coordorigin="348,7067" coordsize="10890,2">
              <v:shape style="position:absolute;left:348;top:7067;width:10890;height:2" coordorigin="348,7067" coordsize="10890,0" path="m348,7067l11237,7067e" filled="f" stroked="t" strokeweight=".71424pt" strokecolor="#646464">
                <v:path arrowok="t"/>
              </v:shape>
            </v:group>
            <v:group style="position:absolute;left:11180;top:7064;width:395;height:2" coordorigin="11180,7064" coordsize="395,2">
              <v:shape style="position:absolute;left:11180;top:7064;width:395;height:2" coordorigin="11180,7064" coordsize="395,0" path="m11180,7064l11575,7064e" filled="f" stroked="t" strokeweight=".47616pt" strokecolor="#545454">
                <v:path arrowok="t"/>
              </v:shape>
            </v:group>
            <v:group style="position:absolute;left:11514;top:7064;width:62;height:2" coordorigin="11514,7064" coordsize="62,2">
              <v:shape style="position:absolute;left:11514;top:7064;width:62;height:2" coordorigin="11514,7064" coordsize="62,0" path="m11514,7064l11575,7064e" filled="f" stroked="t" strokeweight=".47616pt" strokecolor="#676767">
                <v:path arrowok="t"/>
              </v:shape>
            </v:group>
            <v:group style="position:absolute;left:4947;top:7059;width:2;height:268" coordorigin="4947,7059" coordsize="2,268">
              <v:shape style="position:absolute;left:4947;top:7059;width:2;height:268" coordorigin="4947,7059" coordsize="0,268" path="m4947,7327l4947,7059e" filled="f" stroked="t" strokeweight="1.42848pt" strokecolor="#6B6B6B">
                <v:path arrowok="t"/>
              </v:shape>
            </v:group>
            <v:group style="position:absolute;left:4928;top:7289;width:4252;height:2" coordorigin="4928,7289" coordsize="4252,2">
              <v:shape style="position:absolute;left:4928;top:7289;width:4252;height:2" coordorigin="4928,7289" coordsize="4252,0" path="m4928,7289l9180,7289e" filled="f" stroked="t" strokeweight=".71424pt" strokecolor="#606060">
                <v:path arrowok="t"/>
              </v:shape>
            </v:group>
            <v:group style="position:absolute;left:9123;top:7289;width:200;height:2" coordorigin="9123,7289" coordsize="200,2">
              <v:shape style="position:absolute;left:9123;top:7289;width:200;height:2" coordorigin="9123,7289" coordsize="200,0" path="m9123,7289l9323,7289e" filled="f" stroked="t" strokeweight=".47616pt" strokecolor="#545454">
                <v:path arrowok="t"/>
              </v:shape>
            </v:group>
            <v:group style="position:absolute;left:9266;top:7289;width:2347;height:2" coordorigin="9266,7289" coordsize="2347,2">
              <v:shape style="position:absolute;left:9266;top:7289;width:2347;height:2" coordorigin="9266,7289" coordsize="2347,0" path="m9266,7289l11614,7289e" filled="f" stroked="t" strokeweight=".71424pt" strokecolor="#707070">
                <v:path arrowok="t"/>
              </v:shape>
            </v:group>
            <v:group style="position:absolute;left:11571;top:7026;width:2;height:507" coordorigin="11571,7026" coordsize="2,507">
              <v:shape style="position:absolute;left:11571;top:7026;width:2;height:507" coordorigin="11571,7026" coordsize="0,507" path="m11571,7533l11571,7026e" filled="f" stroked="t" strokeweight=".47616pt" strokecolor="#444444">
                <v:path arrowok="t"/>
              </v:shape>
            </v:group>
            <v:group style="position:absolute;left:2386;top:7270;width:2;height:932" coordorigin="2386,7270" coordsize="2,932">
              <v:shape style="position:absolute;left:2386;top:7270;width:2;height:932" coordorigin="2386,7270" coordsize="0,932" path="m2386,8202l2386,7270e" filled="f" stroked="t" strokeweight=".47616pt" strokecolor="#444444">
                <v:path arrowok="t"/>
              </v:shape>
            </v:group>
            <v:group style="position:absolute;left:4938;top:7270;width:2;height:392" coordorigin="4938,7270" coordsize="2,392">
              <v:shape style="position:absolute;left:4938;top:7270;width:2;height:392" coordorigin="4938,7270" coordsize="0,392" path="m4938,7662l4938,7270e" filled="f" stroked="t" strokeweight=".95232pt" strokecolor="#606060">
                <v:path arrowok="t"/>
              </v:shape>
            </v:group>
            <v:group style="position:absolute;left:4928;top:7509;width:1928;height:2" coordorigin="4928,7509" coordsize="1928,2">
              <v:shape style="position:absolute;left:4928;top:7509;width:1928;height:2" coordorigin="4928,7509" coordsize="1928,0" path="m4928,7509l6857,7509e" filled="f" stroked="t" strokeweight=".71424pt" strokecolor="#606060">
                <v:path arrowok="t"/>
              </v:shape>
            </v:group>
            <v:group style="position:absolute;left:6757;top:7509;width:1100;height:2" coordorigin="6757,7509" coordsize="1100,2">
              <v:shape style="position:absolute;left:6757;top:7509;width:1100;height:2" coordorigin="6757,7509" coordsize="1100,0" path="m6757,7509l7857,7509e" filled="f" stroked="t" strokeweight=".47616pt" strokecolor="#5B5B5B">
                <v:path arrowok="t"/>
              </v:shape>
            </v:group>
            <v:group style="position:absolute;left:7800;top:7506;width:3438;height:2" coordorigin="7800,7506" coordsize="3438,2">
              <v:shape style="position:absolute;left:7800;top:7506;width:3438;height:2" coordorigin="7800,7506" coordsize="3438,0" path="m7800,7506l11237,7506e" filled="f" stroked="t" strokeweight=".71424pt" strokecolor="#6B6B6B">
                <v:path arrowok="t"/>
              </v:shape>
            </v:group>
            <v:group style="position:absolute;left:11014;top:7504;width:562;height:2" coordorigin="11014,7504" coordsize="562,2">
              <v:shape style="position:absolute;left:11014;top:7504;width:562;height:2" coordorigin="11014,7504" coordsize="562,0" path="m11014,7504l11575,7504e" filled="f" stroked="t" strokeweight=".47616pt" strokecolor="#545454">
                <v:path arrowok="t"/>
              </v:shape>
            </v:group>
            <v:group style="position:absolute;left:348;top:7724;width:519;height:2" coordorigin="348,7724" coordsize="519,2">
              <v:shape style="position:absolute;left:348;top:7724;width:519;height:2" coordorigin="348,7724" coordsize="519,0" path="m348,7724l867,7724e" filled="f" stroked="t" strokeweight=".95232pt" strokecolor="#7C7C7C">
                <v:path arrowok="t"/>
              </v:shape>
            </v:group>
            <v:group style="position:absolute;left:809;top:7729;width:362;height:2" coordorigin="809,7729" coordsize="362,2">
              <v:shape style="position:absolute;left:809;top:7729;width:362;height:2" coordorigin="809,7729" coordsize="362,0" path="m809,7729l1171,7729e" filled="f" stroked="t" strokeweight=".47616pt" strokecolor="#4F4F4F">
                <v:path arrowok="t"/>
              </v:shape>
            </v:group>
            <v:group style="position:absolute;left:1114;top:7729;width:1295;height:2" coordorigin="1114,7729" coordsize="1295,2">
              <v:shape style="position:absolute;left:1114;top:7729;width:1295;height:2" coordorigin="1114,7729" coordsize="1295,0" path="m1114,7729l2409,7729e" filled="f" stroked="t" strokeweight=".71424pt" strokecolor="#606060">
                <v:path arrowok="t"/>
              </v:shape>
            </v:group>
            <v:group style="position:absolute;left:2338;top:7729;width:519;height:2" coordorigin="2338,7729" coordsize="519,2">
              <v:shape style="position:absolute;left:2338;top:7729;width:519;height:2" coordorigin="2338,7729" coordsize="519,0" path="m2338,7729l2857,7729e" filled="f" stroked="t" strokeweight=".47616pt" strokecolor="#4F4F4F">
                <v:path arrowok="t"/>
              </v:shape>
            </v:group>
            <v:group style="position:absolute;left:2800;top:7726;width:1057;height:2" coordorigin="2800,7726" coordsize="1057,2">
              <v:shape style="position:absolute;left:2800;top:7726;width:1057;height:2" coordorigin="2800,7726" coordsize="1057,0" path="m2800,7726l3857,7726e" filled="f" stroked="t" strokeweight=".95232pt" strokecolor="#676767">
                <v:path arrowok="t"/>
              </v:shape>
            </v:group>
            <v:group style="position:absolute;left:3771;top:7729;width:724;height:2" coordorigin="3771,7729" coordsize="724,2">
              <v:shape style="position:absolute;left:3771;top:7729;width:724;height:2" coordorigin="3771,7729" coordsize="724,0" path="m3771,7729l4495,7729e" filled="f" stroked="t" strokeweight=".47616pt" strokecolor="#3F3F3F">
                <v:path arrowok="t"/>
              </v:shape>
            </v:group>
            <v:group style="position:absolute;left:4947;top:7466;width:2;height:272" coordorigin="4947,7466" coordsize="2,272">
              <v:shape style="position:absolute;left:4947;top:7466;width:2;height:272" coordorigin="4947,7466" coordsize="0,272" path="m4947,7738l4947,7466e" filled="f" stroked="t" strokeweight="1.42848pt" strokecolor="#646464">
                <v:path arrowok="t"/>
              </v:shape>
            </v:group>
            <v:group style="position:absolute;left:4438;top:7726;width:1333;height:2" coordorigin="4438,7726" coordsize="1333,2">
              <v:shape style="position:absolute;left:4438;top:7726;width:1333;height:2" coordorigin="4438,7726" coordsize="1333,0" path="m4438,7726l5771,7726e" filled="f" stroked="t" strokeweight=".71424pt" strokecolor="#606060">
                <v:path arrowok="t"/>
              </v:shape>
            </v:group>
            <v:group style="position:absolute;left:5714;top:7726;width:1100;height:2" coordorigin="5714,7726" coordsize="1100,2">
              <v:shape style="position:absolute;left:5714;top:7726;width:1100;height:2" coordorigin="5714,7726" coordsize="1100,0" path="m5714,7726l6814,7726e" filled="f" stroked="t" strokeweight=".47616pt" strokecolor="#484848">
                <v:path arrowok="t"/>
              </v:shape>
            </v:group>
            <v:group style="position:absolute;left:6757;top:7721;width:4824;height:2" coordorigin="6757,7721" coordsize="4824,2">
              <v:shape style="position:absolute;left:6757;top:7721;width:4824;height:2" coordorigin="6757,7721" coordsize="4824,0" path="m6757,7721l11580,7721e" filled="f" stroked="t" strokeweight=".71424pt" strokecolor="#707070">
                <v:path arrowok="t"/>
              </v:shape>
            </v:group>
            <v:group style="position:absolute;left:11571;top:7461;width:2;height:1563" coordorigin="11571,7461" coordsize="2,1563">
              <v:shape style="position:absolute;left:11571;top:7461;width:2;height:1563" coordorigin="11571,7461" coordsize="0,1563" path="m11571,9024l11571,7461e" filled="f" stroked="t" strokeweight=".71424pt" strokecolor="#707070">
                <v:path arrowok="t"/>
              </v:shape>
            </v:group>
            <v:group style="position:absolute;left:343;top:8536;width:924;height:2" coordorigin="343,8536" coordsize="924,2">
              <v:shape style="position:absolute;left:343;top:8536;width:924;height:2" coordorigin="343,8536" coordsize="924,0" path="m343,8536l1267,8536e" filled="f" stroked="t" strokeweight=".95232pt" strokecolor="#777777">
                <v:path arrowok="t"/>
              </v:shape>
            </v:group>
            <v:group style="position:absolute;left:1114;top:8536;width:490;height:2" coordorigin="1114,8536" coordsize="490,2">
              <v:shape style="position:absolute;left:1114;top:8536;width:490;height:2" coordorigin="1114,8536" coordsize="490,0" path="m1114,8536l1605,8536e" filled="f" stroked="t" strokeweight=".47616pt" strokecolor="#676767">
                <v:path arrowok="t"/>
              </v:shape>
            </v:group>
            <v:group style="position:absolute;left:2383;top:8144;width:2;height:1300" coordorigin="2383,8144" coordsize="2,1300">
              <v:shape style="position:absolute;left:2383;top:8144;width:2;height:1300" coordorigin="2383,8144" coordsize="0,1300" path="m2383,9444l2383,8144e" filled="f" stroked="t" strokeweight=".95232pt" strokecolor="#5B5B5B">
                <v:path arrowok="t"/>
              </v:shape>
            </v:group>
            <v:group style="position:absolute;left:2752;top:8536;width:805;height:2" coordorigin="2752,8536" coordsize="805,2">
              <v:shape style="position:absolute;left:2752;top:8536;width:805;height:2" coordorigin="2752,8536" coordsize="805,0" path="m2752,8536l3557,8536e" filled="f" stroked="t" strokeweight=".47616pt" strokecolor="#484848">
                <v:path arrowok="t"/>
              </v:shape>
            </v:group>
            <v:group style="position:absolute;left:1548;top:8536;width:10033;height:2" coordorigin="1548,8536" coordsize="10033,2">
              <v:shape style="position:absolute;left:1548;top:8536;width:10033;height:2" coordorigin="1548,8536" coordsize="10033,0" path="m1548,8536l11580,8536e" filled="f" stroked="t" strokeweight=".71424pt" strokecolor="#6B6B6B">
                <v:path arrowok="t"/>
              </v:shape>
            </v:group>
            <v:group style="position:absolute;left:4600;top:8536;width:662;height:2" coordorigin="4600,8536" coordsize="662,2">
              <v:shape style="position:absolute;left:4600;top:8536;width:662;height:2" coordorigin="4600,8536" coordsize="662,0" path="m4600,8536l5262,8536e" filled="f" stroked="t" strokeweight=".47616pt" strokecolor="#4B4B4B">
                <v:path arrowok="t"/>
              </v:shape>
            </v:group>
            <v:group style="position:absolute;left:8238;top:8531;width:1086;height:2" coordorigin="8238,8531" coordsize="1086,2">
              <v:shape style="position:absolute;left:8238;top:8531;width:1086;height:2" coordorigin="8238,8531" coordsize="1086,0" path="m8238,8531l9323,8531e" filled="f" stroked="t" strokeweight=".47616pt" strokecolor="#5B5B5B">
                <v:path arrowok="t"/>
              </v:shape>
            </v:group>
            <v:group style="position:absolute;left:11328;top:8531;width:252;height:2" coordorigin="11328,8531" coordsize="252,2">
              <v:shape style="position:absolute;left:11328;top:8531;width:252;height:2" coordorigin="11328,8531" coordsize="252,0" path="m11328,8531l11580,8531e" filled="f" stroked="t" strokeweight=".71424pt" strokecolor="#838383">
                <v:path arrowok="t"/>
              </v:shape>
            </v:group>
            <v:group style="position:absolute;left:348;top:9420;width:519;height:2" coordorigin="348,9420" coordsize="519,2">
              <v:shape style="position:absolute;left:348;top:9420;width:519;height:2" coordorigin="348,9420" coordsize="519,0" path="m348,9420l867,9420e" filled="f" stroked="t" strokeweight=".47616pt" strokecolor="#4F4F4F">
                <v:path arrowok="t"/>
              </v:shape>
            </v:group>
            <v:group style="position:absolute;left:433;top:9420;width:10199;height:2" coordorigin="433,9420" coordsize="10199,2">
              <v:shape style="position:absolute;left:433;top:9420;width:10199;height:2" coordorigin="433,9420" coordsize="10199,0" path="m433,9420l10633,9420e" filled="f" stroked="t" strokeweight=".71424pt" strokecolor="#646464">
                <v:path arrowok="t"/>
              </v:shape>
            </v:group>
            <v:group style="position:absolute;left:7800;top:9416;width:495;height:2" coordorigin="7800,9416" coordsize="495,2">
              <v:shape style="position:absolute;left:7800;top:9416;width:495;height:2" coordorigin="7800,9416" coordsize="495,0" path="m7800,9416l8295,9416e" filled="f" stroked="t" strokeweight=".47616pt" strokecolor="#5B5B5B">
                <v:path arrowok="t"/>
              </v:shape>
            </v:group>
            <v:group style="position:absolute;left:10152;top:9413;width:1428;height:2" coordorigin="10152,9413" coordsize="1428,2">
              <v:shape style="position:absolute;left:10152;top:9413;width:1428;height:2" coordorigin="10152,9413" coordsize="1428,0" path="m10152,9413l11580,9413e" filled="f" stroked="t" strokeweight=".95232pt" strokecolor="#838383">
                <v:path arrowok="t"/>
              </v:shape>
            </v:group>
            <v:group style="position:absolute;left:11573;top:8947;width:2;height:497" coordorigin="11573,8947" coordsize="2,497">
              <v:shape style="position:absolute;left:11573;top:8947;width:2;height:497" coordorigin="11573,8947" coordsize="0,497" path="m11573,9444l11573,8947e" filled="f" stroked="t" strokeweight=".47616pt" strokecolor="#5B5B5B">
                <v:path arrowok="t"/>
              </v:shape>
            </v:group>
            <v:group style="position:absolute;left:2386;top:9373;width:2;height:406" coordorigin="2386,9373" coordsize="2,406">
              <v:shape style="position:absolute;left:2386;top:9373;width:2;height:406" coordorigin="2386,9373" coordsize="0,406" path="m2386,9779l2386,9373e" filled="f" stroked="t" strokeweight=".47616pt" strokecolor="#444444">
                <v:path arrowok="t"/>
              </v:shape>
            </v:group>
            <v:group style="position:absolute;left:3500;top:9757;width:995;height:2" coordorigin="3500,9757" coordsize="995,2">
              <v:shape style="position:absolute;left:3500;top:9757;width:995;height:2" coordorigin="3500,9757" coordsize="995,0" path="m3500,9757l4495,9757e" filled="f" stroked="t" strokeweight=".47616pt" strokecolor="#484848">
                <v:path arrowok="t"/>
              </v:shape>
            </v:group>
            <v:group style="position:absolute;left:5714;top:9753;width:1100;height:2" coordorigin="5714,9753" coordsize="1100,2">
              <v:shape style="position:absolute;left:5714;top:9753;width:1100;height:2" coordorigin="5714,9753" coordsize="1100,0" path="m5714,9753l6814,9753e" filled="f" stroked="t" strokeweight=".47616pt" strokecolor="#5B5B5B">
                <v:path arrowok="t"/>
              </v:shape>
            </v:group>
            <v:group style="position:absolute;left:343;top:9755;width:10895;height:2" coordorigin="343,9755" coordsize="10895,2">
              <v:shape style="position:absolute;left:343;top:9755;width:10895;height:2" coordorigin="343,9755" coordsize="10895,0" path="m343,9755l11237,9755e" filled="f" stroked="t" strokeweight=".71424pt" strokecolor="#676767">
                <v:path arrowok="t"/>
              </v:shape>
            </v:group>
            <v:group style="position:absolute;left:7714;top:9750;width:581;height:2" coordorigin="7714,9750" coordsize="581,2">
              <v:shape style="position:absolute;left:7714;top:9750;width:581;height:2" coordorigin="7714,9750" coordsize="581,0" path="m7714,9750l8295,9750e" filled="f" stroked="t" strokeweight=".47616pt" strokecolor="#4B4B4B">
                <v:path arrowok="t"/>
              </v:shape>
            </v:group>
            <v:group style="position:absolute;left:11180;top:9750;width:400;height:2" coordorigin="11180,9750" coordsize="400,2">
              <v:shape style="position:absolute;left:11180;top:9750;width:400;height:2" coordorigin="11180,9750" coordsize="400,0" path="m11180,9750l11580,9750e" filled="f" stroked="t" strokeweight=".47616pt" strokecolor="#4F4F4F">
                <v:path arrowok="t"/>
              </v:shape>
            </v:group>
            <v:group style="position:absolute;left:11575;top:9373;width:2;height:636" coordorigin="11575,9373" coordsize="2,636">
              <v:shape style="position:absolute;left:11575;top:9373;width:2;height:636" coordorigin="11575,9373" coordsize="0,636" path="m11575,10008l11575,9373e" filled="f" stroked="t" strokeweight=".47616pt" strokecolor="#444444">
                <v:path arrowok="t"/>
              </v:shape>
            </v:group>
            <v:group style="position:absolute;left:2386;top:9707;width:2;height:301" coordorigin="2386,9707" coordsize="2,301">
              <v:shape style="position:absolute;left:2386;top:9707;width:2;height:301" coordorigin="2386,9707" coordsize="0,301" path="m2386,10008l2386,9707e" filled="f" stroked="t" strokeweight=".47616pt" strokecolor="#2F2F2F">
                <v:path arrowok="t"/>
              </v:shape>
            </v:group>
            <v:group style="position:absolute;left:2338;top:9992;width:1219;height:2" coordorigin="2338,9992" coordsize="1219,2">
              <v:shape style="position:absolute;left:2338;top:9992;width:1219;height:2" coordorigin="2338,9992" coordsize="1219,0" path="m2338,9992l3557,9992e" filled="f" stroked="t" strokeweight=".47616pt" strokecolor="#545454">
                <v:path arrowok="t"/>
              </v:shape>
            </v:group>
            <v:group style="position:absolute;left:343;top:9987;width:11237;height:2" coordorigin="343,9987" coordsize="11237,2">
              <v:shape style="position:absolute;left:343;top:9987;width:11237;height:2" coordorigin="343,9987" coordsize="11237,0" path="m343,9987l11580,9987e" filled="f" stroked="t" strokeweight=".71424pt" strokecolor="#676767">
                <v:path arrowok="t"/>
              </v:shape>
            </v:group>
            <v:group style="position:absolute;left:6952;top:9984;width:462;height:2" coordorigin="6952,9984" coordsize="462,2">
              <v:shape style="position:absolute;left:6952;top:9984;width:462;height:2" coordorigin="6952,9984" coordsize="462,0" path="m6952,9984l7414,9984e" filled="f" stroked="t" strokeweight=".47616pt" strokecolor="#575757">
                <v:path arrowok="t"/>
              </v:shape>
            </v:group>
            <v:group style="position:absolute;left:8238;top:9984;width:1090;height:2" coordorigin="8238,9984" coordsize="1090,2">
              <v:shape style="position:absolute;left:8238;top:9984;width:1090;height:2" coordorigin="8238,9984" coordsize="1090,0" path="m8238,9984l9328,9984e" filled="f" stroked="t" strokeweight=".47616pt" strokecolor="#5B5B5B">
                <v:path arrowok="t"/>
              </v:shape>
            </v:group>
            <v:group style="position:absolute;left:2383;top:9937;width:2;height:1448" coordorigin="2383,9937" coordsize="2,1448">
              <v:shape style="position:absolute;left:2383;top:9937;width:2;height:1448" coordorigin="2383,9937" coordsize="0,1448" path="m2383,11385l2383,9937e" filled="f" stroked="t" strokeweight=".95232pt" strokecolor="#606060">
                <v:path arrowok="t"/>
              </v:shape>
            </v:group>
            <v:group style="position:absolute;left:348;top:10467;width:2509;height:2" coordorigin="348,10467" coordsize="2509,2">
              <v:shape style="position:absolute;left:348;top:10467;width:2509;height:2" coordorigin="348,10467" coordsize="2509,0" path="m348,10467l2857,10467e" filled="f" stroked="t" strokeweight=".71424pt" strokecolor="#6B6B6B">
                <v:path arrowok="t"/>
              </v:shape>
            </v:group>
            <v:group style="position:absolute;left:2800;top:10467;width:757;height:2" coordorigin="2800,10467" coordsize="757,2">
              <v:shape style="position:absolute;left:2800;top:10467;width:757;height:2" coordorigin="2800,10467" coordsize="757,0" path="m2800,10467l3557,10467e" filled="f" stroked="t" strokeweight=".47616pt" strokecolor="#4B4B4B">
                <v:path arrowok="t"/>
              </v:shape>
            </v:group>
            <v:group style="position:absolute;left:3500;top:10465;width:3400;height:2" coordorigin="3500,10465" coordsize="3400,2">
              <v:shape style="position:absolute;left:3500;top:10465;width:3400;height:2" coordorigin="3500,10465" coordsize="3400,0" path="m3500,10465l6900,10465e" filled="f" stroked="t" strokeweight=".71424pt" strokecolor="#676767">
                <v:path arrowok="t"/>
              </v:shape>
            </v:group>
            <v:group style="position:absolute;left:6757;top:10465;width:1100;height:2" coordorigin="6757,10465" coordsize="1100,2">
              <v:shape style="position:absolute;left:6757;top:10465;width:1100;height:2" coordorigin="6757,10465" coordsize="1100,0" path="m6757,10465l7857,10465e" filled="f" stroked="t" strokeweight=".47616pt" strokecolor="#4F4F4F">
                <v:path arrowok="t"/>
              </v:shape>
            </v:group>
            <v:group style="position:absolute;left:7690;top:10460;width:3547;height:2" coordorigin="7690,10460" coordsize="3547,2">
              <v:shape style="position:absolute;left:7690;top:10460;width:3547;height:2" coordorigin="7690,10460" coordsize="3547,0" path="m7690,10460l11237,10460e" filled="f" stroked="t" strokeweight=".71424pt" strokecolor="#707070">
                <v:path arrowok="t"/>
              </v:shape>
            </v:group>
            <v:group style="position:absolute;left:9123;top:10462;width:200;height:2" coordorigin="9123,10462" coordsize="200,2">
              <v:shape style="position:absolute;left:9123;top:10462;width:200;height:2" coordorigin="9123,10462" coordsize="200,0" path="m9123,10462l9323,10462e" filled="f" stroked="t" strokeweight=".47616pt" strokecolor="#545454">
                <v:path arrowok="t"/>
              </v:shape>
            </v:group>
            <v:group style="position:absolute;left:11180;top:10458;width:400;height:2" coordorigin="11180,10458" coordsize="400,2">
              <v:shape style="position:absolute;left:11180;top:10458;width:400;height:2" coordorigin="11180,10458" coordsize="400,0" path="m11180,10458l11580,10458e" filled="f" stroked="t" strokeweight=".47616pt" strokecolor="#4B4B4B">
                <v:path arrowok="t"/>
              </v:shape>
            </v:group>
            <v:group style="position:absolute;left:11518;top:10458;width:67;height:2" coordorigin="11518,10458" coordsize="67,2">
              <v:shape style="position:absolute;left:11518;top:10458;width:67;height:2" coordorigin="11518,10458" coordsize="67,0" path="m11518,10458l11585,10458e" filled="f" stroked="t" strokeweight=".47616pt" strokecolor="#606060">
                <v:path arrowok="t"/>
              </v:shape>
            </v:group>
            <v:group style="position:absolute;left:343;top:10864;width:5400;height:2" coordorigin="343,10864" coordsize="5400,2">
              <v:shape style="position:absolute;left:343;top:10864;width:5400;height:2" coordorigin="343,10864" coordsize="5400,0" path="m343,10864l5742,10864e" filled="f" stroked="t" strokeweight=".23808pt" strokecolor="#6B6B6B">
                <v:path arrowok="t"/>
              </v:shape>
            </v:group>
            <v:group style="position:absolute;left:1548;top:10680;width:2976;height:2" coordorigin="1548,10680" coordsize="2976,2">
              <v:shape style="position:absolute;left:1548;top:10680;width:2976;height:2" coordorigin="1548,10680" coordsize="2976,0" path="m1548,10680l4524,10680e" filled="f" stroked="t" strokeweight=".71424pt" strokecolor="#676767">
                <v:path arrowok="t"/>
              </v:shape>
            </v:group>
            <v:group style="position:absolute;left:4438;top:10680;width:519;height:2" coordorigin="4438,10680" coordsize="519,2">
              <v:shape style="position:absolute;left:4438;top:10680;width:519;height:2" coordorigin="4438,10680" coordsize="519,0" path="m4438,10680l4957,10680e" filled="f" stroked="t" strokeweight=".47616pt" strokecolor="#545454">
                <v:path arrowok="t"/>
              </v:shape>
            </v:group>
            <v:group style="position:absolute;left:4900;top:10675;width:6685;height:2" coordorigin="4900,10675" coordsize="6685,2">
              <v:shape style="position:absolute;left:4900;top:10675;width:6685;height:2" coordorigin="4900,10675" coordsize="6685,0" path="m4900,10675l11585,10675e" filled="f" stroked="t" strokeweight=".71424pt" strokecolor="#707070">
                <v:path arrowok="t"/>
              </v:shape>
            </v:group>
            <v:group style="position:absolute;left:11573;top:9937;width:2;height:3174" coordorigin="11573,9937" coordsize="2,3174">
              <v:shape style="position:absolute;left:11573;top:9937;width:2;height:3174" coordorigin="11573,9937" coordsize="0,3174" path="m11573,13110l11573,9937e" filled="f" stroked="t" strokeweight=".47616pt" strokecolor="#676767">
                <v:path arrowok="t"/>
              </v:shape>
            </v:group>
            <v:group style="position:absolute;left:5742;top:10864;width:1238;height:2" coordorigin="5742,10864" coordsize="1238,2">
              <v:shape style="position:absolute;left:5742;top:10864;width:1238;height:2" coordorigin="5742,10864" coordsize="1238,0" path="m5742,10864l6981,10864e" filled="f" stroked="t" strokeweight=".23808pt" strokecolor="#000000">
                <v:path arrowok="t"/>
              </v:shape>
            </v:group>
            <v:group style="position:absolute;left:6981;top:10864;width:848;height:2" coordorigin="6981,10864" coordsize="848,2">
              <v:shape style="position:absolute;left:6981;top:10864;width:848;height:2" coordorigin="6981,10864" coordsize="848,0" path="m6981,10864l7828,10864e" filled="f" stroked="t" strokeweight=".23808pt" strokecolor="#6B6B6B">
                <v:path arrowok="t"/>
              </v:shape>
            </v:group>
            <v:group style="position:absolute;left:7395;top:10668;width:2;height:368" coordorigin="7395,10668" coordsize="2,368">
              <v:shape style="position:absolute;left:7395;top:10668;width:2;height:368" coordorigin="7395,10668" coordsize="0,368" path="m7395,11036l7395,10668e" filled="f" stroked="t" strokeweight=".95232pt" strokecolor="#676767">
                <v:path arrowok="t"/>
              </v:shape>
            </v:group>
            <v:group style="position:absolute;left:7828;top:10864;width:3724;height:2" coordorigin="7828,10864" coordsize="3724,2">
              <v:shape style="position:absolute;left:7828;top:10864;width:3724;height:2" coordorigin="7828,10864" coordsize="3724,0" path="m7828,10864l11552,10864e" filled="f" stroked="t" strokeweight=".23808pt" strokecolor="#000000">
                <v:path arrowok="t"/>
              </v:shape>
            </v:group>
            <v:group style="position:absolute;left:11547;top:10864;width:57;height:2" coordorigin="11547,10864" coordsize="57,2">
              <v:shape style="position:absolute;left:11547;top:10864;width:57;height:2" coordorigin="11547,10864" coordsize="57,0" path="m11547,10864l11604,10864e" filled="f" stroked="t" strokeweight=".71424pt" strokecolor="#777777">
                <v:path arrowok="t"/>
              </v:shape>
            </v:group>
            <v:group style="position:absolute;left:1152;top:10835;width:2;height:1195" coordorigin="1152,10835" coordsize="2,1195">
              <v:shape style="position:absolute;left:1152;top:10835;width:2;height:1195" coordorigin="1152,10835" coordsize="0,1195" path="m1152,12030l1152,10835e" filled="f" stroked="t" strokeweight=".95232pt" strokecolor="#676767">
                <v:path arrowok="t"/>
              </v:shape>
            </v:group>
            <v:group style="position:absolute;left:1576;top:10859;width:2;height:134" coordorigin="1576,10859" coordsize="2,134">
              <v:shape style="position:absolute;left:1576;top:10859;width:2;height:134" coordorigin="1576,10859" coordsize="0,134" path="m1576,10993l1576,10859e" filled="f" stroked="t" strokeweight=".23808pt" strokecolor="#606060">
                <v:path arrowok="t"/>
              </v:shape>
            </v:group>
            <v:group style="position:absolute;left:355;top:10964;width:2;height:421" coordorigin="355,10964" coordsize="2,421">
              <v:shape style="position:absolute;left:355;top:10964;width:2;height:421" coordorigin="355,10964" coordsize="0,421" path="m355,11385l355,10964e" filled="f" stroked="t" strokeweight=".47616pt" strokecolor="#484848">
                <v:path arrowok="t"/>
              </v:shape>
            </v:group>
            <v:group style="position:absolute;left:1576;top:10993;width:2;height:1773" coordorigin="1576,10993" coordsize="2,1773">
              <v:shape style="position:absolute;left:1576;top:10993;width:2;height:1773" coordorigin="1576,10993" coordsize="0,1773" path="m1576,12766l1576,10993e" filled="f" stroked="t" strokeweight=".23808pt" strokecolor="#000000">
                <v:path arrowok="t"/>
              </v:shape>
            </v:group>
            <v:group style="position:absolute;left:7395;top:10964;width:2;height:421" coordorigin="7395,10964" coordsize="2,421">
              <v:shape style="position:absolute;left:7395;top:10964;width:2;height:421" coordorigin="7395,10964" coordsize="0,421" path="m7395,11385l7395,10964e" filled="f" stroked="t" strokeweight=".47616pt" strokecolor="#484848">
                <v:path arrowok="t"/>
              </v:shape>
            </v:group>
            <v:group style="position:absolute;left:2386;top:11328;width:2;height:263" coordorigin="2386,11328" coordsize="2,263">
              <v:shape style="position:absolute;left:2386;top:11328;width:2;height:263" coordorigin="2386,11328" coordsize="0,263" path="m2386,11590l2386,11328e" filled="f" stroked="t" strokeweight=".47616pt" strokecolor="#282828">
                <v:path arrowok="t"/>
              </v:shape>
            </v:group>
            <v:group style="position:absolute;left:7395;top:11328;width:2;height:263" coordorigin="7395,11328" coordsize="2,263">
              <v:shape style="position:absolute;left:7395;top:11328;width:2;height:263" coordorigin="7395,11328" coordsize="0,263" path="m7395,11590l7395,11328e" filled="f" stroked="t" strokeweight=".47616pt" strokecolor="#232323">
                <v:path arrowok="t"/>
              </v:shape>
            </v:group>
            <v:group style="position:absolute;left:2386;top:11533;width:2;height:277" coordorigin="2386,11533" coordsize="2,277">
              <v:shape style="position:absolute;left:2386;top:11533;width:2;height:277" coordorigin="2386,11533" coordsize="0,277" path="m2386,11810l2386,11533e" filled="f" stroked="t" strokeweight=".47616pt" strokecolor="#3B3B3B">
                <v:path arrowok="t"/>
              </v:shape>
            </v:group>
            <v:group style="position:absolute;left:7395;top:11533;width:2;height:277" coordorigin="7395,11533" coordsize="2,277">
              <v:shape style="position:absolute;left:7395;top:11533;width:2;height:277" coordorigin="7395,11533" coordsize="0,277" path="m7395,11810l7395,11533e" filled="f" stroked="t" strokeweight=".47616pt" strokecolor="#383838">
                <v:path arrowok="t"/>
              </v:shape>
            </v:group>
            <v:group style="position:absolute;left:2388;top:11753;width:2;height:277" coordorigin="2388,11753" coordsize="2,277">
              <v:shape style="position:absolute;left:2388;top:11753;width:2;height:277" coordorigin="2388,11753" coordsize="0,277" path="m2388,12030l2388,11753e" filled="f" stroked="t" strokeweight=".47616pt" strokecolor="#4F4F4F">
                <v:path arrowok="t"/>
              </v:shape>
            </v:group>
            <v:group style="position:absolute;left:7397;top:11753;width:2;height:1357" coordorigin="7397,11753" coordsize="2,1357">
              <v:shape style="position:absolute;left:7397;top:11753;width:2;height:1357" coordorigin="7397,11753" coordsize="0,1357" path="m7397,13110l7397,11753e" filled="f" stroked="t" strokeweight=".95232pt" strokecolor="#676767">
                <v:path arrowok="t"/>
              </v:shape>
            </v:group>
            <v:group style="position:absolute;left:1152;top:11973;width:2;height:315" coordorigin="1152,11973" coordsize="2,315">
              <v:shape style="position:absolute;left:1152;top:11973;width:2;height:315" coordorigin="1152,11973" coordsize="0,315" path="m1152,12288l1152,11973e" filled="f" stroked="t" strokeweight=".47616pt" strokecolor="#383838">
                <v:path arrowok="t"/>
              </v:shape>
            </v:group>
            <v:group style="position:absolute;left:2390;top:11973;width:2;height:497" coordorigin="2390,11973" coordsize="2,497">
              <v:shape style="position:absolute;left:2390;top:11973;width:2;height:497" coordorigin="2390,11973" coordsize="0,497" path="m2390,12470l2390,11973e" filled="f" stroked="t" strokeweight=".47616pt" strokecolor="#383838">
                <v:path arrowok="t"/>
              </v:shape>
            </v:group>
            <v:group style="position:absolute;left:1152;top:12231;width:2;height:335" coordorigin="1152,12231" coordsize="2,335">
              <v:shape style="position:absolute;left:1152;top:12231;width:2;height:335" coordorigin="1152,12231" coordsize="0,335" path="m1152,12565l1152,12231e" filled="f" stroked="t" strokeweight=".47616pt" strokecolor="#232323">
                <v:path arrowok="t"/>
              </v:shape>
            </v:group>
            <v:group style="position:absolute;left:2388;top:12412;width:2;height:153" coordorigin="2388,12412" coordsize="2,153">
              <v:shape style="position:absolute;left:2388;top:12412;width:2;height:153" coordorigin="2388,12412" coordsize="0,153" path="m2388,12565l2388,12412e" filled="f" stroked="t" strokeweight=".47616pt" strokecolor="#545454">
                <v:path arrowok="t"/>
              </v:shape>
            </v:group>
            <v:group style="position:absolute;left:9152;top:12537;width:2052;height:2" coordorigin="9152,12537" coordsize="2052,2">
              <v:shape style="position:absolute;left:9152;top:12537;width:2052;height:2" coordorigin="9152,12537" coordsize="2052,0" path="m9152,12537l11204,12537e" filled="f" stroked="t" strokeweight="3.80928pt" strokecolor="#4B5783">
                <v:path arrowok="t"/>
              </v:shape>
            </v:group>
            <v:group style="position:absolute;left:11183;top:12422;width:2;height:191" coordorigin="11183,12422" coordsize="2,191">
              <v:shape style="position:absolute;left:11183;top:12422;width:2;height:191" coordorigin="11183,12422" coordsize="0,191" path="m11183,12613l11183,12422e" filled="f" stroked="t" strokeweight=".95232pt" strokecolor="#77777C">
                <v:path arrowok="t"/>
              </v:shape>
            </v:group>
            <v:group style="position:absolute;left:1152;top:12508;width:2;height:148" coordorigin="1152,12508" coordsize="2,148">
              <v:shape style="position:absolute;left:1152;top:12508;width:2;height:148" coordorigin="1152,12508" coordsize="0,148" path="m1152,12656l1152,12508e" filled="f" stroked="t" strokeweight=".47616pt" strokecolor="#383838">
                <v:path arrowok="t"/>
              </v:shape>
            </v:group>
            <v:group style="position:absolute;left:2388;top:12508;width:2;height:1042" coordorigin="2388,12508" coordsize="2,1042">
              <v:shape style="position:absolute;left:2388;top:12508;width:2;height:1042" coordorigin="2388,12508" coordsize="0,1042" path="m2388,13550l2388,12508e" filled="f" stroked="t" strokeweight=".95232pt" strokecolor="#676767">
                <v:path arrowok="t"/>
              </v:shape>
            </v:group>
            <v:group style="position:absolute;left:1155;top:12599;width:2;height:196" coordorigin="1155,12599" coordsize="2,196">
              <v:shape style="position:absolute;left:1155;top:12599;width:2;height:196" coordorigin="1155,12599" coordsize="0,196" path="m1155,12795l1155,12599e" filled="f" stroked="t" strokeweight=".47616pt" strokecolor="#4B4B4B">
                <v:path arrowok="t"/>
              </v:shape>
            </v:group>
            <v:group style="position:absolute;left:3528;top:12628;width:2;height:139" coordorigin="3528,12628" coordsize="2,139">
              <v:shape style="position:absolute;left:3528;top:12628;width:2;height:139" coordorigin="3528,12628" coordsize="0,139" path="m3528,12766l3528,12628e" filled="f" stroked="t" strokeweight="4.04736pt" strokecolor="#3B4BA8">
                <v:path arrowok="t"/>
              </v:shape>
            </v:group>
            <v:group style="position:absolute;left:343;top:13082;width:495;height:2" coordorigin="343,13082" coordsize="495,2">
              <v:shape style="position:absolute;left:343;top:13082;width:495;height:2" coordorigin="343,13082" coordsize="495,0" path="m343,13082l838,13082e" filled="f" stroked="t" strokeweight=".23808pt" strokecolor="#282828">
                <v:path arrowok="t"/>
              </v:shape>
            </v:group>
            <v:group style="position:absolute;left:838;top:13082;width:743;height:2" coordorigin="838,13082" coordsize="743,2">
              <v:shape style="position:absolute;left:838;top:13082;width:743;height:2" coordorigin="838,13082" coordsize="743,0" path="m838,13082l1581,13082e" filled="f" stroked="t" strokeweight=".23808pt" strokecolor="#646464">
                <v:path arrowok="t"/>
              </v:shape>
            </v:group>
            <v:group style="position:absolute;left:1155;top:12709;width:2;height:1047" coordorigin="1155,12709" coordsize="2,1047">
              <v:shape style="position:absolute;left:1155;top:12709;width:2;height:1047" coordorigin="1155,12709" coordsize="0,1047" path="m1155,13756l1155,12709e" filled="f" stroked="t" strokeweight=".95232pt" strokecolor="#676767">
                <v:path arrowok="t"/>
              </v:shape>
            </v:group>
            <v:group style="position:absolute;left:1576;top:12766;width:2;height:320" coordorigin="1576,12766" coordsize="2,320">
              <v:shape style="position:absolute;left:1576;top:12766;width:2;height:320" coordorigin="1576,12766" coordsize="0,320" path="m1576,13086l1576,12766e" filled="f" stroked="t" strokeweight=".23808pt" strokecolor="#646464">
                <v:path arrowok="t"/>
              </v:shape>
            </v:group>
            <v:group style="position:absolute;left:1576;top:13082;width:805;height:2" coordorigin="1576,13082" coordsize="805,2">
              <v:shape style="position:absolute;left:1576;top:13082;width:805;height:2" coordorigin="1576,13082" coordsize="805,0" path="m1576,13082l2381,13082e" filled="f" stroked="t" strokeweight=".23808pt" strokecolor="#383838">
                <v:path arrowok="t"/>
              </v:shape>
            </v:group>
            <v:group style="position:absolute;left:3528;top:12833;width:2;height:277" coordorigin="3528,12833" coordsize="2,277">
              <v:shape style="position:absolute;left:3528;top:12833;width:2;height:277" coordorigin="3528,12833" coordsize="0,277" path="m3528,13110l3528,12833e" filled="f" stroked="t" strokeweight="4.999680pt" strokecolor="#2F3B77">
                <v:path arrowok="t"/>
              </v:shape>
            </v:group>
            <v:group style="position:absolute;left:11228;top:12738;width:2;height:373" coordorigin="11228,12738" coordsize="2,373">
              <v:shape style="position:absolute;left:11228;top:12738;width:2;height:373" coordorigin="11228,12738" coordsize="0,373" path="m11228,13110l11228,12738e" filled="f" stroked="t" strokeweight="1.190400pt" strokecolor="#878C90">
                <v:path arrowok="t"/>
              </v:shape>
            </v:group>
            <v:group style="position:absolute;left:357;top:13053;width:2;height:358" coordorigin="357,13053" coordsize="2,358">
              <v:shape style="position:absolute;left:357;top:13053;width:2;height:358" coordorigin="357,13053" coordsize="0,358" path="m357,13411l357,13053e" filled="f" stroked="t" strokeweight=".47616pt" strokecolor="#2F2F2F">
                <v:path arrowok="t"/>
              </v:shape>
            </v:group>
            <v:group style="position:absolute;left:1576;top:13082;width:2;height:2289" coordorigin="1576,13082" coordsize="2,2289">
              <v:shape style="position:absolute;left:1576;top:13082;width:2;height:2289" coordorigin="1576,13082" coordsize="0,2289" path="m1576,15371l1576,13082e" filled="f" stroked="t" strokeweight=".23808pt" strokecolor="#000000">
                <v:path arrowok="t"/>
              </v:shape>
            </v:group>
            <v:group style="position:absolute;left:3528;top:13082;width:2;height:301" coordorigin="3528,13082" coordsize="2,301">
              <v:shape style="position:absolute;left:3528;top:13082;width:2;height:301" coordorigin="3528,13082" coordsize="0,301" path="m3528,13383l3528,13082e" filled="f" stroked="t" strokeweight="6.66624pt" strokecolor="#384487">
                <v:path arrowok="t"/>
              </v:shape>
            </v:group>
            <v:group style="position:absolute;left:7395;top:13053;width:2;height:206" coordorigin="7395,13053" coordsize="2,206">
              <v:shape style="position:absolute;left:7395;top:13053;width:2;height:206" coordorigin="7395,13053" coordsize="0,206" path="m7395,13258l7395,13053e" filled="f" stroked="t" strokeweight=".47616pt" strokecolor="#3B3B3B">
                <v:path arrowok="t"/>
              </v:shape>
            </v:group>
            <v:group style="position:absolute;left:11575;top:13053;width:2;height:1147" coordorigin="11575,13053" coordsize="2,1147">
              <v:shape style="position:absolute;left:11575;top:13053;width:2;height:1147" coordorigin="11575,13053" coordsize="0,1147" path="m11575,14200l11575,13053e" filled="f" stroked="t" strokeweight=".23808pt" strokecolor="#545454">
                <v:path arrowok="t"/>
              </v:shape>
            </v:group>
            <v:group style="position:absolute;left:7397;top:13201;width:2;height:492" coordorigin="7397,13201" coordsize="2,492">
              <v:shape style="position:absolute;left:7397;top:13201;width:2;height:492" coordorigin="7397,13201" coordsize="0,492" path="m7397,13693l7397,13201e" filled="f" stroked="t" strokeweight=".47616pt" strokecolor="#545454">
                <v:path arrowok="t"/>
              </v:shape>
            </v:group>
            <v:group style="position:absolute;left:3528;top:13383;width:2;height:139" coordorigin="3528,13383" coordsize="2,139">
              <v:shape style="position:absolute;left:3528;top:13383;width:2;height:139" coordorigin="3528,13383" coordsize="0,139" path="m3528,13521l3528,13383e" filled="f" stroked="t" strokeweight="1.42848pt" strokecolor="#000000">
                <v:path arrowok="t"/>
              </v:shape>
            </v:group>
            <v:group style="position:absolute;left:2390;top:13493;width:2;height:368" coordorigin="2390,13493" coordsize="2,368">
              <v:shape style="position:absolute;left:2390;top:13493;width:2;height:368" coordorigin="2390,13493" coordsize="0,368" path="m2390,13861l2390,13493e" filled="f" stroked="t" strokeweight=".47616pt" strokecolor="#343434">
                <v:path arrowok="t"/>
              </v:shape>
            </v:group>
            <v:group style="position:absolute;left:1155;top:13636;width:2;height:225" coordorigin="1155,13636" coordsize="2,225">
              <v:shape style="position:absolute;left:1155;top:13636;width:2;height:225" coordorigin="1155,13636" coordsize="0,225" path="m1155,13861l1155,13636e" filled="f" stroked="t" strokeweight=".71424pt" strokecolor="#545454">
                <v:path arrowok="t"/>
              </v:shape>
            </v:group>
            <v:group style="position:absolute;left:7400;top:13636;width:2;height:349" coordorigin="7400,13636" coordsize="2,349">
              <v:shape style="position:absolute;left:7400;top:13636;width:2;height:349" coordorigin="7400,13636" coordsize="0,349" path="m7400,13985l7400,13636e" filled="f" stroked="t" strokeweight=".47616pt" strokecolor="#3B3B3B">
                <v:path arrowok="t"/>
              </v:shape>
            </v:group>
            <v:group style="position:absolute;left:1152;top:13803;width:2;height:397" coordorigin="1152,13803" coordsize="2,397">
              <v:shape style="position:absolute;left:1152;top:13803;width:2;height:397" coordorigin="1152,13803" coordsize="0,397" path="m1152,14200l1152,13803e" filled="f" stroked="t" strokeweight=".47616pt" strokecolor="#343434">
                <v:path arrowok="t"/>
              </v:shape>
            </v:group>
            <v:group style="position:absolute;left:2390;top:13803;width:2;height:182" coordorigin="2390,13803" coordsize="2,182">
              <v:shape style="position:absolute;left:2390;top:13803;width:2;height:182" coordorigin="2390,13803" coordsize="0,182" path="m2390,13985l2390,13803e" filled="f" stroked="t" strokeweight=".47616pt" strokecolor="#1F1F1F">
                <v:path arrowok="t"/>
              </v:shape>
            </v:group>
            <v:group style="position:absolute;left:2390;top:13928;width:2;height:272" coordorigin="2390,13928" coordsize="2,272">
              <v:shape style="position:absolute;left:2390;top:13928;width:2;height:272" coordorigin="2390,13928" coordsize="0,272" path="m2390,14200l2390,13928e" filled="f" stroked="t" strokeweight=".47616pt" strokecolor="#383838">
                <v:path arrowok="t"/>
              </v:shape>
            </v:group>
            <v:group style="position:absolute;left:7397;top:13928;width:2;height:1453" coordorigin="7397,13928" coordsize="2,1453">
              <v:shape style="position:absolute;left:7397;top:13928;width:2;height:1453" coordorigin="7397,13928" coordsize="0,1453" path="m7397,15381l7397,13928e" filled="f" stroked="t" strokeweight=".95232pt" strokecolor="#707070">
                <v:path arrowok="t"/>
              </v:shape>
            </v:group>
            <v:group style="position:absolute;left:1155;top:14143;width:2;height:382" coordorigin="1155,14143" coordsize="2,382">
              <v:shape style="position:absolute;left:1155;top:14143;width:2;height:382" coordorigin="1155,14143" coordsize="0,382" path="m1155,14525l1155,14143e" filled="f" stroked="t" strokeweight=".47616pt" strokecolor="#575757">
                <v:path arrowok="t"/>
              </v:shape>
            </v:group>
            <v:group style="position:absolute;left:2388;top:14128;width:2;height:1262" coordorigin="2388,14128" coordsize="2,1262">
              <v:shape style="position:absolute;left:2388;top:14128;width:2;height:1262" coordorigin="2388,14128" coordsize="0,1262" path="m2388,15390l2388,14128e" filled="f" stroked="t" strokeweight=".95232pt" strokecolor="#6B6B6B">
                <v:path arrowok="t"/>
              </v:shape>
            </v:group>
            <v:group style="position:absolute;left:11575;top:14143;width:2;height:1233" coordorigin="11575,14143" coordsize="2,1233">
              <v:shape style="position:absolute;left:11575;top:14143;width:2;height:1233" coordorigin="11575,14143" coordsize="0,1233" path="m11575,15376l11575,14143e" filled="f" stroked="t" strokeweight=".47616pt" strokecolor="#676767">
                <v:path arrowok="t"/>
              </v:shape>
            </v:group>
            <v:group style="position:absolute;left:357;top:14468;width:2;height:172" coordorigin="357,14468" coordsize="2,172">
              <v:shape style="position:absolute;left:357;top:14468;width:2;height:172" coordorigin="357,14468" coordsize="0,172" path="m357,14640l357,14468e" filled="f" stroked="t" strokeweight=".47616pt" strokecolor="#3B3B3B">
                <v:path arrowok="t"/>
              </v:shape>
            </v:group>
            <v:group style="position:absolute;left:1152;top:14444;width:2;height:946" coordorigin="1152,14444" coordsize="2,946">
              <v:shape style="position:absolute;left:1152;top:14444;width:2;height:946" coordorigin="1152,14444" coordsize="0,946" path="m1152,15390l1152,14444e" filled="f" stroked="t" strokeweight=".95232pt" strokecolor="#6B6B6B">
                <v:path arrowok="t"/>
              </v:shape>
            </v:group>
            <v:group style="position:absolute;left:352;top:15381;width:514;height:2" coordorigin="352,15381" coordsize="514,2">
              <v:shape style="position:absolute;left:352;top:15381;width:514;height:2" coordorigin="352,15381" coordsize="514,0" path="m352,15381l867,15381e" filled="f" stroked="t" strokeweight=".95232pt" strokecolor="#909090">
                <v:path arrowok="t"/>
              </v:shape>
            </v:group>
            <v:group style="position:absolute;left:809;top:15385;width:371;height:2" coordorigin="809,15385" coordsize="371,2">
              <v:shape style="position:absolute;left:809;top:15385;width:371;height:2" coordorigin="809,15385" coordsize="371,0" path="m809,15385l1181,15385e" filled="f" stroked="t" strokeweight=".47616pt" strokecolor="#707070">
                <v:path arrowok="t"/>
              </v:shape>
            </v:group>
            <v:group style="position:absolute;left:1109;top:15378;width:10176;height:2" coordorigin="1109,15378" coordsize="10176,2">
              <v:shape style="position:absolute;left:1109;top:15378;width:10176;height:2" coordorigin="1109,15378" coordsize="10176,0" path="m1109,15378l11285,15378e" filled="f" stroked="t" strokeweight=".71424pt" strokecolor="#808080">
                <v:path arrowok="t"/>
              </v:shape>
            </v:group>
            <v:group style="position:absolute;left:7800;top:15371;width:495;height:2" coordorigin="7800,15371" coordsize="495,2">
              <v:shape style="position:absolute;left:7800;top:15371;width:495;height:2" coordorigin="7800,15371" coordsize="495,0" path="m7800,15371l8295,15371e" filled="f" stroked="t" strokeweight=".47616pt" strokecolor="#646464">
                <v:path arrowok="t"/>
              </v:shape>
            </v:group>
            <v:group style="position:absolute;left:11042;top:15371;width:543;height:2" coordorigin="11042,15371" coordsize="543,2">
              <v:shape style="position:absolute;left:11042;top:15371;width:543;height:2" coordorigin="11042,15371" coordsize="543,0" path="m11042,15371l11585,15371e" filled="f" stroked="t" strokeweight=".47616pt" strokecolor="#747474">
                <v:path arrowok="t"/>
              </v:shape>
            </v:group>
            <v:group style="position:absolute;left:10261;top:12474;width:2;height:246" coordorigin="10261,12474" coordsize="2,246">
              <v:shape style="position:absolute;left:10261;top:12474;width:2;height:246" coordorigin="10261,12474" coordsize="0,246" path="m10261,12719l10261,12474e" filled="f" stroked="t" strokeweight="3.2635pt" strokecolor="#CFD4D8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0"/>
          <w:w w:val="78"/>
          <w:b/>
          <w:bCs/>
          <w:position w:val="5"/>
        </w:rPr>
        <w:t>aly•</w: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1"/>
          <w:w w:val="78"/>
          <w:b/>
          <w:bCs/>
          <w:position w:val="5"/>
        </w:rPr>
        <w:t> </w:t>
      </w:r>
      <w:r>
        <w:rPr>
          <w:rFonts w:ascii="Arial" w:hAnsi="Arial" w:cs="Arial" w:eastAsia="Arial"/>
          <w:sz w:val="44"/>
          <w:szCs w:val="44"/>
          <w:color w:val="4B4B4B"/>
          <w:spacing w:val="30"/>
          <w:w w:val="26"/>
          <w:b/>
          <w:bCs/>
          <w:i/>
          <w:position w:val="5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-80"/>
          <w:w w:val="52"/>
          <w:i/>
          <w:position w:val="20"/>
        </w:rPr>
        <w:t>n</w:t>
      </w:r>
      <w:r>
        <w:rPr>
          <w:rFonts w:ascii="Arial" w:hAnsi="Arial" w:cs="Arial" w:eastAsia="Arial"/>
          <w:sz w:val="44"/>
          <w:szCs w:val="44"/>
          <w:color w:val="313B82"/>
          <w:spacing w:val="-57"/>
          <w:w w:val="55"/>
          <w:b/>
          <w:bCs/>
          <w:i/>
          <w:position w:val="5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1F2121"/>
          <w:spacing w:val="-12"/>
          <w:w w:val="69"/>
          <w:i/>
          <w:position w:val="20"/>
        </w:rPr>
        <w:t>.</w:t>
      </w:r>
      <w:r>
        <w:rPr>
          <w:rFonts w:ascii="Arial" w:hAnsi="Arial" w:cs="Arial" w:eastAsia="Arial"/>
          <w:sz w:val="44"/>
          <w:szCs w:val="44"/>
          <w:color w:val="313B82"/>
          <w:spacing w:val="0"/>
          <w:w w:val="54"/>
          <w:b/>
          <w:bCs/>
          <w:i/>
          <w:position w:val="5"/>
        </w:rPr>
        <w:t>;rwli</w:t>
      </w:r>
      <w:r>
        <w:rPr>
          <w:rFonts w:ascii="Arial" w:hAnsi="Arial" w:cs="Arial" w:eastAsia="Arial"/>
          <w:sz w:val="44"/>
          <w:szCs w:val="44"/>
          <w:color w:val="313B82"/>
          <w:spacing w:val="-17"/>
          <w:w w:val="55"/>
          <w:b/>
          <w:bCs/>
          <w:i/>
          <w:position w:val="5"/>
        </w:rPr>
        <w:t>f</w:t>
      </w:r>
      <w:r>
        <w:rPr>
          <w:rFonts w:ascii="Arial" w:hAnsi="Arial" w:cs="Arial" w:eastAsia="Arial"/>
          <w:sz w:val="44"/>
          <w:szCs w:val="44"/>
          <w:color w:val="4B4B4B"/>
          <w:spacing w:val="0"/>
          <w:w w:val="49"/>
          <w:b/>
          <w:bCs/>
          <w:i/>
          <w:position w:val="5"/>
        </w:rPr>
        <w:t>"</w:t>
      </w:r>
      <w:r>
        <w:rPr>
          <w:rFonts w:ascii="Arial" w:hAnsi="Arial" w:cs="Arial" w:eastAsia="Arial"/>
          <w:sz w:val="44"/>
          <w:szCs w:val="44"/>
          <w:color w:val="4B4B4B"/>
          <w:spacing w:val="-68"/>
          <w:w w:val="100"/>
          <w:b/>
          <w:bCs/>
          <w:i/>
          <w:position w:val="5"/>
        </w:rPr>
        <w:t> </w:t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79"/>
          <w:b/>
          <w:bCs/>
          <w:position w:val="5"/>
        </w:rPr>
        <w:t>ge</w:t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79"/>
          <w:b/>
          <w:bCs/>
          <w:position w:val="5"/>
        </w:rPr>
        <w:t>  </w:t>
      </w:r>
      <w:r>
        <w:rPr>
          <w:rFonts w:ascii="Arial" w:hAnsi="Arial" w:cs="Arial" w:eastAsia="Arial"/>
          <w:sz w:val="22"/>
          <w:szCs w:val="22"/>
          <w:color w:val="4B4B4B"/>
          <w:spacing w:val="12"/>
          <w:w w:val="79"/>
          <w:b/>
          <w:bCs/>
          <w:position w:val="5"/>
        </w:rPr>
        <w:t> </w:t>
      </w:r>
      <w:r>
        <w:rPr>
          <w:rFonts w:ascii="Arial" w:hAnsi="Arial" w:cs="Arial" w:eastAsia="Arial"/>
          <w:sz w:val="22"/>
          <w:szCs w:val="22"/>
          <w:color w:val="383A3A"/>
          <w:spacing w:val="0"/>
          <w:w w:val="75"/>
          <w:b/>
          <w:bCs/>
          <w:position w:val="5"/>
        </w:rPr>
        <w:t>m</w:t>
      </w:r>
      <w:r>
        <w:rPr>
          <w:rFonts w:ascii="Arial" w:hAnsi="Arial" w:cs="Arial" w:eastAsia="Arial"/>
          <w:sz w:val="22"/>
          <w:szCs w:val="22"/>
          <w:color w:val="383A3A"/>
          <w:spacing w:val="1"/>
          <w:w w:val="74"/>
          <w:b/>
          <w:bCs/>
          <w:position w:val="5"/>
        </w:rPr>
        <w:t>ı</w:t>
      </w:r>
      <w:r>
        <w:rPr>
          <w:rFonts w:ascii="Arial" w:hAnsi="Arial" w:cs="Arial" w:eastAsia="Arial"/>
          <w:sz w:val="22"/>
          <w:szCs w:val="22"/>
          <w:color w:val="626262"/>
          <w:spacing w:val="0"/>
          <w:w w:val="72"/>
          <w:b/>
          <w:bCs/>
          <w:position w:val="5"/>
        </w:rPr>
        <w:t>rı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200"/>
        </w:sectPr>
      </w:pPr>
      <w:rPr/>
    </w:p>
    <w:p>
      <w:pPr>
        <w:spacing w:before="65" w:after="0" w:line="220" w:lineRule="auto"/>
        <w:ind w:left="613" w:right="-149" w:firstLine="-76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6"/>
          <w:szCs w:val="86"/>
          <w:color w:val="282828"/>
          <w:spacing w:val="-431"/>
          <w:w w:val="180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22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5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5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8" w:lineRule="auto"/>
        <w:ind w:left="375" w:right="452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6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7" w:after="0" w:line="237" w:lineRule="exact"/>
        <w:ind w:left="1131" w:right="533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00" w:bottom="280" w:left="160" w:right="40"/>
          <w:cols w:num="2" w:equalWidth="0">
            <w:col w:w="1646" w:space="1688"/>
            <w:col w:w="8386"/>
          </w:cols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60" w:right="40"/>
        </w:sectPr>
      </w:pPr>
      <w:rPr/>
    </w:p>
    <w:p>
      <w:pPr>
        <w:spacing w:before="34" w:after="0" w:line="259" w:lineRule="auto"/>
        <w:ind w:left="142" w:right="-53" w:firstLine="-2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78"/>
        </w:rPr>
        <w:t>Q_i'!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w w:val="7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79" w:lineRule="exact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3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34" w:right="-20"/>
        <w:jc w:val="left"/>
        <w:tabs>
          <w:tab w:pos="1460" w:val="left"/>
          <w:tab w:pos="386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06/05/2017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</w:rPr>
        <w:t>!Bildi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20:44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lrel:2938952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8" w:lineRule="auto"/>
        <w:ind w:right="3292" w:firstLine="38"/>
        <w:jc w:val="left"/>
        <w:tabs>
          <w:tab w:pos="1460" w:val="left"/>
          <w:tab w:pos="2840" w:val="left"/>
          <w:tab w:pos="3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06/05/2017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9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</w:rPr>
        <w:t>ayıt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2808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Şenol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KAYMAK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Göçme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Konutları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ULUKENT/MENEMEN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7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5.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Cadde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6"/>
          <w:position w:val="-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zeri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Şahi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4"/>
        </w:rPr>
        <w:t>Tepesi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ULUKENT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4"/>
        </w:rPr>
        <w:t>/MENEMEN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60" w:right="40"/>
          <w:cols w:num="2" w:equalWidth="0">
            <w:col w:w="1581" w:space="151"/>
            <w:col w:w="9988"/>
          </w:cols>
        </w:sectPr>
      </w:pPr>
      <w:rPr/>
    </w:p>
    <w:p>
      <w:pPr>
        <w:spacing w:before="0" w:after="0" w:line="311" w:lineRule="exact"/>
        <w:ind w:left="118" w:right="-20"/>
        <w:jc w:val="left"/>
        <w:tabs>
          <w:tab w:pos="2600" w:val="left"/>
          <w:tab w:pos="4560" w:val="left"/>
          <w:tab w:pos="598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3B3B3B"/>
          <w:w w:val="58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3B3B3B"/>
          <w:spacing w:val="1"/>
          <w:w w:val="5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118" w:right="-20"/>
        <w:jc w:val="left"/>
        <w:tabs>
          <w:tab w:pos="368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9.169891pt;margin-top:9.392966pt;width:25.900762pt;height:35.470705pt;mso-position-horizontal-relative:page;mso-position-vertical-relative:paragraph;z-index:-15553" type="#_x0000_t202" filled="f" stroked="f">
            <v:textbox inset="0,0,0,0">
              <w:txbxContent>
                <w:p>
                  <w:pPr>
                    <w:spacing w:before="27" w:after="0" w:line="240" w:lineRule="auto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82828"/>
                      <w:spacing w:val="0"/>
                      <w:w w:val="106"/>
                    </w:rPr>
                    <w:t>elik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315.27002pt;margin-top:9.392966pt;width:23.001146pt;height:35.470705pt;mso-position-horizontal-relative:page;mso-position-vertical-relative:paragraph;z-index:-15549" coordorigin="6305,188" coordsize="460,709">
            <v:group style="position:absolute;left:6305;top:188;width:396;height:709" coordorigin="6305,188" coordsize="396,709">
              <v:shape style="position:absolute;left:6305;top:188;width:396;height:709" coordorigin="6305,188" coordsize="396,709" path="m6305,188l6701,188,6701,897,6305,897,6305,188e" filled="t" fillcolor="#E9EDED" stroked="f">
                <v:path arrowok="t"/>
                <v:fill/>
              </v:shape>
            </v:group>
            <v:group style="position:absolute;left:6356;top:816;width:393;height:2" coordorigin="6356,816" coordsize="393,2">
              <v:shape style="position:absolute;left:6356;top:816;width:393;height:2" coordorigin="6356,816" coordsize="393,0" path="m6356,816l6749,816e" filled="f" stroked="t" strokeweight="1.638pt" strokecolor="#BEBEBE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3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apını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7" w:lineRule="exact"/>
        <w:ind w:left="3699" w:right="-69"/>
        <w:jc w:val="left"/>
        <w:tabs>
          <w:tab w:pos="68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-1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0"/>
        </w:rPr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340"/>
          <w:position w:val="-10"/>
        </w:rPr>
        <w:t>1-------------</w:t>
      </w:r>
      <w:r>
        <w:rPr>
          <w:rFonts w:ascii="Arial" w:hAnsi="Arial" w:cs="Arial" w:eastAsia="Arial"/>
          <w:sz w:val="18"/>
          <w:szCs w:val="18"/>
          <w:color w:val="3B3B3B"/>
          <w:spacing w:val="-54"/>
          <w:w w:val="340"/>
          <w:position w:val="-10"/>
        </w:rPr>
        <w:t>-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3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E5E5E"/>
          <w:spacing w:val="0"/>
          <w:w w:val="310"/>
          <w:position w:val="-10"/>
        </w:rPr>
        <w:t>--------ı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60" w:right="40"/>
          <w:cols w:num="2" w:equalWidth="0">
            <w:col w:w="9811" w:space="128"/>
            <w:col w:w="1781"/>
          </w:cols>
        </w:sectPr>
      </w:pPr>
      <w:rPr/>
    </w:p>
    <w:p>
      <w:pPr>
        <w:spacing w:before="0" w:after="0" w:line="520" w:lineRule="exact"/>
        <w:ind w:left="3699" w:right="-118"/>
        <w:jc w:val="left"/>
        <w:tabs>
          <w:tab w:pos="4500" w:val="left"/>
          <w:tab w:pos="5100" w:val="left"/>
          <w:tab w:pos="5600" w:val="left"/>
          <w:tab w:pos="6080" w:val="left"/>
        </w:tabs>
        <w:rPr>
          <w:rFonts w:ascii="Arial" w:hAnsi="Arial" w:cs="Arial" w:eastAsia="Arial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</w:r>
      <w:r>
        <w:rPr>
          <w:rFonts w:ascii="Arial" w:hAnsi="Arial" w:cs="Arial" w:eastAsia="Arial"/>
          <w:sz w:val="52"/>
          <w:szCs w:val="52"/>
          <w:color w:val="494949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52"/>
          <w:szCs w:val="52"/>
          <w:color w:val="49494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52"/>
          <w:szCs w:val="52"/>
          <w:color w:val="494949"/>
          <w:spacing w:val="0"/>
          <w:w w:val="100"/>
          <w:position w:val="-1"/>
        </w:rPr>
      </w:r>
      <w:r>
        <w:rPr>
          <w:rFonts w:ascii="Arial" w:hAnsi="Arial" w:cs="Arial" w:eastAsia="Arial"/>
          <w:sz w:val="52"/>
          <w:szCs w:val="52"/>
          <w:color w:val="282828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52"/>
          <w:szCs w:val="52"/>
          <w:color w:val="28282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52"/>
          <w:szCs w:val="52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5"/>
          <w:szCs w:val="15"/>
          <w:color w:val="9E9E9E"/>
          <w:spacing w:val="0"/>
          <w:w w:val="51"/>
          <w:position w:val="-1"/>
        </w:rPr>
        <w:t>J</w:t>
      </w:r>
      <w:r>
        <w:rPr>
          <w:rFonts w:ascii="Times New Roman" w:hAnsi="Times New Roman" w:cs="Times New Roman" w:eastAsia="Times New Roman"/>
          <w:sz w:val="15"/>
          <w:szCs w:val="15"/>
          <w:color w:val="9E9E9E"/>
          <w:spacing w:val="-18"/>
          <w:w w:val="51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E9E9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9E9E9E"/>
          <w:spacing w:val="0"/>
          <w:w w:val="100"/>
          <w:position w:val="-1"/>
        </w:rPr>
      </w:r>
      <w:r>
        <w:rPr>
          <w:rFonts w:ascii="Arial" w:hAnsi="Arial" w:cs="Arial" w:eastAsia="Arial"/>
          <w:sz w:val="52"/>
          <w:szCs w:val="52"/>
          <w:color w:val="282828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21:20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60" w:right="40"/>
          <w:cols w:num="2" w:equalWidth="0">
            <w:col w:w="6175" w:space="654"/>
            <w:col w:w="4891"/>
          </w:cols>
        </w:sectPr>
      </w:pPr>
      <w:rPr/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3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tabs>
          <w:tab w:pos="3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]Kiracı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Nazmi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1"/>
        </w:rPr>
        <w:t>SARI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60" w:right="40"/>
          <w:cols w:num="2" w:equalWidth="0">
            <w:col w:w="1213" w:space="960"/>
            <w:col w:w="9547"/>
          </w:cols>
        </w:sectPr>
      </w:pPr>
      <w:rPr/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3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089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20:45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21:00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9" w:right="-20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Gelmedi.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4" w:lineRule="exact"/>
        <w:ind w:left="10" w:right="3571" w:firstLine="19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Gelmed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Emnivet-Jandarma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60" w:right="40"/>
          <w:cols w:num="3" w:equalWidth="0">
            <w:col w:w="659" w:space="1513"/>
            <w:col w:w="1993" w:space="579"/>
            <w:col w:w="6976"/>
          </w:cols>
        </w:sectPr>
      </w:pPr>
      <w:rPr/>
    </w:p>
    <w:p>
      <w:pPr>
        <w:spacing w:before="17" w:after="0" w:line="215" w:lineRule="exact"/>
        <w:ind w:left="118" w:right="-69"/>
        <w:jc w:val="left"/>
        <w:tabs>
          <w:tab w:pos="2180" w:val="left"/>
          <w:tab w:pos="3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94949"/>
          <w:spacing w:val="0"/>
          <w:w w:val="151"/>
          <w:position w:val="-1"/>
        </w:rPr>
        <w:t>r--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Gelmedi.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60" w:right="40"/>
          <w:cols w:num="2" w:equalWidth="0">
            <w:col w:w="3777" w:space="987"/>
            <w:col w:w="6956"/>
          </w:cols>
        </w:sectPr>
      </w:pPr>
      <w:rPr/>
    </w:p>
    <w:p>
      <w:pPr>
        <w:spacing w:before="16" w:after="0" w:line="240" w:lineRule="auto"/>
        <w:ind w:left="133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8" w:lineRule="auto"/>
        <w:ind w:left="19" w:right="1120" w:firstLine="-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60" w:right="40"/>
          <w:cols w:num="3" w:equalWidth="0">
            <w:col w:w="2067" w:space="101"/>
            <w:col w:w="2208" w:space="379"/>
            <w:col w:w="6965"/>
          </w:cols>
        </w:sectPr>
      </w:pPr>
      <w:rPr/>
    </w:p>
    <w:p>
      <w:pPr>
        <w:spacing w:before="25" w:after="0" w:line="240" w:lineRule="auto"/>
        <w:ind w:left="11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4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0"/>
          <w:position w:val="-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2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60" w:right="40"/>
          <w:cols w:num="2" w:equalWidth="0">
            <w:col w:w="1572" w:space="750"/>
            <w:col w:w="9398"/>
          </w:cols>
        </w:sectPr>
      </w:pPr>
      <w:rPr/>
    </w:p>
    <w:p>
      <w:pPr>
        <w:spacing w:before="4" w:after="0" w:line="169" w:lineRule="exact"/>
        <w:ind w:left="138" w:right="-71"/>
        <w:jc w:val="left"/>
        <w:tabs>
          <w:tab w:pos="28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6"/>
          <w:position w:val="-2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5" w:after="0" w:line="148" w:lineRule="exact"/>
        <w:ind w:right="-69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6"/>
        </w:rPr>
        <w:t>ls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8"/>
          <w:w w:val="36"/>
          <w:position w:val="-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6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6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14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8"/>
          <w:w w:val="36"/>
          <w:position w:val="-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  <w:position w:val="-6"/>
        </w:rPr>
        <w:t>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60" w:right="40"/>
          <w:cols w:num="3" w:equalWidth="0">
            <w:col w:w="2996" w:space="1750"/>
            <w:col w:w="2838" w:space="675"/>
            <w:col w:w="3461"/>
          </w:cols>
        </w:sectPr>
      </w:pPr>
      <w:rPr/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5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75" w:lineRule="exact"/>
        <w:ind w:left="4464" w:right="3316"/>
        <w:jc w:val="center"/>
        <w:tabs>
          <w:tab w:pos="602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Arial" w:hAnsi="Arial" w:cs="Arial" w:eastAsia="Arial"/>
          <w:sz w:val="38"/>
          <w:szCs w:val="38"/>
          <w:color w:val="5E5E5E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5E5E5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5E5E5E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söndürüle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1"/>
        </w:rPr>
        <w:t>oluşmamıştır.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3" w:lineRule="auto"/>
        <w:ind w:right="174" w:firstLine="13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başlangıcının;yol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plup,yapıla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atılan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igara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760" w:bottom="280" w:left="160" w:right="40"/>
          <w:cols w:num="2" w:equalWidth="0">
            <w:col w:w="1928" w:space="245"/>
            <w:col w:w="9547"/>
          </w:cols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5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04" w:lineRule="exact"/>
        <w:ind w:left="24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263"/>
          <w:position w:val="-1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1"/>
          <w:w w:val="26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22"/>
          <w:w w:val="11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60" w:right="40"/>
          <w:cols w:num="3" w:equalWidth="0">
            <w:col w:w="1753" w:space="419"/>
            <w:col w:w="1066" w:space="3619"/>
            <w:col w:w="4863"/>
          </w:cols>
        </w:sectPr>
      </w:pPr>
      <w:rPr/>
    </w:p>
    <w:p>
      <w:pPr>
        <w:spacing w:before="0" w:after="0" w:line="255" w:lineRule="exact"/>
        <w:ind w:left="165" w:right="-78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494949"/>
          <w:w w:val="132"/>
          <w:position w:val="9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-2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-4"/>
          <w:w w:val="132"/>
          <w:position w:val="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52"/>
          <w:position w:val="-1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0"/>
          <w:w w:val="132"/>
          <w:position w:val="9"/>
        </w:rPr>
        <w:t>--'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41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5"/>
          <w:szCs w:val="5"/>
          <w:color w:val="282828"/>
          <w:spacing w:val="0"/>
          <w:w w:val="100"/>
          <w:position w:val="10"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282828"/>
          <w:spacing w:val="-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1"/>
        </w:rPr>
        <w:t>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60" w:right="40"/>
          <w:cols w:num="2" w:equalWidth="0">
            <w:col w:w="445" w:space="183"/>
            <w:col w:w="11092"/>
          </w:cols>
        </w:sectPr>
      </w:pPr>
      <w:rPr/>
    </w:p>
    <w:p>
      <w:pPr>
        <w:spacing w:before="11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34" w:right="-68"/>
        <w:jc w:val="left"/>
        <w:tabs>
          <w:tab w:pos="1040" w:val="left"/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  <w:t>lfarih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  <w:t> 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  <w:t>:</w:t>
      </w:r>
      <w:r>
        <w:rPr>
          <w:rFonts w:ascii="Arial" w:hAnsi="Arial" w:cs="Arial" w:eastAsia="Arial"/>
          <w:sz w:val="20"/>
          <w:szCs w:val="20"/>
          <w:color w:val="28282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06/05/2017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Seyre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7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2"/>
        </w:rPr>
        <w:t>:</w:t>
      </w:r>
      <w:r>
        <w:rPr>
          <w:rFonts w:ascii="Arial" w:hAnsi="Arial" w:cs="Arial" w:eastAsia="Arial"/>
          <w:sz w:val="25"/>
          <w:szCs w:val="25"/>
          <w:color w:val="282828"/>
          <w:spacing w:val="12"/>
          <w:w w:val="21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60" w:right="40"/>
          <w:cols w:num="4" w:equalWidth="0">
            <w:col w:w="2057" w:space="114"/>
            <w:col w:w="3159" w:space="799"/>
            <w:col w:w="1023" w:space="1588"/>
            <w:col w:w="2980"/>
          </w:cols>
        </w:sectPr>
      </w:pPr>
      <w:rPr/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60" w:right="40"/>
        </w:sectPr>
      </w:pPr>
      <w:rPr/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12.96pt;margin-top:34.200001pt;width:571.080012pt;height:789.120002pt;mso-position-horizontal-relative:page;mso-position-vertical-relative:page;z-index:-15551" coordorigin="259,684" coordsize="11422,15782">
            <v:group style="position:absolute;left:1464;top:720;width:10181;height:2" coordorigin="1464,720" coordsize="10181,2">
              <v:shape style="position:absolute;left:1464;top:720;width:10181;height:2" coordorigin="1464,720" coordsize="10181,0" path="m1464,720l11645,720e" filled="f" stroked="t" strokeweight=".48pt" strokecolor="#484848">
                <v:path arrowok="t"/>
              </v:shape>
            </v:group>
            <v:group style="position:absolute;left:2323;top:701;width:2;height:1536" coordorigin="2323,701" coordsize="2,1536">
              <v:shape style="position:absolute;left:2323;top:701;width:2;height:1536" coordorigin="2323,701" coordsize="0,1536" path="m2323,2237l2323,701e" filled="f" stroked="t" strokeweight=".96pt" strokecolor="#444444">
                <v:path arrowok="t"/>
              </v:shape>
            </v:group>
            <v:group style="position:absolute;left:9149;top:720;width:2;height:1526" coordorigin="9149,720" coordsize="2,1526">
              <v:shape style="position:absolute;left:9149;top:720;width:2;height:1526" coordorigin="9149,720" coordsize="0,1526" path="m9149,2246l9149,720e" filled="f" stroked="t" strokeweight=".96pt" strokecolor="#545454">
                <v:path arrowok="t"/>
              </v:shape>
            </v:group>
            <v:group style="position:absolute;left:11650;top:720;width:2;height:14870" coordorigin="11650,720" coordsize="2,14870">
              <v:shape style="position:absolute;left:11650;top:720;width:2;height:14870" coordorigin="11650,720" coordsize="0,14870" path="m11650,15590l11650,720e" filled="f" stroked="t" strokeweight=".48pt" strokecolor="#5B5B5B">
                <v:path arrowok="t"/>
              </v:shape>
            </v:group>
            <v:group style="position:absolute;left:283;top:691;width:2;height:15758" coordorigin="283,691" coordsize="2,15758">
              <v:shape style="position:absolute;left:283;top:691;width:2;height:15758" coordorigin="283,691" coordsize="0,15758" path="m283,16450l283,691e" filled="f" stroked="t" strokeweight=".72pt" strokecolor="#484848">
                <v:path arrowok="t"/>
              </v:shape>
            </v:group>
            <v:group style="position:absolute;left:269;top:2232;width:11376;height:2" coordorigin="269,2232" coordsize="11376,2">
              <v:shape style="position:absolute;left:269;top:2232;width:11376;height:2" coordorigin="269,2232" coordsize="11376,0" path="m269,2232l11645,2232e" filled="f" stroked="t" strokeweight=".72pt" strokecolor="#484848">
                <v:path arrowok="t"/>
              </v:shape>
            </v:group>
            <v:group style="position:absolute;left:269;top:3197;width:11376;height:2" coordorigin="269,3197" coordsize="11376,2">
              <v:shape style="position:absolute;left:269;top:3197;width:11376;height:2" coordorigin="269,3197" coordsize="11376,0" path="m269,3197l11645,3197e" filled="f" stroked="t" strokeweight=".72pt" strokecolor="#444444">
                <v:path arrowok="t"/>
              </v:shape>
            </v:group>
            <v:group style="position:absolute;left:269;top:2472;width:11376;height:2" coordorigin="269,2472" coordsize="11376,2">
              <v:shape style="position:absolute;left:269;top:2472;width:11376;height:2" coordorigin="269,2472" coordsize="11376,0" path="m269,2472l11645,2472e" filled="f" stroked="t" strokeweight=".72pt" strokecolor="#484848">
                <v:path arrowok="t"/>
              </v:shape>
            </v:group>
            <v:group style="position:absolute;left:269;top:2712;width:11376;height:2" coordorigin="269,2712" coordsize="11376,2">
              <v:shape style="position:absolute;left:269;top:2712;width:11376;height:2" coordorigin="269,2712" coordsize="11376,0" path="m269,2712l11645,2712e" filled="f" stroked="t" strokeweight=".72pt" strokecolor="#3F3F3F">
                <v:path arrowok="t"/>
              </v:shape>
            </v:group>
            <v:group style="position:absolute;left:461;top:2957;width:11184;height:2" coordorigin="461,2957" coordsize="11184,2">
              <v:shape style="position:absolute;left:461;top:2957;width:11184;height:2" coordorigin="461,2957" coordsize="11184,0" path="m461,2957l11645,2957e" filled="f" stroked="t" strokeweight=".72pt" strokecolor="#3B3B3B">
                <v:path arrowok="t"/>
              </v:shape>
            </v:group>
            <v:group style="position:absolute;left:269;top:3437;width:11376;height:2" coordorigin="269,3437" coordsize="11376,2">
              <v:shape style="position:absolute;left:269;top:3437;width:11376;height:2" coordorigin="269,3437" coordsize="11376,0" path="m269,3437l11645,3437e" filled="f" stroked="t" strokeweight=".72pt" strokecolor="#484848">
                <v:path arrowok="t"/>
              </v:shape>
            </v:group>
            <v:group style="position:absolute;left:3840;top:3427;width:2;height:1008" coordorigin="3840,3427" coordsize="2,1008">
              <v:shape style="position:absolute;left:3840;top:3427;width:2;height:1008" coordorigin="3840,3427" coordsize="0,1008" path="m3840,4435l3840,3427e" filled="f" stroked="t" strokeweight=".96pt" strokecolor="#545454">
                <v:path arrowok="t"/>
              </v:shape>
            </v:group>
            <v:group style="position:absolute;left:2338;top:4416;width:2;height:12043" coordorigin="2338,4416" coordsize="2,12043">
              <v:shape style="position:absolute;left:2338;top:4416;width:2;height:12043" coordorigin="2338,4416" coordsize="0,12043" path="m2338,16459l2338,4416e" filled="f" stroked="t" strokeweight=".72pt" strokecolor="#3B3B3B">
                <v:path arrowok="t"/>
              </v:shape>
            </v:group>
            <v:group style="position:absolute;left:269;top:4430;width:11376;height:2" coordorigin="269,4430" coordsize="11376,2">
              <v:shape style="position:absolute;left:269;top:4430;width:11376;height:2" coordorigin="269,4430" coordsize="11376,0" path="m269,4430l11645,4430e" filled="f" stroked="t" strokeweight=".96pt" strokecolor="#484848">
                <v:path arrowok="t"/>
              </v:shape>
            </v:group>
            <v:group style="position:absolute;left:269;top:4704;width:11376;height:2" coordorigin="269,4704" coordsize="11376,2">
              <v:shape style="position:absolute;left:269;top:4704;width:11376;height:2" coordorigin="269,4704" coordsize="11376,0" path="m269,4704l11645,4704e" filled="f" stroked="t" strokeweight=".72pt" strokecolor="#484848">
                <v:path arrowok="t"/>
              </v:shape>
            </v:group>
            <v:group style="position:absolute;left:2314;top:4954;width:9331;height:2" coordorigin="2314,4954" coordsize="9331,2">
              <v:shape style="position:absolute;left:2314;top:4954;width:9331;height:2" coordorigin="2314,4954" coordsize="9331,0" path="m2314,4954l11645,4954e" filled="f" stroked="t" strokeweight=".72pt" strokecolor="#4B4B4B">
                <v:path arrowok="t"/>
              </v:shape>
            </v:group>
            <v:group style="position:absolute;left:4901;top:4944;width:2;height:2179" coordorigin="4901,4944" coordsize="2,2179">
              <v:shape style="position:absolute;left:4901;top:4944;width:2;height:2179" coordorigin="4901,4944" coordsize="0,2179" path="m4901,7123l4901,4944e" filled="f" stroked="t" strokeweight=".48pt" strokecolor="#1F1F1F">
                <v:path arrowok="t"/>
              </v:shape>
            </v:group>
            <v:group style="position:absolute;left:4896;top:5438;width:6749;height:2" coordorigin="4896,5438" coordsize="6749,2">
              <v:shape style="position:absolute;left:4896;top:5438;width:6749;height:2" coordorigin="4896,5438" coordsize="6749,0" path="m4896,5438l11645,5438e" filled="f" stroked="t" strokeweight=".48pt" strokecolor="#2F2F2F">
                <v:path arrowok="t"/>
              </v:shape>
            </v:group>
            <v:group style="position:absolute;left:4896;top:5683;width:6749;height:2" coordorigin="4896,5683" coordsize="6749,2">
              <v:shape style="position:absolute;left:4896;top:5683;width:6749;height:2" coordorigin="4896,5683" coordsize="6749,0" path="m4896,5683l11645,5683e" filled="f" stroked="t" strokeweight=".96pt" strokecolor="#545454">
                <v:path arrowok="t"/>
              </v:shape>
            </v:group>
            <v:group style="position:absolute;left:4896;top:5923;width:6749;height:2" coordorigin="4896,5923" coordsize="6749,2">
              <v:shape style="position:absolute;left:4896;top:5923;width:6749;height:2" coordorigin="4896,5923" coordsize="6749,0" path="m4896,5923l11645,5923e" filled="f" stroked="t" strokeweight=".72pt" strokecolor="#4F4F4F">
                <v:path arrowok="t"/>
              </v:shape>
            </v:group>
            <v:group style="position:absolute;left:2323;top:6878;width:9326;height:2" coordorigin="2323,6878" coordsize="9326,2">
              <v:shape style="position:absolute;left:2323;top:6878;width:9326;height:2" coordorigin="2323,6878" coordsize="9326,0" path="m2323,6878l11650,6878e" filled="f" stroked="t" strokeweight=".48pt" strokecolor="#2F2F2F">
                <v:path arrowok="t"/>
              </v:shape>
            </v:group>
            <v:group style="position:absolute;left:2323;top:6163;width:9322;height:2" coordorigin="2323,6163" coordsize="9322,2">
              <v:shape style="position:absolute;left:2323;top:6163;width:9322;height:2" coordorigin="2323,6163" coordsize="9322,0" path="m2323,6163l11645,6163e" filled="f" stroked="t" strokeweight=".96pt" strokecolor="#545454">
                <v:path arrowok="t"/>
              </v:shape>
            </v:group>
            <v:group style="position:absolute;left:2323;top:7114;width:9331;height:2" coordorigin="2323,7114" coordsize="9331,2">
              <v:shape style="position:absolute;left:2323;top:7114;width:9331;height:2" coordorigin="2323,7114" coordsize="9331,0" path="m2323,7114l11654,7114e" filled="f" stroked="t" strokeweight=".96pt" strokecolor="#545454">
                <v:path arrowok="t"/>
              </v:shape>
            </v:group>
            <v:group style="position:absolute;left:269;top:7354;width:11386;height:2" coordorigin="269,7354" coordsize="11386,2">
              <v:shape style="position:absolute;left:269;top:7354;width:11386;height:2" coordorigin="269,7354" coordsize="11386,0" path="m269,7354l11654,7354e" filled="f" stroked="t" strokeweight=".72pt" strokecolor="#484848">
                <v:path arrowok="t"/>
              </v:shape>
            </v:group>
            <v:group style="position:absolute;left:269;top:7829;width:11386;height:2" coordorigin="269,7829" coordsize="11386,2">
              <v:shape style="position:absolute;left:269;top:7829;width:11386;height:2" coordorigin="269,7829" coordsize="11386,0" path="m269,7829l11654,7829e" filled="f" stroked="t" strokeweight=".48pt" strokecolor="#2F2F2F">
                <v:path arrowok="t"/>
              </v:shape>
            </v:group>
            <v:group style="position:absolute;left:4906;top:7824;width:2;height:739" coordorigin="4906,7824" coordsize="2,739">
              <v:shape style="position:absolute;left:4906;top:7824;width:2;height:739" coordorigin="4906,7824" coordsize="0,739" path="m4906,8563l4906,7824e" filled="f" stroked="t" strokeweight=".96pt" strokecolor="#575757">
                <v:path arrowok="t"/>
              </v:shape>
            </v:group>
            <v:group style="position:absolute;left:4896;top:8074;width:6758;height:2" coordorigin="4896,8074" coordsize="6758,2">
              <v:shape style="position:absolute;left:4896;top:8074;width:6758;height:2" coordorigin="4896,8074" coordsize="6758,0" path="m4896,8074l11654,8074e" filled="f" stroked="t" strokeweight=".96pt" strokecolor="#544F54">
                <v:path arrowok="t"/>
              </v:shape>
            </v:group>
            <v:group style="position:absolute;left:4896;top:8314;width:6758;height:2" coordorigin="4896,8314" coordsize="6758,2">
              <v:shape style="position:absolute;left:4896;top:8314;width:6758;height:2" coordorigin="4896,8314" coordsize="6758,0" path="m4896,8314l11654,8314e" filled="f" stroked="t" strokeweight=".96pt" strokecolor="#575757">
                <v:path arrowok="t"/>
              </v:shape>
            </v:group>
            <v:group style="position:absolute;left:278;top:9365;width:11376;height:2" coordorigin="278,9365" coordsize="11376,2">
              <v:shape style="position:absolute;left:278;top:9365;width:11376;height:2" coordorigin="278,9365" coordsize="11376,0" path="m278,9365l11654,9365e" filled="f" stroked="t" strokeweight=".48pt" strokecolor="#3B3B3B">
                <v:path arrowok="t"/>
              </v:shape>
            </v:group>
            <v:group style="position:absolute;left:269;top:8558;width:11386;height:2" coordorigin="269,8558" coordsize="11386,2">
              <v:shape style="position:absolute;left:269;top:8558;width:11386;height:2" coordorigin="269,8558" coordsize="11386,0" path="m269,8558l11654,8558e" filled="f" stroked="t" strokeweight=".48pt" strokecolor="#2F2F2F">
                <v:path arrowok="t"/>
              </v:shape>
            </v:group>
            <v:group style="position:absolute;left:278;top:10210;width:11376;height:2" coordorigin="278,10210" coordsize="11376,2">
              <v:shape style="position:absolute;left:278;top:10210;width:11376;height:2" coordorigin="278,10210" coordsize="11376,0" path="m278,10210l11654,10210e" filled="f" stroked="t" strokeweight=".48pt" strokecolor="#2F2F2F">
                <v:path arrowok="t"/>
              </v:shape>
            </v:group>
            <v:group style="position:absolute;left:278;top:10454;width:11381;height:2" coordorigin="278,10454" coordsize="11381,2">
              <v:shape style="position:absolute;left:278;top:10454;width:11381;height:2" coordorigin="278,10454" coordsize="11381,0" path="m278,10454l11659,10454e" filled="f" stroked="t" strokeweight=".72pt" strokecolor="#4B4B4B">
                <v:path arrowok="t"/>
              </v:shape>
            </v:group>
            <v:group style="position:absolute;left:278;top:11174;width:11386;height:2" coordorigin="278,11174" coordsize="11386,2">
              <v:shape style="position:absolute;left:278;top:11174;width:11386;height:2" coordorigin="278,11174" coordsize="11386,0" path="m278,11174l11664,11174e" filled="f" stroked="t" strokeweight=".72pt" strokecolor="#4B4B4B">
                <v:path arrowok="t"/>
              </v:shape>
            </v:group>
            <v:group style="position:absolute;left:1670;top:11405;width:2;height:5054" coordorigin="1670,11405" coordsize="2,5054">
              <v:shape style="position:absolute;left:1670;top:11405;width:2;height:5054" coordorigin="1670,11405" coordsize="0,5054" path="m1670,16459l1670,11405e" filled="f" stroked="t" strokeweight=".72pt" strokecolor="#444444">
                <v:path arrowok="t"/>
              </v:shape>
            </v:group>
            <v:group style="position:absolute;left:278;top:11414;width:11386;height:2" coordorigin="278,11414" coordsize="11386,2">
              <v:shape style="position:absolute;left:278;top:11414;width:11386;height:2" coordorigin="278,11414" coordsize="11386,0" path="m278,11414l11664,11414e" filled="f" stroked="t" strokeweight=".72pt" strokecolor="#4B4B4B">
                <v:path arrowok="t"/>
              </v:shape>
            </v:group>
            <v:group style="position:absolute;left:1094;top:11405;width:2;height:5054" coordorigin="1094,11405" coordsize="2,5054">
              <v:shape style="position:absolute;left:1094;top:11405;width:2;height:5054" coordorigin="1094,11405" coordsize="0,5054" path="m1094,16459l1094,11405e" filled="f" stroked="t" strokeweight=".72pt" strokecolor="#3F3F3F">
                <v:path arrowok="t"/>
              </v:shape>
            </v:group>
            <v:group style="position:absolute;left:278;top:11654;width:11386;height:2" coordorigin="278,11654" coordsize="11386,2">
              <v:shape style="position:absolute;left:278;top:11654;width:11386;height:2" coordorigin="278,11654" coordsize="11386,0" path="m278,11654l11664,11654e" filled="f" stroked="t" strokeweight=".72pt" strokecolor="#545454">
                <v:path arrowok="t"/>
              </v:shape>
            </v:group>
            <v:group style="position:absolute;left:288;top:13747;width:2059;height:2" coordorigin="288,13747" coordsize="2059,2">
              <v:shape style="position:absolute;left:288;top:13747;width:2059;height:2" coordorigin="288,13747" coordsize="2059,0" path="m288,13747l2347,13747e" filled="f" stroked="t" strokeweight=".96pt" strokecolor="#545454">
                <v:path arrowok="t"/>
              </v:shape>
            </v:group>
            <v:group style="position:absolute;left:288;top:16445;width:11386;height:2" coordorigin="288,16445" coordsize="11386,2">
              <v:shape style="position:absolute;left:288;top:16445;width:11386;height:2" coordorigin="288,16445" coordsize="11386,0" path="m288,16445l11674,16445e" filled="f" stroked="t" strokeweight=".72pt" strokecolor="#676767">
                <v:path arrowok="t"/>
              </v:shape>
            </v:group>
            <v:group style="position:absolute;left:7392;top:11405;width:2;height:5045" coordorigin="7392,11405" coordsize="2,5045">
              <v:shape style="position:absolute;left:7392;top:11405;width:2;height:5045" coordorigin="7392,11405" coordsize="0,5045" path="m7392,16450l7392,11405e" filled="f" stroked="t" strokeweight=".72pt" strokecolor="#444444">
                <v:path arrowok="t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106"/>
        </w:rPr>
        <w:t>itfaiy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6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8"/>
          <w:w w:val="10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·r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6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1"/>
          <w:w w:val="6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2745" w:right="69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03" w:lineRule="exact"/>
        <w:ind w:left="842" w:right="2903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14B97"/>
          <w:spacing w:val="0"/>
          <w:w w:val="199"/>
          <w:i/>
        </w:rPr>
        <w:t>/u.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36" w:after="0" w:line="239" w:lineRule="exact"/>
        <w:ind w:left="394" w:right="-76"/>
        <w:jc w:val="left"/>
        <w:tabs>
          <w:tab w:pos="374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238.385422pt;margin-top:10.659907pt;width:.1pt;height:12.278321pt;mso-position-horizontal-relative:page;mso-position-vertical-relative:paragraph;z-index:-15548" coordorigin="4768,213" coordsize="2,246">
            <v:shape style="position:absolute;left:4768;top:213;width:2;height:246" coordorigin="4768,213" coordsize="0,246" path="m4768,459l4768,213e" filled="f" stroked="t" strokeweight="1.268830pt" strokecolor="#E9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3"/>
          <w:szCs w:val="23"/>
          <w:color w:val="3872D1"/>
          <w:w w:val="147"/>
          <w:b/>
          <w:bCs/>
          <w:position w:val="-3"/>
        </w:rPr>
        <w:t>Muharf</w:t>
      </w:r>
      <w:r>
        <w:rPr>
          <w:rFonts w:ascii="Arial" w:hAnsi="Arial" w:cs="Arial" w:eastAsia="Arial"/>
          <w:sz w:val="23"/>
          <w:szCs w:val="23"/>
          <w:color w:val="3872D1"/>
          <w:spacing w:val="6"/>
          <w:w w:val="148"/>
          <w:b/>
          <w:bCs/>
          <w:position w:val="-3"/>
        </w:rPr>
        <w:t>A</w:t>
      </w:r>
      <w:r>
        <w:rPr>
          <w:rFonts w:ascii="Arial" w:hAnsi="Arial" w:cs="Arial" w:eastAsia="Arial"/>
          <w:sz w:val="23"/>
          <w:szCs w:val="23"/>
          <w:color w:val="2D7BEF"/>
          <w:spacing w:val="-3"/>
          <w:w w:val="94"/>
          <w:b/>
          <w:bCs/>
          <w:position w:val="-3"/>
        </w:rPr>
        <w:t>L</w:t>
      </w:r>
      <w:r>
        <w:rPr>
          <w:rFonts w:ascii="Arial" w:hAnsi="Arial" w:cs="Arial" w:eastAsia="Arial"/>
          <w:sz w:val="23"/>
          <w:szCs w:val="23"/>
          <w:color w:val="3872D1"/>
          <w:spacing w:val="0"/>
          <w:w w:val="101"/>
          <w:b/>
          <w:bCs/>
          <w:position w:val="-3"/>
        </w:rPr>
        <w:t>B</w:t>
      </w:r>
      <w:r>
        <w:rPr>
          <w:rFonts w:ascii="Arial" w:hAnsi="Arial" w:cs="Arial" w:eastAsia="Arial"/>
          <w:sz w:val="23"/>
          <w:szCs w:val="23"/>
          <w:color w:val="3872D1"/>
          <w:spacing w:val="0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3872D1"/>
          <w:spacing w:val="17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3872D1"/>
          <w:spacing w:val="0"/>
          <w:w w:val="100"/>
          <w:b/>
          <w:bCs/>
          <w:position w:val="-3"/>
        </w:rPr>
        <w:t>y</w:t>
      </w:r>
      <w:r>
        <w:rPr>
          <w:rFonts w:ascii="Arial" w:hAnsi="Arial" w:cs="Arial" w:eastAsia="Arial"/>
          <w:sz w:val="24"/>
          <w:szCs w:val="24"/>
          <w:color w:val="3872D1"/>
          <w:spacing w:val="-51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3872D1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24"/>
          <w:szCs w:val="24"/>
          <w:color w:val="3872D1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600"/>
          <w:position w:val="-3"/>
        </w:rPr>
        <w:t>,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560" w:right="2072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0"/>
          <w:szCs w:val="20"/>
          <w:color w:val="3872D1"/>
          <w:w w:val="108"/>
          <w:position w:val="1"/>
        </w:rPr>
        <w:t>It</w:t>
      </w:r>
      <w:r>
        <w:rPr>
          <w:rFonts w:ascii="Arial" w:hAnsi="Arial" w:cs="Arial" w:eastAsia="Arial"/>
          <w:sz w:val="20"/>
          <w:szCs w:val="20"/>
          <w:color w:val="3872D1"/>
          <w:spacing w:val="-6"/>
          <w:w w:val="108"/>
          <w:position w:val="1"/>
        </w:rPr>
        <w:t>f</w:t>
      </w:r>
      <w:r>
        <w:rPr>
          <w:rFonts w:ascii="Arial" w:hAnsi="Arial" w:cs="Arial" w:eastAsia="Arial"/>
          <w:sz w:val="20"/>
          <w:szCs w:val="20"/>
          <w:color w:val="5279C4"/>
          <w:spacing w:val="-7"/>
          <w:w w:val="100"/>
          <w:position w:val="1"/>
        </w:rPr>
        <w:t>a</w:t>
      </w:r>
      <w:r>
        <w:rPr>
          <w:rFonts w:ascii="Arial" w:hAnsi="Arial" w:cs="Arial" w:eastAsia="Arial"/>
          <w:sz w:val="20"/>
          <w:szCs w:val="20"/>
          <w:color w:val="85A1C6"/>
          <w:spacing w:val="-20"/>
          <w:w w:val="164"/>
          <w:position w:val="1"/>
        </w:rPr>
        <w:t>i</w:t>
      </w:r>
      <w:r>
        <w:rPr>
          <w:rFonts w:ascii="Arial" w:hAnsi="Arial" w:cs="Arial" w:eastAsia="Arial"/>
          <w:sz w:val="20"/>
          <w:szCs w:val="20"/>
          <w:color w:val="6B90CC"/>
          <w:spacing w:val="0"/>
          <w:w w:val="94"/>
          <w:position w:val="1"/>
        </w:rPr>
        <w:t>ye</w:t>
      </w:r>
      <w:r>
        <w:rPr>
          <w:rFonts w:ascii="Arial" w:hAnsi="Arial" w:cs="Arial" w:eastAsia="Arial"/>
          <w:sz w:val="20"/>
          <w:szCs w:val="20"/>
          <w:color w:val="6B90CC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20"/>
          <w:szCs w:val="20"/>
          <w:color w:val="6B90CC"/>
          <w:spacing w:val="2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6B90CC"/>
          <w:spacing w:val="-7"/>
          <w:w w:val="100"/>
          <w:position w:val="1"/>
        </w:rPr>
        <w:t>u</w:t>
      </w:r>
      <w:r>
        <w:rPr>
          <w:rFonts w:ascii="Arial" w:hAnsi="Arial" w:cs="Arial" w:eastAsia="Arial"/>
          <w:sz w:val="20"/>
          <w:szCs w:val="20"/>
          <w:color w:val="6487AE"/>
          <w:spacing w:val="-1"/>
          <w:w w:val="100"/>
          <w:position w:val="1"/>
        </w:rPr>
        <w:t>z</w:t>
      </w:r>
      <w:r>
        <w:rPr>
          <w:rFonts w:ascii="Arial" w:hAnsi="Arial" w:cs="Arial" w:eastAsia="Arial"/>
          <w:sz w:val="20"/>
          <w:szCs w:val="20"/>
          <w:color w:val="6B90CC"/>
          <w:spacing w:val="0"/>
          <w:w w:val="100"/>
          <w:position w:val="1"/>
        </w:rPr>
        <w:t>ey</w:t>
      </w:r>
      <w:r>
        <w:rPr>
          <w:rFonts w:ascii="Arial" w:hAnsi="Arial" w:cs="Arial" w:eastAsia="Arial"/>
          <w:sz w:val="20"/>
          <w:szCs w:val="20"/>
          <w:color w:val="6B90CC"/>
          <w:spacing w:val="-5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6B90CC"/>
          <w:spacing w:val="-8"/>
          <w:w w:val="112"/>
          <w:position w:val="1"/>
        </w:rPr>
        <w:t>B</w:t>
      </w:r>
      <w:r>
        <w:rPr>
          <w:rFonts w:ascii="Arial" w:hAnsi="Arial" w:cs="Arial" w:eastAsia="Arial"/>
          <w:sz w:val="18"/>
          <w:szCs w:val="18"/>
          <w:color w:val="5279C4"/>
          <w:spacing w:val="-5"/>
          <w:w w:val="110"/>
          <w:position w:val="1"/>
        </w:rPr>
        <w:t>ö</w:t>
      </w:r>
      <w:r>
        <w:rPr>
          <w:rFonts w:ascii="Arial" w:hAnsi="Arial" w:cs="Arial" w:eastAsia="Arial"/>
          <w:sz w:val="18"/>
          <w:szCs w:val="18"/>
          <w:color w:val="4660EB"/>
          <w:spacing w:val="-4"/>
          <w:w w:val="182"/>
          <w:position w:val="1"/>
        </w:rPr>
        <w:t>l</w:t>
      </w:r>
      <w:r>
        <w:rPr>
          <w:rFonts w:ascii="Arial" w:hAnsi="Arial" w:cs="Arial" w:eastAsia="Arial"/>
          <w:sz w:val="18"/>
          <w:szCs w:val="18"/>
          <w:color w:val="5279C4"/>
          <w:spacing w:val="0"/>
          <w:w w:val="108"/>
          <w:position w:val="1"/>
        </w:rPr>
        <w:t>ge</w:t>
      </w:r>
      <w:r>
        <w:rPr>
          <w:rFonts w:ascii="Arial" w:hAnsi="Arial" w:cs="Arial" w:eastAsia="Arial"/>
          <w:sz w:val="18"/>
          <w:szCs w:val="18"/>
          <w:color w:val="5279C4"/>
          <w:spacing w:val="-36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A1FDFF"/>
          <w:spacing w:val="0"/>
          <w:w w:val="39"/>
          <w:position w:val="1"/>
        </w:rPr>
        <w:t>-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485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7BEF"/>
          <w:spacing w:val="0"/>
          <w:w w:val="100"/>
        </w:rPr>
        <w:t>2.Posta</w:t>
      </w:r>
      <w:r>
        <w:rPr>
          <w:rFonts w:ascii="Times New Roman" w:hAnsi="Times New Roman" w:cs="Times New Roman" w:eastAsia="Times New Roman"/>
          <w:sz w:val="21"/>
          <w:szCs w:val="21"/>
          <w:color w:val="2D7BE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7BEF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6B90CC"/>
          <w:spacing w:val="0"/>
          <w:w w:val="113"/>
          <w:i/>
        </w:rPr>
        <w:t>"</w:t>
      </w:r>
      <w:r>
        <w:rPr>
          <w:rFonts w:ascii="Arial" w:hAnsi="Arial" w:cs="Arial" w:eastAsia="Arial"/>
          <w:sz w:val="20"/>
          <w:szCs w:val="20"/>
          <w:color w:val="6B90CC"/>
          <w:spacing w:val="-35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5279C4"/>
          <w:spacing w:val="0"/>
          <w:w w:val="81"/>
          <w:i/>
        </w:rPr>
        <w:t>r</w:t>
      </w:r>
      <w:r>
        <w:rPr>
          <w:rFonts w:ascii="Arial" w:hAnsi="Arial" w:cs="Arial" w:eastAsia="Arial"/>
          <w:sz w:val="20"/>
          <w:szCs w:val="20"/>
          <w:color w:val="5279C4"/>
          <w:spacing w:val="0"/>
          <w:w w:val="81"/>
          <w:i/>
        </w:rPr>
        <w:t> </w:t>
      </w:r>
      <w:r>
        <w:rPr>
          <w:rFonts w:ascii="Arial" w:hAnsi="Arial" w:cs="Arial" w:eastAsia="Arial"/>
          <w:sz w:val="20"/>
          <w:szCs w:val="20"/>
          <w:color w:val="5279C4"/>
          <w:spacing w:val="17"/>
          <w:w w:val="81"/>
          <w:i/>
        </w:rPr>
        <w:t> </w:t>
      </w:r>
      <w:r>
        <w:rPr>
          <w:rFonts w:ascii="Arial" w:hAnsi="Arial" w:cs="Arial" w:eastAsia="Arial"/>
          <w:sz w:val="20"/>
          <w:szCs w:val="20"/>
          <w:color w:val="5279C4"/>
          <w:spacing w:val="0"/>
          <w:w w:val="100"/>
        </w:rPr>
        <w:t>plr</w:t>
      </w:r>
      <w:r>
        <w:rPr>
          <w:rFonts w:ascii="Arial" w:hAnsi="Arial" w:cs="Arial" w:eastAsia="Arial"/>
          <w:sz w:val="20"/>
          <w:szCs w:val="20"/>
          <w:color w:val="5279C4"/>
          <w:spacing w:val="2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279C4"/>
          <w:spacing w:val="0"/>
          <w:w w:val="100"/>
        </w:rPr>
        <w:t>Ar</w:t>
      </w:r>
      <w:r>
        <w:rPr>
          <w:rFonts w:ascii="Arial" w:hAnsi="Arial" w:cs="Arial" w:eastAsia="Arial"/>
          <w:sz w:val="20"/>
          <w:szCs w:val="20"/>
          <w:color w:val="5279C4"/>
          <w:spacing w:val="-6"/>
          <w:w w:val="100"/>
        </w:rPr>
        <w:t>n</w:t>
      </w:r>
      <w:r>
        <w:rPr>
          <w:rFonts w:ascii="Arial" w:hAnsi="Arial" w:cs="Arial" w:eastAsia="Arial"/>
          <w:sz w:val="20"/>
          <w:szCs w:val="20"/>
          <w:color w:val="3872D1"/>
          <w:spacing w:val="-10"/>
          <w:w w:val="100"/>
        </w:rPr>
        <w:t>i</w:t>
      </w:r>
      <w:r>
        <w:rPr>
          <w:rFonts w:ascii="Arial" w:hAnsi="Arial" w:cs="Arial" w:eastAsia="Arial"/>
          <w:sz w:val="20"/>
          <w:szCs w:val="20"/>
          <w:color w:val="5279C4"/>
          <w:spacing w:val="-1"/>
          <w:w w:val="100"/>
        </w:rPr>
        <w:t>r</w:t>
      </w:r>
      <w:r>
        <w:rPr>
          <w:rFonts w:ascii="Arial" w:hAnsi="Arial" w:cs="Arial" w:eastAsia="Arial"/>
          <w:sz w:val="20"/>
          <w:szCs w:val="20"/>
          <w:color w:val="6B90CC"/>
          <w:spacing w:val="0"/>
          <w:w w:val="100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2617" w:right="67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azmı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2845" w:right="88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ift.Ç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6"/>
        </w:rPr>
        <w:t>ş.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8" w:right="2392"/>
        <w:jc w:val="center"/>
        <w:tabs>
          <w:tab w:pos="1600" w:val="left"/>
        </w:tabs>
        <w:rPr>
          <w:rFonts w:ascii="Arial" w:hAnsi="Arial" w:cs="Arial" w:eastAsia="Arial"/>
          <w:sz w:val="49"/>
          <w:szCs w:val="49"/>
        </w:rPr>
      </w:pPr>
      <w:rPr/>
      <w:r>
        <w:rPr/>
        <w:pict>
          <v:shape style="position:absolute;margin-left:250.559998pt;margin-top:.940709pt;width:72pt;height:58.560001pt;mso-position-horizontal-relative:page;mso-position-vertical-relative:paragraph;z-index:-15552" type="#_x0000_t75">
            <v:imagedata r:id="rId66" o:title=""/>
          </v:shape>
        </w:pict>
      </w:r>
      <w:r>
        <w:rPr/>
        <w:pict>
          <v:group style="position:absolute;margin-left:149.040009pt;margin-top:26.020712pt;width:62.160001pt;height:.1pt;mso-position-horizontal-relative:page;mso-position-vertical-relative:paragraph;z-index:-15550" coordorigin="2981,520" coordsize="1243,2">
            <v:shape style="position:absolute;left:2981;top:520;width:1243;height:2" coordorigin="2981,520" coordsize="1243,0" path="m2981,520l4224,520e" filled="f" stroked="t" strokeweight="2.4pt" strokecolor="#444FA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0"/>
          <w:szCs w:val="10"/>
          <w:color w:val="414B97"/>
          <w:spacing w:val="0"/>
          <w:w w:val="181"/>
          <w:b/>
          <w:bCs/>
          <w:i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414B97"/>
          <w:spacing w:val="0"/>
          <w:w w:val="100"/>
          <w:b/>
          <w:bCs/>
          <w:i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414B97"/>
          <w:spacing w:val="0"/>
          <w:w w:val="100"/>
          <w:b/>
          <w:bCs/>
          <w:i/>
        </w:rPr>
      </w:r>
      <w:r>
        <w:rPr>
          <w:rFonts w:ascii="Arial" w:hAnsi="Arial" w:cs="Arial" w:eastAsia="Arial"/>
          <w:sz w:val="49"/>
          <w:szCs w:val="49"/>
          <w:color w:val="2A2F6E"/>
          <w:spacing w:val="0"/>
          <w:w w:val="104"/>
          <w:i/>
          <w:position w:val="2"/>
        </w:rPr>
        <w:t>1</w:t>
      </w:r>
      <w:r>
        <w:rPr>
          <w:rFonts w:ascii="Arial" w:hAnsi="Arial" w:cs="Arial" w:eastAsia="Arial"/>
          <w:sz w:val="49"/>
          <w:szCs w:val="49"/>
          <w:color w:val="000000"/>
          <w:spacing w:val="0"/>
          <w:w w:val="100"/>
          <w:position w:val="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2" w:right="2227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6"/>
          <w:b/>
          <w:bCs/>
        </w:rPr>
        <w:t>erimKÖSE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23" w:after="0" w:line="240" w:lineRule="auto"/>
        <w:ind w:left="86" w:right="2171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!tfaiv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82828"/>
          <w:spacing w:val="2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Kuze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282828"/>
          <w:spacing w:val="-1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Böla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82828"/>
          <w:spacing w:val="2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6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75" w:right="180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82828"/>
          <w:spacing w:val="0"/>
          <w:w w:val="80"/>
          <w:i/>
        </w:rPr>
        <w:t>1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0"/>
          <w:i/>
        </w:rPr>
        <w:t>  </w:t>
      </w:r>
      <w:r>
        <w:rPr>
          <w:rFonts w:ascii="Arial" w:hAnsi="Arial" w:cs="Arial" w:eastAsia="Arial"/>
          <w:sz w:val="20"/>
          <w:szCs w:val="20"/>
          <w:color w:val="282828"/>
          <w:spacing w:val="32"/>
          <w:w w:val="80"/>
          <w:i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0"/>
          <w:i/>
        </w:rPr>
        <w:t>1</w:t>
      </w:r>
      <w:r>
        <w:rPr>
          <w:rFonts w:ascii="Arial" w:hAnsi="Arial" w:cs="Arial" w:eastAsia="Arial"/>
          <w:sz w:val="20"/>
          <w:szCs w:val="20"/>
          <w:color w:val="282828"/>
          <w:spacing w:val="2"/>
          <w:w w:val="8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731" w:right="164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11.71701pt;margin-top:1.164358pt;width:18.57168pt;height:48.818126pt;mso-position-horizontal-relative:page;mso-position-vertical-relative:paragraph;z-index:-15547" coordorigin="8234,23" coordsize="371,976">
            <v:group style="position:absolute;left:8234;top:23;width:371;height:900" coordorigin="8234,23" coordsize="371,900">
              <v:shape style="position:absolute;left:8234;top:23;width:371;height:900" coordorigin="8234,23" coordsize="371,900" path="m8234,23l8606,23,8606,924,8234,924,8234,23e" filled="t" fillcolor="#E9EDED" stroked="f">
                <v:path arrowok="t"/>
                <v:fill/>
              </v:shape>
            </v:group>
            <v:group style="position:absolute;left:8317;top:809;width:128;height:191" coordorigin="8317,809" coordsize="128,191">
              <v:shape style="position:absolute;left:8317;top:809;width:128;height:191" coordorigin="8317,809" coordsize="128,191" path="m8317,809l8444,809,8444,1000,8317,1000,8317,809e" filled="t" fillcolor="#E9ED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17"/>
          <w:w w:val="88"/>
          <w:position w:val="-3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8A8A8A"/>
          <w:spacing w:val="-6"/>
          <w:w w:val="13"/>
          <w:position w:val="-3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101"/>
          <w:position w:val="-3"/>
        </w:rPr>
        <w:t>f?iY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4"/>
          <w:w w:val="105"/>
          <w:position w:val="-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82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1"/>
          <w:w w:val="101"/>
          <w:position w:val="-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A2F6E"/>
          <w:spacing w:val="0"/>
          <w:w w:val="600"/>
          <w:position w:val="-3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15" w:lineRule="exact"/>
        <w:ind w:left="67"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43"/>
          <w:szCs w:val="43"/>
        </w:rPr>
      </w:pPr>
      <w:rPr/>
      <w:r>
        <w:rPr>
          <w:rFonts w:ascii="Arial" w:hAnsi="Arial" w:cs="Arial" w:eastAsia="Arial"/>
          <w:sz w:val="66"/>
          <w:szCs w:val="66"/>
          <w:color w:val="8A8A8A"/>
          <w:spacing w:val="-2"/>
          <w:w w:val="41"/>
        </w:rPr>
        <w:t>/</w:t>
      </w:r>
      <w:r>
        <w:rPr>
          <w:rFonts w:ascii="Arial" w:hAnsi="Arial" w:cs="Arial" w:eastAsia="Arial"/>
          <w:sz w:val="66"/>
          <w:szCs w:val="66"/>
          <w:color w:val="BFBFBF"/>
          <w:spacing w:val="0"/>
          <w:w w:val="26"/>
        </w:rPr>
        <w:t>.</w:t>
      </w:r>
      <w:r>
        <w:rPr>
          <w:rFonts w:ascii="Arial" w:hAnsi="Arial" w:cs="Arial" w:eastAsia="Arial"/>
          <w:sz w:val="66"/>
          <w:szCs w:val="66"/>
          <w:color w:val="BFBFBF"/>
          <w:spacing w:val="33"/>
          <w:w w:val="26"/>
        </w:rPr>
        <w:t>.</w:t>
      </w:r>
      <w:r>
        <w:rPr>
          <w:rFonts w:ascii="Arial" w:hAnsi="Arial" w:cs="Arial" w:eastAsia="Arial"/>
          <w:sz w:val="66"/>
          <w:szCs w:val="66"/>
          <w:color w:val="AEAEAE"/>
          <w:spacing w:val="0"/>
          <w:w w:val="77"/>
        </w:rPr>
        <w:t>/,</w:t>
      </w:r>
      <w:r>
        <w:rPr>
          <w:rFonts w:ascii="Arial" w:hAnsi="Arial" w:cs="Arial" w:eastAsia="Arial"/>
          <w:sz w:val="66"/>
          <w:szCs w:val="66"/>
          <w:color w:val="AEAEAE"/>
          <w:spacing w:val="-32"/>
          <w:w w:val="100"/>
        </w:rPr>
        <w:t> </w:t>
      </w:r>
      <w:r>
        <w:rPr>
          <w:rFonts w:ascii="Arial" w:hAnsi="Arial" w:cs="Arial" w:eastAsia="Arial"/>
          <w:sz w:val="66"/>
          <w:szCs w:val="66"/>
          <w:color w:val="424B69"/>
          <w:spacing w:val="0"/>
          <w:w w:val="112"/>
        </w:rPr>
        <w:t>i</w:t>
      </w:r>
      <w:r>
        <w:rPr>
          <w:rFonts w:ascii="Arial" w:hAnsi="Arial" w:cs="Arial" w:eastAsia="Arial"/>
          <w:sz w:val="66"/>
          <w:szCs w:val="66"/>
          <w:color w:val="424B69"/>
          <w:spacing w:val="-110"/>
          <w:w w:val="111"/>
        </w:rPr>
        <w:t>Q</w:t>
      </w:r>
      <w:r>
        <w:rPr>
          <w:rFonts w:ascii="Arial" w:hAnsi="Arial" w:cs="Arial" w:eastAsia="Arial"/>
          <w:sz w:val="66"/>
          <w:szCs w:val="66"/>
          <w:color w:val="9E9E9E"/>
          <w:spacing w:val="0"/>
          <w:w w:val="77"/>
        </w:rPr>
        <w:t>r</w:t>
      </w:r>
      <w:r>
        <w:rPr>
          <w:rFonts w:ascii="Arial" w:hAnsi="Arial" w:cs="Arial" w:eastAsia="Arial"/>
          <w:sz w:val="66"/>
          <w:szCs w:val="66"/>
          <w:color w:val="9E9E9E"/>
          <w:spacing w:val="0"/>
          <w:w w:val="100"/>
        </w:rPr>
        <w:tab/>
      </w:r>
      <w:r>
        <w:rPr>
          <w:rFonts w:ascii="Arial" w:hAnsi="Arial" w:cs="Arial" w:eastAsia="Arial"/>
          <w:sz w:val="66"/>
          <w:szCs w:val="66"/>
          <w:color w:val="9E9E9E"/>
          <w:spacing w:val="0"/>
          <w:w w:val="100"/>
        </w:rPr>
      </w:r>
      <w:r>
        <w:rPr>
          <w:rFonts w:ascii="Times New Roman" w:hAnsi="Times New Roman" w:cs="Times New Roman" w:eastAsia="Times New Roman"/>
          <w:sz w:val="43"/>
          <w:szCs w:val="43"/>
          <w:color w:val="343DA7"/>
          <w:spacing w:val="0"/>
          <w:w w:val="78"/>
          <w:i/>
        </w:rPr>
        <w:t>--&gt;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</w:rPr>
      </w:r>
    </w:p>
    <w:p>
      <w:pPr>
        <w:spacing w:before="0" w:after="0" w:line="175" w:lineRule="exact"/>
        <w:ind w:left="34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406.828918pt;margin-top:1.632983pt;width:.1pt;height:9.549805pt;mso-position-horizontal-relative:page;mso-position-vertical-relative:paragraph;z-index:-15546" coordorigin="8137,33" coordsize="2,191">
            <v:shape style="position:absolute;left:8137;top:33;width:2;height:191" coordorigin="8137,33" coordsize="0,191" path="m8137,224l8137,33e" filled="f" stroked="t" strokeweight="2.6298pt" strokecolor="#E9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BFBFBF"/>
          <w:spacing w:val="0"/>
          <w:w w:val="65"/>
          <w:position w:val="-4"/>
        </w:rPr>
        <w:t>1</w:t>
      </w:r>
      <w:r>
        <w:rPr>
          <w:rFonts w:ascii="Arial" w:hAnsi="Arial" w:cs="Arial" w:eastAsia="Arial"/>
          <w:sz w:val="14"/>
          <w:szCs w:val="14"/>
          <w:color w:val="BFBFBF"/>
          <w:spacing w:val="0"/>
          <w:w w:val="65"/>
          <w:position w:val="-4"/>
        </w:rPr>
        <w:t>  </w:t>
      </w:r>
      <w:r>
        <w:rPr>
          <w:rFonts w:ascii="Arial" w:hAnsi="Arial" w:cs="Arial" w:eastAsia="Arial"/>
          <w:sz w:val="14"/>
          <w:szCs w:val="14"/>
          <w:color w:val="BFBFBF"/>
          <w:spacing w:val="18"/>
          <w:w w:val="65"/>
          <w:position w:val="-4"/>
        </w:rPr>
        <w:t> </w:t>
      </w:r>
      <w:r>
        <w:rPr>
          <w:rFonts w:ascii="Arial" w:hAnsi="Arial" w:cs="Arial" w:eastAsia="Arial"/>
          <w:sz w:val="14"/>
          <w:szCs w:val="14"/>
          <w:color w:val="282828"/>
          <w:spacing w:val="7"/>
          <w:w w:val="47"/>
          <w:position w:val="1"/>
        </w:rPr>
        <w:t>_</w:t>
      </w:r>
      <w:r>
        <w:rPr>
          <w:rFonts w:ascii="Arial" w:hAnsi="Arial" w:cs="Arial" w:eastAsia="Arial"/>
          <w:sz w:val="14"/>
          <w:szCs w:val="14"/>
          <w:color w:val="AEAEAE"/>
          <w:spacing w:val="0"/>
          <w:w w:val="274"/>
          <w:position w:val="1"/>
        </w:rPr>
        <w:t>·</w:t>
      </w:r>
      <w:r>
        <w:rPr>
          <w:rFonts w:ascii="Arial" w:hAnsi="Arial" w:cs="Arial" w:eastAsia="Arial"/>
          <w:sz w:val="14"/>
          <w:szCs w:val="14"/>
          <w:color w:val="AEAEAE"/>
          <w:spacing w:val="-24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505BA1"/>
          <w:spacing w:val="0"/>
          <w:w w:val="267"/>
          <w:position w:val="1"/>
        </w:rPr>
        <w:t>T</w:t>
      </w:r>
      <w:r>
        <w:rPr>
          <w:rFonts w:ascii="Arial" w:hAnsi="Arial" w:cs="Arial" w:eastAsia="Arial"/>
          <w:sz w:val="18"/>
          <w:szCs w:val="18"/>
          <w:color w:val="505BA1"/>
          <w:spacing w:val="-82"/>
          <w:w w:val="267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2A2F6E"/>
          <w:spacing w:val="0"/>
          <w:w w:val="120"/>
          <w:position w:val="1"/>
        </w:rPr>
        <w:t>_</w:t>
      </w:r>
      <w:r>
        <w:rPr>
          <w:rFonts w:ascii="Arial" w:hAnsi="Arial" w:cs="Arial" w:eastAsia="Arial"/>
          <w:sz w:val="18"/>
          <w:szCs w:val="18"/>
          <w:color w:val="2A2F6E"/>
          <w:spacing w:val="-1"/>
          <w:w w:val="120"/>
          <w:position w:val="1"/>
        </w:rPr>
        <w:t>L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56"/>
          <w:position w:val="1"/>
        </w:rPr>
        <w:t>_</w:t>
      </w:r>
      <w:r>
        <w:rPr>
          <w:rFonts w:ascii="Arial" w:hAnsi="Arial" w:cs="Arial" w:eastAsia="Arial"/>
          <w:sz w:val="18"/>
          <w:szCs w:val="18"/>
          <w:color w:val="282828"/>
          <w:spacing w:val="-14"/>
          <w:w w:val="56"/>
          <w:position w:val="1"/>
        </w:rPr>
        <w:t>ı</w:t>
      </w:r>
      <w:r>
        <w:rPr>
          <w:rFonts w:ascii="Arial" w:hAnsi="Arial" w:cs="Arial" w:eastAsia="Arial"/>
          <w:sz w:val="18"/>
          <w:szCs w:val="18"/>
          <w:color w:val="3B3B3B"/>
          <w:spacing w:val="-47"/>
          <w:w w:val="106"/>
          <w:position w:val="1"/>
        </w:rPr>
        <w:t>r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18"/>
          <w:szCs w:val="18"/>
          <w:color w:val="282828"/>
          <w:spacing w:val="-29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5"/>
          <w:position w:val="1"/>
        </w:rPr>
        <w:t>angın</w:t>
      </w:r>
      <w:r>
        <w:rPr>
          <w:rFonts w:ascii="Arial" w:hAnsi="Arial" w:cs="Arial" w:eastAsia="Arial"/>
          <w:sz w:val="18"/>
          <w:szCs w:val="18"/>
          <w:color w:val="3B3B3B"/>
          <w:spacing w:val="-19"/>
          <w:w w:val="106"/>
          <w:position w:val="1"/>
        </w:rPr>
        <w:t>v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92"/>
          <w:position w:val="1"/>
        </w:rPr>
        <w:t>Acil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right="-20"/>
        <w:jc w:val="left"/>
        <w:tabs>
          <w:tab w:pos="4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3"/>
          <w:szCs w:val="23"/>
          <w:color w:val="9E9E9E"/>
          <w:spacing w:val="-38"/>
          <w:w w:val="111"/>
          <w:position w:val="-1"/>
        </w:rPr>
        <w:t>1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600"/>
          <w:position w:val="-1"/>
        </w:rPr>
        <w:t>;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2A2F6E"/>
          <w:spacing w:val="0"/>
          <w:w w:val="94"/>
          <w:position w:val="-1"/>
        </w:rPr>
        <w:t>_)</w:t>
      </w:r>
      <w:r>
        <w:rPr>
          <w:rFonts w:ascii="Arial" w:hAnsi="Arial" w:cs="Arial" w:eastAsia="Arial"/>
          <w:sz w:val="18"/>
          <w:szCs w:val="18"/>
          <w:color w:val="2A2F6E"/>
          <w:spacing w:val="0"/>
          <w:w w:val="94"/>
          <w:position w:val="-1"/>
        </w:rPr>
        <w:t>"</w:t>
      </w:r>
      <w:r>
        <w:rPr>
          <w:rFonts w:ascii="Arial" w:hAnsi="Arial" w:cs="Arial" w:eastAsia="Arial"/>
          <w:sz w:val="18"/>
          <w:szCs w:val="18"/>
          <w:color w:val="2A2F6E"/>
          <w:spacing w:val="6"/>
          <w:w w:val="94"/>
          <w:position w:val="-1"/>
        </w:rPr>
        <w:t>'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94"/>
          <w:position w:val="-1"/>
        </w:rPr>
        <w:t>ildahale</w:t>
      </w:r>
      <w:r>
        <w:rPr>
          <w:rFonts w:ascii="Arial" w:hAnsi="Arial" w:cs="Arial" w:eastAsia="Arial"/>
          <w:sz w:val="18"/>
          <w:szCs w:val="18"/>
          <w:color w:val="3B3B3B"/>
          <w:spacing w:val="-16"/>
          <w:w w:val="94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79"/>
          <w:position w:val="-1"/>
        </w:rPr>
        <w:t>'Ş_ı,ıbe</w:t>
      </w:r>
      <w:r>
        <w:rPr>
          <w:rFonts w:ascii="Arial" w:hAnsi="Arial" w:cs="Arial" w:eastAsia="Arial"/>
          <w:sz w:val="18"/>
          <w:szCs w:val="18"/>
          <w:color w:val="282828"/>
          <w:spacing w:val="1"/>
          <w:w w:val="79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79"/>
          <w:position w:val="-1"/>
        </w:rPr>
        <w:t>Müdürü</w:t>
      </w:r>
      <w:r>
        <w:rPr>
          <w:rFonts w:ascii="Arial" w:hAnsi="Arial" w:cs="Arial" w:eastAsia="Arial"/>
          <w:sz w:val="18"/>
          <w:szCs w:val="18"/>
          <w:color w:val="282828"/>
          <w:spacing w:val="29"/>
          <w:w w:val="79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-7"/>
          <w:w w:val="72"/>
          <w:position w:val="-1"/>
        </w:rPr>
        <w:t>V</w:t>
      </w:r>
      <w:r>
        <w:rPr>
          <w:rFonts w:ascii="Arial" w:hAnsi="Arial" w:cs="Arial" w:eastAsia="Arial"/>
          <w:sz w:val="18"/>
          <w:szCs w:val="18"/>
          <w:color w:val="8A8A8A"/>
          <w:spacing w:val="0"/>
          <w:w w:val="106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29" w:right="-20"/>
        <w:jc w:val="left"/>
        <w:tabs>
          <w:tab w:pos="560" w:val="left"/>
          <w:tab w:pos="136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480.320007pt;margin-top:8.977961pt;width:.1pt;height:12.788819pt;mso-position-horizontal-relative:page;mso-position-vertical-relative:paragraph;z-index:-15544" coordorigin="9606,180" coordsize="2,256">
            <v:shape style="position:absolute;left:9606;top:180;width:2;height:256" coordorigin="9606,180" coordsize="0,256" path="m9606,180l9606,435,9606,180xe" filled="t" fillcolor="#E9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3"/>
          <w:szCs w:val="23"/>
          <w:color w:val="AEAEAE"/>
          <w:spacing w:val="-16"/>
          <w:w w:val="134"/>
          <w:position w:val="-1"/>
        </w:rPr>
        <w:t>\</w:t>
      </w:r>
      <w:r>
        <w:rPr>
          <w:rFonts w:ascii="Times New Roman" w:hAnsi="Times New Roman" w:cs="Times New Roman" w:eastAsia="Times New Roman"/>
          <w:sz w:val="23"/>
          <w:szCs w:val="23"/>
          <w:color w:val="8A8A8A"/>
          <w:spacing w:val="0"/>
          <w:w w:val="47"/>
          <w:position w:val="-1"/>
        </w:rPr>
        <w:t>..</w:t>
      </w:r>
      <w:r>
        <w:rPr>
          <w:rFonts w:ascii="Times New Roman" w:hAnsi="Times New Roman" w:cs="Times New Roman" w:eastAsia="Times New Roman"/>
          <w:sz w:val="23"/>
          <w:szCs w:val="23"/>
          <w:color w:val="8A8A8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8A8A8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9E9E9E"/>
          <w:spacing w:val="0"/>
          <w:w w:val="54"/>
          <w:position w:val="-1"/>
        </w:rPr>
        <w:t>,,.</w:t>
      </w:r>
      <w:r>
        <w:rPr>
          <w:rFonts w:ascii="Times New Roman" w:hAnsi="Times New Roman" w:cs="Times New Roman" w:eastAsia="Times New Roman"/>
          <w:sz w:val="20"/>
          <w:szCs w:val="20"/>
          <w:color w:val="9E9E9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9E9E9E"/>
          <w:spacing w:val="0"/>
          <w:w w:val="100"/>
          <w:position w:val="-1"/>
        </w:rPr>
      </w:r>
      <w:r>
        <w:rPr>
          <w:rFonts w:ascii="Arial" w:hAnsi="Arial" w:cs="Arial" w:eastAsia="Arial"/>
          <w:sz w:val="28"/>
          <w:szCs w:val="28"/>
          <w:color w:val="BFBFBF"/>
          <w:spacing w:val="0"/>
          <w:w w:val="153"/>
          <w:position w:val="-1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163" w:right="-20"/>
        <w:jc w:val="left"/>
        <w:tabs>
          <w:tab w:pos="540" w:val="left"/>
          <w:tab w:pos="1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28.615021pt;margin-top:2.102648pt;width:7.7895pt;height:12.490196pt;mso-position-horizontal-relative:page;mso-position-vertical-relative:paragraph;z-index:-15545" coordorigin="8572,42" coordsize="156,250">
            <v:group style="position:absolute;left:8644;top:71;width:55;height:82" coordorigin="8644,71" coordsize="55,82">
              <v:shape style="position:absolute;left:8644;top:71;width:55;height:82" coordorigin="8644,71" coordsize="55,82" path="m8672,153l8672,71e" filled="f" stroked="t" strokeweight="2.875pt" strokecolor="#E9EDED">
                <v:path arrowok="t"/>
              </v:shape>
            </v:group>
            <v:group style="position:absolute;left:8585;top:88;width:2;height:191" coordorigin="8585,88" coordsize="2,191">
              <v:shape style="position:absolute;left:8585;top:88;width:2;height:191" coordorigin="8585,88" coordsize="0,191" path="m8585,279l8585,88e" filled="f" stroked="t" strokeweight="1.242190pt" strokecolor="#E9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6"/>
          <w:szCs w:val="6"/>
          <w:color w:val="AEAEAE"/>
          <w:spacing w:val="0"/>
          <w:w w:val="100"/>
          <w:position w:val="-2"/>
        </w:rPr>
        <w:t>••</w:t>
      </w:r>
      <w:r>
        <w:rPr>
          <w:rFonts w:ascii="Arial" w:hAnsi="Arial" w:cs="Arial" w:eastAsia="Arial"/>
          <w:sz w:val="6"/>
          <w:szCs w:val="6"/>
          <w:color w:val="AEAEAE"/>
          <w:spacing w:val="-14"/>
          <w:w w:val="100"/>
          <w:position w:val="-2"/>
        </w:rPr>
        <w:t> </w:t>
      </w:r>
      <w:r>
        <w:rPr>
          <w:rFonts w:ascii="Arial" w:hAnsi="Arial" w:cs="Arial" w:eastAsia="Arial"/>
          <w:sz w:val="6"/>
          <w:szCs w:val="6"/>
          <w:color w:val="AEAEAE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6"/>
          <w:szCs w:val="6"/>
          <w:color w:val="AEAEAE"/>
          <w:spacing w:val="0"/>
          <w:w w:val="100"/>
          <w:position w:val="-2"/>
        </w:rPr>
      </w:r>
      <w:r>
        <w:rPr>
          <w:rFonts w:ascii="Arial" w:hAnsi="Arial" w:cs="Arial" w:eastAsia="Arial"/>
          <w:sz w:val="6"/>
          <w:szCs w:val="6"/>
          <w:color w:val="BFBFBF"/>
          <w:spacing w:val="0"/>
          <w:w w:val="185"/>
          <w:position w:val="-2"/>
        </w:rPr>
        <w:t>y</w:t>
      </w:r>
      <w:r>
        <w:rPr>
          <w:rFonts w:ascii="Arial" w:hAnsi="Arial" w:cs="Arial" w:eastAsia="Arial"/>
          <w:sz w:val="6"/>
          <w:szCs w:val="6"/>
          <w:color w:val="BFBFBF"/>
          <w:spacing w:val="14"/>
          <w:w w:val="18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E9E9E"/>
          <w:spacing w:val="0"/>
          <w:w w:val="59"/>
          <w:position w:val="-2"/>
        </w:rPr>
        <w:t>.(!....</w:t>
      </w:r>
      <w:r>
        <w:rPr>
          <w:rFonts w:ascii="Times New Roman" w:hAnsi="Times New Roman" w:cs="Times New Roman" w:eastAsia="Times New Roman"/>
          <w:sz w:val="19"/>
          <w:szCs w:val="19"/>
          <w:color w:val="9E9E9E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9E9E9E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0"/>
          <w:w w:val="59"/>
          <w:position w:val="-2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11"/>
          <w:w w:val="5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0"/>
          <w:w w:val="59"/>
          <w:position w:val="-2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0"/>
          <w:w w:val="59"/>
          <w:position w:val="-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10"/>
          <w:w w:val="5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0"/>
          <w:w w:val="59"/>
          <w:position w:val="-2"/>
        </w:rPr>
        <w:t>""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6" w:lineRule="exact"/>
        <w:ind w:left="318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435.79187pt;margin-top:5.130880pt;width:.1pt;height:6.730957pt;mso-position-horizontal-relative:page;mso-position-vertical-relative:paragraph;z-index:-15543" coordorigin="8716,103" coordsize="2,135">
            <v:shape style="position:absolute;left:8716;top:103;width:2;height:135" coordorigin="8716,103" coordsize="0,135" path="m8716,237l8716,103e" filled="f" stroked="t" strokeweight="4.14375pt" strokecolor="#E9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8A8A8A"/>
          <w:spacing w:val="-11"/>
          <w:w w:val="341"/>
          <w:position w:val="1"/>
        </w:rPr>
        <w:t>:</w:t>
      </w:r>
      <w:r>
        <w:rPr>
          <w:rFonts w:ascii="Arial" w:hAnsi="Arial" w:cs="Arial" w:eastAsia="Arial"/>
          <w:sz w:val="14"/>
          <w:szCs w:val="14"/>
          <w:color w:val="BFBFBF"/>
          <w:spacing w:val="0"/>
          <w:w w:val="49"/>
          <w:position w:val="1"/>
        </w:rPr>
        <w:t>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586"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v:group style="position:absolute;margin-left:457.429871pt;margin-top:2.998396pt;width:.1pt;height:5.384766pt;mso-position-horizontal-relative:page;mso-position-vertical-relative:paragraph;z-index:-15542" coordorigin="9149,60" coordsize="2,108">
            <v:shape style="position:absolute;left:9149;top:60;width:2;height:108" coordorigin="9149,60" coordsize="0,108" path="m9149,168l9149,60e" filled="f" stroked="t" strokeweight="3.03972pt" strokecolor="#E9EDED">
              <v:path arrowok="t"/>
            </v:shape>
          </v:group>
          <w10:wrap type="none"/>
        </w:pict>
      </w:r>
      <w:r>
        <w:rPr/>
        <w:pict>
          <v:group style="position:absolute;margin-left:464.931pt;margin-top:2.998396pt;width:.1pt;height:5.384766pt;mso-position-horizontal-relative:page;mso-position-vertical-relative:paragraph;z-index:-15541" coordorigin="9299,60" coordsize="2,108">
            <v:shape style="position:absolute;left:9299;top:60;width:2;height:108" coordorigin="9299,60" coordsize="0,108" path="m9299,168l9299,60e" filled="f" stroked="t" strokeweight="1.122pt" strokecolor="#E9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7.820007pt;margin-top:3.937906pt;width:1.3104pt;height:4pt;mso-position-horizontal-relative:page;mso-position-vertical-relative:paragraph;z-index:-15540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BFBFBF"/>
                      <w:spacing w:val="0"/>
                      <w:w w:val="182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0"/>
          <w:szCs w:val="10"/>
          <w:color w:val="AEAEAE"/>
          <w:spacing w:val="0"/>
          <w:w w:val="67"/>
          <w:position w:val="5"/>
        </w:rPr>
        <w:t>ı"1:</w:t>
      </w:r>
      <w:r>
        <w:rPr>
          <w:rFonts w:ascii="Times New Roman" w:hAnsi="Times New Roman" w:cs="Times New Roman" w:eastAsia="Times New Roman"/>
          <w:sz w:val="10"/>
          <w:szCs w:val="10"/>
          <w:color w:val="AEAEAE"/>
          <w:spacing w:val="13"/>
          <w:w w:val="67"/>
          <w:position w:val="5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E9E9E"/>
          <w:spacing w:val="0"/>
          <w:w w:val="67"/>
          <w:b/>
          <w:bCs/>
          <w:position w:val="-1"/>
        </w:rPr>
        <w:t>1ı</w:t>
      </w:r>
      <w:r>
        <w:rPr>
          <w:rFonts w:ascii="Times New Roman" w:hAnsi="Times New Roman" w:cs="Times New Roman" w:eastAsia="Times New Roman"/>
          <w:sz w:val="10"/>
          <w:szCs w:val="10"/>
          <w:color w:val="9E9E9E"/>
          <w:spacing w:val="0"/>
          <w:w w:val="67"/>
          <w:b/>
          <w:bCs/>
          <w:position w:val="-1"/>
        </w:rPr>
        <w:t>"</w:t>
      </w:r>
      <w:r>
        <w:rPr>
          <w:rFonts w:ascii="Times New Roman" w:hAnsi="Times New Roman" w:cs="Times New Roman" w:eastAsia="Times New Roman"/>
          <w:sz w:val="10"/>
          <w:szCs w:val="10"/>
          <w:color w:val="9E9E9E"/>
          <w:spacing w:val="0"/>
          <w:w w:val="67"/>
          <w:b/>
          <w:bCs/>
          <w:position w:val="-1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9E9E9E"/>
          <w:spacing w:val="3"/>
          <w:w w:val="67"/>
          <w:b/>
          <w:bCs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8A8A8A"/>
          <w:spacing w:val="0"/>
          <w:w w:val="67"/>
          <w:b/>
          <w:bCs/>
          <w:position w:val="-1"/>
        </w:rPr>
        <w:t>J!</w:t>
      </w:r>
      <w:r>
        <w:rPr>
          <w:rFonts w:ascii="Arial" w:hAnsi="Arial" w:cs="Arial" w:eastAsia="Arial"/>
          <w:sz w:val="13"/>
          <w:szCs w:val="13"/>
          <w:color w:val="8A8A8A"/>
          <w:spacing w:val="0"/>
          <w:w w:val="67"/>
          <w:b/>
          <w:bCs/>
          <w:position w:val="-1"/>
        </w:rPr>
        <w:t>  </w:t>
      </w:r>
      <w:r>
        <w:rPr>
          <w:rFonts w:ascii="Arial" w:hAnsi="Arial" w:cs="Arial" w:eastAsia="Arial"/>
          <w:sz w:val="13"/>
          <w:szCs w:val="13"/>
          <w:color w:val="8A8A8A"/>
          <w:spacing w:val="18"/>
          <w:w w:val="67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EAEAE"/>
          <w:spacing w:val="0"/>
          <w:w w:val="100"/>
          <w:position w:val="-1"/>
        </w:rPr>
        <w:t>tf</w:t>
      </w:r>
      <w:r>
        <w:rPr>
          <w:rFonts w:ascii="Times New Roman" w:hAnsi="Times New Roman" w:cs="Times New Roman" w:eastAsia="Times New Roman"/>
          <w:sz w:val="8"/>
          <w:szCs w:val="8"/>
          <w:color w:val="AEAEAE"/>
          <w:spacing w:val="0"/>
          <w:w w:val="100"/>
          <w:position w:val="-1"/>
        </w:rPr>
        <w:t>     </w:t>
      </w:r>
      <w:r>
        <w:rPr>
          <w:rFonts w:ascii="Times New Roman" w:hAnsi="Times New Roman" w:cs="Times New Roman" w:eastAsia="Times New Roman"/>
          <w:sz w:val="8"/>
          <w:szCs w:val="8"/>
          <w:color w:val="AEAEAE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FBFBF"/>
          <w:spacing w:val="4"/>
          <w:w w:val="73"/>
          <w:position w:val="-1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9E9E9E"/>
          <w:spacing w:val="0"/>
          <w:w w:val="309"/>
          <w:position w:val="5"/>
        </w:rPr>
        <w:t>·'</w:t>
      </w:r>
      <w:r>
        <w:rPr>
          <w:rFonts w:ascii="Times New Roman" w:hAnsi="Times New Roman" w:cs="Times New Roman" w:eastAsia="Times New Roman"/>
          <w:sz w:val="10"/>
          <w:szCs w:val="10"/>
          <w:color w:val="9E9E9E"/>
          <w:spacing w:val="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FBFBF"/>
          <w:spacing w:val="0"/>
          <w:w w:val="356"/>
          <w:position w:val="5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60" w:right="40"/>
          <w:cols w:num="3" w:equalWidth="0">
            <w:col w:w="872" w:space="1464"/>
            <w:col w:w="4423" w:space="1174"/>
            <w:col w:w="3787"/>
          </w:cols>
        </w:sectPr>
      </w:pPr>
      <w:rPr/>
    </w:p>
    <w:p>
      <w:pPr>
        <w:spacing w:before="62" w:after="0" w:line="217" w:lineRule="auto"/>
        <w:ind w:left="650" w:right="-149" w:firstLine="-228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6"/>
          <w:szCs w:val="86"/>
          <w:color w:val="4B4B4B"/>
          <w:spacing w:val="-784"/>
          <w:w w:val="164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2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BÜYÜKŞEHIR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3" w:lineRule="auto"/>
        <w:ind w:left="538" w:right="4346" w:firstLine="-8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06.040009pt;margin-top:1.455535pt;width:33.840001pt;height:33.6pt;mso-position-horizontal-relative:page;mso-position-vertical-relative:paragraph;z-index:-15537" coordorigin="10121,29" coordsize="677,672">
            <v:group style="position:absolute;left:10670;top:53;width:2;height:624" coordorigin="10670,53" coordsize="2,624">
              <v:shape style="position:absolute;left:10670;top:53;width:2;height:624" coordorigin="10670,53" coordsize="0,624" path="m10670,677l10670,53e" filled="f" stroked="t" strokeweight="2.4pt" strokecolor="#879090">
                <v:path arrowok="t"/>
              </v:shape>
            </v:group>
            <v:group style="position:absolute;left:10147;top:188;width:624;height:2" coordorigin="10147,188" coordsize="624,2">
              <v:shape style="position:absolute;left:10147;top:188;width:624;height:2" coordorigin="10147,188" coordsize="624,0" path="m10147,188l10771,188e" filled="f" stroked="t" strokeweight="2.64pt" strokecolor="#777C7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BAŞKANLIÖI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-35" w:right="398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192" w:lineRule="exact"/>
        <w:ind w:left="1062" w:right="503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00" w:bottom="280" w:left="200" w:right="280"/>
          <w:cols w:num="2" w:equalWidth="0">
            <w:col w:w="1668" w:space="2111"/>
            <w:col w:w="7661"/>
          </w:cols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2" w:after="0" w:line="203" w:lineRule="exact"/>
        <w:ind w:left="136" w:right="-20"/>
        <w:jc w:val="left"/>
        <w:tabs>
          <w:tab w:pos="1380" w:val="left"/>
          <w:tab w:pos="3200" w:val="left"/>
          <w:tab w:pos="5600" w:val="left"/>
          <w:tab w:pos="7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5B5B5D"/>
          <w:spacing w:val="0"/>
          <w:w w:val="89"/>
          <w:position w:val="1"/>
        </w:rPr>
        <w:t>[Qia</w:t>
      </w:r>
      <w:r>
        <w:rPr>
          <w:rFonts w:ascii="Arial" w:hAnsi="Arial" w:cs="Arial" w:eastAsia="Arial"/>
          <w:sz w:val="17"/>
          <w:szCs w:val="17"/>
          <w:color w:val="5B5B5D"/>
          <w:spacing w:val="0"/>
          <w:w w:val="89"/>
          <w:position w:val="1"/>
        </w:rPr>
        <w:t>y</w:t>
      </w:r>
      <w:r>
        <w:rPr>
          <w:rFonts w:ascii="Arial" w:hAnsi="Arial" w:cs="Arial" w:eastAsia="Arial"/>
          <w:sz w:val="17"/>
          <w:szCs w:val="17"/>
          <w:color w:val="5B5B5D"/>
          <w:spacing w:val="11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06/05/2017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0"/>
          <w:w w:val="81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0"/>
          <w:w w:val="80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3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83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8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62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rim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30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8"/>
          <w:position w:val="-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7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20:20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tr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8"/>
          <w:w w:val="100"/>
          <w:position w:val="-1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el: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  <w:position w:val="-1"/>
        </w:rPr>
        <w:t>110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280"/>
        </w:sectPr>
      </w:pPr>
      <w:rPr/>
    </w:p>
    <w:p>
      <w:pPr>
        <w:spacing w:before="9" w:after="0" w:line="240" w:lineRule="auto"/>
        <w:ind w:left="155" w:right="-20"/>
        <w:jc w:val="left"/>
        <w:tabs>
          <w:tab w:pos="1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"/>
          <w:w w:val="57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0"/>
          <w:w w:val="9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0"/>
          <w:w w:val="89"/>
        </w:rPr>
        <w:t>&lt;ı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06/05/2017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192" w:lineRule="exact"/>
        <w:ind w:left="155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Karabağla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  <w:position w:val="-1"/>
        </w:rPr>
        <w:t>51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70"/>
          <w:position w:val="-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7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  <w:position w:val="-1"/>
        </w:rPr>
        <w:t>sokak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right="-20"/>
        <w:jc w:val="left"/>
        <w:tabs>
          <w:tab w:pos="1220" w:val="left"/>
          <w:tab w:pos="2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B5B5D"/>
          <w:w w:val="95"/>
        </w:rPr>
        <w:t>!Ka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w w:val="96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7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1"/>
          <w:w w:val="7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36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2807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Santral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280"/>
          <w:cols w:num="2" w:equalWidth="0">
            <w:col w:w="3065" w:space="153"/>
            <w:col w:w="8222"/>
          </w:cols>
        </w:sectPr>
      </w:pPr>
      <w:rPr/>
    </w:p>
    <w:p>
      <w:pPr>
        <w:spacing w:before="19" w:after="0" w:line="240" w:lineRule="auto"/>
        <w:ind w:left="155" w:right="-20"/>
        <w:jc w:val="left"/>
        <w:tabs>
          <w:tab w:pos="1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Ooğn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7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"/>
          <w:w w:val="7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8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0"/>
          <w:w w:val="97"/>
        </w:rPr>
        <w:t>ar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"/>
          <w:w w:val="97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67"/>
        </w:rPr>
        <w:t>ai1,1ıı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95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97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66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58" w:lineRule="auto"/>
        <w:ind w:left="155" w:right="299"/>
        <w:jc w:val="left"/>
        <w:tabs>
          <w:tab w:pos="1360" w:val="left"/>
          <w:tab w:pos="3700" w:val="left"/>
          <w:tab w:pos="4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9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5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54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5"/>
          <w:w w:val="15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0"/>
          <w:position w:val="1"/>
        </w:rPr>
        <w:t>Yan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9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49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nı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97"/>
          <w:position w:val="0"/>
        </w:rPr>
        <w:t>Y</w:t>
      </w:r>
      <w:r>
        <w:rPr>
          <w:rFonts w:ascii="Arial" w:hAnsi="Arial" w:cs="Arial" w:eastAsia="Arial"/>
          <w:sz w:val="17"/>
          <w:szCs w:val="17"/>
          <w:color w:val="4B4B4B"/>
          <w:spacing w:val="4"/>
          <w:w w:val="97"/>
          <w:position w:val="0"/>
        </w:rPr>
        <w:t>a</w:t>
      </w:r>
      <w:r>
        <w:rPr>
          <w:rFonts w:ascii="Arial" w:hAnsi="Arial" w:cs="Arial" w:eastAsia="Arial"/>
          <w:sz w:val="17"/>
          <w:szCs w:val="17"/>
          <w:color w:val="313131"/>
          <w:spacing w:val="-9"/>
          <w:w w:val="97"/>
          <w:position w:val="0"/>
        </w:rPr>
        <w:t>n</w:t>
      </w:r>
      <w:r>
        <w:rPr>
          <w:rFonts w:ascii="Arial" w:hAnsi="Arial" w:cs="Arial" w:eastAsia="Arial"/>
          <w:sz w:val="17"/>
          <w:szCs w:val="17"/>
          <w:color w:val="5B5B5D"/>
          <w:spacing w:val="-20"/>
          <w:w w:val="97"/>
          <w:position w:val="0"/>
        </w:rPr>
        <w:t>g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97"/>
          <w:position w:val="0"/>
        </w:rPr>
        <w:t>ı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97"/>
          <w:position w:val="0"/>
        </w:rPr>
        <w:t>n</w:t>
      </w:r>
      <w:r>
        <w:rPr>
          <w:rFonts w:ascii="Arial" w:hAnsi="Arial" w:cs="Arial" w:eastAsia="Arial"/>
          <w:sz w:val="17"/>
          <w:szCs w:val="17"/>
          <w:color w:val="313131"/>
          <w:spacing w:val="4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54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8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8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ını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  <w:position w:val="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ind w:left="3707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w w:val="83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6"/>
          <w:u w:val="single" w:color="000000"/>
          <w:position w:val="-2"/>
        </w:rPr>
        <w:t>13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6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7"/>
          <w:w w:val="96"/>
          <w:u w:val="single" w:color="0000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7"/>
          <w:w w:val="96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7"/>
          <w:w w:val="96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"/>
          <w:w w:val="96"/>
          <w:u w:val="single" w:color="000000"/>
          <w:position w:val="-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"/>
          <w:w w:val="96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"/>
          <w:w w:val="96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-3"/>
          <w:w w:val="96"/>
          <w:u w:val="single" w:color="000000"/>
          <w:position w:val="-2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-3"/>
          <w:w w:val="96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-3"/>
          <w:w w:val="96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6"/>
          <w:u w:val="single" w:color="000000"/>
          <w:position w:val="-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6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96"/>
          <w:u w:val="single" w:color="000000"/>
          <w:position w:val="-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96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96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6"/>
          <w:u w:val="single" w:color="000000"/>
          <w:position w:val="-2"/>
        </w:rPr>
        <w:t>arm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6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6"/>
          <w:u w:val="single" w:color="0000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6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2"/>
          <w:w w:val="96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u w:val="single" w:color="000000"/>
          <w:position w:val="-2"/>
        </w:rPr>
        <w:t>Kn&amp;i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u w:val="single" w:color="0000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9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2"/>
          <w:u w:val="single" w:color="000000"/>
          <w:position w:val="-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2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5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5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5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"/>
          <w:w w:val="61"/>
          <w:u w:val="single" w:color="000000"/>
          <w:position w:val="-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"/>
          <w:w w:val="61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"/>
          <w:w w:val="61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1"/>
          <w:u w:val="single" w:color="000000"/>
          <w:position w:val="-2"/>
        </w:rPr>
        <w:t>ıı_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1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1"/>
          <w:u w:val="single" w:color="0000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1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1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60"/>
          <w:position w:val="-2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-34"/>
          <w:w w:val="108"/>
          <w:position w:val="-2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BCBCBC"/>
          <w:spacing w:val="-26"/>
          <w:w w:val="145"/>
          <w:position w:val="-2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1"/>
          <w:position w:val="-2"/>
        </w:rPr>
        <w:t>elik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61" w:lineRule="exact"/>
        <w:ind w:right="361"/>
        <w:jc w:val="right"/>
        <w:tabs>
          <w:tab w:pos="580" w:val="left"/>
          <w:tab w:pos="10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0"/>
          <w:szCs w:val="20"/>
          <w:color w:val="161616"/>
          <w:w w:val="54"/>
          <w:position w:val="-3"/>
        </w:rPr>
        <w:t>ı</w:t>
      </w:r>
      <w:r>
        <w:rPr>
          <w:rFonts w:ascii="Arial" w:hAnsi="Arial" w:cs="Arial" w:eastAsia="Arial"/>
          <w:sz w:val="20"/>
          <w:szCs w:val="20"/>
          <w:color w:val="161616"/>
          <w:w w:val="100"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161616"/>
          <w:w w:val="100"/>
          <w:position w:val="-3"/>
        </w:rPr>
      </w:r>
      <w:r>
        <w:rPr>
          <w:rFonts w:ascii="Arial" w:hAnsi="Arial" w:cs="Arial" w:eastAsia="Arial"/>
          <w:sz w:val="42"/>
          <w:szCs w:val="42"/>
          <w:color w:val="4B4B4B"/>
          <w:w w:val="51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4B4B4B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4B4B4B"/>
          <w:w w:val="100"/>
          <w:position w:val="-3"/>
        </w:rPr>
      </w:r>
      <w:r>
        <w:rPr>
          <w:rFonts w:ascii="Arial" w:hAnsi="Arial" w:cs="Arial" w:eastAsia="Arial"/>
          <w:sz w:val="38"/>
          <w:szCs w:val="38"/>
          <w:color w:val="A5A5A5"/>
          <w:spacing w:val="0"/>
          <w:w w:val="106"/>
          <w:i/>
          <w:position w:val="-3"/>
        </w:rPr>
        <w:t>l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72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81"/>
        </w:rPr>
        <w:t>Yaı:!&amp;'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7"/>
          <w:w w:val="8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0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6"/>
          <w:w w:val="109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56"/>
        </w:rPr>
        <w:t>!_g_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5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10"/>
          <w:w w:val="11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9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7"/>
        </w:rPr>
        <w:t>ııriı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left="63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w w:val="96"/>
        </w:rPr>
        <w:t>Kull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3"/>
          <w:w w:val="8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4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49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4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5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9.920013pt;margin-top:3.609575pt;width:2.08867pt;height:19pt;mso-position-horizontal-relative:page;mso-position-vertical-relative:paragraph;z-index:-15535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A5A5A5"/>
                      <w:spacing w:val="-50"/>
                      <w:w w:val="122"/>
                      <w:i/>
                    </w:rPr>
                    <w:t>l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B4B4B"/>
          <w:w w:val="114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u w:val="single" w:color="000000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u w:val="single" w:color="000000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C7E7E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E7E"/>
          <w:spacing w:val="-8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0"/>
          <w:w w:val="106"/>
        </w:rPr>
        <w:t>...............................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-1"/>
          <w:w w:val="10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E7E"/>
          <w:spacing w:val="-12"/>
          <w:w w:val="13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-2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E7E"/>
          <w:spacing w:val="-3"/>
          <w:w w:val="13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0"/>
          <w:w w:val="106"/>
        </w:rPr>
        <w:t>.................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-1"/>
          <w:w w:val="10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E7E"/>
          <w:spacing w:val="-8"/>
          <w:w w:val="13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0"/>
          <w:w w:val="105"/>
        </w:rPr>
        <w:t>............................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-1"/>
          <w:w w:val="10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0"/>
          <w:w w:val="13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auto"/>
        <w:ind w:left="63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w w:val="86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9"/>
          <w:w w:val="8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8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0"/>
          <w:w w:val="106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20:30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280"/>
          <w:cols w:num="2" w:equalWidth="0">
            <w:col w:w="6055" w:space="143"/>
            <w:col w:w="5242"/>
          </w:cols>
        </w:sectPr>
      </w:pPr>
      <w:rPr/>
    </w:p>
    <w:p>
      <w:pPr>
        <w:spacing w:before="0" w:after="0" w:line="174" w:lineRule="exact"/>
        <w:ind w:left="155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4"/>
        </w:rPr>
        <w:t>pidcn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3" w:lineRule="exact"/>
        <w:ind w:right="-66"/>
        <w:jc w:val="left"/>
        <w:tabs>
          <w:tab w:pos="3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B5B5D"/>
          <w:w w:val="257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3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ibi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81"/>
        </w:rPr>
        <w:t>iJC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1"/>
          <w:w w:val="8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81"/>
        </w:rPr>
        <w:t>rııcı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3"/>
          <w:w w:val="8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C7E7E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miri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8"/>
        </w:rPr>
        <w:t>:Fati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8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Gökme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</w:rPr>
        <w:t>SİMAYLI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tabs>
          <w:tab w:pos="2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:1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21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21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20:21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9"/>
          <w:position w:val="-1"/>
        </w:rPr>
        <w:t>5288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20:24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280"/>
          <w:cols w:num="3" w:equalWidth="0">
            <w:col w:w="1101" w:space="1084"/>
            <w:col w:w="5327" w:space="188"/>
            <w:col w:w="3740"/>
          </w:cols>
        </w:sectPr>
      </w:pPr>
      <w:rPr/>
    </w:p>
    <w:p>
      <w:pPr>
        <w:spacing w:before="0" w:after="0" w:line="282" w:lineRule="exact"/>
        <w:ind w:left="150" w:right="-20"/>
        <w:jc w:val="left"/>
        <w:tabs>
          <w:tab w:pos="4760" w:val="left"/>
          <w:tab w:pos="69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7"/>
        </w:rPr>
        <w:t>Ekibin</w:t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0"/>
          <w:w w:val="103"/>
          <w:position w:val="-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4743" w:right="466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65" w:lineRule="auto"/>
        <w:ind w:left="2200" w:right="4316" w:firstLine="2573"/>
        <w:jc w:val="left"/>
        <w:tabs>
          <w:tab w:pos="4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280"/>
        </w:sectPr>
      </w:pPr>
      <w:rPr/>
    </w:p>
    <w:p>
      <w:pPr>
        <w:spacing w:before="15" w:after="0" w:line="259" w:lineRule="auto"/>
        <w:ind w:left="2195" w:right="993" w:firstLine="-205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Gitınişsc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64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6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9"/>
          <w:w w:val="16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220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192" w:lineRule="exact"/>
        <w:ind w:left="2195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7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280"/>
          <w:cols w:num="2" w:equalWidth="0">
            <w:col w:w="4150" w:space="594"/>
            <w:col w:w="6696"/>
          </w:cols>
        </w:sectPr>
      </w:pPr>
      <w:rPr/>
    </w:p>
    <w:p>
      <w:pPr>
        <w:spacing w:before="29" w:after="0" w:line="192" w:lineRule="exact"/>
        <w:ind w:left="126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5"/>
          <w:w w:val="156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7"/>
          <w:position w:val="-1"/>
        </w:rPr>
        <w:t>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8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74"/>
          <w:position w:val="-1"/>
        </w:rPr>
        <w:t>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74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3"/>
          <w:w w:val="17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8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yannıakta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7"/>
          <w:position w:val="-1"/>
        </w:rPr>
        <w:t>göıüldü.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280"/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70" w:lineRule="exact"/>
        <w:ind w:left="122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-2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70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7"/>
          <w:position w:val="-2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fSöndürmede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9" w:after="0" w:line="142" w:lineRule="exact"/>
        <w:ind w:right="-66"/>
        <w:jc w:val="left"/>
        <w:tabs>
          <w:tab w:pos="186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0"/>
          <w:w w:val="188"/>
          <w:position w:val="-5"/>
        </w:rPr>
        <w:t>u</w:t>
      </w:r>
      <w:r>
        <w:rPr>
          <w:rFonts w:ascii="Arial" w:hAnsi="Arial" w:cs="Arial" w:eastAsia="Arial"/>
          <w:sz w:val="17"/>
          <w:szCs w:val="17"/>
          <w:color w:val="313131"/>
          <w:spacing w:val="-48"/>
          <w:w w:val="188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5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-13"/>
          <w:w w:val="207"/>
          <w:position w:val="-5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7"/>
          <w:position w:val="-5"/>
        </w:rPr>
        <w:t>KCigü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8"/>
          <w:position w:val="-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5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-44"/>
          <w:w w:val="140"/>
          <w:position w:val="-5"/>
        </w:rPr>
        <w:t>K</w:t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41"/>
          <w:position w:val="-5"/>
        </w:rPr>
        <w:t>,K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46" w:lineRule="exact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2"/>
          <w:w w:val="207"/>
          <w:position w:val="-4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9"/>
          <w:position w:val="-4"/>
        </w:rPr>
        <w:t>K.K.T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79"/>
          <w:position w:val="-4"/>
        </w:rPr>
        <w:t>K_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0"/>
          <w:w w:val="79"/>
          <w:position w:val="-4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0"/>
          <w:w w:val="105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50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5"/>
        </w:rPr>
        <w:t>02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-5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280"/>
          <w:cols w:num="5" w:equalWidth="0">
            <w:col w:w="1157" w:space="1566"/>
            <w:col w:w="1187" w:space="829"/>
            <w:col w:w="2740" w:space="726"/>
            <w:col w:w="872" w:space="784"/>
            <w:col w:w="157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71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6"/>
        </w:rPr>
        <w:t>öndürnıe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92" w:lineRule="exact"/>
        <w:ind w:left="14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yok.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33" w:lineRule="exact"/>
        <w:ind w:right="-20"/>
        <w:jc w:val="left"/>
        <w:tabs>
          <w:tab w:pos="1900" w:val="left"/>
          <w:tab w:pos="3480" w:val="left"/>
          <w:tab w:pos="508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89"/>
          <w:position w:val="2"/>
        </w:rPr>
        <w:t>ı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  <w:position w:val="2"/>
        </w:rPr>
      </w:r>
      <w:r>
        <w:rPr>
          <w:rFonts w:ascii="Arial" w:hAnsi="Arial" w:cs="Arial" w:eastAsia="Arial"/>
          <w:sz w:val="26"/>
          <w:szCs w:val="26"/>
          <w:color w:val="5B5B5D"/>
          <w:spacing w:val="0"/>
          <w:w w:val="53"/>
          <w:b/>
          <w:bCs/>
          <w:position w:val="2"/>
        </w:rPr>
        <w:t>ı</w:t>
      </w:r>
      <w:r>
        <w:rPr>
          <w:rFonts w:ascii="Arial" w:hAnsi="Arial" w:cs="Arial" w:eastAsia="Arial"/>
          <w:sz w:val="26"/>
          <w:szCs w:val="26"/>
          <w:color w:val="5B5B5D"/>
          <w:spacing w:val="0"/>
          <w:w w:val="100"/>
          <w:b/>
          <w:bCs/>
          <w:position w:val="2"/>
        </w:rPr>
        <w:tab/>
      </w:r>
      <w:r>
        <w:rPr>
          <w:rFonts w:ascii="Arial" w:hAnsi="Arial" w:cs="Arial" w:eastAsia="Arial"/>
          <w:sz w:val="26"/>
          <w:szCs w:val="26"/>
          <w:color w:val="5B5B5D"/>
          <w:spacing w:val="0"/>
          <w:w w:val="100"/>
          <w:b/>
          <w:bCs/>
          <w:position w:val="2"/>
        </w:rPr>
      </w:r>
      <w:r>
        <w:rPr>
          <w:rFonts w:ascii="Arial" w:hAnsi="Arial" w:cs="Arial" w:eastAsia="Arial"/>
          <w:sz w:val="33"/>
          <w:szCs w:val="33"/>
          <w:color w:val="5B5B5D"/>
          <w:spacing w:val="0"/>
          <w:w w:val="53"/>
          <w:b/>
          <w:bCs/>
          <w:position w:val="0"/>
        </w:rPr>
        <w:t>ı</w:t>
      </w:r>
      <w:r>
        <w:rPr>
          <w:rFonts w:ascii="Arial" w:hAnsi="Arial" w:cs="Arial" w:eastAsia="Arial"/>
          <w:sz w:val="33"/>
          <w:szCs w:val="33"/>
          <w:color w:val="5B5B5D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33"/>
          <w:szCs w:val="33"/>
          <w:color w:val="5B5B5D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26"/>
          <w:szCs w:val="26"/>
          <w:color w:val="6B6B6B"/>
          <w:spacing w:val="0"/>
          <w:w w:val="53"/>
          <w:b/>
          <w:bCs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280"/>
          <w:cols w:num="3" w:equalWidth="0">
            <w:col w:w="2210" w:space="57"/>
            <w:col w:w="750" w:space="1756"/>
            <w:col w:w="6667"/>
          </w:cols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280"/>
        </w:sectPr>
      </w:pPr>
      <w:rPr/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1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53" w:lineRule="auto"/>
        <w:ind w:right="175" w:firstLine="2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tetkiktc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arsadaki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ıraştırma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arsada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ve/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söndürülmede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4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tları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280"/>
          <w:cols w:num="2" w:equalWidth="0">
            <w:col w:w="1624" w:space="538"/>
            <w:col w:w="9278"/>
          </w:cols>
        </w:sectPr>
      </w:pPr>
      <w:rPr/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280"/>
        </w:sectPr>
      </w:pPr>
      <w:rPr/>
    </w:p>
    <w:p>
      <w:pPr>
        <w:spacing w:before="43" w:after="0" w:line="240" w:lineRule="auto"/>
        <w:ind w:left="107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B5B5D"/>
          <w:w w:val="41"/>
        </w:rPr>
        <w:t>ı-:&gt;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82" w:lineRule="auto"/>
        <w:ind w:left="141" w:right="1019" w:firstLine="-24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w w:val="79"/>
        </w:rPr>
        <w:t>!A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Yok.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3" w:lineRule="exact"/>
        <w:ind w:left="15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I'eslinı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2" w:after="0" w:line="240" w:lineRule="auto"/>
        <w:ind w:left="117" w:right="-66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B5B5D"/>
          <w:w w:val="88"/>
        </w:rPr>
        <w:t>ı!iki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hi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DöııOşll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</w:rPr>
        <w:t>rıır</w:t>
      </w:r>
      <w:r>
        <w:rPr>
          <w:rFonts w:ascii="Arial" w:hAnsi="Arial" w:cs="Arial" w:eastAsia="Arial"/>
          <w:sz w:val="17"/>
          <w:szCs w:val="17"/>
          <w:color w:val="4B4B4B"/>
          <w:spacing w:val="-17"/>
          <w:w w:val="100"/>
        </w:rPr>
        <w:t>i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>h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>  </w:t>
      </w:r>
      <w:r>
        <w:rPr>
          <w:rFonts w:ascii="Arial" w:hAnsi="Arial" w:cs="Arial" w:eastAsia="Arial"/>
          <w:sz w:val="17"/>
          <w:szCs w:val="17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39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7"/>
        </w:rPr>
        <w:t>06.05.2017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7" w:after="0" w:line="240" w:lineRule="auto"/>
        <w:ind w:left="66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207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8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9"/>
          <w:w w:val="99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8"/>
          <w:w w:val="11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49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7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0"/>
          <w:w w:val="100"/>
          <w:position w:val="-1"/>
        </w:rPr>
        <w:t>!Saati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1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8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-1"/>
        </w:rPr>
        <w:t>20:55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280"/>
          <w:cols w:num="2" w:equalWidth="0">
            <w:col w:w="3608" w:space="2508"/>
            <w:col w:w="5324"/>
          </w:cols>
        </w:sectPr>
      </w:pPr>
      <w:rPr/>
    </w:p>
    <w:p>
      <w:pPr>
        <w:spacing w:before="23" w:after="0" w:line="359" w:lineRule="exact"/>
        <w:ind w:left="117" w:right="-20"/>
        <w:jc w:val="left"/>
        <w:tabs>
          <w:tab w:pos="2160" w:val="left"/>
        </w:tabs>
        <w:rPr>
          <w:rFonts w:ascii="Courier New" w:hAnsi="Courier New" w:cs="Courier New" w:eastAsia="Courier New"/>
          <w:sz w:val="30"/>
          <w:szCs w:val="30"/>
        </w:rPr>
      </w:pPr>
      <w:rPr/>
      <w:r>
        <w:rPr>
          <w:rFonts w:ascii="Courier New" w:hAnsi="Courier New" w:cs="Courier New" w:eastAsia="Courier New"/>
          <w:sz w:val="30"/>
          <w:szCs w:val="30"/>
          <w:color w:val="A5A5A5"/>
          <w:spacing w:val="-112"/>
          <w:w w:val="53"/>
          <w:position w:val="1"/>
        </w:rPr>
        <w:t>-</w:t>
      </w:r>
      <w:r>
        <w:rPr>
          <w:rFonts w:ascii="Courier New" w:hAnsi="Courier New" w:cs="Courier New" w:eastAsia="Courier New"/>
          <w:sz w:val="30"/>
          <w:szCs w:val="30"/>
          <w:color w:val="7C7E7E"/>
          <w:spacing w:val="0"/>
          <w:w w:val="101"/>
          <w:position w:val="1"/>
        </w:rPr>
        <w:t>·</w:t>
      </w:r>
      <w:r>
        <w:rPr>
          <w:rFonts w:ascii="Courier New" w:hAnsi="Courier New" w:cs="Courier New" w:eastAsia="Courier New"/>
          <w:sz w:val="30"/>
          <w:szCs w:val="30"/>
          <w:color w:val="7C7E7E"/>
          <w:spacing w:val="2"/>
          <w:w w:val="100"/>
          <w:position w:val="1"/>
        </w:rPr>
        <w:t> </w:t>
      </w:r>
      <w:r>
        <w:rPr>
          <w:rFonts w:ascii="Courier New" w:hAnsi="Courier New" w:cs="Courier New" w:eastAsia="Courier New"/>
          <w:sz w:val="30"/>
          <w:szCs w:val="30"/>
          <w:color w:val="7C7E7E"/>
          <w:spacing w:val="-151"/>
          <w:w w:val="101"/>
          <w:position w:val="1"/>
        </w:rPr>
        <w:t>-</w:t>
      </w:r>
      <w:r>
        <w:rPr>
          <w:rFonts w:ascii="Arial" w:hAnsi="Arial" w:cs="Arial" w:eastAsia="Arial"/>
          <w:sz w:val="12"/>
          <w:szCs w:val="12"/>
          <w:color w:val="4B4B4B"/>
          <w:spacing w:val="0"/>
          <w:w w:val="169"/>
          <w:i/>
          <w:position w:val="13"/>
        </w:rPr>
        <w:t>1</w:t>
      </w:r>
      <w:r>
        <w:rPr>
          <w:rFonts w:ascii="Arial" w:hAnsi="Arial" w:cs="Arial" w:eastAsia="Arial"/>
          <w:sz w:val="12"/>
          <w:szCs w:val="12"/>
          <w:color w:val="4B4B4B"/>
          <w:spacing w:val="6"/>
          <w:w w:val="100"/>
          <w:i/>
          <w:position w:val="13"/>
        </w:rPr>
        <w:t> </w:t>
      </w:r>
      <w:r>
        <w:rPr>
          <w:rFonts w:ascii="Courier New" w:hAnsi="Courier New" w:cs="Courier New" w:eastAsia="Courier New"/>
          <w:sz w:val="30"/>
          <w:szCs w:val="30"/>
          <w:color w:val="7C7E7E"/>
          <w:spacing w:val="0"/>
          <w:w w:val="101"/>
          <w:position w:val="1"/>
        </w:rPr>
        <w:t>4</w:t>
      </w:r>
      <w:r>
        <w:rPr>
          <w:rFonts w:ascii="Courier New" w:hAnsi="Courier New" w:cs="Courier New" w:eastAsia="Courier New"/>
          <w:sz w:val="30"/>
          <w:szCs w:val="30"/>
          <w:color w:val="313131"/>
          <w:spacing w:val="0"/>
          <w:w w:val="81"/>
          <w:position w:val="1"/>
        </w:rPr>
        <w:t>-</w:t>
      </w:r>
      <w:r>
        <w:rPr>
          <w:rFonts w:ascii="Courier New" w:hAnsi="Courier New" w:cs="Courier New" w:eastAsia="Courier New"/>
          <w:sz w:val="30"/>
          <w:szCs w:val="30"/>
          <w:color w:val="313131"/>
          <w:spacing w:val="-155"/>
          <w:w w:val="81"/>
          <w:position w:val="1"/>
        </w:rPr>
        <w:t>-</w:t>
      </w:r>
      <w:r>
        <w:rPr>
          <w:rFonts w:ascii="Arial" w:hAnsi="Arial" w:cs="Arial" w:eastAsia="Arial"/>
          <w:sz w:val="17"/>
          <w:szCs w:val="17"/>
          <w:color w:val="5B5B5D"/>
          <w:spacing w:val="-9"/>
          <w:w w:val="102"/>
          <w:position w:val="13"/>
        </w:rPr>
        <w:t>Ö</w:t>
      </w:r>
      <w:r>
        <w:rPr>
          <w:rFonts w:ascii="Courier New" w:hAnsi="Courier New" w:cs="Courier New" w:eastAsia="Courier New"/>
          <w:sz w:val="30"/>
          <w:szCs w:val="30"/>
          <w:color w:val="313131"/>
          <w:spacing w:val="-172"/>
          <w:w w:val="81"/>
          <w:position w:val="1"/>
        </w:rPr>
        <w:t>-</w:t>
      </w:r>
      <w:r>
        <w:rPr>
          <w:rFonts w:ascii="Arial" w:hAnsi="Arial" w:cs="Arial" w:eastAsia="Arial"/>
          <w:sz w:val="17"/>
          <w:szCs w:val="17"/>
          <w:color w:val="313131"/>
          <w:spacing w:val="-13"/>
          <w:w w:val="148"/>
          <w:position w:val="13"/>
        </w:rPr>
        <w:t>I</w:t>
      </w:r>
      <w:r>
        <w:rPr>
          <w:rFonts w:ascii="Arial" w:hAnsi="Arial" w:cs="Arial" w:eastAsia="Arial"/>
          <w:sz w:val="17"/>
          <w:szCs w:val="17"/>
          <w:color w:val="4B4B4B"/>
          <w:spacing w:val="3"/>
          <w:w w:val="75"/>
          <w:position w:val="13"/>
        </w:rPr>
        <w:t>U</w:t>
      </w:r>
      <w:r>
        <w:rPr>
          <w:rFonts w:ascii="Courier New" w:hAnsi="Courier New" w:cs="Courier New" w:eastAsia="Courier New"/>
          <w:sz w:val="30"/>
          <w:szCs w:val="30"/>
          <w:color w:val="313131"/>
          <w:spacing w:val="0"/>
          <w:w w:val="81"/>
          <w:position w:val="1"/>
        </w:rPr>
        <w:t>-</w:t>
      </w:r>
      <w:r>
        <w:rPr>
          <w:rFonts w:ascii="Courier New" w:hAnsi="Courier New" w:cs="Courier New" w:eastAsia="Courier New"/>
          <w:sz w:val="30"/>
          <w:szCs w:val="30"/>
          <w:color w:val="313131"/>
          <w:spacing w:val="-71"/>
          <w:w w:val="81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62"/>
          <w:w w:val="99"/>
          <w:position w:val="13"/>
        </w:rPr>
        <w:t>Y</w:t>
      </w:r>
      <w:r>
        <w:rPr>
          <w:rFonts w:ascii="Courier New" w:hAnsi="Courier New" w:cs="Courier New" w:eastAsia="Courier New"/>
          <w:sz w:val="30"/>
          <w:szCs w:val="30"/>
          <w:color w:val="313131"/>
          <w:spacing w:val="-100"/>
          <w:w w:val="81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8"/>
          <w:position w:val="1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7"/>
          <w:w w:val="99"/>
          <w:position w:val="13"/>
        </w:rPr>
        <w:t>r</w:t>
      </w:r>
      <w:r>
        <w:rPr>
          <w:rFonts w:ascii="Courier New" w:hAnsi="Courier New" w:cs="Courier New" w:eastAsia="Courier New"/>
          <w:sz w:val="30"/>
          <w:szCs w:val="30"/>
          <w:color w:val="313131"/>
          <w:spacing w:val="-118"/>
          <w:w w:val="81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8"/>
          <w:position w:val="1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2"/>
          <w:w w:val="98"/>
          <w:position w:val="13"/>
        </w:rPr>
        <w:t>l</w:t>
      </w:r>
      <w:r>
        <w:rPr>
          <w:rFonts w:ascii="Courier New" w:hAnsi="Courier New" w:cs="Courier New" w:eastAsia="Courier New"/>
          <w:sz w:val="30"/>
          <w:szCs w:val="30"/>
          <w:color w:val="313131"/>
          <w:spacing w:val="-152"/>
          <w:w w:val="81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8"/>
          <w:position w:val="1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3"/>
          <w:position w:val="13"/>
        </w:rPr>
        <w:t>KJİDE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3"/>
          <w:position w:val="1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93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9"/>
          <w:position w:val="13"/>
        </w:rPr>
        <w:t>EK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0"/>
          <w:w w:val="109"/>
          <w:position w:val="13"/>
        </w:rPr>
        <w:t>i</w:t>
      </w:r>
      <w:r>
        <w:rPr>
          <w:rFonts w:ascii="Courier New" w:hAnsi="Courier New" w:cs="Courier New" w:eastAsia="Courier New"/>
          <w:sz w:val="30"/>
          <w:szCs w:val="30"/>
          <w:color w:val="313131"/>
          <w:spacing w:val="-151"/>
          <w:w w:val="81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0"/>
          <w:position w:val="13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9"/>
          <w:w w:val="109"/>
          <w:position w:val="13"/>
        </w:rPr>
        <w:t>:</w:t>
      </w:r>
      <w:r>
        <w:rPr>
          <w:rFonts w:ascii="Courier New" w:hAnsi="Courier New" w:cs="Courier New" w:eastAsia="Courier New"/>
          <w:sz w:val="30"/>
          <w:szCs w:val="30"/>
          <w:color w:val="313131"/>
          <w:spacing w:val="-97"/>
          <w:w w:val="81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6"/>
          <w:w w:val="106"/>
          <w:position w:val="13"/>
        </w:rPr>
        <w:t>H</w:t>
      </w:r>
      <w:r>
        <w:rPr>
          <w:rFonts w:ascii="Courier New" w:hAnsi="Courier New" w:cs="Courier New" w:eastAsia="Courier New"/>
          <w:sz w:val="30"/>
          <w:szCs w:val="30"/>
          <w:color w:val="313131"/>
          <w:spacing w:val="-115"/>
          <w:w w:val="81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  <w:position w:val="1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1"/>
          <w:w w:val="105"/>
          <w:position w:val="13"/>
        </w:rPr>
        <w:t>t</w:t>
      </w:r>
      <w:r>
        <w:rPr>
          <w:rFonts w:ascii="Courier New" w:hAnsi="Courier New" w:cs="Courier New" w:eastAsia="Courier New"/>
          <w:sz w:val="30"/>
          <w:szCs w:val="30"/>
          <w:color w:val="313131"/>
          <w:spacing w:val="-139"/>
          <w:w w:val="81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  <w:position w:val="1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53"/>
          <w:w w:val="106"/>
          <w:position w:val="13"/>
        </w:rPr>
        <w:t>y</w:t>
      </w:r>
      <w:r>
        <w:rPr>
          <w:rFonts w:ascii="Courier New" w:hAnsi="Courier New" w:cs="Courier New" w:eastAsia="Courier New"/>
          <w:sz w:val="30"/>
          <w:szCs w:val="30"/>
          <w:color w:val="313131"/>
          <w:spacing w:val="-39"/>
          <w:w w:val="81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91"/>
          <w:w w:val="108"/>
          <w:position w:val="13"/>
        </w:rPr>
        <w:t>G</w:t>
      </w:r>
      <w:r>
        <w:rPr>
          <w:rFonts w:ascii="Courier New" w:hAnsi="Courier New" w:cs="Courier New" w:eastAsia="Courier New"/>
          <w:sz w:val="30"/>
          <w:szCs w:val="30"/>
          <w:color w:val="313131"/>
          <w:spacing w:val="-55"/>
          <w:w w:val="81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4"/>
          <w:w w:val="108"/>
          <w:position w:val="13"/>
        </w:rPr>
        <w:t>r</w:t>
      </w:r>
      <w:r>
        <w:rPr>
          <w:rFonts w:ascii="Courier New" w:hAnsi="Courier New" w:cs="Courier New" w:eastAsia="Courier New"/>
          <w:sz w:val="30"/>
          <w:szCs w:val="30"/>
          <w:color w:val="313131"/>
          <w:spacing w:val="-161"/>
          <w:w w:val="81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8"/>
          <w:position w:val="13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8"/>
          <w:w w:val="108"/>
          <w:position w:val="13"/>
        </w:rPr>
        <w:t>b</w:t>
      </w:r>
      <w:r>
        <w:rPr>
          <w:rFonts w:ascii="Courier New" w:hAnsi="Courier New" w:cs="Courier New" w:eastAsia="Courier New"/>
          <w:sz w:val="30"/>
          <w:szCs w:val="30"/>
          <w:color w:val="313131"/>
          <w:spacing w:val="-111"/>
          <w:w w:val="81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4"/>
          <w:w w:val="108"/>
          <w:position w:val="13"/>
        </w:rPr>
        <w:t>u</w:t>
      </w:r>
      <w:r>
        <w:rPr>
          <w:rFonts w:ascii="Courier New" w:hAnsi="Courier New" w:cs="Courier New" w:eastAsia="Courier New"/>
          <w:sz w:val="30"/>
          <w:szCs w:val="30"/>
          <w:color w:val="4B4B4B"/>
          <w:spacing w:val="-42"/>
          <w:w w:val="62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56"/>
          <w:w w:val="106"/>
          <w:position w:val="13"/>
        </w:rPr>
        <w:t>2</w:t>
      </w:r>
      <w:r>
        <w:rPr>
          <w:rFonts w:ascii="Courier New" w:hAnsi="Courier New" w:cs="Courier New" w:eastAsia="Courier New"/>
          <w:sz w:val="30"/>
          <w:szCs w:val="30"/>
          <w:color w:val="4B4B4B"/>
          <w:spacing w:val="-71"/>
          <w:w w:val="62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  <w:position w:val="1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88"/>
          <w:w w:val="106"/>
          <w:position w:val="13"/>
        </w:rPr>
        <w:t>P</w:t>
      </w:r>
      <w:r>
        <w:rPr>
          <w:rFonts w:ascii="Courier New" w:hAnsi="Courier New" w:cs="Courier New" w:eastAsia="Courier New"/>
          <w:sz w:val="30"/>
          <w:szCs w:val="30"/>
          <w:color w:val="4B4B4B"/>
          <w:spacing w:val="-25"/>
          <w:w w:val="62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68"/>
          <w:w w:val="106"/>
          <w:position w:val="13"/>
        </w:rPr>
        <w:t>o</w:t>
      </w:r>
      <w:r>
        <w:rPr>
          <w:rFonts w:ascii="Courier New" w:hAnsi="Courier New" w:cs="Courier New" w:eastAsia="Courier New"/>
          <w:sz w:val="30"/>
          <w:szCs w:val="30"/>
          <w:color w:val="4B4B4B"/>
          <w:spacing w:val="-55"/>
          <w:w w:val="62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9"/>
          <w:w w:val="106"/>
          <w:position w:val="13"/>
        </w:rPr>
        <w:t>s</w:t>
      </w:r>
      <w:r>
        <w:rPr>
          <w:rFonts w:ascii="Courier New" w:hAnsi="Courier New" w:cs="Courier New" w:eastAsia="Courier New"/>
          <w:sz w:val="30"/>
          <w:szCs w:val="30"/>
          <w:color w:val="4B4B4B"/>
          <w:spacing w:val="-124"/>
          <w:w w:val="62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  <w:position w:val="13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6"/>
          <w:w w:val="105"/>
          <w:position w:val="13"/>
        </w:rPr>
        <w:t>a</w:t>
      </w:r>
      <w:r>
        <w:rPr>
          <w:rFonts w:ascii="Courier New" w:hAnsi="Courier New" w:cs="Courier New" w:eastAsia="Courier New"/>
          <w:sz w:val="30"/>
          <w:szCs w:val="30"/>
          <w:color w:val="4B4B4B"/>
          <w:spacing w:val="0"/>
          <w:w w:val="62"/>
          <w:position w:val="1"/>
        </w:rPr>
        <w:t>---------,_-----</w:t>
      </w:r>
      <w:r>
        <w:rPr>
          <w:rFonts w:ascii="Courier New" w:hAnsi="Courier New" w:cs="Courier New" w:eastAsia="Courier New"/>
          <w:sz w:val="30"/>
          <w:szCs w:val="30"/>
          <w:color w:val="4B4B4B"/>
          <w:spacing w:val="-53"/>
          <w:w w:val="62"/>
          <w:position w:val="1"/>
        </w:rPr>
        <w:t>-</w:t>
      </w:r>
      <w:r>
        <w:rPr>
          <w:rFonts w:ascii="Courier New" w:hAnsi="Courier New" w:cs="Courier New" w:eastAsia="Courier New"/>
          <w:sz w:val="30"/>
          <w:szCs w:val="30"/>
          <w:color w:val="6B6B6B"/>
          <w:spacing w:val="0"/>
          <w:w w:val="63"/>
          <w:position w:val="1"/>
        </w:rPr>
        <w:t>-------------------</w:t>
      </w:r>
      <w:r>
        <w:rPr>
          <w:rFonts w:ascii="Courier New" w:hAnsi="Courier New" w:cs="Courier New" w:eastAsia="Courier New"/>
          <w:sz w:val="30"/>
          <w:szCs w:val="30"/>
          <w:color w:val="6B6B6B"/>
          <w:spacing w:val="-117"/>
          <w:w w:val="63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7"/>
          <w:w w:val="102"/>
          <w:position w:val="13"/>
        </w:rPr>
        <w:t>O</w:t>
      </w:r>
      <w:r>
        <w:rPr>
          <w:rFonts w:ascii="Courier New" w:hAnsi="Courier New" w:cs="Courier New" w:eastAsia="Courier New"/>
          <w:sz w:val="30"/>
          <w:szCs w:val="30"/>
          <w:color w:val="6B6B6B"/>
          <w:spacing w:val="-99"/>
          <w:w w:val="63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58"/>
          <w:w w:val="102"/>
          <w:position w:val="13"/>
        </w:rPr>
        <w:t>N</w:t>
      </w:r>
      <w:r>
        <w:rPr>
          <w:rFonts w:ascii="Courier New" w:hAnsi="Courier New" w:cs="Courier New" w:eastAsia="Courier New"/>
          <w:sz w:val="30"/>
          <w:szCs w:val="30"/>
          <w:color w:val="6B6B6B"/>
          <w:spacing w:val="-82"/>
          <w:w w:val="63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70"/>
          <w:w w:val="102"/>
          <w:position w:val="13"/>
        </w:rPr>
        <w:t>A</w:t>
      </w:r>
      <w:r>
        <w:rPr>
          <w:rFonts w:ascii="Courier New" w:hAnsi="Courier New" w:cs="Courier New" w:eastAsia="Courier New"/>
          <w:sz w:val="30"/>
          <w:szCs w:val="30"/>
          <w:color w:val="6B6B6B"/>
          <w:spacing w:val="-58"/>
          <w:w w:val="63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81"/>
          <w:w w:val="102"/>
          <w:position w:val="13"/>
        </w:rPr>
        <w:t>Y</w:t>
      </w:r>
      <w:r>
        <w:rPr>
          <w:rFonts w:ascii="Courier New" w:hAnsi="Courier New" w:cs="Courier New" w:eastAsia="Courier New"/>
          <w:sz w:val="30"/>
          <w:szCs w:val="30"/>
          <w:color w:val="6B6B6B"/>
          <w:spacing w:val="-42"/>
          <w:w w:val="63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74"/>
          <w:w w:val="101"/>
          <w:position w:val="13"/>
        </w:rPr>
        <w:t>L</w:t>
      </w:r>
      <w:r>
        <w:rPr>
          <w:rFonts w:ascii="Courier New" w:hAnsi="Courier New" w:cs="Courier New" w:eastAsia="Courier New"/>
          <w:sz w:val="30"/>
          <w:szCs w:val="30"/>
          <w:color w:val="6B6B6B"/>
          <w:spacing w:val="-52"/>
          <w:w w:val="63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85"/>
          <w:w w:val="102"/>
          <w:position w:val="13"/>
        </w:rPr>
        <w:t>A</w:t>
      </w:r>
      <w:r>
        <w:rPr>
          <w:rFonts w:ascii="Courier New" w:hAnsi="Courier New" w:cs="Courier New" w:eastAsia="Courier New"/>
          <w:sz w:val="30"/>
          <w:szCs w:val="30"/>
          <w:color w:val="6B6B6B"/>
          <w:spacing w:val="-36"/>
          <w:w w:val="63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97"/>
          <w:w w:val="102"/>
          <w:position w:val="13"/>
        </w:rPr>
        <w:t>Y</w:t>
      </w:r>
      <w:r>
        <w:rPr>
          <w:rFonts w:ascii="Courier New" w:hAnsi="Courier New" w:cs="Courier New" w:eastAsia="Courier New"/>
          <w:sz w:val="30"/>
          <w:szCs w:val="30"/>
          <w:color w:val="6B6B6B"/>
          <w:spacing w:val="-38"/>
          <w:w w:val="63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95"/>
          <w:w w:val="101"/>
          <w:position w:val="13"/>
        </w:rPr>
        <w:t>A</w:t>
      </w:r>
      <w:r>
        <w:rPr>
          <w:rFonts w:ascii="Courier New" w:hAnsi="Courier New" w:cs="Courier New" w:eastAsia="Courier New"/>
          <w:sz w:val="30"/>
          <w:szCs w:val="30"/>
          <w:color w:val="6B6B6B"/>
          <w:spacing w:val="-23"/>
          <w:w w:val="63"/>
          <w:position w:val="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06"/>
          <w:w w:val="101"/>
          <w:position w:val="13"/>
        </w:rPr>
        <w:t>N</w:t>
      </w:r>
      <w:r>
        <w:rPr>
          <w:rFonts w:ascii="Courier New" w:hAnsi="Courier New" w:cs="Courier New" w:eastAsia="Courier New"/>
          <w:sz w:val="30"/>
          <w:szCs w:val="30"/>
          <w:color w:val="6B6B6B"/>
          <w:spacing w:val="0"/>
          <w:w w:val="63"/>
          <w:position w:val="1"/>
        </w:rPr>
        <w:t>--</w:t>
      </w:r>
      <w:r>
        <w:rPr>
          <w:rFonts w:ascii="Courier New" w:hAnsi="Courier New" w:cs="Courier New" w:eastAsia="Courier New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280"/>
        </w:sectPr>
      </w:pPr>
      <w:rPr/>
    </w:p>
    <w:p>
      <w:pPr>
        <w:spacing w:before="83" w:after="0" w:line="240" w:lineRule="auto"/>
        <w:ind w:left="2306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Gitnıişse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76.880005pt;margin-top:26.880009pt;width:.1pt;height:30.24pt;mso-position-horizontal-relative:page;mso-position-vertical-relative:paragraph;z-index:-15536" coordorigin="3538,538" coordsize="2,605">
            <v:shape style="position:absolute;left:3538;top:538;width:2;height:605" coordorigin="3538,538" coordsize="0,605" path="m3538,1142l3538,538e" filled="f" stroked="t" strokeweight="1.68pt" strokecolor="#2F3B87">
              <v:path arrowok="t"/>
            </v:shape>
          </v:group>
          <w10:wrap type="none"/>
        </w:pict>
      </w:r>
      <w:r>
        <w:rPr/>
        <w:pict>
          <v:shape style="width:10.56pt;height:30.72pt;mso-position-horizontal-relative:char;mso-position-vertical-relative:line" type="#_x0000_t75">
            <v:imagedata r:id="rId6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1" w:lineRule="exact"/>
        <w:ind w:left="2397" w:right="-20"/>
        <w:jc w:val="left"/>
        <w:tabs>
          <w:tab w:pos="34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100"/>
          <w:b/>
          <w:bCs/>
          <w:position w:val="-30"/>
        </w:rPr>
        <w:t>H</w:t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-58"/>
          <w:w w:val="100"/>
          <w:b/>
          <w:bCs/>
          <w:position w:val="-3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100"/>
          <w:b/>
          <w:bCs/>
          <w:position w:val="-30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100"/>
          <w:b/>
          <w:bCs/>
          <w:position w:val="-30"/>
        </w:rPr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  <w:b/>
          <w:bCs/>
          <w:position w:val="-30"/>
        </w:rPr>
        <w:t>Ç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83" w:after="0" w:line="240" w:lineRule="auto"/>
        <w:ind w:left="191" w:right="31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423" w:right="61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8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94.080002pt;height:25.92pt;mso-position-horizontal-relative:char;mso-position-vertical-relative:line" type="#_x0000_t75">
            <v:imagedata r:id="rId6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00" w:lineRule="atLeast"/>
        <w:ind w:left="629" w:right="58" w:firstLine="-62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20.480011pt;margin-top:-50.398621pt;width:155.520004pt;height:109.440002pt;mso-position-horizontal-relative:page;mso-position-vertical-relative:paragraph;z-index:-15539" type="#_x0000_t75">
            <v:imagedata r:id="rId69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Gökme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1"/>
        </w:rPr>
        <w:t>SİMAYLI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547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57"/>
          <w:b/>
          <w:bCs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30"/>
          <w:w w:val="57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57"/>
        </w:rPr>
        <w:t>o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57"/>
        </w:rPr>
        <w:t> </w:t>
      </w:r>
      <w:r>
        <w:rPr>
          <w:rFonts w:ascii="Arial" w:hAnsi="Arial" w:cs="Arial" w:eastAsia="Arial"/>
          <w:sz w:val="24"/>
          <w:szCs w:val="24"/>
          <w:color w:val="313131"/>
          <w:spacing w:val="15"/>
          <w:w w:val="57"/>
        </w:rPr>
        <w:t> 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57"/>
        </w:rPr>
        <w:t>Mavı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57"/>
        </w:rPr>
        <w:t>s</w:t>
      </w:r>
      <w:r>
        <w:rPr>
          <w:rFonts w:ascii="Arial" w:hAnsi="Arial" w:cs="Arial" w:eastAsia="Arial"/>
          <w:sz w:val="24"/>
          <w:szCs w:val="24"/>
          <w:color w:val="313131"/>
          <w:spacing w:val="31"/>
          <w:w w:val="57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7"/>
          <w:b/>
          <w:bCs/>
        </w:rPr>
        <w:t>Z017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280"/>
          <w:cols w:num="3" w:equalWidth="0">
            <w:col w:w="3771" w:space="589"/>
            <w:col w:w="1911" w:space="1939"/>
            <w:col w:w="3230"/>
          </w:cols>
        </w:sectPr>
      </w:pPr>
      <w:rPr/>
    </w:p>
    <w:p>
      <w:pPr>
        <w:spacing w:before="0" w:after="0" w:line="779" w:lineRule="exact"/>
        <w:ind w:left="2162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91"/>
          <w:szCs w:val="91"/>
        </w:rPr>
      </w:pPr>
      <w:rPr/>
      <w:r>
        <w:rPr/>
        <w:pict>
          <v:group style="position:absolute;margin-left:15pt;margin-top:29.040001pt;width:567.840012pt;height:745.560002pt;mso-position-horizontal-relative:page;mso-position-vertical-relative:page;z-index:-15538" coordorigin="300,581" coordsize="11357,14911">
            <v:group style="position:absolute;left:773;top:605;width:10877;height:2" coordorigin="773,605" coordsize="10877,2">
              <v:shape style="position:absolute;left:773;top:605;width:10877;height:2" coordorigin="773,605" coordsize="10877,0" path="m773,605l11650,605e" filled="f" stroked="t" strokeweight=".72pt" strokecolor="#545454">
                <v:path arrowok="t"/>
              </v:shape>
            </v:group>
            <v:group style="position:absolute;left:2386;top:586;width:2;height:1517" coordorigin="2386,586" coordsize="2,1517">
              <v:shape style="position:absolute;left:2386;top:586;width:2;height:1517" coordorigin="2386,586" coordsize="0,1517" path="m2386,2102l2386,586e" filled="f" stroked="t" strokeweight=".48pt" strokecolor="#282828">
                <v:path arrowok="t"/>
              </v:shape>
            </v:group>
            <v:group style="position:absolute;left:11640;top:595;width:2;height:3403" coordorigin="11640,595" coordsize="2,3403">
              <v:shape style="position:absolute;left:11640;top:595;width:2;height:3403" coordorigin="11640,595" coordsize="0,3403" path="m11640,3998l11640,595e" filled="f" stroked="t" strokeweight=".48pt" strokecolor="#484848">
                <v:path arrowok="t"/>
              </v:shape>
            </v:group>
            <v:group style="position:absolute;left:9216;top:605;width:2;height:1507" coordorigin="9216,605" coordsize="2,1507">
              <v:shape style="position:absolute;left:9216;top:605;width:2;height:1507" coordorigin="9216,605" coordsize="0,1507" path="m9216,2112l9216,605e" filled="f" stroked="t" strokeweight=".96pt" strokecolor="#676767">
                <v:path arrowok="t"/>
              </v:shape>
            </v:group>
            <v:group style="position:absolute;left:686;top:2102;width:10958;height:2" coordorigin="686,2102" coordsize="10958,2">
              <v:shape style="position:absolute;left:686;top:2102;width:10958;height:2" coordorigin="686,2102" coordsize="10958,0" path="m686,2102l11645,2102e" filled="f" stroked="t" strokeweight=".72pt" strokecolor="#4F4F4F">
                <v:path arrowok="t"/>
              </v:shape>
            </v:group>
            <v:group style="position:absolute;left:326;top:2131;width:2;height:13344" coordorigin="326,2131" coordsize="2,13344">
              <v:shape style="position:absolute;left:326;top:2131;width:2;height:13344" coordorigin="326,2131" coordsize="0,13344" path="m326,15475l326,2131e" filled="f" stroked="t" strokeweight=".72pt" strokecolor="#4F4F4F">
                <v:path arrowok="t"/>
              </v:shape>
            </v:group>
            <v:group style="position:absolute;left:326;top:2318;width:11323;height:2" coordorigin="326,2318" coordsize="11323,2">
              <v:shape style="position:absolute;left:326;top:2318;width:11323;height:2" coordorigin="326,2318" coordsize="11323,0" path="m326,2318l11650,2318e" filled="f" stroked="t" strokeweight=".72pt" strokecolor="#5B5B5B">
                <v:path arrowok="t"/>
              </v:shape>
            </v:group>
            <v:group style="position:absolute;left:480;top:2534;width:11165;height:2" coordorigin="480,2534" coordsize="11165,2">
              <v:shape style="position:absolute;left:480;top:2534;width:11165;height:2" coordorigin="480,2534" coordsize="11165,0" path="m480,2534l11645,2534e" filled="f" stroked="t" strokeweight=".72pt" strokecolor="#545454">
                <v:path arrowok="t"/>
              </v:shape>
            </v:group>
            <v:group style="position:absolute;left:326;top:2750;width:11323;height:2" coordorigin="326,2750" coordsize="11323,2">
              <v:shape style="position:absolute;left:326;top:2750;width:11323;height:2" coordorigin="326,2750" coordsize="11323,0" path="m326,2750l11650,2750e" filled="f" stroked="t" strokeweight=".72pt" strokecolor="#5B5B5B">
                <v:path arrowok="t"/>
              </v:shape>
            </v:group>
            <v:group style="position:absolute;left:2309;top:2971;width:9336;height:2" coordorigin="2309,2971" coordsize="9336,2">
              <v:shape style="position:absolute;left:2309;top:2971;width:9336;height:2" coordorigin="2309,2971" coordsize="9336,0" path="m2309,2971l11645,2971e" filled="f" stroked="t" strokeweight=".48pt" strokecolor="#4B4B4B">
                <v:path arrowok="t"/>
              </v:shape>
            </v:group>
            <v:group style="position:absolute;left:2078;top:3192;width:9566;height:2" coordorigin="2078,3192" coordsize="9566,2">
              <v:shape style="position:absolute;left:2078;top:3192;width:9566;height:2" coordorigin="2078,3192" coordsize="9566,0" path="m2078,3192l11645,3192e" filled="f" stroked="t" strokeweight=".48pt" strokecolor="#484848">
                <v:path arrowok="t"/>
              </v:shape>
            </v:group>
            <v:group style="position:absolute;left:3888;top:3178;width:2;height:758" coordorigin="3888,3178" coordsize="2,758">
              <v:shape style="position:absolute;left:3888;top:3178;width:2;height:758" coordorigin="3888,3178" coordsize="0,758" path="m3888,3936l3888,3178e" filled="f" stroked="t" strokeweight=".96pt" strokecolor="#575757">
                <v:path arrowok="t"/>
              </v:shape>
            </v:group>
            <v:group style="position:absolute;left:7018;top:3187;width:2;height:749" coordorigin="7018,3187" coordsize="2,749">
              <v:shape style="position:absolute;left:7018;top:3187;width:2;height:749" coordorigin="7018,3187" coordsize="0,749" path="m7018,3936l7018,3187e" filled="f" stroked="t" strokeweight=".96pt" strokecolor="#545454">
                <v:path arrowok="t"/>
              </v:shape>
            </v:group>
            <v:group style="position:absolute;left:326;top:3926;width:11318;height:2" coordorigin="326,3926" coordsize="11318,2">
              <v:shape style="position:absolute;left:326;top:3926;width:11318;height:2" coordorigin="326,3926" coordsize="11318,0" path="m326,3926l11645,3926e" filled="f" stroked="t" strokeweight=".72pt" strokecolor="#4B4B4B">
                <v:path arrowok="t"/>
              </v:shape>
            </v:group>
            <v:group style="position:absolute;left:2371;top:3917;width:2;height:11558" coordorigin="2371,3917" coordsize="2,11558">
              <v:shape style="position:absolute;left:2371;top:3917;width:2;height:11558" coordorigin="2371,3917" coordsize="0,11558" path="m2371,15475l2371,3917e" filled="f" stroked="t" strokeweight=".72pt" strokecolor="#4B4B4B">
                <v:path arrowok="t"/>
              </v:shape>
            </v:group>
            <v:group style="position:absolute;left:326;top:4205;width:11318;height:2" coordorigin="326,4205" coordsize="11318,2">
              <v:shape style="position:absolute;left:326;top:4205;width:11318;height:2" coordorigin="326,4205" coordsize="11318,0" path="m326,4205l11645,4205e" filled="f" stroked="t" strokeweight=".72pt" strokecolor="#5B5B5B">
                <v:path arrowok="t"/>
              </v:shape>
            </v:group>
            <v:group style="position:absolute;left:11635;top:4070;width:2;height:11414" coordorigin="11635,4070" coordsize="2,11414">
              <v:shape style="position:absolute;left:11635;top:4070;width:2;height:11414" coordorigin="11635,4070" coordsize="0,11414" path="m11635,15485l11635,4070e" filled="f" stroked="t" strokeweight=".72pt" strokecolor="#676767">
                <v:path arrowok="t"/>
              </v:shape>
            </v:group>
            <v:group style="position:absolute;left:2371;top:4426;width:9274;height:2" coordorigin="2371,4426" coordsize="9274,2">
              <v:shape style="position:absolute;left:2371;top:4426;width:9274;height:2" coordorigin="2371,4426" coordsize="9274,0" path="m2371,4426l11645,4426e" filled="f" stroked="t" strokeweight=".72pt" strokecolor="#575757">
                <v:path arrowok="t"/>
              </v:shape>
            </v:group>
            <v:group style="position:absolute;left:4949;top:4416;width:2;height:2074" coordorigin="4949,4416" coordsize="2,2074">
              <v:shape style="position:absolute;left:4949;top:4416;width:2;height:2074" coordorigin="4949,4416" coordsize="0,2074" path="m4949,6490l4949,4416e" filled="f" stroked="t" strokeweight=".48pt" strokecolor="#282828">
                <v:path arrowok="t"/>
              </v:shape>
            </v:group>
            <v:group style="position:absolute;left:4944;top:4906;width:6701;height:2" coordorigin="4944,4906" coordsize="6701,2">
              <v:shape style="position:absolute;left:4944;top:4906;width:6701;height:2" coordorigin="4944,4906" coordsize="6701,0" path="m4944,4906l11645,4906e" filled="f" stroked="t" strokeweight=".72pt" strokecolor="#676767">
                <v:path arrowok="t"/>
              </v:shape>
            </v:group>
            <v:group style="position:absolute;left:4944;top:5146;width:6701;height:2" coordorigin="4944,5146" coordsize="6701,2">
              <v:shape style="position:absolute;left:4944;top:5146;width:6701;height:2" coordorigin="4944,5146" coordsize="6701,0" path="m4944,5146l11645,5146e" filled="f" stroked="t" strokeweight=".72pt" strokecolor="#707070">
                <v:path arrowok="t"/>
              </v:shape>
            </v:group>
            <v:group style="position:absolute;left:4944;top:5390;width:6701;height:2" coordorigin="4944,5390" coordsize="6701,2">
              <v:shape style="position:absolute;left:4944;top:5390;width:6701;height:2" coordorigin="4944,5390" coordsize="6701,0" path="m4944,5390l11645,5390e" filled="f" stroked="t" strokeweight=".48pt" strokecolor="#4B4B4B">
                <v:path arrowok="t"/>
              </v:shape>
            </v:group>
            <v:group style="position:absolute;left:2371;top:5606;width:9274;height:2" coordorigin="2371,5606" coordsize="9274,2">
              <v:shape style="position:absolute;left:2371;top:5606;width:9274;height:2" coordorigin="2371,5606" coordsize="9274,0" path="m2371,5606l11645,5606e" filled="f" stroked="t" strokeweight=".72pt" strokecolor="#545454">
                <v:path arrowok="t"/>
              </v:shape>
            </v:group>
            <v:group style="position:absolute;left:317;top:5837;width:11328;height:2" coordorigin="317,5837" coordsize="11328,2">
              <v:shape style="position:absolute;left:317;top:5837;width:11328;height:2" coordorigin="317,5837" coordsize="11328,0" path="m317,5837l11645,5837e" filled="f" stroked="t" strokeweight=".72pt" strokecolor="#4F4F4F">
                <v:path arrowok="t"/>
              </v:shape>
            </v:group>
            <v:group style="position:absolute;left:7877;top:5837;width:2;height:653" coordorigin="7877,5837" coordsize="2,653">
              <v:shape style="position:absolute;left:7877;top:5837;width:2;height:653" coordorigin="7877,5837" coordsize="0,653" path="m7877,6490l7877,5837e" filled="f" stroked="t" strokeweight=".48pt" strokecolor="#3F3F3F">
                <v:path arrowok="t"/>
              </v:shape>
            </v:group>
            <v:group style="position:absolute;left:2371;top:6269;width:9274;height:2" coordorigin="2371,6269" coordsize="9274,2">
              <v:shape style="position:absolute;left:2371;top:6269;width:9274;height:2" coordorigin="2371,6269" coordsize="9274,0" path="m2371,6269l11645,6269e" filled="f" stroked="t" strokeweight=".72pt" strokecolor="#5B5B5B">
                <v:path arrowok="t"/>
              </v:shape>
            </v:group>
            <v:group style="position:absolute;left:2371;top:6485;width:9274;height:2" coordorigin="2371,6485" coordsize="9274,2">
              <v:shape style="position:absolute;left:2371;top:6485;width:9274;height:2" coordorigin="2371,6485" coordsize="9274,0" path="m2371,6485l11645,6485e" filled="f" stroked="t" strokeweight=".48pt" strokecolor="#484848">
                <v:path arrowok="t"/>
              </v:shape>
            </v:group>
            <v:group style="position:absolute;left:317;top:6701;width:11328;height:2" coordorigin="317,6701" coordsize="11328,2">
              <v:shape style="position:absolute;left:317;top:6701;width:11328;height:2" coordorigin="317,6701" coordsize="11328,0" path="m317,6701l11645,6701e" filled="f" stroked="t" strokeweight=".72pt" strokecolor="#545454">
                <v:path arrowok="t"/>
              </v:shape>
            </v:group>
            <v:group style="position:absolute;left:317;top:7128;width:11328;height:2" coordorigin="317,7128" coordsize="11328,2">
              <v:shape style="position:absolute;left:317;top:7128;width:11328;height:2" coordorigin="317,7128" coordsize="11328,0" path="m317,7128l11645,7128e" filled="f" stroked="t" strokeweight=".96pt" strokecolor="#606060">
                <v:path arrowok="t"/>
              </v:shape>
            </v:group>
            <v:group style="position:absolute;left:4949;top:7123;width:2;height:672" coordorigin="4949,7123" coordsize="2,672">
              <v:shape style="position:absolute;left:4949;top:7123;width:2;height:672" coordorigin="4949,7123" coordsize="0,672" path="m4949,7795l4949,7123e" filled="f" stroked="t" strokeweight=".48pt" strokecolor="#2F2F2F">
                <v:path arrowok="t"/>
              </v:shape>
            </v:group>
            <v:group style="position:absolute;left:4944;top:7354;width:6701;height:2" coordorigin="4944,7354" coordsize="6701,2">
              <v:shape style="position:absolute;left:4944;top:7354;width:6701;height:2" coordorigin="4944,7354" coordsize="6701,0" path="m4944,7354l11645,7354e" filled="f" stroked="t" strokeweight=".96pt" strokecolor="#646464">
                <v:path arrowok="t"/>
              </v:shape>
            </v:group>
            <v:group style="position:absolute;left:4944;top:7574;width:6701;height:2" coordorigin="4944,7574" coordsize="6701,2">
              <v:shape style="position:absolute;left:4944;top:7574;width:6701;height:2" coordorigin="4944,7574" coordsize="6701,0" path="m4944,7574l11645,7574e" filled="f" stroked="t" strokeweight=".96pt" strokecolor="#646464">
                <v:path arrowok="t"/>
              </v:shape>
            </v:group>
            <v:group style="position:absolute;left:317;top:7795;width:11328;height:2" coordorigin="317,7795" coordsize="11328,2">
              <v:shape style="position:absolute;left:317;top:7795;width:11328;height:2" coordorigin="317,7795" coordsize="11328,0" path="m317,7795l11645,7795e" filled="f" stroked="t" strokeweight=".72pt" strokecolor="#575757">
                <v:path arrowok="t"/>
              </v:shape>
            </v:group>
            <v:group style="position:absolute;left:317;top:8602;width:11328;height:2" coordorigin="317,8602" coordsize="11328,2">
              <v:shape style="position:absolute;left:317;top:8602;width:11328;height:2" coordorigin="317,8602" coordsize="11328,0" path="m317,8602l11645,8602e" filled="f" stroked="t" strokeweight=".72pt" strokecolor="#5B5B5B">
                <v:path arrowok="t"/>
              </v:shape>
            </v:group>
            <v:group style="position:absolute;left:307;top:9485;width:11338;height:2" coordorigin="307,9485" coordsize="11338,2">
              <v:shape style="position:absolute;left:307;top:9485;width:11338;height:2" coordorigin="307,9485" coordsize="11338,0" path="m307,9485l11645,9485e" filled="f" stroked="t" strokeweight=".72pt" strokecolor="#5B5B5B">
                <v:path arrowok="t"/>
              </v:shape>
            </v:group>
            <v:group style="position:absolute;left:307;top:9821;width:11338;height:2" coordorigin="307,9821" coordsize="11338,2">
              <v:shape style="position:absolute;left:307;top:9821;width:11338;height:2" coordorigin="307,9821" coordsize="11338,0" path="m307,9821l11645,9821e" filled="f" stroked="t" strokeweight=".72pt" strokecolor="#606060">
                <v:path arrowok="t"/>
              </v:shape>
            </v:group>
            <v:group style="position:absolute;left:307;top:10056;width:11338;height:2" coordorigin="307,10056" coordsize="11338,2">
              <v:shape style="position:absolute;left:307;top:10056;width:11338;height:2" coordorigin="307,10056" coordsize="11338,0" path="m307,10056l11645,10056e" filled="f" stroked="t" strokeweight=".48pt" strokecolor="#4B4B4B">
                <v:path arrowok="t"/>
              </v:shape>
            </v:group>
            <v:group style="position:absolute;left:307;top:10541;width:11338;height:2" coordorigin="307,10541" coordsize="11338,2">
              <v:shape style="position:absolute;left:307;top:10541;width:11338;height:2" coordorigin="307,10541" coordsize="11338,0" path="m307,10541l11645,10541e" filled="f" stroked="t" strokeweight=".72pt" strokecolor="#606060">
                <v:path arrowok="t"/>
              </v:shape>
            </v:group>
            <v:group style="position:absolute;left:1118;top:11011;width:2;height:4464" coordorigin="1118,11011" coordsize="2,4464">
              <v:shape style="position:absolute;left:1118;top:11011;width:2;height:4464" coordorigin="1118,11011" coordsize="0,4464" path="m1118,15475l1118,11011e" filled="f" stroked="t" strokeweight=".48pt" strokecolor="#383838">
                <v:path arrowok="t"/>
              </v:shape>
            </v:group>
            <v:group style="position:absolute;left:1699;top:11011;width:2;height:4464" coordorigin="1699,11011" coordsize="2,4464">
              <v:shape style="position:absolute;left:1699;top:11011;width:2;height:4464" coordorigin="1699,11011" coordsize="0,4464" path="m1699,15475l1699,11011e" filled="f" stroked="t" strokeweight=".72pt" strokecolor="#545454">
                <v:path arrowok="t"/>
              </v:shape>
            </v:group>
            <v:group style="position:absolute;left:307;top:13080;width:2064;height:2" coordorigin="307,13080" coordsize="2064,2">
              <v:shape style="position:absolute;left:307;top:13080;width:2064;height:2" coordorigin="307,13080" coordsize="2064,0" path="m307,13080l2371,13080e" filled="f" stroked="t" strokeweight=".48pt" strokecolor="#3F3F3F">
                <v:path arrowok="t"/>
              </v:shape>
            </v:group>
            <v:group style="position:absolute;left:7416;top:10742;width:2;height:4733" coordorigin="7416,10742" coordsize="2,4733">
              <v:shape style="position:absolute;left:7416;top:10742;width:2;height:4733" coordorigin="7416,10742" coordsize="0,4733" path="m7416,15475l7416,10742e" filled="f" stroked="t" strokeweight=".48pt" strokecolor="#383838">
                <v:path arrowok="t"/>
              </v:shape>
            </v:group>
            <v:group style="position:absolute;left:307;top:15470;width:11338;height:2" coordorigin="307,15470" coordsize="11338,2">
              <v:shape style="position:absolute;left:307;top:15470;width:11338;height:2" coordorigin="307,15470" coordsize="11338,0" path="m307,15470l11645,15470e" filled="f" stroked="t" strokeweight=".48pt" strokecolor="#4B4B4B">
                <v:path arrowok="t"/>
              </v:shape>
            </v:group>
            <v:group style="position:absolute;left:749;top:10752;width:653;height:2" coordorigin="749,10752" coordsize="653,2">
              <v:shape style="position:absolute;left:749;top:10752;width:653;height:2" coordorigin="749,10752" coordsize="653,0" path="m749,10752l1402,10752e" filled="f" stroked="t" strokeweight=".96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32"/>
          <w:szCs w:val="32"/>
          <w:color w:val="313131"/>
          <w:spacing w:val="0"/>
          <w:w w:val="76"/>
          <w:position w:val="4"/>
        </w:rPr>
        <w:t>&gt;f</w:t>
      </w:r>
      <w:r>
        <w:rPr>
          <w:rFonts w:ascii="Arial" w:hAnsi="Arial" w:cs="Arial" w:eastAsia="Arial"/>
          <w:sz w:val="32"/>
          <w:szCs w:val="32"/>
          <w:color w:val="313131"/>
          <w:spacing w:val="0"/>
          <w:w w:val="76"/>
          <w:position w:val="4"/>
        </w:rPr>
        <w:t>u</w:t>
      </w:r>
      <w:r>
        <w:rPr>
          <w:rFonts w:ascii="Arial" w:hAnsi="Arial" w:cs="Arial" w:eastAsia="Arial"/>
          <w:sz w:val="32"/>
          <w:szCs w:val="32"/>
          <w:color w:val="313131"/>
          <w:spacing w:val="-66"/>
          <w:w w:val="76"/>
          <w:position w:val="4"/>
        </w:rPr>
        <w:t> </w:t>
      </w:r>
      <w:r>
        <w:rPr>
          <w:rFonts w:ascii="Arial" w:hAnsi="Arial" w:cs="Arial" w:eastAsia="Arial"/>
          <w:sz w:val="32"/>
          <w:szCs w:val="32"/>
          <w:color w:val="313131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32"/>
          <w:szCs w:val="32"/>
          <w:color w:val="313131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72"/>
          <w:szCs w:val="72"/>
          <w:color w:val="383F85"/>
          <w:spacing w:val="0"/>
          <w:w w:val="217"/>
          <w:i/>
          <w:position w:val="4"/>
        </w:rPr>
        <w:t>t</w:t>
      </w:r>
      <w:r>
        <w:rPr>
          <w:rFonts w:ascii="Times New Roman" w:hAnsi="Times New Roman" w:cs="Times New Roman" w:eastAsia="Times New Roman"/>
          <w:sz w:val="72"/>
          <w:szCs w:val="72"/>
          <w:color w:val="383F85"/>
          <w:spacing w:val="-99"/>
          <w:w w:val="100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72"/>
          <w:szCs w:val="72"/>
          <w:color w:val="313131"/>
          <w:spacing w:val="0"/>
          <w:w w:val="27"/>
          <w:i/>
          <w:position w:val="4"/>
        </w:rPr>
        <w:t>Amk</w:t>
      </w:r>
      <w:r>
        <w:rPr>
          <w:rFonts w:ascii="Times New Roman" w:hAnsi="Times New Roman" w:cs="Times New Roman" w:eastAsia="Times New Roman"/>
          <w:sz w:val="72"/>
          <w:szCs w:val="72"/>
          <w:color w:val="313131"/>
          <w:spacing w:val="0"/>
          <w:w w:val="27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72"/>
          <w:szCs w:val="72"/>
          <w:color w:val="313131"/>
          <w:spacing w:val="18"/>
          <w:w w:val="27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91"/>
          <w:szCs w:val="91"/>
          <w:color w:val="44529E"/>
          <w:spacing w:val="0"/>
          <w:w w:val="180"/>
          <w:i/>
          <w:position w:val="4"/>
        </w:rPr>
        <w:t>!f</w:t>
      </w:r>
      <w:r>
        <w:rPr>
          <w:rFonts w:ascii="Times New Roman" w:hAnsi="Times New Roman" w:cs="Times New Roman" w:eastAsia="Times New Roman"/>
          <w:sz w:val="91"/>
          <w:szCs w:val="91"/>
          <w:color w:val="44529E"/>
          <w:spacing w:val="0"/>
          <w:w w:val="181"/>
          <w:i/>
          <w:position w:val="4"/>
        </w:rPr>
        <w:t>6</w:t>
      </w:r>
      <w:r>
        <w:rPr>
          <w:rFonts w:ascii="Times New Roman" w:hAnsi="Times New Roman" w:cs="Times New Roman" w:eastAsia="Times New Roman"/>
          <w:sz w:val="91"/>
          <w:szCs w:val="91"/>
          <w:color w:val="000000"/>
          <w:spacing w:val="0"/>
          <w:w w:val="100"/>
          <w:position w:val="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619" w:lineRule="exact"/>
        <w:ind w:left="216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38"/>
          <w:szCs w:val="38"/>
          <w:color w:val="5B5B5D"/>
          <w:w w:val="52"/>
          <w:position w:val="-5"/>
        </w:rPr>
        <w:t>IAb</w:t>
      </w:r>
      <w:r>
        <w:rPr>
          <w:rFonts w:ascii="Arial" w:hAnsi="Arial" w:cs="Arial" w:eastAsia="Arial"/>
          <w:sz w:val="38"/>
          <w:szCs w:val="38"/>
          <w:color w:val="5B5B5D"/>
          <w:spacing w:val="-76"/>
          <w:w w:val="53"/>
          <w:position w:val="-5"/>
        </w:rPr>
        <w:t>d</w:t>
      </w:r>
      <w:r>
        <w:rPr>
          <w:rFonts w:ascii="Arial" w:hAnsi="Arial" w:cs="Arial" w:eastAsia="Arial"/>
          <w:sz w:val="38"/>
          <w:szCs w:val="38"/>
          <w:color w:val="3D4264"/>
          <w:spacing w:val="0"/>
          <w:w w:val="106"/>
          <w:position w:val="-5"/>
        </w:rPr>
        <w:t>mzi;</w:t>
      </w:r>
      <w:r>
        <w:rPr>
          <w:rFonts w:ascii="Arial" w:hAnsi="Arial" w:cs="Arial" w:eastAsia="Arial"/>
          <w:sz w:val="38"/>
          <w:szCs w:val="38"/>
          <w:color w:val="3D4264"/>
          <w:spacing w:val="-67"/>
          <w:w w:val="100"/>
          <w:position w:val="-5"/>
        </w:rPr>
        <w:t> </w:t>
      </w:r>
      <w:r>
        <w:rPr>
          <w:rFonts w:ascii="Arial" w:hAnsi="Arial" w:cs="Arial" w:eastAsia="Arial"/>
          <w:sz w:val="45"/>
          <w:szCs w:val="45"/>
          <w:color w:val="3D4264"/>
          <w:spacing w:val="-18"/>
          <w:w w:val="100"/>
          <w:position w:val="-5"/>
        </w:rPr>
        <w:t>J</w:t>
      </w:r>
      <w:r>
        <w:rPr>
          <w:rFonts w:ascii="Arial" w:hAnsi="Arial" w:cs="Arial" w:eastAsia="Arial"/>
          <w:sz w:val="26"/>
          <w:szCs w:val="26"/>
          <w:color w:val="5B5B5D"/>
          <w:spacing w:val="0"/>
          <w:w w:val="100"/>
          <w:position w:val="-5"/>
        </w:rPr>
        <w:t>TO?Ç</w:t>
      </w:r>
      <w:r>
        <w:rPr>
          <w:rFonts w:ascii="Arial" w:hAnsi="Arial" w:cs="Arial" w:eastAsia="Arial"/>
          <w:sz w:val="26"/>
          <w:szCs w:val="26"/>
          <w:color w:val="5B5B5D"/>
          <w:spacing w:val="10"/>
          <w:w w:val="100"/>
          <w:position w:val="-5"/>
        </w:rPr>
        <w:t> </w:t>
      </w:r>
      <w:r>
        <w:rPr>
          <w:rFonts w:ascii="Arial" w:hAnsi="Arial" w:cs="Arial" w:eastAsia="Arial"/>
          <w:sz w:val="58"/>
          <w:szCs w:val="58"/>
          <w:color w:val="383F85"/>
          <w:spacing w:val="0"/>
          <w:w w:val="100"/>
          <w:i/>
          <w:position w:val="-5"/>
        </w:rPr>
        <w:t>it</w:t>
      </w:r>
      <w:r>
        <w:rPr>
          <w:rFonts w:ascii="Arial" w:hAnsi="Arial" w:cs="Arial" w:eastAsia="Arial"/>
          <w:sz w:val="58"/>
          <w:szCs w:val="58"/>
          <w:color w:val="383F85"/>
          <w:spacing w:val="-41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5"/>
        </w:rPr>
        <w:t>On;'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5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5"/>
        </w:rPr>
        <w:t>DENiZ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2200" w:right="-20"/>
        <w:jc w:val="left"/>
        <w:tabs>
          <w:tab w:pos="5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5B5B5D"/>
          <w:w w:val="69"/>
          <w:position w:val="1"/>
        </w:rPr>
        <w:t>lf</w:t>
      </w:r>
      <w:r>
        <w:rPr>
          <w:rFonts w:ascii="Times New Roman" w:hAnsi="Times New Roman" w:cs="Times New Roman" w:eastAsia="Times New Roman"/>
          <w:sz w:val="27"/>
          <w:szCs w:val="27"/>
          <w:color w:val="5B5B5D"/>
          <w:spacing w:val="12"/>
          <w:w w:val="69"/>
          <w:position w:val="1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47"/>
          <w:position w:val="1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-41"/>
          <w:w w:val="65"/>
          <w:position w:val="1"/>
        </w:rPr>
        <w:t>y</w:t>
      </w:r>
      <w:r>
        <w:rPr>
          <w:rFonts w:ascii="Times New Roman" w:hAnsi="Times New Roman" w:cs="Times New Roman" w:eastAsia="Times New Roman"/>
          <w:sz w:val="27"/>
          <w:szCs w:val="27"/>
          <w:color w:val="3D4264"/>
          <w:spacing w:val="0"/>
          <w:w w:val="153"/>
          <w:position w:val="1"/>
        </w:rPr>
        <w:t>y</w:t>
      </w:r>
      <w:r>
        <w:rPr>
          <w:rFonts w:ascii="Times New Roman" w:hAnsi="Times New Roman" w:cs="Times New Roman" w:eastAsia="Times New Roman"/>
          <w:sz w:val="27"/>
          <w:szCs w:val="27"/>
          <w:color w:val="3D4264"/>
          <w:spacing w:val="-25"/>
          <w:w w:val="153"/>
          <w:position w:val="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383F85"/>
          <w:spacing w:val="0"/>
          <w:w w:val="102"/>
          <w:position w:val="1"/>
        </w:rPr>
        <w:t>Zf!Yf</w:t>
      </w:r>
      <w:r>
        <w:rPr>
          <w:rFonts w:ascii="Times New Roman" w:hAnsi="Times New Roman" w:cs="Times New Roman" w:eastAsia="Times New Roman"/>
          <w:sz w:val="27"/>
          <w:szCs w:val="27"/>
          <w:color w:val="383F85"/>
          <w:spacing w:val="-56"/>
          <w:w w:val="102"/>
          <w:position w:val="1"/>
        </w:rPr>
        <w:t>j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69"/>
          <w:position w:val="1"/>
        </w:rPr>
        <w:t>ö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4"/>
          <w:w w:val="68"/>
          <w:position w:val="1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0"/>
          <w:w w:val="76"/>
          <w:position w:val="1"/>
        </w:rPr>
        <w:t>go</w:t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B5B5D"/>
          <w:spacing w:val="0"/>
          <w:w w:val="66"/>
          <w:position w:val="1"/>
        </w:rPr>
        <w:t>Am</w:t>
      </w:r>
      <w:r>
        <w:rPr>
          <w:rFonts w:ascii="Times New Roman" w:hAnsi="Times New Roman" w:cs="Times New Roman" w:eastAsia="Times New Roman"/>
          <w:sz w:val="27"/>
          <w:szCs w:val="27"/>
          <w:color w:val="5B5B5D"/>
          <w:spacing w:val="-34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122"/>
          <w:position w:val="1"/>
        </w:rPr>
        <w:t>i</w:t>
      </w:r>
      <w:r>
        <w:rPr>
          <w:rFonts w:ascii="Arial" w:hAnsi="Arial" w:cs="Arial" w:eastAsia="Arial"/>
          <w:sz w:val="23"/>
          <w:szCs w:val="23"/>
          <w:color w:val="4B4B4B"/>
          <w:spacing w:val="-68"/>
          <w:w w:val="122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2"/>
          <w:position w:val="1"/>
        </w:rPr>
        <w:t>ıır.Ed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00" w:right="280"/>
        </w:sectPr>
      </w:pPr>
      <w:rPr/>
    </w:p>
    <w:p>
      <w:pPr>
        <w:spacing w:before="5" w:after="0" w:line="380" w:lineRule="exact"/>
        <w:ind w:left="-2450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shape style="position:absolute;margin-left:488.640015pt;margin-top:13.248408pt;width:49.919998pt;height:45.119999pt;mso-position-horizontal-relative:page;mso-position-vertical-relative:paragraph;z-index:-15534" type="#_x0000_t75">
            <v:imagedata r:id="rId70" o:title=""/>
          </v:shape>
        </w:pict>
      </w:r>
      <w:r>
        <w:rPr>
          <w:rFonts w:ascii="Arial" w:hAnsi="Arial" w:cs="Arial" w:eastAsia="Arial"/>
          <w:sz w:val="85"/>
          <w:szCs w:val="85"/>
          <w:color w:val="363636"/>
          <w:spacing w:val="-1053"/>
          <w:w w:val="450"/>
          <w:position w:val="-49"/>
        </w:rPr>
        <w:t>!</w:t>
      </w:r>
      <w:r>
        <w:rPr>
          <w:rFonts w:ascii="Arial" w:hAnsi="Arial" w:cs="Arial" w:eastAsia="Arial"/>
          <w:sz w:val="14"/>
          <w:szCs w:val="14"/>
          <w:color w:val="363636"/>
          <w:spacing w:val="8"/>
          <w:w w:val="125"/>
          <w:position w:val="-61"/>
        </w:rPr>
        <w:t>I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25"/>
          <w:position w:val="-61"/>
        </w:rPr>
        <w:t>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40" w:bottom="280" w:left="0" w:right="260"/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2" w:lineRule="exact"/>
        <w:ind w:left="871" w:right="-64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3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2" w:lineRule="exact"/>
        <w:ind w:left="919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15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14" w:lineRule="exact"/>
        <w:ind w:left="364" w:right="446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iZMiR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BELEDiYESi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474" w:right="459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DAiRESi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7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37" w:lineRule="exact"/>
        <w:ind w:left="1121" w:right="530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w w:val="91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0" w:right="260"/>
          <w:cols w:num="2" w:equalWidth="0">
            <w:col w:w="1902" w:space="1439"/>
            <w:col w:w="8319"/>
          </w:cols>
        </w:sectPr>
      </w:pPr>
      <w:rPr/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28" w:after="0" w:line="240" w:lineRule="auto"/>
        <w:ind w:left="390" w:right="-20"/>
        <w:jc w:val="left"/>
        <w:tabs>
          <w:tab w:pos="1780" w:val="left"/>
          <w:tab w:pos="3180" w:val="left"/>
          <w:tab w:pos="5560" w:val="left"/>
          <w:tab w:pos="7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3"/>
        </w:rPr>
        <w:t>Ola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6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]Bildirim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5"/>
          <w:w w:val="100"/>
        </w:rPr>
        <w:t>:</w:t>
      </w:r>
      <w:r>
        <w:rPr>
          <w:rFonts w:ascii="Arial" w:hAnsi="Arial" w:cs="Arial" w:eastAsia="Arial"/>
          <w:sz w:val="25"/>
          <w:szCs w:val="25"/>
          <w:color w:val="363636"/>
          <w:spacing w:val="1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rreı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28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-14"/>
          <w:w w:val="12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9"/>
        </w:rPr>
        <w:t>55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9" w:lineRule="auto"/>
        <w:ind w:left="405" w:right="2399"/>
        <w:jc w:val="left"/>
        <w:tabs>
          <w:tab w:pos="1780" w:val="left"/>
          <w:tab w:pos="3200" w:val="left"/>
          <w:tab w:pos="4560" w:val="left"/>
          <w:tab w:pos="5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-28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06.05.2017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2806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Paramedi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Resul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0"/>
          <w:w w:val="10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ÖNMEZ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Cumhuriyet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Bar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Yapı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Blo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3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405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3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-28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Cumhuriyet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87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Yapı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Blo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10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26" w:lineRule="exact"/>
        <w:ind w:left="390" w:right="-20"/>
        <w:jc w:val="left"/>
        <w:tabs>
          <w:tab w:pos="1780" w:val="left"/>
          <w:tab w:pos="4460" w:val="left"/>
          <w:tab w:pos="7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'angı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Tilrü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Lasti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5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7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5"/>
          <w:w w:val="91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13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-17"/>
          <w:w w:val="13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260"/>
        </w:sectPr>
      </w:pPr>
      <w:rPr/>
    </w:p>
    <w:p>
      <w:pPr>
        <w:spacing w:before="0" w:after="0" w:line="245" w:lineRule="exact"/>
        <w:ind w:left="405" w:right="-20"/>
        <w:jc w:val="left"/>
        <w:tabs>
          <w:tab w:pos="3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3"/>
          <w:w w:val="44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0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707272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0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70727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72" w:lineRule="exact"/>
        <w:ind w:left="368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Beıonarn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7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3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5"/>
          <w:position w:val="-2"/>
        </w:rPr>
        <w:t>Al:ı§!l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5"/>
          <w:position w:val="-2"/>
        </w:rPr>
        <w:t>Q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75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87" w:lineRule="exact"/>
        <w:ind w:right="445"/>
        <w:jc w:val="right"/>
        <w:tabs>
          <w:tab w:pos="580" w:val="left"/>
          <w:tab w:pos="158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33"/>
          <w:szCs w:val="33"/>
          <w:color w:val="565656"/>
          <w:w w:val="52"/>
          <w:b/>
          <w:bCs/>
        </w:rPr>
        <w:t>ı</w:t>
      </w:r>
      <w:r>
        <w:rPr>
          <w:rFonts w:ascii="Arial" w:hAnsi="Arial" w:cs="Arial" w:eastAsia="Arial"/>
          <w:sz w:val="33"/>
          <w:szCs w:val="33"/>
          <w:color w:val="565656"/>
          <w:w w:val="100"/>
          <w:b/>
          <w:bCs/>
        </w:rPr>
        <w:tab/>
      </w:r>
      <w:r>
        <w:rPr>
          <w:rFonts w:ascii="Arial" w:hAnsi="Arial" w:cs="Arial" w:eastAsia="Arial"/>
          <w:sz w:val="33"/>
          <w:szCs w:val="33"/>
          <w:color w:val="565656"/>
          <w:w w:val="100"/>
          <w:b/>
          <w:bCs/>
        </w:rPr>
      </w:r>
      <w:r>
        <w:rPr>
          <w:rFonts w:ascii="Arial" w:hAnsi="Arial" w:cs="Arial" w:eastAsia="Arial"/>
          <w:sz w:val="42"/>
          <w:szCs w:val="42"/>
          <w:color w:val="363636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363636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363636"/>
          <w:w w:val="100"/>
        </w:rPr>
      </w:r>
      <w:r>
        <w:rPr>
          <w:rFonts w:ascii="Arial" w:hAnsi="Arial" w:cs="Arial" w:eastAsia="Arial"/>
          <w:sz w:val="41"/>
          <w:szCs w:val="41"/>
          <w:color w:val="363636"/>
          <w:spacing w:val="0"/>
          <w:w w:val="52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8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6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rrangını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Altıııa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260"/>
          <w:cols w:num="2" w:equalWidth="0">
            <w:col w:w="6599" w:space="188"/>
            <w:col w:w="4873"/>
          </w:cols>
        </w:sectPr>
      </w:pPr>
      <w:rPr/>
    </w:p>
    <w:p>
      <w:pPr>
        <w:spacing w:before="0" w:after="0" w:line="205" w:lineRule="exact"/>
        <w:ind w:left="390" w:right="-71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1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lıibi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]Kiracı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260"/>
          <w:cols w:num="2" w:equalWidth="0">
            <w:col w:w="2863" w:space="2896"/>
            <w:col w:w="5901"/>
          </w:cols>
        </w:sectPr>
      </w:pPr>
      <w:rPr/>
    </w:p>
    <w:p>
      <w:pPr>
        <w:spacing w:before="46" w:after="0" w:line="240" w:lineRule="auto"/>
        <w:ind w:left="39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40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8"/>
        </w:rPr>
        <w:t>\,miri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8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Mcvlüt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VURAL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fı\raç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fı\raç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5248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left="5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5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5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5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98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7" w:after="0" w:line="226" w:lineRule="exact"/>
        <w:ind w:left="1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5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5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20: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260"/>
          <w:cols w:num="4" w:equalWidth="0">
            <w:col w:w="906" w:space="1273"/>
            <w:col w:w="2238" w:space="332"/>
            <w:col w:w="2142" w:space="756"/>
            <w:col w:w="4013"/>
          </w:cols>
        </w:sectPr>
      </w:pPr>
      <w:rPr/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6" w:lineRule="exact"/>
        <w:ind w:left="219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3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1"/>
          <w:position w:val="-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:emniyet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20:21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260"/>
          <w:cols w:num="2" w:equalWidth="0">
            <w:col w:w="3623" w:space="1127"/>
            <w:col w:w="6910"/>
          </w:cols>
        </w:sectPr>
      </w:pPr>
      <w:rPr/>
    </w:p>
    <w:p>
      <w:pPr>
        <w:spacing w:before="18" w:after="0" w:line="240" w:lineRule="auto"/>
        <w:ind w:left="371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6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w w:val="7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1"/>
          <w:w w:val="100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·ıiımcı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390" w:right="-20"/>
        <w:jc w:val="left"/>
        <w:tabs>
          <w:tab w:pos="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0"/>
          <w:w w:val="188"/>
        </w:rPr>
        <w:t>ll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ışse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4" w:lineRule="auto"/>
        <w:ind w:left="14" w:right="1125" w:firstLine="-1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1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  <w:position w:val="-1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7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3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\raç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260"/>
          <w:cols w:num="4" w:equalWidth="0">
            <w:col w:w="1557" w:space="623"/>
            <w:col w:w="2207" w:space="345"/>
            <w:col w:w="1038" w:space="1889"/>
            <w:col w:w="4001"/>
          </w:cols>
        </w:sectPr>
      </w:pPr>
      <w:rPr/>
    </w:p>
    <w:p>
      <w:pPr>
        <w:spacing w:before="23" w:after="0" w:line="240" w:lineRule="auto"/>
        <w:ind w:left="371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1" w:lineRule="exact"/>
        <w:ind w:left="4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0" w:after="0" w:line="230" w:lineRule="exact"/>
        <w:ind w:right="298" w:firstLine="1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yukarıda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adreste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kauçu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lastiğini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duma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5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7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260"/>
          <w:cols w:num="2" w:equalWidth="0">
            <w:col w:w="1824" w:space="356"/>
            <w:col w:w="9480"/>
          </w:cols>
        </w:sectPr>
      </w:pPr>
      <w:rPr/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3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8"/>
        </w:rPr>
        <w:t>öndürmc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ilc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söndürmc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83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Söndürıncde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right="-20"/>
        <w:jc w:val="left"/>
        <w:tabs>
          <w:tab w:pos="1900" w:val="left"/>
          <w:tab w:pos="348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17"/>
          <w:szCs w:val="17"/>
          <w:color w:val="363636"/>
          <w:spacing w:val="0"/>
          <w:w w:val="196"/>
          <w:position w:val="-3"/>
        </w:rPr>
        <w:t>u</w:t>
      </w:r>
      <w:r>
        <w:rPr>
          <w:rFonts w:ascii="Arial" w:hAnsi="Arial" w:cs="Arial" w:eastAsia="Arial"/>
          <w:sz w:val="17"/>
          <w:szCs w:val="17"/>
          <w:color w:val="363636"/>
          <w:spacing w:val="-37"/>
          <w:w w:val="196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7"/>
          <w:w w:val="42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3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</w:r>
      <w:r>
        <w:rPr>
          <w:rFonts w:ascii="Arial" w:hAnsi="Arial" w:cs="Arial" w:eastAsia="Arial"/>
          <w:sz w:val="41"/>
          <w:szCs w:val="41"/>
          <w:color w:val="363636"/>
          <w:spacing w:val="0"/>
          <w:w w:val="52"/>
          <w:position w:val="-6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left="842" w:right="-20"/>
        <w:jc w:val="left"/>
        <w:tabs>
          <w:tab w:pos="1900" w:val="left"/>
          <w:tab w:pos="34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0.2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63"/>
          <w:position w:val="2"/>
        </w:rPr>
        <w:t>ı</w:t>
      </w:r>
      <w:r>
        <w:rPr>
          <w:rFonts w:ascii="Arial" w:hAnsi="Arial" w:cs="Arial" w:eastAsia="Arial"/>
          <w:sz w:val="38"/>
          <w:szCs w:val="38"/>
          <w:color w:val="565656"/>
          <w:spacing w:val="-59"/>
          <w:w w:val="63"/>
          <w:position w:val="2"/>
        </w:rPr>
        <w:t> </w:t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63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260"/>
          <w:cols w:num="3" w:equalWidth="0">
            <w:col w:w="1707" w:space="996"/>
            <w:col w:w="1296" w:space="732"/>
            <w:col w:w="6929"/>
          </w:cols>
        </w:sectPr>
      </w:pPr>
      <w:rPr/>
    </w:p>
    <w:p>
      <w:pPr>
        <w:spacing w:before="0" w:after="0" w:line="204" w:lineRule="exact"/>
        <w:ind w:left="218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site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bahçesinde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36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36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3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lastiği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30" w:lineRule="exact"/>
        <w:ind w:left="395" w:right="7778" w:firstLine="-2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219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tctkikte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yukarıda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adrcste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bullına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lastikte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göıiilmüş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30" w:lineRule="exact"/>
        <w:ind w:left="2180" w:right="61" w:firstLine="-178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kişilercc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lastiği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260"/>
        </w:sectPr>
      </w:pPr>
      <w:rPr/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381" w:right="45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4" w:lineRule="auto"/>
        <w:ind w:left="371" w:right="-54" w:firstLine="1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cr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trr.o!iı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locdcli: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260"/>
          <w:cols w:num="2" w:equalWidth="0">
            <w:col w:w="1854" w:space="331"/>
            <w:col w:w="9475"/>
          </w:cols>
        </w:sectPr>
      </w:pPr>
      <w:rPr/>
    </w:p>
    <w:p>
      <w:pPr>
        <w:spacing w:before="9" w:after="0" w:line="226" w:lineRule="exact"/>
        <w:ind w:left="390" w:right="-20"/>
        <w:jc w:val="left"/>
        <w:tabs>
          <w:tab w:pos="2180" w:val="left"/>
          <w:tab w:pos="6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8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8"/>
          <w:position w:val="-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7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ui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arih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06.05.20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79"/>
          <w:position w:val="-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8"/>
          <w:w w:val="79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87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7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3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5"/>
          <w:w w:val="13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20:35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260"/>
        </w:sectPr>
      </w:pPr>
      <w:rPr/>
    </w:p>
    <w:p>
      <w:pPr>
        <w:spacing w:before="8" w:after="0" w:line="240" w:lineRule="auto"/>
        <w:ind w:left="433" w:right="-70"/>
        <w:jc w:val="left"/>
        <w:tabs>
          <w:tab w:pos="1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2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w w:val="98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w w:val="9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260"/>
          <w:cols w:num="3" w:equalWidth="0">
            <w:col w:w="2036" w:space="144"/>
            <w:col w:w="1851" w:space="4698"/>
            <w:col w:w="2931"/>
          </w:cols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0" w:right="260"/>
        </w:sectPr>
      </w:pPr>
      <w:rPr/>
    </w:p>
    <w:p>
      <w:pPr>
        <w:spacing w:before="34" w:after="0" w:line="240" w:lineRule="auto"/>
        <w:ind w:left="2583" w:right="14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18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63636"/>
          <w:spacing w:val="-32"/>
          <w:w w:val="100"/>
        </w:rPr>
        <w:t>H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</w:rPr>
        <w:t>LAR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73" w:lineRule="exact"/>
        <w:ind w:left="2245" w:right="-59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63636"/>
          <w:spacing w:val="0"/>
          <w:w w:val="80"/>
          <w:b/>
          <w:bCs/>
        </w:rPr>
        <w:t>Güne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80"/>
          <w:b/>
          <w:bCs/>
        </w:rPr>
        <w:t>y</w:t>
      </w:r>
      <w:r>
        <w:rPr>
          <w:rFonts w:ascii="Arial" w:hAnsi="Arial" w:cs="Arial" w:eastAsia="Arial"/>
          <w:sz w:val="26"/>
          <w:szCs w:val="26"/>
          <w:color w:val="363636"/>
          <w:spacing w:val="-7"/>
          <w:w w:val="80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80"/>
          <w:b/>
          <w:bCs/>
        </w:rPr>
        <w:t>Bölg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80"/>
          <w:b/>
          <w:bCs/>
        </w:rPr>
        <w:t>e</w:t>
      </w:r>
      <w:r>
        <w:rPr>
          <w:rFonts w:ascii="Arial" w:hAnsi="Arial" w:cs="Arial" w:eastAsia="Arial"/>
          <w:sz w:val="26"/>
          <w:szCs w:val="26"/>
          <w:color w:val="363636"/>
          <w:spacing w:val="3"/>
          <w:w w:val="80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81"/>
          <w:b/>
          <w:bCs/>
        </w:rPr>
        <w:t>2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81"/>
          <w:b/>
          <w:bCs/>
        </w:rPr>
        <w:t>.</w:t>
      </w:r>
      <w:r>
        <w:rPr>
          <w:rFonts w:ascii="Arial" w:hAnsi="Arial" w:cs="Arial" w:eastAsia="Arial"/>
          <w:sz w:val="26"/>
          <w:szCs w:val="26"/>
          <w:color w:val="363636"/>
          <w:spacing w:val="-1"/>
          <w:w w:val="81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81"/>
          <w:b/>
          <w:bCs/>
        </w:rPr>
        <w:t>Posta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87" w:lineRule="exact"/>
        <w:ind w:left="2650" w:right="346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63636"/>
          <w:spacing w:val="0"/>
          <w:w w:val="80"/>
          <w:b/>
          <w:bCs/>
        </w:rPr>
        <w:t>Grupla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80"/>
          <w:b/>
          <w:bCs/>
        </w:rPr>
        <w:t>r</w:t>
      </w:r>
      <w:r>
        <w:rPr>
          <w:rFonts w:ascii="Arial" w:hAnsi="Arial" w:cs="Arial" w:eastAsia="Arial"/>
          <w:sz w:val="26"/>
          <w:szCs w:val="26"/>
          <w:color w:val="363636"/>
          <w:spacing w:val="-4"/>
          <w:w w:val="80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80"/>
          <w:b/>
          <w:bCs/>
        </w:rPr>
        <w:t>Amiri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34" w:after="0" w:line="240" w:lineRule="auto"/>
        <w:ind w:left="-35" w:right="491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71" w:lineRule="exact"/>
        <w:ind w:left="271" w:right="-20"/>
        <w:jc w:val="left"/>
        <w:tabs>
          <w:tab w:pos="364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3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4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3"/>
        </w:rPr>
      </w:r>
      <w:r>
        <w:rPr>
          <w:rFonts w:ascii="Arial" w:hAnsi="Arial" w:cs="Arial" w:eastAsia="Arial"/>
          <w:sz w:val="27"/>
          <w:szCs w:val="27"/>
          <w:color w:val="424D60"/>
          <w:spacing w:val="0"/>
          <w:w w:val="51"/>
          <w:b/>
          <w:bCs/>
          <w:i/>
          <w:position w:val="-5"/>
        </w:rPr>
        <w:t>1</w:t>
      </w:r>
      <w:r>
        <w:rPr>
          <w:rFonts w:ascii="Arial" w:hAnsi="Arial" w:cs="Arial" w:eastAsia="Arial"/>
          <w:sz w:val="27"/>
          <w:szCs w:val="27"/>
          <w:color w:val="424D60"/>
          <w:spacing w:val="0"/>
          <w:w w:val="51"/>
          <w:b/>
          <w:bCs/>
          <w:i/>
          <w:position w:val="-5"/>
        </w:rPr>
        <w:t> </w:t>
      </w:r>
      <w:r>
        <w:rPr>
          <w:rFonts w:ascii="Arial" w:hAnsi="Arial" w:cs="Arial" w:eastAsia="Arial"/>
          <w:sz w:val="27"/>
          <w:szCs w:val="27"/>
          <w:color w:val="424D60"/>
          <w:spacing w:val="1"/>
          <w:w w:val="51"/>
          <w:b/>
          <w:bCs/>
          <w:i/>
          <w:position w:val="-5"/>
        </w:rPr>
        <w:t> </w:t>
      </w:r>
      <w:r>
        <w:rPr>
          <w:rFonts w:ascii="Arial" w:hAnsi="Arial" w:cs="Arial" w:eastAsia="Arial"/>
          <w:sz w:val="27"/>
          <w:szCs w:val="27"/>
          <w:color w:val="424D60"/>
          <w:spacing w:val="0"/>
          <w:w w:val="51"/>
          <w:b/>
          <w:bCs/>
          <w:i/>
          <w:position w:val="-5"/>
        </w:rPr>
        <w:t>D</w:t>
      </w:r>
      <w:r>
        <w:rPr>
          <w:rFonts w:ascii="Arial" w:hAnsi="Arial" w:cs="Arial" w:eastAsia="Arial"/>
          <w:sz w:val="27"/>
          <w:szCs w:val="27"/>
          <w:color w:val="424D60"/>
          <w:spacing w:val="0"/>
          <w:w w:val="51"/>
          <w:b/>
          <w:bCs/>
          <w:i/>
          <w:position w:val="-5"/>
        </w:rPr>
        <w:t> </w:t>
      </w:r>
      <w:r>
        <w:rPr>
          <w:rFonts w:ascii="Arial" w:hAnsi="Arial" w:cs="Arial" w:eastAsia="Arial"/>
          <w:sz w:val="27"/>
          <w:szCs w:val="27"/>
          <w:color w:val="424D60"/>
          <w:spacing w:val="4"/>
          <w:w w:val="51"/>
          <w:b/>
          <w:bCs/>
          <w:i/>
          <w:position w:val="-5"/>
        </w:rPr>
        <w:t> </w:t>
      </w:r>
      <w:r>
        <w:rPr>
          <w:rFonts w:ascii="Arial" w:hAnsi="Arial" w:cs="Arial" w:eastAsia="Arial"/>
          <w:sz w:val="24"/>
          <w:szCs w:val="24"/>
          <w:color w:val="424D60"/>
          <w:spacing w:val="0"/>
          <w:w w:val="51"/>
          <w:b/>
          <w:bCs/>
          <w:position w:val="-5"/>
        </w:rPr>
        <w:t>MaYıs</w:t>
      </w:r>
      <w:r>
        <w:rPr>
          <w:rFonts w:ascii="Arial" w:hAnsi="Arial" w:cs="Arial" w:eastAsia="Arial"/>
          <w:sz w:val="24"/>
          <w:szCs w:val="24"/>
          <w:color w:val="424D60"/>
          <w:spacing w:val="10"/>
          <w:w w:val="51"/>
          <w:b/>
          <w:bCs/>
          <w:position w:val="-5"/>
        </w:rPr>
        <w:t> </w:t>
      </w:r>
      <w:r>
        <w:rPr>
          <w:rFonts w:ascii="Arial" w:hAnsi="Arial" w:cs="Arial" w:eastAsia="Arial"/>
          <w:sz w:val="29"/>
          <w:szCs w:val="29"/>
          <w:color w:val="424D60"/>
          <w:spacing w:val="0"/>
          <w:w w:val="51"/>
          <w:b/>
          <w:bCs/>
          <w:position w:val="-5"/>
        </w:rPr>
        <w:t>2ı1J7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3832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19"/>
          <w:szCs w:val="19"/>
          <w:color w:val="707272"/>
          <w:spacing w:val="0"/>
          <w:w w:val="83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707272"/>
          <w:spacing w:val="0"/>
          <w:w w:val="83"/>
          <w:i/>
          <w:position w:val="1"/>
        </w:rPr>
        <w:t>  </w:t>
      </w:r>
      <w:r>
        <w:rPr>
          <w:rFonts w:ascii="Arial" w:hAnsi="Arial" w:cs="Arial" w:eastAsia="Arial"/>
          <w:sz w:val="19"/>
          <w:szCs w:val="19"/>
          <w:color w:val="707272"/>
          <w:spacing w:val="38"/>
          <w:w w:val="83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707272"/>
          <w:spacing w:val="0"/>
          <w:w w:val="83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707272"/>
          <w:spacing w:val="0"/>
          <w:w w:val="83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424D60"/>
          <w:spacing w:val="0"/>
          <w:w w:val="90"/>
          <w:i/>
          <w:position w:val="1"/>
        </w:rPr>
        <w:t>20</w:t>
      </w:r>
      <w:r>
        <w:rPr>
          <w:rFonts w:ascii="Arial" w:hAnsi="Arial" w:cs="Arial" w:eastAsia="Arial"/>
          <w:sz w:val="19"/>
          <w:szCs w:val="19"/>
          <w:color w:val="424D60"/>
          <w:spacing w:val="-31"/>
          <w:w w:val="100"/>
          <w:i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424D60"/>
          <w:spacing w:val="0"/>
          <w:w w:val="178"/>
          <w:position w:val="1"/>
        </w:rPr>
        <w:t>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57" w:lineRule="exact"/>
        <w:ind w:left="-17" w:right="4821"/>
        <w:jc w:val="center"/>
        <w:rPr>
          <w:rFonts w:ascii="Arial" w:hAnsi="Arial" w:cs="Arial" w:eastAsia="Arial"/>
          <w:sz w:val="79"/>
          <w:szCs w:val="79"/>
        </w:rPr>
      </w:pPr>
      <w:rPr/>
      <w:r>
        <w:rPr>
          <w:rFonts w:ascii="Arial" w:hAnsi="Arial" w:cs="Arial" w:eastAsia="Arial"/>
          <w:sz w:val="79"/>
          <w:szCs w:val="79"/>
          <w:color w:val="424D60"/>
          <w:spacing w:val="0"/>
          <w:w w:val="89"/>
          <w:i/>
          <w:position w:val="-6"/>
        </w:rPr>
        <w:t>fJikt:</w:t>
      </w:r>
      <w:r>
        <w:rPr>
          <w:rFonts w:ascii="Arial" w:hAnsi="Arial" w:cs="Arial" w:eastAsia="Arial"/>
          <w:sz w:val="79"/>
          <w:szCs w:val="79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left="312" w:right="524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  <w:position w:val="1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0" w:right="260"/>
          <w:cols w:num="2" w:equalWidth="0">
            <w:col w:w="4446" w:space="756"/>
            <w:col w:w="6458"/>
          </w:cols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16.777929pt;margin-top:22.113297pt;width:564.022059pt;height:793.627729pt;mso-position-horizontal-relative:page;mso-position-vertical-relative:page;z-index:-15533" coordorigin="336,442" coordsize="11280,15873">
            <v:shape style="position:absolute;left:8102;top:12518;width:3514;height:2726" type="#_x0000_t75">
              <v:imagedata r:id="rId71" o:title=""/>
            </v:shape>
            <v:group style="position:absolute;left:381;top:461;width:11147;height:2" coordorigin="381,461" coordsize="11147,2">
              <v:shape style="position:absolute;left:381;top:461;width:11147;height:2" coordorigin="381,461" coordsize="11147,0" path="m381,461l11528,461e" filled="f" stroked="t" strokeweight=".713954pt" strokecolor="#6B6B6B">
                <v:path arrowok="t"/>
              </v:shape>
            </v:group>
            <v:group style="position:absolute;left:374;top:454;width:2;height:15839" coordorigin="374,454" coordsize="2,15839">
              <v:shape style="position:absolute;left:374;top:454;width:2;height:15839" coordorigin="374,454" coordsize="0,15839" path="m374,16293l374,454e" filled="f" stroked="t" strokeweight=".713954pt" strokecolor="#575757">
                <v:path arrowok="t"/>
              </v:shape>
            </v:group>
            <v:group style="position:absolute;left:2182;top:454;width:2;height:1501" coordorigin="2182,454" coordsize="2,1501">
              <v:shape style="position:absolute;left:2182;top:454;width:2;height:1501" coordorigin="2182,454" coordsize="0,1501" path="m2182,1955l2182,454e" filled="f" stroked="t" strokeweight=".713954pt" strokecolor="#979797">
                <v:path arrowok="t"/>
              </v:shape>
            </v:group>
            <v:group style="position:absolute;left:8972;top:454;width:2;height:1492" coordorigin="8972,454" coordsize="2,1492">
              <v:shape style="position:absolute;left:8972;top:454;width:2;height:1492" coordorigin="8972,454" coordsize="0,1492" path="m8972,1946l8972,454e" filled="f" stroked="t" strokeweight=".713954pt" strokecolor="#575757">
                <v:path arrowok="t"/>
              </v:shape>
            </v:group>
            <v:group style="position:absolute;left:11528;top:449;width:2;height:15858" coordorigin="11528,449" coordsize="2,15858">
              <v:shape style="position:absolute;left:11528;top:449;width:2;height:15858" coordorigin="11528,449" coordsize="0,15858" path="m11528,16308l11528,449e" filled="f" stroked="t" strokeweight=".713954pt" strokecolor="#606060">
                <v:path arrowok="t"/>
              </v:shape>
            </v:group>
            <v:group style="position:absolute;left:376;top:1941;width:11157;height:2" coordorigin="376,1941" coordsize="11157,2">
              <v:shape style="position:absolute;left:376;top:1941;width:11157;height:2" coordorigin="376,1941" coordsize="11157,0" path="m376,1941l11533,1941e" filled="f" stroked="t" strokeweight=".713954pt" strokecolor="#676767">
                <v:path arrowok="t"/>
              </v:shape>
            </v:group>
            <v:group style="position:absolute;left:7777;top:2180;width:3760;height:2" coordorigin="7777,2180" coordsize="3760,2">
              <v:shape style="position:absolute;left:7777;top:2180;width:3760;height:2" coordorigin="7777,2180" coordsize="3760,0" path="m7777,2180l11538,2180e" filled="f" stroked="t" strokeweight=".713954pt" strokecolor="#707070">
                <v:path arrowok="t"/>
              </v:shape>
            </v:group>
            <v:group style="position:absolute;left:381;top:2424;width:11157;height:2" coordorigin="381,2424" coordsize="11157,2">
              <v:shape style="position:absolute;left:381;top:2424;width:11157;height:2" coordorigin="381,2424" coordsize="11157,0" path="m381,2424l11538,2424e" filled="f" stroked="t" strokeweight=".713954pt" strokecolor="#676767">
                <v:path arrowok="t"/>
              </v:shape>
            </v:group>
            <v:group style="position:absolute;left:381;top:2665;width:11157;height:2" coordorigin="381,2665" coordsize="11157,2">
              <v:shape style="position:absolute;left:381;top:2665;width:11157;height:2" coordorigin="381,2665" coordsize="11157,0" path="m381,2665l11538,2665e" filled="f" stroked="t" strokeweight=".713954pt" strokecolor="#646464">
                <v:path arrowok="t"/>
              </v:shape>
            </v:group>
            <v:group style="position:absolute;left:376;top:2907;width:11161;height:2" coordorigin="376,2907" coordsize="11161,2">
              <v:shape style="position:absolute;left:376;top:2907;width:11161;height:2" coordorigin="376,2907" coordsize="11161,0" path="m376,2907l11538,2907e" filled="f" stroked="t" strokeweight=".713954pt" strokecolor="#646464">
                <v:path arrowok="t"/>
              </v:shape>
            </v:group>
            <v:group style="position:absolute;left:376;top:3151;width:11161;height:2" coordorigin="376,3151" coordsize="11161,2">
              <v:shape style="position:absolute;left:376;top:3151;width:11161;height:2" coordorigin="376,3151" coordsize="11161,0" path="m376,3151l11538,3151e" filled="f" stroked="t" strokeweight=".713954pt" strokecolor="#646464">
                <v:path arrowok="t"/>
              </v:shape>
            </v:group>
            <v:group style="position:absolute;left:3663;top:3146;width:2;height:779" coordorigin="3663,3146" coordsize="2,779">
              <v:shape style="position:absolute;left:3663;top:3146;width:2;height:779" coordorigin="3663,3146" coordsize="0,779" path="m3663,3925l3663,3146e" filled="f" stroked="t" strokeweight=".47597pt" strokecolor="#444444">
                <v:path arrowok="t"/>
              </v:shape>
            </v:group>
            <v:group style="position:absolute;left:6783;top:3136;width:2;height:784" coordorigin="6783,3136" coordsize="2,784">
              <v:shape style="position:absolute;left:6783;top:3136;width:2;height:784" coordorigin="6783,3136" coordsize="0,784" path="m6783,3920l6783,3136e" filled="f" stroked="t" strokeweight=".951939pt" strokecolor="#707070">
                <v:path arrowok="t"/>
              </v:shape>
            </v:group>
            <v:group style="position:absolute;left:6773;top:3600;width:4764;height:2" coordorigin="6773,3600" coordsize="4764,2">
              <v:shape style="position:absolute;left:6773;top:3600;width:4764;height:2" coordorigin="6773,3600" coordsize="4764,0" path="m6773,3600l11538,3600e" filled="f" stroked="t" strokeweight=".713954pt" strokecolor="#676767">
                <v:path arrowok="t"/>
              </v:shape>
            </v:group>
            <v:group style="position:absolute;left:371;top:3911;width:11166;height:2" coordorigin="371,3911" coordsize="11166,2">
              <v:shape style="position:absolute;left:371;top:3911;width:11166;height:2" coordorigin="371,3911" coordsize="11166,0" path="m371,3911l11538,3911e" filled="f" stroked="t" strokeweight=".713954pt" strokecolor="#5B5B5B">
                <v:path arrowok="t"/>
              </v:shape>
            </v:group>
            <v:group style="position:absolute;left:2170;top:3906;width:2;height:12387" coordorigin="2170,3906" coordsize="2,12387">
              <v:shape style="position:absolute;left:2170;top:3906;width:2;height:12387" coordorigin="2170,3906" coordsize="0,12387" path="m2170,16293l2170,3906e" filled="f" stroked="t" strokeweight=".713954pt" strokecolor="#545454">
                <v:path arrowok="t"/>
              </v:shape>
            </v:group>
            <v:group style="position:absolute;left:371;top:4188;width:11166;height:2" coordorigin="371,4188" coordsize="11166,2">
              <v:shape style="position:absolute;left:371;top:4188;width:11166;height:2" coordorigin="371,4188" coordsize="11166,0" path="m371,4188l11538,4188e" filled="f" stroked="t" strokeweight=".713954pt" strokecolor="#676767">
                <v:path arrowok="t"/>
              </v:shape>
            </v:group>
            <v:group style="position:absolute;left:2170;top:4432;width:9367;height:2" coordorigin="2170,4432" coordsize="9367,2">
              <v:shape style="position:absolute;left:2170;top:4432;width:9367;height:2" coordorigin="2170,4432" coordsize="9367,0" path="m2170,4432l11538,4432e" filled="f" stroked="t" strokeweight=".713954pt" strokecolor="#646464">
                <v:path arrowok="t"/>
              </v:shape>
            </v:group>
            <v:group style="position:absolute;left:4726;top:4427;width:2;height:2199" coordorigin="4726,4427" coordsize="2,2199">
              <v:shape style="position:absolute;left:4726;top:4427;width:2;height:2199" coordorigin="4726,4427" coordsize="0,2199" path="m4726,6626l4726,4427e" filled="f" stroked="t" strokeweight=".713954pt" strokecolor="#545454">
                <v:path arrowok="t"/>
              </v:shape>
            </v:group>
            <v:group style="position:absolute;left:4717;top:4915;width:6816;height:2" coordorigin="4717,4915" coordsize="6816,2">
              <v:shape style="position:absolute;left:4717;top:4915;width:6816;height:2" coordorigin="4717,4915" coordsize="6816,0" path="m4717,4915l11533,4915e" filled="f" stroked="t" strokeweight=".713954pt" strokecolor="#676767">
                <v:path arrowok="t"/>
              </v:shape>
            </v:group>
            <v:group style="position:absolute;left:4717;top:5183;width:6821;height:2" coordorigin="4717,5183" coordsize="6821,2">
              <v:shape style="position:absolute;left:4717;top:5183;width:6821;height:2" coordorigin="4717,5183" coordsize="6821,0" path="m4717,5183l11538,5183e" filled="f" stroked="t" strokeweight=".713954pt" strokecolor="#6B6B6B">
                <v:path arrowok="t"/>
              </v:shape>
            </v:group>
            <v:group style="position:absolute;left:4722;top:5422;width:6816;height:2" coordorigin="4722,5422" coordsize="6816,2">
              <v:shape style="position:absolute;left:4722;top:5422;width:6816;height:2" coordorigin="4722,5422" coordsize="6816,0" path="m4722,5422l11538,5422e" filled="f" stroked="t" strokeweight=".713954pt" strokecolor="#676767">
                <v:path arrowok="t"/>
              </v:shape>
            </v:group>
            <v:group style="position:absolute;left:2170;top:5661;width:9367;height:2" coordorigin="2170,5661" coordsize="9367,2">
              <v:shape style="position:absolute;left:2170;top:5661;width:9367;height:2" coordorigin="2170,5661" coordsize="9367,0" path="m2170,5661l11538,5661e" filled="f" stroked="t" strokeweight=".713954pt" strokecolor="#676767">
                <v:path arrowok="t"/>
              </v:shape>
            </v:group>
            <v:group style="position:absolute;left:371;top:5904;width:11166;height:2" coordorigin="371,5904" coordsize="11166,2">
              <v:shape style="position:absolute;left:371;top:5904;width:11166;height:2" coordorigin="371,5904" coordsize="11166,0" path="m371,5904l11538,5904e" filled="f" stroked="t" strokeweight=".713954pt" strokecolor="#676767">
                <v:path arrowok="t"/>
              </v:shape>
            </v:group>
            <v:group style="position:absolute;left:7637;top:5895;width:2;height:727" coordorigin="7637,5895" coordsize="2,727">
              <v:shape style="position:absolute;left:7637;top:5895;width:2;height:727" coordorigin="7637,5895" coordsize="0,727" path="m7637,6622l7637,5895e" filled="f" stroked="t" strokeweight=".713954pt" strokecolor="#4B4B4B">
                <v:path arrowok="t"/>
              </v:shape>
            </v:group>
            <v:group style="position:absolute;left:2166;top:6378;width:9372;height:2" coordorigin="2166,6378" coordsize="9372,2">
              <v:shape style="position:absolute;left:2166;top:6378;width:9372;height:2" coordorigin="2166,6378" coordsize="9372,0" path="m2166,6378l11538,6378e" filled="f" stroked="t" strokeweight=".713954pt" strokecolor="#676767">
                <v:path arrowok="t"/>
              </v:shape>
            </v:group>
            <v:group style="position:absolute;left:2166;top:6617;width:9367;height:2" coordorigin="2166,6617" coordsize="9367,2">
              <v:shape style="position:absolute;left:2166;top:6617;width:9367;height:2" coordorigin="2166,6617" coordsize="9367,0" path="m2166,6617l11533,6617e" filled="f" stroked="t" strokeweight=".713954pt" strokecolor="#6B6B6B">
                <v:path arrowok="t"/>
              </v:shape>
            </v:group>
            <v:group style="position:absolute;left:366;top:6858;width:11171;height:2" coordorigin="366,6858" coordsize="11171,2">
              <v:shape style="position:absolute;left:366;top:6858;width:11171;height:2" coordorigin="366,6858" coordsize="11171,0" path="m366,6858l11538,6858e" filled="f" stroked="t" strokeweight=".713954pt" strokecolor="#676767">
                <v:path arrowok="t"/>
              </v:shape>
            </v:group>
            <v:group style="position:absolute;left:362;top:7329;width:11176;height:2" coordorigin="362,7329" coordsize="11176,2">
              <v:shape style="position:absolute;left:362;top:7329;width:11176;height:2" coordorigin="362,7329" coordsize="11176,0" path="m362,7329l11538,7329e" filled="f" stroked="t" strokeweight=".713954pt" strokecolor="#676767">
                <v:path arrowok="t"/>
              </v:shape>
            </v:group>
            <v:group style="position:absolute;left:4729;top:7324;width:2;height:736" coordorigin="4729,7324" coordsize="2,736">
              <v:shape style="position:absolute;left:4729;top:7324;width:2;height:736" coordorigin="4729,7324" coordsize="0,736" path="m4729,8061l4729,7324e" filled="f" stroked="t" strokeweight=".713954pt" strokecolor="#545454">
                <v:path arrowok="t"/>
              </v:shape>
            </v:group>
            <v:group style="position:absolute;left:4722;top:7568;width:6816;height:2" coordorigin="4722,7568" coordsize="6816,2">
              <v:shape style="position:absolute;left:4722;top:7568;width:6816;height:2" coordorigin="4722,7568" coordsize="6816,0" path="m4722,7568l11538,7568e" filled="f" stroked="t" strokeweight=".713954pt" strokecolor="#676767">
                <v:path arrowok="t"/>
              </v:shape>
            </v:group>
            <v:group style="position:absolute;left:4717;top:7812;width:6821;height:2" coordorigin="4717,7812" coordsize="6821,2">
              <v:shape style="position:absolute;left:4717;top:7812;width:6821;height:2" coordorigin="4717,7812" coordsize="6821,0" path="m4717,7812l11538,7812e" filled="f" stroked="t" strokeweight=".713954pt" strokecolor="#676767">
                <v:path arrowok="t"/>
              </v:shape>
            </v:group>
            <v:group style="position:absolute;left:366;top:8051;width:11171;height:2" coordorigin="366,8051" coordsize="11171,2">
              <v:shape style="position:absolute;left:366;top:8051;width:11171;height:2" coordorigin="366,8051" coordsize="11171,0" path="m366,8051l11538,8051e" filled="f" stroked="t" strokeweight=".713954pt" strokecolor="#676767">
                <v:path arrowok="t"/>
              </v:shape>
            </v:group>
            <v:group style="position:absolute;left:362;top:8912;width:11176;height:2" coordorigin="362,8912" coordsize="11176,2">
              <v:shape style="position:absolute;left:362;top:8912;width:11176;height:2" coordorigin="362,8912" coordsize="11176,0" path="m362,8912l11538,8912e" filled="f" stroked="t" strokeweight=".713954pt" strokecolor="#676767">
                <v:path arrowok="t"/>
              </v:shape>
            </v:group>
            <v:group style="position:absolute;left:362;top:9758;width:11176;height:2" coordorigin="362,9758" coordsize="11176,2">
              <v:shape style="position:absolute;left:362;top:9758;width:11176;height:2" coordorigin="362,9758" coordsize="11176,0" path="m362,9758l11538,9758e" filled="f" stroked="t" strokeweight=".713954pt" strokecolor="#6B6B6B">
                <v:path arrowok="t"/>
              </v:shape>
            </v:group>
            <v:group style="position:absolute;left:366;top:10002;width:11166;height:2" coordorigin="366,10002" coordsize="11166,2">
              <v:shape style="position:absolute;left:366;top:10002;width:11166;height:2" coordorigin="366,10002" coordsize="11166,0" path="m366,10002l11533,10002e" filled="f" stroked="t" strokeweight=".713954pt" strokecolor="#676767">
                <v:path arrowok="t"/>
              </v:shape>
            </v:group>
            <v:group style="position:absolute;left:343;top:10241;width:11200;height:2" coordorigin="343,10241" coordsize="11200,2">
              <v:shape style="position:absolute;left:343;top:10241;width:11200;height:2" coordorigin="343,10241" coordsize="11200,0" path="m343,10241l11542,10241e" filled="f" stroked="t" strokeweight=".713954pt" strokecolor="#6B6B6B">
                <v:path arrowok="t"/>
              </v:shape>
            </v:group>
            <v:group style="position:absolute;left:357;top:10953;width:11181;height:2" coordorigin="357,10953" coordsize="11181,2">
              <v:shape style="position:absolute;left:357;top:10953;width:11181;height:2" coordorigin="357,10953" coordsize="11181,0" path="m357,10953l11538,10953e" filled="f" stroked="t" strokeweight=".713954pt" strokecolor="#676767">
                <v:path arrowok="t"/>
              </v:shape>
            </v:group>
            <v:group style="position:absolute;left:897;top:10944;width:2;height:5345" coordorigin="897,10944" coordsize="2,5345">
              <v:shape style="position:absolute;left:897;top:10944;width:2;height:5345" coordorigin="897,10944" coordsize="0,5345" path="m897,16289l897,10944e" filled="f" stroked="t" strokeweight=".713954pt" strokecolor="#545454">
                <v:path arrowok="t"/>
              </v:shape>
            </v:group>
            <v:group style="position:absolute;left:1490;top:10948;width:2;height:5340" coordorigin="1490,10948" coordsize="2,5340">
              <v:shape style="position:absolute;left:1490;top:10948;width:2;height:5340" coordorigin="1490,10948" coordsize="0,5340" path="m1490,16289l1490,10948e" filled="f" stroked="t" strokeweight=".713954pt" strokecolor="#676767">
                <v:path arrowok="t"/>
              </v:shape>
            </v:group>
            <v:group style="position:absolute;left:7192;top:10944;width:2;height:5359" coordorigin="7192,10944" coordsize="2,5359">
              <v:shape style="position:absolute;left:7192;top:10944;width:2;height:5359" coordorigin="7192,10944" coordsize="0,5359" path="m7192,16303l7192,10944e" filled="f" stroked="t" strokeweight=".713954pt" strokecolor="#5B5B5B">
                <v:path arrowok="t"/>
              </v:shape>
            </v:group>
            <v:group style="position:absolute;left:357;top:11340;width:11181;height:2" coordorigin="357,11340" coordsize="11181,2">
              <v:shape style="position:absolute;left:357;top:11340;width:11181;height:2" coordorigin="357,11340" coordsize="11181,0" path="m357,11340l11538,11340e" filled="f" stroked="t" strokeweight=".713954pt" strokecolor="#6B6B6B">
                <v:path arrowok="t"/>
              </v:shape>
            </v:group>
            <v:group style="position:absolute;left:362;top:13410;width:1813;height:2" coordorigin="362,13410" coordsize="1813,2">
              <v:shape style="position:absolute;left:362;top:13410;width:1813;height:2" coordorigin="362,13410" coordsize="1813,0" path="m362,13410l2175,13410e" filled="f" stroked="t" strokeweight=".713954pt" strokecolor="#707070">
                <v:path arrowok="t"/>
              </v:shape>
            </v:group>
            <v:group style="position:absolute;left:357;top:16291;width:11181;height:2" coordorigin="357,16291" coordsize="11181,2">
              <v:shape style="position:absolute;left:357;top:16291;width:11181;height:2" coordorigin="357,16291" coordsize="11181,0" path="m357,16291l11538,16291e" filled="f" stroked="t" strokeweight=".713954pt" strokecolor="#676767">
                <v:path arrowok="t"/>
              </v:shape>
            </v:group>
            <v:group style="position:absolute;left:838;top:10707;width:381;height:2" coordorigin="838,10707" coordsize="381,2">
              <v:shape style="position:absolute;left:838;top:10707;width:381;height:2" coordorigin="838,10707" coordsize="381,0" path="m838,10707l1218,10707e" filled="f" stroked="t" strokeweight=".237985pt" strokecolor="#000000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7" w:after="0" w:line="240" w:lineRule="auto"/>
        <w:ind w:left="2534" w:right="7310"/>
        <w:jc w:val="center"/>
        <w:tabs>
          <w:tab w:pos="340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v:shape style="position:absolute;margin-left:257.279999pt;margin-top:-47.258793pt;width:78.720001pt;height:60.48pt;mso-position-horizontal-relative:page;mso-position-vertical-relative:paragraph;z-index:-15532" type="#_x0000_t75">
            <v:imagedata r:id="rId72" o:title=""/>
          </v:shape>
        </w:pict>
      </w:r>
      <w:r>
        <w:rPr>
          <w:rFonts w:ascii="Arial" w:hAnsi="Arial" w:cs="Arial" w:eastAsia="Arial"/>
          <w:sz w:val="26"/>
          <w:szCs w:val="26"/>
          <w:color w:val="A1A1A1"/>
          <w:spacing w:val="0"/>
          <w:w w:val="100"/>
          <w:b/>
          <w:bCs/>
        </w:rPr>
        <w:t>Ergf</w:t>
      </w:r>
      <w:r>
        <w:rPr>
          <w:rFonts w:ascii="Arial" w:hAnsi="Arial" w:cs="Arial" w:eastAsia="Arial"/>
          <w:sz w:val="26"/>
          <w:szCs w:val="26"/>
          <w:color w:val="A1A1A1"/>
          <w:spacing w:val="6"/>
          <w:w w:val="100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A1A1A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A1A1A1"/>
          <w:spacing w:val="0"/>
          <w:w w:val="100"/>
          <w:b/>
          <w:bCs/>
        </w:rPr>
      </w:r>
      <w:r>
        <w:rPr>
          <w:rFonts w:ascii="Arial" w:hAnsi="Arial" w:cs="Arial" w:eastAsia="Arial"/>
          <w:sz w:val="26"/>
          <w:szCs w:val="26"/>
          <w:color w:val="8C8C8C"/>
          <w:spacing w:val="0"/>
          <w:w w:val="110"/>
          <w:b/>
          <w:bCs/>
        </w:rPr>
        <w:t>KAYA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68" w:lineRule="exact"/>
        <w:ind w:left="2351" w:right="7133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4.690125pt;margin-top:1.633023pt;width:79.380004pt;height:49.0pt;mso-position-horizontal-relative:page;mso-position-vertical-relative:paragraph;z-index:-15531" type="#_x0000_t202" filled="f" stroked="f">
            <v:textbox inset="0,0,0,0">
              <w:txbxContent>
                <w:p>
                  <w:pPr>
                    <w:spacing w:before="0" w:after="0" w:line="980" w:lineRule="exact"/>
                    <w:ind w:right="-187"/>
                    <w:jc w:val="left"/>
                    <w:rPr>
                      <w:rFonts w:ascii="Courier New" w:hAnsi="Courier New" w:cs="Courier New" w:eastAsia="Courier New"/>
                      <w:sz w:val="98"/>
                      <w:szCs w:val="98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98"/>
                      <w:szCs w:val="98"/>
                      <w:color w:val="494FA3"/>
                      <w:spacing w:val="0"/>
                      <w:w w:val="135"/>
                      <w:i/>
                      <w:position w:val="6"/>
                    </w:rPr>
                    <w:t>%$</w:t>
                  </w:r>
                  <w:r>
                    <w:rPr>
                      <w:rFonts w:ascii="Courier New" w:hAnsi="Courier New" w:cs="Courier New" w:eastAsia="Courier New"/>
                      <w:sz w:val="98"/>
                      <w:szCs w:val="9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A1A1A1"/>
          <w:spacing w:val="0"/>
          <w:w w:val="75"/>
        </w:rPr>
        <w:t>ıtfaiy</w:t>
      </w:r>
      <w:r>
        <w:rPr>
          <w:rFonts w:ascii="Arial" w:hAnsi="Arial" w:cs="Arial" w:eastAsia="Arial"/>
          <w:sz w:val="23"/>
          <w:szCs w:val="23"/>
          <w:color w:val="A1A1A1"/>
          <w:spacing w:val="0"/>
          <w:w w:val="75"/>
        </w:rPr>
        <w:t>e</w:t>
      </w:r>
      <w:r>
        <w:rPr>
          <w:rFonts w:ascii="Arial" w:hAnsi="Arial" w:cs="Arial" w:eastAsia="Arial"/>
          <w:sz w:val="23"/>
          <w:szCs w:val="23"/>
          <w:color w:val="A1A1A1"/>
          <w:spacing w:val="40"/>
          <w:w w:val="75"/>
        </w:rPr>
        <w:t> </w:t>
      </w:r>
      <w:r>
        <w:rPr>
          <w:rFonts w:ascii="Arial" w:hAnsi="Arial" w:cs="Arial" w:eastAsia="Arial"/>
          <w:sz w:val="23"/>
          <w:szCs w:val="23"/>
          <w:color w:val="A1A1A1"/>
          <w:spacing w:val="0"/>
          <w:w w:val="75"/>
        </w:rPr>
        <w:t>Gurıe</w:t>
      </w:r>
      <w:r>
        <w:rPr>
          <w:rFonts w:ascii="Arial" w:hAnsi="Arial" w:cs="Arial" w:eastAsia="Arial"/>
          <w:sz w:val="23"/>
          <w:szCs w:val="23"/>
          <w:color w:val="A1A1A1"/>
          <w:spacing w:val="0"/>
          <w:w w:val="75"/>
        </w:rPr>
        <w:t>y</w:t>
      </w:r>
      <w:r>
        <w:rPr>
          <w:rFonts w:ascii="Arial" w:hAnsi="Arial" w:cs="Arial" w:eastAsia="Arial"/>
          <w:sz w:val="23"/>
          <w:szCs w:val="23"/>
          <w:color w:val="A1A1A1"/>
          <w:spacing w:val="-5"/>
          <w:w w:val="75"/>
        </w:rPr>
        <w:t> </w:t>
      </w:r>
      <w:r>
        <w:rPr>
          <w:rFonts w:ascii="Arial" w:hAnsi="Arial" w:cs="Arial" w:eastAsia="Arial"/>
          <w:sz w:val="23"/>
          <w:szCs w:val="23"/>
          <w:color w:val="8C8C8C"/>
          <w:spacing w:val="0"/>
          <w:w w:val="77"/>
        </w:rPr>
        <w:t>B</w:t>
      </w:r>
      <w:r>
        <w:rPr>
          <w:rFonts w:ascii="Arial" w:hAnsi="Arial" w:cs="Arial" w:eastAsia="Arial"/>
          <w:sz w:val="23"/>
          <w:szCs w:val="23"/>
          <w:color w:val="8C8C8C"/>
          <w:spacing w:val="-1"/>
          <w:w w:val="78"/>
        </w:rPr>
        <w:t>ö</w:t>
      </w:r>
      <w:r>
        <w:rPr>
          <w:rFonts w:ascii="Arial" w:hAnsi="Arial" w:cs="Arial" w:eastAsia="Arial"/>
          <w:sz w:val="23"/>
          <w:szCs w:val="23"/>
          <w:color w:val="707272"/>
          <w:spacing w:val="-16"/>
          <w:w w:val="141"/>
        </w:rPr>
        <w:t>l</w:t>
      </w:r>
      <w:r>
        <w:rPr>
          <w:rFonts w:ascii="Arial" w:hAnsi="Arial" w:cs="Arial" w:eastAsia="Arial"/>
          <w:sz w:val="23"/>
          <w:szCs w:val="23"/>
          <w:color w:val="8C8C8C"/>
          <w:spacing w:val="0"/>
          <w:w w:val="80"/>
        </w:rPr>
        <w:t>ge</w:t>
      </w:r>
      <w:r>
        <w:rPr>
          <w:rFonts w:ascii="Arial" w:hAnsi="Arial" w:cs="Arial" w:eastAsia="Arial"/>
          <w:sz w:val="23"/>
          <w:szCs w:val="23"/>
          <w:color w:val="8C8C8C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8C8C8C"/>
          <w:spacing w:val="0"/>
          <w:w w:val="71"/>
          <w:b/>
          <w:bCs/>
        </w:rPr>
        <w:t>A</w:t>
      </w:r>
      <w:r>
        <w:rPr>
          <w:rFonts w:ascii="Arial" w:hAnsi="Arial" w:cs="Arial" w:eastAsia="Arial"/>
          <w:sz w:val="24"/>
          <w:szCs w:val="24"/>
          <w:color w:val="8C8C8C"/>
          <w:spacing w:val="-1"/>
          <w:w w:val="71"/>
          <w:b/>
          <w:bCs/>
        </w:rPr>
        <w:t>m</w:t>
      </w:r>
      <w:r>
        <w:rPr>
          <w:rFonts w:ascii="Arial" w:hAnsi="Arial" w:cs="Arial" w:eastAsia="Arial"/>
          <w:sz w:val="24"/>
          <w:szCs w:val="24"/>
          <w:color w:val="707272"/>
          <w:spacing w:val="0"/>
          <w:w w:val="64"/>
          <w:b/>
          <w:bCs/>
        </w:rPr>
        <w:t>i</w:t>
      </w:r>
      <w:r>
        <w:rPr>
          <w:rFonts w:ascii="Arial" w:hAnsi="Arial" w:cs="Arial" w:eastAsia="Arial"/>
          <w:sz w:val="24"/>
          <w:szCs w:val="24"/>
          <w:color w:val="707272"/>
          <w:spacing w:val="-1"/>
          <w:w w:val="65"/>
          <w:b/>
          <w:bCs/>
        </w:rPr>
        <w:t>r</w:t>
      </w:r>
      <w:r>
        <w:rPr>
          <w:rFonts w:ascii="Arial" w:hAnsi="Arial" w:cs="Arial" w:eastAsia="Arial"/>
          <w:sz w:val="24"/>
          <w:szCs w:val="24"/>
          <w:color w:val="8C8C8C"/>
          <w:spacing w:val="0"/>
          <w:w w:val="86"/>
          <w:b/>
          <w:bCs/>
        </w:rPr>
        <w:t>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0" w:right="26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3967" w:right="388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9.910866pt;margin-top:-14.079826pt;width:21.931381pt;height:55.5pt;mso-position-horizontal-relative:page;mso-position-vertical-relative:paragraph;z-index:-15525" type="#_x0000_t202" filled="f" stroked="f">
            <v:textbox inset="0,0,0,0">
              <w:txbxContent>
                <w:p>
                  <w:pPr>
                    <w:spacing w:before="0" w:after="0" w:line="1110" w:lineRule="exact"/>
                    <w:ind w:right="-207"/>
                    <w:jc w:val="left"/>
                    <w:rPr>
                      <w:rFonts w:ascii="Arial" w:hAnsi="Arial" w:cs="Arial" w:eastAsia="Arial"/>
                      <w:sz w:val="111"/>
                      <w:szCs w:val="111"/>
                    </w:rPr>
                  </w:pPr>
                  <w:rPr/>
                  <w:r>
                    <w:rPr>
                      <w:rFonts w:ascii="Arial" w:hAnsi="Arial" w:cs="Arial" w:eastAsia="Arial"/>
                      <w:sz w:val="111"/>
                      <w:szCs w:val="111"/>
                      <w:color w:val="282828"/>
                      <w:spacing w:val="0"/>
                      <w:w w:val="178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111"/>
                      <w:szCs w:val="11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4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0"/>
          <w:w w:val="105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88" w:lineRule="exact"/>
        <w:ind w:left="943" w:right="3260"/>
        <w:jc w:val="center"/>
        <w:tabs>
          <w:tab w:pos="35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3"/>
        </w:rPr>
        <w:t>IZMIR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4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4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4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4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4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  <w:position w:val="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665" w:right="4696"/>
        <w:jc w:val="center"/>
        <w:tabs>
          <w:tab w:pos="47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BÜYÜKŞEHIR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YANGIN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4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79" w:lineRule="exact"/>
        <w:ind w:left="753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26" w:right="-20"/>
        <w:jc w:val="left"/>
        <w:tabs>
          <w:tab w:pos="1500" w:val="left"/>
          <w:tab w:pos="2860" w:val="left"/>
          <w:tab w:pos="5280" w:val="left"/>
          <w:tab w:pos="7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06.05.2017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20:10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!Tel: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1" w:right="-20"/>
        <w:jc w:val="left"/>
        <w:tabs>
          <w:tab w:pos="1500" w:val="left"/>
          <w:tab w:pos="2860" w:val="left"/>
          <w:tab w:pos="4260" w:val="left"/>
          <w:tab w:pos="5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4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6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2805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23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Çaındibi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5003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76"/>
          <w:i/>
        </w:rPr>
        <w:t>1</w:t>
      </w:r>
      <w:r>
        <w:rPr>
          <w:rFonts w:ascii="Arial" w:hAnsi="Arial" w:cs="Arial" w:eastAsia="Arial"/>
          <w:sz w:val="19"/>
          <w:szCs w:val="19"/>
          <w:color w:val="4D4D4D"/>
          <w:spacing w:val="10"/>
          <w:w w:val="76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26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</w:rPr>
        <w:t>Çaın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5003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84"/>
          <w:i/>
        </w:rPr>
        <w:t>1</w:t>
      </w:r>
      <w:r>
        <w:rPr>
          <w:rFonts w:ascii="Arial" w:hAnsi="Arial" w:cs="Arial" w:eastAsia="Arial"/>
          <w:sz w:val="19"/>
          <w:szCs w:val="19"/>
          <w:color w:val="5D5D5D"/>
          <w:spacing w:val="1"/>
          <w:w w:val="84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1" w:right="-20"/>
        <w:jc w:val="left"/>
        <w:tabs>
          <w:tab w:pos="1500" w:val="left"/>
          <w:tab w:pos="424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izmariti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9" w:lineRule="exact"/>
        <w:ind w:left="126" w:right="-20"/>
        <w:jc w:val="left"/>
        <w:tabs>
          <w:tab w:pos="3340" w:val="left"/>
          <w:tab w:pos="6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74"/>
          <w:i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i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i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15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9" w:lineRule="exact"/>
        <w:ind w:left="336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Betonarme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0"/>
          <w:w w:val="95"/>
          <w:position w:val="-2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0"/>
          <w:w w:val="95"/>
          <w:position w:val="-2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-1"/>
          <w:w w:val="95"/>
          <w:position w:val="-2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  <w:position w:val="-2"/>
        </w:rPr>
        <w:t>Uk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  <w:position w:val="-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22"/>
          <w:position w:val="-3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10" w:lineRule="exact"/>
        <w:ind w:left="4191" w:right="-20"/>
        <w:jc w:val="left"/>
        <w:tabs>
          <w:tab w:pos="4780" w:val="left"/>
          <w:tab w:pos="5280" w:val="left"/>
          <w:tab w:pos="5760" w:val="left"/>
          <w:tab w:pos="6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4"/>
          <w:szCs w:val="34"/>
          <w:color w:val="383838"/>
          <w:spacing w:val="0"/>
          <w:w w:val="54"/>
        </w:rPr>
        <w:t>ı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5D5D5D"/>
          <w:spacing w:val="0"/>
          <w:w w:val="54"/>
        </w:rPr>
        <w:t>ı</w:t>
      </w:r>
      <w:r>
        <w:rPr>
          <w:rFonts w:ascii="Arial" w:hAnsi="Arial" w:cs="Arial" w:eastAsia="Arial"/>
          <w:sz w:val="34"/>
          <w:szCs w:val="34"/>
          <w:color w:val="5D5D5D"/>
          <w:spacing w:val="-43"/>
          <w:w w:val="54"/>
        </w:rPr>
        <w:t> </w:t>
      </w:r>
      <w:r>
        <w:rPr>
          <w:rFonts w:ascii="Arial" w:hAnsi="Arial" w:cs="Arial" w:eastAsia="Arial"/>
          <w:sz w:val="34"/>
          <w:szCs w:val="34"/>
          <w:color w:val="5D5D5D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5D5D5D"/>
          <w:spacing w:val="0"/>
          <w:w w:val="100"/>
        </w:rPr>
      </w:r>
      <w:r>
        <w:rPr>
          <w:rFonts w:ascii="Arial" w:hAnsi="Arial" w:cs="Arial" w:eastAsia="Arial"/>
          <w:sz w:val="44"/>
          <w:szCs w:val="44"/>
          <w:color w:val="AEAFAF"/>
          <w:spacing w:val="0"/>
          <w:w w:val="54"/>
        </w:rPr>
        <w:t>ı</w:t>
      </w:r>
      <w:r>
        <w:rPr>
          <w:rFonts w:ascii="Arial" w:hAnsi="Arial" w:cs="Arial" w:eastAsia="Arial"/>
          <w:sz w:val="44"/>
          <w:szCs w:val="44"/>
          <w:color w:val="AEAFAF"/>
          <w:spacing w:val="0"/>
          <w:w w:val="100"/>
        </w:rPr>
        <w:tab/>
      </w:r>
      <w:r>
        <w:rPr>
          <w:rFonts w:ascii="Arial" w:hAnsi="Arial" w:cs="Arial" w:eastAsia="Arial"/>
          <w:sz w:val="44"/>
          <w:szCs w:val="44"/>
          <w:color w:val="AEAFAF"/>
          <w:spacing w:val="0"/>
          <w:w w:val="100"/>
        </w:rPr>
      </w:r>
      <w:r>
        <w:rPr>
          <w:rFonts w:ascii="Arial" w:hAnsi="Arial" w:cs="Arial" w:eastAsia="Arial"/>
          <w:sz w:val="44"/>
          <w:szCs w:val="44"/>
          <w:color w:val="383838"/>
          <w:spacing w:val="0"/>
          <w:w w:val="54"/>
          <w:position w:val="1"/>
        </w:rPr>
        <w:t>ı</w:t>
      </w:r>
      <w:r>
        <w:rPr>
          <w:rFonts w:ascii="Arial" w:hAnsi="Arial" w:cs="Arial" w:eastAsia="Arial"/>
          <w:sz w:val="44"/>
          <w:szCs w:val="44"/>
          <w:color w:val="383838"/>
          <w:spacing w:val="-57"/>
          <w:w w:val="54"/>
          <w:position w:val="1"/>
        </w:rPr>
        <w:t> </w:t>
      </w:r>
      <w:r>
        <w:rPr>
          <w:rFonts w:ascii="Arial" w:hAnsi="Arial" w:cs="Arial" w:eastAsia="Arial"/>
          <w:sz w:val="44"/>
          <w:szCs w:val="44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4"/>
          <w:szCs w:val="44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21" w:right="-20"/>
        <w:jc w:val="left"/>
        <w:tabs>
          <w:tab w:pos="248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1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240" w:lineRule="auto"/>
        <w:ind w:left="24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Ünal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ATSAK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7" w:lineRule="auto"/>
        <w:ind w:left="107" w:right="2422" w:firstLine="2318"/>
        <w:jc w:val="left"/>
        <w:tabs>
          <w:tab w:pos="2420" w:val="left"/>
          <w:tab w:pos="4420" w:val="left"/>
          <w:tab w:pos="7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2"/>
          <w:i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2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62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9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20:14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2" w:lineRule="exact"/>
        <w:ind w:left="131" w:right="-20"/>
        <w:jc w:val="left"/>
        <w:tabs>
          <w:tab w:pos="2560" w:val="left"/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</w:r>
      <w:r>
        <w:rPr>
          <w:rFonts w:ascii="Courier New" w:hAnsi="Courier New" w:cs="Courier New" w:eastAsia="Courier New"/>
          <w:sz w:val="22"/>
          <w:szCs w:val="22"/>
          <w:color w:val="383838"/>
          <w:spacing w:val="0"/>
          <w:w w:val="100"/>
          <w:position w:val="1"/>
        </w:rPr>
        <w:t>2</w:t>
      </w:r>
      <w:r>
        <w:rPr>
          <w:rFonts w:ascii="Courier New" w:hAnsi="Courier New" w:cs="Courier New" w:eastAsia="Courier New"/>
          <w:sz w:val="22"/>
          <w:szCs w:val="22"/>
          <w:color w:val="383838"/>
          <w:spacing w:val="-124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83838"/>
          <w:spacing w:val="0"/>
          <w:w w:val="100"/>
          <w:position w:val="1"/>
        </w:rPr>
        <w:tab/>
      </w:r>
      <w:r>
        <w:rPr>
          <w:rFonts w:ascii="Courier New" w:hAnsi="Courier New" w:cs="Courier New" w:eastAsia="Courier New"/>
          <w:sz w:val="22"/>
          <w:szCs w:val="22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4418" w:right="465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8" w:lineRule="auto"/>
        <w:ind w:left="2443" w:right="4297" w:firstLine="1992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20" w:lineRule="exact"/>
        <w:ind w:left="2443" w:right="2637" w:firstLine="-2078"/>
        <w:jc w:val="left"/>
        <w:tabs>
          <w:tab w:pos="2500" w:val="left"/>
          <w:tab w:pos="442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rdımcı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61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61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6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58" w:lineRule="auto"/>
        <w:ind w:left="2443" w:right="736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4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07"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Göıüldüğ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3348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178" w:lineRule="exact"/>
        <w:ind w:left="166" w:right="-20"/>
        <w:jc w:val="left"/>
        <w:tabs>
          <w:tab w:pos="4440" w:val="left"/>
          <w:tab w:pos="6340" w:val="left"/>
          <w:tab w:pos="7920" w:val="left"/>
          <w:tab w:pos="9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4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2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</w:r>
      <w:r>
        <w:rPr>
          <w:rFonts w:ascii="Arial" w:hAnsi="Arial" w:cs="Arial" w:eastAsia="Arial"/>
          <w:sz w:val="14"/>
          <w:szCs w:val="14"/>
          <w:color w:val="4D4D4D"/>
          <w:spacing w:val="0"/>
          <w:w w:val="52"/>
          <w:position w:val="-3"/>
        </w:rPr>
        <w:t>1</w:t>
      </w:r>
      <w:r>
        <w:rPr>
          <w:rFonts w:ascii="Arial" w:hAnsi="Arial" w:cs="Arial" w:eastAsia="Arial"/>
          <w:sz w:val="14"/>
          <w:szCs w:val="14"/>
          <w:color w:val="4D4D4D"/>
          <w:spacing w:val="0"/>
          <w:w w:val="52"/>
          <w:position w:val="-3"/>
        </w:rPr>
        <w:t>  </w:t>
      </w:r>
      <w:r>
        <w:rPr>
          <w:rFonts w:ascii="Arial" w:hAnsi="Arial" w:cs="Arial" w:eastAsia="Arial"/>
          <w:sz w:val="14"/>
          <w:szCs w:val="14"/>
          <w:color w:val="4D4D4D"/>
          <w:spacing w:val="14"/>
          <w:w w:val="5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0"/>
          <w:position w:val="-3"/>
        </w:rPr>
        <w:t>C02K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21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7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4" w:lineRule="exact"/>
        <w:ind w:left="4464" w:right="-20"/>
        <w:jc w:val="left"/>
        <w:tabs>
          <w:tab w:pos="6340" w:val="left"/>
          <w:tab w:pos="7920" w:val="left"/>
          <w:tab w:pos="95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25"/>
          <w:szCs w:val="25"/>
          <w:color w:val="383838"/>
          <w:spacing w:val="0"/>
          <w:w w:val="151"/>
          <w:position w:val="6"/>
        </w:rPr>
        <w:t>ı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6"/>
        </w:rPr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41"/>
          <w:szCs w:val="41"/>
          <w:color w:val="4D4D4D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2577" w:right="367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1"/>
        </w:rPr>
        <w:t>yanmıştır.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58" w:lineRule="auto"/>
        <w:ind w:left="131" w:right="6530" w:firstLine="-10"/>
        <w:jc w:val="left"/>
        <w:tabs>
          <w:tab w:pos="2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55" w:lineRule="auto"/>
        <w:ind w:left="93" w:right="84" w:firstLine="2552"/>
        <w:jc w:val="righ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lastik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kağıt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ahta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parçaları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kağıt-tahta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parçalarını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25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varışmıtır.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58" w:lineRule="auto"/>
        <w:ind w:left="126" w:right="4137" w:firstLine="-19"/>
        <w:jc w:val="left"/>
        <w:tabs>
          <w:tab w:pos="2420" w:val="left"/>
          <w:tab w:pos="6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2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v&lt;ıngı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3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1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ıJdjği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121" w:right="-20"/>
        <w:jc w:val="left"/>
        <w:tabs>
          <w:tab w:pos="2420" w:val="left"/>
          <w:tab w:pos="5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frarih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  <w:position w:val="1"/>
        </w:rPr>
        <w:t>06.05.2017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"/>
        </w:rPr>
        <w:t>20:35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26" w:lineRule="exact"/>
        <w:ind w:left="198" w:right="-20"/>
        <w:jc w:val="left"/>
        <w:tabs>
          <w:tab w:pos="1220" w:val="left"/>
          <w:tab w:pos="2420" w:val="left"/>
          <w:tab w:pos="8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3"/>
        </w:rPr>
        <w:t>Varsa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0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"/>
        </w:rPr>
        <w:t>Ölü</w:t>
      </w:r>
      <w:r>
        <w:rPr>
          <w:rFonts w:ascii="Arial" w:hAnsi="Arial" w:cs="Arial" w:eastAsia="Arial"/>
          <w:sz w:val="19"/>
          <w:szCs w:val="19"/>
          <w:color w:val="383838"/>
          <w:spacing w:val="-5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-1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Çamdibi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540" w:bottom="280" w:left="420" w:right="160"/>
        </w:sectPr>
      </w:pPr>
      <w:rPr/>
    </w:p>
    <w:p>
      <w:pPr>
        <w:spacing w:before="35" w:after="0" w:line="240" w:lineRule="auto"/>
        <w:ind w:left="2582" w:right="-73"/>
        <w:jc w:val="left"/>
        <w:tabs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right="34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332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26"/>
          <w:szCs w:val="26"/>
          <w:color w:val="282828"/>
          <w:spacing w:val="0"/>
          <w:w w:val="70"/>
          <w:i/>
          <w:position w:val="-1"/>
        </w:rPr>
        <w:t>1</w:t>
      </w:r>
      <w:r>
        <w:rPr>
          <w:rFonts w:ascii="Arial" w:hAnsi="Arial" w:cs="Arial" w:eastAsia="Arial"/>
          <w:sz w:val="26"/>
          <w:szCs w:val="26"/>
          <w:color w:val="282828"/>
          <w:spacing w:val="39"/>
          <w:w w:val="7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70"/>
          <w:position w:val="-1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8"/>
          <w:w w:val="7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50"/>
          <w:position w:val="-1"/>
        </w:rPr>
        <w:t>MaYıs</w:t>
      </w:r>
      <w:r>
        <w:rPr>
          <w:rFonts w:ascii="Arial" w:hAnsi="Arial" w:cs="Arial" w:eastAsia="Arial"/>
          <w:sz w:val="25"/>
          <w:szCs w:val="25"/>
          <w:color w:val="282828"/>
          <w:spacing w:val="16"/>
          <w:w w:val="50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62"/>
          <w:position w:val="-1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20" w:right="160"/>
          <w:cols w:num="2" w:equalWidth="0">
            <w:col w:w="6615" w:space="2302"/>
            <w:col w:w="2423"/>
          </w:cols>
        </w:sectPr>
      </w:pPr>
      <w:rPr/>
    </w:p>
    <w:p>
      <w:pPr>
        <w:spacing w:before="0" w:after="0" w:line="222" w:lineRule="exact"/>
        <w:ind w:left="226" w:right="-20"/>
        <w:jc w:val="left"/>
        <w:tabs>
          <w:tab w:pos="9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383838"/>
          <w:spacing w:val="0"/>
          <w:w w:val="82"/>
          <w:position w:val="-3"/>
        </w:rPr>
        <w:t>·u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i/>
          <w:position w:val="-2"/>
        </w:rPr>
        <w:t>1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i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47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  <w:position w:val="-2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left="270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49"/>
          <w:position w:val="-1"/>
        </w:rPr>
        <w:t>cı.ı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226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211.288818pt;margin-top:5.417785pt;width:3.950442pt;height:21.208208pt;mso-position-horizontal-relative:page;mso-position-vertical-relative:paragraph;z-index:-15529" coordorigin="4226,108" coordsize="79,424">
            <v:group style="position:absolute;left:4233;top:116;width:2;height:120" coordorigin="4233,116" coordsize="2,120">
              <v:shape style="position:absolute;left:4233;top:116;width:2;height:120" coordorigin="4233,116" coordsize="0,120" path="m4233,235l4233,116e" filled="f" stroked="t" strokeweight=".718262pt" strokecolor="#3F4FA0">
                <v:path arrowok="t"/>
              </v:shape>
            </v:group>
            <v:group style="position:absolute;left:4295;top:231;width:2;height:158" coordorigin="4295,231" coordsize="2,158">
              <v:shape style="position:absolute;left:4295;top:231;width:2;height:158" coordorigin="4295,231" coordsize="0,158" path="m4295,389l4295,231e" filled="f" stroked="t" strokeweight=".957683pt" strokecolor="#444890">
                <v:path arrowok="t"/>
              </v:shape>
            </v:group>
            <v:group style="position:absolute;left:4276;top:360;width:2;height:149" coordorigin="4276,360" coordsize="2,149">
              <v:shape style="position:absolute;left:4276;top:360;width:2;height:149" coordorigin="4276,360" coordsize="0,149" path="m4276,509l4276,360e" filled="f" stroked="t" strokeweight="2.394208pt" strokecolor="#3F4B8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85279pt;margin-top:.896968pt;width:501.637042pt;height:62.045918pt;mso-position-horizontal-relative:page;mso-position-vertical-relative:paragraph;z-index:-15524" type="#_x0000_t202" filled="f" stroked="f">
            <v:textbox inset="0,0,0,0">
              <w:txbxContent>
                <w:p>
                  <w:pPr>
                    <w:spacing w:before="0" w:after="0" w:line="1241" w:lineRule="exact"/>
                    <w:ind w:right="-226"/>
                    <w:jc w:val="left"/>
                    <w:tabs>
                      <w:tab w:pos="5120" w:val="left"/>
                      <w:tab w:pos="778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D4D4D"/>
                      <w:w w:val="54"/>
                      <w:position w:val="6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D4D4D"/>
                      <w:spacing w:val="-2"/>
                      <w:w w:val="54"/>
                      <w:position w:val="61"/>
                    </w:rPr>
                    <w:t>.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383838"/>
                      <w:spacing w:val="-186"/>
                      <w:w w:val="77"/>
                      <w:position w:val="53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D4D4D"/>
                      <w:spacing w:val="0"/>
                      <w:w w:val="54"/>
                      <w:position w:val="61"/>
                    </w:rPr>
                    <w:t>.....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D4D4D"/>
                      <w:spacing w:val="0"/>
                      <w:w w:val="100"/>
                      <w:position w:val="6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D4D4D"/>
                      <w:spacing w:val="0"/>
                      <w:w w:val="100"/>
                      <w:position w:val="61"/>
                    </w:rPr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3D4485"/>
                      <w:spacing w:val="0"/>
                      <w:w w:val="76"/>
                      <w:i/>
                      <w:position w:val="42"/>
                    </w:rPr>
                    <w:t>1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3D4485"/>
                      <w:spacing w:val="0"/>
                      <w:w w:val="100"/>
                      <w:i/>
                      <w:position w:val="42"/>
                    </w:rPr>
                    <w:tab/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3D4485"/>
                      <w:spacing w:val="0"/>
                      <w:w w:val="100"/>
                      <w:i/>
                      <w:position w:val="4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24"/>
                      <w:szCs w:val="124"/>
                      <w:color w:val="3D4485"/>
                      <w:spacing w:val="0"/>
                      <w:w w:val="76"/>
                      <w:i/>
                      <w:position w:val="-1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124"/>
                      <w:szCs w:val="124"/>
                      <w:color w:val="3D4485"/>
                      <w:spacing w:val="-89"/>
                      <w:w w:val="76"/>
                      <w:i/>
                      <w:position w:val="-1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124"/>
                      <w:szCs w:val="124"/>
                      <w:color w:val="5D5D5D"/>
                      <w:spacing w:val="-187"/>
                      <w:w w:val="76"/>
                      <w:i/>
                      <w:position w:val="-1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76"/>
                      <w:position w:val="67"/>
                    </w:rPr>
                    <w:t>İtfai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76"/>
                      <w:position w:val="67"/>
                    </w:rPr>
                    <w:t>)'V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76"/>
                      <w:position w:val="67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76"/>
                      <w:position w:val="67"/>
                    </w:rPr>
                    <w:t>  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19"/>
                      <w:w w:val="76"/>
                      <w:position w:val="6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83838"/>
                      <w:spacing w:val="0"/>
                      <w:w w:val="76"/>
                      <w:position w:val="67"/>
                    </w:rPr>
                    <w:t>iı:i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83838"/>
                      <w:spacing w:val="9"/>
                      <w:w w:val="76"/>
                      <w:position w:val="6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7"/>
                      <w:position w:val="67"/>
                    </w:rPr>
                    <w:t>il/\.ıqiri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1"/>
          <w:i/>
          <w:position w:val="1"/>
        </w:rPr>
        <w:t>.Q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1" w:after="0" w:line="623" w:lineRule="exact"/>
        <w:ind w:left="2874" w:right="-20"/>
        <w:jc w:val="left"/>
        <w:tabs>
          <w:tab w:pos="5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86.508774pt;margin-top:21.328051pt;width:31.723251pt;height:45.77187pt;mso-position-horizontal-relative:page;mso-position-vertical-relative:paragraph;z-index:-15528" coordorigin="3730,427" coordsize="634,915">
            <v:group style="position:absolute;left:4276;top:465;width:2;height:383" coordorigin="4276,465" coordsize="2,383">
              <v:shape style="position:absolute;left:4276;top:465;width:2;height:383" coordorigin="4276,465" coordsize="0,383" path="m4276,848l4276,465e" filled="f" stroked="t" strokeweight="3.830732pt" strokecolor="#3F486B">
                <v:path arrowok="t"/>
              </v:shape>
            </v:group>
            <v:group style="position:absolute;left:3754;top:791;width:96;height:2" coordorigin="3754,791" coordsize="96,2">
              <v:shape style="position:absolute;left:3754;top:791;width:96;height:2" coordorigin="3754,791" coordsize="96,0" path="m3754,791l3850,791e" filled="f" stroked="t" strokeweight="2.394208pt" strokecolor="#6B706B">
                <v:path arrowok="t"/>
              </v:shape>
            </v:group>
            <v:group style="position:absolute;left:3797;top:791;width:536;height:2" coordorigin="3797,791" coordsize="536,2">
              <v:shape style="position:absolute;left:3797;top:791;width:536;height:2" coordorigin="3797,791" coordsize="536,0" path="m3797,791l4334,791e" filled="f" stroked="t" strokeweight="3.11247pt" strokecolor="#4B5474">
                <v:path arrowok="t"/>
              </v:shape>
            </v:group>
            <v:group style="position:absolute;left:4276;top:772;width:2;height:551" coordorigin="4276,772" coordsize="2,551">
              <v:shape style="position:absolute;left:4276;top:772;width:2;height:551" coordorigin="4276,772" coordsize="0,551" path="m4276,1323l4276,772e" filled="f" stroked="t" strokeweight="1.915366pt" strokecolor="#444F83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1.664688pt;margin-top:26.64843pt;width:309.986305pt;height:37.5pt;mso-position-horizontal-relative:page;mso-position-vertical-relative:paragraph;z-index:-15522" type="#_x0000_t202" filled="f" stroked="f">
            <v:textbox inset="0,0,0,0">
              <w:txbxContent>
                <w:p>
                  <w:pPr>
                    <w:spacing w:before="0" w:after="0" w:line="750" w:lineRule="exact"/>
                    <w:ind w:right="-153"/>
                    <w:jc w:val="left"/>
                    <w:tabs>
                      <w:tab w:pos="5340" w:val="left"/>
                    </w:tabs>
                    <w:rPr>
                      <w:rFonts w:ascii="Arial" w:hAnsi="Arial" w:cs="Arial" w:eastAsia="Arial"/>
                      <w:sz w:val="75"/>
                      <w:szCs w:val="75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3D4485"/>
                      <w:spacing w:val="0"/>
                      <w:w w:val="100"/>
                      <w:i/>
                      <w:position w:val="5"/>
                    </w:rPr>
                    <w:t>Z/ftl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3D4485"/>
                      <w:spacing w:val="20"/>
                      <w:w w:val="100"/>
                      <w:i/>
                      <w:position w:val="5"/>
                    </w:rPr>
                    <w:t> 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3D4485"/>
                      <w:spacing w:val="0"/>
                      <w:w w:val="100"/>
                      <w:i/>
                      <w:position w:val="5"/>
                    </w:rPr>
                    <w:tab/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3D4485"/>
                      <w:spacing w:val="0"/>
                      <w:w w:val="100"/>
                      <w:i/>
                      <w:position w:val="5"/>
                    </w:rPr>
                  </w:r>
                  <w:r>
                    <w:rPr>
                      <w:rFonts w:ascii="Arial" w:hAnsi="Arial" w:cs="Arial" w:eastAsia="Arial"/>
                      <w:sz w:val="75"/>
                      <w:szCs w:val="75"/>
                      <w:color w:val="494F70"/>
                      <w:spacing w:val="-82"/>
                      <w:w w:val="126"/>
                      <w:position w:val="-1"/>
                    </w:rPr>
                    <w:t>w</w:t>
                  </w:r>
                  <w:r>
                    <w:rPr>
                      <w:rFonts w:ascii="Arial" w:hAnsi="Arial" w:cs="Arial" w:eastAsia="Arial"/>
                      <w:sz w:val="75"/>
                      <w:szCs w:val="75"/>
                      <w:color w:val="4D4D4D"/>
                      <w:spacing w:val="0"/>
                      <w:w w:val="21"/>
                      <w:position w:val="-1"/>
                    </w:rPr>
                    <w:t>i)</w:t>
                  </w:r>
                  <w:r>
                    <w:rPr>
                      <w:rFonts w:ascii="Arial" w:hAnsi="Arial" w:cs="Arial" w:eastAsia="Arial"/>
                      <w:sz w:val="75"/>
                      <w:szCs w:val="75"/>
                      <w:color w:val="4D4D4D"/>
                      <w:spacing w:val="0"/>
                      <w:w w:val="20"/>
                      <w:position w:val="-1"/>
                    </w:rPr>
                    <w:t>{e·</w:t>
                  </w:r>
                  <w:r>
                    <w:rPr>
                      <w:rFonts w:ascii="Arial" w:hAnsi="Arial" w:cs="Arial" w:eastAsia="Arial"/>
                      <w:sz w:val="75"/>
                      <w:szCs w:val="7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282828"/>
          <w:w w:val="146"/>
          <w:position w:val="-15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-36"/>
          <w:w w:val="145"/>
          <w:position w:val="-15"/>
        </w:rPr>
        <w:t>l</w:t>
      </w:r>
      <w:r>
        <w:rPr>
          <w:rFonts w:ascii="Arial" w:hAnsi="Arial" w:cs="Arial" w:eastAsia="Arial"/>
          <w:sz w:val="26"/>
          <w:szCs w:val="26"/>
          <w:color w:val="383838"/>
          <w:spacing w:val="-166"/>
          <w:w w:val="483"/>
          <w:position w:val="-17"/>
        </w:rPr>
        <w:t>I</w:t>
      </w:r>
      <w:r>
        <w:rPr>
          <w:rFonts w:ascii="Times New Roman" w:hAnsi="Times New Roman" w:cs="Times New Roman" w:eastAsia="Times New Roman"/>
          <w:sz w:val="65"/>
          <w:szCs w:val="65"/>
          <w:color w:val="383838"/>
          <w:spacing w:val="-210"/>
          <w:w w:val="212"/>
          <w:i/>
          <w:position w:val="-11"/>
        </w:rPr>
        <w:t>.</w:t>
      </w:r>
      <w:r>
        <w:rPr>
          <w:rFonts w:ascii="Courier New" w:hAnsi="Courier New" w:cs="Courier New" w:eastAsia="Courier New"/>
          <w:sz w:val="32"/>
          <w:szCs w:val="32"/>
          <w:color w:val="383838"/>
          <w:spacing w:val="0"/>
          <w:w w:val="126"/>
          <w:position w:val="-17"/>
        </w:rPr>
        <w:t>Ç</w:t>
      </w:r>
      <w:r>
        <w:rPr>
          <w:rFonts w:ascii="Courier New" w:hAnsi="Courier New" w:cs="Courier New" w:eastAsia="Courier New"/>
          <w:sz w:val="32"/>
          <w:szCs w:val="32"/>
          <w:color w:val="383838"/>
          <w:spacing w:val="0"/>
          <w:w w:val="100"/>
          <w:position w:val="-17"/>
        </w:rPr>
        <w:tab/>
      </w:r>
      <w:r>
        <w:rPr>
          <w:rFonts w:ascii="Courier New" w:hAnsi="Courier New" w:cs="Courier New" w:eastAsia="Courier New"/>
          <w:sz w:val="32"/>
          <w:szCs w:val="32"/>
          <w:color w:val="383838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41"/>
          <w:szCs w:val="41"/>
          <w:color w:val="3D4485"/>
          <w:spacing w:val="0"/>
          <w:w w:val="99"/>
          <w:i/>
          <w:position w:val="-4"/>
        </w:rPr>
        <w:t>Y</w:t>
      </w:r>
      <w:r>
        <w:rPr>
          <w:rFonts w:ascii="Times New Roman" w:hAnsi="Times New Roman" w:cs="Times New Roman" w:eastAsia="Times New Roman"/>
          <w:sz w:val="41"/>
          <w:szCs w:val="41"/>
          <w:color w:val="3D4485"/>
          <w:spacing w:val="-79"/>
          <w:w w:val="99"/>
          <w:i/>
          <w:position w:val="-4"/>
        </w:rPr>
        <w:t>]</w:t>
      </w:r>
      <w:r>
        <w:rPr>
          <w:rFonts w:ascii="Courier New" w:hAnsi="Courier New" w:cs="Courier New" w:eastAsia="Courier New"/>
          <w:sz w:val="13"/>
          <w:szCs w:val="13"/>
          <w:color w:val="70759A"/>
          <w:spacing w:val="-9"/>
          <w:w w:val="110"/>
          <w:i/>
          <w:position w:val="-10"/>
        </w:rPr>
        <w:t>1</w:t>
      </w:r>
      <w:r>
        <w:rPr>
          <w:rFonts w:ascii="Times New Roman" w:hAnsi="Times New Roman" w:cs="Times New Roman" w:eastAsia="Times New Roman"/>
          <w:sz w:val="41"/>
          <w:szCs w:val="41"/>
          <w:color w:val="3D4485"/>
          <w:spacing w:val="0"/>
          <w:w w:val="99"/>
          <w:i/>
          <w:position w:val="-4"/>
        </w:rPr>
        <w:t>W</w:t>
      </w:r>
      <w:r>
        <w:rPr>
          <w:rFonts w:ascii="Times New Roman" w:hAnsi="Times New Roman" w:cs="Times New Roman" w:eastAsia="Times New Roman"/>
          <w:sz w:val="41"/>
          <w:szCs w:val="41"/>
          <w:color w:val="3D4485"/>
          <w:spacing w:val="-210"/>
          <w:w w:val="98"/>
          <w:i/>
          <w:position w:val="-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82F74"/>
          <w:spacing w:val="0"/>
          <w:w w:val="81"/>
          <w:position w:val="-10"/>
        </w:rPr>
        <w:t>1/V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6" w:lineRule="atLeast"/>
        <w:ind w:left="3861" w:right="-20"/>
        <w:jc w:val="left"/>
        <w:tabs>
          <w:tab w:pos="5200" w:val="left"/>
          <w:tab w:pos="8440" w:val="left"/>
          <w:tab w:pos="9500" w:val="left"/>
          <w:tab w:pos="10280" w:val="left"/>
        </w:tabs>
        <w:rPr>
          <w:rFonts w:ascii="Times New Roman" w:hAnsi="Times New Roman" w:cs="Times New Roman" w:eastAsia="Times New Roman"/>
          <w:sz w:val="83"/>
          <w:szCs w:val="8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614502pt;margin-top:29.015038pt;width:29.751002pt;height:9.5pt;mso-position-horizontal-relative:page;mso-position-vertical-relative:paragraph;z-index:-15523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İt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-4"/>
                      <w:w w:val="100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D5D5D"/>
                      <w:spacing w:val="0"/>
                      <w:w w:val="1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D5D5D"/>
                      <w:spacing w:val="1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4"/>
                    </w:rPr>
                    <w:t>Çvş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i/>
          <w:position w:val="-5"/>
        </w:rPr>
        <w:t>Amir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i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Ünal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ATSAK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84"/>
          <w:szCs w:val="84"/>
          <w:color w:val="5D5D5D"/>
          <w:spacing w:val="0"/>
          <w:w w:val="35"/>
          <w:position w:val="-28"/>
        </w:rPr>
        <w:t>{</w:t>
      </w:r>
      <w:r>
        <w:rPr>
          <w:rFonts w:ascii="Arial" w:hAnsi="Arial" w:cs="Arial" w:eastAsia="Arial"/>
          <w:sz w:val="84"/>
          <w:szCs w:val="84"/>
          <w:color w:val="5D5D5D"/>
          <w:spacing w:val="0"/>
          <w:w w:val="100"/>
          <w:position w:val="-28"/>
        </w:rPr>
        <w:tab/>
      </w:r>
      <w:r>
        <w:rPr>
          <w:rFonts w:ascii="Arial" w:hAnsi="Arial" w:cs="Arial" w:eastAsia="Arial"/>
          <w:sz w:val="84"/>
          <w:szCs w:val="84"/>
          <w:color w:val="5D5D5D"/>
          <w:spacing w:val="0"/>
          <w:w w:val="127"/>
          <w:position w:val="-28"/>
        </w:rPr>
        <w:t>r</w:t>
      </w:r>
      <w:r>
        <w:rPr>
          <w:rFonts w:ascii="Arial" w:hAnsi="Arial" w:cs="Arial" w:eastAsia="Arial"/>
          <w:sz w:val="84"/>
          <w:szCs w:val="84"/>
          <w:color w:val="383838"/>
          <w:spacing w:val="0"/>
          <w:w w:val="32"/>
          <w:position w:val="-28"/>
        </w:rPr>
        <w:t>··</w:t>
      </w:r>
      <w:r>
        <w:rPr>
          <w:rFonts w:ascii="Arial" w:hAnsi="Arial" w:cs="Arial" w:eastAsia="Arial"/>
          <w:sz w:val="84"/>
          <w:szCs w:val="84"/>
          <w:color w:val="383838"/>
          <w:spacing w:val="0"/>
          <w:w w:val="100"/>
          <w:position w:val="-28"/>
        </w:rPr>
        <w:tab/>
      </w:r>
      <w:r>
        <w:rPr>
          <w:rFonts w:ascii="Arial" w:hAnsi="Arial" w:cs="Arial" w:eastAsia="Arial"/>
          <w:sz w:val="84"/>
          <w:szCs w:val="84"/>
          <w:color w:val="383838"/>
          <w:spacing w:val="0"/>
          <w:w w:val="100"/>
          <w:position w:val="-28"/>
        </w:rPr>
      </w:r>
      <w:r>
        <w:rPr>
          <w:rFonts w:ascii="Times New Roman" w:hAnsi="Times New Roman" w:cs="Times New Roman" w:eastAsia="Times New Roman"/>
          <w:sz w:val="83"/>
          <w:szCs w:val="83"/>
          <w:color w:val="797979"/>
          <w:spacing w:val="0"/>
          <w:w w:val="104"/>
          <w:position w:val="-28"/>
        </w:rPr>
        <w:t>r</w:t>
      </w:r>
      <w:r>
        <w:rPr>
          <w:rFonts w:ascii="Times New Roman" w:hAnsi="Times New Roman" w:cs="Times New Roman" w:eastAsia="Times New Roman"/>
          <w:sz w:val="83"/>
          <w:szCs w:val="8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20" w:right="160"/>
        </w:sectPr>
      </w:pPr>
      <w:rPr/>
    </w:p>
    <w:p>
      <w:pPr>
        <w:spacing w:before="0" w:after="0" w:line="544" w:lineRule="atLeast"/>
        <w:ind w:left="2635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25.019468pt;margin-top:30.317122pt;width:559.286898pt;height:785.359267pt;mso-position-horizontal-relative:page;mso-position-vertical-relative:page;z-index:-15530" coordorigin="500,606" coordsize="11186,15707">
            <v:group style="position:absolute;left:527;top:623;width:508;height:2" coordorigin="527,623" coordsize="508,2">
              <v:shape style="position:absolute;left:527;top:623;width:508;height:2" coordorigin="527,623" coordsize="508,0" path="m527,623l1034,623e" filled="f" stroked="t" strokeweight=".478842pt" strokecolor="#4F4F4F">
                <v:path arrowok="t"/>
              </v:shape>
            </v:group>
            <v:group style="position:absolute;left:532;top:618;width:2;height:585" coordorigin="532,618" coordsize="2,585">
              <v:shape style="position:absolute;left:532;top:618;width:2;height:585" coordorigin="532,618" coordsize="0,585" path="m532,1203l532,618e" filled="f" stroked="t" strokeweight=".478842pt" strokecolor="#484848">
                <v:path arrowok="t"/>
              </v:shape>
            </v:group>
            <v:group style="position:absolute;left:527;top:621;width:8226;height:2" coordorigin="527,621" coordsize="8226,2">
              <v:shape style="position:absolute;left:527;top:621;width:8226;height:2" coordorigin="527,621" coordsize="8226,0" path="m527,621l8753,621e" filled="f" stroked="t" strokeweight=".718262pt" strokecolor="#606060">
                <v:path arrowok="t"/>
              </v:shape>
            </v:group>
            <v:group style="position:absolute;left:8576;top:623;width:761;height:2" coordorigin="8576,623" coordsize="761,2">
              <v:shape style="position:absolute;left:8576;top:623;width:761;height:2" coordorigin="8576,623" coordsize="761,0" path="m8576,623l9337,623e" filled="f" stroked="t" strokeweight=".478842pt" strokecolor="#545454">
                <v:path arrowok="t"/>
              </v:shape>
            </v:group>
            <v:group style="position:absolute;left:9280;top:623;width:340;height:2" coordorigin="9280,623" coordsize="340,2">
              <v:shape style="position:absolute;left:9280;top:623;width:340;height:2" coordorigin="9280,623" coordsize="340,0" path="m9280,623l9620,623e" filled="f" stroked="t" strokeweight=".478842pt" strokecolor="#3B3B3B">
                <v:path arrowok="t"/>
              </v:shape>
            </v:group>
            <v:group style="position:absolute;left:9589;top:618;width:2;height:1620" coordorigin="9589,618" coordsize="2,1620">
              <v:shape style="position:absolute;left:9589;top:618;width:2;height:1620" coordorigin="9589,618" coordsize="0,1620" path="m9589,2238l9589,618e" filled="f" stroked="t" strokeweight=".957683pt" strokecolor="#606060">
                <v:path arrowok="t"/>
              </v:shape>
            </v:group>
            <v:group style="position:absolute;left:9548;top:626;width:2107;height:2" coordorigin="9548,626" coordsize="2107,2">
              <v:shape style="position:absolute;left:9548;top:626;width:2107;height:2" coordorigin="9548,626" coordsize="2107,0" path="m9548,626l11655,626e" filled="f" stroked="t" strokeweight=".957683pt" strokecolor="#646464">
                <v:path arrowok="t"/>
              </v:shape>
            </v:group>
            <v:group style="position:absolute;left:11653;top:614;width:2;height:1634" coordorigin="11653,614" coordsize="2,1634">
              <v:shape style="position:absolute;left:11653;top:614;width:2;height:1634" coordorigin="11653,614" coordsize="0,1634" path="m11653,2248l11653,614e" filled="f" stroked="t" strokeweight=".478842pt" strokecolor="#484848">
                <v:path arrowok="t"/>
              </v:shape>
            </v:group>
            <v:group style="position:absolute;left:532;top:1438;width:2;height:815" coordorigin="532,1438" coordsize="2,815">
              <v:shape style="position:absolute;left:532;top:1438;width:2;height:815" coordorigin="532,1438" coordsize="0,815" path="m532,2253l532,1438e" filled="f" stroked="t" strokeweight=".957683pt" strokecolor="#6B6B6B">
                <v:path arrowok="t"/>
              </v:shape>
            </v:group>
            <v:group style="position:absolute;left:512;top:2210;width:2327;height:2" coordorigin="512,2210" coordsize="2327,2">
              <v:shape style="position:absolute;left:512;top:2210;width:2327;height:2" coordorigin="512,2210" coordsize="2327,0" path="m512,2210l2840,2210e" filled="f" stroked="t" strokeweight="1.197104pt" strokecolor="#838383">
                <v:path arrowok="t"/>
              </v:shape>
            </v:group>
            <v:group style="position:absolute;left:2840;top:614;width:2;height:1620" coordorigin="2840,614" coordsize="2,1620">
              <v:shape style="position:absolute;left:2840;top:614;width:2;height:1620" coordorigin="2840,614" coordsize="0,1620" path="m2840,2234l2840,614e" filled="f" stroked="t" strokeweight=".718262pt" strokecolor="#4F4F4F">
                <v:path arrowok="t"/>
              </v:shape>
            </v:group>
            <v:group style="position:absolute;left:2796;top:2224;width:1082;height:2" coordorigin="2796,2224" coordsize="1082,2">
              <v:shape style="position:absolute;left:2796;top:2224;width:1082;height:2" coordorigin="2796,2224" coordsize="1082,0" path="m2796,2224l3879,2224e" filled="f" stroked="t" strokeweight=".957683pt" strokecolor="#676767">
                <v:path arrowok="t"/>
              </v:shape>
            </v:group>
            <v:group style="position:absolute;left:3821;top:2224;width:1628;height:2" coordorigin="3821,2224" coordsize="1628,2">
              <v:shape style="position:absolute;left:3821;top:2224;width:1628;height:2" coordorigin="3821,2224" coordsize="1628,0" path="m3821,2224l5449,2224e" filled="f" stroked="t" strokeweight=".478842pt" strokecolor="#444444">
                <v:path arrowok="t"/>
              </v:shape>
            </v:group>
            <v:group style="position:absolute;left:5392;top:2226;width:6273;height:2" coordorigin="5392,2226" coordsize="6273,2">
              <v:shape style="position:absolute;left:5392;top:2226;width:6273;height:2" coordorigin="5392,2226" coordsize="6273,0" path="m5392,2226l11665,2226e" filled="f" stroked="t" strokeweight=".957683pt" strokecolor="#676767">
                <v:path arrowok="t"/>
              </v:shape>
            </v:group>
            <v:group style="position:absolute;left:522;top:2468;width:1097;height:2" coordorigin="522,2468" coordsize="1097,2">
              <v:shape style="position:absolute;left:522;top:2468;width:1097;height:2" coordorigin="522,2468" coordsize="1097,0" path="m522,2468l1618,2468e" filled="f" stroked="t" strokeweight=".957683pt" strokecolor="#6B6B6B">
                <v:path arrowok="t"/>
              </v:shape>
            </v:group>
            <v:group style="position:absolute;left:1561;top:2468;width:1298;height:2" coordorigin="1561,2468" coordsize="1298,2">
              <v:shape style="position:absolute;left:1561;top:2468;width:1298;height:2" coordorigin="1561,2468" coordsize="1298,0" path="m1561,2468l2859,2468e" filled="f" stroked="t" strokeweight=".478842pt" strokecolor="#383838">
                <v:path arrowok="t"/>
              </v:shape>
            </v:group>
            <v:group style="position:absolute;left:2801;top:2466;width:4908;height:2" coordorigin="2801,2466" coordsize="4908,2">
              <v:shape style="position:absolute;left:2801;top:2466;width:4908;height:2" coordorigin="2801,2466" coordsize="4908,0" path="m2801,2466l7709,2466e" filled="f" stroked="t" strokeweight=".718262pt" strokecolor="#5B6060">
                <v:path arrowok="t"/>
              </v:shape>
            </v:group>
            <v:group style="position:absolute;left:7652;top:2468;width:982;height:2" coordorigin="7652,2468" coordsize="982,2">
              <v:shape style="position:absolute;left:7652;top:2468;width:982;height:2" coordorigin="7652,2468" coordsize="982,0" path="m7652,2468l8634,2468e" filled="f" stroked="t" strokeweight=".478842pt" strokecolor="#484848">
                <v:path arrowok="t"/>
              </v:shape>
            </v:group>
            <v:group style="position:absolute;left:8571;top:2468;width:3098;height:2" coordorigin="8571,2468" coordsize="3098,2">
              <v:shape style="position:absolute;left:8571;top:2468;width:3098;height:2" coordorigin="8571,2468" coordsize="3098,0" path="m8571,2468l11669,2468e" filled="f" stroked="t" strokeweight=".718262pt" strokecolor="#606060">
                <v:path arrowok="t"/>
              </v:shape>
            </v:group>
            <v:group style="position:absolute;left:11660;top:614;width:2;height:1884" coordorigin="11660,614" coordsize="2,1884">
              <v:shape style="position:absolute;left:11660;top:614;width:2;height:1884" coordorigin="11660,614" coordsize="0,1884" path="m11660,2497l11660,614e" filled="f" stroked="t" strokeweight=".718262pt" strokecolor="#484848">
                <v:path arrowok="t"/>
              </v:shape>
            </v:group>
            <v:group style="position:absolute;left:522;top:2708;width:1097;height:2" coordorigin="522,2708" coordsize="1097,2">
              <v:shape style="position:absolute;left:522;top:2708;width:1097;height:2" coordorigin="522,2708" coordsize="1097,0" path="m522,2708l1618,2708e" filled="f" stroked="t" strokeweight=".957683pt" strokecolor="#6B6B6B">
                <v:path arrowok="t"/>
              </v:shape>
            </v:group>
            <v:group style="position:absolute;left:1561;top:2708;width:1298;height:2" coordorigin="1561,2708" coordsize="1298,2">
              <v:shape style="position:absolute;left:1561;top:2708;width:1298;height:2" coordorigin="1561,2708" coordsize="1298,0" path="m1561,2708l2859,2708e" filled="f" stroked="t" strokeweight=".478842pt" strokecolor="#383838">
                <v:path arrowok="t"/>
              </v:shape>
            </v:group>
            <v:group style="position:absolute;left:2801;top:2708;width:2385;height:2" coordorigin="2801,2708" coordsize="2385,2">
              <v:shape style="position:absolute;left:2801;top:2708;width:2385;height:2" coordorigin="2801,2708" coordsize="2385,0" path="m2801,2708l5186,2708e" filled="f" stroked="t" strokeweight=".718262pt" strokecolor="#4F4F4F">
                <v:path arrowok="t"/>
              </v:shape>
            </v:group>
            <v:group style="position:absolute;left:4961;top:2708;width:488;height:2" coordorigin="4961,2708" coordsize="488,2">
              <v:shape style="position:absolute;left:4961;top:2708;width:488;height:2" coordorigin="4961,2708" coordsize="488,0" path="m4961,2708l5449,2708e" filled="f" stroked="t" strokeweight=".957683pt" strokecolor="#646464">
                <v:path arrowok="t"/>
              </v:shape>
            </v:group>
            <v:group style="position:absolute;left:5392;top:2708;width:2921;height:2" coordorigin="5392,2708" coordsize="2921,2">
              <v:shape style="position:absolute;left:5392;top:2708;width:2921;height:2" coordorigin="5392,2708" coordsize="2921,0" path="m5392,2708l8313,2708e" filled="f" stroked="t" strokeweight=".478842pt" strokecolor="#575757">
                <v:path arrowok="t"/>
              </v:shape>
            </v:group>
            <v:group style="position:absolute;left:8255;top:2708;width:3414;height:2" coordorigin="8255,2708" coordsize="3414,2">
              <v:shape style="position:absolute;left:8255;top:2708;width:3414;height:2" coordorigin="8255,2708" coordsize="3414,0" path="m8255,2708l11669,2708e" filled="f" stroked="t" strokeweight=".718262pt" strokecolor="#606060">
                <v:path arrowok="t"/>
              </v:shape>
            </v:group>
            <v:group style="position:absolute;left:11662;top:2358;width:2;height:2013" coordorigin="11662,2358" coordsize="2,2013">
              <v:shape style="position:absolute;left:11662;top:2358;width:2;height:2013" coordorigin="11662,2358" coordsize="0,2013" path="m11662,4371l11662,2358e" filled="f" stroked="t" strokeweight=".957683pt" strokecolor="#676767">
                <v:path arrowok="t"/>
              </v:shape>
            </v:group>
            <v:group style="position:absolute;left:522;top:2950;width:5607;height:2" coordorigin="522,2950" coordsize="5607,2">
              <v:shape style="position:absolute;left:522;top:2950;width:5607;height:2" coordorigin="522,2950" coordsize="5607,0" path="m522,2950l6129,2950e" filled="f" stroked="t" strokeweight=".957683pt" strokecolor="#646464">
                <v:path arrowok="t"/>
              </v:shape>
            </v:group>
            <v:group style="position:absolute;left:6048;top:2948;width:871;height:2" coordorigin="6048,2948" coordsize="871,2">
              <v:shape style="position:absolute;left:6048;top:2948;width:871;height:2" coordorigin="6048,2948" coordsize="871,0" path="m6048,2948l6919,2948e" filled="f" stroked="t" strokeweight=".478842pt" strokecolor="#444444">
                <v:path arrowok="t"/>
              </v:shape>
            </v:group>
            <v:group style="position:absolute;left:6862;top:2948;width:848;height:2" coordorigin="6862,2948" coordsize="848,2">
              <v:shape style="position:absolute;left:6862;top:2948;width:848;height:2" coordorigin="6862,2948" coordsize="848,0" path="m6862,2948l7709,2948e" filled="f" stroked="t" strokeweight=".478842pt" strokecolor="#2B2B2B">
                <v:path arrowok="t"/>
              </v:shape>
            </v:group>
            <v:group style="position:absolute;left:7652;top:2950;width:1700;height:2" coordorigin="7652,2950" coordsize="1700,2">
              <v:shape style="position:absolute;left:7652;top:2950;width:1700;height:2" coordorigin="7652,2950" coordsize="1700,0" path="m7652,2950l9352,2950e" filled="f" stroked="t" strokeweight=".957683pt" strokecolor="#6B6B6B">
                <v:path arrowok="t"/>
              </v:shape>
            </v:group>
            <v:group style="position:absolute;left:9280;top:2953;width:2389;height:2" coordorigin="9280,2953" coordsize="2389,2">
              <v:shape style="position:absolute;left:9280;top:2953;width:2389;height:2" coordorigin="9280,2953" coordsize="2389,0" path="m9280,2953l11669,2953e" filled="f" stroked="t" strokeweight=".478842pt" strokecolor="#444444">
                <v:path arrowok="t"/>
              </v:shape>
            </v:group>
            <v:group style="position:absolute;left:522;top:3190;width:1164;height:2" coordorigin="522,3190" coordsize="1164,2">
              <v:shape style="position:absolute;left:522;top:3190;width:1164;height:2" coordorigin="522,3190" coordsize="1164,0" path="m522,3190l1686,3190e" filled="f" stroked="t" strokeweight=".478842pt" strokecolor="#4B4B4B">
                <v:path arrowok="t"/>
              </v:shape>
            </v:group>
            <v:group style="position:absolute;left:1207;top:3190;width:4899;height:2" coordorigin="1207,3190" coordsize="4899,2">
              <v:shape style="position:absolute;left:1207;top:3190;width:4899;height:2" coordorigin="1207,3190" coordsize="4899,0" path="m1207,3190l6105,3190e" filled="f" stroked="t" strokeweight=".957683pt" strokecolor="#646464">
                <v:path arrowok="t"/>
              </v:shape>
            </v:group>
            <v:group style="position:absolute;left:6048;top:3187;width:1844;height:2" coordorigin="6048,3187" coordsize="1844,2">
              <v:shape style="position:absolute;left:6048;top:3187;width:1844;height:2" coordorigin="6048,3187" coordsize="1844,0" path="m6048,3187l7891,3187e" filled="f" stroked="t" strokeweight=".478842pt" strokecolor="#383838">
                <v:path arrowok="t"/>
              </v:shape>
            </v:group>
            <v:group style="position:absolute;left:7834;top:3192;width:479;height:2" coordorigin="7834,3192" coordsize="479,2">
              <v:shape style="position:absolute;left:7834;top:3192;width:479;height:2" coordorigin="7834,3192" coordsize="479,0" path="m7834,3192l8313,3192e" filled="f" stroked="t" strokeweight=".718262pt" strokecolor="#606060">
                <v:path arrowok="t"/>
              </v:shape>
            </v:group>
            <v:group style="position:absolute;left:8126;top:3190;width:1307;height:2" coordorigin="8126,3190" coordsize="1307,2">
              <v:shape style="position:absolute;left:8126;top:3190;width:1307;height:2" coordorigin="8126,3190" coordsize="1307,0" path="m8126,3190l9433,3190e" filled="f" stroked="t" strokeweight=".957683pt" strokecolor="#747474">
                <v:path arrowok="t"/>
              </v:shape>
            </v:group>
            <v:group style="position:absolute;left:9280;top:3187;width:330;height:2" coordorigin="9280,3187" coordsize="330,2">
              <v:shape style="position:absolute;left:9280;top:3187;width:330;height:2" coordorigin="9280,3187" coordsize="330,0" path="m9280,3187l9610,3187e" filled="f" stroked="t" strokeweight=".718262pt" strokecolor="#5B5B5B">
                <v:path arrowok="t"/>
              </v:shape>
            </v:group>
            <v:group style="position:absolute;left:9553;top:3192;width:2116;height:2" coordorigin="9553,3192" coordsize="2116,2">
              <v:shape style="position:absolute;left:9553;top:3192;width:2116;height:2" coordorigin="9553,3192" coordsize="2116,0" path="m9553,3192l11669,3192e" filled="f" stroked="t" strokeweight=".478842pt" strokecolor="#484848">
                <v:path arrowok="t"/>
              </v:shape>
            </v:group>
            <v:group style="position:absolute;left:522;top:3430;width:4238;height:2" coordorigin="522,3430" coordsize="4238,2">
              <v:shape style="position:absolute;left:522;top:3430;width:4238;height:2" coordorigin="522,3430" coordsize="4238,0" path="m522,3430l4760,3430e" filled="f" stroked="t" strokeweight=".957683pt" strokecolor="#676767">
                <v:path arrowok="t"/>
              </v:shape>
            </v:group>
            <v:group style="position:absolute;left:4640;top:3432;width:1465;height:2" coordorigin="4640,3432" coordsize="1465,2">
              <v:shape style="position:absolute;left:4640;top:3432;width:1465;height:2" coordorigin="4640,3432" coordsize="1465,0" path="m4640,3432l6105,3432e" filled="f" stroked="t" strokeweight=".478842pt" strokecolor="#3F3F3F">
                <v:path arrowok="t"/>
              </v:shape>
            </v:group>
            <v:group style="position:absolute;left:5904;top:3432;width:1805;height:2" coordorigin="5904,3432" coordsize="1805,2">
              <v:shape style="position:absolute;left:5904;top:3432;width:1805;height:2" coordorigin="5904,3432" coordsize="1805,0" path="m5904,3432l7709,3432e" filled="f" stroked="t" strokeweight=".718262pt" strokecolor="#545454">
                <v:path arrowok="t"/>
              </v:shape>
            </v:group>
            <v:group style="position:absolute;left:7432;top:3432;width:4238;height:2" coordorigin="7432,3432" coordsize="4238,2">
              <v:shape style="position:absolute;left:7432;top:3432;width:4238;height:2" coordorigin="7432,3432" coordsize="4238,0" path="m7432,3432l11669,3432e" filled="f" stroked="t" strokeweight=".718262pt" strokecolor="#676767">
                <v:path arrowok="t"/>
              </v:shape>
            </v:group>
            <v:group style="position:absolute;left:3761;top:3418;width:2;height:753" coordorigin="3761,3418" coordsize="2,753">
              <v:shape style="position:absolute;left:3761;top:3418;width:2;height:753" coordorigin="3761,3418" coordsize="0,753" path="m3761,4170l3761,3418e" filled="f" stroked="t" strokeweight=".957683pt" strokecolor="#646464">
                <v:path arrowok="t"/>
              </v:shape>
            </v:group>
            <v:group style="position:absolute;left:6903;top:3422;width:2;height:748" coordorigin="6903,3422" coordsize="2,748">
              <v:shape style="position:absolute;left:6903;top:3422;width:2;height:748" coordorigin="6903,3422" coordsize="0,748" path="m6903,4170l6903,3422e" filled="f" stroked="t" strokeweight=".957683pt" strokecolor="#5B5B5B">
                <v:path arrowok="t"/>
              </v:shape>
            </v:group>
            <v:group style="position:absolute;left:6886;top:3858;width:1398;height:2" coordorigin="6886,3858" coordsize="1398,2">
              <v:shape style="position:absolute;left:6886;top:3858;width:1398;height:2" coordorigin="6886,3858" coordsize="1398,0" path="m6886,3858l8284,3858e" filled="f" stroked="t" strokeweight=".239421pt" strokecolor="#6B6B6B">
                <v:path arrowok="t"/>
              </v:shape>
            </v:group>
            <v:group style="position:absolute;left:3754;top:3849;width:2591;height:2" coordorigin="3754,3849" coordsize="2591,2">
              <v:shape style="position:absolute;left:3754;top:3849;width:2591;height:2" coordorigin="3754,3849" coordsize="2591,0" path="m3754,3849l6345,3849e" filled="f" stroked="t" strokeweight=".718262pt" strokecolor="#747474">
                <v:path arrowok="t"/>
              </v:shape>
            </v:group>
            <v:group style="position:absolute;left:6225;top:3844;width:690;height:2" coordorigin="6225,3844" coordsize="690,2">
              <v:shape style="position:absolute;left:6225;top:3844;width:690;height:2" coordorigin="6225,3844" coordsize="690,0" path="m6225,3844l6914,3844e" filled="f" stroked="t" strokeweight=".718262pt" strokecolor="#B3B3B3">
                <v:path arrowok="t"/>
              </v:shape>
            </v:group>
            <v:group style="position:absolute;left:8284;top:3858;width:1298;height:2" coordorigin="8284,3858" coordsize="1298,2">
              <v:shape style="position:absolute;left:8284;top:3858;width:1298;height:2" coordorigin="8284,3858" coordsize="1298,0" path="m8284,3858l9582,3858e" filled="f" stroked="t" strokeweight=".239421pt" strokecolor="#000000">
                <v:path arrowok="t"/>
              </v:shape>
            </v:group>
            <v:group style="position:absolute;left:9582;top:3858;width:2078;height:2" coordorigin="9582,3858" coordsize="2078,2">
              <v:shape style="position:absolute;left:9582;top:3858;width:2078;height:2" coordorigin="9582,3858" coordsize="2078,0" path="m9582,3858l11660,3858e" filled="f" stroked="t" strokeweight=".239421pt" strokecolor="#575757">
                <v:path arrowok="t"/>
              </v:shape>
            </v:group>
            <v:group style="position:absolute;left:532;top:3638;width:2;height:1323" coordorigin="532,3638" coordsize="2,1323">
              <v:shape style="position:absolute;left:532;top:3638;width:2;height:1323" coordorigin="532,3638" coordsize="0,1323" path="m532,4961l532,3638e" filled="f" stroked="t" strokeweight=".478842pt" strokecolor="#2F2F2F">
                <v:path arrowok="t"/>
              </v:shape>
            </v:group>
            <v:group style="position:absolute;left:527;top:4168;width:1092;height:2" coordorigin="527,4168" coordsize="1092,2">
              <v:shape style="position:absolute;left:527;top:4168;width:1092;height:2" coordorigin="527,4168" coordsize="1092,0" path="m527,4168l1618,4168e" filled="f" stroked="t" strokeweight=".718262pt" strokecolor="#575757">
                <v:path arrowok="t"/>
              </v:shape>
            </v:group>
            <v:group style="position:absolute;left:1561;top:4165;width:2231;height:2" coordorigin="1561,4165" coordsize="2231,2">
              <v:shape style="position:absolute;left:1561;top:4165;width:2231;height:2" coordorigin="1561,4165" coordsize="2231,0" path="m1561,4165l3792,4165e" filled="f" stroked="t" strokeweight=".478842pt" strokecolor="#3F3F3F">
                <v:path arrowok="t"/>
              </v:shape>
            </v:group>
            <v:group style="position:absolute;left:3678;top:4158;width:1772;height:2" coordorigin="3678,4158" coordsize="1772,2">
              <v:shape style="position:absolute;left:3678;top:4158;width:1772;height:2" coordorigin="3678,4158" coordsize="1772,0" path="m3678,4158l5449,4158e" filled="f" stroked="t" strokeweight=".957683pt" strokecolor="#3F3F3F">
                <v:path arrowok="t"/>
              </v:shape>
            </v:group>
            <v:group style="position:absolute;left:5205;top:4160;width:6464;height:2" coordorigin="5205,4160" coordsize="6464,2">
              <v:shape style="position:absolute;left:5205;top:4160;width:6464;height:2" coordorigin="5205,4160" coordsize="6464,0" path="m5205,4160l11669,4160e" filled="f" stroked="t" strokeweight=".718262pt" strokecolor="#5B5B5B">
                <v:path arrowok="t"/>
              </v:shape>
            </v:group>
            <v:group style="position:absolute;left:527;top:4443;width:1987;height:2" coordorigin="527,4443" coordsize="1987,2">
              <v:shape style="position:absolute;left:527;top:4443;width:1987;height:2" coordorigin="527,4443" coordsize="1987,0" path="m527,4443l2514,4443e" filled="f" stroked="t" strokeweight=".718262pt" strokecolor="#575757">
                <v:path arrowok="t"/>
              </v:shape>
            </v:group>
            <v:group style="position:absolute;left:2456;top:4443;width:1326;height:2" coordorigin="2456,4443" coordsize="1326,2">
              <v:shape style="position:absolute;left:2456;top:4443;width:1326;height:2" coordorigin="2456,4443" coordsize="1326,0" path="m2456,4443l3783,4443e" filled="f" stroked="t" strokeweight=".478842pt" strokecolor="#444444">
                <v:path arrowok="t"/>
              </v:shape>
            </v:group>
            <v:group style="position:absolute;left:2844;top:4160;width:2;height:800" coordorigin="2844,4160" coordsize="2,800">
              <v:shape style="position:absolute;left:2844;top:4160;width:2;height:800" coordorigin="2844,4160" coordsize="0,800" path="m2844,4961l2844,4160e" filled="f" stroked="t" strokeweight=".957683pt" strokecolor="#545454">
                <v:path arrowok="t"/>
              </v:shape>
            </v:group>
            <v:group style="position:absolute;left:3725;top:4441;width:579;height:2" coordorigin="3725,4441" coordsize="579,2">
              <v:shape style="position:absolute;left:3725;top:4441;width:579;height:2" coordorigin="3725,4441" coordsize="579,0" path="m3725,4441l4305,4441e" filled="f" stroked="t" strokeweight=".718262pt" strokecolor="#5B5B5B">
                <v:path arrowok="t"/>
              </v:shape>
            </v:group>
            <v:group style="position:absolute;left:4247;top:4438;width:450;height:2" coordorigin="4247,4438" coordsize="450,2">
              <v:shape style="position:absolute;left:4247;top:4438;width:450;height:2" coordorigin="4247,4438" coordsize="450,0" path="m4247,4438l4697,4438e" filled="f" stroked="t" strokeweight=".478842pt" strokecolor="#3B3B3B">
                <v:path arrowok="t"/>
              </v:shape>
            </v:group>
            <v:group style="position:absolute;left:4640;top:4441;width:3069;height:2" coordorigin="4640,4441" coordsize="3069,2">
              <v:shape style="position:absolute;left:4640;top:4441;width:3069;height:2" coordorigin="4640,4441" coordsize="3069,0" path="m4640,4441l7709,4441e" filled="f" stroked="t" strokeweight=".957683pt" strokecolor="#676767">
                <v:path arrowok="t"/>
              </v:shape>
            </v:group>
            <v:group style="position:absolute;left:7652;top:4443;width:982;height:2" coordorigin="7652,4443" coordsize="982,2">
              <v:shape style="position:absolute;left:7652;top:4443;width:982;height:2" coordorigin="7652,4443" coordsize="982,0" path="m7652,4443l8634,4443e" filled="f" stroked="t" strokeweight=".478842pt" strokecolor="#4F4F4F">
                <v:path arrowok="t"/>
              </v:shape>
            </v:group>
            <v:group style="position:absolute;left:8576;top:4443;width:3089;height:2" coordorigin="8576,4443" coordsize="3089,2">
              <v:shape style="position:absolute;left:8576;top:4443;width:3089;height:2" coordorigin="8576,4443" coordsize="3089,0" path="m8576,4443l11665,4443e" filled="f" stroked="t" strokeweight=".718262pt" strokecolor="#606060">
                <v:path arrowok="t"/>
              </v:shape>
            </v:group>
            <v:group style="position:absolute;left:11665;top:4117;width:2;height:4228" coordorigin="11665,4117" coordsize="2,4228">
              <v:shape style="position:absolute;left:11665;top:4117;width:2;height:4228" coordorigin="11665,4117" coordsize="0,4228" path="m11665,8345l11665,4117e" filled="f" stroked="t" strokeweight=".478842pt" strokecolor="#484848">
                <v:path arrowok="t"/>
              </v:shape>
            </v:group>
            <v:group style="position:absolute;left:2835;top:4685;width:2351;height:2" coordorigin="2835,4685" coordsize="2351,2">
              <v:shape style="position:absolute;left:2835;top:4685;width:2351;height:2" coordorigin="2835,4685" coordsize="2351,0" path="m2835,4685l5186,4685e" filled="f" stroked="t" strokeweight=".957683pt" strokecolor="#646464">
                <v:path arrowok="t"/>
              </v:shape>
            </v:group>
            <v:group style="position:absolute;left:5128;top:4685;width:1791;height:2" coordorigin="5128,4685" coordsize="1791,2">
              <v:shape style="position:absolute;left:5128;top:4685;width:1791;height:2" coordorigin="5128,4685" coordsize="1791,0" path="m5128,4685l6919,4685e" filled="f" stroked="t" strokeweight=".478842pt" strokecolor="#4B4B4B">
                <v:path arrowok="t"/>
              </v:shape>
            </v:group>
            <v:group style="position:absolute;left:6862;top:4685;width:2504;height:2" coordorigin="6862,4685" coordsize="2504,2">
              <v:shape style="position:absolute;left:6862;top:4685;width:2504;height:2" coordorigin="6862,4685" coordsize="2504,0" path="m6862,4685l9366,4685e" filled="f" stroked="t" strokeweight=".957683pt" strokecolor="#676767">
                <v:path arrowok="t"/>
              </v:shape>
            </v:group>
            <v:group style="position:absolute;left:9280;top:4688;width:2385;height:2" coordorigin="9280,4688" coordsize="2385,2">
              <v:shape style="position:absolute;left:9280;top:4688;width:2385;height:2" coordorigin="9280,4688" coordsize="2385,0" path="m9280,4688l11665,4688e" filled="f" stroked="t" strokeweight=".478842pt" strokecolor="#4F4F4F">
                <v:path arrowok="t"/>
              </v:shape>
            </v:group>
            <v:group style="position:absolute;left:4846;top:4673;width:2;height:2416" coordorigin="4846,4673" coordsize="2,2416">
              <v:shape style="position:absolute;left:4846;top:4673;width:2;height:2416" coordorigin="4846,4673" coordsize="0,2416" path="m4846,7089l4846,4673e" filled="f" stroked="t" strokeweight=".957683pt" strokecolor="#4F4F4F">
                <v:path arrowok="t"/>
              </v:shape>
            </v:group>
            <v:group style="position:absolute;left:4836;top:5169;width:6828;height:2" coordorigin="4836,5169" coordsize="6828,2">
              <v:shape style="position:absolute;left:4836;top:5169;width:6828;height:2" coordorigin="4836,5169" coordsize="6828,0" path="m4836,5169l11665,5169e" filled="f" stroked="t" strokeweight=".718262pt" strokecolor="#707070">
                <v:path arrowok="t"/>
              </v:shape>
            </v:group>
            <v:group style="position:absolute;left:7681;top:4688;width:2;height:244" coordorigin="7681,4688" coordsize="2,244">
              <v:shape style="position:absolute;left:7681;top:4688;width:2;height:244" coordorigin="7681,4688" coordsize="0,244" path="m7681,4932l7681,4688e" filled="f" stroked="t" strokeweight=".239421pt" strokecolor="#747474">
                <v:path arrowok="t"/>
              </v:shape>
            </v:group>
            <v:group style="position:absolute;left:529;top:618;width:2;height:5560" coordorigin="529,618" coordsize="2,5560">
              <v:shape style="position:absolute;left:529;top:618;width:2;height:5560" coordorigin="529,618" coordsize="0,5560" path="m529,6178l529,618e" filled="f" stroked="t" strokeweight=".718262pt" strokecolor="#575757">
                <v:path arrowok="t"/>
              </v:shape>
            </v:group>
            <v:group style="position:absolute;left:2842;top:4903;width:2;height:1285" coordorigin="2842,4903" coordsize="2,1285">
              <v:shape style="position:absolute;left:2842;top:4903;width:2;height:1285" coordorigin="2842,4903" coordsize="0,1285" path="m2842,6188l2842,4903e" filled="f" stroked="t" strokeweight=".478842pt" strokecolor="#3B3B3B">
                <v:path arrowok="t"/>
              </v:shape>
            </v:group>
            <v:group style="position:absolute;left:7681;top:4932;width:2;height:240" coordorigin="7681,4932" coordsize="2,240">
              <v:shape style="position:absolute;left:7681;top:4932;width:2;height:240" coordorigin="7681,4932" coordsize="0,240" path="m7681,5172l7681,4932e" filled="f" stroked="t" strokeweight=".239421pt" strokecolor="#545454">
                <v:path arrowok="t"/>
              </v:shape>
            </v:group>
            <v:group style="position:absolute;left:4836;top:5416;width:3797;height:2" coordorigin="4836,5416" coordsize="3797,2">
              <v:shape style="position:absolute;left:4836;top:5416;width:3797;height:2" coordorigin="4836,5416" coordsize="3797,0" path="m4836,5416l8634,5416e" filled="f" stroked="t" strokeweight=".718262pt" strokecolor="#545454">
                <v:path arrowok="t"/>
              </v:shape>
            </v:group>
            <v:group style="position:absolute;left:8576;top:5416;width:1034;height:2" coordorigin="8576,5416" coordsize="1034,2">
              <v:shape style="position:absolute;left:8576;top:5416;width:1034;height:2" coordorigin="8576,5416" coordsize="1034,0" path="m8576,5416l9610,5416e" filled="f" stroked="t" strokeweight=".478842pt" strokecolor="#383838">
                <v:path arrowok="t"/>
              </v:shape>
            </v:group>
            <v:group style="position:absolute;left:9553;top:5419;width:2112;height:2" coordorigin="9553,5419" coordsize="2112,2">
              <v:shape style="position:absolute;left:9553;top:5419;width:2112;height:2" coordorigin="9553,5419" coordsize="2112,0" path="m9553,5419l11665,5419e" filled="f" stroked="t" strokeweight=".718262pt" strokecolor="#5B5B5B">
                <v:path arrowok="t"/>
              </v:shape>
            </v:group>
            <v:group style="position:absolute;left:4836;top:5658;width:6833;height:2" coordorigin="4836,5658" coordsize="6833,2">
              <v:shape style="position:absolute;left:4836;top:5658;width:6833;height:2" coordorigin="4836,5658" coordsize="6833,0" path="m4836,5658l11669,5658e" filled="f" stroked="t" strokeweight=".718262pt" strokecolor="#575757">
                <v:path arrowok="t"/>
              </v:shape>
            </v:group>
            <v:group style="position:absolute;left:2835;top:5900;width:627;height:2" coordorigin="2835,5900" coordsize="627,2">
              <v:shape style="position:absolute;left:2835;top:5900;width:627;height:2" coordorigin="2835,5900" coordsize="627,0" path="m2835,5900l3462,5900e" filled="f" stroked="t" strokeweight=".478842pt" strokecolor="#3B3B3B">
                <v:path arrowok="t"/>
              </v:shape>
            </v:group>
            <v:group style="position:absolute;left:3405;top:5900;width:378;height:2" coordorigin="3405,5900" coordsize="378,2">
              <v:shape style="position:absolute;left:3405;top:5900;width:378;height:2" coordorigin="3405,5900" coordsize="378,0" path="m3405,5900l3783,5900e" filled="f" stroked="t" strokeweight=".478842pt" strokecolor="#4F4F4F">
                <v:path arrowok="t"/>
              </v:shape>
            </v:group>
            <v:group style="position:absolute;left:3658;top:5900;width:4051;height:2" coordorigin="3658,5900" coordsize="4051,2">
              <v:shape style="position:absolute;left:3658;top:5900;width:4051;height:2" coordorigin="3658,5900" coordsize="4051,0" path="m3658,5900l7709,5900e" filled="f" stroked="t" strokeweight=".718262pt" strokecolor="#5B5B5B">
                <v:path arrowok="t"/>
              </v:shape>
            </v:group>
            <v:group style="position:absolute;left:7652;top:5900;width:661;height:2" coordorigin="7652,5900" coordsize="661,2">
              <v:shape style="position:absolute;left:7652;top:5900;width:661;height:2" coordorigin="7652,5900" coordsize="661,0" path="m7652,5900l8313,5900e" filled="f" stroked="t" strokeweight=".478842pt" strokecolor="#4B4B4B">
                <v:path arrowok="t"/>
              </v:shape>
            </v:group>
            <v:group style="position:absolute;left:8198;top:5903;width:1417;height:2" coordorigin="8198,5903" coordsize="1417,2">
              <v:shape style="position:absolute;left:8198;top:5903;width:1417;height:2" coordorigin="8198,5903" coordsize="1417,0" path="m8198,5903l9615,5903e" filled="f" stroked="t" strokeweight=".957683pt" strokecolor="#707070">
                <v:path arrowok="t"/>
              </v:shape>
            </v:group>
            <v:group style="position:absolute;left:9553;top:5903;width:2116;height:2" coordorigin="9553,5903" coordsize="2116,2">
              <v:shape style="position:absolute;left:9553;top:5903;width:2116;height:2" coordorigin="9553,5903" coordsize="2116,0" path="m9553,5903l11669,5903e" filled="f" stroked="t" strokeweight=".478842pt" strokecolor="#545454">
                <v:path arrowok="t"/>
              </v:shape>
            </v:group>
            <v:group style="position:absolute;left:517;top:6140;width:570;height:2" coordorigin="517,6140" coordsize="570,2">
              <v:shape style="position:absolute;left:517;top:6140;width:570;height:2" coordorigin="517,6140" coordsize="570,0" path="m517,6140l1087,6140e" filled="f" stroked="t" strokeweight=".957683pt" strokecolor="#808080">
                <v:path arrowok="t"/>
              </v:shape>
            </v:group>
            <v:group style="position:absolute;left:977;top:6142;width:642;height:2" coordorigin="977,6142" coordsize="642,2">
              <v:shape style="position:absolute;left:977;top:6142;width:642;height:2" coordorigin="977,6142" coordsize="642,0" path="m977,6142l1618,6142e" filled="f" stroked="t" strokeweight=".478842pt" strokecolor="#646464">
                <v:path arrowok="t"/>
              </v:shape>
            </v:group>
            <v:group style="position:absolute;left:1561;top:6140;width:1307;height:2" coordorigin="1561,6140" coordsize="1307,2">
              <v:shape style="position:absolute;left:1561;top:6140;width:1307;height:2" coordorigin="1561,6140" coordsize="1307,0" path="m1561,6140l2868,6140e" filled="f" stroked="t" strokeweight=".478842pt" strokecolor="#484848">
                <v:path arrowok="t"/>
              </v:shape>
            </v:group>
            <v:group style="position:absolute;left:2768;top:6142;width:5124;height:2" coordorigin="2768,6142" coordsize="5124,2">
              <v:shape style="position:absolute;left:2768;top:6142;width:5124;height:2" coordorigin="2768,6142" coordsize="5124,0" path="m2768,6142l7891,6142e" filled="f" stroked="t" strokeweight=".718262pt" strokecolor="#575757">
                <v:path arrowok="t"/>
              </v:shape>
            </v:group>
            <v:group style="position:absolute;left:7796;top:6142;width:1647;height:2" coordorigin="7796,6142" coordsize="1647,2">
              <v:shape style="position:absolute;left:7796;top:6142;width:1647;height:2" coordorigin="7796,6142" coordsize="1647,0" path="m7796,6142l9443,6142e" filled="f" stroked="t" strokeweight=".957683pt" strokecolor="#747474">
                <v:path arrowok="t"/>
              </v:shape>
            </v:group>
            <v:group style="position:absolute;left:9280;top:6140;width:330;height:2" coordorigin="9280,6140" coordsize="330,2">
              <v:shape style="position:absolute;left:9280;top:6140;width:330;height:2" coordorigin="9280,6140" coordsize="330,0" path="m9280,6140l9610,6140e" filled="f" stroked="t" strokeweight=".718262pt" strokecolor="#5B5B5B">
                <v:path arrowok="t"/>
              </v:shape>
            </v:group>
            <v:group style="position:absolute;left:9553;top:6145;width:2116;height:2" coordorigin="9553,6145" coordsize="2116,2">
              <v:shape style="position:absolute;left:9553;top:6145;width:2116;height:2" coordorigin="9553,6145" coordsize="2116,0" path="m9553,6145l11669,6145e" filled="f" stroked="t" strokeweight=".478842pt" strokecolor="#4F4F4F">
                <v:path arrowok="t"/>
              </v:shape>
            </v:group>
            <v:group style="position:absolute;left:4846;top:6116;width:2;height:983" coordorigin="4846,6116" coordsize="2,983">
              <v:shape style="position:absolute;left:4846;top:6116;width:2;height:983" coordorigin="4846,6116" coordsize="0,983" path="m4846,7099l4846,6116e" filled="f" stroked="t" strokeweight=".478842pt" strokecolor="#383838">
                <v:path arrowok="t"/>
              </v:shape>
            </v:group>
            <v:group style="position:absolute;left:7681;top:6145;width:2;height:273" coordorigin="7681,6145" coordsize="2,273">
              <v:shape style="position:absolute;left:7681;top:6145;width:2;height:273" coordorigin="7681,6145" coordsize="0,273" path="m7681,6418l7681,6145e" filled="f" stroked="t" strokeweight=".239421pt" strokecolor="#484848">
                <v:path arrowok="t"/>
              </v:shape>
            </v:group>
            <v:group style="position:absolute;left:2835;top:6615;width:1470;height:2" coordorigin="2835,6615" coordsize="1470,2">
              <v:shape style="position:absolute;left:2835;top:6615;width:1470;height:2" coordorigin="2835,6615" coordsize="1470,0" path="m2835,6615l4305,6615e" filled="f" stroked="t" strokeweight=".718262pt" strokecolor="#676767">
                <v:path arrowok="t"/>
              </v:shape>
            </v:group>
            <v:group style="position:absolute;left:4247;top:6615;width:1858;height:2" coordorigin="4247,6615" coordsize="1858,2">
              <v:shape style="position:absolute;left:4247;top:6615;width:1858;height:2" coordorigin="4247,6615" coordsize="1858,0" path="m4247,6615l6105,6615e" filled="f" stroked="t" strokeweight=".478842pt" strokecolor="#3B3B3B">
                <v:path arrowok="t"/>
              </v:shape>
            </v:group>
            <v:group style="position:absolute;left:6048;top:6615;width:2586;height:2" coordorigin="6048,6615" coordsize="2586,2">
              <v:shape style="position:absolute;left:6048;top:6615;width:2586;height:2" coordorigin="6048,6615" coordsize="2586,0" path="m6048,6615l8634,6615e" filled="f" stroked="t" strokeweight=".957683pt" strokecolor="#646464">
                <v:path arrowok="t"/>
              </v:shape>
            </v:group>
            <v:group style="position:absolute;left:7681;top:6418;width:2;height:666" coordorigin="7681,6418" coordsize="2,666">
              <v:shape style="position:absolute;left:7681;top:6418;width:2;height:666" coordorigin="7681,6418" coordsize="0,666" path="m7681,7084l7681,6418e" filled="f" stroked="t" strokeweight=".239421pt" strokecolor="#6B6B6B">
                <v:path arrowok="t"/>
              </v:shape>
            </v:group>
            <v:group style="position:absolute;left:8576;top:6615;width:761;height:2" coordorigin="8576,6615" coordsize="761,2">
              <v:shape style="position:absolute;left:8576;top:6615;width:761;height:2" coordorigin="8576,6615" coordsize="761,0" path="m8576,6615l9337,6615e" filled="f" stroked="t" strokeweight=".478842pt" strokecolor="#575757">
                <v:path arrowok="t"/>
              </v:shape>
            </v:group>
            <v:group style="position:absolute;left:9280;top:6619;width:2389;height:2" coordorigin="9280,6619" coordsize="2389,2">
              <v:shape style="position:absolute;left:9280;top:6619;width:2389;height:2" coordorigin="9280,6619" coordsize="2389,0" path="m9280,6619l11669,6619e" filled="f" stroked="t" strokeweight=".957683pt" strokecolor="#676767">
                <v:path arrowok="t"/>
              </v:shape>
            </v:group>
            <v:group style="position:absolute;left:2842;top:6116;width:2;height:10185" coordorigin="2842,6116" coordsize="2,10185">
              <v:shape style="position:absolute;left:2842;top:6116;width:2;height:10185" coordorigin="2842,6116" coordsize="0,10185" path="m2842,16302l2842,6116e" filled="f" stroked="t" strokeweight=".957683pt" strokecolor="#5B5B5B">
                <v:path arrowok="t"/>
              </v:shape>
            </v:group>
            <v:group style="position:absolute;left:2830;top:7087;width:1738;height:2" coordorigin="2830,7087" coordsize="1738,2">
              <v:shape style="position:absolute;left:2830;top:7087;width:1738;height:2" coordorigin="2830,7087" coordsize="1738,0" path="m2830,7087l4568,7087e" filled="f" stroked="t" strokeweight=".478842pt" strokecolor="#575757">
                <v:path arrowok="t"/>
              </v:shape>
            </v:group>
            <v:group style="position:absolute;left:4511;top:7084;width:675;height:2" coordorigin="4511,7084" coordsize="675,2">
              <v:shape style="position:absolute;left:4511;top:7084;width:675;height:2" coordorigin="4511,7084" coordsize="675,0" path="m4511,7084l5186,7084e" filled="f" stroked="t" strokeweight=".478842pt" strokecolor="#444444">
                <v:path arrowok="t"/>
              </v:shape>
            </v:group>
            <v:group style="position:absolute;left:5128;top:7087;width:6541;height:2" coordorigin="5128,7087" coordsize="6541,2">
              <v:shape style="position:absolute;left:5128;top:7087;width:6541;height:2" coordorigin="5128,7087" coordsize="6541,0" path="m5128,7087l11669,7087e" filled="f" stroked="t" strokeweight=".718262pt" strokecolor="#646464">
                <v:path arrowok="t"/>
              </v:shape>
            </v:group>
            <v:group style="position:absolute;left:532;top:6418;width:2;height:211" coordorigin="532,6418" coordsize="2,211">
              <v:shape style="position:absolute;left:532;top:6418;width:2;height:211" coordorigin="532,6418" coordsize="0,211" path="m532,6629l532,6418e" filled="f" stroked="t" strokeweight=".957683pt" strokecolor="#707070">
                <v:path arrowok="t"/>
              </v:shape>
            </v:group>
            <v:group style="position:absolute;left:527;top:6571;width:2;height:2037" coordorigin="527,6571" coordsize="2,2037">
              <v:shape style="position:absolute;left:527;top:6571;width:2;height:2037" coordorigin="527,6571" coordsize="0,2037" path="m527,8609l527,6571e" filled="f" stroked="t" strokeweight=".478842pt" strokecolor="#2B2B2B">
                <v:path arrowok="t"/>
              </v:shape>
            </v:group>
            <v:group style="position:absolute;left:522;top:7331;width:1097;height:2" coordorigin="522,7331" coordsize="1097,2">
              <v:shape style="position:absolute;left:522;top:7331;width:1097;height:2" coordorigin="522,7331" coordsize="1097,0" path="m522,7331l1618,7331e" filled="f" stroked="t" strokeweight=".478842pt" strokecolor="#545454">
                <v:path arrowok="t"/>
              </v:shape>
            </v:group>
            <v:group style="position:absolute;left:1561;top:7329;width:953;height:2" coordorigin="1561,7329" coordsize="953,2">
              <v:shape style="position:absolute;left:1561;top:7329;width:953;height:2" coordorigin="1561,7329" coordsize="953,0" path="m1561,7329l2514,7329e" filled="f" stroked="t" strokeweight=".478842pt" strokecolor="#383838">
                <v:path arrowok="t"/>
              </v:shape>
            </v:group>
            <v:group style="position:absolute;left:2456;top:7329;width:4262;height:2" coordorigin="2456,7329" coordsize="4262,2">
              <v:shape style="position:absolute;left:2456;top:7329;width:4262;height:2" coordorigin="2456,7329" coordsize="4262,0" path="m2456,7329l6718,7329e" filled="f" stroked="t" strokeweight=".957683pt" strokecolor="#676767">
                <v:path arrowok="t"/>
              </v:shape>
            </v:group>
            <v:group style="position:absolute;left:6661;top:7329;width:1652;height:2" coordorigin="6661,7329" coordsize="1652,2">
              <v:shape style="position:absolute;left:6661;top:7329;width:1652;height:2" coordorigin="6661,7329" coordsize="1652,0" path="m6661,7329l8313,7329e" filled="f" stroked="t" strokeweight=".478842pt" strokecolor="#383838">
                <v:path arrowok="t"/>
              </v:shape>
            </v:group>
            <v:group style="position:absolute;left:8255;top:7329;width:378;height:2" coordorigin="8255,7329" coordsize="378,2">
              <v:shape style="position:absolute;left:8255;top:7329;width:378;height:2" coordorigin="8255,7329" coordsize="378,0" path="m8255,7329l8634,7329e" filled="f" stroked="t" strokeweight=".478842pt" strokecolor="#4F4F4F">
                <v:path arrowok="t"/>
              </v:shape>
            </v:group>
            <v:group style="position:absolute;left:8576;top:7329;width:3093;height:2" coordorigin="8576,7329" coordsize="3093,2">
              <v:shape style="position:absolute;left:8576;top:7329;width:3093;height:2" coordorigin="8576,7329" coordsize="3093,0" path="m8576,7329l11669,7329e" filled="f" stroked="t" strokeweight=".718262pt" strokecolor="#646464">
                <v:path arrowok="t"/>
              </v:shape>
            </v:group>
            <v:group style="position:absolute;left:522;top:7571;width:11147;height:2" coordorigin="522,7571" coordsize="11147,2">
              <v:shape style="position:absolute;left:522;top:7571;width:11147;height:2" coordorigin="522,7571" coordsize="11147,0" path="m522,7571l11669,7571e" filled="f" stroked="t" strokeweight=".718262pt" strokecolor="#606060">
                <v:path arrowok="t"/>
              </v:shape>
            </v:group>
            <v:group style="position:absolute;left:9280;top:7568;width:388;height:2" coordorigin="9280,7568" coordsize="388,2">
              <v:shape style="position:absolute;left:9280;top:7568;width:388;height:2" coordorigin="9280,7568" coordsize="388,0" path="m9280,7568l9668,7568e" filled="f" stroked="t" strokeweight=".957683pt" strokecolor="#777777">
                <v:path arrowok="t"/>
              </v:shape>
            </v:group>
            <v:group style="position:absolute;left:4846;top:7559;width:2;height:767" coordorigin="4846,7559" coordsize="2,767">
              <v:shape style="position:absolute;left:4846;top:7559;width:2;height:767" coordorigin="4846,7559" coordsize="0,767" path="m4846,8326l4846,7559e" filled="f" stroked="t" strokeweight=".478842pt" strokecolor="#3B3B3B">
                <v:path arrowok="t"/>
              </v:shape>
            </v:group>
            <v:group style="position:absolute;left:4841;top:7813;width:3500;height:2" coordorigin="4841,7813" coordsize="3500,2">
              <v:shape style="position:absolute;left:4841;top:7813;width:3500;height:2" coordorigin="4841,7813" coordsize="3500,0" path="m4841,7813l8341,7813e" filled="f" stroked="t" strokeweight=".718262pt" strokecolor="#606060">
                <v:path arrowok="t"/>
              </v:shape>
            </v:group>
            <v:group style="position:absolute;left:8255;top:7813;width:498;height:2" coordorigin="8255,7813" coordsize="498,2">
              <v:shape style="position:absolute;left:8255;top:7813;width:498;height:2" coordorigin="8255,7813" coordsize="498,0" path="m8255,7813l8753,7813e" filled="f" stroked="t" strokeweight=".957683pt" strokecolor="#7C7C7C">
                <v:path arrowok="t"/>
              </v:shape>
            </v:group>
            <v:group style="position:absolute;left:8576;top:7813;width:761;height:2" coordorigin="8576,7813" coordsize="761,2">
              <v:shape style="position:absolute;left:8576;top:7813;width:761;height:2" coordorigin="8576,7813" coordsize="761,0" path="m8576,7813l9337,7813e" filled="f" stroked="t" strokeweight=".478842pt" strokecolor="#646464">
                <v:path arrowok="t"/>
              </v:shape>
            </v:group>
            <v:group style="position:absolute;left:9280;top:7813;width:330;height:2" coordorigin="9280,7813" coordsize="330,2">
              <v:shape style="position:absolute;left:9280;top:7813;width:330;height:2" coordorigin="9280,7813" coordsize="330,0" path="m9280,7813l9610,7813e" filled="f" stroked="t" strokeweight=".478842pt" strokecolor="#4F4F4F">
                <v:path arrowok="t"/>
              </v:shape>
            </v:group>
            <v:group style="position:absolute;left:9553;top:7818;width:2116;height:2" coordorigin="9553,7818" coordsize="2116,2">
              <v:shape style="position:absolute;left:9553;top:7818;width:2116;height:2" coordorigin="9553,7818" coordsize="2116,0" path="m9553,7818l11669,7818e" filled="f" stroked="t" strokeweight=".718262pt" strokecolor="#707070">
                <v:path arrowok="t"/>
              </v:shape>
            </v:group>
            <v:group style="position:absolute;left:4841;top:8053;width:608;height:2" coordorigin="4841,8053" coordsize="608,2">
              <v:shape style="position:absolute;left:4841;top:8053;width:608;height:2" coordorigin="4841,8053" coordsize="608,0" path="m4841,8053l5449,8053e" filled="f" stroked="t" strokeweight=".478842pt" strokecolor="#3B3B3B">
                <v:path arrowok="t"/>
              </v:shape>
            </v:group>
            <v:group style="position:absolute;left:5373;top:8055;width:2978;height:2" coordorigin="5373,8055" coordsize="2978,2">
              <v:shape style="position:absolute;left:5373;top:8055;width:2978;height:2" coordorigin="5373,8055" coordsize="2978,0" path="m5373,8055l8351,8055e" filled="f" stroked="t" strokeweight=".957683pt" strokecolor="#646464">
                <v:path arrowok="t"/>
              </v:shape>
            </v:group>
            <v:group style="position:absolute;left:7834;top:8057;width:1777;height:2" coordorigin="7834,8057" coordsize="1777,2">
              <v:shape style="position:absolute;left:7834;top:8057;width:1777;height:2" coordorigin="7834,8057" coordsize="1777,0" path="m7834,8057l9610,8057e" filled="f" stroked="t" strokeweight=".478842pt" strokecolor="#4F4F4F">
                <v:path arrowok="t"/>
              </v:shape>
            </v:group>
            <v:group style="position:absolute;left:9510;top:8057;width:2160;height:2" coordorigin="9510,8057" coordsize="2160,2">
              <v:shape style="position:absolute;left:9510;top:8057;width:2160;height:2" coordorigin="9510,8057" coordsize="2160,0" path="m9510,8057l11669,8057e" filled="f" stroked="t" strokeweight=".957683pt" strokecolor="#6B6B6B">
                <v:path arrowok="t"/>
              </v:shape>
            </v:group>
            <v:group style="position:absolute;left:522;top:8321;width:3357;height:2" coordorigin="522,8321" coordsize="3357,2">
              <v:shape style="position:absolute;left:522;top:8321;width:3357;height:2" coordorigin="522,8321" coordsize="3357,0" path="m522,8321l3879,8321e" filled="f" stroked="t" strokeweight=".957683pt" strokecolor="#676767">
                <v:path arrowok="t"/>
              </v:shape>
            </v:group>
            <v:group style="position:absolute;left:3821;top:8321;width:1628;height:2" coordorigin="3821,8321" coordsize="1628,2">
              <v:shape style="position:absolute;left:3821;top:8321;width:1628;height:2" coordorigin="3821,8321" coordsize="1628,0" path="m3821,8321l5449,8321e" filled="f" stroked="t" strokeweight=".478842pt" strokecolor="#343434">
                <v:path arrowok="t"/>
              </v:shape>
            </v:group>
            <v:group style="position:absolute;left:5392;top:8321;width:713;height:2" coordorigin="5392,8321" coordsize="713,2">
              <v:shape style="position:absolute;left:5392;top:8321;width:713;height:2" coordorigin="5392,8321" coordsize="713,0" path="m5392,8321l6105,8321e" filled="f" stroked="t" strokeweight=".478842pt" strokecolor="#484848">
                <v:path arrowok="t"/>
              </v:shape>
            </v:group>
            <v:group style="position:absolute;left:6048;top:8321;width:2586;height:2" coordorigin="6048,8321" coordsize="2586,2">
              <v:shape style="position:absolute;left:6048;top:8321;width:2586;height:2" coordorigin="6048,8321" coordsize="2586,0" path="m6048,8321l8634,8321e" filled="f" stroked="t" strokeweight=".957683pt" strokecolor="#606060">
                <v:path arrowok="t"/>
              </v:shape>
            </v:group>
            <v:group style="position:absolute;left:8576;top:8321;width:761;height:2" coordorigin="8576,8321" coordsize="761,2">
              <v:shape style="position:absolute;left:8576;top:8321;width:761;height:2" coordorigin="8576,8321" coordsize="761,0" path="m8576,8321l9337,8321e" filled="f" stroked="t" strokeweight=".478842pt" strokecolor="#444444">
                <v:path arrowok="t"/>
              </v:shape>
            </v:group>
            <v:group style="position:absolute;left:9280;top:8321;width:330;height:2" coordorigin="9280,8321" coordsize="330,2">
              <v:shape style="position:absolute;left:9280;top:8321;width:330;height:2" coordorigin="9280,8321" coordsize="330,0" path="m9280,8321l9610,8321e" filled="f" stroked="t" strokeweight=".478842pt" strokecolor="#2F2F2F">
                <v:path arrowok="t"/>
              </v:shape>
            </v:group>
            <v:group style="position:absolute;left:9553;top:8326;width:2121;height:2" coordorigin="9553,8326" coordsize="2121,2">
              <v:shape style="position:absolute;left:9553;top:8326;width:2121;height:2" coordorigin="9553,8326" coordsize="2121,0" path="m9553,8326l11674,8326e" filled="f" stroked="t" strokeweight=".718262pt" strokecolor="#646464">
                <v:path arrowok="t"/>
              </v:shape>
            </v:group>
            <v:group style="position:absolute;left:11667;top:8187;width:2;height:6087" coordorigin="11667,8187" coordsize="2,6087">
              <v:shape style="position:absolute;left:11667;top:8187;width:2;height:6087" coordorigin="11667,8187" coordsize="0,6087" path="m11667,14274l11667,8187e" filled="f" stroked="t" strokeweight=".957683pt" strokecolor="#606060">
                <v:path arrowok="t"/>
              </v:shape>
            </v:group>
            <v:group style="position:absolute;left:527;top:8551;width:2;height:2190" coordorigin="527,8551" coordsize="2,2190">
              <v:shape style="position:absolute;left:527;top:8551;width:2;height:2190" coordorigin="527,8551" coordsize="0,2190" path="m527,10741l527,8551e" filled="f" stroked="t" strokeweight=".957683pt" strokecolor="#575757">
                <v:path arrowok="t"/>
              </v:shape>
            </v:group>
            <v:group style="position:absolute;left:517;top:9133;width:5588;height:2" coordorigin="517,9133" coordsize="5588,2">
              <v:shape style="position:absolute;left:517;top:9133;width:5588;height:2" coordorigin="517,9133" coordsize="5588,0" path="m517,9133l6105,9133e" filled="f" stroked="t" strokeweight=".957683pt" strokecolor="#606060">
                <v:path arrowok="t"/>
              </v:shape>
            </v:group>
            <v:group style="position:absolute;left:6048;top:9131;width:871;height:2" coordorigin="6048,9131" coordsize="871,2">
              <v:shape style="position:absolute;left:6048;top:9131;width:871;height:2" coordorigin="6048,9131" coordsize="871,0" path="m6048,9131l6919,9131e" filled="f" stroked="t" strokeweight=".478842pt" strokecolor="#444444">
                <v:path arrowok="t"/>
              </v:shape>
            </v:group>
            <v:group style="position:absolute;left:6862;top:9136;width:848;height:2" coordorigin="6862,9136" coordsize="848,2">
              <v:shape style="position:absolute;left:6862;top:9136;width:848;height:2" coordorigin="6862,9136" coordsize="848,0" path="m6862,9136l7709,9136e" filled="f" stroked="t" strokeweight=".718262pt" strokecolor="#575757">
                <v:path arrowok="t"/>
              </v:shape>
            </v:group>
            <v:group style="position:absolute;left:7221;top:9133;width:2116;height:2" coordorigin="7221,9133" coordsize="2116,2">
              <v:shape style="position:absolute;left:7221;top:9133;width:2116;height:2" coordorigin="7221,9133" coordsize="2116,0" path="m7221,9133l9337,9133e" filled="f" stroked="t" strokeweight=".957683pt" strokecolor="#6B6B6B">
                <v:path arrowok="t"/>
              </v:shape>
            </v:group>
            <v:group style="position:absolute;left:9280;top:9136;width:330;height:2" coordorigin="9280,9136" coordsize="330,2">
              <v:shape style="position:absolute;left:9280;top:9136;width:330;height:2" coordorigin="9280,9136" coordsize="330,0" path="m9280,9136l9610,9136e" filled="f" stroked="t" strokeweight=".478842pt" strokecolor="#3B3B3B">
                <v:path arrowok="t"/>
              </v:shape>
            </v:group>
            <v:group style="position:absolute;left:9553;top:9136;width:2121;height:2" coordorigin="9553,9136" coordsize="2121,2">
              <v:shape style="position:absolute;left:9553;top:9136;width:2121;height:2" coordorigin="9553,9136" coordsize="2121,0" path="m9553,9136l11674,9136e" filled="f" stroked="t" strokeweight=".718262pt" strokecolor="#5B5B5B">
                <v:path arrowok="t"/>
              </v:shape>
            </v:group>
            <v:group style="position:absolute;left:517;top:10068;width:1499;height:2" coordorigin="517,10068" coordsize="1499,2">
              <v:shape style="position:absolute;left:517;top:10068;width:1499;height:2" coordorigin="517,10068" coordsize="1499,0" path="m517,10068l2016,10068e" filled="f" stroked="t" strokeweight=".957683pt" strokecolor="#707070">
                <v:path arrowok="t"/>
              </v:shape>
            </v:group>
            <v:group style="position:absolute;left:1561;top:10066;width:953;height:2" coordorigin="1561,10066" coordsize="953,2">
              <v:shape style="position:absolute;left:1561;top:10066;width:953;height:2" coordorigin="1561,10066" coordsize="953,0" path="m1561,10066l2514,10066e" filled="f" stroked="t" strokeweight=".718262pt" strokecolor="#5B5B5B">
                <v:path arrowok="t"/>
              </v:shape>
            </v:group>
            <v:group style="position:absolute;left:2456;top:10070;width:412;height:2" coordorigin="2456,10070" coordsize="412,2">
              <v:shape style="position:absolute;left:2456;top:10070;width:412;height:2" coordorigin="2456,10070" coordsize="412,0" path="m2456,10070l2868,10070e" filled="f" stroked="t" strokeweight=".478842pt" strokecolor="#383838">
                <v:path arrowok="t"/>
              </v:shape>
            </v:group>
            <v:group style="position:absolute;left:2796;top:10068;width:2389;height:2" coordorigin="2796,10068" coordsize="2389,2">
              <v:shape style="position:absolute;left:2796;top:10068;width:2389;height:2" coordorigin="2796,10068" coordsize="2389,0" path="m2796,10068l5186,10068e" filled="f" stroked="t" strokeweight=".718262pt" strokecolor="#4B4B4B">
                <v:path arrowok="t"/>
              </v:shape>
            </v:group>
            <v:group style="position:absolute;left:4827;top:10068;width:1891;height:2" coordorigin="4827,10068" coordsize="1891,2">
              <v:shape style="position:absolute;left:4827;top:10068;width:1891;height:2" coordorigin="4827,10068" coordsize="1891,0" path="m4827,10068l6718,10068e" filled="f" stroked="t" strokeweight=".957683pt" strokecolor="#676767">
                <v:path arrowok="t"/>
              </v:shape>
            </v:group>
            <v:group style="position:absolute;left:6661;top:10070;width:1049;height:2" coordorigin="6661,10070" coordsize="1049,2">
              <v:shape style="position:absolute;left:6661;top:10070;width:1049;height:2" coordorigin="6661,10070" coordsize="1049,0" path="m6661,10070l7709,10070e" filled="f" stroked="t" strokeweight=".478842pt" strokecolor="#383838">
                <v:path arrowok="t"/>
              </v:shape>
            </v:group>
            <v:group style="position:absolute;left:7652;top:10073;width:1686;height:2" coordorigin="7652,10073" coordsize="1686,2">
              <v:shape style="position:absolute;left:7652;top:10073;width:1686;height:2" coordorigin="7652,10073" coordsize="1686,0" path="m7652,10073l9337,10073e" filled="f" stroked="t" strokeweight=".957683pt" strokecolor="#6B6B6B">
                <v:path arrowok="t"/>
              </v:shape>
            </v:group>
            <v:group style="position:absolute;left:9280;top:10075;width:330;height:2" coordorigin="9280,10075" coordsize="330,2">
              <v:shape style="position:absolute;left:9280;top:10075;width:330;height:2" coordorigin="9280,10075" coordsize="330,0" path="m9280,10075l9610,10075e" filled="f" stroked="t" strokeweight=".478842pt" strokecolor="#383838">
                <v:path arrowok="t"/>
              </v:shape>
            </v:group>
            <v:group style="position:absolute;left:9553;top:10075;width:2116;height:2" coordorigin="9553,10075" coordsize="2116,2">
              <v:shape style="position:absolute;left:9553;top:10075;width:2116;height:2" coordorigin="9553,10075" coordsize="2116,0" path="m9553,10075l11669,10075e" filled="f" stroked="t" strokeweight=".718262pt" strokecolor="#606060">
                <v:path arrowok="t"/>
              </v:shape>
            </v:group>
            <v:group style="position:absolute;left:517;top:10310;width:1101;height:2" coordorigin="517,10310" coordsize="1101,2">
              <v:shape style="position:absolute;left:517;top:10310;width:1101;height:2" coordorigin="517,10310" coordsize="1101,0" path="m517,10310l1618,10310e" filled="f" stroked="t" strokeweight=".957683pt" strokecolor="#6B6B6B">
                <v:path arrowok="t"/>
              </v:shape>
            </v:group>
            <v:group style="position:absolute;left:1561;top:10310;width:1307;height:2" coordorigin="1561,10310" coordsize="1307,2">
              <v:shape style="position:absolute;left:1561;top:10310;width:1307;height:2" coordorigin="1561,10310" coordsize="1307,0" path="m1561,10310l2868,10310e" filled="f" stroked="t" strokeweight=".478842pt" strokecolor="#3F3F3F">
                <v:path arrowok="t"/>
              </v:shape>
            </v:group>
            <v:group style="position:absolute;left:2796;top:10310;width:3548;height:2" coordorigin="2796,10310" coordsize="3548,2">
              <v:shape style="position:absolute;left:2796;top:10310;width:3548;height:2" coordorigin="2796,10310" coordsize="3548,0" path="m2796,10310l6345,10310e" filled="f" stroked="t" strokeweight=".718262pt" strokecolor="#5B5B5B">
                <v:path arrowok="t"/>
              </v:shape>
            </v:group>
            <v:group style="position:absolute;left:6287;top:10310;width:431;height:2" coordorigin="6287,10310" coordsize="431,2">
              <v:shape style="position:absolute;left:6287;top:10310;width:431;height:2" coordorigin="6287,10310" coordsize="431,0" path="m6287,10310l6718,10310e" filled="f" stroked="t" strokeweight=".478842pt" strokecolor="#3B3B3B">
                <v:path arrowok="t"/>
              </v:shape>
            </v:group>
            <v:group style="position:absolute;left:6661;top:10315;width:1049;height:2" coordorigin="6661,10315" coordsize="1049,2">
              <v:shape style="position:absolute;left:6661;top:10315;width:1049;height:2" coordorigin="6661,10315" coordsize="1049,0" path="m6661,10315l7709,10315e" filled="f" stroked="t" strokeweight=".718262pt" strokecolor="#4B4B4B">
                <v:path arrowok="t"/>
              </v:shape>
            </v:group>
            <v:group style="position:absolute;left:7508;top:10315;width:1255;height:2" coordorigin="7508,10315" coordsize="1255,2">
              <v:shape style="position:absolute;left:7508;top:10315;width:1255;height:2" coordorigin="7508,10315" coordsize="1255,0" path="m7508,10315l8763,10315e" filled="f" stroked="t" strokeweight=".957683pt" strokecolor="#676767">
                <v:path arrowok="t"/>
              </v:shape>
            </v:group>
            <v:group style="position:absolute;left:8576;top:10315;width:1034;height:2" coordorigin="8576,10315" coordsize="1034,2">
              <v:shape style="position:absolute;left:8576;top:10315;width:1034;height:2" coordorigin="8576,10315" coordsize="1034,0" path="m8576,10315l9610,10315e" filled="f" stroked="t" strokeweight=".478842pt" strokecolor="#3F3F3F">
                <v:path arrowok="t"/>
              </v:shape>
            </v:group>
            <v:group style="position:absolute;left:9553;top:10320;width:2116;height:2" coordorigin="9553,10320" coordsize="2116,2">
              <v:shape style="position:absolute;left:9553;top:10320;width:2116;height:2" coordorigin="9553,10320" coordsize="2116,0" path="m9553,10320l11669,10320e" filled="f" stroked="t" strokeweight=".718262pt" strokecolor="#606060">
                <v:path arrowok="t"/>
              </v:shape>
            </v:group>
            <v:group style="position:absolute;left:517;top:10552;width:3788;height:2" coordorigin="517,10552" coordsize="3788,2">
              <v:shape style="position:absolute;left:517;top:10552;width:3788;height:2" coordorigin="517,10552" coordsize="3788,0" path="m517,10552l4305,10552e" filled="f" stroked="t" strokeweight=".957683pt" strokecolor="#606060">
                <v:path arrowok="t"/>
              </v:shape>
            </v:group>
            <v:group style="position:absolute;left:4247;top:10555;width:1858;height:2" coordorigin="4247,10555" coordsize="1858,2">
              <v:shape style="position:absolute;left:4247;top:10555;width:1858;height:2" coordorigin="4247,10555" coordsize="1858,0" path="m4247,10555l6105,10555e" filled="f" stroked="t" strokeweight=".478842pt" strokecolor="#343434">
                <v:path arrowok="t"/>
              </v:shape>
            </v:group>
            <v:group style="position:absolute;left:6048;top:10557;width:5622;height:2" coordorigin="6048,10557" coordsize="5622,2">
              <v:shape style="position:absolute;left:6048;top:10557;width:5622;height:2" coordorigin="6048,10557" coordsize="5622,0" path="m6048,10557l11669,10557e" filled="f" stroked="t" strokeweight=".718262pt" strokecolor="#5B5B5B">
                <v:path arrowok="t"/>
              </v:shape>
            </v:group>
            <v:group style="position:absolute;left:517;top:11034;width:1997;height:2" coordorigin="517,11034" coordsize="1997,2">
              <v:shape style="position:absolute;left:517;top:11034;width:1997;height:2" coordorigin="517,11034" coordsize="1997,0" path="m517,11034l2514,11034e" filled="f" stroked="t" strokeweight=".718262pt" strokecolor="#545454">
                <v:path arrowok="t"/>
              </v:shape>
            </v:group>
            <v:group style="position:absolute;left:2274;top:11031;width:2911;height:2" coordorigin="2274,11031" coordsize="2911,2">
              <v:shape style="position:absolute;left:2274;top:11031;width:2911;height:2" coordorigin="2274,11031" coordsize="2911,0" path="m2274,11031l5186,11031e" filled="f" stroked="t" strokeweight=".957683pt" strokecolor="#676767">
                <v:path arrowok="t"/>
              </v:shape>
            </v:group>
            <v:group style="position:absolute;left:5128;top:11034;width:977;height:2" coordorigin="5128,11034" coordsize="977,2">
              <v:shape style="position:absolute;left:5128;top:11034;width:977;height:2" coordorigin="5128,11034" coordsize="977,0" path="m5128,11034l6105,11034e" filled="f" stroked="t" strokeweight=".478842pt" strokecolor="#3B3B3B">
                <v:path arrowok="t"/>
              </v:shape>
            </v:group>
            <v:group style="position:absolute;left:6048;top:11034;width:2586;height:2" coordorigin="6048,11034" coordsize="2586,2">
              <v:shape style="position:absolute;left:6048;top:11034;width:2586;height:2" coordorigin="6048,11034" coordsize="2586,0" path="m6048,11034l8634,11034e" filled="f" stroked="t" strokeweight=".957683pt" strokecolor="#646464">
                <v:path arrowok="t"/>
              </v:shape>
            </v:group>
            <v:group style="position:absolute;left:8576;top:11034;width:761;height:2" coordorigin="8576,11034" coordsize="761,2">
              <v:shape style="position:absolute;left:8576;top:11034;width:761;height:2" coordorigin="8576,11034" coordsize="761,0" path="m8576,11034l9337,11034e" filled="f" stroked="t" strokeweight=".478842pt" strokecolor="#575757">
                <v:path arrowok="t"/>
              </v:shape>
            </v:group>
            <v:group style="position:absolute;left:9280;top:11039;width:2399;height:2" coordorigin="9280,11039" coordsize="2399,2">
              <v:shape style="position:absolute;left:9280;top:11039;width:2399;height:2" coordorigin="9280,11039" coordsize="2399,0" path="m9280,11039l11679,11039e" filled="f" stroked="t" strokeweight=".718262pt" strokecolor="#646464">
                <v:path arrowok="t"/>
              </v:shape>
            </v:group>
            <v:group style="position:absolute;left:522;top:11276;width:3103;height:2" coordorigin="522,11276" coordsize="3103,2">
              <v:shape style="position:absolute;left:522;top:11276;width:3103;height:2" coordorigin="522,11276" coordsize="3103,0" path="m522,11276l3625,11276e" filled="f" stroked="t" strokeweight=".957683pt" strokecolor="#676767">
                <v:path arrowok="t"/>
              </v:shape>
            </v:group>
            <v:group style="position:absolute;left:529;top:10991;width:2;height:4108" coordorigin="529,10991" coordsize="2,4108">
              <v:shape style="position:absolute;left:529;top:10991;width:2;height:4108" coordorigin="529,10991" coordsize="0,4108" path="m529,15098l529,10991e" filled="f" stroked="t" strokeweight=".478842pt" strokecolor="#3B3B3B">
                <v:path arrowok="t"/>
              </v:shape>
            </v:group>
            <v:group style="position:absolute;left:3405;top:11274;width:1164;height:2" coordorigin="3405,11274" coordsize="1164,2">
              <v:shape style="position:absolute;left:3405;top:11274;width:1164;height:2" coordorigin="3405,11274" coordsize="1164,0" path="m3405,11274l4568,11274e" filled="f" stroked="t" strokeweight=".478842pt" strokecolor="#5B5B5B">
                <v:path arrowok="t"/>
              </v:shape>
            </v:group>
            <v:group style="position:absolute;left:4511;top:11274;width:359;height:2" coordorigin="4511,11274" coordsize="359,2">
              <v:shape style="position:absolute;left:4511;top:11274;width:359;height:2" coordorigin="4511,11274" coordsize="359,0" path="m4511,11274l4870,11274e" filled="f" stroked="t" strokeweight=".478842pt" strokecolor="#3F3F3F">
                <v:path arrowok="t"/>
              </v:shape>
            </v:group>
            <v:group style="position:absolute;left:4812;top:11278;width:2897;height:2" coordorigin="4812,11278" coordsize="2897,2">
              <v:shape style="position:absolute;left:4812;top:11278;width:2897;height:2" coordorigin="4812,11278" coordsize="2897,0" path="m4812,11278l7709,11278e" filled="f" stroked="t" strokeweight=".718262pt" strokecolor="#606060">
                <v:path arrowok="t"/>
              </v:shape>
            </v:group>
            <v:group style="position:absolute;left:7652;top:11278;width:661;height:2" coordorigin="7652,11278" coordsize="661,2">
              <v:shape style="position:absolute;left:7652;top:11278;width:661;height:2" coordorigin="7652,11278" coordsize="661,0" path="m7652,11278l8313,11278e" filled="f" stroked="t" strokeweight=".478842pt" strokecolor="#484848">
                <v:path arrowok="t"/>
              </v:shape>
            </v:group>
            <v:group style="position:absolute;left:8255;top:11278;width:3424;height:2" coordorigin="8255,11278" coordsize="3424,2">
              <v:shape style="position:absolute;left:8255;top:11278;width:3424;height:2" coordorigin="8255,11278" coordsize="3424,0" path="m8255,11278l11679,11278e" filled="f" stroked="t" strokeweight=".718262pt" strokecolor="#646464">
                <v:path arrowok="t"/>
              </v:shape>
            </v:group>
            <v:group style="position:absolute;left:522;top:11516;width:1346;height:2" coordorigin="522,11516" coordsize="1346,2">
              <v:shape style="position:absolute;left:522;top:11516;width:1346;height:2" coordorigin="522,11516" coordsize="1346,0" path="m522,11516l1867,11516e" filled="f" stroked="t" strokeweight=".957683pt" strokecolor="#707070">
                <v:path arrowok="t"/>
              </v:shape>
            </v:group>
            <v:group style="position:absolute;left:1604;top:11230;width:2;height:484" coordorigin="1604,11230" coordsize="2,484">
              <v:shape style="position:absolute;left:1604;top:11230;width:2;height:484" coordorigin="1604,11230" coordsize="0,484" path="m1604,11714l1604,11230e" filled="f" stroked="t" strokeweight=".957683pt" strokecolor="#6B6B6B">
                <v:path arrowok="t"/>
              </v:shape>
            </v:group>
            <v:group style="position:absolute;left:1556;top:11516;width:958;height:2" coordorigin="1556,11516" coordsize="958,2">
              <v:shape style="position:absolute;left:1556;top:11516;width:958;height:2" coordorigin="1556,11516" coordsize="958,0" path="m1556,11516l2514,11516e" filled="f" stroked="t" strokeweight=".478842pt" strokecolor="#545757">
                <v:path arrowok="t"/>
              </v:shape>
            </v:group>
            <v:group style="position:absolute;left:2456;top:11518;width:412;height:2" coordorigin="2456,11518" coordsize="412,2">
              <v:shape style="position:absolute;left:2456;top:11518;width:412;height:2" coordorigin="2456,11518" coordsize="412,0" path="m2456,11518l2868,11518e" filled="f" stroked="t" strokeweight=".478842pt" strokecolor="#3F3F3F">
                <v:path arrowok="t"/>
              </v:shape>
            </v:group>
            <v:group style="position:absolute;left:2796;top:11516;width:4137;height:2" coordorigin="2796,11516" coordsize="4137,2">
              <v:shape style="position:absolute;left:2796;top:11516;width:4137;height:2" coordorigin="2796,11516" coordsize="4137,0" path="m2796,11516l6934,11516e" filled="f" stroked="t" strokeweight=".718262pt" strokecolor="#646464">
                <v:path arrowok="t"/>
              </v:shape>
            </v:group>
            <v:group style="position:absolute;left:6862;top:11518;width:1451;height:2" coordorigin="6862,11518" coordsize="1451,2">
              <v:shape style="position:absolute;left:6862;top:11518;width:1451;height:2" coordorigin="6862,11518" coordsize="1451,0" path="m6862,11518l8313,11518e" filled="f" stroked="t" strokeweight=".478842pt" strokecolor="#444444">
                <v:path arrowok="t"/>
              </v:shape>
            </v:group>
            <v:group style="position:absolute;left:7872;top:11274;width:2;height:1428" coordorigin="7872,11274" coordsize="2,1428">
              <v:shape style="position:absolute;left:7872;top:11274;width:2;height:1428" coordorigin="7872,11274" coordsize="0,1428" path="m7872,12702l7872,11274e" filled="f" stroked="t" strokeweight=".478842pt" strokecolor="#343434">
                <v:path arrowok="t"/>
              </v:shape>
            </v:group>
            <v:group style="position:absolute;left:8255;top:11518;width:3424;height:2" coordorigin="8255,11518" coordsize="3424,2">
              <v:shape style="position:absolute;left:8255;top:11518;width:3424;height:2" coordorigin="8255,11518" coordsize="3424,0" path="m8255,11518l11679,11518e" filled="f" stroked="t" strokeweight=".718262pt" strokecolor="#676767">
                <v:path arrowok="t"/>
              </v:shape>
            </v:group>
            <v:group style="position:absolute;left:1604;top:11475;width:2;height:556" coordorigin="1604,11475" coordsize="2,556">
              <v:shape style="position:absolute;left:1604;top:11475;width:2;height:556" coordorigin="1604,11475" coordsize="0,556" path="m1604,12031l1604,11475e" filled="f" stroked="t" strokeweight=".718262pt" strokecolor="#575757">
                <v:path arrowok="t"/>
              </v:shape>
            </v:group>
            <v:group style="position:absolute;left:1013;top:11269;width:2;height:5038" coordorigin="1013,11269" coordsize="2,5038">
              <v:shape style="position:absolute;left:1013;top:11269;width:2;height:5038" coordorigin="1013,11269" coordsize="0,5038" path="m1013,16306l1013,11269e" filled="f" stroked="t" strokeweight=".718262pt" strokecolor="#5B5B5B">
                <v:path arrowok="t"/>
              </v:shape>
            </v:group>
            <v:group style="position:absolute;left:1599;top:11973;width:2;height:882" coordorigin="1599,11973" coordsize="2,882">
              <v:shape style="position:absolute;left:1599;top:11973;width:2;height:882" coordorigin="1599,11973" coordsize="0,882" path="m1599,12855l1599,11973e" filled="f" stroked="t" strokeweight=".478842pt" strokecolor="#3F3F3F">
                <v:path arrowok="t"/>
              </v:shape>
            </v:group>
            <v:group style="position:absolute;left:7875;top:12644;width:2;height:1040" coordorigin="7875,12644" coordsize="2,1040">
              <v:shape style="position:absolute;left:7875;top:12644;width:2;height:1040" coordorigin="7875,12644" coordsize="0,1040" path="m7875,13684l7875,12644e" filled="f" stroked="t" strokeweight=".718262pt" strokecolor="#4F4F4F">
                <v:path arrowok="t"/>
              </v:shape>
            </v:group>
            <v:group style="position:absolute;left:1602;top:12798;width:2;height:724" coordorigin="1602,12798" coordsize="2,724">
              <v:shape style="position:absolute;left:1602;top:12798;width:2;height:724" coordorigin="1602,12798" coordsize="0,724" path="m1602,13522l1602,12798e" filled="f" stroked="t" strokeweight=".718262pt" strokecolor="#606060">
                <v:path arrowok="t"/>
              </v:shape>
            </v:group>
            <v:group style="position:absolute;left:7858;top:13488;width:3802;height:2" coordorigin="7858,13488" coordsize="3802,2">
              <v:shape style="position:absolute;left:7858;top:13488;width:3802;height:2" coordorigin="7858,13488" coordsize="3802,0" path="m7858,13488l11660,13488e" filled="f" stroked="t" strokeweight="2.394208pt" strokecolor="#444B70">
                <v:path arrowok="t"/>
              </v:shape>
            </v:group>
            <v:group style="position:absolute;left:512;top:13656;width:2327;height:2" coordorigin="512,13656" coordsize="2327,2">
              <v:shape style="position:absolute;left:512;top:13656;width:2327;height:2" coordorigin="512,13656" coordsize="2327,0" path="m512,13656l2840,13656e" filled="f" stroked="t" strokeweight=".239421pt" strokecolor="#606060">
                <v:path arrowok="t"/>
              </v:shape>
            </v:group>
            <v:group style="position:absolute;left:1604;top:13613;width:2;height:1682" coordorigin="1604,13613" coordsize="2,1682">
              <v:shape style="position:absolute;left:1604;top:13613;width:2;height:1682" coordorigin="1604,13613" coordsize="0,1682" path="m1604,15295l1604,13613e" filled="f" stroked="t" strokeweight=".478842pt" strokecolor="#3F3F3F">
                <v:path arrowok="t"/>
              </v:shape>
            </v:group>
            <v:group style="position:absolute;left:7877;top:13627;width:2;height:1936" coordorigin="7877,13627" coordsize="2,1936">
              <v:shape style="position:absolute;left:7877;top:13627;width:2;height:1936" coordorigin="7877,13627" coordsize="0,1936" path="m7877,15563l7877,13627e" filled="f" stroked="t" strokeweight=".478842pt" strokecolor="#383838">
                <v:path arrowok="t"/>
              </v:shape>
            </v:group>
            <v:group style="position:absolute;left:11669;top:14217;width:2;height:657" coordorigin="11669,14217" coordsize="2,657">
              <v:shape style="position:absolute;left:11669;top:14217;width:2;height:657" coordorigin="11669,14217" coordsize="0,657" path="m11669,14873l11669,14217e" filled="f" stroked="t" strokeweight=".478842pt" strokecolor="#3B3B3B">
                <v:path arrowok="t"/>
              </v:shape>
            </v:group>
            <v:group style="position:absolute;left:11667;top:14816;width:2;height:1486" coordorigin="11667,14816" coordsize="2,1486">
              <v:shape style="position:absolute;left:11667;top:14816;width:2;height:1486" coordorigin="11667,14816" coordsize="0,1486" path="m11667,16302l11667,14816e" filled="f" stroked="t" strokeweight=".957683pt" strokecolor="#707070">
                <v:path arrowok="t"/>
              </v:shape>
            </v:group>
            <v:group style="position:absolute;left:529;top:13459;width:2;height:2847" coordorigin="529,13459" coordsize="2,2847">
              <v:shape style="position:absolute;left:529;top:13459;width:2;height:2847" coordorigin="529,13459" coordsize="0,2847" path="m529,16306l529,13459e" filled="f" stroked="t" strokeweight=".718262pt" strokecolor="#545454">
                <v:path arrowok="t"/>
              </v:shape>
            </v:group>
            <v:group style="position:absolute;left:527;top:15122;width:2;height:1174" coordorigin="527,15122" coordsize="2,1174">
              <v:shape style="position:absolute;left:527;top:15122;width:2;height:1174" coordorigin="527,15122" coordsize="0,1174" path="m527,16297l527,15122e" filled="f" stroked="t" strokeweight=".957683pt" strokecolor="#676767">
                <v:path arrowok="t"/>
              </v:shape>
            </v:group>
            <v:group style="position:absolute;left:1013;top:15237;width:2;height:326" coordorigin="1013,15237" coordsize="2,326">
              <v:shape style="position:absolute;left:1013;top:15237;width:2;height:326" coordorigin="1013,15237" coordsize="0,326" path="m1013,15563l1013,15237e" filled="f" stroked="t" strokeweight=".478842pt" strokecolor="#484848">
                <v:path arrowok="t"/>
              </v:shape>
            </v:group>
            <v:group style="position:absolute;left:1599;top:13459;width:2;height:2104" coordorigin="1599,13459" coordsize="2,2104">
              <v:shape style="position:absolute;left:1599;top:13459;width:2;height:2104" coordorigin="1599,13459" coordsize="0,2104" path="m1599,15563l1599,13459e" filled="f" stroked="t" strokeweight=".478842pt" strokecolor="#4B4B4B">
                <v:path arrowok="t"/>
              </v:shape>
            </v:group>
            <v:group style="position:absolute;left:1602;top:15281;width:2;height:1021" coordorigin="1602,15281" coordsize="2,1021">
              <v:shape style="position:absolute;left:1602;top:15281;width:2;height:1021" coordorigin="1602,15281" coordsize="0,1021" path="m1602,16302l1602,15281e" filled="f" stroked="t" strokeweight=".957683pt" strokecolor="#747474">
                <v:path arrowok="t"/>
              </v:shape>
            </v:group>
            <v:group style="position:absolute;left:7879;top:15506;width:2;height:796" coordorigin="7879,15506" coordsize="2,796">
              <v:shape style="position:absolute;left:7879;top:15506;width:2;height:796" coordorigin="7879,15506" coordsize="0,796" path="m7879,16302l7879,15506e" filled="f" stroked="t" strokeweight=".718262pt" strokecolor="#545454">
                <v:path arrowok="t"/>
              </v:shape>
            </v:group>
            <v:group style="position:absolute;left:522;top:16292;width:11157;height:2" coordorigin="522,16292" coordsize="11157,2">
              <v:shape style="position:absolute;left:522;top:16292;width:11157;height:2" coordorigin="522,16292" coordsize="11157,0" path="m522,16292l11679,16292e" filled="f" stroked="t" strokeweight=".718262pt" strokecolor="#676467">
                <v:path arrowok="t"/>
              </v:shape>
            </v:group>
            <v:group style="position:absolute;left:4812;top:16292;width:1293;height:2" coordorigin="4812,16292" coordsize="1293,2">
              <v:shape style="position:absolute;left:4812;top:16292;width:1293;height:2" coordorigin="4812,16292" coordsize="1293,0" path="m4812,16292l6105,16292e" filled="f" stroked="t" strokeweight=".478842pt" strokecolor="#484848">
                <v:path arrowok="t"/>
              </v:shape>
            </v:group>
            <v:group style="position:absolute;left:7652;top:16294;width:982;height:2" coordorigin="7652,16294" coordsize="982,2">
              <v:shape style="position:absolute;left:7652;top:16294;width:982;height:2" coordorigin="7652,16294" coordsize="982,0" path="m7652,16294l8634,16294e" filled="f" stroked="t" strokeweight=".478842pt" strokecolor="#57545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3"/>
        </w:rPr>
        <w:t>2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9"/>
          <w:w w:val="8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17"/>
          <w:w w:val="77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0"/>
          <w:w w:val="89"/>
        </w:rPr>
        <w:t>os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3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1" w:lineRule="exact"/>
        <w:ind w:left="164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v:group style="position:absolute;margin-left:192.494293pt;margin-top:-1.725899pt;width:.1pt;height:11.743252pt;mso-position-horizontal-relative:page;mso-position-vertical-relative:paragraph;z-index:-15527" coordorigin="3850,-35" coordsize="2,235">
            <v:shape style="position:absolute;left:3850;top:-35;width:2;height:235" coordorigin="3850,-35" coordsize="0,235" path="m3850,200l3850,-35e" filled="f" stroked="t" strokeweight=".718262pt" strokecolor="#000000">
              <v:path arrowok="t"/>
            </v:shape>
          </v:group>
          <w10:wrap type="none"/>
        </w:pict>
      </w:r>
      <w:r>
        <w:rPr/>
        <w:pict>
          <v:group style="position:absolute;margin-left:190.100082pt;margin-top:11.455303pt;width:.1pt;height:11.263936pt;mso-position-horizontal-relative:page;mso-position-vertical-relative:paragraph;z-index:-15526" coordorigin="3802,229" coordsize="2,225">
            <v:shape style="position:absolute;left:3802;top:229;width:2;height:225" coordorigin="3802,229" coordsize="0,225" path="m3802,454l3802,229e" filled="f" stroked="t" strokeweight=".957683pt" strokecolor="#484BA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0"/>
          <w:position w:val="-1"/>
        </w:rPr>
        <w:t>..:.::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3"/>
          <w:szCs w:val="23"/>
          <w:color w:val="3D4485"/>
          <w:spacing w:val="0"/>
          <w:w w:val="100"/>
          <w:i/>
          <w:position w:val="-3"/>
        </w:rPr>
        <w:t>1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604" w:lineRule="exact"/>
        <w:ind w:left="138" w:right="-20"/>
        <w:jc w:val="left"/>
        <w:tabs>
          <w:tab w:pos="3360" w:val="left"/>
        </w:tabs>
        <w:rPr>
          <w:rFonts w:ascii="Arial" w:hAnsi="Arial" w:cs="Arial" w:eastAsia="Arial"/>
          <w:sz w:val="48"/>
          <w:szCs w:val="4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6.174744pt;margin-top:11.431136pt;width:110.859443pt;height:40.5pt;mso-position-horizontal-relative:page;mso-position-vertical-relative:paragraph;z-index:-15521" type="#_x0000_t202" filled="f" stroked="f">
            <v:textbox inset="0,0,0,0">
              <w:txbxContent>
                <w:p>
                  <w:pPr>
                    <w:spacing w:before="0" w:after="0" w:line="810" w:lineRule="exact"/>
                    <w:ind w:right="-161"/>
                    <w:jc w:val="left"/>
                    <w:tabs>
                      <w:tab w:pos="1560" w:val="left"/>
                    </w:tabs>
                    <w:rPr>
                      <w:rFonts w:ascii="Times New Roman" w:hAnsi="Times New Roman" w:cs="Times New Roman" w:eastAsia="Times New Roman"/>
                      <w:sz w:val="81"/>
                      <w:szCs w:val="8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5D5D5D"/>
                      <w:spacing w:val="0"/>
                      <w:w w:val="81"/>
                      <w:i/>
                      <w:position w:val="25"/>
                    </w:rPr>
                    <w:t>Ab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5D5D5D"/>
                      <w:spacing w:val="9"/>
                      <w:w w:val="81"/>
                      <w:i/>
                      <w:position w:val="2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5D5D5D"/>
                      <w:spacing w:val="0"/>
                      <w:w w:val="81"/>
                      <w:i/>
                      <w:position w:val="0"/>
                    </w:rPr>
                    <w:t>':r;</w:t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5D5D5D"/>
                      <w:spacing w:val="0"/>
                      <w:w w:val="100"/>
                      <w:i/>
                      <w:position w:val="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5D5D5D"/>
                      <w:spacing w:val="0"/>
                      <w:w w:val="100"/>
                      <w:i/>
                      <w:position w:val="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797979"/>
                      <w:spacing w:val="0"/>
                      <w:w w:val="23"/>
                      <w:position w:val="0"/>
                    </w:rPr>
                    <w:t>(</w:t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797979"/>
                      <w:spacing w:val="-244"/>
                      <w:w w:val="23"/>
                      <w:position w:val="0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3D4485"/>
                      <w:spacing w:val="0"/>
                      <w:w w:val="95"/>
                      <w:position w:val="0"/>
                    </w:rPr>
                    <w:t>;}</w:t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383838"/>
          <w:spacing w:val="-110"/>
          <w:w w:val="127"/>
          <w:position w:val="38"/>
        </w:rPr>
        <w:t>«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53"/>
          <w:position w:val="23"/>
        </w:rPr>
        <w:t>::</w:t>
      </w:r>
      <w:r>
        <w:rPr>
          <w:rFonts w:ascii="Arial" w:hAnsi="Arial" w:cs="Arial" w:eastAsia="Arial"/>
          <w:sz w:val="25"/>
          <w:szCs w:val="25"/>
          <w:color w:val="383838"/>
          <w:spacing w:val="-14"/>
          <w:w w:val="54"/>
          <w:position w:val="23"/>
        </w:rPr>
        <w:t>r</w:t>
      </w:r>
      <w:r>
        <w:rPr>
          <w:rFonts w:ascii="Arial" w:hAnsi="Arial" w:cs="Arial" w:eastAsia="Arial"/>
          <w:sz w:val="17"/>
          <w:szCs w:val="17"/>
          <w:color w:val="383838"/>
          <w:spacing w:val="-39"/>
          <w:w w:val="127"/>
          <w:position w:val="38"/>
        </w:rPr>
        <w:t>i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53"/>
          <w:position w:val="23"/>
        </w:rPr>
        <w:t>: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23"/>
        </w:rPr>
        <w:tab/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23"/>
        </w:rPr>
      </w:r>
      <w:r>
        <w:rPr>
          <w:rFonts w:ascii="Arial" w:hAnsi="Arial" w:cs="Arial" w:eastAsia="Arial"/>
          <w:sz w:val="48"/>
          <w:szCs w:val="48"/>
          <w:color w:val="3D4485"/>
          <w:spacing w:val="0"/>
          <w:w w:val="75"/>
          <w:position w:val="-2"/>
        </w:rPr>
        <w:t>"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74" w:after="0" w:line="240" w:lineRule="auto"/>
        <w:ind w:left="2043" w:right="1844"/>
        <w:jc w:val="center"/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8.719238pt;margin-top:13.306122pt;width:30.717525pt;height:12.5pt;mso-position-horizontal-relative:page;mso-position-vertical-relative:paragraph;z-index:-15520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494F70"/>
                      <w:spacing w:val="-4"/>
                      <w:w w:val="210"/>
                      <w:i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4D4D4D"/>
                      <w:spacing w:val="0"/>
                      <w:w w:val="72"/>
                      <w:i/>
                    </w:rPr>
                    <w:t>mi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4D4D4D"/>
                      <w:spacing w:val="-4"/>
                      <w:w w:val="73"/>
                      <w:i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979799"/>
                      <w:spacing w:val="0"/>
                      <w:w w:val="68"/>
                      <w:i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5D5D5D"/>
          <w:w w:val="89"/>
        </w:rPr>
        <w:t>Itfa</w:t>
      </w:r>
      <w:r>
        <w:rPr>
          <w:rFonts w:ascii="Arial" w:hAnsi="Arial" w:cs="Arial" w:eastAsia="Arial"/>
          <w:sz w:val="22"/>
          <w:szCs w:val="22"/>
          <w:color w:val="5D5D5D"/>
          <w:w w:val="90"/>
        </w:rPr>
        <w:t>(</w:t>
      </w:r>
      <w:r>
        <w:rPr>
          <w:rFonts w:ascii="Arial" w:hAnsi="Arial" w:cs="Arial" w:eastAsia="Arial"/>
          <w:sz w:val="22"/>
          <w:szCs w:val="22"/>
          <w:color w:val="000000"/>
          <w:w w:val="100"/>
        </w:rPr>
      </w:r>
    </w:p>
    <w:p>
      <w:pPr>
        <w:spacing w:before="0" w:after="0" w:line="174" w:lineRule="exact"/>
        <w:ind w:left="2606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AEAFAF"/>
          <w:spacing w:val="0"/>
          <w:w w:val="72"/>
        </w:rPr>
        <w:t>•</w:t>
      </w:r>
      <w:r>
        <w:rPr>
          <w:rFonts w:ascii="Arial" w:hAnsi="Arial" w:cs="Arial" w:eastAsia="Arial"/>
          <w:sz w:val="16"/>
          <w:szCs w:val="16"/>
          <w:color w:val="AEAFAF"/>
          <w:spacing w:val="0"/>
          <w:w w:val="72"/>
        </w:rPr>
        <w:t>  </w:t>
      </w:r>
      <w:r>
        <w:rPr>
          <w:rFonts w:ascii="Arial" w:hAnsi="Arial" w:cs="Arial" w:eastAsia="Arial"/>
          <w:sz w:val="16"/>
          <w:szCs w:val="16"/>
          <w:color w:val="AEAFAF"/>
          <w:spacing w:val="16"/>
          <w:w w:val="72"/>
        </w:rPr>
        <w:t> </w:t>
      </w:r>
      <w:r>
        <w:rPr>
          <w:rFonts w:ascii="Arial" w:hAnsi="Arial" w:cs="Arial" w:eastAsia="Arial"/>
          <w:sz w:val="16"/>
          <w:szCs w:val="16"/>
          <w:color w:val="596495"/>
          <w:spacing w:val="0"/>
          <w:w w:val="114"/>
        </w:rPr>
        <w:t>...-</w:t>
      </w:r>
      <w:r>
        <w:rPr>
          <w:rFonts w:ascii="Arial" w:hAnsi="Arial" w:cs="Arial" w:eastAsia="Arial"/>
          <w:sz w:val="16"/>
          <w:szCs w:val="16"/>
          <w:color w:val="596495"/>
          <w:spacing w:val="-7"/>
          <w:w w:val="115"/>
        </w:rPr>
        <w:t>-</w:t>
      </w:r>
      <w:r>
        <w:rPr>
          <w:rFonts w:ascii="Arial" w:hAnsi="Arial" w:cs="Arial" w:eastAsia="Arial"/>
          <w:sz w:val="16"/>
          <w:szCs w:val="16"/>
          <w:color w:val="3D4485"/>
          <w:spacing w:val="0"/>
          <w:w w:val="481"/>
        </w:rPr>
        <w:t>/</w:t>
      </w:r>
      <w:r>
        <w:rPr>
          <w:rFonts w:ascii="Arial" w:hAnsi="Arial" w:cs="Arial" w:eastAsia="Arial"/>
          <w:sz w:val="16"/>
          <w:szCs w:val="16"/>
          <w:color w:val="3D4485"/>
          <w:spacing w:val="0"/>
          <w:w w:val="100"/>
        </w:rPr>
        <w:t>  </w:t>
      </w:r>
      <w:r>
        <w:rPr>
          <w:rFonts w:ascii="Arial" w:hAnsi="Arial" w:cs="Arial" w:eastAsia="Arial"/>
          <w:sz w:val="16"/>
          <w:szCs w:val="16"/>
          <w:color w:val="3D4485"/>
          <w:spacing w:val="-1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D4485"/>
          <w:spacing w:val="0"/>
          <w:w w:val="107"/>
          <w:i/>
        </w:rPr>
        <w:t>J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ulıamınet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KAN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ARKIRAN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6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73" w:lineRule="exact"/>
        <w:ind w:right="-199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06"/>
          <w:szCs w:val="106"/>
          <w:color w:val="282828"/>
          <w:spacing w:val="5"/>
          <w:w w:val="95"/>
          <w:position w:val="13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14"/>
          <w:w w:val="49"/>
          <w:position w:val="44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797979"/>
          <w:spacing w:val="8"/>
          <w:w w:val="66"/>
          <w:position w:val="44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5D5D5D"/>
          <w:spacing w:val="0"/>
          <w:w w:val="138"/>
          <w:position w:val="44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5D5D5D"/>
          <w:spacing w:val="-84"/>
          <w:w w:val="139"/>
          <w:position w:val="44"/>
        </w:rPr>
        <w:t>4</w:t>
      </w:r>
      <w:r>
        <w:rPr>
          <w:rFonts w:ascii="Arial" w:hAnsi="Arial" w:cs="Arial" w:eastAsia="Arial"/>
          <w:sz w:val="15"/>
          <w:szCs w:val="15"/>
          <w:color w:val="5D5D5D"/>
          <w:spacing w:val="-7"/>
          <w:w w:val="96"/>
          <w:position w:val="6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979799"/>
          <w:spacing w:val="-85"/>
          <w:w w:val="77"/>
          <w:position w:val="44"/>
        </w:rPr>
        <w:t>·</w:t>
      </w:r>
      <w:r>
        <w:rPr>
          <w:rFonts w:ascii="Arial" w:hAnsi="Arial" w:cs="Arial" w:eastAsia="Arial"/>
          <w:sz w:val="15"/>
          <w:szCs w:val="15"/>
          <w:color w:val="5D5D5D"/>
          <w:spacing w:val="-21"/>
          <w:w w:val="96"/>
          <w:position w:val="60"/>
        </w:rPr>
        <w:t>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50"/>
          <w:position w:val="60"/>
        </w:rPr>
        <w:t>,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61" w:lineRule="atLeast"/>
        <w:ind w:left="62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44"/>
          <w:position w:val="1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44"/>
          <w:position w:val="16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44"/>
          <w:position w:val="1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73"/>
          <w:position w:val="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-55"/>
          <w:w w:val="72"/>
          <w:position w:val="0"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57"/>
          <w:position w:val="16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-38"/>
          <w:w w:val="58"/>
          <w:position w:val="16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-111"/>
          <w:w w:val="73"/>
          <w:position w:val="0"/>
        </w:rPr>
        <w:t>o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57"/>
          <w:position w:val="16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-2"/>
          <w:w w:val="57"/>
          <w:position w:val="16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5D5D5D"/>
          <w:spacing w:val="-92"/>
          <w:w w:val="57"/>
          <w:position w:val="0"/>
        </w:rPr>
        <w:t>d</w:t>
      </w:r>
      <w:r>
        <w:rPr>
          <w:rFonts w:ascii="Arial" w:hAnsi="Arial" w:cs="Arial" w:eastAsia="Arial"/>
          <w:sz w:val="20"/>
          <w:szCs w:val="20"/>
          <w:color w:val="4D4D4D"/>
          <w:spacing w:val="-114"/>
          <w:w w:val="112"/>
          <w:position w:val="16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5D5D5D"/>
          <w:spacing w:val="0"/>
          <w:w w:val="56"/>
          <w:position w:val="0"/>
        </w:rPr>
        <w:t>lr</w:t>
      </w:r>
      <w:r>
        <w:rPr>
          <w:rFonts w:ascii="Times New Roman" w:hAnsi="Times New Roman" w:cs="Times New Roman" w:eastAsia="Times New Roman"/>
          <w:sz w:val="30"/>
          <w:szCs w:val="30"/>
          <w:color w:val="5D5D5D"/>
          <w:spacing w:val="-45"/>
          <w:w w:val="57"/>
          <w:position w:val="0"/>
        </w:rPr>
        <w:t>r</w:t>
      </w:r>
      <w:r>
        <w:rPr>
          <w:rFonts w:ascii="Arial" w:hAnsi="Arial" w:cs="Arial" w:eastAsia="Arial"/>
          <w:sz w:val="20"/>
          <w:szCs w:val="20"/>
          <w:color w:val="4D4D4D"/>
          <w:spacing w:val="-27"/>
          <w:w w:val="111"/>
          <w:position w:val="16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5D5D5D"/>
          <w:spacing w:val="-89"/>
          <w:w w:val="57"/>
          <w:position w:val="0"/>
        </w:rPr>
        <w:t>o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111"/>
          <w:position w:val="16"/>
        </w:rPr>
        <w:t>I</w:t>
      </w:r>
      <w:r>
        <w:rPr>
          <w:rFonts w:ascii="Arial" w:hAnsi="Arial" w:cs="Arial" w:eastAsia="Arial"/>
          <w:sz w:val="20"/>
          <w:szCs w:val="20"/>
          <w:color w:val="4D4D4D"/>
          <w:spacing w:val="2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D5D5D"/>
          <w:spacing w:val="-17"/>
          <w:w w:val="56"/>
          <w:position w:val="0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AEAFAF"/>
          <w:spacing w:val="0"/>
          <w:w w:val="89"/>
          <w:position w:val="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496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43"/>
          <w:szCs w:val="43"/>
          <w:color w:val="282828"/>
          <w:spacing w:val="-43"/>
          <w:w w:val="68"/>
          <w:position w:val="-1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979799"/>
          <w:spacing w:val="-28"/>
          <w:w w:val="49"/>
          <w:position w:val="-2"/>
        </w:rPr>
        <w:t>_</w:t>
      </w:r>
      <w:r>
        <w:rPr>
          <w:rFonts w:ascii="Arial" w:hAnsi="Arial" w:cs="Arial" w:eastAsia="Arial"/>
          <w:sz w:val="43"/>
          <w:szCs w:val="43"/>
          <w:color w:val="282828"/>
          <w:spacing w:val="-59"/>
          <w:w w:val="68"/>
          <w:position w:val="-1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0"/>
          <w:w w:val="85"/>
          <w:position w:val="-2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-51"/>
          <w:w w:val="85"/>
          <w:position w:val="-2"/>
        </w:rPr>
        <w:t>.</w:t>
      </w:r>
      <w:r>
        <w:rPr>
          <w:rFonts w:ascii="Arial" w:hAnsi="Arial" w:cs="Arial" w:eastAsia="Arial"/>
          <w:sz w:val="43"/>
          <w:szCs w:val="43"/>
          <w:color w:val="282828"/>
          <w:spacing w:val="-73"/>
          <w:w w:val="68"/>
          <w:position w:val="-1"/>
        </w:rPr>
        <w:t>"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52"/>
          <w:position w:val="-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-34"/>
          <w:w w:val="52"/>
          <w:position w:val="-1"/>
        </w:rPr>
        <w:t>.</w:t>
      </w:r>
      <w:r>
        <w:rPr>
          <w:rFonts w:ascii="Times New Roman" w:hAnsi="Times New Roman" w:cs="Times New Roman" w:eastAsia="Times New Roman"/>
          <w:sz w:val="46"/>
          <w:szCs w:val="46"/>
          <w:color w:val="383838"/>
          <w:spacing w:val="-56"/>
          <w:w w:val="53"/>
          <w:position w:val="15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-33"/>
          <w:w w:val="52"/>
          <w:position w:val="-1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383838"/>
          <w:spacing w:val="-8"/>
          <w:w w:val="40"/>
          <w:position w:val="-1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383838"/>
          <w:spacing w:val="0"/>
          <w:w w:val="40"/>
          <w:position w:val="-1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383838"/>
          <w:spacing w:val="-39"/>
          <w:w w:val="40"/>
          <w:position w:val="-1"/>
        </w:rPr>
        <w:t>.</w:t>
      </w:r>
      <w:r>
        <w:rPr>
          <w:rFonts w:ascii="Times New Roman" w:hAnsi="Times New Roman" w:cs="Times New Roman" w:eastAsia="Times New Roman"/>
          <w:sz w:val="46"/>
          <w:szCs w:val="46"/>
          <w:color w:val="383838"/>
          <w:spacing w:val="-54"/>
          <w:w w:val="53"/>
          <w:position w:val="15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383838"/>
          <w:spacing w:val="-11"/>
          <w:w w:val="40"/>
          <w:position w:val="-1"/>
        </w:rPr>
        <w:t>-</w:t>
      </w:r>
      <w:r>
        <w:rPr>
          <w:rFonts w:ascii="Times New Roman" w:hAnsi="Times New Roman" w:cs="Times New Roman" w:eastAsia="Times New Roman"/>
          <w:sz w:val="46"/>
          <w:szCs w:val="46"/>
          <w:color w:val="383838"/>
          <w:spacing w:val="-32"/>
          <w:w w:val="53"/>
          <w:position w:val="15"/>
        </w:rPr>
        <w:t>.</w:t>
      </w:r>
      <w:r>
        <w:rPr>
          <w:rFonts w:ascii="Times New Roman" w:hAnsi="Times New Roman" w:cs="Times New Roman" w:eastAsia="Times New Roman"/>
          <w:sz w:val="46"/>
          <w:szCs w:val="46"/>
          <w:color w:val="5D5D5D"/>
          <w:spacing w:val="10"/>
          <w:w w:val="48"/>
          <w:position w:val="15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178"/>
          <w:position w:val="15"/>
        </w:rPr>
        <w:t>/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420" w:right="160"/>
          <w:cols w:num="4" w:equalWidth="0">
            <w:col w:w="4321" w:space="521"/>
            <w:col w:w="2253" w:space="1573"/>
            <w:col w:w="950" w:space="12"/>
            <w:col w:w="1710"/>
          </w:cols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622" w:lineRule="exact"/>
        <w:ind w:left="393" w:right="-172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8"/>
          <w:szCs w:val="88"/>
          <w:color w:val="1F1F1F"/>
          <w:spacing w:val="-788"/>
          <w:w w:val="163"/>
          <w:b/>
          <w:bCs/>
          <w:position w:val="-33"/>
        </w:rPr>
        <w:t>1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14"/>
          <w:position w:val="-46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97" w:after="0" w:line="240" w:lineRule="auto"/>
        <w:ind w:left="2510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A5A5A5"/>
          <w:w w:val="331"/>
          <w:i/>
        </w:rPr>
        <w:t>(</w:t>
      </w:r>
      <w:r>
        <w:rPr>
          <w:rFonts w:ascii="Times New Roman" w:hAnsi="Times New Roman" w:cs="Times New Roman" w:eastAsia="Times New Roman"/>
          <w:sz w:val="8"/>
          <w:szCs w:val="8"/>
          <w:color w:val="A5A5A5"/>
          <w:w w:val="329"/>
          <w:i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v:shape style="position:absolute;margin-left:456.959991pt;margin-top:-1.955105pt;width:48.959999pt;height:44.16pt;mso-position-horizontal-relative:page;mso-position-vertical-relative:paragraph;z-index:-15519" type="#_x0000_t75">
            <v:imagedata r:id="rId73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1F1F1F"/>
          <w:w w:val="54"/>
        </w:rPr>
        <w:t>İ</w:t>
      </w:r>
      <w:r>
        <w:rPr>
          <w:rFonts w:ascii="Times New Roman" w:hAnsi="Times New Roman" w:cs="Times New Roman" w:eastAsia="Times New Roman"/>
          <w:sz w:val="22"/>
          <w:szCs w:val="22"/>
          <w:color w:val="1F1F1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</w:rPr>
        <w:t>ZMİR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14"/>
        </w:rPr>
        <w:t>·L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14"/>
          <w:w w:val="11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14"/>
        </w:rPr>
        <w:t>DiYE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8"/>
          <w:w w:val="114"/>
        </w:rPr>
        <w:t> </w:t>
      </w:r>
      <w:r>
        <w:rPr>
          <w:rFonts w:ascii="Arial" w:hAnsi="Arial" w:cs="Arial" w:eastAsia="Arial"/>
          <w:sz w:val="25"/>
          <w:szCs w:val="25"/>
          <w:color w:val="3F3F3F"/>
          <w:spacing w:val="0"/>
          <w:w w:val="131"/>
        </w:rPr>
        <w:t>i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35" w:lineRule="exact"/>
        <w:ind w:left="115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5"/>
          <w:position w:val="-17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280" w:bottom="280" w:left="140" w:right="80"/>
          <w:cols w:num="2" w:equalWidth="0">
            <w:col w:w="1362" w:space="2046"/>
            <w:col w:w="8292"/>
          </w:cols>
        </w:sectPr>
      </w:pPr>
      <w:rPr/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1" w:lineRule="exact"/>
        <w:ind w:left="609" w:right="-66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F2F2F"/>
          <w:spacing w:val="0"/>
          <w:w w:val="92"/>
          <w:b/>
          <w:bCs/>
          <w:position w:val="-1"/>
        </w:rPr>
        <w:t>BÜYÜKŞEHIR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left="662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9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04" w:lineRule="exact"/>
        <w:ind w:left="158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13"/>
        </w:rPr>
        <w:t>BAŞKANUGl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left="-39" w:right="430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3" w:after="0" w:line="248" w:lineRule="exact"/>
        <w:ind w:left="1279" w:right="5661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95"/>
          <w:position w:val="-1"/>
        </w:rPr>
        <w:t>RAPOR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0"/>
          <w:w w:val="80"/>
          <w:position w:val="-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140" w:right="80"/>
          <w:cols w:num="2" w:equalWidth="0">
            <w:col w:w="1654" w:space="1201"/>
            <w:col w:w="8845"/>
          </w:cols>
        </w:sectPr>
      </w:pPr>
      <w:rPr/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0" w:after="0" w:line="180" w:lineRule="auto"/>
        <w:ind w:left="138" w:right="4100" w:firstLine="13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57"/>
        </w:rPr>
        <w:t>yTarihi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57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06.05.2017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3"/>
        </w:rPr>
        <w:t>iWirim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3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3"/>
        </w:rPr>
        <w:t>ruNo: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27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76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7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60"/>
          <w:w w:val="9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62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9"/>
          <w:w w:val="1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6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4"/>
          <w:w w:val="9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90"/>
        </w:rPr>
        <w:t>=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9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9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9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9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90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9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9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89"/>
        </w:rPr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89"/>
          <w:u w:val="single" w:color="000000"/>
        </w:rPr>
        <w:t>Ka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89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90"/>
          <w:u w:val="single" w:color="0000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90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-41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-41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-41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u w:val="single" w:color="0000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u w:val="single" w:color="0000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6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0000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0000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0000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000000"/>
        </w:rPr>
        <w:t>06.05.2017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0000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u w:val="single" w:color="000000"/>
        </w:rPr>
        <w:t>!Ka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  <w:u w:val="single" w:color="0000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4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4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4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0"/>
          <w:w w:val="75"/>
          <w:u w:val="single" w:color="0000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0"/>
          <w:w w:val="75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-24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-24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-24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44"/>
          <w:u w:val="single" w:color="0000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44"/>
          <w:u w:val="single" w:color="0000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"/>
          <w:w w:val="44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u w:val="single" w:color="0000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u w:val="single" w:color="00000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115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525252"/>
          <w:spacing w:val="0"/>
          <w:w w:val="99"/>
        </w:rPr>
        <w:t>Z80</w:t>
      </w:r>
      <w:r>
        <w:rPr>
          <w:rFonts w:ascii="Times New Roman" w:hAnsi="Times New Roman" w:cs="Times New Roman" w:eastAsia="Times New Roman"/>
          <w:sz w:val="24"/>
          <w:szCs w:val="24"/>
          <w:color w:val="525252"/>
          <w:spacing w:val="-12"/>
          <w:w w:val="100"/>
        </w:rPr>
        <w:t>4</w:t>
      </w:r>
      <w:r>
        <w:rPr>
          <w:rFonts w:ascii="Courier New" w:hAnsi="Courier New" w:cs="Courier New" w:eastAsia="Courier New"/>
          <w:sz w:val="30"/>
          <w:szCs w:val="30"/>
          <w:color w:val="676767"/>
          <w:spacing w:val="-167"/>
          <w:w w:val="65"/>
          <w:position w:val="-7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9"/>
          <w:w w:val="216"/>
          <w:position w:val="0"/>
        </w:rPr>
        <w:t>/</w:t>
      </w:r>
      <w:r>
        <w:rPr>
          <w:rFonts w:ascii="Courier New" w:hAnsi="Courier New" w:cs="Courier New" w:eastAsia="Courier New"/>
          <w:sz w:val="30"/>
          <w:szCs w:val="30"/>
          <w:color w:val="3F3F3F"/>
          <w:spacing w:val="-90"/>
          <w:w w:val="115"/>
          <w:position w:val="-7"/>
        </w:rPr>
        <w:t>-</w:t>
      </w:r>
      <w:r>
        <w:rPr>
          <w:rFonts w:ascii="Courier New" w:hAnsi="Courier New" w:cs="Courier New" w:eastAsia="Courier New"/>
          <w:sz w:val="30"/>
          <w:szCs w:val="30"/>
          <w:color w:val="3F3F3F"/>
          <w:spacing w:val="0"/>
          <w:w w:val="72"/>
          <w:position w:val="-7"/>
        </w:rPr>
        <w:t>--</w:t>
      </w:r>
      <w:r>
        <w:rPr>
          <w:rFonts w:ascii="Courier New" w:hAnsi="Courier New" w:cs="Courier New" w:eastAsia="Courier New"/>
          <w:sz w:val="30"/>
          <w:szCs w:val="30"/>
          <w:color w:val="3F3F3F"/>
          <w:spacing w:val="-174"/>
          <w:w w:val="72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position w:val="0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9"/>
          <w:w w:val="97"/>
          <w:position w:val="0"/>
        </w:rPr>
        <w:t>B</w:t>
      </w:r>
      <w:r>
        <w:rPr>
          <w:rFonts w:ascii="Courier New" w:hAnsi="Courier New" w:cs="Courier New" w:eastAsia="Courier New"/>
          <w:sz w:val="30"/>
          <w:szCs w:val="30"/>
          <w:color w:val="3F3F3F"/>
          <w:spacing w:val="-91"/>
          <w:w w:val="72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  <w:position w:val="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Kaya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97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GÜL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9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2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mpa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1023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Sok.Uzeri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  <w:position w:val="0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138" w:right="-20"/>
        <w:jc w:val="left"/>
        <w:tabs>
          <w:tab w:pos="1940" w:val="left"/>
          <w:tab w:pos="4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</w:rPr>
        <w:t>Doğru</w:t>
      </w:r>
      <w:r>
        <w:rPr>
          <w:rFonts w:ascii="Arial" w:hAnsi="Arial" w:cs="Arial" w:eastAsia="Arial"/>
          <w:sz w:val="18"/>
          <w:szCs w:val="18"/>
          <w:color w:val="3F3F3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asımpaşa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1023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Sok.Üzeri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08" w:lineRule="exact"/>
        <w:ind w:left="138" w:right="-20"/>
        <w:jc w:val="left"/>
        <w:tabs>
          <w:tab w:pos="1820" w:val="left"/>
          <w:tab w:pos="438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Lasti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4" w:lineRule="exact"/>
        <w:ind w:left="119" w:right="-20"/>
        <w:jc w:val="left"/>
        <w:tabs>
          <w:tab w:pos="3020" w:val="left"/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9.680008pt;margin-top:13.562333pt;width:57.781438pt;height:24pt;mso-position-horizontal-relative:page;mso-position-vertical-relative:paragraph;z-index:-15514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600" w:val="left"/>
                      <w:tab w:pos="11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525252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25252"/>
                      <w:spacing w:val="0"/>
                      <w:w w:val="44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25252"/>
                      <w:spacing w:val="0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25252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25252"/>
                      <w:spacing w:val="0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25252"/>
                      <w:spacing w:val="0"/>
                      <w:w w:val="44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25252"/>
                      <w:spacing w:val="0"/>
                      <w:w w:val="44"/>
                      <w:strike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25252"/>
                      <w:spacing w:val="15"/>
                      <w:w w:val="44"/>
                      <w:strike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25252"/>
                      <w:spacing w:val="15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25252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25252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C1C1C1"/>
                      <w:spacing w:val="0"/>
                      <w:w w:val="27"/>
                    </w:rPr>
                    <w:t>,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0"/>
          <w:szCs w:val="30"/>
          <w:color w:val="3F3F3F"/>
          <w:w w:val="58"/>
          <w:position w:val="-1"/>
        </w:rPr>
        <w:t>l</w:t>
      </w:r>
      <w:r>
        <w:rPr>
          <w:rFonts w:ascii="Arial" w:hAnsi="Arial" w:cs="Arial" w:eastAsia="Arial"/>
          <w:sz w:val="30"/>
          <w:szCs w:val="30"/>
          <w:color w:val="3F3F3F"/>
          <w:spacing w:val="1"/>
          <w:w w:val="58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3038" w:right="-20"/>
        <w:jc w:val="left"/>
        <w:tabs>
          <w:tab w:pos="55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w w:val="89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w w:val="89"/>
          <w:u w:val="single" w:color="000000"/>
        </w:rPr>
        <w:t>Bc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w w:val="89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89"/>
          <w:u w:val="single" w:color="0000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89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89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95"/>
          <w:u w:val="single" w:color="000000"/>
        </w:rPr>
        <w:t>on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95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94"/>
          <w:u w:val="single" w:color="0000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94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34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34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34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u w:val="single" w:color="000000"/>
        </w:rPr>
        <w:t>rn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100"/>
          <w:u w:val="single" w:color="0000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u w:val="single" w:color="0000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6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0000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u w:val="single" w:color="000000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u w:val="single" w:color="0000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"/>
          <w:w w:val="100"/>
          <w:u w:val="single" w:color="0000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u w:val="single" w:color="000000"/>
        </w:rPr>
        <w:t>hşap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76767"/>
          <w:spacing w:val="0"/>
          <w:w w:val="156"/>
        </w:rPr>
        <w:t>Ç</w:t>
      </w:r>
      <w:r>
        <w:rPr>
          <w:rFonts w:ascii="Arial" w:hAnsi="Arial" w:cs="Arial" w:eastAsia="Arial"/>
          <w:sz w:val="18"/>
          <w:szCs w:val="18"/>
          <w:color w:val="676767"/>
          <w:spacing w:val="0"/>
          <w:w w:val="156"/>
        </w:rPr>
        <w:t> </w:t>
      </w:r>
      <w:r>
        <w:rPr>
          <w:rFonts w:ascii="Arial" w:hAnsi="Arial" w:cs="Arial" w:eastAsia="Arial"/>
          <w:sz w:val="18"/>
          <w:szCs w:val="18"/>
          <w:color w:val="676767"/>
          <w:spacing w:val="0"/>
          <w:w w:val="156"/>
        </w:rPr>
        <w:t>j</w:t>
      </w:r>
      <w:r>
        <w:rPr>
          <w:rFonts w:ascii="Arial" w:hAnsi="Arial" w:cs="Arial" w:eastAsia="Arial"/>
          <w:sz w:val="18"/>
          <w:szCs w:val="18"/>
          <w:color w:val="676767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Dlger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63"/>
        </w:rPr>
        <w:t>1-----</w:t>
      </w:r>
      <w:r>
        <w:rPr>
          <w:rFonts w:ascii="Arial" w:hAnsi="Arial" w:cs="Arial" w:eastAsia="Arial"/>
          <w:sz w:val="18"/>
          <w:szCs w:val="18"/>
          <w:color w:val="3F3F3F"/>
          <w:spacing w:val="-9"/>
          <w:w w:val="163"/>
        </w:rPr>
        <w:t>-</w:t>
      </w:r>
      <w:r>
        <w:rPr>
          <w:rFonts w:ascii="Arial" w:hAnsi="Arial" w:cs="Arial" w:eastAsia="Arial"/>
          <w:sz w:val="18"/>
          <w:szCs w:val="18"/>
          <w:color w:val="1F1F1F"/>
          <w:spacing w:val="0"/>
          <w:w w:val="203"/>
        </w:rPr>
        <w:t>-----------</w:t>
      </w:r>
      <w:r>
        <w:rPr>
          <w:rFonts w:ascii="Arial" w:hAnsi="Arial" w:cs="Arial" w:eastAsia="Arial"/>
          <w:sz w:val="18"/>
          <w:szCs w:val="18"/>
          <w:color w:val="1F1F1F"/>
          <w:spacing w:val="1"/>
          <w:w w:val="203"/>
        </w:rPr>
        <w:t>-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207"/>
        </w:rPr>
        <w:t>-----</w:t>
      </w:r>
      <w:r>
        <w:rPr>
          <w:rFonts w:ascii="Arial" w:hAnsi="Arial" w:cs="Arial" w:eastAsia="Arial"/>
          <w:sz w:val="18"/>
          <w:szCs w:val="18"/>
          <w:color w:val="3F3F3F"/>
          <w:spacing w:val="2"/>
          <w:w w:val="207"/>
        </w:rPr>
        <w:t>-</w:t>
      </w:r>
      <w:r>
        <w:rPr>
          <w:rFonts w:ascii="Arial" w:hAnsi="Arial" w:cs="Arial" w:eastAsia="Arial"/>
          <w:sz w:val="18"/>
          <w:szCs w:val="18"/>
          <w:color w:val="676767"/>
          <w:spacing w:val="0"/>
          <w:w w:val="200"/>
        </w:rPr>
        <w:t>---------------------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90"/>
        </w:rPr>
        <w:t>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40" w:lineRule="auto"/>
        <w:ind w:left="5447" w:right="-20"/>
        <w:jc w:val="left"/>
        <w:tabs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19:23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9" w:after="0" w:line="240" w:lineRule="auto"/>
        <w:ind w:left="138" w:right="-20"/>
        <w:jc w:val="left"/>
        <w:tabs>
          <w:tab w:pos="1840" w:val="left"/>
          <w:tab w:pos="5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8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Kir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8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5" w:after="0" w:line="214" w:lineRule="exact"/>
        <w:ind w:left="18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EROÖLU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80"/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5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49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left="22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2256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19:20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80"/>
          <w:cols w:num="3" w:equalWidth="0">
            <w:col w:w="660" w:space="1197"/>
            <w:col w:w="4796" w:space="383"/>
            <w:col w:w="4664"/>
          </w:cols>
        </w:sectPr>
      </w:pPr>
      <w:rPr/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8" w:lineRule="auto"/>
        <w:ind w:left="119" w:right="-53" w:firstLine="19"/>
        <w:jc w:val="left"/>
        <w:tabs>
          <w:tab w:pos="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6"/>
        </w:rPr>
        <w:t>pi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8" w:lineRule="auto"/>
        <w:ind w:left="19" w:right="1120" w:firstLine="-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1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80"/>
          <w:cols w:num="3" w:equalWidth="0">
            <w:col w:w="1314" w:space="534"/>
            <w:col w:w="2203" w:space="43"/>
            <w:col w:w="7606"/>
          </w:cols>
        </w:sectPr>
      </w:pPr>
      <w:rPr/>
    </w:p>
    <w:p>
      <w:pPr>
        <w:spacing w:before="25" w:after="0" w:line="240" w:lineRule="auto"/>
        <w:ind w:left="11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9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8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vatandaşla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2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0"/>
          <w:position w:val="-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-1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80"/>
          <w:cols w:num="2" w:equalWidth="0">
            <w:col w:w="1590" w:space="358"/>
            <w:col w:w="9752"/>
          </w:cols>
        </w:sectPr>
      </w:pPr>
      <w:rPr/>
    </w:p>
    <w:p>
      <w:pPr>
        <w:spacing w:before="11" w:after="0" w:line="139" w:lineRule="exact"/>
        <w:ind w:left="13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-7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120" w:lineRule="exact"/>
        <w:ind w:right="-69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253"/>
          <w:position w:val="-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64"/>
          <w:w w:val="253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8"/>
        </w:rPr>
        <w:t>[Köpük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8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12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  <w:position w:val="-8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95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8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80"/>
          <w:cols w:num="3" w:equalWidth="0">
            <w:col w:w="1404" w:space="2689"/>
            <w:col w:w="2855" w:space="659"/>
            <w:col w:w="409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3" w:lineRule="auto"/>
        <w:ind w:left="110" w:right="-53" w:firstLine="2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5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18"/>
          <w:w w:val="100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60" w:lineRule="exact"/>
        <w:ind w:left="4074" w:right="3962"/>
        <w:jc w:val="center"/>
        <w:tabs>
          <w:tab w:pos="564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45"/>
          <w:szCs w:val="45"/>
          <w:color w:val="3F3F3F"/>
          <w:spacing w:val="0"/>
          <w:w w:val="52"/>
        </w:rPr>
        <w:t>ı</w:t>
      </w:r>
      <w:r>
        <w:rPr>
          <w:rFonts w:ascii="Arial" w:hAnsi="Arial" w:cs="Arial" w:eastAsia="Arial"/>
          <w:sz w:val="45"/>
          <w:szCs w:val="45"/>
          <w:color w:val="3F3F3F"/>
          <w:spacing w:val="-55"/>
          <w:w w:val="52"/>
        </w:rPr>
        <w:t> </w:t>
      </w:r>
      <w:r>
        <w:rPr>
          <w:rFonts w:ascii="Arial" w:hAnsi="Arial" w:cs="Arial" w:eastAsia="Arial"/>
          <w:sz w:val="45"/>
          <w:szCs w:val="45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45"/>
          <w:szCs w:val="45"/>
          <w:color w:val="3F3F3F"/>
          <w:spacing w:val="0"/>
          <w:w w:val="100"/>
        </w:rPr>
      </w:r>
      <w:r>
        <w:rPr>
          <w:rFonts w:ascii="Arial" w:hAnsi="Arial" w:cs="Arial" w:eastAsia="Arial"/>
          <w:sz w:val="31"/>
          <w:szCs w:val="31"/>
          <w:color w:val="3F3F3F"/>
          <w:spacing w:val="0"/>
          <w:w w:val="52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left="124" w:right="14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lastiklerde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140" w:right="80"/>
          <w:cols w:num="2" w:equalWidth="0">
            <w:col w:w="1388" w:space="512"/>
            <w:col w:w="9800"/>
          </w:cols>
        </w:sectPr>
      </w:pPr>
      <w:rPr/>
    </w:p>
    <w:p>
      <w:pPr>
        <w:spacing w:before="16" w:after="0" w:line="253" w:lineRule="auto"/>
        <w:ind w:left="1866" w:right="140" w:firstLine="-172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Nedeniaraştırma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soruşturmadakimliği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C0C0C"/>
          <w:spacing w:val="7"/>
          <w:w w:val="6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astikleri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80"/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68" w:lineRule="auto"/>
        <w:ind w:left="119" w:right="-53" w:firstLine="61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8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</w:rPr>
        <w:t>ŞiJ·ketiıı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2" w:lineRule="exact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1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F2F2F"/>
          <w:w w:val="72"/>
        </w:rPr>
        <w:t>r.,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-16"/>
          <w:w w:val="72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-26"/>
          <w:w w:val="100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50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121"/>
        </w:rPr>
        <w:t>'1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12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2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1"/>
          <w:u w:val="single" w:color="0000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1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80"/>
          <w:cols w:num="2" w:equalWidth="0">
            <w:col w:w="2896" w:space="3305"/>
            <w:col w:w="5499"/>
          </w:cols>
        </w:sectPr>
      </w:pPr>
      <w:rPr/>
    </w:p>
    <w:p>
      <w:pPr>
        <w:spacing w:before="32" w:after="0" w:line="240" w:lineRule="auto"/>
        <w:ind w:left="119" w:right="-69"/>
        <w:jc w:val="left"/>
        <w:tabs>
          <w:tab w:pos="1840" w:val="left"/>
          <w:tab w:pos="2640" w:val="left"/>
          <w:tab w:pos="5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iuı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rrarih</w:t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06.05.2017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</w:rPr>
        <w:t>\Saati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19:35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5" w:right="-20"/>
        <w:jc w:val="left"/>
        <w:tabs>
          <w:tab w:pos="920" w:val="left"/>
          <w:tab w:pos="3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50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106.559998pt;margin-top:-.730858pt;width:108.480003pt;height:71.040001pt;mso-position-horizontal-relative:page;mso-position-vertical-relative:paragraph;z-index:-15518" type="#_x0000_t75">
            <v:imagedata r:id="rId74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4" w:lineRule="exact"/>
        <w:ind w:right="85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5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80"/>
          <w:cols w:num="2" w:equalWidth="0">
            <w:col w:w="6560" w:space="1307"/>
            <w:col w:w="3833"/>
          </w:cols>
        </w:sectPr>
      </w:pPr>
      <w:rPr/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80"/>
        </w:sectPr>
      </w:pPr>
      <w:rPr/>
    </w:p>
    <w:p>
      <w:pPr>
        <w:spacing w:before="35" w:after="0" w:line="240" w:lineRule="auto"/>
        <w:ind w:left="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8" w:lineRule="exact"/>
        <w:ind w:left="-109" w:right="583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00.320007pt;margin-top:-51.370865pt;width:165.119995pt;height:121.919998pt;mso-position-horizontal-relative:page;mso-position-vertical-relative:paragraph;z-index:-15516" type="#_x0000_t75">
            <v:imagedata r:id="rId75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EROÖLU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19" w:lineRule="exact"/>
        <w:ind w:left="234" w:right="6351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98"/>
          <w:position w:val="61"/>
        </w:rPr>
        <w:t>İl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99"/>
          <w:position w:val="6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9"/>
          <w:position w:val="6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0"/>
          <w:w w:val="100"/>
          <w:position w:val="61"/>
        </w:rPr>
        <w:t> </w:t>
      </w:r>
      <w:r>
        <w:rPr>
          <w:rFonts w:ascii="Arial" w:hAnsi="Arial" w:cs="Arial" w:eastAsia="Arial"/>
          <w:sz w:val="103"/>
          <w:szCs w:val="103"/>
          <w:color w:val="2D317E"/>
          <w:spacing w:val="-252"/>
          <w:w w:val="57"/>
          <w:position w:val="-1"/>
        </w:rPr>
        <w:t>,</w:t>
      </w:r>
      <w:r>
        <w:rPr>
          <w:rFonts w:ascii="Arial" w:hAnsi="Arial" w:cs="Arial" w:eastAsia="Arial"/>
          <w:sz w:val="19"/>
          <w:szCs w:val="19"/>
          <w:color w:val="676767"/>
          <w:spacing w:val="-5"/>
          <w:w w:val="95"/>
          <w:position w:val="61"/>
        </w:rPr>
        <w:t>e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20"/>
          <w:position w:val="61"/>
        </w:rPr>
        <w:t>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140" w:right="80"/>
          <w:cols w:num="2" w:equalWidth="0">
            <w:col w:w="4161" w:space="235"/>
            <w:col w:w="7304"/>
          </w:cols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F3F3F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spacing w:before="0" w:after="0" w:line="245" w:lineRule="exact"/>
        <w:ind w:right="-74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1"/>
        </w:rPr>
        <w:t>itfaiye</w:t>
      </w:r>
      <w:r>
        <w:rPr>
          <w:rFonts w:ascii="Arial" w:hAnsi="Arial" w:cs="Arial" w:eastAsia="Arial"/>
          <w:sz w:val="19"/>
          <w:szCs w:val="19"/>
          <w:color w:val="2F2F2F"/>
          <w:spacing w:val="3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66"/>
          <w:position w:val="-1"/>
        </w:rPr>
        <w:t>Kı,ı1B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66"/>
          <w:position w:val="-1"/>
        </w:rPr>
        <w:t>y</w:t>
      </w:r>
      <w:r>
        <w:rPr>
          <w:rFonts w:ascii="Arial" w:hAnsi="Arial" w:cs="Arial" w:eastAsia="Arial"/>
          <w:sz w:val="23"/>
          <w:szCs w:val="23"/>
          <w:color w:val="2F2F2F"/>
          <w:spacing w:val="12"/>
          <w:w w:val="66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94"/>
          <w:position w:val="-1"/>
        </w:rPr>
        <w:t>Bölge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4"/>
          <w:w w:val="94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3"/>
          <w:position w:val="-1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-37" w:right="557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AKBULUT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378" w:right="601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34.240005pt;margin-top:19.035936pt;width:52.799999pt;height:28.799999pt;mso-position-horizontal-relative:page;mso-position-vertical-relative:paragraph;z-index:-15517" type="#_x0000_t75">
            <v:imagedata r:id="rId7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Şöförü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140" w:right="80"/>
          <w:cols w:num="3" w:equalWidth="0">
            <w:col w:w="516" w:space="1470"/>
            <w:col w:w="2077" w:space="314"/>
            <w:col w:w="7323"/>
          </w:cols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12pt;margin-top:32.160000pt;width:571.920012pt;height:778.440002pt;mso-position-horizontal-relative:page;mso-position-vertical-relative:page;z-index:-15515" coordorigin="240,643" coordsize="11438,15569">
            <v:group style="position:absolute;left:259;top:667;width:6470;height:2" coordorigin="259,667" coordsize="6470,2">
              <v:shape style="position:absolute;left:259;top:667;width:6470;height:2" coordorigin="259,667" coordsize="6470,0" path="m259,667l6730,667e" filled="f" stroked="t" strokeweight=".48pt" strokecolor="#575757">
                <v:path arrowok="t"/>
              </v:shape>
            </v:group>
            <v:group style="position:absolute;left:1987;top:653;width:2;height:1411" coordorigin="1987,653" coordsize="2,1411">
              <v:shape style="position:absolute;left:1987;top:653;width:2;height:1411" coordorigin="1987,653" coordsize="0,1411" path="m1987,2064l1987,653e" filled="f" stroked="t" strokeweight=".96pt" strokecolor="#838383">
                <v:path arrowok="t"/>
              </v:shape>
            </v:group>
            <v:group style="position:absolute;left:259;top:979;width:2;height:7694" coordorigin="259,979" coordsize="2,7694">
              <v:shape style="position:absolute;left:259;top:979;width:2;height:7694" coordorigin="259,979" coordsize="0,7694" path="m259,8674l259,979e" filled="f" stroked="t" strokeweight=".96pt" strokecolor="#747474">
                <v:path arrowok="t"/>
              </v:shape>
            </v:group>
            <v:group style="position:absolute;left:259;top:2054;width:4022;height:2" coordorigin="259,2054" coordsize="4022,2">
              <v:shape style="position:absolute;left:259;top:2054;width:4022;height:2" coordorigin="259,2054" coordsize="4022,0" path="m259,2054l4282,2054e" filled="f" stroked="t" strokeweight=".72pt" strokecolor="#575757">
                <v:path arrowok="t"/>
              </v:shape>
            </v:group>
            <v:group style="position:absolute;left:259;top:2779;width:10742;height:2" coordorigin="259,2779" coordsize="10742,2">
              <v:shape style="position:absolute;left:259;top:2779;width:10742;height:2" coordorigin="259,2779" coordsize="10742,0" path="m259,2779l11002,2779e" filled="f" stroked="t" strokeweight=".48pt" strokecolor="#4F4F4F">
                <v:path arrowok="t"/>
              </v:shape>
            </v:group>
            <v:group style="position:absolute;left:6739;top:672;width:4915;height:2" coordorigin="6739,672" coordsize="4915,2">
              <v:shape style="position:absolute;left:6739;top:672;width:4915;height:2" coordorigin="6739,672" coordsize="4915,0" path="m6739,672l11654,672e" filled="f" stroked="t" strokeweight=".72pt" strokecolor="#606060">
                <v:path arrowok="t"/>
              </v:shape>
            </v:group>
            <v:group style="position:absolute;left:8486;top:672;width:2;height:1392" coordorigin="8486,672" coordsize="2,1392">
              <v:shape style="position:absolute;left:8486;top:672;width:2;height:1392" coordorigin="8486,672" coordsize="0,1392" path="m8486,2064l8486,672e" filled="f" stroked="t" strokeweight=".96pt" strokecolor="#606060">
                <v:path arrowok="t"/>
              </v:shape>
            </v:group>
            <v:group style="position:absolute;left:11650;top:672;width:2;height:7114" coordorigin="11650,672" coordsize="2,7114">
              <v:shape style="position:absolute;left:11650;top:672;width:2;height:7114" coordorigin="11650,672" coordsize="0,7114" path="m11650,7786l11650,672e" filled="f" stroked="t" strokeweight=".48pt" strokecolor="#575757">
                <v:path arrowok="t"/>
              </v:shape>
            </v:group>
            <v:group style="position:absolute;left:4522;top:2059;width:7133;height:2" coordorigin="4522,2059" coordsize="7133,2">
              <v:shape style="position:absolute;left:4522;top:2059;width:7133;height:2" coordorigin="4522,2059" coordsize="7133,0" path="m4522,2059l11654,2059e" filled="f" stroked="t" strokeweight=".48pt" strokecolor="#4B4B4B">
                <v:path arrowok="t"/>
              </v:shape>
            </v:group>
            <v:group style="position:absolute;left:259;top:3024;width:11395;height:2" coordorigin="259,3024" coordsize="11395,2">
              <v:shape style="position:absolute;left:259;top:3024;width:11395;height:2" coordorigin="259,3024" coordsize="11395,0" path="m259,3024l11654,3024e" filled="f" stroked="t" strokeweight=".72pt" strokecolor="#4F4F4F">
                <v:path arrowok="t"/>
              </v:shape>
            </v:group>
            <v:group style="position:absolute;left:250;top:3264;width:11405;height:2" coordorigin="250,3264" coordsize="11405,2">
              <v:shape style="position:absolute;left:250;top:3264;width:11405;height:2" coordorigin="250,3264" coordsize="11405,0" path="m250,3264l11654,3264e" filled="f" stroked="t" strokeweight=".72pt" strokecolor="#676767">
                <v:path arrowok="t"/>
              </v:shape>
            </v:group>
            <v:group style="position:absolute;left:3158;top:3226;width:2;height:787" coordorigin="3158,3226" coordsize="2,787">
              <v:shape style="position:absolute;left:3158;top:3226;width:2;height:787" coordorigin="3158,3226" coordsize="0,787" path="m3158,4013l3158,3226e" filled="f" stroked="t" strokeweight=".96pt" strokecolor="#5B5B5B">
                <v:path arrowok="t"/>
              </v:shape>
            </v:group>
            <v:group style="position:absolute;left:6278;top:3254;width:2;height:758" coordorigin="6278,3254" coordsize="2,758">
              <v:shape style="position:absolute;left:6278;top:3254;width:2;height:758" coordorigin="6278,3254" coordsize="0,758" path="m6278,4013l6278,3254e" filled="f" stroked="t" strokeweight=".96pt" strokecolor="#5B5B5B">
                <v:path arrowok="t"/>
              </v:shape>
            </v:group>
            <v:group style="position:absolute;left:1987;top:3994;width:2;height:12163" coordorigin="1987,3994" coordsize="2,12163">
              <v:shape style="position:absolute;left:1987;top:3994;width:2;height:12163" coordorigin="1987,3994" coordsize="0,12163" path="m1987,16157l1987,3994e" filled="f" stroked="t" strokeweight=".72pt" strokecolor="#3B3B3B">
                <v:path arrowok="t"/>
              </v:shape>
            </v:group>
            <v:group style="position:absolute;left:250;top:4003;width:11405;height:2" coordorigin="250,4003" coordsize="11405,2">
              <v:shape style="position:absolute;left:250;top:4003;width:11405;height:2" coordorigin="250,4003" coordsize="11405,0" path="m250,4003l11654,4003e" filled="f" stroked="t" strokeweight=".72pt" strokecolor="#484848">
                <v:path arrowok="t"/>
              </v:shape>
            </v:group>
            <v:group style="position:absolute;left:250;top:4282;width:11410;height:2" coordorigin="250,4282" coordsize="11410,2">
              <v:shape style="position:absolute;left:250;top:4282;width:11410;height:2" coordorigin="250,4282" coordsize="11410,0" path="m250,4282l11659,4282e" filled="f" stroked="t" strokeweight=".72pt" strokecolor="#545454">
                <v:path arrowok="t"/>
              </v:shape>
            </v:group>
            <v:group style="position:absolute;left:1978;top:4522;width:9682;height:2" coordorigin="1978,4522" coordsize="9682,2">
              <v:shape style="position:absolute;left:1978;top:4522;width:9682;height:2" coordorigin="1978,4522" coordsize="9682,0" path="m1978,4522l11659,4522e" filled="f" stroked="t" strokeweight=".72pt" strokecolor="#545454">
                <v:path arrowok="t"/>
              </v:shape>
            </v:group>
            <v:group style="position:absolute;left:4234;top:4512;width:2;height:2189" coordorigin="4234,4512" coordsize="2,2189">
              <v:shape style="position:absolute;left:4234;top:4512;width:2;height:2189" coordorigin="4234,4512" coordsize="0,2189" path="m4234,6701l4234,4512e" filled="f" stroked="t" strokeweight=".96pt" strokecolor="#545454">
                <v:path arrowok="t"/>
              </v:shape>
            </v:group>
            <v:group style="position:absolute;left:4224;top:5011;width:7430;height:2" coordorigin="4224,5011" coordsize="7430,2">
              <v:shape style="position:absolute;left:4224;top:5011;width:7430;height:2" coordorigin="4224,5011" coordsize="7430,0" path="m4224,5011l11654,5011e" filled="f" stroked="t" strokeweight=".72pt" strokecolor="#5B5B5B">
                <v:path arrowok="t"/>
              </v:shape>
            </v:group>
            <v:group style="position:absolute;left:4224;top:5256;width:7430;height:2" coordorigin="4224,5256" coordsize="7430,2">
              <v:shape style="position:absolute;left:4224;top:5256;width:7430;height:2" coordorigin="4224,5256" coordsize="7430,0" path="m4224,5256l11654,5256e" filled="f" stroked="t" strokeweight=".48pt" strokecolor="#484848">
                <v:path arrowok="t"/>
              </v:shape>
            </v:group>
            <v:group style="position:absolute;left:4224;top:5496;width:7166;height:2" coordorigin="4224,5496" coordsize="7166,2">
              <v:shape style="position:absolute;left:4224;top:5496;width:7166;height:2" coordorigin="4224,5496" coordsize="7166,0" path="m4224,5496l11390,5496e" filled="f" stroked="t" strokeweight=".48pt" strokecolor="#444444">
                <v:path arrowok="t"/>
              </v:shape>
            </v:group>
            <v:group style="position:absolute;left:1978;top:5741;width:9682;height:2" coordorigin="1978,5741" coordsize="9682,2">
              <v:shape style="position:absolute;left:1978;top:5741;width:9682;height:2" coordorigin="1978,5741" coordsize="9682,0" path="m1978,5741l11659,5741e" filled="f" stroked="t" strokeweight=".72pt" strokecolor="#545454">
                <v:path arrowok="t"/>
              </v:shape>
            </v:group>
            <v:group style="position:absolute;left:250;top:5981;width:9840;height:2" coordorigin="250,5981" coordsize="9840,2">
              <v:shape style="position:absolute;left:250;top:5981;width:9840;height:2" coordorigin="250,5981" coordsize="9840,0" path="m250,5981l10090,5981e" filled="f" stroked="t" strokeweight=".72pt" strokecolor="#4F4F4F">
                <v:path arrowok="t"/>
              </v:shape>
            </v:group>
            <v:group style="position:absolute;left:7162;top:5971;width:2;height:739" coordorigin="7162,5971" coordsize="2,739">
              <v:shape style="position:absolute;left:7162;top:5971;width:2;height:739" coordorigin="7162,5971" coordsize="0,739" path="m7162,6710l7162,5971e" filled="f" stroked="t" strokeweight=".96pt" strokecolor="#646464">
                <v:path arrowok="t"/>
              </v:shape>
            </v:group>
            <v:group style="position:absolute;left:10051;top:5986;width:1608;height:2" coordorigin="10051,5986" coordsize="1608,2">
              <v:shape style="position:absolute;left:10051;top:5986;width:1608;height:2" coordorigin="10051,5986" coordsize="1608,0" path="m10051,5986l11659,5986e" filled="f" stroked="t" strokeweight=".48pt" strokecolor="#383838">
                <v:path arrowok="t"/>
              </v:shape>
            </v:group>
            <v:group style="position:absolute;left:1978;top:6456;width:9677;height:2" coordorigin="1978,6456" coordsize="9677,2">
              <v:shape style="position:absolute;left:1978;top:6456;width:9677;height:2" coordorigin="1978,6456" coordsize="9677,0" path="m1978,6456l11654,6456e" filled="f" stroked="t" strokeweight=".48pt" strokecolor="#4B4B4B">
                <v:path arrowok="t"/>
              </v:shape>
            </v:group>
            <v:group style="position:absolute;left:1978;top:6696;width:9682;height:2" coordorigin="1978,6696" coordsize="9682,2">
              <v:shape style="position:absolute;left:1978;top:6696;width:9682;height:2" coordorigin="1978,6696" coordsize="9682,0" path="m1978,6696l11659,6696e" filled="f" stroked="t" strokeweight=".48pt" strokecolor="#4B4B4B">
                <v:path arrowok="t"/>
              </v:shape>
            </v:group>
            <v:group style="position:absolute;left:250;top:6941;width:11414;height:2" coordorigin="250,6941" coordsize="11414,2">
              <v:shape style="position:absolute;left:250;top:6941;width:11414;height:2" coordorigin="250,6941" coordsize="11414,0" path="m250,6941l11664,6941e" filled="f" stroked="t" strokeweight=".72pt" strokecolor="#4B4B4B">
                <v:path arrowok="t"/>
              </v:shape>
            </v:group>
            <v:group style="position:absolute;left:4234;top:7402;width:2;height:768" coordorigin="4234,7402" coordsize="2,768">
              <v:shape style="position:absolute;left:4234;top:7402;width:2;height:768" coordorigin="4234,7402" coordsize="0,768" path="m4234,8170l4234,7402e" filled="f" stroked="t" strokeweight=".72pt" strokecolor="#484848">
                <v:path arrowok="t"/>
              </v:shape>
            </v:group>
            <v:group style="position:absolute;left:250;top:7411;width:11414;height:2" coordorigin="250,7411" coordsize="11414,2">
              <v:shape style="position:absolute;left:250;top:7411;width:11414;height:2" coordorigin="250,7411" coordsize="11414,0" path="m250,7411l11664,7411e" filled="f" stroked="t" strokeweight=".72pt" strokecolor="#545454">
                <v:path arrowok="t"/>
              </v:shape>
            </v:group>
            <v:group style="position:absolute;left:11664;top:672;width:2;height:15533" coordorigin="11664,672" coordsize="2,15533">
              <v:shape style="position:absolute;left:11664;top:672;width:2;height:15533" coordorigin="11664,672" coordsize="0,15533" path="m11664,16205l11664,672e" filled="f" stroked="t" strokeweight=".72pt" strokecolor="#646464">
                <v:path arrowok="t"/>
              </v:shape>
            </v:group>
            <v:group style="position:absolute;left:4224;top:7661;width:7440;height:2" coordorigin="4224,7661" coordsize="7440,2">
              <v:shape style="position:absolute;left:4224;top:7661;width:7440;height:2" coordorigin="4224,7661" coordsize="7440,0" path="m4224,7661l11664,7661e" filled="f" stroked="t" strokeweight=".96pt" strokecolor="#606060">
                <v:path arrowok="t"/>
              </v:shape>
            </v:group>
            <v:group style="position:absolute;left:4234;top:7901;width:7430;height:2" coordorigin="4234,7901" coordsize="7430,2">
              <v:shape style="position:absolute;left:4234;top:7901;width:7430;height:2" coordorigin="4234,7901" coordsize="7430,0" path="m4234,7901l11664,7901e" filled="f" stroked="t" strokeweight=".96pt" strokecolor="#5B5B5B">
                <v:path arrowok="t"/>
              </v:shape>
            </v:group>
            <v:group style="position:absolute;left:250;top:9101;width:11414;height:2" coordorigin="250,9101" coordsize="11414,2">
              <v:shape style="position:absolute;left:250;top:9101;width:11414;height:2" coordorigin="250,9101" coordsize="11414,0" path="m250,9101l11664,9101e" filled="f" stroked="t" strokeweight=".72pt" strokecolor="#545454">
                <v:path arrowok="t"/>
              </v:shape>
            </v:group>
            <v:group style="position:absolute;left:250;top:8165;width:11414;height:2" coordorigin="250,8165" coordsize="11414,2">
              <v:shape style="position:absolute;left:250;top:8165;width:11414;height:2" coordorigin="250,8165" coordsize="11414,0" path="m250,8165l11664,8165e" filled="f" stroked="t" strokeweight=".48pt" strokecolor="#484848">
                <v:path arrowok="t"/>
              </v:shape>
            </v:group>
            <v:group style="position:absolute;left:259;top:9034;width:2;height:4714" coordorigin="259,9034" coordsize="2,4714">
              <v:shape style="position:absolute;left:259;top:9034;width:2;height:4714" coordorigin="259,9034" coordsize="0,4714" path="m259,13747l259,9034e" filled="f" stroked="t" strokeweight=".96pt" strokecolor="#707070">
                <v:path arrowok="t"/>
              </v:shape>
            </v:group>
            <v:group style="position:absolute;left:250;top:9950;width:11414;height:2" coordorigin="250,9950" coordsize="11414,2">
              <v:shape style="position:absolute;left:250;top:9950;width:11414;height:2" coordorigin="250,9950" coordsize="11414,0" path="m250,9950l11664,9950e" filled="f" stroked="t" strokeweight=".48pt" strokecolor="#3F3F3F">
                <v:path arrowok="t"/>
              </v:shape>
            </v:group>
            <v:group style="position:absolute;left:250;top:10195;width:11419;height:2" coordorigin="250,10195" coordsize="11419,2">
              <v:shape style="position:absolute;left:250;top:10195;width:11419;height:2" coordorigin="250,10195" coordsize="11419,0" path="m250,10195l11669,10195e" filled="f" stroked="t" strokeweight=".96pt" strokecolor="#606060">
                <v:path arrowok="t"/>
              </v:shape>
            </v:group>
            <v:group style="position:absolute;left:250;top:10435;width:11414;height:2" coordorigin="250,10435" coordsize="11414,2">
              <v:shape style="position:absolute;left:250;top:10435;width:11414;height:2" coordorigin="250,10435" coordsize="11414,0" path="m250,10435l11664,10435e" filled="f" stroked="t" strokeweight=".72pt" strokecolor="#575757">
                <v:path arrowok="t"/>
              </v:shape>
            </v:group>
            <v:group style="position:absolute;left:1061;top:11146;width:2;height:5011" coordorigin="1061,11146" coordsize="2,5011">
              <v:shape style="position:absolute;left:1061;top:11146;width:2;height:5011" coordorigin="1061,11146" coordsize="0,5011" path="m1061,16157l1061,11146e" filled="f" stroked="t" strokeweight=".48pt" strokecolor="#1F1F1F">
                <v:path arrowok="t"/>
              </v:shape>
            </v:group>
            <v:group style="position:absolute;left:1378;top:11146;width:2;height:5011" coordorigin="1378,11146" coordsize="2,5011">
              <v:shape style="position:absolute;left:1378;top:11146;width:2;height:5011" coordorigin="1378,11146" coordsize="0,5011" path="m1378,16157l1378,11146e" filled="f" stroked="t" strokeweight=".48pt" strokecolor="#2B2B2B">
                <v:path arrowok="t"/>
              </v:shape>
            </v:group>
            <v:group style="position:absolute;left:250;top:11165;width:11419;height:2" coordorigin="250,11165" coordsize="11419,2">
              <v:shape style="position:absolute;left:250;top:11165;width:11419;height:2" coordorigin="250,11165" coordsize="11419,0" path="m250,11165l11669,11165e" filled="f" stroked="t" strokeweight=".72pt" strokecolor="#4F4F4F">
                <v:path arrowok="t"/>
              </v:shape>
            </v:group>
            <v:group style="position:absolute;left:250;top:11405;width:11419;height:2" coordorigin="250,11405" coordsize="11419,2">
              <v:shape style="position:absolute;left:250;top:11405;width:11419;height:2" coordorigin="250,11405" coordsize="11419,0" path="m250,11405l11669,11405e" filled="f" stroked="t" strokeweight=".72pt" strokecolor="#575757">
                <v:path arrowok="t"/>
              </v:shape>
            </v:group>
            <v:group style="position:absolute;left:278;top:13493;width:1718;height:2" coordorigin="278,13493" coordsize="1718,2">
              <v:shape style="position:absolute;left:278;top:13493;width:1718;height:2" coordorigin="278,13493" coordsize="1718,0" path="m278,13493l1997,13493e" filled="f" stroked="t" strokeweight=".48pt" strokecolor="#444444">
                <v:path arrowok="t"/>
              </v:shape>
            </v:group>
            <v:group style="position:absolute;left:264;top:13718;width:2;height:2477" coordorigin="264,13718" coordsize="2,2477">
              <v:shape style="position:absolute;left:264;top:13718;width:2;height:2477" coordorigin="264,13718" coordsize="0,2477" path="m264,16195l264,13718e" filled="f" stroked="t" strokeweight=".48pt" strokecolor="#646464">
                <v:path arrowok="t"/>
              </v:shape>
            </v:group>
            <v:group style="position:absolute;left:5138;top:13258;width:2;height:1070" coordorigin="5138,13258" coordsize="2,1070">
              <v:shape style="position:absolute;left:5138;top:13258;width:2;height:1070" coordorigin="5138,13258" coordsize="0,1070" path="m5138,14328l5138,13258e" filled="f" stroked="t" strokeweight="1.92pt" strokecolor="#383F8C">
                <v:path arrowok="t"/>
              </v:shape>
            </v:group>
            <v:group style="position:absolute;left:6701;top:11155;width:2;height:5002" coordorigin="6701,11155" coordsize="2,5002">
              <v:shape style="position:absolute;left:6701;top:11155;width:2;height:5002" coordorigin="6701,11155" coordsize="0,5002" path="m6701,16157l6701,11155e" filled="f" stroked="t" strokeweight=".72pt" strokecolor="#484848">
                <v:path arrowok="t"/>
              </v:shape>
            </v:group>
            <v:group style="position:absolute;left:259;top:2294;width:3840;height:2" coordorigin="259,2294" coordsize="3840,2">
              <v:shape style="position:absolute;left:259;top:2294;width:3840;height:2" coordorigin="259,2294" coordsize="3840,0" path="m259,2294l4099,2294e" filled="f" stroked="t" strokeweight=".96pt" strokecolor="#000000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275" w:right="-20"/>
        <w:jc w:val="left"/>
        <w:tabs>
          <w:tab w:pos="1220" w:val="left"/>
        </w:tabs>
        <w:rPr>
          <w:rFonts w:ascii="Courier New" w:hAnsi="Courier New" w:cs="Courier New" w:eastAsia="Courier New"/>
          <w:sz w:val="30"/>
          <w:szCs w:val="30"/>
        </w:rPr>
      </w:pPr>
      <w:rPr/>
      <w:r>
        <w:rPr>
          <w:rFonts w:ascii="Courier New" w:hAnsi="Courier New" w:cs="Courier New" w:eastAsia="Courier New"/>
          <w:sz w:val="30"/>
          <w:szCs w:val="30"/>
          <w:color w:val="525252"/>
          <w:spacing w:val="0"/>
          <w:w w:val="100"/>
        </w:rPr>
        <w:t>----</w:t>
      </w:r>
      <w:r>
        <w:rPr>
          <w:rFonts w:ascii="Courier New" w:hAnsi="Courier New" w:cs="Courier New" w:eastAsia="Courier New"/>
          <w:sz w:val="30"/>
          <w:szCs w:val="30"/>
          <w:color w:val="525252"/>
          <w:spacing w:val="0"/>
          <w:w w:val="100"/>
        </w:rPr>
        <w:tab/>
      </w:r>
      <w:r>
        <w:rPr>
          <w:rFonts w:ascii="Courier New" w:hAnsi="Courier New" w:cs="Courier New" w:eastAsia="Courier New"/>
          <w:sz w:val="30"/>
          <w:szCs w:val="30"/>
          <w:color w:val="525252"/>
          <w:spacing w:val="0"/>
          <w:w w:val="89"/>
        </w:rPr>
        <w:t>----</w:t>
      </w:r>
      <w:r>
        <w:rPr>
          <w:rFonts w:ascii="Courier New" w:hAnsi="Courier New" w:cs="Courier New" w:eastAsia="Courier New"/>
          <w:sz w:val="30"/>
          <w:szCs w:val="30"/>
          <w:color w:val="525252"/>
          <w:spacing w:val="0"/>
          <w:w w:val="89"/>
        </w:rPr>
        <w:t> </w:t>
      </w:r>
      <w:r>
        <w:rPr>
          <w:rFonts w:ascii="Courier New" w:hAnsi="Courier New" w:cs="Courier New" w:eastAsia="Courier New"/>
          <w:sz w:val="30"/>
          <w:szCs w:val="30"/>
          <w:color w:val="525252"/>
          <w:spacing w:val="0"/>
          <w:w w:val="89"/>
        </w:rPr>
        <w:t>-</w:t>
      </w:r>
      <w:r>
        <w:rPr>
          <w:rFonts w:ascii="Courier New" w:hAnsi="Courier New" w:cs="Courier New" w:eastAsia="Courier New"/>
          <w:sz w:val="30"/>
          <w:szCs w:val="30"/>
          <w:color w:val="525252"/>
          <w:spacing w:val="-49"/>
          <w:w w:val="89"/>
        </w:rPr>
        <w:t>-</w:t>
      </w:r>
      <w:r>
        <w:rPr>
          <w:rFonts w:ascii="Courier New" w:hAnsi="Courier New" w:cs="Courier New" w:eastAsia="Courier New"/>
          <w:sz w:val="30"/>
          <w:szCs w:val="30"/>
          <w:color w:val="7E7E7E"/>
          <w:spacing w:val="0"/>
          <w:w w:val="79"/>
        </w:rPr>
        <w:t>-</w:t>
      </w:r>
      <w:r>
        <w:rPr>
          <w:rFonts w:ascii="Courier New" w:hAnsi="Courier New" w:cs="Courier New" w:eastAsia="Courier New"/>
          <w:sz w:val="30"/>
          <w:szCs w:val="30"/>
          <w:color w:val="7E7E7E"/>
          <w:spacing w:val="-54"/>
          <w:w w:val="79"/>
        </w:rPr>
        <w:t>-</w:t>
      </w:r>
      <w:r>
        <w:rPr>
          <w:rFonts w:ascii="Courier New" w:hAnsi="Courier New" w:cs="Courier New" w:eastAsia="Courier New"/>
          <w:sz w:val="30"/>
          <w:szCs w:val="30"/>
          <w:color w:val="525252"/>
          <w:spacing w:val="0"/>
          <w:w w:val="68"/>
        </w:rPr>
        <w:t>-----------------</w:t>
      </w:r>
      <w:r>
        <w:rPr>
          <w:rFonts w:ascii="Courier New" w:hAnsi="Courier New" w:cs="Courier New" w:eastAsia="Courier New"/>
          <w:sz w:val="30"/>
          <w:szCs w:val="30"/>
          <w:color w:val="525252"/>
          <w:spacing w:val="-59"/>
          <w:w w:val="68"/>
        </w:rPr>
        <w:t>-</w:t>
      </w:r>
      <w:r>
        <w:rPr>
          <w:rFonts w:ascii="Courier New" w:hAnsi="Courier New" w:cs="Courier New" w:eastAsia="Courier New"/>
          <w:sz w:val="30"/>
          <w:szCs w:val="30"/>
          <w:color w:val="7E7E7E"/>
          <w:spacing w:val="0"/>
          <w:w w:val="79"/>
        </w:rPr>
        <w:t>-</w:t>
      </w:r>
      <w:r>
        <w:rPr>
          <w:rFonts w:ascii="Courier New" w:hAnsi="Courier New" w:cs="Courier New" w:eastAsia="Courier New"/>
          <w:sz w:val="30"/>
          <w:szCs w:val="30"/>
          <w:color w:val="7E7E7E"/>
          <w:spacing w:val="-54"/>
          <w:w w:val="79"/>
        </w:rPr>
        <w:t>-</w:t>
      </w:r>
      <w:r>
        <w:rPr>
          <w:rFonts w:ascii="Courier New" w:hAnsi="Courier New" w:cs="Courier New" w:eastAsia="Courier New"/>
          <w:sz w:val="30"/>
          <w:szCs w:val="30"/>
          <w:color w:val="525252"/>
          <w:spacing w:val="0"/>
          <w:w w:val="70"/>
        </w:rPr>
        <w:t>-----</w:t>
      </w:r>
      <w:r>
        <w:rPr>
          <w:rFonts w:ascii="Courier New" w:hAnsi="Courier New" w:cs="Courier New" w:eastAsia="Courier New"/>
          <w:sz w:val="30"/>
          <w:szCs w:val="30"/>
          <w:color w:val="525252"/>
          <w:spacing w:val="-58"/>
          <w:w w:val="70"/>
        </w:rPr>
        <w:t>-</w:t>
      </w:r>
      <w:r>
        <w:rPr>
          <w:rFonts w:ascii="Courier New" w:hAnsi="Courier New" w:cs="Courier New" w:eastAsia="Courier New"/>
          <w:sz w:val="30"/>
          <w:szCs w:val="30"/>
          <w:color w:val="7E7E7E"/>
          <w:spacing w:val="0"/>
          <w:w w:val="67"/>
        </w:rPr>
        <w:t>------</w:t>
      </w:r>
      <w:r>
        <w:rPr>
          <w:rFonts w:ascii="Courier New" w:hAnsi="Courier New" w:cs="Courier New" w:eastAsia="Courier New"/>
          <w:sz w:val="30"/>
          <w:szCs w:val="30"/>
          <w:color w:val="7E7E7E"/>
          <w:spacing w:val="-59"/>
          <w:w w:val="100"/>
        </w:rPr>
        <w:t> </w:t>
      </w:r>
      <w:r>
        <w:rPr>
          <w:rFonts w:ascii="Courier New" w:hAnsi="Courier New" w:cs="Courier New" w:eastAsia="Courier New"/>
          <w:sz w:val="30"/>
          <w:szCs w:val="30"/>
          <w:color w:val="7E7E7E"/>
          <w:spacing w:val="0"/>
          <w:w w:val="67"/>
        </w:rPr>
        <w:t>------------------------------------------</w:t>
      </w:r>
      <w:r>
        <w:rPr>
          <w:rFonts w:ascii="Courier New" w:hAnsi="Courier New" w:cs="Courier New" w:eastAsia="Courier New"/>
          <w:sz w:val="30"/>
          <w:szCs w:val="3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40" w:right="80"/>
        </w:sectPr>
      </w:pPr>
      <w:rPr/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4" w:lineRule="auto"/>
        <w:ind w:left="3562" w:right="5200" w:firstLine="-86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v:group style="position:absolute;margin-left:491.684509pt;margin-top:2.332891pt;width:.1pt;height:10.769532pt;mso-position-horizontal-relative:page;mso-position-vertical-relative:paragraph;z-index:-15510" coordorigin="9834,47" coordsize="2,215">
            <v:shape style="position:absolute;left:9834;top:47;width:2;height:215" coordorigin="9834,47" coordsize="0,215" path="m9834,262l9834,47e" filled="f" stroked="t" strokeweight=".964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5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5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4"/>
        </w:rPr>
        <w:t>BAŞKANL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9"/>
          <w:w w:val="104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313133"/>
          <w:spacing w:val="0"/>
          <w:w w:val="77"/>
        </w:rPr>
        <w:t>GI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05" w:lineRule="exact"/>
        <w:ind w:left="920" w:right="-20"/>
        <w:jc w:val="left"/>
        <w:tabs>
          <w:tab w:pos="3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215443pt;margin-top:-40.124039pt;width:441.221067pt;height:46pt;mso-position-horizontal-relative:page;mso-position-vertical-relative:paragraph;z-index:-15508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tabs>
                      <w:tab w:pos="8800" w:val="left"/>
                    </w:tabs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1C1C1C"/>
                      <w:spacing w:val="0"/>
                      <w:w w:val="154"/>
                      <w:b/>
                      <w:bCs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1C1C1C"/>
                      <w:spacing w:val="0"/>
                      <w:w w:val="100"/>
                      <w:b/>
                      <w:bCs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1C1C1C"/>
                      <w:spacing w:val="0"/>
                      <w:w w:val="100"/>
                      <w:b/>
                      <w:bCs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BFC1C3"/>
                      <w:spacing w:val="0"/>
                      <w:w w:val="60"/>
                      <w:position w:val="9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.334621pt;margin-top:4.791981pt;width:51.798882pt;height:8pt;mso-position-horizontal-relative:page;mso-position-vertical-relative:paragraph;z-index:-15507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1C1C1C"/>
                      <w:spacing w:val="0"/>
                      <w:w w:val="100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13133"/>
          <w:spacing w:val="0"/>
          <w:w w:val="116"/>
          <w:position w:val="10"/>
        </w:rPr>
        <w:t>IZMIR</w:t>
      </w:r>
      <w:r>
        <w:rPr>
          <w:rFonts w:ascii="Arial" w:hAnsi="Arial" w:cs="Arial" w:eastAsia="Arial"/>
          <w:sz w:val="15"/>
          <w:szCs w:val="15"/>
          <w:color w:val="313133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313133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6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192" w:lineRule="exact"/>
        <w:ind w:left="695" w:right="-20"/>
        <w:jc w:val="left"/>
        <w:tabs>
          <w:tab w:pos="4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1C1C1C"/>
          <w:spacing w:val="0"/>
          <w:w w:val="108"/>
        </w:rPr>
        <w:t>BELEDIYESI</w:t>
      </w:r>
      <w:r>
        <w:rPr>
          <w:rFonts w:ascii="Arial" w:hAnsi="Arial" w:cs="Arial" w:eastAsia="Arial"/>
          <w:sz w:val="15"/>
          <w:szCs w:val="15"/>
          <w:color w:val="1C1C1C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8.470459" w:type="dxa"/>
      </w:tblPr>
      <w:tblGrid/>
      <w:tr>
        <w:trPr>
          <w:trHeight w:val="216" w:hRule="exact"/>
        </w:trPr>
        <w:tc>
          <w:tcPr>
            <w:tcW w:w="1100" w:type="dxa"/>
            <w:tcBorders>
              <w:top w:val="single" w:sz="7.658384" w:space="0" w:color="5B5B5B"/>
              <w:bottom w:val="single" w:sz="5.743784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12" w:after="0" w:line="187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B"/>
                <w:spacing w:val="4"/>
                <w:w w:val="145"/>
                <w:position w:val="-1"/>
              </w:rPr>
              <w:t>P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C1C1C"/>
                <w:spacing w:val="0"/>
                <w:w w:val="73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C1C1C"/>
                <w:spacing w:val="-3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B"/>
                <w:spacing w:val="0"/>
                <w:w w:val="110"/>
                <w:position w:val="-1"/>
              </w:rPr>
              <w:t>ayTarihi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52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8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6"/>
              </w:rPr>
              <w:t>06.05.2017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546" w:type="dxa"/>
            <w:tcBorders>
              <w:top w:val="single" w:sz="7.658384" w:space="0" w:color="4F4F4F"/>
              <w:bottom w:val="single" w:sz="7.658384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190" w:lineRule="exact"/>
              <w:ind w:left="438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0"/>
                <w:position w:val="-1"/>
              </w:rPr>
              <w:t>jBildirim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2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9"/>
                <w:position w:val="-1"/>
              </w:rPr>
              <w:t>27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151" w:type="dxa"/>
            <w:tcBorders>
              <w:top w:val="nil" w:sz="6" w:space="0" w:color="auto"/>
              <w:bottom w:val="single" w:sz="7.658384" w:space="0" w:color="484848"/>
              <w:left w:val="nil" w:sz="6" w:space="0" w:color="auto"/>
              <w:right w:val="single" w:sz="7.658384" w:space="0" w:color="545454"/>
            </w:tcBorders>
          </w:tcPr>
          <w:p>
            <w:pPr>
              <w:spacing w:before="17" w:after="0" w:line="190" w:lineRule="exact"/>
              <w:ind w:left="343" w:right="-20"/>
              <w:jc w:val="left"/>
              <w:tabs>
                <w:tab w:pos="240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2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0"/>
                <w:position w:val="-1"/>
              </w:rPr>
              <w:t>18:40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-2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B"/>
                <w:spacing w:val="0"/>
                <w:w w:val="100"/>
                <w:position w:val="-1"/>
              </w:rPr>
              <w:t>tre!: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B"/>
                <w:spacing w:val="-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0"/>
                <w:position w:val="-1"/>
              </w:rPr>
              <w:t>0232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2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0"/>
                <w:position w:val="-1"/>
              </w:rPr>
              <w:t>293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2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0"/>
                <w:position w:val="-1"/>
              </w:rPr>
              <w:t>88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6"/>
                <w:position w:val="-1"/>
              </w:rPr>
              <w:t>00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6" w:hRule="exact"/>
        </w:trPr>
        <w:tc>
          <w:tcPr>
            <w:tcW w:w="1100" w:type="dxa"/>
            <w:tcBorders>
              <w:top w:val="single" w:sz="5.743784" w:space="0" w:color="484848"/>
              <w:bottom w:val="single" w:sz="5.743784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192" w:lineRule="exact"/>
              <w:ind w:left="5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28" w:type="dxa"/>
            <w:tcBorders>
              <w:top w:val="nil" w:sz="6" w:space="0" w:color="auto"/>
              <w:bottom w:val="single" w:sz="5.743784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192" w:lineRule="exact"/>
              <w:ind w:left="19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17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-15"/>
                <w:w w:val="11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17"/>
              </w:rPr>
              <w:t>06.05.2017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546" w:type="dxa"/>
            <w:tcBorders>
              <w:top w:val="single" w:sz="7.658384" w:space="0" w:color="484848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5" w:lineRule="exact"/>
              <w:ind w:left="495" w:right="-20"/>
              <w:jc w:val="left"/>
              <w:tabs>
                <w:tab w:pos="172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B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B"/>
                <w:spacing w:val="-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B"/>
                <w:spacing w:val="0"/>
                <w:w w:val="120"/>
              </w:rPr>
              <w:t>:2804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151" w:type="dxa"/>
            <w:tcBorders>
              <w:top w:val="single" w:sz="7.658384" w:space="0" w:color="484848"/>
              <w:bottom w:val="single" w:sz="7.658384" w:space="0" w:color="4F4F4F"/>
              <w:left w:val="nil" w:sz="6" w:space="0" w:color="auto"/>
              <w:right w:val="single" w:sz="7.658384" w:space="0" w:color="545454"/>
            </w:tcBorders>
          </w:tcPr>
          <w:p>
            <w:pPr>
              <w:spacing w:before="6" w:after="0" w:line="190" w:lineRule="exact"/>
              <w:ind w:left="34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-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2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0"/>
                <w:position w:val="-1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3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3"/>
                <w:spacing w:val="0"/>
                <w:w w:val="105"/>
                <w:position w:val="-1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183" w:lineRule="exact"/>
        <w:ind w:left="17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Gaziemi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Samıç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Gölet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Futbol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Sahası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4"/>
        </w:rPr>
        <w:t>Karşısı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178" w:right="-20"/>
        <w:jc w:val="left"/>
        <w:tabs>
          <w:tab w:pos="14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8"/>
        </w:rPr>
        <w:t>DoğruAdres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Gaziemi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Samıç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Gölet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Futbol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Sahası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5"/>
        </w:rPr>
        <w:t>Ka!]!sı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178" w:right="-20"/>
        <w:jc w:val="left"/>
        <w:tabs>
          <w:tab w:pos="1400" w:val="left"/>
          <w:tab w:pos="4740" w:val="left"/>
          <w:tab w:pos="80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Orma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4"/>
        </w:rPr>
        <w:t>:Sigara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185" w:lineRule="exact"/>
        <w:ind w:left="158" w:right="-20"/>
        <w:jc w:val="left"/>
        <w:tabs>
          <w:tab w:pos="3720" w:val="left"/>
          <w:tab w:pos="6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95"/>
          <w:position w:val="-1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1"/>
        </w:rPr>
        <w:t>İs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54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3697" w:right="818"/>
        <w:jc w:val="center"/>
        <w:tabs>
          <w:tab w:pos="686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9.019562pt;margin-top:4.726656pt;width:5.25746pt;height:26pt;mso-position-horizontal-relative:page;mso-position-vertical-relative:paragraph;z-index:-15506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8E8E8E"/>
                      <w:spacing w:val="0"/>
                      <w:w w:val="7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3"/>
        </w:rPr>
        <w:t>Betonanne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3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3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-3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4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4"/>
        </w:rPr>
      </w:r>
      <w:r>
        <w:rPr>
          <w:rFonts w:ascii="Arial" w:hAnsi="Arial" w:cs="Arial" w:eastAsia="Arial"/>
          <w:sz w:val="23"/>
          <w:szCs w:val="23"/>
          <w:color w:val="49494B"/>
          <w:spacing w:val="0"/>
          <w:w w:val="76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B"/>
          <w:spacing w:val="-12"/>
          <w:w w:val="76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96969"/>
          <w:spacing w:val="-24"/>
          <w:w w:val="12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B"/>
          <w:spacing w:val="0"/>
          <w:w w:val="72"/>
          <w:position w:val="-3"/>
        </w:rPr>
        <w:t>.....</w:t>
      </w:r>
      <w:r>
        <w:rPr>
          <w:rFonts w:ascii="Arial" w:hAnsi="Arial" w:cs="Arial" w:eastAsia="Arial"/>
          <w:sz w:val="23"/>
          <w:szCs w:val="23"/>
          <w:color w:val="49494B"/>
          <w:spacing w:val="-10"/>
          <w:w w:val="7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1C1C1C"/>
          <w:spacing w:val="-18"/>
          <w:w w:val="103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B"/>
          <w:spacing w:val="-22"/>
          <w:w w:val="103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96969"/>
          <w:spacing w:val="-24"/>
          <w:w w:val="12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313133"/>
          <w:spacing w:val="0"/>
          <w:w w:val="71"/>
          <w:position w:val="-3"/>
        </w:rPr>
        <w:t>....</w:t>
      </w:r>
      <w:r>
        <w:rPr>
          <w:rFonts w:ascii="Arial" w:hAnsi="Arial" w:cs="Arial" w:eastAsia="Arial"/>
          <w:sz w:val="23"/>
          <w:szCs w:val="23"/>
          <w:color w:val="313133"/>
          <w:spacing w:val="-5"/>
          <w:w w:val="7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-15"/>
          <w:w w:val="8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B"/>
          <w:spacing w:val="0"/>
          <w:w w:val="71"/>
          <w:position w:val="-3"/>
        </w:rPr>
        <w:t>.......</w:t>
      </w:r>
      <w:r>
        <w:rPr>
          <w:rFonts w:ascii="Arial" w:hAnsi="Arial" w:cs="Arial" w:eastAsia="Arial"/>
          <w:sz w:val="23"/>
          <w:szCs w:val="23"/>
          <w:color w:val="49494B"/>
          <w:spacing w:val="-10"/>
          <w:w w:val="7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1C1C1C"/>
          <w:spacing w:val="-10"/>
          <w:w w:val="8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B"/>
          <w:spacing w:val="0"/>
          <w:w w:val="73"/>
          <w:position w:val="-3"/>
        </w:rPr>
        <w:t>....</w:t>
      </w:r>
      <w:r>
        <w:rPr>
          <w:rFonts w:ascii="Arial" w:hAnsi="Arial" w:cs="Arial" w:eastAsia="Arial"/>
          <w:sz w:val="23"/>
          <w:szCs w:val="23"/>
          <w:color w:val="49494B"/>
          <w:spacing w:val="-29"/>
          <w:w w:val="73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96969"/>
          <w:spacing w:val="-24"/>
          <w:w w:val="12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B"/>
          <w:spacing w:val="0"/>
          <w:w w:val="70"/>
          <w:position w:val="-3"/>
        </w:rPr>
        <w:t>...............</w:t>
      </w:r>
      <w:r>
        <w:rPr>
          <w:rFonts w:ascii="Arial" w:hAnsi="Arial" w:cs="Arial" w:eastAsia="Arial"/>
          <w:sz w:val="23"/>
          <w:szCs w:val="23"/>
          <w:color w:val="49494B"/>
          <w:spacing w:val="-30"/>
          <w:w w:val="70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1C1C1C"/>
          <w:spacing w:val="-22"/>
          <w:w w:val="103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B"/>
          <w:spacing w:val="0"/>
          <w:w w:val="70"/>
          <w:position w:val="-3"/>
        </w:rPr>
        <w:t>..............</w:t>
      </w:r>
      <w:r>
        <w:rPr>
          <w:rFonts w:ascii="Arial" w:hAnsi="Arial" w:cs="Arial" w:eastAsia="Arial"/>
          <w:sz w:val="23"/>
          <w:szCs w:val="23"/>
          <w:color w:val="49494B"/>
          <w:spacing w:val="-30"/>
          <w:w w:val="70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96969"/>
          <w:spacing w:val="0"/>
          <w:w w:val="79"/>
          <w:position w:val="-3"/>
        </w:rPr>
        <w:t>..</w:t>
      </w:r>
      <w:r>
        <w:rPr>
          <w:rFonts w:ascii="Arial" w:hAnsi="Arial" w:cs="Arial" w:eastAsia="Arial"/>
          <w:sz w:val="23"/>
          <w:szCs w:val="23"/>
          <w:color w:val="696969"/>
          <w:spacing w:val="-38"/>
          <w:w w:val="79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B"/>
          <w:spacing w:val="0"/>
          <w:w w:val="71"/>
          <w:position w:val="-3"/>
        </w:rPr>
        <w:t>....</w:t>
      </w:r>
      <w:r>
        <w:rPr>
          <w:rFonts w:ascii="Arial" w:hAnsi="Arial" w:cs="Arial" w:eastAsia="Arial"/>
          <w:sz w:val="23"/>
          <w:szCs w:val="23"/>
          <w:color w:val="49494B"/>
          <w:spacing w:val="-30"/>
          <w:w w:val="7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96969"/>
          <w:spacing w:val="0"/>
          <w:w w:val="71"/>
          <w:position w:val="-3"/>
        </w:rPr>
        <w:t>.......</w:t>
      </w:r>
      <w:r>
        <w:rPr>
          <w:rFonts w:ascii="Arial" w:hAnsi="Arial" w:cs="Arial" w:eastAsia="Arial"/>
          <w:sz w:val="23"/>
          <w:szCs w:val="23"/>
          <w:color w:val="696969"/>
          <w:spacing w:val="-30"/>
          <w:w w:val="7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B"/>
          <w:spacing w:val="0"/>
          <w:w w:val="72"/>
          <w:position w:val="-3"/>
        </w:rPr>
        <w:t>..</w:t>
      </w:r>
      <w:r>
        <w:rPr>
          <w:rFonts w:ascii="Arial" w:hAnsi="Arial" w:cs="Arial" w:eastAsia="Arial"/>
          <w:sz w:val="23"/>
          <w:szCs w:val="23"/>
          <w:color w:val="49494B"/>
          <w:spacing w:val="-10"/>
          <w:w w:val="7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77979"/>
          <w:spacing w:val="0"/>
          <w:w w:val="82"/>
          <w:position w:val="-3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38" w:lineRule="exact"/>
        <w:ind w:left="4499" w:right="1618"/>
        <w:jc w:val="center"/>
        <w:tabs>
          <w:tab w:pos="5100" w:val="left"/>
          <w:tab w:pos="5600" w:val="left"/>
          <w:tab w:pos="6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45"/>
          <w:szCs w:val="45"/>
          <w:color w:val="1C1C1C"/>
          <w:spacing w:val="0"/>
          <w:w w:val="52"/>
          <w:position w:val="-6"/>
        </w:rPr>
        <w:t>ı</w:t>
      </w:r>
      <w:r>
        <w:rPr>
          <w:rFonts w:ascii="Arial" w:hAnsi="Arial" w:cs="Arial" w:eastAsia="Arial"/>
          <w:sz w:val="45"/>
          <w:szCs w:val="45"/>
          <w:color w:val="1C1C1C"/>
          <w:spacing w:val="-56"/>
          <w:w w:val="52"/>
          <w:position w:val="-6"/>
        </w:rPr>
        <w:t> </w:t>
      </w:r>
      <w:r>
        <w:rPr>
          <w:rFonts w:ascii="Arial" w:hAnsi="Arial" w:cs="Arial" w:eastAsia="Arial"/>
          <w:sz w:val="45"/>
          <w:szCs w:val="45"/>
          <w:color w:val="1C1C1C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5"/>
          <w:szCs w:val="45"/>
          <w:color w:val="1C1C1C"/>
          <w:spacing w:val="0"/>
          <w:w w:val="52"/>
          <w:position w:val="-6"/>
        </w:rPr>
        <w:t>ı</w:t>
      </w:r>
      <w:r>
        <w:rPr>
          <w:rFonts w:ascii="Arial" w:hAnsi="Arial" w:cs="Arial" w:eastAsia="Arial"/>
          <w:sz w:val="45"/>
          <w:szCs w:val="45"/>
          <w:color w:val="1C1C1C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5"/>
          <w:szCs w:val="45"/>
          <w:color w:val="1C1C1C"/>
          <w:spacing w:val="0"/>
          <w:w w:val="100"/>
          <w:position w:val="-6"/>
        </w:rPr>
      </w:r>
      <w:r>
        <w:rPr>
          <w:rFonts w:ascii="Arial" w:hAnsi="Arial" w:cs="Arial" w:eastAsia="Arial"/>
          <w:sz w:val="31"/>
          <w:szCs w:val="31"/>
          <w:color w:val="696969"/>
          <w:spacing w:val="0"/>
          <w:w w:val="52"/>
          <w:position w:val="-6"/>
        </w:rPr>
        <w:t>ı</w:t>
      </w:r>
      <w:r>
        <w:rPr>
          <w:rFonts w:ascii="Arial" w:hAnsi="Arial" w:cs="Arial" w:eastAsia="Arial"/>
          <w:sz w:val="31"/>
          <w:szCs w:val="31"/>
          <w:color w:val="696969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1"/>
          <w:szCs w:val="31"/>
          <w:color w:val="696969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94"/>
          <w:position w:val="7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95"/>
          <w:position w:val="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3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62"/>
          <w:position w:val="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62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6"/>
          <w:w w:val="62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4"/>
          <w:position w:val="7"/>
        </w:rPr>
        <w:t>:19:10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53" w:lineRule="exact"/>
        <w:ind w:left="158" w:right="-20"/>
        <w:jc w:val="left"/>
        <w:tabs>
          <w:tab w:pos="2220" w:val="left"/>
          <w:tab w:pos="5820" w:val="left"/>
          <w:tab w:pos="1128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93"/>
          <w:position w:val="10"/>
        </w:rPr>
        <w:t>[Yana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93"/>
          <w:position w:val="1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7"/>
          <w:w w:val="93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0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1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0"/>
        </w:rPr>
        <w:t>Sahibi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4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86"/>
          <w:position w:val="9"/>
        </w:rPr>
        <w:t>!f&lt;.iracı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2"/>
          <w:w w:val="86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9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9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54"/>
          <w:position w:val="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9"/>
        </w:rPr>
      </w:r>
      <w:r>
        <w:rPr>
          <w:rFonts w:ascii="Arial" w:hAnsi="Arial" w:cs="Arial" w:eastAsia="Arial"/>
          <w:sz w:val="45"/>
          <w:szCs w:val="45"/>
          <w:color w:val="A7A7A7"/>
          <w:spacing w:val="0"/>
          <w:w w:val="59"/>
          <w:position w:val="0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left="222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21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Çavu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Mustafa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4"/>
          <w:position w:val="1"/>
        </w:rPr>
        <w:t>CANBULAT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2226" w:right="-20"/>
        <w:jc w:val="left"/>
        <w:tabs>
          <w:tab w:pos="4860" w:val="left"/>
          <w:tab w:pos="7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8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8"/>
          <w:w w:val="18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63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63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30"/>
          <w:w w:val="16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3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18:41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4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11"/>
        </w:rPr>
        <w:t>18:51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178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7"/>
          <w:position w:val="0"/>
        </w:rPr>
        <w:t>855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82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455.913147pt;margin-top:1.247838pt;width:10.769602pt;height:.1pt;mso-position-horizontal-relative:page;mso-position-vertical-relative:paragraph;z-index:-15512" coordorigin="9118,25" coordsize="215,2">
            <v:shape style="position:absolute;left:9118;top:25;width:215;height:2" coordorigin="9118,25" coordsize="215,0" path="m9118,25l9334,25e" filled="f" stroked="t" strokeweight=".239324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3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1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0"/>
        </w:rPr>
        <w:t>ektri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4791" w:right="475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8"/>
          <w:w w:val="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70" w:lineRule="auto"/>
        <w:ind w:left="2226" w:right="4401" w:firstLine="2585"/>
        <w:jc w:val="left"/>
        <w:tabs>
          <w:tab w:pos="4800" w:val="left"/>
          <w:tab w:pos="702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Pe{sonel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696969"/>
          <w:spacing w:val="0"/>
          <w:w w:val="149"/>
        </w:rPr>
        <w:t>: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0" w:after="0" w:line="240" w:lineRule="auto"/>
        <w:ind w:left="187" w:right="-20"/>
        <w:jc w:val="left"/>
        <w:tabs>
          <w:tab w:pos="2220" w:val="left"/>
          <w:tab w:pos="4780" w:val="left"/>
          <w:tab w:pos="7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18:40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97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8"/>
          <w:w w:val="9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22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8"/>
        </w:rPr>
        <w:t>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22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6"/>
        </w:rPr>
        <w:t>Saati:20:20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2226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1123,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596-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5"/>
        </w:rPr>
        <w:t>orman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4778" w:right="527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"tfaiyesinde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7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left="223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w w:val="9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w w:val="9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Tura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TÜRKER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3"/>
        </w:rPr>
        <w:t>KANATLAR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left="178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Görllldüğ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10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1"/>
          <w:w w:val="1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778" w:right="416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Söndtlrmede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1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169" w:lineRule="exact"/>
        <w:ind w:left="178" w:right="-20"/>
        <w:jc w:val="left"/>
        <w:tabs>
          <w:tab w:pos="2260" w:val="left"/>
          <w:tab w:pos="4800" w:val="left"/>
          <w:tab w:pos="6720" w:val="left"/>
          <w:tab w:pos="8260" w:val="left"/>
          <w:tab w:pos="9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16"/>
          <w:position w:val="-3"/>
        </w:rPr>
        <w:t>Sum3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85"/>
          <w:position w:val="-3"/>
        </w:rPr>
        <w:t>jK.öpil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85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5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3"/>
        </w:rPr>
        <w:t>jK.K.T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3"/>
        </w:rPr>
        <w:t>Kg.</w:t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-3"/>
        </w:rPr>
        <w:t>K:0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-3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03" w:lineRule="exact"/>
        <w:ind w:left="4811" w:right="-20"/>
        <w:jc w:val="left"/>
        <w:tabs>
          <w:tab w:pos="6720" w:val="left"/>
          <w:tab w:pos="8300" w:val="left"/>
          <w:tab w:pos="98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3"/>
          <w:spacing w:val="0"/>
          <w:w w:val="100"/>
          <w:position w:val="2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313133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3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313133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1313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13133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1313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13133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49494B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228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ormanlı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tespiti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orma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ekipleri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4"/>
        </w:rPr>
        <w:t>yapılacaktır.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7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5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18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22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92"/>
        </w:rPr>
        <w:t>[Yangı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verile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adreste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ormanlı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4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56" w:lineRule="auto"/>
        <w:ind w:left="2226" w:right="675" w:firstLine="-2039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           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1rraştırma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7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bölgede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dikkatsizce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4"/>
        </w:rPr>
        <w:t>yada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23"/>
        </w:rPr>
        <w:t>üşürüle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2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8"/>
          <w:w w:val="1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çam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pOrlerini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4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91"/>
        </w:rPr>
        <w:t>ı&lt;:anaatine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33" w:right="-20"/>
        <w:jc w:val="left"/>
        <w:tabs>
          <w:tab w:pos="2240" w:val="left"/>
          <w:tab w:pos="6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30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8"/>
          <w:w w:val="13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jBedeli: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80" w:lineRule="exact"/>
        <w:ind w:left="17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95"/>
          <w:position w:val="-1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2"/>
          <w:position w:val="-1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178" w:right="-20"/>
        <w:jc w:val="left"/>
        <w:tabs>
          <w:tab w:pos="600" w:val="left"/>
          <w:tab w:pos="22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7"/>
          <w:szCs w:val="27"/>
          <w:color w:val="313133"/>
          <w:spacing w:val="0"/>
          <w:w w:val="145"/>
          <w:position w:val="1"/>
        </w:rPr>
        <w:t>i)</w:t>
      </w:r>
      <w:r>
        <w:rPr>
          <w:rFonts w:ascii="Arial" w:hAnsi="Arial" w:cs="Arial" w:eastAsia="Arial"/>
          <w:sz w:val="27"/>
          <w:szCs w:val="27"/>
          <w:color w:val="31313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3131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Yeri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Orma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Ekiplerine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5"/>
          <w:position w:val="1"/>
        </w:rPr>
        <w:t>Edildi.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17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rresıım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8" w:after="0" w:line="240" w:lineRule="auto"/>
        <w:ind w:left="197" w:right="-20"/>
        <w:jc w:val="left"/>
        <w:tabs>
          <w:tab w:pos="2240" w:val="left"/>
          <w:tab w:pos="6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11"/>
        </w:rPr>
        <w:t>:06.05.2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7"/>
          <w:w w:val="111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11"/>
        </w:rPr>
        <w:t>17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40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58"/>
        </w:rPr>
        <w:t>aati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17"/>
          <w:w w:val="15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1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7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16"/>
        </w:rPr>
        <w:t>20:25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273" w:right="-20"/>
        <w:jc w:val="left"/>
        <w:tabs>
          <w:tab w:pos="1100" w:val="left"/>
          <w:tab w:pos="1600" w:val="left"/>
          <w:tab w:pos="2240" w:val="left"/>
          <w:tab w:pos="8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Varsa</w:t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EKiP: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Gaziemi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13"/>
          <w:w w:val="101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3"/>
          <w:position w:val="1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75" w:right="-20"/>
        <w:jc w:val="left"/>
        <w:tabs>
          <w:tab w:pos="4640" w:val="left"/>
          <w:tab w:pos="910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264.518829pt;margin-top:9.766095pt;width:.1pt;height:13.642579pt;mso-position-horizontal-relative:page;mso-position-vertical-relative:paragraph;z-index:-15509" coordorigin="5290,195" coordsize="2,273">
            <v:shape style="position:absolute;left:5290;top:195;width:2;height:273" coordorigin="5290,195" coordsize="0,273" path="m5290,195l5290,468,5290,195xe" filled="t" fillcolor="#EBEBEB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9.376114pt;margin-top:8.527338pt;width:39.339042pt;height:10.897278pt;mso-position-horizontal-relative:page;mso-position-vertical-relative:paragraph;z-index:-15505" type="#_x0000_t202" filled="f" stroked="f">
            <v:textbox inset="0,0,0,0">
              <w:txbxContent>
                <w:p>
                  <w:pPr>
                    <w:spacing w:before="0" w:after="0" w:line="218" w:lineRule="exact"/>
                    <w:ind w:right="-73"/>
                    <w:jc w:val="left"/>
                    <w:tabs>
                      <w:tab w:pos="640" w:val="left"/>
                    </w:tabs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49494B"/>
                      <w:w w:val="94"/>
                      <w:position w:val="-1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49494B"/>
                      <w:w w:val="95"/>
                      <w:position w:val="-1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49494B"/>
                      <w:spacing w:val="-29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696969"/>
                      <w:spacing w:val="0"/>
                      <w:w w:val="61"/>
                      <w:position w:val="-1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69696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696969"/>
                      <w:spacing w:val="0"/>
                      <w:w w:val="156"/>
                      <w:position w:val="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696969"/>
                      <w:spacing w:val="-11"/>
                      <w:w w:val="156"/>
                      <w:position w:val="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13133"/>
                      <w:spacing w:val="0"/>
                      <w:w w:val="49"/>
                      <w:position w:val="4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Gitmi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49494B"/>
          <w:spacing w:val="0"/>
          <w:w w:val="69"/>
          <w:b/>
          <w:bCs/>
          <w:position w:val="-12"/>
        </w:rPr>
        <w:t>1</w:t>
      </w:r>
      <w:r>
        <w:rPr>
          <w:rFonts w:ascii="Arial" w:hAnsi="Arial" w:cs="Arial" w:eastAsia="Arial"/>
          <w:sz w:val="27"/>
          <w:szCs w:val="27"/>
          <w:color w:val="49494B"/>
          <w:spacing w:val="6"/>
          <w:w w:val="69"/>
          <w:b/>
          <w:bCs/>
          <w:position w:val="-12"/>
        </w:rPr>
        <w:t> </w:t>
      </w:r>
      <w:r>
        <w:rPr>
          <w:rFonts w:ascii="Arial" w:hAnsi="Arial" w:cs="Arial" w:eastAsia="Arial"/>
          <w:sz w:val="28"/>
          <w:szCs w:val="28"/>
          <w:color w:val="49494B"/>
          <w:spacing w:val="0"/>
          <w:w w:val="69"/>
          <w:position w:val="-12"/>
        </w:rPr>
        <w:t>2</w:t>
      </w:r>
      <w:r>
        <w:rPr>
          <w:rFonts w:ascii="Arial" w:hAnsi="Arial" w:cs="Arial" w:eastAsia="Arial"/>
          <w:sz w:val="28"/>
          <w:szCs w:val="28"/>
          <w:color w:val="49494B"/>
          <w:spacing w:val="15"/>
          <w:w w:val="69"/>
          <w:position w:val="-12"/>
        </w:rPr>
        <w:t> </w:t>
      </w:r>
      <w:r>
        <w:rPr>
          <w:rFonts w:ascii="Arial" w:hAnsi="Arial" w:cs="Arial" w:eastAsia="Arial"/>
          <w:sz w:val="25"/>
          <w:szCs w:val="25"/>
          <w:color w:val="49494B"/>
          <w:spacing w:val="0"/>
          <w:w w:val="55"/>
          <w:position w:val="-12"/>
        </w:rPr>
        <w:t>MaYı</w:t>
      </w:r>
      <w:r>
        <w:rPr>
          <w:rFonts w:ascii="Arial" w:hAnsi="Arial" w:cs="Arial" w:eastAsia="Arial"/>
          <w:sz w:val="25"/>
          <w:szCs w:val="25"/>
          <w:color w:val="49494B"/>
          <w:spacing w:val="0"/>
          <w:w w:val="55"/>
          <w:position w:val="-12"/>
        </w:rPr>
        <w:t>s</w:t>
      </w:r>
      <w:r>
        <w:rPr>
          <w:rFonts w:ascii="Arial" w:hAnsi="Arial" w:cs="Arial" w:eastAsia="Arial"/>
          <w:sz w:val="25"/>
          <w:szCs w:val="25"/>
          <w:color w:val="49494B"/>
          <w:spacing w:val="5"/>
          <w:w w:val="55"/>
          <w:position w:val="-12"/>
        </w:rPr>
        <w:t> </w:t>
      </w:r>
      <w:r>
        <w:rPr>
          <w:rFonts w:ascii="Arial" w:hAnsi="Arial" w:cs="Arial" w:eastAsia="Arial"/>
          <w:sz w:val="28"/>
          <w:szCs w:val="28"/>
          <w:color w:val="49494B"/>
          <w:spacing w:val="0"/>
          <w:w w:val="55"/>
          <w:position w:val="-12"/>
        </w:rPr>
        <w:t>Z017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64" w:after="0" w:line="259" w:lineRule="exact"/>
        <w:ind w:left="345" w:right="-20"/>
        <w:jc w:val="left"/>
        <w:tabs>
          <w:tab w:pos="9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6"/>
          <w:szCs w:val="16"/>
          <w:color w:val="313133"/>
          <w:spacing w:val="0"/>
          <w:w w:val="100"/>
          <w:position w:val="-3"/>
        </w:rPr>
        <w:t>"ü</w:t>
      </w:r>
      <w:r>
        <w:rPr>
          <w:rFonts w:ascii="Arial" w:hAnsi="Arial" w:cs="Arial" w:eastAsia="Arial"/>
          <w:sz w:val="16"/>
          <w:szCs w:val="16"/>
          <w:color w:val="313133"/>
          <w:spacing w:val="-43"/>
          <w:w w:val="100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313133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6"/>
          <w:szCs w:val="16"/>
          <w:color w:val="313133"/>
          <w:spacing w:val="0"/>
          <w:w w:val="100"/>
          <w:position w:val="-3"/>
        </w:rPr>
      </w:r>
      <w:r>
        <w:rPr>
          <w:rFonts w:ascii="Arial" w:hAnsi="Arial" w:cs="Arial" w:eastAsia="Arial"/>
          <w:sz w:val="18"/>
          <w:szCs w:val="18"/>
          <w:color w:val="49494B"/>
          <w:spacing w:val="0"/>
          <w:w w:val="100"/>
          <w:i/>
          <w:position w:val="4"/>
        </w:rPr>
        <w:t>1</w:t>
      </w:r>
      <w:r>
        <w:rPr>
          <w:rFonts w:ascii="Arial" w:hAnsi="Arial" w:cs="Arial" w:eastAsia="Arial"/>
          <w:sz w:val="18"/>
          <w:szCs w:val="18"/>
          <w:color w:val="49494B"/>
          <w:spacing w:val="0"/>
          <w:w w:val="100"/>
          <w:i/>
          <w:position w:val="4"/>
        </w:rPr>
        <w:t> </w:t>
      </w:r>
      <w:r>
        <w:rPr>
          <w:rFonts w:ascii="Arial" w:hAnsi="Arial" w:cs="Arial" w:eastAsia="Arial"/>
          <w:sz w:val="18"/>
          <w:szCs w:val="18"/>
          <w:color w:val="49494B"/>
          <w:spacing w:val="30"/>
          <w:w w:val="100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12"/>
          <w:position w:val="4"/>
        </w:rPr>
        <w:t>12017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67" w:lineRule="exact"/>
        <w:ind w:left="388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313133"/>
          <w:spacing w:val="0"/>
          <w:w w:val="100"/>
          <w:position w:val="-1"/>
        </w:rPr>
        <w:t>d.l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71" w:lineRule="exact"/>
        <w:ind w:left="35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3"/>
          <w:spacing w:val="0"/>
          <w:w w:val="120"/>
          <w:i/>
          <w:position w:val="-8"/>
        </w:rPr>
        <w:t>.ô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60" w:bottom="280" w:left="100" w:right="260"/>
        </w:sectPr>
      </w:pPr>
      <w:rPr/>
    </w:p>
    <w:p>
      <w:pPr>
        <w:spacing w:before="0" w:after="0" w:line="570" w:lineRule="exact"/>
        <w:ind w:left="321" w:right="-126"/>
        <w:jc w:val="left"/>
        <w:tabs>
          <w:tab w:pos="370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181.16864pt;margin-top:12.068156pt;width:2.871894pt;height:31.160425pt;mso-position-horizontal-relative:page;mso-position-vertical-relative:paragraph;z-index:-15511" coordorigin="3623,241" coordsize="57,623">
            <v:group style="position:absolute;left:3652;top:261;width:2;height:273" coordorigin="3652,261" coordsize="2,273">
              <v:shape style="position:absolute;left:3652;top:261;width:2;height:273" coordorigin="3652,261" coordsize="0,273" path="m3652,534l3652,261e" filled="f" stroked="t" strokeweight="1.914596pt" strokecolor="#484893">
                <v:path arrowok="t"/>
              </v:shape>
            </v:group>
            <v:group style="position:absolute;left:3652;top:534;width:2;height:302" coordorigin="3652,534" coordsize="2,302">
              <v:shape style="position:absolute;left:3652;top:534;width:2;height:302" coordorigin="3652,534" coordsize="0,302" path="m3652,836l3652,534e" filled="f" stroked="t" strokeweight="2.871894pt" strokecolor="#5B5BA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57"/>
          <w:szCs w:val="57"/>
          <w:color w:val="313133"/>
          <w:spacing w:val="-130"/>
          <w:w w:val="53"/>
          <w:position w:val="-1"/>
        </w:rPr>
        <w:t>·</w:t>
      </w:r>
      <w:r>
        <w:rPr>
          <w:rFonts w:ascii="Arial" w:hAnsi="Arial" w:cs="Arial" w:eastAsia="Arial"/>
          <w:sz w:val="26"/>
          <w:szCs w:val="26"/>
          <w:color w:val="313133"/>
          <w:spacing w:val="-8"/>
          <w:w w:val="53"/>
          <w:position w:val="19"/>
        </w:rPr>
        <w:t>&lt;</w:t>
      </w:r>
      <w:r>
        <w:rPr>
          <w:rFonts w:ascii="Arial" w:hAnsi="Arial" w:cs="Arial" w:eastAsia="Arial"/>
          <w:sz w:val="57"/>
          <w:szCs w:val="57"/>
          <w:color w:val="313133"/>
          <w:spacing w:val="-171"/>
          <w:w w:val="53"/>
          <w:position w:val="-1"/>
        </w:rPr>
        <w:t>-</w:t>
      </w:r>
      <w:r>
        <w:rPr>
          <w:rFonts w:ascii="Arial" w:hAnsi="Arial" w:cs="Arial" w:eastAsia="Arial"/>
          <w:sz w:val="26"/>
          <w:szCs w:val="26"/>
          <w:color w:val="313133"/>
          <w:spacing w:val="0"/>
          <w:w w:val="53"/>
          <w:position w:val="19"/>
        </w:rPr>
        <w:t>tl</w:t>
      </w:r>
      <w:r>
        <w:rPr>
          <w:rFonts w:ascii="Arial" w:hAnsi="Arial" w:cs="Arial" w:eastAsia="Arial"/>
          <w:sz w:val="26"/>
          <w:szCs w:val="26"/>
          <w:color w:val="313133"/>
          <w:spacing w:val="0"/>
          <w:w w:val="100"/>
          <w:position w:val="19"/>
        </w:rPr>
        <w:tab/>
      </w:r>
      <w:r>
        <w:rPr>
          <w:rFonts w:ascii="Arial" w:hAnsi="Arial" w:cs="Arial" w:eastAsia="Arial"/>
          <w:sz w:val="26"/>
          <w:szCs w:val="26"/>
          <w:color w:val="313133"/>
          <w:spacing w:val="0"/>
          <w:w w:val="100"/>
          <w:position w:val="19"/>
        </w:rPr>
      </w:r>
      <w:r>
        <w:rPr>
          <w:rFonts w:ascii="Times New Roman" w:hAnsi="Times New Roman" w:cs="Times New Roman" w:eastAsia="Times New Roman"/>
          <w:sz w:val="15"/>
          <w:szCs w:val="15"/>
          <w:color w:val="4D5287"/>
          <w:spacing w:val="0"/>
          <w:w w:val="63"/>
          <w:i/>
          <w:position w:val="6"/>
        </w:rPr>
        <w:t>A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00" w:right="260"/>
          <w:cols w:num="2" w:equalWidth="0">
            <w:col w:w="3760" w:space="5034"/>
            <w:col w:w="2766"/>
          </w:cols>
        </w:sectPr>
      </w:pPr>
      <w:rPr/>
    </w:p>
    <w:p>
      <w:pPr>
        <w:spacing w:before="97" w:after="0" w:line="159" w:lineRule="exact"/>
        <w:ind w:left="4496" w:right="537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3"/>
        </w:rPr>
        <w:t>Musta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2"/>
          <w:position w:val="-3"/>
        </w:rPr>
        <w:t>ANBULAT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2834" w:right="-20"/>
        <w:jc w:val="left"/>
        <w:tabs>
          <w:tab w:pos="4320" w:val="left"/>
          <w:tab w:pos="4920" w:val="left"/>
          <w:tab w:pos="86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9494B"/>
          <w:spacing w:val="0"/>
          <w:w w:val="100"/>
          <w:b/>
          <w:bCs/>
          <w:position w:val="2"/>
        </w:rPr>
        <w:t>Ha:ti:</w:t>
      </w:r>
      <w:r>
        <w:rPr>
          <w:rFonts w:ascii="Times New Roman" w:hAnsi="Times New Roman" w:cs="Times New Roman" w:eastAsia="Times New Roman"/>
          <w:sz w:val="30"/>
          <w:szCs w:val="30"/>
          <w:color w:val="49494B"/>
          <w:spacing w:val="0"/>
          <w:w w:val="100"/>
          <w:b/>
          <w:bCs/>
          <w:position w:val="2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9494B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29"/>
          <w:szCs w:val="29"/>
          <w:color w:val="49494B"/>
          <w:spacing w:val="0"/>
          <w:w w:val="100"/>
          <w:b/>
          <w:bCs/>
          <w:position w:val="2"/>
        </w:rPr>
        <w:t>Ç</w:t>
      </w:r>
      <w:r>
        <w:rPr>
          <w:rFonts w:ascii="Times New Roman" w:hAnsi="Times New Roman" w:cs="Times New Roman" w:eastAsia="Times New Roman"/>
          <w:sz w:val="29"/>
          <w:szCs w:val="29"/>
          <w:color w:val="49494B"/>
          <w:spacing w:val="-62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494B"/>
          <w:spacing w:val="0"/>
          <w:w w:val="100"/>
          <w:b/>
          <w:bCs/>
          <w:position w:val="2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9494B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00"/>
          <w:position w:val="2"/>
        </w:rPr>
        <w:t>itt: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0"/>
          <w:w w:val="123"/>
          <w:position w:val="2"/>
        </w:rPr>
        <w:t>çv</w:t>
      </w:r>
      <w:r>
        <w:rPr>
          <w:rFonts w:ascii="Times New Roman" w:hAnsi="Times New Roman" w:cs="Times New Roman" w:eastAsia="Times New Roman"/>
          <w:sz w:val="17"/>
          <w:szCs w:val="17"/>
          <w:color w:val="313133"/>
          <w:spacing w:val="-1"/>
          <w:w w:val="123"/>
          <w:position w:val="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777979"/>
          <w:spacing w:val="0"/>
          <w:w w:val="123"/>
          <w:position w:val="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979"/>
          <w:spacing w:val="-51"/>
          <w:w w:val="123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7797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77979"/>
          <w:spacing w:val="0"/>
          <w:w w:val="100"/>
          <w:position w:val="2"/>
        </w:rPr>
      </w:r>
      <w:r>
        <w:rPr>
          <w:rFonts w:ascii="Arial" w:hAnsi="Arial" w:cs="Arial" w:eastAsia="Arial"/>
          <w:sz w:val="18"/>
          <w:szCs w:val="18"/>
          <w:color w:val="49494B"/>
          <w:spacing w:val="0"/>
          <w:w w:val="85"/>
          <w:i/>
          <w:position w:val="-7"/>
        </w:rPr>
        <w:t>ye</w:t>
      </w:r>
      <w:r>
        <w:rPr>
          <w:rFonts w:ascii="Arial" w:hAnsi="Arial" w:cs="Arial" w:eastAsia="Arial"/>
          <w:sz w:val="18"/>
          <w:szCs w:val="18"/>
          <w:color w:val="49494B"/>
          <w:spacing w:val="15"/>
          <w:w w:val="85"/>
          <w:i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49494B"/>
          <w:spacing w:val="0"/>
          <w:w w:val="85"/>
          <w:position w:val="-7"/>
        </w:rPr>
        <w:t>Yang</w:t>
      </w:r>
      <w:r>
        <w:rPr>
          <w:rFonts w:ascii="Arial" w:hAnsi="Arial" w:cs="Arial" w:eastAsia="Arial"/>
          <w:sz w:val="19"/>
          <w:szCs w:val="19"/>
          <w:color w:val="49494B"/>
          <w:spacing w:val="0"/>
          <w:w w:val="85"/>
          <w:position w:val="-7"/>
        </w:rPr>
        <w:t>m</w:t>
      </w:r>
      <w:r>
        <w:rPr>
          <w:rFonts w:ascii="Arial" w:hAnsi="Arial" w:cs="Arial" w:eastAsia="Arial"/>
          <w:sz w:val="19"/>
          <w:szCs w:val="19"/>
          <w:color w:val="49494B"/>
          <w:spacing w:val="-9"/>
          <w:w w:val="85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49494B"/>
          <w:spacing w:val="0"/>
          <w:w w:val="85"/>
          <w:position w:val="-7"/>
        </w:rPr>
        <w:t>ve</w:t>
      </w:r>
      <w:r>
        <w:rPr>
          <w:rFonts w:ascii="Arial" w:hAnsi="Arial" w:cs="Arial" w:eastAsia="Arial"/>
          <w:sz w:val="19"/>
          <w:szCs w:val="19"/>
          <w:color w:val="49494B"/>
          <w:spacing w:val="-2"/>
          <w:w w:val="85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49494B"/>
          <w:spacing w:val="0"/>
          <w:w w:val="100"/>
          <w:position w:val="-7"/>
        </w:rPr>
        <w:t>Acil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2624" w:right="-20"/>
        <w:jc w:val="left"/>
        <w:tabs>
          <w:tab w:pos="4220" w:val="left"/>
          <w:tab w:pos="93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131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13133"/>
          <w:spacing w:val="0"/>
          <w:w w:val="100"/>
          <w:position w:val="4"/>
        </w:rPr>
        <w:t>Pos</w:t>
      </w:r>
      <w:r>
        <w:rPr>
          <w:rFonts w:ascii="Times New Roman" w:hAnsi="Times New Roman" w:cs="Times New Roman" w:eastAsia="Times New Roman"/>
          <w:sz w:val="26"/>
          <w:szCs w:val="26"/>
          <w:color w:val="313133"/>
          <w:spacing w:val="-7"/>
          <w:w w:val="100"/>
          <w:position w:val="4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313133"/>
          <w:spacing w:val="0"/>
          <w:w w:val="100"/>
          <w:position w:val="4"/>
        </w:rPr>
        <w:t>?</w:t>
      </w:r>
      <w:r>
        <w:rPr>
          <w:rFonts w:ascii="Times New Roman" w:hAnsi="Times New Roman" w:cs="Times New Roman" w:eastAsia="Times New Roman"/>
          <w:sz w:val="26"/>
          <w:szCs w:val="26"/>
          <w:color w:val="313133"/>
          <w:spacing w:val="2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9494B"/>
          <w:spacing w:val="0"/>
          <w:w w:val="76"/>
          <w:position w:val="4"/>
        </w:rPr>
        <w:t>up</w:t>
      </w:r>
      <w:r>
        <w:rPr>
          <w:rFonts w:ascii="Times New Roman" w:hAnsi="Times New Roman" w:cs="Times New Roman" w:eastAsia="Times New Roman"/>
          <w:sz w:val="26"/>
          <w:szCs w:val="26"/>
          <w:color w:val="49494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49494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313133"/>
          <w:spacing w:val="0"/>
          <w:w w:val="100"/>
          <w:position w:val="4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1313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3"/>
          <w:spacing w:val="0"/>
          <w:w w:val="100"/>
          <w:position w:val="4"/>
        </w:rPr>
      </w:r>
      <w:r>
        <w:rPr>
          <w:rFonts w:ascii="Arial" w:hAnsi="Arial" w:cs="Arial" w:eastAsia="Arial"/>
          <w:sz w:val="18"/>
          <w:szCs w:val="18"/>
          <w:color w:val="49494B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color w:val="49494B"/>
          <w:spacing w:val="-12"/>
          <w:w w:val="100"/>
          <w:position w:val="-1"/>
        </w:rPr>
        <w:t>l</w:t>
      </w:r>
      <w:r>
        <w:rPr>
          <w:rFonts w:ascii="Arial" w:hAnsi="Arial" w:cs="Arial" w:eastAsia="Arial"/>
          <w:sz w:val="18"/>
          <w:szCs w:val="18"/>
          <w:color w:val="696969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696969"/>
          <w:spacing w:val="-2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49494B"/>
          <w:spacing w:val="0"/>
          <w:w w:val="90"/>
          <w:position w:val="-1"/>
        </w:rPr>
        <w:t>Şub</w:t>
      </w:r>
      <w:r>
        <w:rPr>
          <w:rFonts w:ascii="Arial" w:hAnsi="Arial" w:cs="Arial" w:eastAsia="Arial"/>
          <w:sz w:val="18"/>
          <w:szCs w:val="18"/>
          <w:color w:val="49494B"/>
          <w:spacing w:val="0"/>
          <w:w w:val="90"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49494B"/>
          <w:spacing w:val="0"/>
          <w:w w:val="9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49494B"/>
          <w:spacing w:val="0"/>
          <w:w w:val="90"/>
          <w:position w:val="-1"/>
        </w:rPr>
        <w:t>Müdürü</w:t>
      </w:r>
      <w:r>
        <w:rPr>
          <w:rFonts w:ascii="Arial" w:hAnsi="Arial" w:cs="Arial" w:eastAsia="Arial"/>
          <w:sz w:val="18"/>
          <w:szCs w:val="18"/>
          <w:color w:val="49494B"/>
          <w:spacing w:val="27"/>
          <w:w w:val="9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49494B"/>
          <w:spacing w:val="-12"/>
          <w:w w:val="72"/>
          <w:position w:val="-1"/>
        </w:rPr>
        <w:t>V</w:t>
      </w:r>
      <w:r>
        <w:rPr>
          <w:rFonts w:ascii="Arial" w:hAnsi="Arial" w:cs="Arial" w:eastAsia="Arial"/>
          <w:sz w:val="18"/>
          <w:szCs w:val="18"/>
          <w:color w:val="A7A7A7"/>
          <w:spacing w:val="0"/>
          <w:w w:val="132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547" w:right="-20"/>
        <w:jc w:val="left"/>
        <w:tabs>
          <w:tab w:pos="476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0.023651pt;margin-top:5.815033pt;width:27.193961pt;height:67pt;mso-position-horizontal-relative:page;mso-position-vertical-relative:paragraph;z-index:-15504" type="#_x0000_t202" filled="f" stroked="f">
            <v:textbox inset="0,0,0,0">
              <w:txbxContent>
                <w:p>
                  <w:pPr>
                    <w:spacing w:before="0" w:after="0" w:line="1340" w:lineRule="exact"/>
                    <w:ind w:right="-241"/>
                    <w:jc w:val="left"/>
                    <w:rPr>
                      <w:rFonts w:ascii="Arial" w:hAnsi="Arial" w:cs="Arial" w:eastAsia="Arial"/>
                      <w:sz w:val="134"/>
                      <w:szCs w:val="134"/>
                    </w:rPr>
                  </w:pPr>
                  <w:rPr/>
                  <w:r>
                    <w:rPr>
                      <w:rFonts w:ascii="Arial" w:hAnsi="Arial" w:cs="Arial" w:eastAsia="Arial"/>
                      <w:sz w:val="134"/>
                      <w:szCs w:val="134"/>
                      <w:color w:val="4D5287"/>
                      <w:spacing w:val="0"/>
                      <w:w w:val="73"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134"/>
                      <w:szCs w:val="13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Courier New" w:hAnsi="Courier New" w:cs="Courier New" w:eastAsia="Courier New"/>
          <w:sz w:val="20"/>
          <w:szCs w:val="20"/>
          <w:color w:val="4D5287"/>
          <w:spacing w:val="0"/>
          <w:w w:val="251"/>
        </w:rPr>
        <w:t>/</w:t>
      </w:r>
      <w:r>
        <w:rPr>
          <w:rFonts w:ascii="Courier New" w:hAnsi="Courier New" w:cs="Courier New" w:eastAsia="Courier New"/>
          <w:sz w:val="20"/>
          <w:szCs w:val="20"/>
          <w:color w:val="4D5287"/>
          <w:spacing w:val="0"/>
          <w:w w:val="100"/>
        </w:rPr>
        <w:tab/>
      </w:r>
      <w:r>
        <w:rPr>
          <w:rFonts w:ascii="Courier New" w:hAnsi="Courier New" w:cs="Courier New" w:eastAsia="Courier New"/>
          <w:sz w:val="20"/>
          <w:szCs w:val="20"/>
          <w:color w:val="4D5287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2A2652"/>
          <w:spacing w:val="0"/>
          <w:w w:val="165"/>
          <w:i/>
          <w:position w:val="-5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60" w:right="-20"/>
        <w:jc w:val="left"/>
        <w:tabs>
          <w:tab w:pos="292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20"/>
          <w:szCs w:val="20"/>
          <w:color w:val="313133"/>
          <w:spacing w:val="0"/>
          <w:w w:val="52"/>
        </w:rPr>
        <w:t>::ı::</w:t>
      </w:r>
      <w:r>
        <w:rPr>
          <w:rFonts w:ascii="Arial" w:hAnsi="Arial" w:cs="Arial" w:eastAsia="Arial"/>
          <w:sz w:val="20"/>
          <w:szCs w:val="20"/>
          <w:color w:val="313133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13133"/>
          <w:spacing w:val="0"/>
          <w:w w:val="100"/>
        </w:rPr>
      </w:r>
      <w:r>
        <w:rPr>
          <w:rFonts w:ascii="Arial" w:hAnsi="Arial" w:cs="Arial" w:eastAsia="Arial"/>
          <w:sz w:val="36"/>
          <w:szCs w:val="36"/>
          <w:color w:val="4D5287"/>
          <w:spacing w:val="0"/>
          <w:w w:val="52"/>
          <w:position w:val="-16"/>
        </w:rPr>
        <w:t>b?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196" w:lineRule="atLeast"/>
        <w:ind w:left="1642" w:right="-20"/>
        <w:jc w:val="left"/>
        <w:tabs>
          <w:tab w:pos="3160" w:val="left"/>
          <w:tab w:pos="5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9494B"/>
          <w:spacing w:val="0"/>
          <w:w w:val="75"/>
          <w:b/>
          <w:bCs/>
          <w:position w:val="2"/>
        </w:rPr>
        <w:t>Audvr</w:t>
      </w:r>
      <w:r>
        <w:rPr>
          <w:rFonts w:ascii="Times New Roman" w:hAnsi="Times New Roman" w:cs="Times New Roman" w:eastAsia="Times New Roman"/>
          <w:sz w:val="28"/>
          <w:szCs w:val="28"/>
          <w:color w:val="49494B"/>
          <w:spacing w:val="0"/>
          <w:w w:val="100"/>
          <w:b/>
          <w:bCs/>
          <w:position w:val="2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9494B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28"/>
          <w:szCs w:val="28"/>
          <w:color w:val="49494B"/>
          <w:spacing w:val="0"/>
          <w:w w:val="75"/>
          <w:position w:val="0"/>
        </w:rPr>
        <w:t>OP</w:t>
      </w:r>
      <w:r>
        <w:rPr>
          <w:rFonts w:ascii="Times New Roman" w:hAnsi="Times New Roman" w:cs="Times New Roman" w:eastAsia="Times New Roman"/>
          <w:sz w:val="28"/>
          <w:szCs w:val="28"/>
          <w:color w:val="49494B"/>
          <w:spacing w:val="0"/>
          <w:w w:val="75"/>
          <w:position w:val="0"/>
        </w:rPr>
        <w:t>Ç</w:t>
      </w:r>
      <w:r>
        <w:rPr>
          <w:rFonts w:ascii="Times New Roman" w:hAnsi="Times New Roman" w:cs="Times New Roman" w:eastAsia="Times New Roman"/>
          <w:sz w:val="28"/>
          <w:szCs w:val="28"/>
          <w:color w:val="777979"/>
          <w:spacing w:val="0"/>
          <w:w w:val="75"/>
          <w:position w:val="0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color w:val="777979"/>
          <w:spacing w:val="-42"/>
          <w:w w:val="75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7797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77797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3"/>
          <w:spacing w:val="0"/>
          <w:w w:val="100"/>
          <w:position w:val="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13133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3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3"/>
          <w:spacing w:val="0"/>
          <w:w w:val="107"/>
          <w:position w:val="0"/>
        </w:rPr>
        <w:t>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00" w:right="260"/>
        </w:sectPr>
      </w:pPr>
      <w:rPr/>
    </w:p>
    <w:p>
      <w:pPr>
        <w:spacing w:before="0" w:after="0" w:line="393" w:lineRule="exact"/>
        <w:ind w:left="1642" w:right="-139"/>
        <w:jc w:val="left"/>
        <w:tabs>
          <w:tab w:pos="292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12.085888pt;margin-top:30.805458pt;width:568.634993pt;height:772.996681pt;mso-position-horizontal-relative:page;mso-position-vertical-relative:page;z-index:-15513" coordorigin="242,616" coordsize="11373,15460">
            <v:group style="position:absolute;left:254;top:638;width:718;height:2" coordorigin="254,638" coordsize="718,2">
              <v:shape style="position:absolute;left:254;top:638;width:718;height:2" coordorigin="254,638" coordsize="718,0" path="m254,638l972,638e" filled="f" stroked="t" strokeweight=".478649pt" strokecolor="#383838">
                <v:path arrowok="t"/>
              </v:shape>
            </v:group>
            <v:group style="position:absolute;left:914;top:640;width:8242;height:2" coordorigin="914,640" coordsize="8242,2">
              <v:shape style="position:absolute;left:914;top:640;width:8242;height:2" coordorigin="914,640" coordsize="8242,0" path="m914,640l9157,640e" filled="f" stroked="t" strokeweight=".957298pt" strokecolor="#545454">
                <v:path arrowok="t"/>
              </v:shape>
            </v:group>
            <v:group style="position:absolute;left:2307;top:628;width:2;height:1510" coordorigin="2307,628" coordsize="2,1510">
              <v:shape style="position:absolute;left:2307;top:628;width:2;height:1510" coordorigin="2307,628" coordsize="0,1510" path="m2307,2138l2307,628e" filled="f" stroked="t" strokeweight=".717973pt" strokecolor="#3F3F3F">
                <v:path arrowok="t"/>
              </v:shape>
            </v:group>
            <v:group style="position:absolute;left:9080;top:638;width:886;height:2" coordorigin="9080,638" coordsize="886,2">
              <v:shape style="position:absolute;left:9080;top:638;width:886;height:2" coordorigin="9080,638" coordsize="886,0" path="m9080,638l9965,638e" filled="f" stroked="t" strokeweight=".478649pt" strokecolor="#1C1C1C">
                <v:path arrowok="t"/>
              </v:shape>
            </v:group>
            <v:group style="position:absolute;left:9908;top:638;width:1637;height:2" coordorigin="9908,638" coordsize="1637,2">
              <v:shape style="position:absolute;left:9908;top:638;width:1637;height:2" coordorigin="9908,638" coordsize="1637,0" path="m9908,638l11545,638e" filled="f" stroked="t" strokeweight=".717973pt" strokecolor="#4F4F4F">
                <v:path arrowok="t"/>
              </v:shape>
            </v:group>
            <v:group style="position:absolute;left:263;top:623;width:2;height:7873" coordorigin="263,623" coordsize="2,7873">
              <v:shape style="position:absolute;left:263;top:623;width:2;height:7873" coordorigin="263,623" coordsize="0,7873" path="m263,8496l263,623e" filled="f" stroked="t" strokeweight=".717973pt" strokecolor="#4B4B4B">
                <v:path arrowok="t"/>
              </v:shape>
            </v:group>
            <v:group style="position:absolute;left:9125;top:633;width:2;height:1505" coordorigin="9125,633" coordsize="2,1505">
              <v:shape style="position:absolute;left:9125;top:633;width:2;height:1505" coordorigin="9125,633" coordsize="0,1505" path="m9125,2138l9125,633e" filled="f" stroked="t" strokeweight=".957298pt" strokecolor="#545454">
                <v:path arrowok="t"/>
              </v:shape>
            </v:group>
            <v:group style="position:absolute;left:11543;top:628;width:2;height:3327" coordorigin="11543,628" coordsize="2,3327">
              <v:shape style="position:absolute;left:11543;top:628;width:2;height:3327" coordorigin="11543,628" coordsize="0,3327" path="m11543,3955l11543,628e" filled="f" stroked="t" strokeweight=".957298pt" strokecolor="#545454">
                <v:path arrowok="t"/>
              </v:shape>
            </v:group>
            <v:group style="position:absolute;left:249;top:2781;width:6108;height:2" coordorigin="249,2781" coordsize="6108,2">
              <v:shape style="position:absolute;left:249;top:2781;width:6108;height:2" coordorigin="249,2781" coordsize="6108,0" path="m249,2781l6356,2781e" filled="f" stroked="t" strokeweight=".717973pt" strokecolor="#4B4B4B">
                <v:path arrowok="t"/>
              </v:shape>
            </v:group>
            <v:group style="position:absolute;left:6299;top:2781;width:1106;height:2" coordorigin="6299,2781" coordsize="1106,2">
              <v:shape style="position:absolute;left:6299;top:2781;width:1106;height:2" coordorigin="6299,2781" coordsize="1106,0" path="m6299,2781l7405,2781e" filled="f" stroked="t" strokeweight=".478649pt" strokecolor="#1C1C1C">
                <v:path arrowok="t"/>
              </v:shape>
            </v:group>
            <v:group style="position:absolute;left:7347;top:2776;width:488;height:2" coordorigin="7347,2776" coordsize="488,2">
              <v:shape style="position:absolute;left:7347;top:2776;width:488;height:2" coordorigin="7347,2776" coordsize="488,0" path="m7347,2776l7835,2776e" filled="f" stroked="t" strokeweight=".717973pt" strokecolor="#3F3F3F">
                <v:path arrowok="t"/>
              </v:shape>
            </v:group>
            <v:group style="position:absolute;left:7606;top:2778;width:3949;height:2" coordorigin="7606,2778" coordsize="3949,2">
              <v:shape style="position:absolute;left:7606;top:2778;width:3949;height:2" coordorigin="7606,2778" coordsize="3949,0" path="m7606,2778l11555,2778e" filled="f" stroked="t" strokeweight=".957298pt" strokecolor="#545454">
                <v:path arrowok="t"/>
              </v:shape>
            </v:group>
            <v:group style="position:absolute;left:263;top:2728;width:2;height:508" coordorigin="263,2728" coordsize="2,508">
              <v:shape style="position:absolute;left:263;top:2728;width:2;height:508" coordorigin="263,2728" coordsize="0,508" path="m263,3236l263,2728e" filled="f" stroked="t" strokeweight=".478649pt" strokecolor="#383838">
                <v:path arrowok="t"/>
              </v:shape>
            </v:group>
            <v:group style="position:absolute;left:258;top:2994;width:11296;height:2" coordorigin="258,2994" coordsize="11296,2">
              <v:shape style="position:absolute;left:258;top:2994;width:11296;height:2" coordorigin="258,2994" coordsize="11296,0" path="m258,2994l11555,2994e" filled="f" stroked="t" strokeweight=".957298pt" strokecolor="#4B4B4B">
                <v:path arrowok="t"/>
              </v:shape>
            </v:group>
            <v:group style="position:absolute;left:254;top:3217;width:1264;height:2" coordorigin="254,3217" coordsize="1264,2">
              <v:shape style="position:absolute;left:254;top:3217;width:1264;height:2" coordorigin="254,3217" coordsize="1264,0" path="m254,3217l1517,3217e" filled="f" stroked="t" strokeweight=".478649pt" strokecolor="#383838">
                <v:path arrowok="t"/>
              </v:shape>
            </v:group>
            <v:group style="position:absolute;left:1326;top:3215;width:10229;height:2" coordorigin="1326,3215" coordsize="10229,2">
              <v:shape style="position:absolute;left:1326;top:3215;width:10229;height:2" coordorigin="1326,3215" coordsize="10229,0" path="m1326,3215l11555,3215e" filled="f" stroked="t" strokeweight=".957298pt" strokecolor="#4B4B4B">
                <v:path arrowok="t"/>
              </v:shape>
            </v:group>
            <v:group style="position:absolute;left:3812;top:3208;width:2;height:753" coordorigin="3812,3208" coordsize="2,753">
              <v:shape style="position:absolute;left:3812;top:3208;width:2;height:753" coordorigin="3812,3208" coordsize="0,753" path="m3812,3960l3812,3208e" filled="f" stroked="t" strokeweight=".717973pt" strokecolor="#3B3B3B">
                <v:path arrowok="t"/>
              </v:shape>
            </v:group>
            <v:group style="position:absolute;left:6943;top:3208;width:2;height:758" coordorigin="6943,3208" coordsize="2,758">
              <v:shape style="position:absolute;left:6943;top:3208;width:2;height:758" coordorigin="6943,3208" coordsize="0,758" path="m6943,3965l6943,3208e" filled="f" stroked="t" strokeweight=".957298pt" strokecolor="#484848">
                <v:path arrowok="t"/>
              </v:shape>
            </v:group>
            <v:group style="position:absolute;left:3805;top:3637;width:2551;height:2" coordorigin="3805,3637" coordsize="2551,2">
              <v:shape style="position:absolute;left:3805;top:3637;width:2551;height:2" coordorigin="3805,3637" coordsize="2551,0" path="m3805,3637l6356,3637e" filled="f" stroked="t" strokeweight=".478649pt" strokecolor="#4F4F4F">
                <v:path arrowok="t"/>
              </v:shape>
            </v:group>
            <v:group style="position:absolute;left:6165;top:3629;width:785;height:2" coordorigin="6165,3629" coordsize="785,2">
              <v:shape style="position:absolute;left:6165;top:3629;width:785;height:2" coordorigin="6165,3629" coordsize="785,0" path="m6165,3629l6950,3629e" filled="f" stroked="t" strokeweight=".717973pt" strokecolor="#A8A8A8">
                <v:path arrowok="t"/>
              </v:shape>
            </v:group>
            <v:group style="position:absolute;left:254;top:3951;width:718;height:2" coordorigin="254,3951" coordsize="718,2">
              <v:shape style="position:absolute;left:254;top:3951;width:718;height:2" coordorigin="254,3951" coordsize="718,0" path="m254,3951l972,3951e" filled="f" stroked="t" strokeweight=".717973pt" strokecolor="#3B3B3B">
                <v:path arrowok="t"/>
              </v:shape>
            </v:group>
            <v:group style="position:absolute;left:914;top:3948;width:10640;height:2" coordorigin="914,3948" coordsize="10640,2">
              <v:shape style="position:absolute;left:914;top:3948;width:10640;height:2" coordorigin="914,3948" coordsize="10640,0" path="m914,3948l11555,3948e" filled="f" stroked="t" strokeweight=".957298pt" strokecolor="#444444">
                <v:path arrowok="t"/>
              </v:shape>
            </v:group>
            <v:group style="position:absolute;left:2321;top:3946;width:2;height:312" coordorigin="2321,3946" coordsize="2,312">
              <v:shape style="position:absolute;left:2321;top:3946;width:2;height:312" coordorigin="2321,3946" coordsize="0,312" path="m2321,4258l2321,3946e" filled="f" stroked="t" strokeweight="1.196622pt" strokecolor="#444444">
                <v:path arrowok="t"/>
              </v:shape>
            </v:group>
            <v:group style="position:absolute;left:254;top:4229;width:11306;height:2" coordorigin="254,4229" coordsize="11306,2">
              <v:shape style="position:absolute;left:254;top:4229;width:11306;height:2" coordorigin="254,4229" coordsize="11306,0" path="m254,4229l11559,4229e" filled="f" stroked="t" strokeweight=".957298pt" strokecolor="#4B4B4B">
                <v:path arrowok="t"/>
              </v:shape>
            </v:group>
            <v:group style="position:absolute;left:258;top:4181;width:2;height:6051" coordorigin="258,4181" coordsize="2,6051">
              <v:shape style="position:absolute;left:258;top:4181;width:2;height:6051" coordorigin="258,4181" coordsize="0,6051" path="m258,10232l258,4181e" filled="f" stroked="t" strokeweight=".478649pt" strokecolor="#444444">
                <v:path arrowok="t"/>
              </v:shape>
            </v:group>
            <v:group style="position:absolute;left:2312;top:4056;width:2;height:1371" coordorigin="2312,4056" coordsize="2,1371">
              <v:shape style="position:absolute;left:2312;top:4056;width:2;height:1371" coordorigin="2312,4056" coordsize="0,1371" path="m2312,5427l2312,4056e" filled="f" stroked="t" strokeweight=".957298pt" strokecolor="#3F3F3F">
                <v:path arrowok="t"/>
              </v:shape>
            </v:group>
            <v:group style="position:absolute;left:2302;top:4452;width:4159;height:2" coordorigin="2302,4452" coordsize="4159,2">
              <v:shape style="position:absolute;left:2302;top:4452;width:4159;height:2" coordorigin="2302,4452" coordsize="4159,0" path="m2302,4452l6462,4452e" filled="f" stroked="t" strokeweight=".957298pt" strokecolor="#4B4B4B">
                <v:path arrowok="t"/>
              </v:shape>
            </v:group>
            <v:group style="position:absolute;left:6299;top:4452;width:498;height:2" coordorigin="6299,4452" coordsize="498,2">
              <v:shape style="position:absolute;left:6299;top:4452;width:498;height:2" coordorigin="6299,4452" coordsize="498,0" path="m6299,4452l6797,4452e" filled="f" stroked="t" strokeweight=".957298pt" strokecolor="#676767">
                <v:path arrowok="t"/>
              </v:shape>
            </v:group>
            <v:group style="position:absolute;left:6739;top:4449;width:665;height:2" coordorigin="6739,4449" coordsize="665,2">
              <v:shape style="position:absolute;left:6739;top:4449;width:665;height:2" coordorigin="6739,4449" coordsize="665,0" path="m6739,4449l7405,4449e" filled="f" stroked="t" strokeweight=".478649pt" strokecolor="#232323">
                <v:path arrowok="t"/>
              </v:shape>
            </v:group>
            <v:group style="position:absolute;left:7333;top:4447;width:4226;height:2" coordorigin="7333,4447" coordsize="4226,2">
              <v:shape style="position:absolute;left:7333;top:4447;width:4226;height:2" coordorigin="7333,4447" coordsize="4226,0" path="m7333,4447l11559,4447e" filled="f" stroked="t" strokeweight=".957298pt" strokecolor="#4F4F4F">
                <v:path arrowok="t"/>
              </v:shape>
            </v:group>
            <v:group style="position:absolute;left:11550;top:4224;width:2;height:479" coordorigin="11550,4224" coordsize="2,479">
              <v:shape style="position:absolute;left:11550;top:4224;width:2;height:479" coordorigin="11550,4224" coordsize="0,479" path="m11550,4703l11550,4224e" filled="f" stroked="t" strokeweight=".957298pt" strokecolor="#575757">
                <v:path arrowok="t"/>
              </v:shape>
            </v:group>
            <v:group style="position:absolute;left:4882;top:4440;width:2;height:753" coordorigin="4882,4440" coordsize="2,753">
              <v:shape style="position:absolute;left:4882;top:4440;width:2;height:753" coordorigin="4882,4440" coordsize="0,753" path="m4882,5192l4882,4440e" filled="f" stroked="t" strokeweight=".957298pt" strokecolor="#444444">
                <v:path arrowok="t"/>
              </v:shape>
            </v:group>
            <v:group style="position:absolute;left:7807;top:4445;width:2;height:259" coordorigin="7807,4445" coordsize="2,259">
              <v:shape style="position:absolute;left:7807;top:4445;width:2;height:259" coordorigin="7807,4445" coordsize="0,259" path="m7807,4703l7807,4445e" filled="f" stroked="t" strokeweight=".957298pt" strokecolor="#5B5B5B">
                <v:path arrowok="t"/>
              </v:shape>
            </v:group>
            <v:group style="position:absolute;left:5461;top:4924;width:895;height:2" coordorigin="5461,4924" coordsize="895,2">
              <v:shape style="position:absolute;left:5461;top:4924;width:895;height:2" coordorigin="5461,4924" coordsize="895,0" path="m5461,4924l6356,4924e" filled="f" stroked="t" strokeweight=".478649pt" strokecolor="#747474">
                <v:path arrowok="t"/>
              </v:shape>
            </v:group>
            <v:group style="position:absolute;left:6299;top:4926;width:2609;height:2" coordorigin="6299,4926" coordsize="2609,2">
              <v:shape style="position:absolute;left:6299;top:4926;width:2609;height:2" coordorigin="6299,4926" coordsize="2609,0" path="m6299,4926l8908,4926e" filled="f" stroked="t" strokeweight=".239324pt" strokecolor="#3F3F3F">
                <v:path arrowok="t"/>
              </v:shape>
            </v:group>
            <v:group style="position:absolute;left:7812;top:4646;width:2;height:283" coordorigin="7812,4646" coordsize="2,283">
              <v:shape style="position:absolute;left:7812;top:4646;width:2;height:283" coordorigin="7812,4646" coordsize="0,283" path="m7812,4929l7812,4646e" filled="f" stroked="t" strokeweight=".478649pt" strokecolor="#2B2B2B">
                <v:path arrowok="t"/>
              </v:shape>
            </v:group>
            <v:group style="position:absolute;left:9516;top:4924;width:2049;height:2" coordorigin="9516,4924" coordsize="2049,2">
              <v:shape style="position:absolute;left:9516;top:4924;width:2049;height:2" coordorigin="9516,4924" coordsize="2049,0" path="m9516,4924l11564,4924e" filled="f" stroked="t" strokeweight=".478649pt" strokecolor="#646464">
                <v:path arrowok="t"/>
              </v:shape>
            </v:group>
            <v:group style="position:absolute;left:11555;top:4646;width:2;height:283" coordorigin="11555,4646" coordsize="2,283">
              <v:shape style="position:absolute;left:11555;top:4646;width:2;height:283" coordorigin="11555,4646" coordsize="0,283" path="m11555,4929l11555,4646e" filled="f" stroked="t" strokeweight=".478649pt" strokecolor="#282828">
                <v:path arrowok="t"/>
              </v:shape>
            </v:group>
            <v:group style="position:absolute;left:4877;top:5176;width:4270;height:2" coordorigin="4877,5176" coordsize="4270,2">
              <v:shape style="position:absolute;left:4877;top:5176;width:4270;height:2" coordorigin="4877,5176" coordsize="4270,0" path="m4877,5176l9147,5176e" filled="f" stroked="t" strokeweight=".957298pt" strokecolor="#4B4B4B">
                <v:path arrowok="t"/>
              </v:shape>
            </v:group>
            <v:group style="position:absolute;left:9090;top:5173;width:273;height:2" coordorigin="9090,5173" coordsize="273,2">
              <v:shape style="position:absolute;left:9090;top:5173;width:273;height:2" coordorigin="9090,5173" coordsize="273,0" path="m9090,5173l9362,5173e" filled="f" stroked="t" strokeweight=".478649pt" strokecolor="#282828">
                <v:path arrowok="t"/>
              </v:shape>
            </v:group>
            <v:group style="position:absolute;left:9305;top:5169;width:661;height:2" coordorigin="9305,5169" coordsize="661,2">
              <v:shape style="position:absolute;left:9305;top:5169;width:661;height:2" coordorigin="9305,5169" coordsize="661,0" path="m9305,5169l9965,5169e" filled="f" stroked="t" strokeweight=".717973pt" strokecolor="#3F3F3F">
                <v:path arrowok="t"/>
              </v:shape>
            </v:group>
            <v:group style="position:absolute;left:9683;top:5171;width:1881;height:2" coordorigin="9683,5171" coordsize="1881,2">
              <v:shape style="position:absolute;left:9683;top:5171;width:1881;height:2" coordorigin="9683,5171" coordsize="1881,0" path="m9683,5171l11564,5171e" filled="f" stroked="t" strokeweight=".957298pt" strokecolor="#5B5B5B">
                <v:path arrowok="t"/>
              </v:shape>
            </v:group>
            <v:group style="position:absolute;left:11557;top:4866;width:2;height:3629" coordorigin="11557,4866" coordsize="2,3629">
              <v:shape style="position:absolute;left:11557;top:4866;width:2;height:3629" coordorigin="11557,4866" coordsize="0,3629" path="m11557,8496l11557,4866e" filled="f" stroked="t" strokeweight=".478649pt" strokecolor="#4F4F4F">
                <v:path arrowok="t"/>
              </v:shape>
            </v:group>
            <v:group style="position:absolute;left:4854;top:5164;width:2;height:235" coordorigin="4854,5164" coordsize="2,235">
              <v:shape style="position:absolute;left:4854;top:5164;width:2;height:235" coordorigin="4854,5164" coordsize="0,235" path="m4854,5399l4854,5164e" filled="f" stroked="t" strokeweight=".239324pt" strokecolor="#000000">
                <v:path arrowok="t"/>
              </v:shape>
            </v:group>
            <v:group style="position:absolute;left:4887;top:5415;width:2073;height:2" coordorigin="4887,5415" coordsize="2073,2">
              <v:shape style="position:absolute;left:4887;top:5415;width:2073;height:2" coordorigin="4887,5415" coordsize="2073,0" path="m4887,5415l6960,5415e" filled="f" stroked="t" strokeweight=".478649pt" strokecolor="#383838">
                <v:path arrowok="t"/>
              </v:shape>
            </v:group>
            <v:group style="position:absolute;left:6433;top:5415;width:2714;height:2" coordorigin="6433,5415" coordsize="2714,2">
              <v:shape style="position:absolute;left:6433;top:5415;width:2714;height:2" coordorigin="6433,5415" coordsize="2714,0" path="m6433,5415l9147,5415e" filled="f" stroked="t" strokeweight=".957298pt" strokecolor="#545454">
                <v:path arrowok="t"/>
              </v:shape>
            </v:group>
            <v:group style="position:absolute;left:9090;top:5413;width:876;height:2" coordorigin="9090,5413" coordsize="876,2">
              <v:shape style="position:absolute;left:9090;top:5413;width:876;height:2" coordorigin="9090,5413" coordsize="876,0" path="m9090,5413l9965,5413e" filled="f" stroked="t" strokeweight=".478649pt" strokecolor="#1C1C1C">
                <v:path arrowok="t"/>
              </v:shape>
            </v:group>
            <v:group style="position:absolute;left:9908;top:5408;width:1656;height:2" coordorigin="9908,5408" coordsize="1656,2">
              <v:shape style="position:absolute;left:9908;top:5408;width:1656;height:2" coordorigin="9908,5408" coordsize="1656,0" path="m9908,5408l11564,5408e" filled="f" stroked="t" strokeweight=".957298pt" strokecolor="#575757">
                <v:path arrowok="t"/>
              </v:shape>
            </v:group>
            <v:group style="position:absolute;left:2317;top:5370;width:2;height:283" coordorigin="2317,5370" coordsize="2,283">
              <v:shape style="position:absolute;left:2317;top:5370;width:2;height:283" coordorigin="2317,5370" coordsize="0,283" path="m2317,5653l2317,5370e" filled="f" stroked="t" strokeweight=".478649pt" strokecolor="#232323">
                <v:path arrowok="t"/>
              </v:shape>
            </v:group>
            <v:group style="position:absolute;left:4854;top:5399;width:2;height:465" coordorigin="4854,5399" coordsize="2,465">
              <v:shape style="position:absolute;left:4854;top:5399;width:2;height:465" coordorigin="4854,5399" coordsize="0,465" path="m4854,5864l4854,5399e" filled="f" stroked="t" strokeweight=".239324pt" strokecolor="#2F2F2F">
                <v:path arrowok="t"/>
              </v:shape>
            </v:group>
            <v:group style="position:absolute;left:3705;top:5636;width:814;height:2" coordorigin="3705,5636" coordsize="814,2">
              <v:shape style="position:absolute;left:3705;top:5636;width:814;height:2" coordorigin="3705,5636" coordsize="814,0" path="m3705,5636l4518,5636e" filled="f" stroked="t" strokeweight="1.196622pt" strokecolor="#676767">
                <v:path arrowok="t"/>
              </v:shape>
            </v:group>
            <v:group style="position:absolute;left:2312;top:5634;width:9252;height:2" coordorigin="2312,5634" coordsize="9252,2">
              <v:shape style="position:absolute;left:2312;top:5634;width:9252;height:2" coordorigin="2312,5634" coordsize="9252,0" path="m2312,5634l11564,5634e" filled="f" stroked="t" strokeweight=".957298pt" strokecolor="#4B4B4B">
                <v:path arrowok="t"/>
              </v:shape>
            </v:group>
            <v:group style="position:absolute;left:258;top:5869;width:1273;height:2" coordorigin="258,5869" coordsize="1273,2">
              <v:shape style="position:absolute;left:258;top:5869;width:1273;height:2" coordorigin="258,5869" coordsize="1273,0" path="m258,5869l1532,5869e" filled="f" stroked="t" strokeweight=".957298pt" strokecolor="#4B4B4B">
                <v:path arrowok="t"/>
              </v:shape>
            </v:group>
            <v:group style="position:absolute;left:1460;top:5866;width:905;height:2" coordorigin="1460,5866" coordsize="905,2">
              <v:shape style="position:absolute;left:1460;top:5866;width:905;height:2" coordorigin="1460,5866" coordsize="905,0" path="m1460,5866l2365,5866e" filled="f" stroked="t" strokeweight=".717973pt" strokecolor="#343434">
                <v:path arrowok="t"/>
              </v:shape>
            </v:group>
            <v:group style="position:absolute;left:2317;top:5595;width:2;height:537" coordorigin="2317,5595" coordsize="2,537">
              <v:shape style="position:absolute;left:2317;top:5595;width:2;height:537" coordorigin="2317,5595" coordsize="0,537" path="m2317,6132l2317,5595e" filled="f" stroked="t" strokeweight=".717973pt" strokecolor="#3B3B3B">
                <v:path arrowok="t"/>
              </v:shape>
            </v:group>
            <v:group style="position:absolute;left:2288;top:5864;width:9276;height:2" coordorigin="2288,5864" coordsize="9276,2">
              <v:shape style="position:absolute;left:2288;top:5864;width:9276;height:2" coordorigin="2288,5864" coordsize="9276,0" path="m2288,5864l11564,5864e" filled="f" stroked="t" strokeweight=".957298pt" strokecolor="#4B4B4B">
                <v:path arrowok="t"/>
              </v:shape>
            </v:group>
            <v:group style="position:absolute;left:4885;top:5801;width:2;height:331" coordorigin="4885,5801" coordsize="2,331">
              <v:shape style="position:absolute;left:4885;top:5801;width:2;height:331" coordorigin="4885,5801" coordsize="0,331" path="m4885,6132l4885,5801e" filled="f" stroked="t" strokeweight=".957298pt" strokecolor="#3F3F3F">
                <v:path arrowok="t"/>
              </v:shape>
            </v:group>
            <v:group style="position:absolute;left:7816;top:5854;width:2;height:863" coordorigin="7816,5854" coordsize="2,863">
              <v:shape style="position:absolute;left:7816;top:5854;width:2;height:863" coordorigin="7816,5854" coordsize="0,863" path="m7816,6717l7816,5854e" filled="f" stroked="t" strokeweight=".717973pt" strokecolor="#575757">
                <v:path arrowok="t"/>
              </v:shape>
            </v:group>
            <v:group style="position:absolute;left:2317;top:6075;width:2;height:1314" coordorigin="2317,6075" coordsize="2,1314">
              <v:shape style="position:absolute;left:2317;top:6075;width:2;height:1314" coordorigin="2317,6075" coordsize="0,1314" path="m2317,7388l2317,6075e" filled="f" stroked="t" strokeweight=".957298pt" strokecolor="#444444">
                <v:path arrowok="t"/>
              </v:shape>
            </v:group>
            <v:group style="position:absolute;left:2307;top:6290;width:1374;height:2" coordorigin="2307,6290" coordsize="1374,2">
              <v:shape style="position:absolute;left:2307;top:6290;width:1374;height:2" coordorigin="2307,6290" coordsize="1374,0" path="m2307,6290l3681,6290e" filled="f" stroked="t" strokeweight=".478649pt" strokecolor="#2B2B2B">
                <v:path arrowok="t"/>
              </v:shape>
            </v:group>
            <v:group style="position:absolute;left:4885;top:6060;width:2;height:662" coordorigin="4885,6060" coordsize="2,662">
              <v:shape style="position:absolute;left:4885;top:6060;width:2;height:662" coordorigin="4885,6060" coordsize="0,662" path="m4885,6722l4885,6060e" filled="f" stroked="t" strokeweight=".957298pt" strokecolor="#646464">
                <v:path arrowok="t"/>
              </v:shape>
            </v:group>
            <v:group style="position:absolute;left:3389;top:6288;width:5758;height:2" coordorigin="3389,6288" coordsize="5758,2">
              <v:shape style="position:absolute;left:3389;top:6288;width:5758;height:2" coordorigin="3389,6288" coordsize="5758,0" path="m3389,6288l9147,6288e" filled="f" stroked="t" strokeweight=".957298pt" strokecolor="#4B4B4B">
                <v:path arrowok="t"/>
              </v:shape>
            </v:group>
            <v:group style="position:absolute;left:9090;top:6286;width:273;height:2" coordorigin="9090,6286" coordsize="273,2">
              <v:shape style="position:absolute;left:9090;top:6286;width:273;height:2" coordorigin="9090,6286" coordsize="273,0" path="m9090,6286l9362,6286e" filled="f" stroked="t" strokeweight=".478649pt" strokecolor="#1C1C1C">
                <v:path arrowok="t"/>
              </v:shape>
            </v:group>
            <v:group style="position:absolute;left:9305;top:6281;width:661;height:2" coordorigin="9305,6281" coordsize="661,2">
              <v:shape style="position:absolute;left:9305;top:6281;width:661;height:2" coordorigin="9305,6281" coordsize="661,0" path="m9305,6281l9965,6281e" filled="f" stroked="t" strokeweight=".717973pt" strokecolor="#3F3F3F">
                <v:path arrowok="t"/>
              </v:shape>
            </v:group>
            <v:group style="position:absolute;left:9597;top:6283;width:1967;height:2" coordorigin="9597,6283" coordsize="1967,2">
              <v:shape style="position:absolute;left:9597;top:6283;width:1967;height:2" coordorigin="9597,6283" coordsize="1967,0" path="m9597,6283l11564,6283e" filled="f" stroked="t" strokeweight=".957298pt" strokecolor="#5B5B5B">
                <v:path arrowok="t"/>
              </v:shape>
            </v:group>
            <v:group style="position:absolute;left:263;top:6247;width:2;height:312" coordorigin="263,6247" coordsize="2,312">
              <v:shape style="position:absolute;left:263;top:6247;width:2;height:312" coordorigin="263,6247" coordsize="0,312" path="m263,6559l263,6247e" filled="f" stroked="t" strokeweight=".478649pt" strokecolor="#2B2B2B">
                <v:path arrowok="t"/>
              </v:shape>
            </v:group>
            <v:group style="position:absolute;left:263;top:6501;width:2;height:225" coordorigin="263,6501" coordsize="2,225">
              <v:shape style="position:absolute;left:263;top:6501;width:2;height:225" coordorigin="263,6501" coordsize="0,225" path="m263,6727l263,6501e" filled="f" stroked="t" strokeweight=".478649pt" strokecolor="#181818">
                <v:path arrowok="t"/>
              </v:shape>
            </v:group>
            <v:group style="position:absolute;left:2307;top:6717;width:1972;height:2" coordorigin="2307,6717" coordsize="1972,2">
              <v:shape style="position:absolute;left:2307;top:6717;width:1972;height:2" coordorigin="2307,6717" coordsize="1972,0" path="m2307,6717l4279,6717e" filled="f" stroked="t" strokeweight=".957298pt" strokecolor="#444444">
                <v:path arrowok="t"/>
              </v:shape>
            </v:group>
            <v:group style="position:absolute;left:4155;top:6715;width:732;height:2" coordorigin="4155,6715" coordsize="732,2">
              <v:shape style="position:absolute;left:4155;top:6715;width:732;height:2" coordorigin="4155,6715" coordsize="732,0" path="m4155,6715l4887,6715e" filled="f" stroked="t" strokeweight=".717973pt" strokecolor="#2F2F2F">
                <v:path arrowok="t"/>
              </v:shape>
            </v:group>
            <v:group style="position:absolute;left:4825;top:6715;width:2580;height:2" coordorigin="4825,6715" coordsize="2580,2">
              <v:shape style="position:absolute;left:4825;top:6715;width:2580;height:2" coordorigin="4825,6715" coordsize="2580,0" path="m4825,6715l7405,6715e" filled="f" stroked="t" strokeweight=".957298pt" strokecolor="#4F4F4F">
                <v:path arrowok="t"/>
              </v:shape>
            </v:group>
            <v:group style="position:absolute;left:7347;top:6712;width:498;height:2" coordorigin="7347,6712" coordsize="498,2">
              <v:shape style="position:absolute;left:7347;top:6712;width:498;height:2" coordorigin="7347,6712" coordsize="498,0" path="m7347,6712l7845,6712e" filled="f" stroked="t" strokeweight=".478649pt" strokecolor="#181818">
                <v:path arrowok="t"/>
              </v:shape>
            </v:group>
            <v:group style="position:absolute;left:7768;top:6710;width:3796;height:2" coordorigin="7768,6710" coordsize="3796,2">
              <v:shape style="position:absolute;left:7768;top:6710;width:3796;height:2" coordorigin="7768,6710" coordsize="3796,0" path="m7768,6710l11564,6710e" filled="f" stroked="t" strokeweight=".957298pt" strokecolor="#4F4F4F">
                <v:path arrowok="t"/>
              </v:shape>
            </v:group>
            <v:group style="position:absolute;left:263;top:6669;width:2;height:307" coordorigin="263,6669" coordsize="2,307">
              <v:shape style="position:absolute;left:263;top:6669;width:2;height:307" coordorigin="263,6669" coordsize="0,307" path="m263,6976l263,6669e" filled="f" stroked="t" strokeweight=".478649pt" strokecolor="#2F2F2F">
                <v:path arrowok="t"/>
              </v:shape>
            </v:group>
            <v:group style="position:absolute;left:785;top:6935;width:732;height:2" coordorigin="785,6935" coordsize="732,2">
              <v:shape style="position:absolute;left:785;top:6935;width:732;height:2" coordorigin="785,6935" coordsize="732,0" path="m785,6935l1517,6935e" filled="f" stroked="t" strokeweight=".957298pt" strokecolor="#5B5B5B">
                <v:path arrowok="t"/>
              </v:shape>
            </v:group>
            <v:group style="position:absolute;left:258;top:6933;width:8889;height:2" coordorigin="258,6933" coordsize="8889,2">
              <v:shape style="position:absolute;left:258;top:6933;width:8889;height:2" coordorigin="258,6933" coordsize="8889,0" path="m258,6933l9147,6933e" filled="f" stroked="t" strokeweight=".957298pt" strokecolor="#484848">
                <v:path arrowok="t"/>
              </v:shape>
            </v:group>
            <v:group style="position:absolute;left:9090;top:6928;width:876;height:2" coordorigin="9090,6928" coordsize="876,2">
              <v:shape style="position:absolute;left:9090;top:6928;width:876;height:2" coordorigin="9090,6928" coordsize="876,0" path="m9090,6928l9965,6928e" filled="f" stroked="t" strokeweight=".478649pt" strokecolor="#181818">
                <v:path arrowok="t"/>
              </v:shape>
            </v:group>
            <v:group style="position:absolute;left:9908;top:6926;width:1656;height:2" coordorigin="9908,6926" coordsize="1656,2">
              <v:shape style="position:absolute;left:9908;top:6926;width:1656;height:2" coordorigin="9908,6926" coordsize="1656,0" path="m9908,6926l11564,6926e" filled="f" stroked="t" strokeweight=".957298pt" strokecolor="#5B5B5B">
                <v:path arrowok="t"/>
              </v:shape>
            </v:group>
            <v:group style="position:absolute;left:258;top:7360;width:11306;height:2" coordorigin="258,7360" coordsize="11306,2">
              <v:shape style="position:absolute;left:258;top:7360;width:11306;height:2" coordorigin="258,7360" coordsize="11306,0" path="m258,7360l11564,7360e" filled="f" stroked="t" strokeweight=".957298pt" strokecolor="#4B4B4B">
                <v:path arrowok="t"/>
              </v:shape>
            </v:group>
            <v:group style="position:absolute;left:2321;top:7312;width:2;height:949" coordorigin="2321,7312" coordsize="2,949">
              <v:shape style="position:absolute;left:2321;top:7312;width:2;height:949" coordorigin="2321,7312" coordsize="0,949" path="m2321,8261l2321,7312e" filled="f" stroked="t" strokeweight=".478649pt" strokecolor="#1C1C1C">
                <v:path arrowok="t"/>
              </v:shape>
            </v:group>
            <v:group style="position:absolute;left:4854;top:7340;width:2;height:240" coordorigin="4854,7340" coordsize="2,240">
              <v:shape style="position:absolute;left:4854;top:7340;width:2;height:240" coordorigin="4854,7340" coordsize="0,240" path="m4854,7580l4854,7340e" filled="f" stroked="t" strokeweight=".239324pt" strokecolor="#545454">
                <v:path arrowok="t"/>
              </v:shape>
            </v:group>
            <v:group style="position:absolute;left:9090;top:7578;width:345;height:2" coordorigin="9090,7578" coordsize="345,2">
              <v:shape style="position:absolute;left:9090;top:7578;width:345;height:2" coordorigin="9090,7578" coordsize="345,0" path="m9090,7578l9434,7578e" filled="f" stroked="t" strokeweight=".717973pt" strokecolor="#383838">
                <v:path arrowok="t"/>
              </v:shape>
            </v:group>
            <v:group style="position:absolute;left:4892;top:7578;width:6672;height:2" coordorigin="4892,7578" coordsize="6672,2">
              <v:shape style="position:absolute;left:4892;top:7578;width:6672;height:2" coordorigin="4892,7578" coordsize="6672,0" path="m4892,7578l11564,7578e" filled="f" stroked="t" strokeweight=".957298pt" strokecolor="#4B4B4B">
                <v:path arrowok="t"/>
              </v:shape>
            </v:group>
            <v:group style="position:absolute;left:4854;top:7580;width:2;height:221" coordorigin="4854,7580" coordsize="2,221">
              <v:shape style="position:absolute;left:4854;top:7580;width:2;height:221" coordorigin="4854,7580" coordsize="0,221" path="m4854,7801l4854,7580e" filled="f" stroked="t" strokeweight=".239324pt" strokecolor="#000000">
                <v:path arrowok="t"/>
              </v:shape>
            </v:group>
            <v:group style="position:absolute;left:4892;top:7798;width:1905;height:2" coordorigin="4892,7798" coordsize="1905,2">
              <v:shape style="position:absolute;left:4892;top:7798;width:1905;height:2" coordorigin="4892,7798" coordsize="1905,0" path="m4892,7798l6797,7798e" filled="f" stroked="t" strokeweight=".957298pt" strokecolor="#4F4F4F">
                <v:path arrowok="t"/>
              </v:shape>
            </v:group>
            <v:group style="position:absolute;left:6739;top:7796;width:1096;height:2" coordorigin="6739,7796" coordsize="1096,2">
              <v:shape style="position:absolute;left:6739;top:7796;width:1096;height:2" coordorigin="6739,7796" coordsize="1096,0" path="m6739,7796l7835,7796e" filled="f" stroked="t" strokeweight=".478649pt" strokecolor="#181818">
                <v:path arrowok="t"/>
              </v:shape>
            </v:group>
            <v:group style="position:absolute;left:7778;top:7796;width:3786;height:2" coordorigin="7778,7796" coordsize="3786,2">
              <v:shape style="position:absolute;left:7778;top:7796;width:3786;height:2" coordorigin="7778,7796" coordsize="3786,0" path="m7778,7796l11564,7796e" filled="f" stroked="t" strokeweight=".717973pt" strokecolor="#4B4B4B">
                <v:path arrowok="t"/>
              </v:shape>
            </v:group>
            <v:group style="position:absolute;left:268;top:7772;width:2;height:268" coordorigin="268,7772" coordsize="2,268">
              <v:shape style="position:absolute;left:268;top:7772;width:2;height:268" coordorigin="268,7772" coordsize="0,268" path="m268,8040l268,7772e" filled="f" stroked="t" strokeweight=".957298pt" strokecolor="#606060">
                <v:path arrowok="t"/>
              </v:shape>
            </v:group>
            <v:group style="position:absolute;left:258;top:8019;width:6538;height:2" coordorigin="258,8019" coordsize="6538,2">
              <v:shape style="position:absolute;left:258;top:8019;width:6538;height:2" coordorigin="258,8019" coordsize="6538,0" path="m258,8019l6797,8019e" filled="f" stroked="t" strokeweight=".957298pt" strokecolor="#484848">
                <v:path arrowok="t"/>
              </v:shape>
            </v:group>
            <v:group style="position:absolute;left:4854;top:7801;width:2;height:211" coordorigin="4854,7801" coordsize="2,211">
              <v:shape style="position:absolute;left:4854;top:7801;width:2;height:211" coordorigin="4854,7801" coordsize="0,211" path="m4854,8012l4854,7801e" filled="f" stroked="t" strokeweight=".239324pt" strokecolor="#383838">
                <v:path arrowok="t"/>
              </v:shape>
            </v:group>
            <v:group style="position:absolute;left:6739;top:8012;width:665;height:2" coordorigin="6739,8012" coordsize="665,2">
              <v:shape style="position:absolute;left:6739;top:8012;width:665;height:2" coordorigin="6739,8012" coordsize="665,0" path="m6739,8012l7405,8012e" filled="f" stroked="t" strokeweight=".717973pt" strokecolor="#2F2F2F">
                <v:path arrowok="t"/>
              </v:shape>
            </v:group>
            <v:group style="position:absolute;left:7218;top:8012;width:4346;height:2" coordorigin="7218,8012" coordsize="4346,2">
              <v:shape style="position:absolute;left:7218;top:8012;width:4346;height:2" coordorigin="7218,8012" coordsize="4346,0" path="m7218,8012l11564,8012e" filled="f" stroked="t" strokeweight=".957298pt" strokecolor="#4F4F4F">
                <v:path arrowok="t"/>
              </v:shape>
            </v:group>
            <v:group style="position:absolute;left:2321;top:8203;width:2;height:292" coordorigin="2321,8203" coordsize="2,292">
              <v:shape style="position:absolute;left:2321;top:8203;width:2;height:292" coordorigin="2321,8203" coordsize="0,292" path="m2321,8496l2321,8203e" filled="f" stroked="t" strokeweight=".478649pt" strokecolor="#2F2F2F">
                <v:path arrowok="t"/>
              </v:shape>
            </v:group>
            <v:group style="position:absolute;left:275;top:8438;width:2;height:6904" coordorigin="275,8438" coordsize="2,6904">
              <v:shape style="position:absolute;left:275;top:8438;width:2;height:6904" coordorigin="275,8438" coordsize="0,6904" path="m275,15342l275,8438e" filled="f" stroked="t" strokeweight=".717973pt" strokecolor="#444444">
                <v:path arrowok="t"/>
              </v:shape>
            </v:group>
            <v:group style="position:absolute;left:2324;top:8438;width:2;height:849" coordorigin="2324,8438" coordsize="2,849">
              <v:shape style="position:absolute;left:2324;top:8438;width:2;height:849" coordorigin="2324,8438" coordsize="0,849" path="m2324,9287l2324,8438e" filled="f" stroked="t" strokeweight=".957298pt" strokecolor="#4F4F4F">
                <v:path arrowok="t"/>
              </v:shape>
            </v:group>
            <v:group style="position:absolute;left:263;top:8827;width:6696;height:2" coordorigin="263,8827" coordsize="6696,2">
              <v:shape style="position:absolute;left:263;top:8827;width:6696;height:2" coordorigin="263,8827" coordsize="6696,0" path="m263,8827l6960,8827e" filled="f" stroked="t" strokeweight=".957298pt" strokecolor="#4B4B4B">
                <v:path arrowok="t"/>
              </v:shape>
            </v:group>
            <v:group style="position:absolute;left:6299;top:8824;width:517;height:2" coordorigin="6299,8824" coordsize="517,2">
              <v:shape style="position:absolute;left:6299;top:8824;width:517;height:2" coordorigin="6299,8824" coordsize="517,0" path="m6299,8824l6816,8824e" filled="f" stroked="t" strokeweight="1.196622pt" strokecolor="#6B6B6B">
                <v:path arrowok="t"/>
              </v:shape>
            </v:group>
            <v:group style="position:absolute;left:6902;top:8822;width:503;height:2" coordorigin="6902,8822" coordsize="503,2">
              <v:shape style="position:absolute;left:6902;top:8822;width:503;height:2" coordorigin="6902,8822" coordsize="503,0" path="m6902,8822l7405,8822e" filled="f" stroked="t" strokeweight=".478649pt" strokecolor="#1F1F1F">
                <v:path arrowok="t"/>
              </v:shape>
            </v:group>
            <v:group style="position:absolute;left:7347;top:8820;width:4217;height:2" coordorigin="7347,8820" coordsize="4217,2">
              <v:shape style="position:absolute;left:7347;top:8820;width:4217;height:2" coordorigin="7347,8820" coordsize="4217,0" path="m7347,8820l11564,8820e" filled="f" stroked="t" strokeweight=".957298pt" strokecolor="#4B4B4B">
                <v:path arrowok="t"/>
              </v:shape>
            </v:group>
            <v:group style="position:absolute;left:11562;top:8438;width:2;height:101" coordorigin="11562,8438" coordsize="2,101">
              <v:shape style="position:absolute;left:11562;top:8438;width:2;height:101" coordorigin="11562,8438" coordsize="0,101" path="m11562,8539l11562,8438e" filled="f" stroked="t" strokeweight=".239324pt" strokecolor="#545454">
                <v:path arrowok="t"/>
              </v:shape>
            </v:group>
            <v:group style="position:absolute;left:11562;top:8860;width:2;height:230" coordorigin="11562,8860" coordsize="2,230">
              <v:shape style="position:absolute;left:11562;top:8860;width:2;height:230" coordorigin="11562,8860" coordsize="0,230" path="m11562,9090l11562,8860e" filled="f" stroked="t" strokeweight=".239324pt" strokecolor="#747474">
                <v:path arrowok="t"/>
              </v:shape>
            </v:group>
            <v:group style="position:absolute;left:11562;top:9033;width:2;height:254" coordorigin="11562,9033" coordsize="2,254">
              <v:shape style="position:absolute;left:11562;top:9033;width:2;height:254" coordorigin="11562,9033" coordsize="0,254" path="m11562,9287l11562,9033e" filled="f" stroked="t" strokeweight=".239324pt" strokecolor="#878787">
                <v:path arrowok="t"/>
              </v:shape>
            </v:group>
            <v:group style="position:absolute;left:2321;top:9229;width:2;height:288" coordorigin="2321,9229" coordsize="2,288">
              <v:shape style="position:absolute;left:2321;top:9229;width:2;height:288" coordorigin="2321,9229" coordsize="0,288" path="m2321,9517l2321,9229e" filled="f" stroked="t" strokeweight=".717973pt" strokecolor="#383838">
                <v:path arrowok="t"/>
              </v:shape>
            </v:group>
            <v:group style="position:absolute;left:11531;top:9258;width:2;height:216" coordorigin="11531,9258" coordsize="2,216">
              <v:shape style="position:absolute;left:11531;top:9258;width:2;height:216" coordorigin="11531,9258" coordsize="0,216" path="m11531,9474l11531,9258e" filled="f" stroked="t" strokeweight=".239324pt" strokecolor="#000000">
                <v:path arrowok="t"/>
              </v:shape>
            </v:group>
            <v:group style="position:absolute;left:263;top:10088;width:1254;height:2" coordorigin="263,10088" coordsize="1254,2">
              <v:shape style="position:absolute;left:263;top:10088;width:1254;height:2" coordorigin="263,10088" coordsize="1254,0" path="m263,10088l1517,10088e" filled="f" stroked="t" strokeweight=".717973pt" strokecolor="#444444">
                <v:path arrowok="t"/>
              </v:shape>
            </v:group>
            <v:group style="position:absolute;left:2333;top:9445;width:2;height:1927" coordorigin="2333,9445" coordsize="2,1927">
              <v:shape style="position:absolute;left:2333;top:9445;width:2;height:1927" coordorigin="2333,9445" coordsize="0,1927" path="m2333,11373l2333,9445e" filled="f" stroked="t" strokeweight=".957298pt" strokecolor="#484848">
                <v:path arrowok="t"/>
              </v:shape>
            </v:group>
            <v:group style="position:absolute;left:1460;top:10078;width:7687;height:2" coordorigin="1460,10078" coordsize="7687,2">
              <v:shape style="position:absolute;left:1460;top:10078;width:7687;height:2" coordorigin="1460,10078" coordsize="7687,0" path="m1460,10078l9147,10078e" filled="f" stroked="t" strokeweight=".957298pt" strokecolor="#4B4B4B">
                <v:path arrowok="t"/>
              </v:shape>
            </v:group>
            <v:group style="position:absolute;left:9090;top:10073;width:876;height:2" coordorigin="9090,10073" coordsize="876,2">
              <v:shape style="position:absolute;left:9090;top:10073;width:876;height:2" coordorigin="9090,10073" coordsize="876,0" path="m9090,10073l9965,10073e" filled="f" stroked="t" strokeweight=".478649pt" strokecolor="#232323">
                <v:path arrowok="t"/>
              </v:shape>
            </v:group>
            <v:group style="position:absolute;left:9822;top:10071;width:1742;height:2" coordorigin="9822,10071" coordsize="1742,2">
              <v:shape style="position:absolute;left:9822;top:10071;width:1742;height:2" coordorigin="9822,10071" coordsize="1742,0" path="m9822,10071l11564,10071e" filled="f" stroked="t" strokeweight=".957298pt" strokecolor="#575757">
                <v:path arrowok="t"/>
              </v:shape>
            </v:group>
            <v:group style="position:absolute;left:11531;top:9474;width:2;height:2105" coordorigin="11531,9474" coordsize="2,2105">
              <v:shape style="position:absolute;left:11531;top:9474;width:2;height:2105" coordorigin="11531,9474" coordsize="0,2105" path="m11531,11579l11531,9474e" filled="f" stroked="t" strokeweight=".239324pt" strokecolor="#575757">
                <v:path arrowok="t"/>
              </v:shape>
            </v:group>
            <v:group style="position:absolute;left:268;top:10419;width:6213;height:2" coordorigin="268,10419" coordsize="6213,2">
              <v:shape style="position:absolute;left:268;top:10419;width:6213;height:2" coordorigin="268,10419" coordsize="6213,0" path="m268,10419l6481,10419e" filled="f" stroked="t" strokeweight=".957298pt" strokecolor="#484848">
                <v:path arrowok="t"/>
              </v:shape>
            </v:group>
            <v:group style="position:absolute;left:6299;top:10411;width:498;height:2" coordorigin="6299,10411" coordsize="498,2">
              <v:shape style="position:absolute;left:6299;top:10411;width:498;height:2" coordorigin="6299,10411" coordsize="498,0" path="m6299,10411l6797,10411e" filled="f" stroked="t" strokeweight=".478649pt" strokecolor="#343434">
                <v:path arrowok="t"/>
              </v:shape>
            </v:group>
            <v:group style="position:absolute;left:6739;top:10414;width:220;height:2" coordorigin="6739,10414" coordsize="220,2">
              <v:shape style="position:absolute;left:6739;top:10414;width:220;height:2" coordorigin="6739,10414" coordsize="220,0" path="m6739,10414l6960,10414e" filled="f" stroked="t" strokeweight=".478649pt" strokecolor="#181818">
                <v:path arrowok="t"/>
              </v:shape>
            </v:group>
            <v:group style="position:absolute;left:6902;top:10409;width:933;height:2" coordorigin="6902,10409" coordsize="933,2">
              <v:shape style="position:absolute;left:6902;top:10409;width:933;height:2" coordorigin="6902,10409" coordsize="933,0" path="m6902,10409l7835,10409e" filled="f" stroked="t" strokeweight=".717973pt" strokecolor="#2F2F2F">
                <v:path arrowok="t"/>
              </v:shape>
            </v:group>
            <v:group style="position:absolute;left:7515;top:10411;width:1848;height:2" coordorigin="7515,10411" coordsize="1848,2">
              <v:shape style="position:absolute;left:7515;top:10411;width:1848;height:2" coordorigin="7515,10411" coordsize="1848,0" path="m7515,10411l9362,10411e" filled="f" stroked="t" strokeweight=".957298pt" strokecolor="#545454">
                <v:path arrowok="t"/>
              </v:shape>
            </v:group>
            <v:group style="position:absolute;left:9305;top:10409;width:661;height:2" coordorigin="9305,10409" coordsize="661,2">
              <v:shape style="position:absolute;left:9305;top:10409;width:661;height:2" coordorigin="9305,10409" coordsize="661,0" path="m9305,10409l9965,10409e" filled="f" stroked="t" strokeweight=".478649pt" strokecolor="#0F0F0F">
                <v:path arrowok="t"/>
              </v:shape>
            </v:group>
            <v:group style="position:absolute;left:9908;top:10409;width:1656;height:2" coordorigin="9908,10409" coordsize="1656,2">
              <v:shape style="position:absolute;left:9908;top:10409;width:1656;height:2" coordorigin="9908,10409" coordsize="1656,0" path="m9908,10409l11564,10409e" filled="f" stroked="t" strokeweight=".717973pt" strokecolor="#484848">
                <v:path arrowok="t"/>
              </v:shape>
            </v:group>
            <v:group style="position:absolute;left:579;top:10653;width:3872;height:2" coordorigin="579,10653" coordsize="3872,2">
              <v:shape style="position:absolute;left:579;top:10653;width:3872;height:2" coordorigin="579,10653" coordsize="3872,0" path="m579,10653l4451,10653e" filled="f" stroked="t" strokeweight=".957298pt" strokecolor="#545454">
                <v:path arrowok="t"/>
              </v:shape>
            </v:group>
            <v:group style="position:absolute;left:4169;top:10653;width:713;height:2" coordorigin="4169,10653" coordsize="713,2">
              <v:shape style="position:absolute;left:4169;top:10653;width:713;height:2" coordorigin="4169,10653" coordsize="713,0" path="m4169,10653l4882,10653e" filled="f" stroked="t" strokeweight=".717973pt" strokecolor="#383838">
                <v:path arrowok="t"/>
              </v:shape>
            </v:group>
            <v:group style="position:absolute;left:4825;top:10646;width:2613;height:2" coordorigin="4825,10646" coordsize="2613,2">
              <v:shape style="position:absolute;left:4825;top:10646;width:2613;height:2" coordorigin="4825,10646" coordsize="2613,0" path="m4825,10646l7438,10646e" filled="f" stroked="t" strokeweight=".957298pt" strokecolor="#4F4F4F">
                <v:path arrowok="t"/>
              </v:shape>
            </v:group>
            <v:group style="position:absolute;left:7347;top:10644;width:1024;height:2" coordorigin="7347,10644" coordsize="1024,2">
              <v:shape style="position:absolute;left:7347;top:10644;width:1024;height:2" coordorigin="7347,10644" coordsize="1024,0" path="m7347,10644l8372,10644e" filled="f" stroked="t" strokeweight=".478649pt" strokecolor="#1F1F1F">
                <v:path arrowok="t"/>
              </v:shape>
            </v:group>
            <v:group style="position:absolute;left:8300;top:10644;width:3264;height:2" coordorigin="8300,10644" coordsize="3264,2">
              <v:shape style="position:absolute;left:8300;top:10644;width:3264;height:2" coordorigin="8300,10644" coordsize="3264,0" path="m8300,10644l11564,10644e" filled="f" stroked="t" strokeweight=".957298pt" strokecolor="#484848">
                <v:path arrowok="t"/>
              </v:shape>
            </v:group>
            <v:group style="position:absolute;left:268;top:11133;width:1426;height:2" coordorigin="268,11133" coordsize="1426,2">
              <v:shape style="position:absolute;left:268;top:11133;width:1426;height:2" coordorigin="268,11133" coordsize="1426,0" path="m268,11133l1694,11133e" filled="f" stroked="t" strokeweight=".717973pt" strokecolor="#4F4F4F">
                <v:path arrowok="t"/>
              </v:shape>
            </v:group>
            <v:group style="position:absolute;left:1637;top:11133;width:728;height:2" coordorigin="1637,11133" coordsize="728,2">
              <v:shape style="position:absolute;left:1637;top:11133;width:728;height:2" coordorigin="1637,11133" coordsize="728,0" path="m1637,11133l2365,11133e" filled="f" stroked="t" strokeweight=".478649pt" strokecolor="#2B2B2B">
                <v:path arrowok="t"/>
              </v:shape>
            </v:group>
            <v:group style="position:absolute;left:2183;top:11131;width:2044;height:2" coordorigin="2183,11131" coordsize="2044,2">
              <v:shape style="position:absolute;left:2183;top:11131;width:2044;height:2" coordorigin="2183,11131" coordsize="2044,0" path="m2183,11131l4226,11131e" filled="f" stroked="t" strokeweight=".957298pt" strokecolor="#545454">
                <v:path arrowok="t"/>
              </v:shape>
            </v:group>
            <v:group style="position:absolute;left:4169;top:11128;width:713;height:2" coordorigin="4169,11128" coordsize="713,2">
              <v:shape style="position:absolute;left:4169;top:11128;width:713;height:2" coordorigin="4169,11128" coordsize="713,0" path="m4169,11128l4882,11128e" filled="f" stroked="t" strokeweight=".478649pt" strokecolor="#1F1F1F">
                <v:path arrowok="t"/>
              </v:shape>
            </v:group>
            <v:group style="position:absolute;left:4825;top:11123;width:522;height:2" coordorigin="4825,11123" coordsize="522,2">
              <v:shape style="position:absolute;left:4825;top:11123;width:522;height:2" coordorigin="4825,11123" coordsize="522,0" path="m4825,11123l5347,11123e" filled="f" stroked="t" strokeweight=".717973pt" strokecolor="#383838">
                <v:path arrowok="t"/>
              </v:shape>
            </v:group>
            <v:group style="position:absolute;left:5064;top:11126;width:2341;height:2" coordorigin="5064,11126" coordsize="2341,2">
              <v:shape style="position:absolute;left:5064;top:11126;width:2341;height:2" coordorigin="5064,11126" coordsize="2341,0" path="m5064,11126l7405,11126e" filled="f" stroked="t" strokeweight=".957298pt" strokecolor="#545454">
                <v:path arrowok="t"/>
              </v:shape>
            </v:group>
            <v:group style="position:absolute;left:7347;top:11123;width:488;height:2" coordorigin="7347,11123" coordsize="488,2">
              <v:shape style="position:absolute;left:7347;top:11123;width:488;height:2" coordorigin="7347,11123" coordsize="488,0" path="m7347,11123l7835,11123e" filled="f" stroked="t" strokeweight=".478649pt" strokecolor="#232323">
                <v:path arrowok="t"/>
              </v:shape>
            </v:group>
            <v:group style="position:absolute;left:7778;top:11121;width:3786;height:2" coordorigin="7778,11121" coordsize="3786,2">
              <v:shape style="position:absolute;left:7778;top:11121;width:3786;height:2" coordorigin="7778,11121" coordsize="3786,0" path="m7778,11121l11564,11121e" filled="f" stroked="t" strokeweight=".957298pt" strokecolor="#545454">
                <v:path arrowok="t"/>
              </v:shape>
            </v:group>
            <v:group style="position:absolute;left:268;top:11353;width:1426;height:2" coordorigin="268,11353" coordsize="1426,2">
              <v:shape style="position:absolute;left:268;top:11353;width:1426;height:2" coordorigin="268,11353" coordsize="1426,0" path="m268,11353l1694,11353e" filled="f" stroked="t" strokeweight=".957298pt" strokecolor="#575757">
                <v:path arrowok="t"/>
              </v:shape>
            </v:group>
            <v:group style="position:absolute;left:1637;top:11351;width:728;height:2" coordorigin="1637,11351" coordsize="728,2">
              <v:shape style="position:absolute;left:1637;top:11351;width:728;height:2" coordorigin="1637,11351" coordsize="728,0" path="m1637,11351l2365,11351e" filled="f" stroked="t" strokeweight=".478649pt" strokecolor="#343434">
                <v:path arrowok="t"/>
              </v:shape>
            </v:group>
            <v:group style="position:absolute;left:2355;top:11344;width:2527;height:2" coordorigin="2355,11344" coordsize="2527,2">
              <v:shape style="position:absolute;left:2355;top:11344;width:2527;height:2" coordorigin="2355,11344" coordsize="2527,0" path="m2355,11344l4882,11344e" filled="f" stroked="t" strokeweight=".717973pt" strokecolor="#4B4B4B">
                <v:path arrowok="t"/>
              </v:shape>
            </v:group>
            <v:group style="position:absolute;left:2288;top:11346;width:6921;height:2" coordorigin="2288,11346" coordsize="6921,2">
              <v:shape style="position:absolute;left:2288;top:11346;width:6921;height:2" coordorigin="2288,11346" coordsize="6921,0" path="m2288,11346l9209,11346e" filled="f" stroked="t" strokeweight=".957298pt" strokecolor="#4F4F4F">
                <v:path arrowok="t"/>
              </v:shape>
            </v:group>
            <v:group style="position:absolute;left:9090;top:11344;width:273;height:2" coordorigin="9090,11344" coordsize="273,2">
              <v:shape style="position:absolute;left:9090;top:11344;width:273;height:2" coordorigin="9090,11344" coordsize="273,0" path="m9090,11344l9362,11344e" filled="f" stroked="t" strokeweight=".717973pt" strokecolor="#3B3B3B">
                <v:path arrowok="t"/>
              </v:shape>
            </v:group>
            <v:group style="position:absolute;left:9305;top:11339;width:661;height:2" coordorigin="9305,11339" coordsize="661,2">
              <v:shape style="position:absolute;left:9305;top:11339;width:661;height:2" coordorigin="9305,11339" coordsize="661,0" path="m9305,11339l9965,11339e" filled="f" stroked="t" strokeweight=".478649pt" strokecolor="#0F0F0F">
                <v:path arrowok="t"/>
              </v:shape>
            </v:group>
            <v:group style="position:absolute;left:9908;top:11339;width:1656;height:2" coordorigin="9908,11339" coordsize="1656,2">
              <v:shape style="position:absolute;left:9908;top:11339;width:1656;height:2" coordorigin="9908,11339" coordsize="1656,0" path="m9908,11339l11564,11339e" filled="f" stroked="t" strokeweight=".717973pt" strokecolor="#444444">
                <v:path arrowok="t"/>
              </v:shape>
            </v:group>
            <v:group style="position:absolute;left:278;top:11593;width:775;height:2" coordorigin="278,11593" coordsize="775,2">
              <v:shape style="position:absolute;left:278;top:11593;width:775;height:2" coordorigin="278,11593" coordsize="775,0" path="m278,11593l1053,11593e" filled="f" stroked="t" strokeweight=".717973pt" strokecolor="#4B4B4B">
                <v:path arrowok="t"/>
              </v:shape>
            </v:group>
            <v:group style="position:absolute;left:943;top:11325;width:2;height:695" coordorigin="943,11325" coordsize="2,695">
              <v:shape style="position:absolute;left:943;top:11325;width:2;height:695" coordorigin="943,11325" coordsize="0,695" path="m943,12020l943,11325e" filled="f" stroked="t" strokeweight=".239324pt" strokecolor="#4F4F4F">
                <v:path arrowok="t"/>
              </v:shape>
            </v:group>
            <v:group style="position:absolute;left:1666;top:11349;width:2;height:930" coordorigin="1666,11349" coordsize="2,930">
              <v:shape style="position:absolute;left:1666;top:11349;width:2;height:930" coordorigin="1666,11349" coordsize="0,930" path="m1666,12279l1666,11349e" filled="f" stroked="t" strokeweight=".957298pt" strokecolor="#4B4B4B">
                <v:path arrowok="t"/>
              </v:shape>
            </v:group>
            <v:group style="position:absolute;left:2345;top:11296;width:2;height:1362" coordorigin="2345,11296" coordsize="2,1362">
              <v:shape style="position:absolute;left:2345;top:11296;width:2;height:1362" coordorigin="2345,11296" coordsize="0,1362" path="m2345,12658l2345,11296e" filled="f" stroked="t" strokeweight="1.196622pt" strokecolor="#484848">
                <v:path arrowok="t"/>
              </v:shape>
            </v:group>
            <v:group style="position:absolute;left:7381;top:11329;width:2;height:1568" coordorigin="7381,11329" coordsize="2,1568">
              <v:shape style="position:absolute;left:7381;top:11329;width:2;height:1568" coordorigin="7381,11329" coordsize="0,1568" path="m7381,12897l7381,11329e" filled="f" stroked="t" strokeweight=".957298pt" strokecolor="#4B4B4B">
                <v:path arrowok="t"/>
              </v:shape>
            </v:group>
            <v:group style="position:absolute;left:914;top:11581;width:10650;height:2" coordorigin="914,11581" coordsize="10650,2">
              <v:shape style="position:absolute;left:914;top:11581;width:10650;height:2" coordorigin="914,11581" coordsize="10650,0" path="m914,11581l11564,11581e" filled="f" stroked="t" strokeweight=".957298pt" strokecolor="#4B4B4B">
                <v:path arrowok="t"/>
              </v:shape>
            </v:group>
            <v:group style="position:absolute;left:2338;top:11512;width:2;height:2915" coordorigin="2338,11512" coordsize="2,2915">
              <v:shape style="position:absolute;left:2338;top:11512;width:2;height:2915" coordorigin="2338,11512" coordsize="0,2915" path="m2338,14427l2338,11512e" filled="f" stroked="t" strokeweight=".957298pt" strokecolor="#484848">
                <v:path arrowok="t"/>
              </v:shape>
            </v:group>
            <v:group style="position:absolute;left:11531;top:11560;width:2;height:460" coordorigin="11531,11560" coordsize="2,460">
              <v:shape style="position:absolute;left:11531;top:11560;width:2;height:460" coordorigin="11531,11560" coordsize="0,460" path="m11531,12020l11531,11560e" filled="f" stroked="t" strokeweight=".239324pt" strokecolor="#232323">
                <v:path arrowok="t"/>
              </v:shape>
            </v:group>
            <v:group style="position:absolute;left:282;top:11991;width:2;height:719" coordorigin="282,11991" coordsize="2,719">
              <v:shape style="position:absolute;left:282;top:11991;width:2;height:719" coordorigin="282,11991" coordsize="0,719" path="m282,12710l282,11991e" filled="f" stroked="t" strokeweight=".478649pt" strokecolor="#131313">
                <v:path arrowok="t"/>
              </v:shape>
            </v:group>
            <v:group style="position:absolute;left:943;top:12020;width:2;height:1424" coordorigin="943,12020" coordsize="2,1424">
              <v:shape style="position:absolute;left:943;top:12020;width:2;height:1424" coordorigin="943,12020" coordsize="0,1424" path="m943,13444l943,12020e" filled="f" stroked="t" strokeweight=".239324pt" strokecolor="#000000">
                <v:path arrowok="t"/>
              </v:shape>
            </v:group>
            <v:group style="position:absolute;left:11531;top:12020;width:2;height:3423" coordorigin="11531,12020" coordsize="2,3423">
              <v:shape style="position:absolute;left:11531;top:12020;width:2;height:3423" coordorigin="11531,12020" coordsize="0,3423" path="m11531,15443l11531,12020e" filled="f" stroked="t" strokeweight=".239324pt" strokecolor="#000000">
                <v:path arrowok="t"/>
              </v:shape>
            </v:group>
            <v:group style="position:absolute;left:1670;top:12212;width:2;height:686" coordorigin="1670,12212" coordsize="2,686">
              <v:shape style="position:absolute;left:1670;top:12212;width:2;height:686" coordorigin="1670,12212" coordsize="0,686" path="m1670,12897l1670,12212e" filled="f" stroked="t" strokeweight=".478649pt" strokecolor="#181818">
                <v:path arrowok="t"/>
              </v:shape>
            </v:group>
            <v:group style="position:absolute;left:290;top:12653;width:2;height:3409" coordorigin="290,12653" coordsize="2,3409">
              <v:shape style="position:absolute;left:290;top:12653;width:2;height:3409" coordorigin="290,12653" coordsize="0,3409" path="m290,16062l290,12653e" filled="f" stroked="t" strokeweight=".717973pt" strokecolor="#4B4B4B">
                <v:path arrowok="t"/>
              </v:shape>
            </v:group>
            <v:group style="position:absolute;left:7386;top:12840;width:2;height:331" coordorigin="7386,12840" coordsize="2,331">
              <v:shape style="position:absolute;left:7386;top:12840;width:2;height:331" coordorigin="7386,12840" coordsize="0,331" path="m7386,13171l7386,12840e" filled="f" stroked="t" strokeweight=".478649pt" strokecolor="#282828">
                <v:path arrowok="t"/>
              </v:shape>
            </v:group>
            <v:group style="position:absolute;left:7807;top:13444;width:3729;height:2" coordorigin="7807,13444" coordsize="3729,2">
              <v:shape style="position:absolute;left:7807;top:13444;width:3729;height:2" coordorigin="7807,13444" coordsize="3729,0" path="m7807,13444l11535,13444e" filled="f" stroked="t" strokeweight=".957298pt" strokecolor="#444F90">
                <v:path arrowok="t"/>
              </v:shape>
            </v:group>
            <v:group style="position:absolute;left:258;top:13751;width:689;height:2" coordorigin="258,13751" coordsize="689,2">
              <v:shape style="position:absolute;left:258;top:13751;width:689;height:2" coordorigin="258,13751" coordsize="689,0" path="m258,13751l948,13751e" filled="f" stroked="t" strokeweight=".239324pt" strokecolor="#2B2B2B">
                <v:path arrowok="t"/>
              </v:shape>
            </v:group>
            <v:group style="position:absolute;left:943;top:13444;width:2;height:312" coordorigin="943,13444" coordsize="2,312">
              <v:shape style="position:absolute;left:943;top:13444;width:2;height:312" coordorigin="943,13444" coordsize="0,312" path="m943,13756l943,13444e" filled="f" stroked="t" strokeweight=".239324pt" strokecolor="#676767">
                <v:path arrowok="t"/>
              </v:shape>
            </v:group>
            <v:group style="position:absolute;left:943;top:13751;width:1393;height:2" coordorigin="943,13751" coordsize="1393,2">
              <v:shape style="position:absolute;left:943;top:13751;width:1393;height:2" coordorigin="943,13751" coordsize="1393,0" path="m943,13751l2336,13751e" filled="f" stroked="t" strokeweight=".239324pt" strokecolor="#5B5B5B">
                <v:path arrowok="t"/>
              </v:shape>
            </v:group>
            <v:group style="position:absolute;left:1673;top:12840;width:2;height:1434" coordorigin="1673,12840" coordsize="2,1434">
              <v:shape style="position:absolute;left:1673;top:12840;width:2;height:1434" coordorigin="1673,12840" coordsize="0,1434" path="m1673,14273l1673,12840e" filled="f" stroked="t" strokeweight=".957298pt" strokecolor="#575757">
                <v:path arrowok="t"/>
              </v:shape>
            </v:group>
            <v:group style="position:absolute;left:7388;top:13113;width:2;height:705" coordorigin="7388,13113" coordsize="2,705">
              <v:shape style="position:absolute;left:7388;top:13113;width:2;height:705" coordorigin="7388,13113" coordsize="0,705" path="m7388,13818l7388,13113e" filled="f" stroked="t" strokeweight=".957298pt" strokecolor="#575757">
                <v:path arrowok="t"/>
              </v:shape>
            </v:group>
            <v:group style="position:absolute;left:943;top:13751;width:2;height:1692" coordorigin="943,13751" coordsize="2,1692">
              <v:shape style="position:absolute;left:943;top:13751;width:2;height:1692" coordorigin="943,13751" coordsize="0,1692" path="m943,15443l943,13751e" filled="f" stroked="t" strokeweight=".239324pt" strokecolor="#000000">
                <v:path arrowok="t"/>
              </v:shape>
            </v:group>
            <v:group style="position:absolute;left:7393;top:13722;width:2;height:1060" coordorigin="7393,13722" coordsize="2,1060">
              <v:shape style="position:absolute;left:7393;top:13722;width:2;height:1060" coordorigin="7393,13722" coordsize="0,1060" path="m7393,14782l7393,13722e" filled="f" stroked="t" strokeweight=".478649pt" strokecolor="#343434">
                <v:path arrowok="t"/>
              </v:shape>
            </v:group>
            <v:group style="position:absolute;left:1675;top:14216;width:2;height:566" coordorigin="1675,14216" coordsize="2,566">
              <v:shape style="position:absolute;left:1675;top:14216;width:2;height:566" coordorigin="1675,14216" coordsize="0,566" path="m1675,14782l1675,14216e" filled="f" stroked="t" strokeweight=".478649pt" strokecolor="#1C1C1C">
                <v:path arrowok="t"/>
              </v:shape>
            </v:group>
            <v:group style="position:absolute;left:2341;top:14216;width:2;height:566" coordorigin="2341,14216" coordsize="2,566">
              <v:shape style="position:absolute;left:2341;top:14216;width:2;height:566" coordorigin="2341,14216" coordsize="0,566" path="m2341,14782l2341,14216e" filled="f" stroked="t" strokeweight=".717973pt" strokecolor="#2B2B2B">
                <v:path arrowok="t"/>
              </v:shape>
            </v:group>
            <v:group style="position:absolute;left:1680;top:14652;width:2;height:1414" coordorigin="1680,14652" coordsize="2,1414">
              <v:shape style="position:absolute;left:1680;top:14652;width:2;height:1414" coordorigin="1680,14652" coordsize="0,1414" path="m1680,16066l1680,14652e" filled="f" stroked="t" strokeweight=".957298pt" strokecolor="#4B4B4B">
                <v:path arrowok="t"/>
              </v:shape>
            </v:group>
            <v:group style="position:absolute;left:2345;top:14724;width:2;height:460" coordorigin="2345,14724" coordsize="2,460">
              <v:shape style="position:absolute;left:2345;top:14724;width:2;height:460" coordorigin="2345,14724" coordsize="0,460" path="m2345,15184l2345,14724e" filled="f" stroked="t" strokeweight=".478649pt" strokecolor="#131313">
                <v:path arrowok="t"/>
              </v:shape>
            </v:group>
            <v:group style="position:absolute;left:2326;top:15156;width:1326;height:2" coordorigin="2326,15156" coordsize="1326,2">
              <v:shape style="position:absolute;left:2326;top:15156;width:1326;height:2" coordorigin="2326,15156" coordsize="1326,0" path="m2326,15156l3652,15156e" filled="f" stroked="t" strokeweight=".239324pt" strokecolor="#4F5493">
                <v:path arrowok="t"/>
              </v:shape>
            </v:group>
            <v:group style="position:absolute;left:2345;top:11119;width:2;height:4938" coordorigin="2345,11119" coordsize="2,4938">
              <v:shape style="position:absolute;left:2345;top:11119;width:2;height:4938" coordorigin="2345,11119" coordsize="0,4938" path="m2345,16057l2345,11119e" filled="f" stroked="t" strokeweight=".717973pt" strokecolor="#343838">
                <v:path arrowok="t"/>
              </v:shape>
            </v:group>
            <v:group style="position:absolute;left:2288;top:16052;width:641;height:2" coordorigin="2288,16052" coordsize="641,2">
              <v:shape style="position:absolute;left:2288;top:16052;width:641;height:2" coordorigin="2288,16052" coordsize="641,0" path="m2288,16052l2929,16052e" filled="f" stroked="t" strokeweight=".478649pt" strokecolor="#282828">
                <v:path arrowok="t"/>
              </v:shape>
            </v:group>
            <v:group style="position:absolute;left:2855;top:14954;width:2;height:700" coordorigin="2855,14954" coordsize="2,700">
              <v:shape style="position:absolute;left:2855;top:14954;width:2;height:700" coordorigin="2855,14954" coordsize="0,700" path="m2855,15654l2855,14954e" filled="f" stroked="t" strokeweight="1.435947pt" strokecolor="#3B488C">
                <v:path arrowok="t"/>
              </v:shape>
            </v:group>
            <v:group style="position:absolute;left:7395;top:14436;width:2;height:1621" coordorigin="7395,14436" coordsize="2,1621">
              <v:shape style="position:absolute;left:7395;top:14436;width:2;height:1621" coordorigin="7395,14436" coordsize="0,1621" path="m7395,16057l7395,14436e" filled="f" stroked="t" strokeweight=".717973pt" strokecolor="#484848">
                <v:path arrowok="t"/>
              </v:shape>
            </v:group>
            <v:group style="position:absolute;left:297;top:15414;width:2;height:652" coordorigin="297,15414" coordsize="2,652">
              <v:shape style="position:absolute;left:297;top:15414;width:2;height:652" coordorigin="297,15414" coordsize="0,652" path="m297,16066l297,15414e" filled="f" stroked="t" strokeweight=".717973pt" strokecolor="#484848">
                <v:path arrowok="t"/>
              </v:shape>
            </v:group>
            <v:group style="position:absolute;left:943;top:15443;width:2;height:604" coordorigin="943,15443" coordsize="2,604">
              <v:shape style="position:absolute;left:943;top:15443;width:2;height:604" coordorigin="943,15443" coordsize="0,604" path="m943,16047l943,15443e" filled="f" stroked="t" strokeweight=".239324pt" strokecolor="#747474">
                <v:path arrowok="t"/>
              </v:shape>
            </v:group>
            <v:group style="position:absolute;left:2350;top:15534;width:2;height:523" coordorigin="2350,15534" coordsize="2,523">
              <v:shape style="position:absolute;left:2350;top:15534;width:2;height:523" coordorigin="2350,15534" coordsize="0,523" path="m2350,16057l2350,15534e" filled="f" stroked="t" strokeweight=".957298pt" strokecolor="#4B4F54">
                <v:path arrowok="t"/>
              </v:shape>
            </v:group>
            <v:group style="position:absolute;left:4169;top:16047;width:713;height:2" coordorigin="4169,16047" coordsize="713,2">
              <v:shape style="position:absolute;left:4169;top:16047;width:713;height:2" coordorigin="4169,16047" coordsize="713,0" path="m4169,16047l4882,16047e" filled="f" stroked="t" strokeweight=".478649pt" strokecolor="#38383B">
                <v:path arrowok="t"/>
              </v:shape>
            </v:group>
            <v:group style="position:absolute;left:4825;top:16042;width:522;height:2" coordorigin="4825,16042" coordsize="522,2">
              <v:shape style="position:absolute;left:4825;top:16042;width:522;height:2" coordorigin="4825,16042" coordsize="522,0" path="m4825,16042l5347,16042e" filled="f" stroked="t" strokeweight=".717973pt" strokecolor="#4B4B4B">
                <v:path arrowok="t"/>
              </v:shape>
            </v:group>
            <v:group style="position:absolute;left:287;top:16050;width:11320;height:2" coordorigin="287,16050" coordsize="11320,2">
              <v:shape style="position:absolute;left:287;top:16050;width:11320;height:2" coordorigin="287,16050" coordsize="11320,0" path="m287,16050l11607,16050e" filled="f" stroked="t" strokeweight=".717973pt" strokecolor="#5B5B5B">
                <v:path arrowok="t"/>
              </v:shape>
            </v:group>
            <v:group style="position:absolute;left:7338;top:16042;width:1034;height:2" coordorigin="7338,16042" coordsize="1034,2">
              <v:shape style="position:absolute;left:7338;top:16042;width:1034;height:2" coordorigin="7338,16042" coordsize="1034,0" path="m7338,16042l8372,16042e" filled="f" stroked="t" strokeweight=".478649pt" strokecolor="#3B3B3B">
                <v:path arrowok="t"/>
              </v:shape>
            </v:group>
            <v:group style="position:absolute;left:11531;top:15443;width:2;height:604" coordorigin="11531,15443" coordsize="2,604">
              <v:shape style="position:absolute;left:11531;top:15443;width:2;height:604" coordorigin="11531,15443" coordsize="0,604" path="m11531,16047l11531,15443e" filled="f" stroked="t" strokeweight=".239324pt" strokecolor="#6B6B6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5"/>
          <w:szCs w:val="25"/>
          <w:color w:val="49494B"/>
          <w:w w:val="75"/>
          <w:position w:val="6"/>
        </w:rPr>
        <w:t>Itfa</w:t>
      </w:r>
      <w:r>
        <w:rPr>
          <w:rFonts w:ascii="Arial" w:hAnsi="Arial" w:cs="Arial" w:eastAsia="Arial"/>
          <w:sz w:val="66"/>
          <w:szCs w:val="66"/>
          <w:color w:val="49494B"/>
          <w:spacing w:val="29"/>
          <w:w w:val="33"/>
          <w:position w:val="6"/>
        </w:rPr>
        <w:t>i</w:t>
      </w:r>
      <w:r>
        <w:rPr>
          <w:rFonts w:ascii="Arial" w:hAnsi="Arial" w:cs="Arial" w:eastAsia="Arial"/>
          <w:sz w:val="66"/>
          <w:szCs w:val="66"/>
          <w:color w:val="4D5287"/>
          <w:spacing w:val="0"/>
          <w:w w:val="158"/>
          <w:position w:val="6"/>
        </w:rPr>
        <w:t>/</w:t>
      </w:r>
      <w:r>
        <w:rPr>
          <w:rFonts w:ascii="Arial" w:hAnsi="Arial" w:cs="Arial" w:eastAsia="Arial"/>
          <w:sz w:val="66"/>
          <w:szCs w:val="66"/>
          <w:color w:val="4D5287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66"/>
          <w:szCs w:val="66"/>
          <w:color w:val="4D5287"/>
          <w:spacing w:val="0"/>
          <w:w w:val="100"/>
          <w:position w:val="6"/>
        </w:rPr>
      </w:r>
      <w:r>
        <w:rPr>
          <w:rFonts w:ascii="Arial" w:hAnsi="Arial" w:cs="Arial" w:eastAsia="Arial"/>
          <w:sz w:val="21"/>
          <w:szCs w:val="21"/>
          <w:color w:val="49494B"/>
          <w:spacing w:val="0"/>
          <w:w w:val="91"/>
          <w:position w:val="10"/>
        </w:rPr>
        <w:t>e</w:t>
      </w:r>
      <w:r>
        <w:rPr>
          <w:rFonts w:ascii="Arial" w:hAnsi="Arial" w:cs="Arial" w:eastAsia="Arial"/>
          <w:sz w:val="21"/>
          <w:szCs w:val="21"/>
          <w:color w:val="49494B"/>
          <w:spacing w:val="-27"/>
          <w:w w:val="100"/>
          <w:position w:val="10"/>
        </w:rPr>
        <w:t> </w:t>
      </w:r>
      <w:r>
        <w:rPr>
          <w:rFonts w:ascii="Arial" w:hAnsi="Arial" w:cs="Arial" w:eastAsia="Arial"/>
          <w:sz w:val="21"/>
          <w:szCs w:val="21"/>
          <w:color w:val="49494B"/>
          <w:spacing w:val="0"/>
          <w:w w:val="88"/>
          <w:position w:val="10"/>
        </w:rPr>
        <w:t>A</w:t>
      </w:r>
      <w:r>
        <w:rPr>
          <w:rFonts w:ascii="Arial" w:hAnsi="Arial" w:cs="Arial" w:eastAsia="Arial"/>
          <w:sz w:val="21"/>
          <w:szCs w:val="21"/>
          <w:color w:val="49494B"/>
          <w:spacing w:val="-11"/>
          <w:w w:val="89"/>
          <w:position w:val="10"/>
        </w:rPr>
        <w:t>m</w:t>
      </w:r>
      <w:r>
        <w:rPr>
          <w:rFonts w:ascii="Arial" w:hAnsi="Arial" w:cs="Arial" w:eastAsia="Arial"/>
          <w:sz w:val="21"/>
          <w:szCs w:val="21"/>
          <w:color w:val="777979"/>
          <w:spacing w:val="-8"/>
          <w:w w:val="181"/>
          <w:position w:val="10"/>
        </w:rPr>
        <w:t>i</w:t>
      </w:r>
      <w:r>
        <w:rPr>
          <w:rFonts w:ascii="Arial" w:hAnsi="Arial" w:cs="Arial" w:eastAsia="Arial"/>
          <w:sz w:val="21"/>
          <w:szCs w:val="21"/>
          <w:color w:val="49494B"/>
          <w:spacing w:val="-1"/>
          <w:w w:val="97"/>
          <w:position w:val="10"/>
        </w:rPr>
        <w:t>r</w:t>
      </w:r>
      <w:r>
        <w:rPr>
          <w:rFonts w:ascii="Arial" w:hAnsi="Arial" w:cs="Arial" w:eastAsia="Arial"/>
          <w:sz w:val="21"/>
          <w:szCs w:val="21"/>
          <w:color w:val="777979"/>
          <w:spacing w:val="0"/>
          <w:w w:val="155"/>
          <w:position w:val="10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34" w:lineRule="atLeas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3"/>
          <w:spacing w:val="0"/>
          <w:w w:val="107"/>
        </w:rPr>
        <w:t>.'ŞAHIN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100" w:right="260"/>
          <w:cols w:num="2" w:equalWidth="0">
            <w:col w:w="3524" w:space="1517"/>
            <w:col w:w="6519"/>
          </w:cols>
        </w:sectPr>
      </w:pPr>
      <w:rPr/>
    </w:p>
    <w:p>
      <w:pPr>
        <w:spacing w:before="0" w:after="0" w:line="687" w:lineRule="exact"/>
        <w:ind w:left="910" w:right="-20"/>
        <w:jc w:val="left"/>
        <w:tabs>
          <w:tab w:pos="34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86"/>
          <w:szCs w:val="86"/>
          <w:color w:val="2A2A2A"/>
          <w:spacing w:val="0"/>
          <w:w w:val="164"/>
          <w:b/>
          <w:bCs/>
          <w:position w:val="-25"/>
        </w:rPr>
        <w:t>1</w:t>
      </w:r>
      <w:r>
        <w:rPr>
          <w:rFonts w:ascii="Arial" w:hAnsi="Arial" w:cs="Arial" w:eastAsia="Arial"/>
          <w:sz w:val="86"/>
          <w:szCs w:val="86"/>
          <w:color w:val="2A2A2A"/>
          <w:spacing w:val="0"/>
          <w:w w:val="100"/>
          <w:b/>
          <w:bCs/>
          <w:position w:val="-25"/>
        </w:rPr>
        <w:tab/>
      </w:r>
      <w:r>
        <w:rPr>
          <w:rFonts w:ascii="Arial" w:hAnsi="Arial" w:cs="Arial" w:eastAsia="Arial"/>
          <w:sz w:val="86"/>
          <w:szCs w:val="86"/>
          <w:color w:val="2A2A2A"/>
          <w:spacing w:val="0"/>
          <w:w w:val="100"/>
          <w:b/>
          <w:bCs/>
          <w:position w:val="-25"/>
        </w:rPr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-6"/>
        </w:rPr>
        <w:t>İZ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-6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85"/>
          <w:position w:val="-6"/>
        </w:rPr>
        <w:t>İ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-2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-6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1"/>
          <w:position w:val="-6"/>
        </w:rPr>
        <w:t>BÜYÜKŞEHİR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3"/>
          <w:w w:val="111"/>
          <w:position w:val="-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1"/>
          <w:position w:val="-6"/>
        </w:rPr>
        <w:t>BELEDİYE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0"/>
          <w:w w:val="112"/>
          <w:position w:val="-6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85"/>
          <w:position w:val="-6"/>
        </w:rPr>
        <w:t>İ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00" w:bottom="280" w:left="300" w:right="20"/>
        </w:sectPr>
      </w:pPr>
      <w:rPr/>
    </w:p>
    <w:p>
      <w:pPr>
        <w:spacing w:before="93" w:after="0" w:line="240" w:lineRule="auto"/>
        <w:ind w:left="867" w:right="24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15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7" w:lineRule="exact"/>
        <w:ind w:left="586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5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07" w:lineRule="exact"/>
        <w:ind w:right="-20"/>
        <w:jc w:val="left"/>
        <w:tabs>
          <w:tab w:pos="674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1"/>
          <w:position w:val="4"/>
        </w:rPr>
        <w:t>iTFAiYE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3"/>
          <w:w w:val="111"/>
          <w:position w:val="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1"/>
          <w:position w:val="4"/>
        </w:rPr>
        <w:t>DAİRESi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6"/>
          <w:w w:val="111"/>
          <w:position w:val="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1"/>
          <w:position w:val="4"/>
        </w:rPr>
        <w:t>BAŞKANLIGI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4"/>
        </w:rPr>
      </w:r>
      <w:r>
        <w:rPr>
          <w:rFonts w:ascii="Arial" w:hAnsi="Arial" w:cs="Arial" w:eastAsia="Arial"/>
          <w:sz w:val="18"/>
          <w:szCs w:val="18"/>
          <w:color w:val="424244"/>
          <w:spacing w:val="-2"/>
          <w:w w:val="132"/>
          <w:position w:val="-1"/>
        </w:rPr>
        <w:t>'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11"/>
          <w:position w:val="-1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230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2"/>
        </w:rPr>
        <w:t>itfaiye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4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0"/>
        </w:rPr>
        <w:t>Müdahale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1"/>
        </w:rPr>
        <w:t>Müdürlüğü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20"/>
          <w:cols w:num="2" w:equalWidth="0">
            <w:col w:w="1668" w:space="1906"/>
            <w:col w:w="8026"/>
          </w:cols>
        </w:sectPr>
      </w:pPr>
      <w:rPr/>
    </w:p>
    <w:p>
      <w:pPr>
        <w:spacing w:before="0" w:after="0" w:line="163" w:lineRule="exact"/>
        <w:ind w:left="665" w:right="-20"/>
        <w:jc w:val="left"/>
        <w:tabs>
          <w:tab w:pos="41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12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2A2A2A"/>
          <w:spacing w:val="-3"/>
          <w:w w:val="112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2"/>
          <w:position w:val="0"/>
        </w:rPr>
        <w:t>YANGl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2"/>
          <w:position w:val="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5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2"/>
          <w:position w:val="0"/>
        </w:rPr>
        <w:t>RAPORU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32" w:right="-20"/>
        <w:jc w:val="left"/>
        <w:tabs>
          <w:tab w:pos="1380" w:val="left"/>
          <w:tab w:pos="3240" w:val="left"/>
          <w:tab w:pos="5580" w:val="left"/>
          <w:tab w:pos="76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7"/>
          <w:szCs w:val="17"/>
          <w:color w:val="424244"/>
          <w:spacing w:val="-6"/>
          <w:w w:val="133"/>
        </w:rPr>
        <w:t>P</w:t>
      </w:r>
      <w:r>
        <w:rPr>
          <w:rFonts w:ascii="Arial" w:hAnsi="Arial" w:cs="Arial" w:eastAsia="Arial"/>
          <w:sz w:val="17"/>
          <w:szCs w:val="17"/>
          <w:color w:val="2A2A2A"/>
          <w:spacing w:val="-2"/>
          <w:w w:val="193"/>
        </w:rPr>
        <w:t>l</w:t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87"/>
        </w:rPr>
        <w:t>ay</w:t>
      </w:r>
      <w:r>
        <w:rPr>
          <w:rFonts w:ascii="Arial" w:hAnsi="Arial" w:cs="Arial" w:eastAsia="Arial"/>
          <w:sz w:val="17"/>
          <w:szCs w:val="17"/>
          <w:color w:val="5B5B5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5"/>
        </w:rPr>
        <w:t>06.05.20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25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2A2A2A"/>
          <w:spacing w:val="-9"/>
          <w:w w:val="100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14"/>
          <w:w w:val="109"/>
        </w:rPr>
        <w:t>!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1"/>
        </w:rPr>
        <w:t>Bil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2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irim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80"/>
        </w:rPr>
        <w:t>_lBi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ldirim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17.55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_llil: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3"/>
        </w:rPr>
        <w:t>2938800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2" w:after="0" w:line="240" w:lineRule="auto"/>
        <w:ind w:left="151" w:right="-20"/>
        <w:jc w:val="left"/>
        <w:tabs>
          <w:tab w:pos="1380" w:val="left"/>
          <w:tab w:pos="3240" w:val="left"/>
          <w:tab w:pos="4460" w:val="left"/>
          <w:tab w:pos="55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24244"/>
          <w:w w:val="105"/>
        </w:rPr>
        <w:t>Ka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4"/>
          <w:w w:val="106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79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4"/>
        </w:rPr>
        <w:t>06.05.2017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19"/>
          <w:w w:val="100"/>
        </w:rPr>
        <w:t>!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</w:rPr>
        <w:t>Kayı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66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2"/>
          <w:w w:val="6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6D6D6D"/>
          <w:spacing w:val="0"/>
          <w:w w:val="164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6D6D6D"/>
          <w:spacing w:val="-38"/>
          <w:w w:val="16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2803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78"/>
        </w:rPr>
        <w:t>_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29"/>
          <w:w w:val="77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5"/>
          <w:w w:val="100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9"/>
        </w:rPr>
        <w:t>ildirim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1"/>
        </w:rPr>
        <w:t>Merkez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7" w:after="0" w:line="274" w:lineRule="auto"/>
        <w:ind w:left="151" w:right="7768"/>
        <w:jc w:val="left"/>
        <w:tabs>
          <w:tab w:pos="13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</w:rPr>
        <w:t>Bildiri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8"/>
          <w:w w:val="65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2"/>
        </w:rPr>
        <w:t>:Buca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1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644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</w:rPr>
        <w:t>içerisi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63"/>
        </w:rPr>
        <w:t>İ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00"/>
        </w:rPr>
        <w:t>ZM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644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</w:rPr>
        <w:t>içcrisi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17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A2A2A"/>
          <w:spacing w:val="-12"/>
          <w:w w:val="129"/>
        </w:rPr>
        <w:t>İ</w:t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110"/>
        </w:rPr>
        <w:t>Z</w:t>
      </w:r>
      <w:r>
        <w:rPr>
          <w:rFonts w:ascii="Arial" w:hAnsi="Arial" w:cs="Arial" w:eastAsia="Arial"/>
          <w:sz w:val="17"/>
          <w:szCs w:val="17"/>
          <w:color w:val="5B5B5B"/>
          <w:spacing w:val="6"/>
          <w:w w:val="111"/>
        </w:rPr>
        <w:t>M</w:t>
      </w:r>
      <w:r>
        <w:rPr>
          <w:rFonts w:ascii="Arial" w:hAnsi="Arial" w:cs="Arial" w:eastAsia="Arial"/>
          <w:sz w:val="17"/>
          <w:szCs w:val="17"/>
          <w:color w:val="2A2A2A"/>
          <w:spacing w:val="-5"/>
          <w:w w:val="160"/>
        </w:rPr>
        <w:t>i</w:t>
      </w:r>
      <w:r>
        <w:rPr>
          <w:rFonts w:ascii="Arial" w:hAnsi="Arial" w:cs="Arial" w:eastAsia="Arial"/>
          <w:sz w:val="17"/>
          <w:szCs w:val="17"/>
          <w:color w:val="424244"/>
          <w:spacing w:val="0"/>
          <w:w w:val="90"/>
        </w:rPr>
        <w:t>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40" w:lineRule="auto"/>
        <w:ind w:left="127" w:right="-20"/>
        <w:jc w:val="left"/>
        <w:tabs>
          <w:tab w:pos="1380" w:val="left"/>
          <w:tab w:pos="3900" w:val="left"/>
          <w:tab w:pos="62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99"/>
        </w:rPr>
        <w:t>Ya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99"/>
        </w:rPr>
        <w:t>Ya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ııı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Sııııfı: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9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6"/>
          <w:w w:val="100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0"/>
        </w:rPr>
        <w:t>At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"/>
          <w:w w:val="11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8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2" w:after="0" w:line="240" w:lineRule="auto"/>
        <w:ind w:left="146" w:right="-20"/>
        <w:jc w:val="left"/>
        <w:tabs>
          <w:tab w:pos="3720" w:val="left"/>
          <w:tab w:pos="68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Yangııı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</w:rPr>
        <w:t>Yapı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53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D6D6D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6D6D6D"/>
          <w:spacing w:val="-34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D6D6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6D6D6D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12"/>
        </w:rPr>
        <w:t>Kullanını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-15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09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6" w:after="0" w:line="168" w:lineRule="exact"/>
        <w:ind w:left="3671" w:right="710"/>
        <w:jc w:val="center"/>
        <w:tabs>
          <w:tab w:pos="686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24244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-11"/>
          <w:u w:val="single" w:color="575757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-11"/>
          <w:u w:val="single" w:color="575757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9"/>
          <w:u w:val="single" w:color="575757"/>
          <w:position w:val="-2"/>
        </w:rPr>
        <w:t>Bctoııarm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9"/>
          <w:u w:val="single" w:color="575757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9"/>
          <w:u w:val="single" w:color="575757"/>
          <w:position w:val="-2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9"/>
          <w:u w:val="single" w:color="575757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13"/>
          <w:w w:val="109"/>
          <w:u w:val="single" w:color="575757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  <w:u w:val="single" w:color="575757"/>
          <w:position w:val="-2"/>
        </w:rPr>
        <w:t>Kagi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  <w:u w:val="single" w:color="575757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  <w:u w:val="single" w:color="575757"/>
          <w:position w:val="-2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  <w:u w:val="single" w:color="575757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36"/>
          <w:w w:val="100"/>
          <w:u w:val="single" w:color="575757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  <w:u w:val="single" w:color="575757"/>
          <w:position w:val="-2"/>
        </w:rPr>
        <w:t>Ahşap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  <w:u w:val="single" w:color="575757"/>
          <w:position w:val="-2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2"/>
          <w:w w:val="100"/>
          <w:u w:val="single" w:color="575757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-2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0"/>
          <w:position w:val="-2"/>
        </w:rPr>
        <w:t>piğer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9"/>
          <w:szCs w:val="9"/>
          <w:color w:val="5B5B5B"/>
          <w:spacing w:val="0"/>
          <w:w w:val="100"/>
          <w:b/>
          <w:bCs/>
          <w:position w:val="-4"/>
        </w:rPr>
        <w:t>•••</w:t>
      </w:r>
      <w:r>
        <w:rPr>
          <w:rFonts w:ascii="Times New Roman" w:hAnsi="Times New Roman" w:cs="Times New Roman" w:eastAsia="Times New Roman"/>
          <w:sz w:val="9"/>
          <w:szCs w:val="9"/>
          <w:color w:val="5B5B5B"/>
          <w:spacing w:val="16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0"/>
          <w:w w:val="134"/>
          <w:b/>
          <w:bCs/>
          <w:position w:val="-4"/>
        </w:rPr>
        <w:t>••••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-11"/>
          <w:w w:val="134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B5B5B"/>
          <w:spacing w:val="0"/>
          <w:w w:val="134"/>
          <w:b/>
          <w:bCs/>
          <w:position w:val="-4"/>
        </w:rPr>
        <w:t>••••••</w:t>
      </w:r>
      <w:r>
        <w:rPr>
          <w:rFonts w:ascii="Times New Roman" w:hAnsi="Times New Roman" w:cs="Times New Roman" w:eastAsia="Times New Roman"/>
          <w:sz w:val="9"/>
          <w:szCs w:val="9"/>
          <w:color w:val="5B5B5B"/>
          <w:spacing w:val="-16"/>
          <w:w w:val="134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0"/>
          <w:w w:val="100"/>
          <w:b/>
          <w:bCs/>
          <w:position w:val="-4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-6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B5B5B"/>
          <w:spacing w:val="0"/>
          <w:w w:val="145"/>
          <w:b/>
          <w:bCs/>
          <w:position w:val="-4"/>
        </w:rPr>
        <w:t>•••••••u</w:t>
      </w:r>
      <w:r>
        <w:rPr>
          <w:rFonts w:ascii="Times New Roman" w:hAnsi="Times New Roman" w:cs="Times New Roman" w:eastAsia="Times New Roman"/>
          <w:sz w:val="9"/>
          <w:szCs w:val="9"/>
          <w:color w:val="5B5B5B"/>
          <w:spacing w:val="-17"/>
          <w:w w:val="145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0"/>
          <w:w w:val="96"/>
          <w:b/>
          <w:bCs/>
          <w:position w:val="-4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-10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B5B5B"/>
          <w:spacing w:val="0"/>
          <w:w w:val="131"/>
          <w:b/>
          <w:bCs/>
          <w:position w:val="-4"/>
        </w:rPr>
        <w:t>•••</w:t>
      </w:r>
      <w:r>
        <w:rPr>
          <w:rFonts w:ascii="Times New Roman" w:hAnsi="Times New Roman" w:cs="Times New Roman" w:eastAsia="Times New Roman"/>
          <w:sz w:val="9"/>
          <w:szCs w:val="9"/>
          <w:color w:val="5B5B5B"/>
          <w:spacing w:val="-10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0"/>
          <w:w w:val="100"/>
          <w:b/>
          <w:bCs/>
          <w:position w:val="-4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-6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B5B5B"/>
          <w:spacing w:val="0"/>
          <w:w w:val="100"/>
          <w:b/>
          <w:bCs/>
          <w:position w:val="-4"/>
        </w:rPr>
        <w:t>••</w:t>
      </w:r>
      <w:r>
        <w:rPr>
          <w:rFonts w:ascii="Times New Roman" w:hAnsi="Times New Roman" w:cs="Times New Roman" w:eastAsia="Times New Roman"/>
          <w:sz w:val="9"/>
          <w:szCs w:val="9"/>
          <w:color w:val="5B5B5B"/>
          <w:spacing w:val="4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0"/>
          <w:w w:val="136"/>
          <w:b/>
          <w:bCs/>
          <w:position w:val="-4"/>
        </w:rPr>
        <w:t>••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-11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B5B5B"/>
          <w:spacing w:val="0"/>
          <w:w w:val="133"/>
          <w:b/>
          <w:bCs/>
          <w:position w:val="-4"/>
        </w:rPr>
        <w:t>•••••</w:t>
      </w:r>
      <w:r>
        <w:rPr>
          <w:rFonts w:ascii="Times New Roman" w:hAnsi="Times New Roman" w:cs="Times New Roman" w:eastAsia="Times New Roman"/>
          <w:sz w:val="9"/>
          <w:szCs w:val="9"/>
          <w:color w:val="5B5B5B"/>
          <w:spacing w:val="-10"/>
          <w:w w:val="133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09090"/>
          <w:spacing w:val="0"/>
          <w:w w:val="96"/>
          <w:b/>
          <w:bCs/>
          <w:position w:val="-4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909090"/>
          <w:spacing w:val="-10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6D6D6D"/>
          <w:spacing w:val="0"/>
          <w:w w:val="137"/>
          <w:b/>
          <w:bCs/>
          <w:position w:val="-4"/>
        </w:rPr>
        <w:t>•••••</w:t>
      </w:r>
      <w:r>
        <w:rPr>
          <w:rFonts w:ascii="Times New Roman" w:hAnsi="Times New Roman" w:cs="Times New Roman" w:eastAsia="Times New Roman"/>
          <w:sz w:val="9"/>
          <w:szCs w:val="9"/>
          <w:color w:val="6D6D6D"/>
          <w:spacing w:val="-13"/>
          <w:w w:val="137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424244"/>
          <w:spacing w:val="0"/>
          <w:w w:val="76"/>
          <w:b/>
          <w:bCs/>
          <w:position w:val="-4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424244"/>
          <w:spacing w:val="-3"/>
          <w:w w:val="76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0"/>
          <w:w w:val="140"/>
          <w:b/>
          <w:bCs/>
          <w:position w:val="-4"/>
        </w:rPr>
        <w:t>•••••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-10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B5B5B"/>
          <w:spacing w:val="0"/>
          <w:w w:val="131"/>
          <w:b/>
          <w:bCs/>
          <w:position w:val="-4"/>
        </w:rPr>
        <w:t>•••</w:t>
      </w:r>
      <w:r>
        <w:rPr>
          <w:rFonts w:ascii="Times New Roman" w:hAnsi="Times New Roman" w:cs="Times New Roman" w:eastAsia="Times New Roman"/>
          <w:sz w:val="9"/>
          <w:szCs w:val="9"/>
          <w:color w:val="5B5B5B"/>
          <w:spacing w:val="-10"/>
          <w:w w:val="131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0"/>
          <w:w w:val="127"/>
          <w:b/>
          <w:bCs/>
          <w:position w:val="-4"/>
        </w:rPr>
        <w:t>••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-11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B5B5B"/>
          <w:spacing w:val="0"/>
          <w:w w:val="100"/>
          <w:b/>
          <w:bCs/>
          <w:position w:val="-4"/>
        </w:rPr>
        <w:t>••</w:t>
      </w:r>
      <w:r>
        <w:rPr>
          <w:rFonts w:ascii="Times New Roman" w:hAnsi="Times New Roman" w:cs="Times New Roman" w:eastAsia="Times New Roman"/>
          <w:sz w:val="9"/>
          <w:szCs w:val="9"/>
          <w:color w:val="5B5B5B"/>
          <w:spacing w:val="4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0"/>
          <w:w w:val="127"/>
          <w:b/>
          <w:bCs/>
          <w:position w:val="-4"/>
        </w:rPr>
        <w:t>••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-11"/>
          <w:w w:val="127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B5B5B"/>
          <w:spacing w:val="0"/>
          <w:w w:val="100"/>
          <w:b/>
          <w:bCs/>
          <w:position w:val="-4"/>
        </w:rPr>
        <w:t>••</w:t>
      </w:r>
      <w:r>
        <w:rPr>
          <w:rFonts w:ascii="Times New Roman" w:hAnsi="Times New Roman" w:cs="Times New Roman" w:eastAsia="Times New Roman"/>
          <w:sz w:val="9"/>
          <w:szCs w:val="9"/>
          <w:color w:val="5B5B5B"/>
          <w:spacing w:val="1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0"/>
          <w:w w:val="131"/>
          <w:b/>
          <w:bCs/>
          <w:position w:val="-4"/>
        </w:rPr>
        <w:t>•••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-12"/>
          <w:w w:val="131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B5B5B"/>
          <w:spacing w:val="0"/>
          <w:w w:val="100"/>
          <w:b/>
          <w:bCs/>
          <w:position w:val="-4"/>
        </w:rPr>
        <w:t>•••</w:t>
      </w:r>
      <w:r>
        <w:rPr>
          <w:rFonts w:ascii="Times New Roman" w:hAnsi="Times New Roman" w:cs="Times New Roman" w:eastAsia="Times New Roman"/>
          <w:sz w:val="9"/>
          <w:szCs w:val="9"/>
          <w:color w:val="5B5B5B"/>
          <w:spacing w:val="16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0"/>
          <w:w w:val="127"/>
          <w:b/>
          <w:bCs/>
          <w:position w:val="-4"/>
        </w:rPr>
        <w:t>••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-11"/>
          <w:w w:val="127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B5B5B"/>
          <w:spacing w:val="0"/>
          <w:w w:val="76"/>
          <w:b/>
          <w:bCs/>
          <w:position w:val="-4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5B5B5B"/>
          <w:spacing w:val="-3"/>
          <w:w w:val="76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09090"/>
          <w:spacing w:val="0"/>
          <w:w w:val="100"/>
          <w:b/>
          <w:bCs/>
          <w:position w:val="-4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909090"/>
          <w:spacing w:val="-1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6D6D6D"/>
          <w:spacing w:val="0"/>
          <w:w w:val="140"/>
          <w:b/>
          <w:bCs/>
          <w:position w:val="-4"/>
        </w:rPr>
        <w:t>•••••••••••</w:t>
      </w:r>
      <w:r>
        <w:rPr>
          <w:rFonts w:ascii="Times New Roman" w:hAnsi="Times New Roman" w:cs="Times New Roman" w:eastAsia="Times New Roman"/>
          <w:sz w:val="9"/>
          <w:szCs w:val="9"/>
          <w:color w:val="6D6D6D"/>
          <w:spacing w:val="-17"/>
          <w:w w:val="14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09090"/>
          <w:spacing w:val="0"/>
          <w:w w:val="100"/>
          <w:b/>
          <w:bCs/>
          <w:position w:val="-4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909090"/>
          <w:spacing w:val="-6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B5B5B"/>
          <w:spacing w:val="0"/>
          <w:w w:val="76"/>
          <w:b/>
          <w:bCs/>
          <w:position w:val="-4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5B5B5B"/>
          <w:spacing w:val="-3"/>
          <w:w w:val="76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0"/>
          <w:w w:val="100"/>
          <w:b/>
          <w:bCs/>
          <w:position w:val="-4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-6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B5B5B"/>
          <w:spacing w:val="0"/>
          <w:w w:val="119"/>
          <w:b/>
          <w:bCs/>
          <w:position w:val="-4"/>
        </w:rPr>
        <w:t>••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395" w:lineRule="exact"/>
        <w:ind w:left="4496" w:right="1591"/>
        <w:jc w:val="center"/>
        <w:tabs>
          <w:tab w:pos="5100" w:val="left"/>
          <w:tab w:pos="6220" w:val="left"/>
          <w:tab w:pos="67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42"/>
          <w:szCs w:val="42"/>
          <w:color w:val="424244"/>
          <w:spacing w:val="0"/>
          <w:w w:val="52"/>
        </w:rPr>
        <w:t>ı</w:t>
      </w:r>
      <w:r>
        <w:rPr>
          <w:rFonts w:ascii="Arial" w:hAnsi="Arial" w:cs="Arial" w:eastAsia="Arial"/>
          <w:sz w:val="42"/>
          <w:szCs w:val="42"/>
          <w:color w:val="424244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424244"/>
          <w:spacing w:val="0"/>
          <w:w w:val="52"/>
        </w:rPr>
        <w:t>ı</w:t>
      </w:r>
      <w:r>
        <w:rPr>
          <w:rFonts w:ascii="Arial" w:hAnsi="Arial" w:cs="Arial" w:eastAsia="Arial"/>
          <w:sz w:val="42"/>
          <w:szCs w:val="42"/>
          <w:color w:val="424244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424244"/>
          <w:spacing w:val="0"/>
          <w:w w:val="100"/>
        </w:rPr>
      </w:r>
      <w:r>
        <w:rPr>
          <w:rFonts w:ascii="Arial" w:hAnsi="Arial" w:cs="Arial" w:eastAsia="Arial"/>
          <w:sz w:val="10"/>
          <w:szCs w:val="10"/>
          <w:color w:val="2A2A2A"/>
          <w:spacing w:val="0"/>
          <w:w w:val="52"/>
          <w:position w:val="14"/>
        </w:rPr>
        <w:t>ı</w:t>
      </w:r>
      <w:r>
        <w:rPr>
          <w:rFonts w:ascii="Arial" w:hAnsi="Arial" w:cs="Arial" w:eastAsia="Arial"/>
          <w:sz w:val="10"/>
          <w:szCs w:val="10"/>
          <w:color w:val="2A2A2A"/>
          <w:spacing w:val="-14"/>
          <w:w w:val="52"/>
          <w:position w:val="14"/>
        </w:rPr>
        <w:t> </w:t>
      </w:r>
      <w:r>
        <w:rPr>
          <w:rFonts w:ascii="Arial" w:hAnsi="Arial" w:cs="Arial" w:eastAsia="Arial"/>
          <w:sz w:val="10"/>
          <w:szCs w:val="10"/>
          <w:color w:val="2A2A2A"/>
          <w:spacing w:val="0"/>
          <w:w w:val="100"/>
          <w:position w:val="14"/>
        </w:rPr>
        <w:tab/>
      </w:r>
      <w:r>
        <w:rPr>
          <w:rFonts w:ascii="Arial" w:hAnsi="Arial" w:cs="Arial" w:eastAsia="Arial"/>
          <w:sz w:val="10"/>
          <w:szCs w:val="10"/>
          <w:color w:val="2A2A2A"/>
          <w:spacing w:val="0"/>
          <w:w w:val="100"/>
          <w:position w:val="14"/>
        </w:rPr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  <w:position w:val="13"/>
        </w:rPr>
        <w:t>!Yangını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16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0"/>
          <w:position w:val="13"/>
        </w:rPr>
        <w:t>Kontrol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"/>
          <w:w w:val="110"/>
          <w:position w:val="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13"/>
        </w:rPr>
        <w:t>Altına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7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13"/>
        </w:rPr>
        <w:t>Alma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2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13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8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37"/>
          <w:position w:val="13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4"/>
          <w:w w:val="137"/>
          <w:position w:val="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74"/>
          <w:position w:val="13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3"/>
          <w:w w:val="74"/>
          <w:position w:val="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3"/>
          <w:position w:val="13"/>
        </w:rPr>
        <w:t>8.05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146" w:right="-20"/>
        <w:jc w:val="left"/>
        <w:tabs>
          <w:tab w:pos="2260" w:val="left"/>
          <w:tab w:pos="58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32"/>
          <w:position w:val="2"/>
        </w:rPr>
        <w:t>Şeyin: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32"/>
          <w:position w:val="0"/>
        </w:rPr>
        <w:t>ahibi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34"/>
          <w:w w:val="132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  <w:position w:val="1"/>
        </w:rPr>
        <w:t>Kiracı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9"/>
          <w:position w:val="1"/>
        </w:rPr>
        <w:t>Kullanan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85" w:after="0" w:line="240" w:lineRule="auto"/>
        <w:ind w:left="2272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24244"/>
          <w:w w:val="178"/>
        </w:rPr>
        <w:t>nıi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-14"/>
          <w:w w:val="178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7C7C7E"/>
          <w:spacing w:val="-14"/>
          <w:w w:val="146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53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64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-40"/>
          <w:w w:val="16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12"/>
        </w:rPr>
        <w:t>Çvş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-20"/>
          <w:w w:val="11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2"/>
        </w:rPr>
        <w:t>Güve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9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9"/>
        </w:rPr>
        <w:t>KÜ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4"/>
          <w:w w:val="109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6D6D6D"/>
          <w:spacing w:val="7"/>
          <w:w w:val="11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41" w:after="0" w:line="249" w:lineRule="auto"/>
        <w:ind w:left="127" w:right="2495" w:firstLine="2074"/>
        <w:jc w:val="left"/>
        <w:tabs>
          <w:tab w:pos="2200" w:val="left"/>
          <w:tab w:pos="4860" w:val="left"/>
          <w:tab w:pos="78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92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28"/>
          <w:w w:val="19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53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222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223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Saati: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7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17.56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74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3"/>
          <w:w w:val="7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3"/>
        </w:rPr>
        <w:t>8.01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9"/>
          <w:position w:val="1"/>
        </w:rPr>
        <w:t>pideıı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  <w:position w:val="0"/>
        </w:rPr>
        <w:t>!Araç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1"/>
          <w:position w:val="0"/>
        </w:rPr>
        <w:t>Plakası: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0"/>
          <w:position w:val="0"/>
        </w:rPr>
        <w:t>48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46" w:right="-20"/>
        <w:jc w:val="left"/>
        <w:tabs>
          <w:tab w:pos="4760" w:val="left"/>
          <w:tab w:pos="70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9"/>
        </w:rPr>
        <w:t>Ekibin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1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00"/>
          <w:position w:val="0"/>
        </w:rPr>
        <w:t>!Elektri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6D6D6D"/>
          <w:spacing w:val="0"/>
          <w:w w:val="106"/>
          <w:position w:val="0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7" w:after="0" w:line="240" w:lineRule="auto"/>
        <w:ind w:left="4773" w:right="480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2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61" w:after="0" w:line="281" w:lineRule="auto"/>
        <w:ind w:left="2220" w:right="4452" w:firstLine="2578"/>
        <w:jc w:val="left"/>
        <w:tabs>
          <w:tab w:pos="47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10"/>
        </w:rPr>
        <w:t>Emniyet-Jandarma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2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3"/>
        </w:rPr>
        <w:t>Sayısı: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1"/>
          <w:w w:val="1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9"/>
        </w:rPr>
        <w:t>Doğalgaz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2"/>
          <w:w w:val="10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0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5" w:after="0" w:line="255" w:lineRule="auto"/>
        <w:ind w:left="2215" w:right="2663" w:firstLine="-2074"/>
        <w:jc w:val="left"/>
        <w:tabs>
          <w:tab w:pos="2260" w:val="left"/>
          <w:tab w:pos="4760" w:val="left"/>
          <w:tab w:pos="77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3"/>
          <w:position w:val="1"/>
        </w:rPr>
        <w:t>Gitmişse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76"/>
          <w:position w:val="0"/>
        </w:rPr>
        <w:t>ıkı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76"/>
          <w:position w:val="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26"/>
          <w:w w:val="176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  <w:t>!Araç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9"/>
          <w:position w:val="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3"/>
          <w:position w:val="0"/>
        </w:rPr>
        <w:t>Sayısı: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2"/>
          <w:position w:val="0"/>
        </w:rPr>
        <w:t>Saati: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5" w:after="0" w:line="288" w:lineRule="auto"/>
        <w:ind w:left="2215" w:right="6772" w:firstLine="-19"/>
        <w:jc w:val="left"/>
        <w:tabs>
          <w:tab w:pos="4380" w:val="left"/>
          <w:tab w:pos="47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!Yardıma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8"/>
        </w:rPr>
        <w:t>Plakası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9"/>
        </w:rPr>
        <w:t>Eki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2"/>
        </w:rPr>
        <w:t>Amirini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5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2"/>
        </w:rPr>
        <w:t>Adı-Soyadı: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40" w:lineRule="auto"/>
        <w:ind w:left="122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4"/>
          <w:position w:val="2"/>
        </w:rPr>
        <w:t>Playı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4"/>
          <w:position w:val="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2"/>
          <w:w w:val="114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4"/>
          <w:position w:val="2"/>
        </w:rPr>
        <w:t>Görüldüğ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4"/>
          <w:position w:val="2"/>
        </w:rPr>
        <w:t>ü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4"/>
          <w:w w:val="114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4"/>
          <w:position w:val="2"/>
        </w:rPr>
        <w:t>Ourum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4"/>
          <w:position w:val="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4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  <w:position w:val="0"/>
        </w:rPr>
        <w:t>yerine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1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  <w:position w:val="0"/>
        </w:rPr>
        <w:t>varıldığında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  <w:position w:val="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9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  <w:position w:val="0"/>
        </w:rPr>
        <w:t>yangını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  <w:position w:val="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7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  <w:position w:val="0"/>
        </w:rPr>
        <w:t>alevii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1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  <w:position w:val="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  <w:position w:val="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  <w:position w:val="0"/>
        </w:rPr>
        <w:t>dumanlı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2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  <w:position w:val="0"/>
        </w:rPr>
        <w:t>şekilde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  <w:position w:val="0"/>
        </w:rPr>
        <w:t>yanmakta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4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  <w:position w:val="0"/>
        </w:rPr>
        <w:t>olduğ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  <w:position w:val="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9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3"/>
          <w:position w:val="0"/>
        </w:rPr>
        <w:t>görüld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8"/>
          <w:w w:val="124"/>
          <w:position w:val="0"/>
        </w:rPr>
        <w:t>ü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67"/>
          <w:position w:val="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737" w:right="4346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2"/>
        </w:rPr>
        <w:t>öndürmede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4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2"/>
        </w:rPr>
        <w:t>Kullanıla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4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2"/>
        </w:rPr>
        <w:t>söndürücü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6" w:after="0" w:line="205" w:lineRule="exact"/>
        <w:ind w:left="118" w:right="-20"/>
        <w:jc w:val="left"/>
        <w:tabs>
          <w:tab w:pos="4760" w:val="left"/>
          <w:tab w:pos="6700" w:val="left"/>
          <w:tab w:pos="8300" w:val="left"/>
          <w:tab w:pos="99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2"/>
          <w:position w:val="1"/>
        </w:rPr>
        <w:t>öndürme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5"/>
          <w:position w:val="-2"/>
        </w:rPr>
        <w:t>um3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87"/>
          <w:position w:val="-1"/>
        </w:rPr>
        <w:t>IJ&lt;.öpü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87"/>
          <w:position w:val="-1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6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4"/>
          <w:w w:val="113"/>
          <w:position w:val="-1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-8"/>
          <w:w w:val="113"/>
          <w:position w:val="-1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3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43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-1"/>
        </w:rPr>
        <w:t>IK.K.T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6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-2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-13"/>
          <w:w w:val="278"/>
          <w:position w:val="-1"/>
        </w:rPr>
        <w:t>(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37"/>
          <w:position w:val="-1"/>
        </w:rPr>
        <w:t>02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2"/>
          <w:w w:val="101"/>
          <w:position w:val="-1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54"/>
          <w:position w:val="-1"/>
        </w:rPr>
        <w:t>Ji.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-5"/>
          <w:w w:val="55"/>
          <w:position w:val="-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83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left="5297" w:right="-20"/>
        <w:jc w:val="left"/>
        <w:tabs>
          <w:tab w:pos="6640" w:val="left"/>
          <w:tab w:pos="8220" w:val="left"/>
          <w:tab w:pos="9160" w:val="left"/>
          <w:tab w:pos="9900" w:val="left"/>
          <w:tab w:pos="1146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24"/>
          <w:szCs w:val="24"/>
          <w:color w:val="2A2A2A"/>
          <w:w w:val="158"/>
          <w:position w:val="4"/>
        </w:rPr>
        <w:t>ı</w:t>
      </w:r>
      <w:r>
        <w:rPr>
          <w:rFonts w:ascii="Arial" w:hAnsi="Arial" w:cs="Arial" w:eastAsia="Arial"/>
          <w:sz w:val="24"/>
          <w:szCs w:val="24"/>
          <w:color w:val="2A2A2A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color w:val="2A2A2A"/>
          <w:w w:val="100"/>
          <w:position w:val="4"/>
        </w:rPr>
      </w:r>
      <w:r>
        <w:rPr>
          <w:rFonts w:ascii="Times New Roman" w:hAnsi="Times New Roman" w:cs="Times New Roman" w:eastAsia="Times New Roman"/>
          <w:sz w:val="25"/>
          <w:szCs w:val="25"/>
          <w:color w:val="2A2A2A"/>
          <w:w w:val="106"/>
          <w:position w:val="0"/>
        </w:rPr>
        <w:t>J</w:t>
      </w:r>
      <w:r>
        <w:rPr>
          <w:rFonts w:ascii="Times New Roman" w:hAnsi="Times New Roman" w:cs="Times New Roman" w:eastAsia="Times New Roman"/>
          <w:sz w:val="25"/>
          <w:szCs w:val="25"/>
          <w:color w:val="2A2A2A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2A2A2A"/>
          <w:w w:val="106"/>
          <w:position w:val="0"/>
        </w:rPr>
        <w:t>J</w:t>
      </w:r>
      <w:r>
        <w:rPr>
          <w:rFonts w:ascii="Times New Roman" w:hAnsi="Times New Roman" w:cs="Times New Roman" w:eastAsia="Times New Roman"/>
          <w:sz w:val="25"/>
          <w:szCs w:val="25"/>
          <w:color w:val="2A2A2A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2A2A2A"/>
          <w:w w:val="100"/>
          <w:position w:val="0"/>
        </w:rPr>
      </w:r>
      <w:r>
        <w:rPr>
          <w:rFonts w:ascii="Arial" w:hAnsi="Arial" w:cs="Arial" w:eastAsia="Arial"/>
          <w:sz w:val="10"/>
          <w:szCs w:val="10"/>
          <w:color w:val="5B5B5B"/>
          <w:w w:val="99"/>
          <w:position w:val="1"/>
        </w:rPr>
      </w:r>
      <w:r>
        <w:rPr>
          <w:rFonts w:ascii="Arial" w:hAnsi="Arial" w:cs="Arial" w:eastAsia="Arial"/>
          <w:sz w:val="10"/>
          <w:szCs w:val="10"/>
          <w:color w:val="5B5B5B"/>
          <w:w w:val="99"/>
          <w:u w:val="single" w:color="A3A3A3"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5B5B5B"/>
          <w:w w:val="100"/>
          <w:u w:val="single" w:color="A3A3A3"/>
          <w:position w:val="1"/>
        </w:rPr>
        <w:tab/>
      </w:r>
      <w:r>
        <w:rPr>
          <w:rFonts w:ascii="Arial" w:hAnsi="Arial" w:cs="Arial" w:eastAsia="Arial"/>
          <w:sz w:val="10"/>
          <w:szCs w:val="10"/>
          <w:color w:val="5B5B5B"/>
          <w:w w:val="100"/>
          <w:u w:val="single" w:color="A3A3A3"/>
          <w:position w:val="1"/>
        </w:rPr>
      </w:r>
      <w:r>
        <w:rPr>
          <w:rFonts w:ascii="Arial" w:hAnsi="Arial" w:cs="Arial" w:eastAsia="Arial"/>
          <w:sz w:val="10"/>
          <w:szCs w:val="10"/>
          <w:color w:val="5B5B5B"/>
          <w:w w:val="55"/>
          <w:u w:val="single" w:color="A3A3A3"/>
          <w:position w:val="1"/>
        </w:rPr>
        <w:t>1</w:t>
      </w:r>
      <w:r>
        <w:rPr>
          <w:rFonts w:ascii="Arial" w:hAnsi="Arial" w:cs="Arial" w:eastAsia="Arial"/>
          <w:sz w:val="10"/>
          <w:szCs w:val="10"/>
          <w:color w:val="5B5B5B"/>
          <w:w w:val="55"/>
          <w:u w:val="single" w:color="A3A3A3"/>
          <w:position w:val="1"/>
        </w:rPr>
      </w:r>
      <w:r>
        <w:rPr>
          <w:rFonts w:ascii="Arial" w:hAnsi="Arial" w:cs="Arial" w:eastAsia="Arial"/>
          <w:sz w:val="10"/>
          <w:szCs w:val="10"/>
          <w:color w:val="5B5B5B"/>
          <w:w w:val="99"/>
          <w:u w:val="single" w:color="A3A3A3"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5B5B5B"/>
          <w:w w:val="100"/>
          <w:u w:val="single" w:color="A3A3A3"/>
          <w:position w:val="1"/>
        </w:rPr>
        <w:tab/>
      </w:r>
      <w:r>
        <w:rPr>
          <w:rFonts w:ascii="Arial" w:hAnsi="Arial" w:cs="Arial" w:eastAsia="Arial"/>
          <w:sz w:val="10"/>
          <w:szCs w:val="10"/>
          <w:color w:val="5B5B5B"/>
          <w:w w:val="100"/>
          <w:u w:val="single" w:color="A3A3A3"/>
          <w:position w:val="1"/>
        </w:rPr>
      </w:r>
      <w:r>
        <w:rPr>
          <w:rFonts w:ascii="Arial" w:hAnsi="Arial" w:cs="Arial" w:eastAsia="Arial"/>
          <w:sz w:val="10"/>
          <w:szCs w:val="10"/>
          <w:color w:val="5B5B5B"/>
          <w:w w:val="100"/>
          <w:position w:val="1"/>
        </w:rPr>
      </w:r>
      <w:r>
        <w:rPr>
          <w:rFonts w:ascii="Arial" w:hAnsi="Arial" w:cs="Arial" w:eastAsia="Arial"/>
          <w:sz w:val="10"/>
          <w:szCs w:val="10"/>
          <w:color w:val="000000"/>
          <w:w w:val="100"/>
          <w:position w:val="0"/>
        </w:rPr>
      </w:r>
    </w:p>
    <w:p>
      <w:pPr>
        <w:spacing w:before="0" w:after="0" w:line="169" w:lineRule="exact"/>
        <w:ind w:left="2258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5"/>
        </w:rPr>
        <w:t>Soka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5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0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5"/>
        </w:rPr>
        <w:t>içerisindeki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43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5"/>
        </w:rPr>
        <w:t>çöple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1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5"/>
        </w:rPr>
        <w:t>kısme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5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5"/>
        </w:rPr>
        <w:t>yanmıştır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5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8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5"/>
        </w:rPr>
        <w:t>Maddi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9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5"/>
        </w:rPr>
        <w:t>zara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5"/>
        </w:rPr>
        <w:t>yoktur.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1"/>
        </w:rPr>
        <w:t>öndürme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7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1"/>
        </w:rPr>
        <w:t>Sonundaki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0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1"/>
        </w:rPr>
        <w:t>Hasar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7" w:after="0" w:line="181" w:lineRule="exact"/>
        <w:ind w:left="142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8"/>
        </w:rPr>
        <w:t>Durumu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20"/>
        </w:sectPr>
      </w:pPr>
      <w:rPr/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8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3"/>
        </w:rPr>
        <w:t>Nedeni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9" w:after="0" w:line="306" w:lineRule="auto"/>
        <w:ind w:right="67" w:firstLine="77"/>
        <w:jc w:val="left"/>
        <w:tabs>
          <w:tab w:pos="38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3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3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2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3"/>
        </w:rPr>
        <w:t>yerinde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0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3"/>
        </w:rPr>
        <w:t>yapıla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3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5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3"/>
        </w:rPr>
        <w:t>tetkikte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9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3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3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8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3"/>
        </w:rPr>
        <w:t>başlangıcını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3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7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3"/>
        </w:rPr>
        <w:t>soka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3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2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3"/>
        </w:rPr>
        <w:t>içerisindeki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5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3"/>
        </w:rPr>
        <w:t>çöplerde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1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3"/>
        </w:rPr>
        <w:t>olduğ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3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9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3"/>
        </w:rPr>
        <w:t>görülmü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3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8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3"/>
        </w:rPr>
        <w:t>olup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3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5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1"/>
        </w:rPr>
        <w:t>yapıla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raştırma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8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43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soıuşturma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9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neticesinde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yoldan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geli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8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geçe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kimliği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47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belirsiz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42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2"/>
        </w:rPr>
        <w:t>veya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6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2"/>
        </w:rPr>
        <w:t>kişileri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2"/>
        </w:rPr>
        <w:t>temizli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2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48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2"/>
        </w:rPr>
        <w:t>amacıyle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1" w:after="0" w:line="181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öpleri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7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yakmaları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5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sonuc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3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6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çıkmı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olabileceği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2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kanaatine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4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24"/>
        </w:rPr>
        <w:t>varılmıştır.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20"/>
          <w:cols w:num="2" w:equalWidth="0">
            <w:col w:w="1654" w:space="537"/>
            <w:col w:w="9409"/>
          </w:cols>
        </w:sectPr>
      </w:pPr>
      <w:rPr/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43" w:after="0" w:line="240" w:lineRule="auto"/>
        <w:ind w:left="118" w:right="-20"/>
        <w:jc w:val="left"/>
        <w:tabs>
          <w:tab w:pos="2180" w:val="left"/>
          <w:tab w:pos="68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24244"/>
          <w:w w:val="75"/>
          <w:position w:val="2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10"/>
          <w:w w:val="75"/>
          <w:position w:val="2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9"/>
          <w:position w:val="2"/>
        </w:rPr>
        <w:t>igortalı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96"/>
          <w:position w:val="2"/>
        </w:rPr>
        <w:t>F;iirketi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96"/>
          <w:position w:val="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8"/>
          <w:w w:val="96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  <w:t>Adı: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16"/>
          <w:position w:val="0"/>
        </w:rPr>
        <w:t>jBed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-3"/>
          <w:w w:val="116"/>
          <w:position w:val="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95"/>
          <w:position w:val="0"/>
        </w:rPr>
        <w:t>li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09"/>
          <w:position w:val="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3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9"/>
        </w:rPr>
        <w:t>Gereç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6"/>
          <w:w w:val="10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9"/>
        </w:rPr>
        <w:t>Kaybı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56" w:after="0" w:line="269" w:lineRule="auto"/>
        <w:ind w:left="161" w:right="9853" w:firstLine="-48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9"/>
        </w:rPr>
        <w:t>Kime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0"/>
        </w:rPr>
        <w:t>fesliı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8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0"/>
        </w:rPr>
        <w:t>Edildiği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71" w:lineRule="exact"/>
        <w:ind w:left="142" w:right="-20"/>
        <w:jc w:val="left"/>
        <w:tabs>
          <w:tab w:pos="2200" w:val="left"/>
          <w:tab w:pos="61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00"/>
          <w:position w:val="1"/>
        </w:rPr>
        <w:t>r:'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24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6D6D6D"/>
          <w:spacing w:val="0"/>
          <w:w w:val="66"/>
          <w:position w:val="1"/>
        </w:rPr>
        <w:t>·•,</w:t>
      </w:r>
      <w:r>
        <w:rPr>
          <w:rFonts w:ascii="Arial" w:hAnsi="Arial" w:cs="Arial" w:eastAsia="Arial"/>
          <w:sz w:val="25"/>
          <w:szCs w:val="25"/>
          <w:color w:val="6D6D6D"/>
          <w:spacing w:val="-23"/>
          <w:w w:val="66"/>
          <w:position w:val="1"/>
        </w:rPr>
        <w:t>t</w:t>
      </w:r>
      <w:r>
        <w:rPr>
          <w:rFonts w:ascii="Arial" w:hAnsi="Arial" w:cs="Arial" w:eastAsia="Arial"/>
          <w:sz w:val="25"/>
          <w:szCs w:val="25"/>
          <w:color w:val="424244"/>
          <w:spacing w:val="0"/>
          <w:w w:val="66"/>
          <w:position w:val="1"/>
        </w:rPr>
        <w:t>n</w:t>
      </w:r>
      <w:r>
        <w:rPr>
          <w:rFonts w:ascii="Arial" w:hAnsi="Arial" w:cs="Arial" w:eastAsia="Arial"/>
          <w:sz w:val="25"/>
          <w:szCs w:val="25"/>
          <w:color w:val="424244"/>
          <w:spacing w:val="-3"/>
          <w:w w:val="66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  <w:position w:val="1"/>
        </w:rPr>
        <w:t>DönUş(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96"/>
          <w:position w:val="-1"/>
        </w:rPr>
        <w:t>Ta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  <w:position w:val="-1"/>
        </w:rPr>
        <w:t>ih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-17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3"/>
          <w:position w:val="0"/>
        </w:rPr>
        <w:t>06.05.20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23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2A2A2A"/>
          <w:spacing w:val="-9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79"/>
          <w:position w:val="-1"/>
        </w:rPr>
        <w:t>aaıi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18"/>
          <w:w w:val="179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79"/>
          <w:position w:val="-1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-46"/>
          <w:w w:val="179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2"/>
          <w:position w:val="-1"/>
        </w:rPr>
        <w:t>18.20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324" w:right="-20"/>
        <w:jc w:val="left"/>
        <w:tabs>
          <w:tab w:pos="1020" w:val="left"/>
          <w:tab w:pos="1540" w:val="left"/>
          <w:tab w:pos="2200" w:val="left"/>
          <w:tab w:pos="88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A8AAAA"/>
          <w:spacing w:val="-6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7C7C7E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7C7C7E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98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63"/>
        </w:rPr>
        <w:t>İ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6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P:2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8"/>
        </w:rPr>
        <w:t>ONAYLA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8"/>
          <w:w w:val="109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5"/>
        </w:rPr>
        <w:t>AN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28" w:lineRule="exact"/>
        <w:ind w:left="2335" w:right="-20"/>
        <w:jc w:val="left"/>
        <w:tabs>
          <w:tab w:pos="4600" w:val="left"/>
          <w:tab w:pos="88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3"/>
          <w:position w:val="-4"/>
        </w:rPr>
        <w:t>Gitmişse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1"/>
          <w:w w:val="113"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-4"/>
        </w:rPr>
        <w:t>Üs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-4"/>
        </w:rPr>
        <w:t>Amiri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C7C7E"/>
          <w:spacing w:val="0"/>
          <w:w w:val="137"/>
          <w:position w:val="-4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7C7C7E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7C7C7E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-5"/>
        </w:rPr>
        <w:t>Yangına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-5"/>
        </w:rPr>
        <w:t>El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-5"/>
        </w:rPr>
        <w:t>Koyan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8"/>
          <w:szCs w:val="28"/>
          <w:color w:val="424244"/>
          <w:spacing w:val="0"/>
          <w:w w:val="50"/>
          <w:position w:val="-19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424244"/>
          <w:spacing w:val="26"/>
          <w:w w:val="50"/>
          <w:position w:val="-1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24244"/>
          <w:spacing w:val="0"/>
          <w:w w:val="50"/>
          <w:position w:val="-19"/>
        </w:rPr>
        <w:t>9</w:t>
      </w:r>
      <w:r>
        <w:rPr>
          <w:rFonts w:ascii="Times New Roman" w:hAnsi="Times New Roman" w:cs="Times New Roman" w:eastAsia="Times New Roman"/>
          <w:sz w:val="28"/>
          <w:szCs w:val="28"/>
          <w:color w:val="424244"/>
          <w:spacing w:val="0"/>
          <w:w w:val="50"/>
          <w:position w:val="-19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424244"/>
          <w:spacing w:val="4"/>
          <w:w w:val="50"/>
          <w:position w:val="-19"/>
        </w:rPr>
        <w:t> </w:t>
      </w:r>
      <w:r>
        <w:rPr>
          <w:rFonts w:ascii="Arial" w:hAnsi="Arial" w:cs="Arial" w:eastAsia="Arial"/>
          <w:sz w:val="24"/>
          <w:szCs w:val="24"/>
          <w:color w:val="424244"/>
          <w:spacing w:val="0"/>
          <w:w w:val="50"/>
          <w:position w:val="-19"/>
        </w:rPr>
        <w:t>MaYıs</w:t>
      </w:r>
      <w:r>
        <w:rPr>
          <w:rFonts w:ascii="Arial" w:hAnsi="Arial" w:cs="Arial" w:eastAsia="Arial"/>
          <w:sz w:val="24"/>
          <w:szCs w:val="24"/>
          <w:color w:val="424244"/>
          <w:spacing w:val="0"/>
          <w:w w:val="50"/>
          <w:position w:val="-19"/>
        </w:rPr>
        <w:t> </w:t>
      </w:r>
      <w:r>
        <w:rPr>
          <w:rFonts w:ascii="Arial" w:hAnsi="Arial" w:cs="Arial" w:eastAsia="Arial"/>
          <w:sz w:val="24"/>
          <w:szCs w:val="24"/>
          <w:color w:val="424244"/>
          <w:spacing w:val="19"/>
          <w:w w:val="50"/>
          <w:position w:val="-1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24244"/>
          <w:spacing w:val="0"/>
          <w:w w:val="60"/>
          <w:position w:val="-19"/>
        </w:rPr>
        <w:t>ZOi7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20"/>
        </w:sectPr>
      </w:pPr>
      <w:rPr/>
    </w:p>
    <w:p>
      <w:pPr>
        <w:spacing w:before="78" w:after="0" w:line="240" w:lineRule="auto"/>
        <w:ind w:right="-20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7.839996pt;margin-top:12.175596pt;width:42.314522pt;height:67pt;mso-position-horizontal-relative:page;mso-position-vertical-relative:paragraph;z-index:-15479" type="#_x0000_t202" filled="f" stroked="f">
            <v:textbox inset="0,0,0,0">
              <w:txbxContent>
                <w:p>
                  <w:pPr>
                    <w:spacing w:before="0" w:after="0" w:line="1340" w:lineRule="exact"/>
                    <w:ind w:right="-241"/>
                    <w:jc w:val="left"/>
                    <w:rPr>
                      <w:rFonts w:ascii="Times New Roman" w:hAnsi="Times New Roman" w:cs="Times New Roman" w:eastAsia="Times New Roman"/>
                      <w:sz w:val="134"/>
                      <w:szCs w:val="13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4"/>
                      <w:szCs w:val="134"/>
                      <w:color w:val="3F4677"/>
                      <w:spacing w:val="0"/>
                      <w:w w:val="113"/>
                      <w:i/>
                      <w:position w:val="-1"/>
                    </w:rPr>
                    <w:t>li</w:t>
                  </w:r>
                  <w:r>
                    <w:rPr>
                      <w:rFonts w:ascii="Times New Roman" w:hAnsi="Times New Roman" w:cs="Times New Roman" w:eastAsia="Times New Roman"/>
                      <w:sz w:val="134"/>
                      <w:szCs w:val="13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9"/>
        </w:rPr>
        <w:t>Amiri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8" w:lineRule="atLeast"/>
        <w:ind w:left="257" w:right="-20"/>
        <w:jc w:val="left"/>
        <w:rPr>
          <w:rFonts w:ascii="Arial" w:hAnsi="Arial" w:cs="Arial" w:eastAsia="Arial"/>
          <w:sz w:val="31"/>
          <w:szCs w:val="31"/>
        </w:rPr>
      </w:pPr>
      <w:rPr/>
      <w:r>
        <w:rPr/>
        <w:pict>
          <v:group style="position:absolute;margin-left:484.559998pt;margin-top:8.658821pt;width:1.56pt;height:19.32pt;mso-position-horizontal-relative:page;mso-position-vertical-relative:paragraph;z-index:-15500" coordorigin="9691,173" coordsize="31,386">
            <v:group style="position:absolute;left:9710;top:185;width:2;height:202" coordorigin="9710,185" coordsize="2,202">
              <v:shape style="position:absolute;left:9710;top:185;width:2;height:202" coordorigin="9710,185" coordsize="0,202" path="m9710,387l9710,185e" filled="f" stroked="t" strokeweight="1.2pt" strokecolor="#3434A0">
                <v:path arrowok="t"/>
              </v:shape>
            </v:group>
            <v:group style="position:absolute;left:9706;top:358;width:2;height:187" coordorigin="9706,358" coordsize="2,187">
              <v:shape style="position:absolute;left:9706;top:358;width:2;height:187" coordorigin="9706,358" coordsize="0,187" path="m9706,545l9706,358e" filled="f" stroked="t" strokeweight="1.44pt" strokecolor="#484F9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44.230530pt;margin-top:8.983088pt;width:9.50825pt;height:22.070195pt;mso-position-horizontal-relative:page;mso-position-vertical-relative:paragraph;z-index:-15498" coordorigin="10885,180" coordsize="190,441">
            <v:group style="position:absolute;left:10885;top:180;width:174;height:259" coordorigin="10885,180" coordsize="174,259">
              <v:shape style="position:absolute;left:10885;top:180;width:174;height:259" coordorigin="10885,180" coordsize="174,259" path="m10885,180l11058,180,11058,439,10885,439,10885,180e" filled="t" fillcolor="#EDEDED" stroked="f">
                <v:path arrowok="t"/>
                <v:fill/>
              </v:shape>
            </v:group>
            <v:group style="position:absolute;left:11046;top:252;width:2;height:341" coordorigin="11046,252" coordsize="2,341">
              <v:shape style="position:absolute;left:11046;top:252;width:2;height:341" coordorigin="11046,252" coordsize="0,341" path="m11046,593l11046,252e" filled="f" stroked="t" strokeweight="2.83125pt" strokecolor="#ED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31"/>
          <w:szCs w:val="31"/>
          <w:color w:val="2A2A2A"/>
          <w:spacing w:val="-6"/>
          <w:w w:val="33"/>
          <w:b/>
          <w:bCs/>
        </w:rPr>
        <w:t>.</w:t>
      </w:r>
      <w:r>
        <w:rPr>
          <w:rFonts w:ascii="Arial" w:hAnsi="Arial" w:cs="Arial" w:eastAsia="Arial"/>
          <w:sz w:val="31"/>
          <w:szCs w:val="31"/>
          <w:color w:val="2A2A2A"/>
          <w:spacing w:val="0"/>
          <w:w w:val="73"/>
          <w:b/>
          <w:bCs/>
        </w:rPr>
        <w:t>E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spacing w:before="0" w:after="0" w:line="244" w:lineRule="exact"/>
        <w:ind w:right="-256"/>
        <w:jc w:val="left"/>
        <w:rPr>
          <w:rFonts w:ascii="Times New Roman" w:hAnsi="Times New Roman" w:cs="Times New Roman" w:eastAsia="Times New Roman"/>
          <w:sz w:val="144"/>
          <w:szCs w:val="14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4"/>
          <w:szCs w:val="144"/>
          <w:color w:val="3F4677"/>
          <w:spacing w:val="-68"/>
          <w:w w:val="141"/>
          <w:i/>
          <w:position w:val="-96"/>
        </w:rPr>
        <w:t>a</w:t>
      </w:r>
      <w:r>
        <w:rPr>
          <w:rFonts w:ascii="Times New Roman" w:hAnsi="Times New Roman" w:cs="Times New Roman" w:eastAsia="Times New Roman"/>
          <w:sz w:val="144"/>
          <w:szCs w:val="144"/>
          <w:color w:val="909090"/>
          <w:spacing w:val="18"/>
          <w:w w:val="27"/>
          <w:i/>
          <w:position w:val="-96"/>
        </w:rPr>
        <w:t>.</w:t>
      </w:r>
      <w:r>
        <w:rPr>
          <w:rFonts w:ascii="Times New Roman" w:hAnsi="Times New Roman" w:cs="Times New Roman" w:eastAsia="Times New Roman"/>
          <w:sz w:val="144"/>
          <w:szCs w:val="144"/>
          <w:color w:val="424244"/>
          <w:spacing w:val="0"/>
          <w:w w:val="24"/>
          <w:i/>
          <w:position w:val="-96"/>
        </w:rPr>
        <w:t>·,</w:t>
      </w:r>
      <w:r>
        <w:rPr>
          <w:rFonts w:ascii="Times New Roman" w:hAnsi="Times New Roman" w:cs="Times New Roman" w:eastAsia="Times New Roman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79" w:lineRule="atLeast"/>
        <w:ind w:right="-20"/>
        <w:jc w:val="left"/>
        <w:tabs>
          <w:tab w:pos="740" w:val="left"/>
          <w:tab w:pos="12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909090"/>
          <w:spacing w:val="0"/>
          <w:w w:val="203"/>
          <w:i/>
        </w:rPr>
        <w:t>7</w:t>
      </w:r>
      <w:r>
        <w:rPr>
          <w:rFonts w:ascii="Arial" w:hAnsi="Arial" w:cs="Arial" w:eastAsia="Arial"/>
          <w:sz w:val="23"/>
          <w:szCs w:val="23"/>
          <w:color w:val="909090"/>
          <w:spacing w:val="0"/>
          <w:w w:val="100"/>
          <w:i/>
        </w:rPr>
        <w:tab/>
      </w:r>
      <w:r>
        <w:rPr>
          <w:rFonts w:ascii="Arial" w:hAnsi="Arial" w:cs="Arial" w:eastAsia="Arial"/>
          <w:sz w:val="23"/>
          <w:szCs w:val="23"/>
          <w:color w:val="909090"/>
          <w:spacing w:val="0"/>
          <w:w w:val="100"/>
          <w:i/>
        </w:rPr>
      </w:r>
      <w:r>
        <w:rPr>
          <w:rFonts w:ascii="Arial" w:hAnsi="Arial" w:cs="Arial" w:eastAsia="Arial"/>
          <w:sz w:val="19"/>
          <w:szCs w:val="19"/>
          <w:color w:val="909090"/>
          <w:spacing w:val="0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90909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909090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A8AAAA"/>
          <w:spacing w:val="0"/>
          <w:w w:val="181"/>
        </w:rPr>
        <w:t>-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20"/>
          <w:cols w:num="3" w:equalWidth="0">
            <w:col w:w="5639" w:space="2413"/>
            <w:col w:w="1189" w:space="223"/>
            <w:col w:w="2136"/>
          </w:cols>
        </w:sectPr>
      </w:pPr>
      <w:rPr/>
    </w:p>
    <w:p>
      <w:pPr>
        <w:spacing w:before="0" w:after="0" w:line="581" w:lineRule="atLeast"/>
        <w:ind w:left="281" w:right="-20"/>
        <w:jc w:val="left"/>
        <w:tabs>
          <w:tab w:pos="90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-4"/>
        </w:rPr>
        <w:t>"ü</w:t>
      </w:r>
      <w:r>
        <w:rPr>
          <w:rFonts w:ascii="Arial" w:hAnsi="Arial" w:cs="Arial" w:eastAsia="Arial"/>
          <w:sz w:val="14"/>
          <w:szCs w:val="14"/>
          <w:color w:val="2A2A2A"/>
          <w:spacing w:val="-24"/>
          <w:w w:val="100"/>
          <w:position w:val="-4"/>
        </w:rPr>
        <w:t> 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71"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71"/>
          <w:i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28"/>
          <w:w w:val="71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4"/>
          <w:spacing w:val="0"/>
          <w:w w:val="121"/>
          <w:position w:val="0"/>
        </w:rPr>
        <w:t>12017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71" w:lineRule="exact"/>
        <w:ind w:left="319"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2A2A2A"/>
          <w:spacing w:val="0"/>
          <w:w w:val="100"/>
          <w:position w:val="-1"/>
        </w:rPr>
        <w:t>OJ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281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2A2A2A"/>
          <w:spacing w:val="0"/>
          <w:w w:val="52"/>
          <w:position w:val="2"/>
        </w:rPr>
        <w:t>.C&gt;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17" w:lineRule="exact"/>
        <w:ind w:right="828"/>
        <w:jc w:val="right"/>
        <w:tabs>
          <w:tab w:pos="76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565D89"/>
          <w:w w:val="126"/>
          <w:position w:val="1"/>
        </w:rPr>
        <w:t>;</w:t>
      </w:r>
      <w:r>
        <w:rPr>
          <w:rFonts w:ascii="Arial" w:hAnsi="Arial" w:cs="Arial" w:eastAsia="Arial"/>
          <w:sz w:val="25"/>
          <w:szCs w:val="25"/>
          <w:color w:val="565D89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565D89"/>
          <w:w w:val="100"/>
          <w:position w:val="1"/>
        </w:rPr>
      </w:r>
      <w:r>
        <w:rPr>
          <w:rFonts w:ascii="Arial" w:hAnsi="Arial" w:cs="Arial" w:eastAsia="Arial"/>
          <w:sz w:val="25"/>
          <w:szCs w:val="25"/>
          <w:color w:val="909090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25"/>
          <w:szCs w:val="25"/>
          <w:color w:val="909090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909090"/>
          <w:spacing w:val="8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909090"/>
          <w:spacing w:val="0"/>
          <w:w w:val="170"/>
          <w:i/>
          <w:position w:val="1"/>
        </w:rPr>
        <w:t>l</w:t>
      </w:r>
      <w:r>
        <w:rPr>
          <w:rFonts w:ascii="Arial" w:hAnsi="Arial" w:cs="Arial" w:eastAsia="Arial"/>
          <w:sz w:val="25"/>
          <w:szCs w:val="25"/>
          <w:color w:val="909090"/>
          <w:spacing w:val="-49"/>
          <w:w w:val="170"/>
          <w:i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5B5B5B"/>
          <w:spacing w:val="0"/>
          <w:w w:val="80"/>
          <w:position w:val="1"/>
        </w:rPr>
        <w:t>,;</w:t>
      </w:r>
      <w:r>
        <w:rPr>
          <w:rFonts w:ascii="Arial" w:hAnsi="Arial" w:cs="Arial" w:eastAsia="Arial"/>
          <w:sz w:val="25"/>
          <w:szCs w:val="25"/>
          <w:color w:val="5B5B5B"/>
          <w:spacing w:val="-13"/>
          <w:w w:val="80"/>
          <w:position w:val="1"/>
        </w:rPr>
        <w:t>'</w:t>
      </w:r>
      <w:r>
        <w:rPr>
          <w:rFonts w:ascii="Arial" w:hAnsi="Arial" w:cs="Arial" w:eastAsia="Arial"/>
          <w:sz w:val="25"/>
          <w:szCs w:val="25"/>
          <w:color w:val="A8AAAA"/>
          <w:spacing w:val="0"/>
          <w:w w:val="114"/>
          <w:position w:val="1"/>
        </w:rPr>
        <w:t>'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85" w:lineRule="exact"/>
        <w:ind w:right="788"/>
        <w:jc w:val="right"/>
        <w:tabs>
          <w:tab w:pos="1080" w:val="left"/>
          <w:tab w:pos="15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0"/>
          <w:w w:val="100"/>
          <w:position w:val="-1"/>
        </w:rPr>
        <w:t>lq;ı;,</w:t>
      </w:r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0"/>
          <w:w w:val="100"/>
          <w:position w:val="-1"/>
        </w:rPr>
        <w:t>!,</w:t>
      </w:r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2D3487"/>
          <w:spacing w:val="0"/>
          <w:w w:val="88"/>
          <w:position w:val="-1"/>
        </w:rPr>
        <w:t>&gt;ll</w:t>
      </w:r>
      <w:r>
        <w:rPr>
          <w:rFonts w:ascii="Times New Roman" w:hAnsi="Times New Roman" w:cs="Times New Roman" w:eastAsia="Times New Roman"/>
          <w:sz w:val="12"/>
          <w:szCs w:val="12"/>
          <w:color w:val="2D3487"/>
          <w:spacing w:val="0"/>
          <w:w w:val="88"/>
          <w:position w:val="-1"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2D3487"/>
          <w:spacing w:val="4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D6D6D"/>
          <w:spacing w:val="0"/>
          <w:w w:val="192"/>
          <w:position w:val="-1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6D6D6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6D6D6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2"/>
          <w:szCs w:val="12"/>
          <w:color w:val="A8AAAA"/>
          <w:spacing w:val="7"/>
          <w:w w:val="98"/>
          <w:position w:val="-1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7C7C7E"/>
          <w:spacing w:val="0"/>
          <w:w w:val="98"/>
          <w:position w:val="-1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7C7C7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7C7C7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2"/>
          <w:szCs w:val="12"/>
          <w:color w:val="2A2A2A"/>
          <w:spacing w:val="0"/>
          <w:w w:val="174"/>
          <w:position w:val="-1"/>
        </w:rPr>
        <w:t>"'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left="4702" w:right="-20"/>
        <w:jc w:val="left"/>
        <w:tabs>
          <w:tab w:pos="8560" w:val="left"/>
          <w:tab w:pos="9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3.804321pt;margin-top:11.231341pt;width:21.305686pt;height:20.818855pt;mso-position-horizontal-relative:page;mso-position-vertical-relative:paragraph;z-index:-15503" type="#_x0000_t202" filled="f" stroked="f">
            <v:textbox inset="0,0,0,0">
              <w:txbxContent>
                <w:p>
                  <w:pPr>
                    <w:spacing w:before="0" w:after="0" w:line="317" w:lineRule="exact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7C7C7E"/>
                      <w:w w:val="54"/>
                    </w:rPr>
                    <w:t>"ıl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7C7C7E"/>
                      <w:w w:val="55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188.520004pt;margin-top:.543789pt;width:4.32pt;height:16.68pt;mso-position-horizontal-relative:page;mso-position-vertical-relative:paragraph;z-index:-15499" coordorigin="3770,11" coordsize="86,334">
            <v:group style="position:absolute;left:3811;top:52;width:2;height:154" coordorigin="3811,52" coordsize="2,154">
              <v:shape style="position:absolute;left:3811;top:52;width:2;height:154" coordorigin="3811,52" coordsize="0,154" path="m3811,205l3811,52e" filled="f" stroked="t" strokeweight="4.08pt" strokecolor="#343F9C">
                <v:path arrowok="t"/>
              </v:shape>
            </v:group>
            <v:group style="position:absolute;left:3828;top:176;width:2;height:139" coordorigin="3828,176" coordsize="2,139">
              <v:shape style="position:absolute;left:3828;top:176;width:2;height:139" coordorigin="3828,176" coordsize="0,139" path="m3828,316l3828,176e" filled="f" stroked="t" strokeweight="2.88pt" strokecolor="#38449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16.718018pt;margin-top:5.124644pt;width:18.392pt;height:26.925552pt;mso-position-horizontal-relative:page;mso-position-vertical-relative:paragraph;z-index:-15497" coordorigin="10334,102" coordsize="368,539">
            <v:group style="position:absolute;left:10380;top:148;width:2;height:162" coordorigin="10380,148" coordsize="2,162">
              <v:shape style="position:absolute;left:10380;top:148;width:2;height:162" coordorigin="10380,148" coordsize="0,162" path="m10380,309l10380,148e" filled="f" stroked="t" strokeweight="4.523680pt" strokecolor="#EDEDED">
                <v:path arrowok="t"/>
              </v:shape>
            </v:group>
            <v:group style="position:absolute;left:10346;top:372;width:357;height:269" coordorigin="10346,372" coordsize="357,269">
              <v:shape style="position:absolute;left:10346;top:372;width:357;height:269" coordorigin="10346,372" coordsize="357,269" path="m10346,372l10702,372,10702,641,10346,641,10346,372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506.657532pt;margin-top:7.590751pt;width:.1pt;height:20.865968pt;mso-position-horizontal-relative:page;mso-position-vertical-relative:paragraph;z-index:-15496" coordorigin="10133,152" coordsize="2,417">
            <v:shape style="position:absolute;left:10133;top:152;width:2;height:417" coordorigin="10133,152" coordsize="0,417" path="m10133,569l10133,152e" filled="f" stroked="t" strokeweight="3.71305pt" strokecolor="#EDEDED">
              <v:path arrowok="t"/>
            </v:shape>
          </v:group>
          <w10:wrap type="none"/>
        </w:pict>
      </w:r>
      <w:r>
        <w:rPr/>
        <w:pict>
          <v:group style="position:absolute;margin-left:539.119995pt;margin-top:7.590751pt;width:.1pt;height:20.865968pt;mso-position-horizontal-relative:page;mso-position-vertical-relative:paragraph;z-index:-15495" coordorigin="10782,152" coordsize="2,417">
            <v:shape style="position:absolute;left:10782;top:152;width:2;height:417" coordorigin="10782,152" coordsize="0,417" path="m10782,152l10782,569,10782,152xe" filled="t" fillcolor="#EDEDED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6.720001pt;margin-top:7.250039pt;width:5.15538pt;height:11.5pt;mso-position-horizontal-relative:page;mso-position-vertical-relative:paragraph;z-index:-15478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4"/>
                    <w:jc w:val="left"/>
                    <w:rPr>
                      <w:rFonts w:ascii="Times New Roman" w:hAnsi="Times New Roman" w:cs="Times New Roman" w:eastAsia="Times New Roman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2D3487"/>
                      <w:spacing w:val="-3"/>
                      <w:w w:val="109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4952A3"/>
                      <w:spacing w:val="0"/>
                      <w:w w:val="55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5"/>
        </w:rPr>
        <w:t>Güve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5"/>
        </w:rPr>
        <w:t>KUSER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1"/>
          <w:szCs w:val="21"/>
          <w:color w:val="6D6D6D"/>
          <w:spacing w:val="-9"/>
          <w:w w:val="82"/>
          <w:position w:val="2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A8AAAA"/>
          <w:spacing w:val="0"/>
          <w:w w:val="82"/>
          <w:position w:val="2"/>
        </w:rPr>
        <w:t>•·</w:t>
      </w:r>
      <w:r>
        <w:rPr>
          <w:rFonts w:ascii="Times New Roman" w:hAnsi="Times New Roman" w:cs="Times New Roman" w:eastAsia="Times New Roman"/>
          <w:sz w:val="21"/>
          <w:szCs w:val="21"/>
          <w:color w:val="A8AAAA"/>
          <w:spacing w:val="0"/>
          <w:w w:val="82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8AAAA"/>
          <w:spacing w:val="6"/>
          <w:w w:val="82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24244"/>
          <w:spacing w:val="2"/>
          <w:w w:val="59"/>
          <w:position w:val="2"/>
        </w:rPr>
        <w:t>Y</w:t>
      </w:r>
      <w:r>
        <w:rPr>
          <w:rFonts w:ascii="Arial" w:hAnsi="Arial" w:cs="Arial" w:eastAsia="Arial"/>
          <w:sz w:val="16"/>
          <w:szCs w:val="16"/>
          <w:color w:val="424244"/>
          <w:spacing w:val="-44"/>
          <w:w w:val="106"/>
          <w:position w:val="-4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6D6D6D"/>
          <w:spacing w:val="0"/>
          <w:w w:val="66"/>
          <w:position w:val="2"/>
        </w:rPr>
        <w:t>&gt;</w:t>
      </w:r>
      <w:r>
        <w:rPr>
          <w:rFonts w:ascii="Times New Roman" w:hAnsi="Times New Roman" w:cs="Times New Roman" w:eastAsia="Times New Roman"/>
          <w:sz w:val="21"/>
          <w:szCs w:val="21"/>
          <w:color w:val="6D6D6D"/>
          <w:spacing w:val="-97"/>
          <w:w w:val="67"/>
          <w:position w:val="2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-17"/>
          <w:w w:val="85"/>
          <w:position w:val="-4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909090"/>
          <w:spacing w:val="-16"/>
          <w:w w:val="87"/>
          <w:position w:val="2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7C7C7E"/>
          <w:spacing w:val="-60"/>
          <w:w w:val="114"/>
          <w:position w:val="-4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909090"/>
          <w:spacing w:val="0"/>
          <w:w w:val="86"/>
          <w:position w:val="2"/>
        </w:rPr>
        <w:t>ıo</w:t>
      </w:r>
      <w:r>
        <w:rPr>
          <w:rFonts w:ascii="Times New Roman" w:hAnsi="Times New Roman" w:cs="Times New Roman" w:eastAsia="Times New Roman"/>
          <w:sz w:val="21"/>
          <w:szCs w:val="21"/>
          <w:color w:val="909090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909090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2"/>
          <w:szCs w:val="12"/>
          <w:color w:val="909090"/>
          <w:spacing w:val="0"/>
          <w:w w:val="100"/>
          <w:i/>
          <w:position w:val="-6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909090"/>
          <w:spacing w:val="2"/>
          <w:w w:val="100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09090"/>
          <w:spacing w:val="0"/>
          <w:w w:val="247"/>
          <w:position w:val="-6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909090"/>
          <w:spacing w:val="-29"/>
          <w:w w:val="247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0"/>
          <w:w w:val="94"/>
          <w:i/>
          <w:position w:val="2"/>
        </w:rPr>
        <w:t>'l</w:t>
      </w:r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-30"/>
          <w:w w:val="94"/>
          <w:i/>
          <w:position w:val="2"/>
        </w:rPr>
        <w:t>f</w:t>
      </w:r>
      <w:r>
        <w:rPr>
          <w:rFonts w:ascii="Times New Roman" w:hAnsi="Times New Roman" w:cs="Times New Roman" w:eastAsia="Times New Roman"/>
          <w:sz w:val="12"/>
          <w:szCs w:val="12"/>
          <w:color w:val="A8AAAA"/>
          <w:spacing w:val="-18"/>
          <w:w w:val="94"/>
          <w:position w:val="-4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-93"/>
          <w:w w:val="94"/>
          <w:i/>
          <w:position w:val="2"/>
        </w:rPr>
        <w:t>&gt;</w:t>
      </w:r>
      <w:r>
        <w:rPr>
          <w:rFonts w:ascii="Times New Roman" w:hAnsi="Times New Roman" w:cs="Times New Roman" w:eastAsia="Times New Roman"/>
          <w:sz w:val="12"/>
          <w:szCs w:val="12"/>
          <w:color w:val="A8AAAA"/>
          <w:spacing w:val="0"/>
          <w:w w:val="94"/>
          <w:position w:val="-4"/>
        </w:rPr>
        <w:t>;</w:t>
      </w:r>
      <w:r>
        <w:rPr>
          <w:rFonts w:ascii="Times New Roman" w:hAnsi="Times New Roman" w:cs="Times New Roman" w:eastAsia="Times New Roman"/>
          <w:sz w:val="12"/>
          <w:szCs w:val="12"/>
          <w:color w:val="A8AAAA"/>
          <w:spacing w:val="0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8AAAA"/>
          <w:spacing w:val="18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-22"/>
          <w:w w:val="100"/>
          <w:i/>
          <w:position w:val="2"/>
        </w:rPr>
        <w:t>i</w:t>
      </w:r>
      <w:r>
        <w:rPr>
          <w:rFonts w:ascii="Times New Roman" w:hAnsi="Times New Roman" w:cs="Times New Roman" w:eastAsia="Times New Roman"/>
          <w:sz w:val="12"/>
          <w:szCs w:val="12"/>
          <w:color w:val="909090"/>
          <w:spacing w:val="0"/>
          <w:w w:val="100"/>
          <w:position w:val="-4"/>
        </w:rPr>
        <w:t>_</w:t>
      </w:r>
      <w:r>
        <w:rPr>
          <w:rFonts w:ascii="Times New Roman" w:hAnsi="Times New Roman" w:cs="Times New Roman" w:eastAsia="Times New Roman"/>
          <w:sz w:val="12"/>
          <w:szCs w:val="12"/>
          <w:color w:val="909090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C7C7E"/>
          <w:spacing w:val="0"/>
          <w:w w:val="51"/>
          <w:position w:val="2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7C7C7E"/>
          <w:spacing w:val="-20"/>
          <w:w w:val="50"/>
          <w:position w:val="2"/>
        </w:rPr>
        <w:t>ı</w:t>
      </w:r>
      <w:r>
        <w:rPr>
          <w:rFonts w:ascii="Times New Roman" w:hAnsi="Times New Roman" w:cs="Times New Roman" w:eastAsia="Times New Roman"/>
          <w:sz w:val="12"/>
          <w:szCs w:val="12"/>
          <w:color w:val="7C7C7E"/>
          <w:spacing w:val="-19"/>
          <w:w w:val="103"/>
          <w:position w:val="-4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A8AAAA"/>
          <w:spacing w:val="-39"/>
          <w:w w:val="62"/>
          <w:position w:val="2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7C7C7E"/>
          <w:spacing w:val="0"/>
          <w:w w:val="103"/>
          <w:position w:val="-4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7C7C7E"/>
          <w:spacing w:val="-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C7C7E"/>
          <w:spacing w:val="-18"/>
          <w:w w:val="93"/>
          <w:position w:val="-4"/>
        </w:rPr>
        <w:t>.</w:t>
      </w:r>
      <w:r>
        <w:rPr>
          <w:rFonts w:ascii="Arial" w:hAnsi="Arial" w:cs="Arial" w:eastAsia="Arial"/>
          <w:sz w:val="16"/>
          <w:szCs w:val="16"/>
          <w:color w:val="424244"/>
          <w:spacing w:val="-75"/>
          <w:w w:val="93"/>
          <w:i/>
          <w:position w:val="2"/>
        </w:rPr>
        <w:t>P</w:t>
      </w:r>
      <w:r>
        <w:rPr>
          <w:rFonts w:ascii="Times New Roman" w:hAnsi="Times New Roman" w:cs="Times New Roman" w:eastAsia="Times New Roman"/>
          <w:sz w:val="12"/>
          <w:szCs w:val="12"/>
          <w:color w:val="7C7C7E"/>
          <w:spacing w:val="0"/>
          <w:w w:val="93"/>
          <w:position w:val="-4"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7C7C7E"/>
          <w:spacing w:val="-19"/>
          <w:w w:val="93"/>
          <w:position w:val="-4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2A2A2A"/>
          <w:spacing w:val="0"/>
          <w:w w:val="93"/>
          <w:position w:val="-4"/>
        </w:rPr>
        <w:t>"'"</w:t>
      </w:r>
      <w:r>
        <w:rPr>
          <w:rFonts w:ascii="Times New Roman" w:hAnsi="Times New Roman" w:cs="Times New Roman" w:eastAsia="Times New Roman"/>
          <w:sz w:val="12"/>
          <w:szCs w:val="12"/>
          <w:color w:val="2A2A2A"/>
          <w:spacing w:val="0"/>
          <w:w w:val="93"/>
          <w:position w:val="-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2A2A2A"/>
          <w:spacing w:val="1"/>
          <w:w w:val="93"/>
          <w:position w:val="-4"/>
        </w:rPr>
        <w:t> </w:t>
      </w:r>
      <w:r>
        <w:rPr>
          <w:rFonts w:ascii="Arial" w:hAnsi="Arial" w:cs="Arial" w:eastAsia="Arial"/>
          <w:sz w:val="16"/>
          <w:szCs w:val="16"/>
          <w:color w:val="424244"/>
          <w:spacing w:val="-2"/>
          <w:w w:val="194"/>
          <w:position w:val="2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65"/>
          <w:position w:val="-4"/>
        </w:rPr>
        <w:t>1lt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61" w:lineRule="atLeast"/>
        <w:ind w:left="4818" w:right="5902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481.164917pt;margin-top:7.074377pt;width:.1pt;height:13.300782pt;mso-position-horizontal-relative:page;mso-position-vertical-relative:paragraph;z-index:-15494" coordorigin="9623,141" coordsize="2,266">
            <v:shape style="position:absolute;left:9623;top:141;width:2;height:266" coordorigin="9623,141" coordsize="0,266" path="m9623,408l9623,141e" filled="f" stroked="t" strokeweight="3.6298pt" strokecolor="#EDEDED">
              <v:path arrowok="t"/>
            </v:shape>
          </v:group>
          <w10:wrap type="none"/>
        </w:pict>
      </w:r>
      <w:r>
        <w:rPr/>
        <w:pict>
          <v:group style="position:absolute;margin-left:542.320007pt;margin-top:6.913244pt;width:.1pt;height:13.461914pt;mso-position-horizontal-relative:page;mso-position-vertical-relative:paragraph;z-index:-15493" coordorigin="10846,138" coordsize="2,269">
            <v:shape style="position:absolute;left:10846;top:138;width:2;height:269" coordorigin="10846,138" coordsize="0,269" path="m10846,138l10846,408,10846,138x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0"/>
        </w:rPr>
        <w:t>Çavuşu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17" w:lineRule="exact"/>
        <w:ind w:left="2580" w:right="-20"/>
        <w:jc w:val="left"/>
        <w:tabs>
          <w:tab w:pos="3700" w:val="left"/>
          <w:tab w:pos="4060" w:val="left"/>
          <w:tab w:pos="8900" w:val="left"/>
          <w:tab w:pos="107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100"/>
          <w:b/>
          <w:bCs/>
          <w:position w:val="-3"/>
        </w:rPr>
        <w:t>H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-5"/>
          <w:w w:val="100"/>
          <w:b/>
          <w:bCs/>
          <w:position w:val="-3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424244"/>
          <w:spacing w:val="0"/>
          <w:w w:val="100"/>
          <w:b/>
          <w:bCs/>
          <w:position w:val="-3"/>
        </w:rPr>
        <w:t>l"</w:t>
      </w:r>
      <w:r>
        <w:rPr>
          <w:rFonts w:ascii="Times New Roman" w:hAnsi="Times New Roman" w:cs="Times New Roman" w:eastAsia="Times New Roman"/>
          <w:sz w:val="29"/>
          <w:szCs w:val="29"/>
          <w:color w:val="424244"/>
          <w:spacing w:val="-50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24244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24244"/>
          <w:spacing w:val="0"/>
          <w:w w:val="128"/>
          <w:b/>
          <w:bCs/>
          <w:position w:val="-3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424244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24244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30"/>
          <w:szCs w:val="30"/>
          <w:color w:val="424244"/>
          <w:spacing w:val="0"/>
          <w:w w:val="100"/>
          <w:b/>
          <w:bCs/>
          <w:position w:val="-3"/>
        </w:rPr>
        <w:t>Ç</w:t>
      </w:r>
      <w:r>
        <w:rPr>
          <w:rFonts w:ascii="Times New Roman" w:hAnsi="Times New Roman" w:cs="Times New Roman" w:eastAsia="Times New Roman"/>
          <w:sz w:val="30"/>
          <w:szCs w:val="30"/>
          <w:color w:val="424244"/>
          <w:spacing w:val="-64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24244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24244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31"/>
          <w:szCs w:val="31"/>
          <w:color w:val="5B5B5B"/>
          <w:spacing w:val="0"/>
          <w:w w:val="59"/>
          <w:position w:val="4"/>
        </w:rPr>
        <w:t>da1ı</w:t>
      </w:r>
      <w:r>
        <w:rPr>
          <w:rFonts w:ascii="Times New Roman" w:hAnsi="Times New Roman" w:cs="Times New Roman" w:eastAsia="Times New Roman"/>
          <w:sz w:val="31"/>
          <w:szCs w:val="31"/>
          <w:color w:val="5B5B5B"/>
          <w:spacing w:val="-7"/>
          <w:w w:val="60"/>
          <w:position w:val="4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BFC1C1"/>
          <w:spacing w:val="-50"/>
          <w:w w:val="111"/>
          <w:i/>
          <w:position w:val="-7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5B5B5B"/>
          <w:spacing w:val="-106"/>
          <w:w w:val="60"/>
          <w:position w:val="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BFC1C1"/>
          <w:spacing w:val="-3"/>
          <w:w w:val="106"/>
          <w:i/>
          <w:position w:val="-7"/>
        </w:rPr>
        <w:t>:</w:t>
      </w:r>
      <w:r>
        <w:rPr>
          <w:rFonts w:ascii="Times New Roman" w:hAnsi="Times New Roman" w:cs="Times New Roman" w:eastAsia="Times New Roman"/>
          <w:sz w:val="31"/>
          <w:szCs w:val="31"/>
          <w:color w:val="5B5B5B"/>
          <w:spacing w:val="-39"/>
          <w:w w:val="59"/>
          <w:position w:val="4"/>
        </w:rPr>
        <w:t>t</w:t>
      </w:r>
      <w:r>
        <w:rPr>
          <w:rFonts w:ascii="Times New Roman" w:hAnsi="Times New Roman" w:cs="Times New Roman" w:eastAsia="Times New Roman"/>
          <w:sz w:val="31"/>
          <w:szCs w:val="31"/>
          <w:color w:val="7C7C7E"/>
          <w:spacing w:val="0"/>
          <w:w w:val="64"/>
          <w:position w:val="4"/>
        </w:rPr>
        <w:t>1Ş</w:t>
      </w:r>
      <w:r>
        <w:rPr>
          <w:rFonts w:ascii="Times New Roman" w:hAnsi="Times New Roman" w:cs="Times New Roman" w:eastAsia="Times New Roman"/>
          <w:sz w:val="31"/>
          <w:szCs w:val="31"/>
          <w:color w:val="7C7C7E"/>
          <w:spacing w:val="-10"/>
          <w:w w:val="64"/>
          <w:position w:val="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909090"/>
          <w:spacing w:val="-31"/>
          <w:w w:val="57"/>
          <w:i/>
          <w:position w:val="-7"/>
        </w:rPr>
        <w:t>\</w:t>
      </w:r>
      <w:r>
        <w:rPr>
          <w:rFonts w:ascii="Times New Roman" w:hAnsi="Times New Roman" w:cs="Times New Roman" w:eastAsia="Times New Roman"/>
          <w:sz w:val="31"/>
          <w:szCs w:val="31"/>
          <w:color w:val="7C7C7E"/>
          <w:spacing w:val="-60"/>
          <w:w w:val="64"/>
          <w:position w:val="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909090"/>
          <w:spacing w:val="-17"/>
          <w:w w:val="57"/>
          <w:i/>
          <w:position w:val="-7"/>
        </w:rPr>
        <w:t>\</w:t>
      </w:r>
      <w:r>
        <w:rPr>
          <w:rFonts w:ascii="Times New Roman" w:hAnsi="Times New Roman" w:cs="Times New Roman" w:eastAsia="Times New Roman"/>
          <w:sz w:val="31"/>
          <w:szCs w:val="31"/>
          <w:color w:val="A8AAAA"/>
          <w:spacing w:val="-71"/>
          <w:w w:val="70"/>
          <w:position w:val="4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909090"/>
          <w:spacing w:val="0"/>
          <w:w w:val="58"/>
          <w:i/>
          <w:position w:val="-7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909090"/>
          <w:spacing w:val="-49"/>
          <w:w w:val="58"/>
          <w:i/>
          <w:position w:val="-7"/>
        </w:rPr>
        <w:t>:</w:t>
      </w:r>
      <w:r>
        <w:rPr>
          <w:rFonts w:ascii="Times New Roman" w:hAnsi="Times New Roman" w:cs="Times New Roman" w:eastAsia="Times New Roman"/>
          <w:sz w:val="31"/>
          <w:szCs w:val="31"/>
          <w:color w:val="7C7C7E"/>
          <w:spacing w:val="-204"/>
          <w:w w:val="55"/>
          <w:position w:val="4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909090"/>
          <w:spacing w:val="0"/>
          <w:w w:val="58"/>
          <w:i/>
          <w:position w:val="-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909090"/>
          <w:spacing w:val="0"/>
          <w:w w:val="57"/>
          <w:i/>
          <w:position w:val="-7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909090"/>
          <w:spacing w:val="0"/>
          <w:w w:val="100"/>
          <w:i/>
          <w:position w:val="-7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909090"/>
          <w:spacing w:val="-17"/>
          <w:w w:val="100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8AAAA"/>
          <w:spacing w:val="0"/>
          <w:w w:val="94"/>
          <w:i/>
          <w:position w:val="-7"/>
        </w:rPr>
        <w:t>_(</w:t>
      </w:r>
      <w:r>
        <w:rPr>
          <w:rFonts w:ascii="Times New Roman" w:hAnsi="Times New Roman" w:cs="Times New Roman" w:eastAsia="Times New Roman"/>
          <w:sz w:val="20"/>
          <w:szCs w:val="20"/>
          <w:color w:val="A8AAAA"/>
          <w:spacing w:val="-15"/>
          <w:w w:val="94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8AAAA"/>
          <w:spacing w:val="0"/>
          <w:w w:val="44"/>
          <w:position w:val="-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8AAAA"/>
          <w:spacing w:val="-3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C7C7E"/>
          <w:spacing w:val="0"/>
          <w:w w:val="82"/>
          <w:position w:val="-7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7C7C7E"/>
          <w:spacing w:val="30"/>
          <w:w w:val="82"/>
          <w:position w:val="-7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5B5B5B"/>
          <w:spacing w:val="-39"/>
          <w:w w:val="53"/>
          <w:position w:val="4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424244"/>
          <w:spacing w:val="0"/>
          <w:w w:val="53"/>
          <w:position w:val="-7"/>
        </w:rPr>
        <w:t>"'</w:t>
      </w:r>
      <w:r>
        <w:rPr>
          <w:rFonts w:ascii="Times New Roman" w:hAnsi="Times New Roman" w:cs="Times New Roman" w:eastAsia="Times New Roman"/>
          <w:sz w:val="20"/>
          <w:szCs w:val="20"/>
          <w:color w:val="424244"/>
          <w:spacing w:val="-25"/>
          <w:w w:val="53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4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0"/>
          <w:w w:val="139"/>
          <w:position w:val="4"/>
        </w:rPr>
        <w:t>tt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20"/>
        </w:sectPr>
      </w:pPr>
      <w:rPr/>
    </w:p>
    <w:p>
      <w:pPr>
        <w:spacing w:before="0" w:after="0" w:line="182" w:lineRule="exact"/>
        <w:ind w:left="2369" w:right="-89"/>
        <w:jc w:val="left"/>
        <w:tabs>
          <w:tab w:pos="37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1"/>
        </w:rPr>
        <w:t>2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4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2A2A2A"/>
          <w:spacing w:val="0"/>
          <w:w w:val="100"/>
          <w:position w:val="-12"/>
        </w:rPr>
        <w:t>"''''</w:t>
      </w:r>
      <w:r>
        <w:rPr>
          <w:rFonts w:ascii="Times New Roman" w:hAnsi="Times New Roman" w:cs="Times New Roman" w:eastAsia="Times New Roman"/>
          <w:sz w:val="33"/>
          <w:szCs w:val="33"/>
          <w:color w:val="2A2A2A"/>
          <w:spacing w:val="0"/>
          <w:w w:val="100"/>
          <w:position w:val="-12"/>
        </w:rPr>
        <w:t>a</w:t>
      </w:r>
      <w:r>
        <w:rPr>
          <w:rFonts w:ascii="Times New Roman" w:hAnsi="Times New Roman" w:cs="Times New Roman" w:eastAsia="Times New Roman"/>
          <w:sz w:val="33"/>
          <w:szCs w:val="33"/>
          <w:color w:val="2A2A2A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2A2A2A"/>
          <w:spacing w:val="0"/>
          <w:w w:val="100"/>
          <w:position w:val="-12"/>
        </w:rPr>
      </w:r>
      <w:r>
        <w:rPr>
          <w:rFonts w:ascii="Arial" w:hAnsi="Arial" w:cs="Arial" w:eastAsia="Arial"/>
          <w:sz w:val="18"/>
          <w:szCs w:val="18"/>
          <w:color w:val="424244"/>
          <w:spacing w:val="0"/>
          <w:w w:val="100"/>
          <w:position w:val="-12"/>
        </w:rPr>
        <w:t>up</w:t>
      </w:r>
      <w:r>
        <w:rPr>
          <w:rFonts w:ascii="Arial" w:hAnsi="Arial" w:cs="Arial" w:eastAsia="Arial"/>
          <w:sz w:val="18"/>
          <w:szCs w:val="18"/>
          <w:color w:val="424244"/>
          <w:spacing w:val="-3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24244"/>
          <w:spacing w:val="0"/>
          <w:w w:val="81"/>
          <w:position w:val="-12"/>
        </w:rPr>
        <w:t>Amir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55" w:lineRule="exact"/>
        <w:ind w:right="651"/>
        <w:jc w:val="right"/>
        <w:rPr>
          <w:rFonts w:ascii="Arial" w:hAnsi="Arial" w:cs="Arial" w:eastAsia="Arial"/>
          <w:sz w:val="5"/>
          <w:szCs w:val="5"/>
        </w:rPr>
      </w:pPr>
      <w:rPr/>
      <w:r>
        <w:rPr/>
        <w:br w:type="column"/>
      </w:r>
      <w:r>
        <w:rPr>
          <w:rFonts w:ascii="Arial" w:hAnsi="Arial" w:cs="Arial" w:eastAsia="Arial"/>
          <w:sz w:val="5"/>
          <w:szCs w:val="5"/>
          <w:color w:val="909090"/>
          <w:spacing w:val="0"/>
          <w:w w:val="281"/>
          <w:b/>
          <w:bCs/>
        </w:rPr>
        <w:t>tl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</w:rPr>
      </w:r>
    </w:p>
    <w:p>
      <w:pPr>
        <w:spacing w:before="0" w:after="0" w:line="127" w:lineRule="exact"/>
        <w:ind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03.628998pt;margin-top:4.701568pt;width:11.796187pt;height:11.368272pt;mso-position-horizontal-relative:page;mso-position-vertical-relative:paragraph;z-index:-15492" coordorigin="10073,94" coordsize="236,227">
            <v:group style="position:absolute;left:10140;top:136;width:126;height:2" coordorigin="10140,136" coordsize="126,2">
              <v:shape style="position:absolute;left:10140;top:136;width:126;height:2" coordorigin="10140,136" coordsize="126,0" path="m10140,136l10267,136e" filled="f" stroked="t" strokeweight="4.192774pt" strokecolor="#EDEDED">
                <v:path arrowok="t"/>
              </v:shape>
            </v:group>
            <v:group style="position:absolute;left:10105;top:137;width:2;height:152" coordorigin="10105,137" coordsize="2,152">
              <v:shape style="position:absolute;left:10105;top:137;width:2;height:152" coordorigin="10105,137" coordsize="0,152" path="m10105,289l10105,137e" filled="f" stroked="t" strokeweight="3.195235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21.814636pt;margin-top:4.701568pt;width:9.569734pt;height:11.886786pt;mso-position-horizontal-relative:page;mso-position-vertical-relative:paragraph;z-index:-15491" coordorigin="10436,94" coordsize="191,238">
            <v:group style="position:absolute;left:10478;top:136;width:108;height:2" coordorigin="10478,136" coordsize="108,2">
              <v:shape style="position:absolute;left:10478;top:136;width:108;height:2" coordorigin="10478,136" coordsize="108,0" path="m10478,136l10586,136e" filled="f" stroked="t" strokeweight="4.192774pt" strokecolor="#EDEDED">
                <v:path arrowok="t"/>
              </v:shape>
            </v:group>
            <v:group style="position:absolute;left:10511;top:148;width:2;height:138" coordorigin="10511,148" coordsize="2,138">
              <v:shape style="position:absolute;left:10511;top:148;width:2;height:138" coordorigin="10511,148" coordsize="0,138" path="m10511,286l10511,148e" filled="f" stroked="t" strokeweight="4.5599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38.292175pt;margin-top:4.703229pt;width:.1pt;height:4.149902pt;mso-position-horizontal-relative:page;mso-position-vertical-relative:paragraph;z-index:-15490" coordorigin="10766,94" coordsize="2,83">
            <v:shape style="position:absolute;left:10766;top:94;width:2;height:83" coordorigin="10766,94" coordsize="0,83" path="m10766,94l10766,177,10766,94x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98.880005pt;margin-top:7.3919pt;width:23.203001pt;height:38.444454pt;mso-position-horizontal-relative:page;mso-position-vertical-relative:paragraph;z-index:-15489" coordorigin="9978,148" coordsize="464,769">
            <v:group style="position:absolute;left:10274;top:148;width:92;height:138" coordorigin="10274,148" coordsize="92,138">
              <v:shape style="position:absolute;left:10274;top:148;width:92;height:138" coordorigin="10274,148" coordsize="92,138" path="m10274,148l10365,148,10365,286,10274,286,10274,148e" filled="t" fillcolor="#EDEDED" stroked="f">
                <v:path arrowok="t"/>
                <v:fill/>
              </v:shape>
            </v:group>
            <v:group style="position:absolute;left:10213;top:235;width:134;height:229" coordorigin="10213,235" coordsize="134,229">
              <v:shape style="position:absolute;left:10213;top:235;width:134;height:229" coordorigin="10213,235" coordsize="134,229" path="m10213,235l10347,235,10347,464,10213,464,10213,235e" filled="t" fillcolor="#EDEDED" stroked="f">
                <v:path arrowok="t"/>
                <v:fill/>
              </v:shape>
            </v:group>
            <v:group style="position:absolute;left:10312;top:235;width:2;height:229" coordorigin="10312,235" coordsize="2,229">
              <v:shape style="position:absolute;left:10312;top:235;width:2;height:229" coordorigin="10312,235" coordsize="0,229" path="m10312,464l10312,235e" filled="f" stroked="t" strokeweight="3.21355pt" strokecolor="#D6D8D8">
                <v:path arrowok="t"/>
              </v:shape>
            </v:group>
            <v:group style="position:absolute;left:10396;top:287;width:2;height:164" coordorigin="10396,287" coordsize="2,164">
              <v:shape style="position:absolute;left:10396;top:287;width:2;height:164" coordorigin="10396,287" coordsize="0,164" path="m10396,451l10396,287e" filled="f" stroked="t" strokeweight="3.6502pt" strokecolor="#EDEDED">
                <v:path arrowok="t"/>
              </v:shape>
            </v:group>
            <v:group style="position:absolute;left:9978;top:625;width:95;height:215" coordorigin="9978,625" coordsize="95,215">
              <v:shape style="position:absolute;left:9978;top:625;width:95;height:215" coordorigin="9978,625" coordsize="95,215" path="m9978,625l10073,625,10073,840,9978,840,9978,625e" filled="t" fillcolor="#EDEDED" stroked="f">
                <v:path arrowok="t"/>
                <v:fill/>
              </v:shape>
            </v:group>
            <v:group style="position:absolute;left:10112;top:365;width:219;height:552" coordorigin="10112,365" coordsize="219,552">
              <v:shape style="position:absolute;left:10112;top:365;width:219;height:552" coordorigin="10112,365" coordsize="219,552" path="m10112,365l10331,365,10331,917,10112,917,10112,365e" filled="t" fillcolor="#EDEDED" stroked="f">
                <v:path arrowok="t"/>
                <v:fill/>
              </v:shape>
            </v:group>
            <v:group style="position:absolute;left:10336;top:677;width:106;height:150" coordorigin="10336,677" coordsize="106,150">
              <v:shape style="position:absolute;left:10336;top:677;width:106;height:150" coordorigin="10336,677" coordsize="106,150" path="m10336,677l10442,677,10442,827,10336,827,10336,677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556.942017pt;margin-top:6.573565pt;width:7.696001pt;height:18.667339pt;mso-position-horizontal-relative:page;mso-position-vertical-relative:paragraph;z-index:-15488" coordorigin="11139,131" coordsize="154,373">
            <v:group style="position:absolute;left:11255;top:169;width:2;height:115" coordorigin="11255,169" coordsize="2,115">
              <v:shape style="position:absolute;left:11255;top:169;width:2;height:115" coordorigin="11255,169" coordsize="0,115" path="m11255,284l11255,169e" filled="f" stroked="t" strokeweight="3.748pt" strokecolor="#EDEDED">
                <v:path arrowok="t"/>
              </v:shape>
            </v:group>
            <v:group style="position:absolute;left:11173;top:232;width:2;height:238" coordorigin="11173,232" coordsize="2,238">
              <v:shape style="position:absolute;left:11173;top:232;width:2;height:238" coordorigin="11173,232" coordsize="0,238" path="m11173,470l11173,232e" filled="f" stroked="t" strokeweight="3.45664pt" strokecolor="#ED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6"/>
          <w:szCs w:val="6"/>
          <w:color w:val="7C7C7E"/>
          <w:spacing w:val="0"/>
          <w:w w:val="397"/>
          <w:position w:val="-6"/>
        </w:rPr>
        <w:t>'</w:t>
      </w:r>
      <w:r>
        <w:rPr>
          <w:rFonts w:ascii="Arial" w:hAnsi="Arial" w:cs="Arial" w:eastAsia="Arial"/>
          <w:sz w:val="6"/>
          <w:szCs w:val="6"/>
          <w:color w:val="7C7C7E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6"/>
          <w:szCs w:val="6"/>
          <w:color w:val="7C7C7E"/>
          <w:spacing w:val="0"/>
          <w:w w:val="100"/>
          <w:position w:val="-6"/>
        </w:rPr>
      </w:r>
      <w:r>
        <w:rPr>
          <w:rFonts w:ascii="Arial" w:hAnsi="Arial" w:cs="Arial" w:eastAsia="Arial"/>
          <w:sz w:val="6"/>
          <w:szCs w:val="6"/>
          <w:color w:val="A8AAAA"/>
          <w:spacing w:val="0"/>
          <w:w w:val="600"/>
          <w:position w:val="-6"/>
        </w:rPr>
        <w:t>'</w:t>
      </w:r>
      <w:r>
        <w:rPr>
          <w:rFonts w:ascii="Arial" w:hAnsi="Arial" w:cs="Arial" w:eastAsia="Arial"/>
          <w:sz w:val="6"/>
          <w:szCs w:val="6"/>
          <w:color w:val="A8AAAA"/>
          <w:spacing w:val="-66"/>
          <w:w w:val="600"/>
          <w:position w:val="-6"/>
        </w:rPr>
        <w:t> </w:t>
      </w:r>
      <w:r>
        <w:rPr>
          <w:rFonts w:ascii="Arial" w:hAnsi="Arial" w:cs="Arial" w:eastAsia="Arial"/>
          <w:sz w:val="6"/>
          <w:szCs w:val="6"/>
          <w:color w:val="A8AAAA"/>
          <w:spacing w:val="0"/>
          <w:w w:val="178"/>
          <w:position w:val="-6"/>
        </w:rPr>
        <w:t>·</w:t>
      </w:r>
      <w:r>
        <w:rPr>
          <w:rFonts w:ascii="Arial" w:hAnsi="Arial" w:cs="Arial" w:eastAsia="Arial"/>
          <w:sz w:val="6"/>
          <w:szCs w:val="6"/>
          <w:color w:val="A8AAAA"/>
          <w:spacing w:val="-3"/>
          <w:w w:val="178"/>
          <w:position w:val="-6"/>
        </w:rPr>
        <w:t>·</w:t>
      </w:r>
      <w:r>
        <w:rPr>
          <w:rFonts w:ascii="Arial" w:hAnsi="Arial" w:cs="Arial" w:eastAsia="Arial"/>
          <w:sz w:val="6"/>
          <w:szCs w:val="6"/>
          <w:color w:val="A8AAAA"/>
          <w:spacing w:val="-5"/>
          <w:w w:val="178"/>
          <w:position w:val="-6"/>
        </w:rPr>
        <w:t>·</w:t>
      </w:r>
      <w:r>
        <w:rPr>
          <w:rFonts w:ascii="Arial" w:hAnsi="Arial" w:cs="Arial" w:eastAsia="Arial"/>
          <w:sz w:val="6"/>
          <w:szCs w:val="6"/>
          <w:color w:val="A8AAAA"/>
          <w:spacing w:val="-8"/>
          <w:w w:val="400"/>
          <w:position w:val="-6"/>
        </w:rPr>
        <w:t>·</w:t>
      </w:r>
      <w:r>
        <w:rPr>
          <w:rFonts w:ascii="Arial" w:hAnsi="Arial" w:cs="Arial" w:eastAsia="Arial"/>
          <w:sz w:val="6"/>
          <w:szCs w:val="6"/>
          <w:color w:val="A8AAAA"/>
          <w:spacing w:val="0"/>
          <w:w w:val="173"/>
          <w:position w:val="-6"/>
        </w:rPr>
        <w:t>'t</w:t>
      </w:r>
      <w:r>
        <w:rPr>
          <w:rFonts w:ascii="Arial" w:hAnsi="Arial" w:cs="Arial" w:eastAsia="Arial"/>
          <w:sz w:val="6"/>
          <w:szCs w:val="6"/>
          <w:color w:val="A8AAAA"/>
          <w:spacing w:val="0"/>
          <w:w w:val="100"/>
          <w:position w:val="-6"/>
        </w:rPr>
        <w:t>       </w:t>
      </w:r>
      <w:r>
        <w:rPr>
          <w:rFonts w:ascii="Arial" w:hAnsi="Arial" w:cs="Arial" w:eastAsia="Arial"/>
          <w:sz w:val="6"/>
          <w:szCs w:val="6"/>
          <w:color w:val="A8AAAA"/>
          <w:spacing w:val="1"/>
          <w:w w:val="100"/>
          <w:position w:val="-6"/>
        </w:rPr>
        <w:t> </w:t>
      </w:r>
      <w:r>
        <w:rPr>
          <w:rFonts w:ascii="Arial" w:hAnsi="Arial" w:cs="Arial" w:eastAsia="Arial"/>
          <w:sz w:val="6"/>
          <w:szCs w:val="6"/>
          <w:color w:val="A8AAAA"/>
          <w:spacing w:val="-8"/>
          <w:w w:val="217"/>
          <w:position w:val="-6"/>
        </w:rPr>
        <w:t>,</w:t>
      </w:r>
      <w:r>
        <w:rPr>
          <w:rFonts w:ascii="Arial" w:hAnsi="Arial" w:cs="Arial" w:eastAsia="Arial"/>
          <w:sz w:val="6"/>
          <w:szCs w:val="6"/>
          <w:color w:val="A8AAAA"/>
          <w:spacing w:val="-4"/>
          <w:w w:val="217"/>
          <w:position w:val="-6"/>
        </w:rPr>
        <w:t>,</w:t>
      </w:r>
      <w:r>
        <w:rPr>
          <w:rFonts w:ascii="Arial" w:hAnsi="Arial" w:cs="Arial" w:eastAsia="Arial"/>
          <w:sz w:val="6"/>
          <w:szCs w:val="6"/>
          <w:color w:val="A8AAAA"/>
          <w:spacing w:val="-16"/>
          <w:w w:val="217"/>
          <w:position w:val="-6"/>
        </w:rPr>
        <w:t>.</w:t>
      </w:r>
      <w:r>
        <w:rPr>
          <w:rFonts w:ascii="Arial" w:hAnsi="Arial" w:cs="Arial" w:eastAsia="Arial"/>
          <w:sz w:val="6"/>
          <w:szCs w:val="6"/>
          <w:color w:val="5B5B5B"/>
          <w:spacing w:val="0"/>
          <w:w w:val="600"/>
          <w:position w:val="-6"/>
        </w:rPr>
        <w:t>;</w:t>
      </w:r>
      <w:r>
        <w:rPr>
          <w:rFonts w:ascii="Arial" w:hAnsi="Arial" w:cs="Arial" w:eastAsia="Arial"/>
          <w:sz w:val="6"/>
          <w:szCs w:val="6"/>
          <w:color w:val="5B5B5B"/>
          <w:spacing w:val="-14"/>
          <w:w w:val="600"/>
          <w:position w:val="-6"/>
        </w:rPr>
        <w:t>;</w:t>
      </w:r>
      <w:r>
        <w:rPr>
          <w:rFonts w:ascii="Times New Roman" w:hAnsi="Times New Roman" w:cs="Times New Roman" w:eastAsia="Times New Roman"/>
          <w:sz w:val="6"/>
          <w:szCs w:val="6"/>
          <w:color w:val="424244"/>
          <w:spacing w:val="0"/>
          <w:w w:val="74"/>
          <w:b/>
          <w:bCs/>
          <w:position w:val="-6"/>
        </w:rPr>
        <w:t>&lt;oı</w:t>
      </w:r>
      <w:r>
        <w:rPr>
          <w:rFonts w:ascii="Times New Roman" w:hAnsi="Times New Roman" w:cs="Times New Roman" w:eastAsia="Times New Roman"/>
          <w:sz w:val="6"/>
          <w:szCs w:val="6"/>
          <w:color w:val="424244"/>
          <w:spacing w:val="-1"/>
          <w:w w:val="74"/>
          <w:b/>
          <w:bCs/>
          <w:position w:val="-6"/>
        </w:rPr>
        <w:t>i</w:t>
      </w:r>
      <w:r>
        <w:rPr>
          <w:rFonts w:ascii="Times New Roman" w:hAnsi="Times New Roman" w:cs="Times New Roman" w:eastAsia="Times New Roman"/>
          <w:sz w:val="6"/>
          <w:szCs w:val="6"/>
          <w:color w:val="6D6D6D"/>
          <w:spacing w:val="0"/>
          <w:w w:val="310"/>
          <w:b/>
          <w:bCs/>
          <w:position w:val="-6"/>
        </w:rPr>
        <w:t>·</w:t>
      </w:r>
      <w:r>
        <w:rPr>
          <w:rFonts w:ascii="Times New Roman" w:hAnsi="Times New Roman" w:cs="Times New Roman" w:eastAsia="Times New Roman"/>
          <w:sz w:val="6"/>
          <w:szCs w:val="6"/>
          <w:color w:val="6D6D6D"/>
          <w:spacing w:val="0"/>
          <w:w w:val="100"/>
          <w:b/>
          <w:bCs/>
          <w:position w:val="-6"/>
        </w:rPr>
        <w:t>         </w:t>
      </w:r>
      <w:r>
        <w:rPr>
          <w:rFonts w:ascii="Times New Roman" w:hAnsi="Times New Roman" w:cs="Times New Roman" w:eastAsia="Times New Roman"/>
          <w:sz w:val="19"/>
          <w:szCs w:val="19"/>
          <w:color w:val="909090"/>
          <w:spacing w:val="0"/>
          <w:w w:val="39"/>
          <w:i/>
          <w:position w:val="-6"/>
        </w:rPr>
        <w:t>&lt;.</w:t>
      </w:r>
      <w:r>
        <w:rPr>
          <w:rFonts w:ascii="Times New Roman" w:hAnsi="Times New Roman" w:cs="Times New Roman" w:eastAsia="Times New Roman"/>
          <w:sz w:val="19"/>
          <w:szCs w:val="19"/>
          <w:color w:val="909090"/>
          <w:spacing w:val="0"/>
          <w:w w:val="39"/>
          <w:i/>
          <w:position w:val="-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909090"/>
          <w:spacing w:val="0"/>
          <w:w w:val="39"/>
          <w:i/>
          <w:position w:val="-6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909090"/>
          <w:spacing w:val="18"/>
          <w:w w:val="39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286"/>
          <w:i/>
          <w:position w:val="-6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20"/>
          <w:cols w:num="2" w:equalWidth="0">
            <w:col w:w="4343" w:space="4842"/>
            <w:col w:w="2415"/>
          </w:cols>
        </w:sectPr>
      </w:pPr>
      <w:rPr/>
    </w:p>
    <w:p>
      <w:pPr>
        <w:spacing w:before="0" w:after="0" w:line="139" w:lineRule="exact"/>
        <w:ind w:right="-20"/>
        <w:jc w:val="right"/>
        <w:rPr>
          <w:rFonts w:ascii="Arial" w:hAnsi="Arial" w:cs="Arial" w:eastAsia="Arial"/>
          <w:sz w:val="108"/>
          <w:szCs w:val="108"/>
        </w:rPr>
      </w:pPr>
      <w:rPr/>
      <w:r>
        <w:rPr>
          <w:rFonts w:ascii="Arial" w:hAnsi="Arial" w:cs="Arial" w:eastAsia="Arial"/>
          <w:sz w:val="108"/>
          <w:szCs w:val="108"/>
          <w:color w:val="2D3FA8"/>
          <w:spacing w:val="0"/>
          <w:w w:val="104"/>
          <w:i/>
          <w:position w:val="-76"/>
        </w:rPr>
        <w:t>lll</w:t>
      </w:r>
      <w:r>
        <w:rPr>
          <w:rFonts w:ascii="Arial" w:hAnsi="Arial" w:cs="Arial" w:eastAsia="Arial"/>
          <w:sz w:val="108"/>
          <w:szCs w:val="108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right="-20"/>
        <w:jc w:val="left"/>
        <w:tabs>
          <w:tab w:pos="500" w:val="left"/>
          <w:tab w:pos="170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0"/>
          <w:w w:val="159"/>
          <w:position w:val="-1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0"/>
          <w:w w:val="107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-3"/>
          <w:w w:val="107"/>
          <w:b/>
          <w:bCs/>
          <w:position w:val="-1"/>
        </w:rPr>
        <w:t>f</w:t>
      </w:r>
      <w:r>
        <w:rPr>
          <w:rFonts w:ascii="Times New Roman" w:hAnsi="Times New Roman" w:cs="Times New Roman" w:eastAsia="Times New Roman"/>
          <w:sz w:val="11"/>
          <w:szCs w:val="11"/>
          <w:color w:val="A8AAAA"/>
          <w:spacing w:val="-9"/>
          <w:w w:val="169"/>
          <w:b/>
          <w:bCs/>
          <w:position w:val="-1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0"/>
          <w:w w:val="94"/>
          <w:b/>
          <w:bCs/>
          <w:position w:val="-1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0"/>
          <w:w w:val="100"/>
          <w:b/>
          <w:bCs/>
          <w:position w:val="-1"/>
        </w:rPr>
        <w:t>    </w:t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3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8AAAA"/>
          <w:spacing w:val="0"/>
          <w:w w:val="119"/>
          <w:b/>
          <w:bCs/>
          <w:position w:val="-1"/>
        </w:rPr>
        <w:t>,.</w:t>
      </w:r>
      <w:r>
        <w:rPr>
          <w:rFonts w:ascii="Times New Roman" w:hAnsi="Times New Roman" w:cs="Times New Roman" w:eastAsia="Times New Roman"/>
          <w:sz w:val="10"/>
          <w:szCs w:val="10"/>
          <w:color w:val="A8AAAA"/>
          <w:spacing w:val="-2"/>
          <w:w w:val="119"/>
          <w:b/>
          <w:bCs/>
          <w:position w:val="-1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7C7C7E"/>
          <w:spacing w:val="0"/>
          <w:w w:val="70"/>
          <w:b/>
          <w:bCs/>
          <w:position w:val="-1"/>
        </w:rPr>
        <w:t>.._.</w:t>
      </w:r>
      <w:r>
        <w:rPr>
          <w:rFonts w:ascii="Times New Roman" w:hAnsi="Times New Roman" w:cs="Times New Roman" w:eastAsia="Times New Roman"/>
          <w:sz w:val="10"/>
          <w:szCs w:val="10"/>
          <w:color w:val="7C7C7E"/>
          <w:spacing w:val="-9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8AAAA"/>
          <w:spacing w:val="0"/>
          <w:w w:val="100"/>
          <w:b/>
          <w:bCs/>
          <w:position w:val="-1"/>
        </w:rPr>
        <w:t>ıır</w:t>
      </w:r>
      <w:r>
        <w:rPr>
          <w:rFonts w:ascii="Times New Roman" w:hAnsi="Times New Roman" w:cs="Times New Roman" w:eastAsia="Times New Roman"/>
          <w:sz w:val="10"/>
          <w:szCs w:val="10"/>
          <w:color w:val="A8AAAA"/>
          <w:spacing w:val="0"/>
          <w:w w:val="100"/>
          <w:b/>
          <w:bCs/>
          <w:position w:val="-1"/>
        </w:rPr>
        <w:t>   </w:t>
      </w:r>
      <w:r>
        <w:rPr>
          <w:rFonts w:ascii="Times New Roman" w:hAnsi="Times New Roman" w:cs="Times New Roman" w:eastAsia="Times New Roman"/>
          <w:sz w:val="10"/>
          <w:szCs w:val="10"/>
          <w:color w:val="A8AAAA"/>
          <w:spacing w:val="7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50"/>
          <w:b/>
          <w:bCs/>
          <w:position w:val="-1"/>
        </w:rPr>
        <w:t>tır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8"/>
          <w:szCs w:val="8"/>
          <w:color w:val="A8AAAA"/>
          <w:spacing w:val="0"/>
          <w:w w:val="79"/>
          <w:b/>
          <w:bCs/>
          <w:position w:val="-1"/>
        </w:rPr>
        <w:t>'V'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4" w:lineRule="atLeast"/>
        <w:ind w:left="67" w:right="-20"/>
        <w:jc w:val="left"/>
        <w:tabs>
          <w:tab w:pos="126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5.597015pt;margin-top:6.215122pt;width:10.959505pt;height:27.596925pt;mso-position-horizontal-relative:page;mso-position-vertical-relative:paragraph;z-index:-15502" type="#_x0000_t202" filled="f" stroked="f">
            <v:textbox inset="0,0,0,0">
              <w:txbxContent>
                <w:p>
                  <w:pPr>
                    <w:spacing w:before="3" w:after="0" w:line="110" w:lineRule="exact"/>
                    <w:jc w:val="left"/>
                    <w:rPr>
                      <w:sz w:val="11"/>
                      <w:szCs w:val="11"/>
                    </w:rPr>
                  </w:pPr>
                  <w:rPr/>
                  <w:r>
                    <w:rPr>
                      <w:sz w:val="11"/>
                      <w:szCs w:val="11"/>
                    </w:rPr>
                  </w:r>
                </w:p>
                <w:p>
                  <w:pPr>
                    <w:spacing w:before="0" w:after="0" w:line="240" w:lineRule="auto"/>
                    <w:ind w:left="83" w:right="-51"/>
                    <w:jc w:val="left"/>
                    <w:rPr>
                      <w:rFonts w:ascii="Arial" w:hAnsi="Arial" w:cs="Arial" w:eastAsia="Arial"/>
                      <w:sz w:val="5"/>
                      <w:szCs w:val="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7C7C7E"/>
                      <w:spacing w:val="0"/>
                      <w:w w:val="100"/>
                      <w:b/>
                      <w:bCs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7C7C7E"/>
                      <w:spacing w:val="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7C7C7E"/>
                      <w:spacing w:val="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A8AAAA"/>
                      <w:spacing w:val="0"/>
                      <w:w w:val="157"/>
                      <w:b/>
                      <w:bCs/>
                    </w:rPr>
                    <w:t>t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85.680023pt;margin-top:-.270268pt;width:13.594pt;height:11.442627pt;mso-position-horizontal-relative:page;mso-position-vertical-relative:paragraph;z-index:-15487" coordorigin="9714,-5" coordsize="272,229">
            <v:shape style="position:absolute;left:9714;top:-5;width:272;height:229" coordorigin="9714,-5" coordsize="272,229" path="m9714,-5l9985,-5,9985,223,9714,223,9714,-5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40.488403pt;margin-top:2.328609pt;width:.1pt;height:8.185547pt;mso-position-horizontal-relative:page;mso-position-vertical-relative:paragraph;z-index:-15486" coordorigin="10810,47" coordsize="2,164">
            <v:shape style="position:absolute;left:10810;top:47;width:2;height:164" coordorigin="10810,47" coordsize="0,164" path="m10810,210l10810,47e" filled="f" stroked="t" strokeweight="4.0888pt" strokecolor="#EDEDED">
              <v:path arrowok="t"/>
            </v:shape>
          </v:group>
          <w10:wrap type="none"/>
        </w:pict>
      </w:r>
      <w:r>
        <w:rPr/>
        <w:pict>
          <v:group style="position:absolute;margin-left:542.549988pt;margin-top:.590299pt;width:8.91062pt;height:31.02178pt;mso-position-horizontal-relative:page;mso-position-vertical-relative:paragraph;z-index:-15485" coordorigin="10851,12" coordsize="178,620">
            <v:group style="position:absolute;left:10994;top:47;width:2;height:164" coordorigin="10994,47" coordsize="2,164">
              <v:shape style="position:absolute;left:10994;top:47;width:2;height:164" coordorigin="10994,47" coordsize="0,164" path="m10994,210l10994,47e" filled="f" stroked="t" strokeweight="3.47662pt" strokecolor="#EDEDED">
                <v:path arrowok="t"/>
              </v:shape>
            </v:group>
            <v:group style="position:absolute;left:10935;top:224;width:2;height:174" coordorigin="10935,224" coordsize="2,174">
              <v:shape style="position:absolute;left:10935;top:224;width:2;height:174" coordorigin="10935,224" coordsize="0,174" path="m10935,398l10935,224e" filled="f" stroked="t" strokeweight="2.265531pt" strokecolor="#EDEDED">
                <v:path arrowok="t"/>
              </v:shape>
            </v:group>
            <v:group style="position:absolute;left:10884;top:384;width:2;height:215" coordorigin="10884,384" coordsize="2,215">
              <v:shape style="position:absolute;left:10884;top:384;width:2;height:215" coordorigin="10884,384" coordsize="0,215" path="m10884,600l10884,384e" filled="f" stroked="t" strokeweight="3.26608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80.514801pt;margin-top:3.769957pt;width:.1pt;height:12.115723pt;mso-position-horizontal-relative:page;mso-position-vertical-relative:paragraph;z-index:-15484" coordorigin="9610,75" coordsize="2,242">
            <v:shape style="position:absolute;left:9610;top:75;width:2;height:242" coordorigin="9610,75" coordsize="0,242" path="m9610,318l9610,75e" filled="f" stroked="t" strokeweight="1.8496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7C7C7E"/>
          <w:spacing w:val="0"/>
          <w:w w:val="100"/>
          <w:position w:val="4"/>
        </w:rPr>
        <w:t>ı.</w:t>
      </w:r>
      <w:r>
        <w:rPr>
          <w:rFonts w:ascii="Arial" w:hAnsi="Arial" w:cs="Arial" w:eastAsia="Arial"/>
          <w:sz w:val="14"/>
          <w:szCs w:val="14"/>
          <w:color w:val="7C7C7E"/>
          <w:spacing w:val="0"/>
          <w:w w:val="100"/>
          <w:position w:val="4"/>
        </w:rPr>
        <w:t>   </w:t>
      </w:r>
      <w:r>
        <w:rPr>
          <w:rFonts w:ascii="Arial" w:hAnsi="Arial" w:cs="Arial" w:eastAsia="Arial"/>
          <w:sz w:val="14"/>
          <w:szCs w:val="14"/>
          <w:color w:val="7C7C7E"/>
          <w:spacing w:val="2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8AAAA"/>
          <w:spacing w:val="0"/>
          <w:w w:val="139"/>
          <w:position w:val="0"/>
        </w:rPr>
        <w:t>'·..</w:t>
      </w:r>
      <w:r>
        <w:rPr>
          <w:rFonts w:ascii="Times New Roman" w:hAnsi="Times New Roman" w:cs="Times New Roman" w:eastAsia="Times New Roman"/>
          <w:sz w:val="17"/>
          <w:szCs w:val="17"/>
          <w:color w:val="A8AAAA"/>
          <w:spacing w:val="2"/>
          <w:w w:val="13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09090"/>
          <w:spacing w:val="5"/>
          <w:w w:val="285"/>
          <w:position w:val="0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A8AAAA"/>
          <w:spacing w:val="-19"/>
          <w:w w:val="83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A8AAAA"/>
          <w:spacing w:val="-39"/>
          <w:w w:val="110"/>
          <w:position w:val="0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A8AAAA"/>
          <w:spacing w:val="0"/>
          <w:w w:val="83"/>
          <w:position w:val="0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A8AAA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8AAAA"/>
          <w:spacing w:val="8"/>
          <w:w w:val="100"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A8AAAA"/>
          <w:spacing w:val="0"/>
          <w:w w:val="100"/>
          <w:position w:val="0"/>
        </w:rPr>
        <w:t>ı</w:t>
      </w:r>
      <w:r>
        <w:rPr>
          <w:rFonts w:ascii="Arial" w:hAnsi="Arial" w:cs="Arial" w:eastAsia="Arial"/>
          <w:sz w:val="12"/>
          <w:szCs w:val="12"/>
          <w:color w:val="A8AAAA"/>
          <w:spacing w:val="33"/>
          <w:w w:val="100"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909090"/>
          <w:spacing w:val="0"/>
          <w:w w:val="202"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909090"/>
          <w:spacing w:val="-66"/>
          <w:w w:val="202"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909090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2"/>
          <w:szCs w:val="12"/>
          <w:color w:val="909090"/>
          <w:spacing w:val="0"/>
          <w:w w:val="100"/>
          <w:position w:val="0"/>
        </w:rPr>
      </w:r>
      <w:r>
        <w:rPr>
          <w:rFonts w:ascii="Arial" w:hAnsi="Arial" w:cs="Arial" w:eastAsia="Arial"/>
          <w:sz w:val="12"/>
          <w:szCs w:val="12"/>
          <w:color w:val="A8AAAA"/>
          <w:spacing w:val="0"/>
          <w:w w:val="202"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A8AAAA"/>
          <w:spacing w:val="-10"/>
          <w:w w:val="202"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A8AAAA"/>
          <w:spacing w:val="0"/>
          <w:w w:val="202"/>
          <w:position w:val="0"/>
        </w:rPr>
        <w:t>)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20"/>
          <w:cols w:num="2" w:equalWidth="0">
            <w:col w:w="5642" w:space="3562"/>
            <w:col w:w="2396"/>
          </w:cols>
        </w:sectPr>
      </w:pPr>
      <w:rPr/>
    </w:p>
    <w:p>
      <w:pPr>
        <w:spacing w:before="0" w:after="0" w:line="52" w:lineRule="exact"/>
        <w:ind w:right="651"/>
        <w:jc w:val="right"/>
        <w:tabs>
          <w:tab w:pos="760" w:val="left"/>
          <w:tab w:pos="15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A8AAAA"/>
          <w:w w:val="108"/>
          <w:position w:val="-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A8AAAA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A8AAAA"/>
          <w:w w:val="100"/>
          <w:position w:val="-1"/>
        </w:rPr>
      </w:r>
      <w:r>
        <w:rPr>
          <w:rFonts w:ascii="Arial" w:hAnsi="Arial" w:cs="Arial" w:eastAsia="Arial"/>
          <w:sz w:val="12"/>
          <w:szCs w:val="12"/>
          <w:color w:val="A8AAAA"/>
          <w:w w:val="97"/>
          <w:position w:val="8"/>
        </w:rPr>
        <w:t>r</w:t>
      </w:r>
      <w:r>
        <w:rPr>
          <w:rFonts w:ascii="Arial" w:hAnsi="Arial" w:cs="Arial" w:eastAsia="Arial"/>
          <w:sz w:val="12"/>
          <w:szCs w:val="12"/>
          <w:color w:val="A8AAAA"/>
          <w:w w:val="100"/>
          <w:position w:val="8"/>
        </w:rPr>
        <w:tab/>
      </w:r>
      <w:r>
        <w:rPr>
          <w:rFonts w:ascii="Arial" w:hAnsi="Arial" w:cs="Arial" w:eastAsia="Arial"/>
          <w:sz w:val="12"/>
          <w:szCs w:val="12"/>
          <w:color w:val="A8AAAA"/>
          <w:w w:val="100"/>
          <w:position w:val="8"/>
        </w:rPr>
      </w:r>
      <w:r>
        <w:rPr>
          <w:rFonts w:ascii="Arial" w:hAnsi="Arial" w:cs="Arial" w:eastAsia="Arial"/>
          <w:sz w:val="18"/>
          <w:szCs w:val="18"/>
          <w:color w:val="A8AAAA"/>
          <w:spacing w:val="0"/>
          <w:w w:val="168"/>
          <w:i/>
          <w:position w:val="8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7" w:lineRule="atLeast"/>
        <w:ind w:right="1498"/>
        <w:jc w:val="right"/>
        <w:rPr>
          <w:rFonts w:ascii="Times New Roman" w:hAnsi="Times New Roman" w:cs="Times New Roman" w:eastAsia="Times New Roman"/>
          <w:sz w:val="41"/>
          <w:szCs w:val="41"/>
        </w:rPr>
      </w:pPr>
      <w:rPr/>
      <w:r>
        <w:rPr/>
        <w:pict>
          <v:group style="position:absolute;margin-left:520.757202pt;margin-top:6.8898pt;width:13.342623pt;height:17.215641pt;mso-position-horizontal-relative:page;mso-position-vertical-relative:paragraph;z-index:-15483" coordorigin="10415,138" coordsize="267,344">
            <v:group style="position:absolute;left:10450;top:173;width:189;height:2" coordorigin="10450,173" coordsize="189,2">
              <v:shape style="position:absolute;left:10450;top:173;width:189;height:2" coordorigin="10450,173" coordsize="189,0" path="m10450,173l10640,173e" filled="f" stroked="t" strokeweight="3.510645pt" strokecolor="#EDEDED">
                <v:path arrowok="t"/>
              </v:shape>
            </v:group>
            <v:group style="position:absolute;left:10641;top:196;width:2;height:246" coordorigin="10641,196" coordsize="2,246">
              <v:shape style="position:absolute;left:10641;top:196;width:2;height:246" coordorigin="10641,196" coordsize="0,246" path="m10641,441l10641,196e" filled="f" stroked="t" strokeweight="4.0888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1.350006pt;margin-top:8.743168pt;width:.1pt;height:13.642579pt;mso-position-horizontal-relative:page;mso-position-vertical-relative:paragraph;z-index:-15482" coordorigin="9827,175" coordsize="2,273">
            <v:shape style="position:absolute;left:9827;top:175;width:2;height:273" coordorigin="9827,175" coordsize="0,273" path="m9827,175l9827,448,9827,175x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26.005981pt;margin-top:13.421146pt;width:.1pt;height:7.503418pt;mso-position-horizontal-relative:page;mso-position-vertical-relative:paragraph;z-index:-15481" coordorigin="10520,268" coordsize="2,150">
            <v:shape style="position:absolute;left:10520;top:268;width:2;height:150" coordorigin="10520,268" coordsize="0,150" path="m10520,418l10520,268e" filled="f" stroked="t" strokeweight="2.37799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6"/>
          <w:szCs w:val="16"/>
          <w:color w:val="A8AAAA"/>
          <w:spacing w:val="0"/>
          <w:w w:val="83"/>
        </w:rPr>
        <w:t>'-.</w:t>
      </w:r>
      <w:r>
        <w:rPr>
          <w:rFonts w:ascii="Times New Roman" w:hAnsi="Times New Roman" w:cs="Times New Roman" w:eastAsia="Times New Roman"/>
          <w:sz w:val="16"/>
          <w:szCs w:val="16"/>
          <w:color w:val="A8AAAA"/>
          <w:spacing w:val="29"/>
          <w:w w:val="83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A8AAAA"/>
          <w:spacing w:val="0"/>
          <w:w w:val="192"/>
        </w:rPr>
        <w:t>: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760" w:bottom="280" w:left="300" w:right="20"/>
        </w:sectPr>
      </w:pPr>
      <w:rPr/>
    </w:p>
    <w:p>
      <w:pPr>
        <w:spacing w:before="0" w:after="0" w:line="14" w:lineRule="exact"/>
        <w:ind w:left="274" w:right="-54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7"/>
          <w:szCs w:val="17"/>
          <w:color w:val="2A2A2A"/>
          <w:spacing w:val="-92"/>
          <w:w w:val="107"/>
        </w:rPr>
        <w:t>o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4"/>
          <w:position w:val="8"/>
        </w:rPr>
        <w:t>-</w:t>
      </w:r>
      <w:r>
        <w:rPr>
          <w:rFonts w:ascii="Arial" w:hAnsi="Arial" w:cs="Arial" w:eastAsia="Arial"/>
          <w:sz w:val="15"/>
          <w:szCs w:val="15"/>
          <w:color w:val="2A2A2A"/>
          <w:spacing w:val="-10"/>
          <w:w w:val="103"/>
          <w:position w:val="8"/>
        </w:rPr>
        <w:t>"</w:t>
      </w:r>
      <w:r>
        <w:rPr>
          <w:rFonts w:ascii="Arial" w:hAnsi="Arial" w:cs="Arial" w:eastAsia="Arial"/>
          <w:sz w:val="17"/>
          <w:szCs w:val="17"/>
          <w:color w:val="2A2A2A"/>
          <w:spacing w:val="-37"/>
          <w:w w:val="106"/>
          <w:position w:val="0"/>
        </w:rPr>
        <w:t>;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3"/>
          <w:position w:val="8"/>
        </w:rPr>
        <w:t>'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12" w:lineRule="exact"/>
        <w:ind w:left="286" w:right="-71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  <w:position w:val="-5"/>
        </w:rPr>
        <w:t>:ı: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0" w:lineRule="atLeast"/>
        <w:ind w:right="-74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7C7C7E"/>
          <w:spacing w:val="-2"/>
          <w:w w:val="79"/>
        </w:rPr>
        <w:t>a</w:t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77"/>
        </w:rPr>
        <w:t>iy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26" w:lineRule="exact"/>
        <w:ind w:right="-172"/>
        <w:jc w:val="left"/>
        <w:rPr>
          <w:rFonts w:ascii="Times New Roman" w:hAnsi="Times New Roman" w:cs="Times New Roman" w:eastAsia="Times New Roman"/>
          <w:sz w:val="77"/>
          <w:szCs w:val="77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6D6D6D"/>
          <w:w w:val="148"/>
          <w:position w:val="-45"/>
        </w:rPr>
        <w:t>r</w:t>
      </w:r>
      <w:r>
        <w:rPr>
          <w:rFonts w:ascii="Arial" w:hAnsi="Arial" w:cs="Arial" w:eastAsia="Arial"/>
          <w:sz w:val="23"/>
          <w:szCs w:val="23"/>
          <w:color w:val="6D6D6D"/>
          <w:spacing w:val="-33"/>
          <w:w w:val="100"/>
          <w:position w:val="-45"/>
        </w:rPr>
        <w:t> </w:t>
      </w:r>
      <w:r>
        <w:rPr>
          <w:rFonts w:ascii="Times New Roman" w:hAnsi="Times New Roman" w:cs="Times New Roman" w:eastAsia="Times New Roman"/>
          <w:sz w:val="77"/>
          <w:szCs w:val="77"/>
          <w:color w:val="5B5B5B"/>
          <w:spacing w:val="-238"/>
          <w:w w:val="48"/>
          <w:position w:val="-45"/>
        </w:rPr>
        <w:t>·</w:t>
      </w:r>
      <w:r>
        <w:rPr>
          <w:rFonts w:ascii="Times New Roman" w:hAnsi="Times New Roman" w:cs="Times New Roman" w:eastAsia="Times New Roman"/>
          <w:sz w:val="46"/>
          <w:szCs w:val="46"/>
          <w:color w:val="4952A3"/>
          <w:spacing w:val="-96"/>
          <w:w w:val="106"/>
          <w:i/>
          <w:position w:val="-62"/>
        </w:rPr>
        <w:t>J</w:t>
      </w:r>
      <w:r>
        <w:rPr>
          <w:rFonts w:ascii="Times New Roman" w:hAnsi="Times New Roman" w:cs="Times New Roman" w:eastAsia="Times New Roman"/>
          <w:sz w:val="77"/>
          <w:szCs w:val="77"/>
          <w:color w:val="7C7C7E"/>
          <w:spacing w:val="-57"/>
          <w:w w:val="113"/>
          <w:position w:val="-45"/>
        </w:rPr>
        <w:t>'</w:t>
      </w:r>
      <w:r>
        <w:rPr>
          <w:rFonts w:ascii="Times New Roman" w:hAnsi="Times New Roman" w:cs="Times New Roman" w:eastAsia="Times New Roman"/>
          <w:sz w:val="46"/>
          <w:szCs w:val="46"/>
          <w:color w:val="4952A3"/>
          <w:spacing w:val="-162"/>
          <w:w w:val="107"/>
          <w:i/>
          <w:position w:val="-62"/>
        </w:rPr>
        <w:t>!</w:t>
      </w:r>
      <w:r>
        <w:rPr>
          <w:rFonts w:ascii="Times New Roman" w:hAnsi="Times New Roman" w:cs="Times New Roman" w:eastAsia="Times New Roman"/>
          <w:sz w:val="77"/>
          <w:szCs w:val="77"/>
          <w:color w:val="565D89"/>
          <w:spacing w:val="0"/>
          <w:w w:val="52"/>
          <w:position w:val="-45"/>
        </w:rPr>
        <w:t>i</w:t>
      </w:r>
      <w:r>
        <w:rPr>
          <w:rFonts w:ascii="Times New Roman" w:hAnsi="Times New Roman" w:cs="Times New Roman" w:eastAsia="Times New Roman"/>
          <w:sz w:val="77"/>
          <w:szCs w:val="77"/>
          <w:color w:val="565D89"/>
          <w:spacing w:val="-145"/>
          <w:w w:val="53"/>
          <w:position w:val="-45"/>
        </w:rPr>
        <w:t>f</w:t>
      </w:r>
      <w:r>
        <w:rPr>
          <w:rFonts w:ascii="Times New Roman" w:hAnsi="Times New Roman" w:cs="Times New Roman" w:eastAsia="Times New Roman"/>
          <w:sz w:val="46"/>
          <w:szCs w:val="46"/>
          <w:color w:val="4952A3"/>
          <w:spacing w:val="-72"/>
          <w:w w:val="107"/>
          <w:i/>
          <w:position w:val="-62"/>
        </w:rPr>
        <w:t>!</w:t>
      </w:r>
      <w:r>
        <w:rPr>
          <w:rFonts w:ascii="Times New Roman" w:hAnsi="Times New Roman" w:cs="Times New Roman" w:eastAsia="Times New Roman"/>
          <w:sz w:val="77"/>
          <w:szCs w:val="77"/>
          <w:color w:val="565D89"/>
          <w:spacing w:val="-226"/>
          <w:w w:val="53"/>
          <w:position w:val="-45"/>
        </w:rPr>
        <w:t>o</w:t>
      </w:r>
      <w:r>
        <w:rPr>
          <w:rFonts w:ascii="Times New Roman" w:hAnsi="Times New Roman" w:cs="Times New Roman" w:eastAsia="Times New Roman"/>
          <w:sz w:val="46"/>
          <w:szCs w:val="46"/>
          <w:color w:val="4952A3"/>
          <w:spacing w:val="-61"/>
          <w:w w:val="107"/>
          <w:i/>
          <w:position w:val="-62"/>
        </w:rPr>
        <w:t>r</w:t>
      </w:r>
      <w:r>
        <w:rPr>
          <w:rFonts w:ascii="Times New Roman" w:hAnsi="Times New Roman" w:cs="Times New Roman" w:eastAsia="Times New Roman"/>
          <w:sz w:val="77"/>
          <w:szCs w:val="77"/>
          <w:color w:val="565D89"/>
          <w:spacing w:val="0"/>
          <w:w w:val="53"/>
          <w:position w:val="-45"/>
        </w:rPr>
        <w:t>r</w:t>
      </w:r>
      <w:r>
        <w:rPr>
          <w:rFonts w:ascii="Times New Roman" w:hAnsi="Times New Roman" w:cs="Times New Roman" w:eastAsia="Times New Roman"/>
          <w:sz w:val="77"/>
          <w:szCs w:val="77"/>
          <w:color w:val="565D89"/>
          <w:spacing w:val="-240"/>
          <w:w w:val="53"/>
          <w:position w:val="-45"/>
        </w:rPr>
        <w:t>o</w:t>
      </w:r>
      <w:r>
        <w:rPr>
          <w:rFonts w:ascii="Arial" w:hAnsi="Arial" w:cs="Arial" w:eastAsia="Arial"/>
          <w:sz w:val="22"/>
          <w:szCs w:val="22"/>
          <w:color w:val="A8AAAA"/>
          <w:spacing w:val="0"/>
          <w:w w:val="62"/>
          <w:position w:val="-62"/>
        </w:rPr>
        <w:t>"</w:t>
      </w:r>
      <w:r>
        <w:rPr>
          <w:rFonts w:ascii="Arial" w:hAnsi="Arial" w:cs="Arial" w:eastAsia="Arial"/>
          <w:sz w:val="22"/>
          <w:szCs w:val="22"/>
          <w:color w:val="6D6D6D"/>
          <w:spacing w:val="-146"/>
          <w:w w:val="82"/>
          <w:position w:val="-62"/>
        </w:rPr>
        <w:t>A</w:t>
      </w:r>
      <w:r>
        <w:rPr>
          <w:rFonts w:ascii="Arial" w:hAnsi="Arial" w:cs="Arial" w:eastAsia="Arial"/>
          <w:sz w:val="22"/>
          <w:szCs w:val="22"/>
          <w:color w:val="A8AAAA"/>
          <w:spacing w:val="0"/>
          <w:w w:val="62"/>
          <w:position w:val="-62"/>
        </w:rPr>
        <w:t>'</w:t>
      </w:r>
      <w:r>
        <w:rPr>
          <w:rFonts w:ascii="Arial" w:hAnsi="Arial" w:cs="Arial" w:eastAsia="Arial"/>
          <w:sz w:val="22"/>
          <w:szCs w:val="22"/>
          <w:color w:val="A8AAAA"/>
          <w:spacing w:val="-8"/>
          <w:w w:val="100"/>
          <w:position w:val="-62"/>
        </w:rPr>
        <w:t> </w:t>
      </w:r>
      <w:r>
        <w:rPr>
          <w:rFonts w:ascii="Times New Roman" w:hAnsi="Times New Roman" w:cs="Times New Roman" w:eastAsia="Times New Roman"/>
          <w:sz w:val="77"/>
          <w:szCs w:val="77"/>
          <w:color w:val="5B5B5B"/>
          <w:spacing w:val="-241"/>
          <w:w w:val="28"/>
          <w:position w:val="-45"/>
        </w:rPr>
        <w:t>P</w:t>
      </w:r>
      <w:r>
        <w:rPr>
          <w:rFonts w:ascii="Arial" w:hAnsi="Arial" w:cs="Arial" w:eastAsia="Arial"/>
          <w:sz w:val="22"/>
          <w:szCs w:val="22"/>
          <w:color w:val="6D6D6D"/>
          <w:spacing w:val="-86"/>
          <w:w w:val="83"/>
          <w:position w:val="-62"/>
        </w:rPr>
        <w:t>m</w:t>
      </w:r>
      <w:r>
        <w:rPr>
          <w:rFonts w:ascii="Times New Roman" w:hAnsi="Times New Roman" w:cs="Times New Roman" w:eastAsia="Times New Roman"/>
          <w:sz w:val="77"/>
          <w:szCs w:val="77"/>
          <w:color w:val="5B5B5B"/>
          <w:spacing w:val="-254"/>
          <w:w w:val="27"/>
          <w:position w:val="-45"/>
        </w:rPr>
        <w:t>Ç</w:t>
      </w:r>
      <w:r>
        <w:rPr>
          <w:rFonts w:ascii="Arial" w:hAnsi="Arial" w:cs="Arial" w:eastAsia="Arial"/>
          <w:sz w:val="22"/>
          <w:szCs w:val="22"/>
          <w:color w:val="424244"/>
          <w:spacing w:val="-23"/>
          <w:w w:val="148"/>
          <w:position w:val="-62"/>
        </w:rPr>
        <w:t>ı</w:t>
      </w:r>
      <w:r>
        <w:rPr>
          <w:rFonts w:ascii="Arial" w:hAnsi="Arial" w:cs="Arial" w:eastAsia="Arial"/>
          <w:sz w:val="22"/>
          <w:szCs w:val="22"/>
          <w:color w:val="6D6D6D"/>
          <w:spacing w:val="-12"/>
          <w:w w:val="93"/>
          <w:position w:val="-62"/>
        </w:rPr>
        <w:t>r</w:t>
      </w:r>
      <w:r>
        <w:rPr>
          <w:rFonts w:ascii="Times New Roman" w:hAnsi="Times New Roman" w:cs="Times New Roman" w:eastAsia="Times New Roman"/>
          <w:sz w:val="77"/>
          <w:szCs w:val="77"/>
          <w:color w:val="565D89"/>
          <w:spacing w:val="0"/>
          <w:w w:val="100"/>
          <w:position w:val="-45"/>
        </w:rPr>
        <w:t>rt</w:t>
      </w:r>
      <w:r>
        <w:rPr>
          <w:rFonts w:ascii="Times New Roman" w:hAnsi="Times New Roman" w:cs="Times New Roman" w:eastAsia="Times New Roman"/>
          <w:sz w:val="77"/>
          <w:szCs w:val="7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9" w:lineRule="atLeast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53" w:lineRule="atLeast"/>
        <w:ind w:right="-20"/>
        <w:jc w:val="left"/>
        <w:tabs>
          <w:tab w:pos="64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6D6D6D"/>
          <w:spacing w:val="-2"/>
          <w:w w:val="83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7C7C7E"/>
          <w:spacing w:val="-30"/>
          <w:w w:val="51"/>
          <w:b/>
          <w:bCs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6D6D6D"/>
          <w:spacing w:val="-8"/>
          <w:w w:val="83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7C7C7E"/>
          <w:spacing w:val="0"/>
          <w:w w:val="50"/>
          <w:b/>
          <w:bCs/>
        </w:rPr>
        <w:t>:r</w:t>
      </w:r>
      <w:r>
        <w:rPr>
          <w:rFonts w:ascii="Times New Roman" w:hAnsi="Times New Roman" w:cs="Times New Roman" w:eastAsia="Times New Roman"/>
          <w:sz w:val="13"/>
          <w:szCs w:val="13"/>
          <w:color w:val="7C7C7E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7C7C7E"/>
          <w:spacing w:val="0"/>
          <w:w w:val="100"/>
          <w:b/>
          <w:bCs/>
        </w:rPr>
      </w:r>
      <w:r>
        <w:rPr>
          <w:rFonts w:ascii="Arial" w:hAnsi="Arial" w:cs="Arial" w:eastAsia="Arial"/>
          <w:sz w:val="5"/>
          <w:szCs w:val="5"/>
          <w:color w:val="A8AAAA"/>
          <w:spacing w:val="0"/>
          <w:w w:val="250"/>
        </w:rPr>
        <w:t>;;</w:t>
      </w:r>
      <w:r>
        <w:rPr>
          <w:rFonts w:ascii="Arial" w:hAnsi="Arial" w:cs="Arial" w:eastAsia="Arial"/>
          <w:sz w:val="5"/>
          <w:szCs w:val="5"/>
          <w:color w:val="A8AAAA"/>
          <w:spacing w:val="1"/>
          <w:w w:val="250"/>
        </w:rPr>
        <w:t> </w:t>
      </w:r>
      <w:r>
        <w:rPr>
          <w:rFonts w:ascii="Arial" w:hAnsi="Arial" w:cs="Arial" w:eastAsia="Arial"/>
          <w:sz w:val="5"/>
          <w:szCs w:val="5"/>
          <w:color w:val="A8AAAA"/>
          <w:spacing w:val="0"/>
          <w:w w:val="143"/>
        </w:rPr>
        <w:t>..,.</w:t>
      </w:r>
      <w:r>
        <w:rPr>
          <w:rFonts w:ascii="Arial" w:hAnsi="Arial" w:cs="Arial" w:eastAsia="Arial"/>
          <w:sz w:val="5"/>
          <w:szCs w:val="5"/>
          <w:color w:val="A8AAAA"/>
          <w:spacing w:val="0"/>
          <w:w w:val="143"/>
        </w:rPr>
        <w:t> </w:t>
      </w:r>
      <w:r>
        <w:rPr>
          <w:rFonts w:ascii="Arial" w:hAnsi="Arial" w:cs="Arial" w:eastAsia="Arial"/>
          <w:sz w:val="5"/>
          <w:szCs w:val="5"/>
          <w:color w:val="A8AAAA"/>
          <w:spacing w:val="5"/>
          <w:w w:val="143"/>
        </w:rPr>
        <w:t> </w:t>
      </w:r>
      <w:r>
        <w:rPr>
          <w:rFonts w:ascii="Arial" w:hAnsi="Arial" w:cs="Arial" w:eastAsia="Arial"/>
          <w:sz w:val="5"/>
          <w:szCs w:val="5"/>
          <w:color w:val="424244"/>
          <w:spacing w:val="0"/>
          <w:w w:val="600"/>
        </w:rPr>
        <w:t>'</w:t>
      </w:r>
      <w:r>
        <w:rPr>
          <w:rFonts w:ascii="Arial" w:hAnsi="Arial" w:cs="Arial" w:eastAsia="Arial"/>
          <w:sz w:val="5"/>
          <w:szCs w:val="5"/>
          <w:color w:val="424244"/>
          <w:spacing w:val="-17"/>
          <w:w w:val="6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8AAAA"/>
          <w:spacing w:val="0"/>
          <w:w w:val="600"/>
          <w:b/>
          <w:bCs/>
          <w:i/>
        </w:rPr>
        <w:t>t</w:t>
      </w:r>
      <w:r>
        <w:rPr>
          <w:rFonts w:ascii="Times New Roman" w:hAnsi="Times New Roman" w:cs="Times New Roman" w:eastAsia="Times New Roman"/>
          <w:sz w:val="13"/>
          <w:szCs w:val="13"/>
          <w:color w:val="A8AAAA"/>
          <w:spacing w:val="-20"/>
          <w:w w:val="6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8AAAA"/>
          <w:spacing w:val="0"/>
          <w:w w:val="100"/>
          <w:b/>
          <w:bCs/>
          <w:i/>
        </w:rPr>
        <w:t>••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202" w:lineRule="exact"/>
        <w:ind w:left="538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1"/>
          <w:szCs w:val="11"/>
          <w:color w:val="BFC1C1"/>
          <w:w w:val="135"/>
        </w:rPr>
        <w:t>·•</w:t>
      </w:r>
      <w:r>
        <w:rPr>
          <w:rFonts w:ascii="Arial" w:hAnsi="Arial" w:cs="Arial" w:eastAsia="Arial"/>
          <w:sz w:val="11"/>
          <w:szCs w:val="11"/>
          <w:color w:val="BFC1C1"/>
          <w:spacing w:val="-13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909090"/>
          <w:spacing w:val="2"/>
          <w:w w:val="174"/>
        </w:rPr>
        <w:t>'</w:t>
      </w:r>
      <w:r>
        <w:rPr>
          <w:rFonts w:ascii="Arial" w:hAnsi="Arial" w:cs="Arial" w:eastAsia="Arial"/>
          <w:sz w:val="11"/>
          <w:szCs w:val="11"/>
          <w:color w:val="A8AAAA"/>
          <w:spacing w:val="0"/>
          <w:w w:val="116"/>
        </w:rPr>
        <w:t>"</w:t>
      </w:r>
      <w:r>
        <w:rPr>
          <w:rFonts w:ascii="Arial" w:hAnsi="Arial" w:cs="Arial" w:eastAsia="Arial"/>
          <w:sz w:val="11"/>
          <w:szCs w:val="11"/>
          <w:color w:val="A8AAAA"/>
          <w:spacing w:val="0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A8AAAA"/>
          <w:spacing w:val="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A8AAAA"/>
          <w:spacing w:val="0"/>
          <w:w w:val="159"/>
        </w:rPr>
        <w:t>.</w:t>
      </w:r>
      <w:r>
        <w:rPr>
          <w:rFonts w:ascii="Arial" w:hAnsi="Arial" w:cs="Arial" w:eastAsia="Arial"/>
          <w:sz w:val="18"/>
          <w:szCs w:val="18"/>
          <w:color w:val="A8AAAA"/>
          <w:spacing w:val="23"/>
          <w:w w:val="15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8AAAA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20"/>
          <w:cols w:num="5" w:equalWidth="0">
            <w:col w:w="438" w:space="1832"/>
            <w:col w:w="227" w:space="227"/>
            <w:col w:w="1909" w:space="347"/>
            <w:col w:w="469" w:space="4062"/>
            <w:col w:w="2089"/>
          </w:cols>
        </w:sectPr>
      </w:pPr>
      <w:rPr/>
    </w:p>
    <w:p>
      <w:pPr>
        <w:spacing w:before="0" w:after="0" w:line="258" w:lineRule="atLeast"/>
        <w:ind w:left="2105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18.719999pt;margin-top:29.52pt;width:571.200012pt;height:746.640002pt;mso-position-horizontal-relative:page;mso-position-vertical-relative:page;z-index:-15501" coordorigin="374,590" coordsize="11424,14933">
            <v:group style="position:absolute;left:422;top:610;width:494;height:2" coordorigin="422,610" coordsize="494,2">
              <v:shape style="position:absolute;left:422;top:610;width:494;height:2" coordorigin="422,610" coordsize="494,0" path="m422,610l917,610e" filled="f" stroked="t" strokeweight=".48pt" strokecolor="#2F2F2F">
                <v:path arrowok="t"/>
              </v:shape>
            </v:group>
            <v:group style="position:absolute;left:427;top:605;width:2;height:2414" coordorigin="427,605" coordsize="2,2414">
              <v:shape style="position:absolute;left:427;top:605;width:2;height:2414" coordorigin="427,605" coordsize="0,2414" path="m427,3019l427,605e" filled="f" stroked="t" strokeweight=".48pt" strokecolor="#444444">
                <v:path arrowok="t"/>
              </v:shape>
            </v:group>
            <v:group style="position:absolute;left:888;top:595;width:907;height:2" coordorigin="888,595" coordsize="907,2">
              <v:shape style="position:absolute;left:888;top:595;width:907;height:2" coordorigin="888,595" coordsize="907,0" path="m888,595l1795,595e" filled="f" stroked="t" strokeweight=".48pt" strokecolor="#000000">
                <v:path arrowok="t"/>
              </v:shape>
            </v:group>
            <v:group style="position:absolute;left:1618;top:614;width:10162;height:2" coordorigin="1618,614" coordsize="10162,2">
              <v:shape style="position:absolute;left:1618;top:614;width:10162;height:2" coordorigin="1618,614" coordsize="10162,0" path="m1618,614l11779,614e" filled="f" stroked="t" strokeweight=".96pt" strokecolor="#5B5B5B">
                <v:path arrowok="t"/>
              </v:shape>
            </v:group>
            <v:group style="position:absolute;left:2501;top:605;width:2;height:571" coordorigin="2501,605" coordsize="2,571">
              <v:shape style="position:absolute;left:2501;top:605;width:2;height:571" coordorigin="2501,605" coordsize="0,571" path="m2501,1176l2501,605e" filled="f" stroked="t" strokeweight=".48pt" strokecolor="#1C1C1C">
                <v:path arrowok="t"/>
              </v:shape>
            </v:group>
            <v:group style="position:absolute;left:9341;top:605;width:2;height:1027" coordorigin="9341,605" coordsize="2,1027">
              <v:shape style="position:absolute;left:9341;top:605;width:2;height:1027" coordorigin="9341,605" coordsize="0,1027" path="m9341,1632l9341,605e" filled="f" stroked="t" strokeweight=".72pt" strokecolor="#3B3B3B">
                <v:path arrowok="t"/>
              </v:shape>
            </v:group>
            <v:group style="position:absolute;left:11770;top:605;width:2;height:1027" coordorigin="11770,605" coordsize="2,1027">
              <v:shape style="position:absolute;left:11770;top:605;width:2;height:1027" coordorigin="11770,605" coordsize="0,1027" path="m11770,1632l11770,605e" filled="f" stroked="t" strokeweight=".96pt" strokecolor="#606060">
                <v:path arrowok="t"/>
              </v:shape>
            </v:group>
            <v:group style="position:absolute;left:2503;top:1118;width:2;height:1003" coordorigin="2503,1118" coordsize="2,1003">
              <v:shape style="position:absolute;left:2503;top:1118;width:2;height:1003" coordorigin="2503,1118" coordsize="0,1003" path="m2503,2122l2503,1118e" filled="f" stroked="t" strokeweight=".72pt" strokecolor="#484848">
                <v:path arrowok="t"/>
              </v:shape>
            </v:group>
            <v:group style="position:absolute;left:422;top:2107;width:2088;height:2" coordorigin="422,2107" coordsize="2088,2">
              <v:shape style="position:absolute;left:422;top:2107;width:2088;height:2" coordorigin="422,2107" coordsize="2088,0" path="m422,2107l2510,2107e" filled="f" stroked="t" strokeweight=".48pt" strokecolor="#232323">
                <v:path arrowok="t"/>
              </v:shape>
            </v:group>
            <v:group style="position:absolute;left:2462;top:2093;width:1109;height:2" coordorigin="2462,2093" coordsize="1109,2">
              <v:shape style="position:absolute;left:2462;top:2093;width:1109;height:2" coordorigin="2462,2093" coordsize="1109,0" path="m2462,2093l3571,2093e" filled="f" stroked="t" strokeweight=".96pt" strokecolor="#282828">
                <v:path arrowok="t"/>
              </v:shape>
            </v:group>
            <v:group style="position:absolute;left:3571;top:2093;width:240;height:2" coordorigin="3571,2093" coordsize="240,2">
              <v:shape style="position:absolute;left:3571;top:2093;width:240;height:2" coordorigin="3571,2093" coordsize="240,0" path="m3571,2093l3811,2093e" filled="f" stroked="t" strokeweight=".48pt" strokecolor="#000000">
                <v:path arrowok="t"/>
              </v:shape>
            </v:group>
            <v:group style="position:absolute;left:3811;top:2093;width:158;height:2" coordorigin="3811,2093" coordsize="158,2">
              <v:shape style="position:absolute;left:3811;top:2093;width:158;height:2" coordorigin="3811,2093" coordsize="158,0" path="m3811,2093l3970,2093e" filled="f" stroked="t" strokeweight=".96pt" strokecolor="#232323">
                <v:path arrowok="t"/>
              </v:shape>
            </v:group>
            <v:group style="position:absolute;left:3845;top:2112;width:7934;height:2" coordorigin="3845,2112" coordsize="7934,2">
              <v:shape style="position:absolute;left:3845;top:2112;width:7934;height:2" coordorigin="3845,2112" coordsize="7934,0" path="m3845,2112l11779,2112e" filled="f" stroked="t" strokeweight=".96pt" strokecolor="#5B5B5B">
                <v:path arrowok="t"/>
              </v:shape>
            </v:group>
            <v:group style="position:absolute;left:9341;top:1517;width:2;height:605" coordorigin="9341,1517" coordsize="2,605">
              <v:shape style="position:absolute;left:9341;top:1517;width:2;height:605" coordorigin="9341,1517" coordsize="0,605" path="m9341,2122l9341,1517e" filled="f" stroked="t" strokeweight=".96pt" strokecolor="#4F4F4F">
                <v:path arrowok="t"/>
              </v:shape>
            </v:group>
            <v:group style="position:absolute;left:422;top:2328;width:8928;height:2" coordorigin="422,2328" coordsize="8928,2">
              <v:shape style="position:absolute;left:422;top:2328;width:8928;height:2" coordorigin="422,2328" coordsize="8928,0" path="m422,2328l9350,2328e" filled="f" stroked="t" strokeweight=".48pt" strokecolor="#232323">
                <v:path arrowok="t"/>
              </v:shape>
            </v:group>
            <v:group style="position:absolute;left:9216;top:2333;width:2563;height:2" coordorigin="9216,2333" coordsize="2563,2">
              <v:shape style="position:absolute;left:9216;top:2333;width:2563;height:2" coordorigin="9216,2333" coordsize="2563,0" path="m9216,2333l11779,2333e" filled="f" stroked="t" strokeweight=".72pt" strokecolor="#4F4F4F">
                <v:path arrowok="t"/>
              </v:shape>
            </v:group>
            <v:group style="position:absolute;left:422;top:2544;width:8131;height:2" coordorigin="422,2544" coordsize="8131,2">
              <v:shape style="position:absolute;left:422;top:2544;width:8131;height:2" coordorigin="422,2544" coordsize="8131,0" path="m422,2544l8554,2544e" filled="f" stroked="t" strokeweight=".96pt" strokecolor="#575757">
                <v:path arrowok="t"/>
              </v:shape>
            </v:group>
            <v:group style="position:absolute;left:8496;top:2549;width:3283;height:2" coordorigin="8496,2549" coordsize="3283,2">
              <v:shape style="position:absolute;left:8496;top:2549;width:3283;height:2" coordorigin="8496,2549" coordsize="3283,0" path="m8496,2549l11779,2549e" filled="f" stroked="t" strokeweight=".48pt" strokecolor="#2F2F2F">
                <v:path arrowok="t"/>
              </v:shape>
            </v:group>
            <v:group style="position:absolute;left:422;top:2765;width:11357;height:2" coordorigin="422,2765" coordsize="11357,2">
              <v:shape style="position:absolute;left:422;top:2765;width:11357;height:2" coordorigin="422,2765" coordsize="11357,0" path="m422,2765l11779,2765e" filled="f" stroked="t" strokeweight=".96pt" strokecolor="#5B5B5B">
                <v:path arrowok="t"/>
              </v:shape>
            </v:group>
            <v:group style="position:absolute;left:422;top:2981;width:4301;height:2" coordorigin="422,2981" coordsize="4301,2">
              <v:shape style="position:absolute;left:422;top:2981;width:4301;height:2" coordorigin="422,2981" coordsize="4301,0" path="m422,2981l4723,2981e" filled="f" stroked="t" strokeweight=".48pt" strokecolor="#2B2B2B">
                <v:path arrowok="t"/>
              </v:shape>
            </v:group>
            <v:group style="position:absolute;left:4694;top:2986;width:206;height:2" coordorigin="4694,2986" coordsize="206,2">
              <v:shape style="position:absolute;left:4694;top:2986;width:206;height:2" coordorigin="4694,2986" coordsize="206,0" path="m4694,2986l4901,2986e" filled="f" stroked="t" strokeweight=".48pt" strokecolor="#484848">
                <v:path arrowok="t"/>
              </v:shape>
            </v:group>
            <v:group style="position:absolute;left:4901;top:2986;width:154;height:2" coordorigin="4901,2986" coordsize="154,2">
              <v:shape style="position:absolute;left:4901;top:2986;width:154;height:2" coordorigin="4901,2986" coordsize="154,0" path="m4901,2986l5054,2986e" filled="f" stroked="t" strokeweight=".96pt" strokecolor="#4B4B4B">
                <v:path arrowok="t"/>
              </v:shape>
            </v:group>
            <v:group style="position:absolute;left:5054;top:2986;width:1224;height:2" coordorigin="5054,2986" coordsize="1224,2">
              <v:shape style="position:absolute;left:5054;top:2986;width:1224;height:2" coordorigin="5054,2986" coordsize="1224,0" path="m5054,2986l6278,2986e" filled="f" stroked="t" strokeweight=".48pt" strokecolor="#444444">
                <v:path arrowok="t"/>
              </v:shape>
            </v:group>
            <v:group style="position:absolute;left:6278;top:2986;width:1262;height:2" coordorigin="6278,2986" coordsize="1262,2">
              <v:shape style="position:absolute;left:6278;top:2986;width:1262;height:2" coordorigin="6278,2986" coordsize="1262,0" path="m6278,2986l7541,2986e" filled="f" stroked="t" strokeweight=".96pt" strokecolor="#484848">
                <v:path arrowok="t"/>
              </v:shape>
            </v:group>
            <v:group style="position:absolute;left:7541;top:2986;width:2592;height:2" coordorigin="7541,2986" coordsize="2592,2">
              <v:shape style="position:absolute;left:7541;top:2986;width:2592;height:2" coordorigin="7541,2986" coordsize="2592,0" path="m7541,2986l10133,2986e" filled="f" stroked="t" strokeweight=".72pt" strokecolor="#4B4B4B">
                <v:path arrowok="t"/>
              </v:shape>
            </v:group>
            <v:group style="position:absolute;left:10075;top:2986;width:1709;height:2" coordorigin="10075,2986" coordsize="1709,2">
              <v:shape style="position:absolute;left:10075;top:2986;width:1709;height:2" coordorigin="10075,2986" coordsize="1709,0" path="m10075,2986l11784,2986e" filled="f" stroked="t" strokeweight=".96pt" strokecolor="#606060">
                <v:path arrowok="t"/>
              </v:shape>
            </v:group>
            <v:group style="position:absolute;left:11777;top:605;width:2;height:3072" coordorigin="11777,605" coordsize="2,3072">
              <v:shape style="position:absolute;left:11777;top:605;width:2;height:3072" coordorigin="11777,605" coordsize="0,3072" path="m11777,3677l11777,605e" filled="f" stroked="t" strokeweight=".48pt" strokecolor="#3F3F3F">
                <v:path arrowok="t"/>
              </v:shape>
            </v:group>
            <v:group style="position:absolute;left:422;top:3202;width:8102;height:2" coordorigin="422,3202" coordsize="8102,2">
              <v:shape style="position:absolute;left:422;top:3202;width:8102;height:2" coordorigin="422,3202" coordsize="8102,0" path="m422,3202l8525,3202e" filled="f" stroked="t" strokeweight=".48pt" strokecolor="#282828">
                <v:path arrowok="t"/>
              </v:shape>
            </v:group>
            <v:group style="position:absolute;left:427;top:2952;width:2;height:3187" coordorigin="427,2952" coordsize="2,3187">
              <v:shape style="position:absolute;left:427;top:2952;width:2;height:3187" coordorigin="427,2952" coordsize="0,3187" path="m427,6139l427,2952e" filled="f" stroked="t" strokeweight=".48pt" strokecolor="#1C1C1C">
                <v:path arrowok="t"/>
              </v:shape>
            </v:group>
            <v:group style="position:absolute;left:8496;top:3206;width:3283;height:2" coordorigin="8496,3206" coordsize="3283,2">
              <v:shape style="position:absolute;left:8496;top:3206;width:3283;height:2" coordorigin="8496,3206" coordsize="3283,0" path="m8496,3206l11779,3206e" filled="f" stroked="t" strokeweight=".96pt" strokecolor="#606060">
                <v:path arrowok="t"/>
              </v:shape>
            </v:group>
            <v:group style="position:absolute;left:3970;top:3197;width:2;height:230" coordorigin="3970,3197" coordsize="2,230">
              <v:shape style="position:absolute;left:3970;top:3197;width:2;height:230" coordorigin="3970,3197" coordsize="0,230" path="m3970,3427l3970,3197e" filled="f" stroked="t" strokeweight=".48pt" strokecolor="#4F4F4F">
                <v:path arrowok="t"/>
              </v:shape>
            </v:group>
            <v:group style="position:absolute;left:7142;top:3197;width:2;height:758" coordorigin="7142,3197" coordsize="2,758">
              <v:shape style="position:absolute;left:7142;top:3197;width:2;height:758" coordorigin="7142,3197" coordsize="0,758" path="m7142,3955l7142,3197e" filled="f" stroked="t" strokeweight=".96pt" strokecolor="#4F4F4F">
                <v:path arrowok="t"/>
              </v:shape>
            </v:group>
            <v:group style="position:absolute;left:11774;top:3163;width:2;height:293" coordorigin="11774,3163" coordsize="2,293">
              <v:shape style="position:absolute;left:11774;top:3163;width:2;height:293" coordorigin="11774,3163" coordsize="0,293" path="m11774,3456l11774,3163e" filled="f" stroked="t" strokeweight=".48pt" strokecolor="#2B2B2B">
                <v:path arrowok="t"/>
              </v:shape>
            </v:group>
            <v:group style="position:absolute;left:3970;top:3427;width:2;height:499" coordorigin="3970,3427" coordsize="2,499">
              <v:shape style="position:absolute;left:3970;top:3427;width:2;height:499" coordorigin="3970,3427" coordsize="0,499" path="m3970,3926l3970,3427e" filled="f" stroked="t" strokeweight=".48pt" strokecolor="#000000">
                <v:path arrowok="t"/>
              </v:shape>
            </v:group>
            <v:group style="position:absolute;left:422;top:3936;width:494;height:2" coordorigin="422,3936" coordsize="494,2">
              <v:shape style="position:absolute;left:422;top:3936;width:494;height:2" coordorigin="422,3936" coordsize="494,0" path="m422,3936l917,3936e" filled="f" stroked="t" strokeweight=".72pt" strokecolor="#4B4B4B">
                <v:path arrowok="t"/>
              </v:shape>
            </v:group>
            <v:group style="position:absolute;left:859;top:3941;width:3144;height:2" coordorigin="859,3941" coordsize="3144,2">
              <v:shape style="position:absolute;left:859;top:3941;width:3144;height:2" coordorigin="859,3941" coordsize="3144,0" path="m859,3941l4003,3941e" filled="f" stroked="t" strokeweight=".48pt" strokecolor="#1F1F1F">
                <v:path arrowok="t"/>
              </v:shape>
            </v:group>
            <v:group style="position:absolute;left:3965;top:3922;width:2314;height:2" coordorigin="3965,3922" coordsize="2314,2">
              <v:shape style="position:absolute;left:3965;top:3922;width:2314;height:2" coordorigin="3965,3922" coordsize="2314,0" path="m3965,3922l6278,3922e" filled="f" stroked="t" strokeweight=".96pt" strokecolor="#2F2F2F">
                <v:path arrowok="t"/>
              </v:shape>
            </v:group>
            <v:group style="position:absolute;left:6106;top:3946;width:5683;height:2" coordorigin="6106,3946" coordsize="5683,2">
              <v:shape style="position:absolute;left:6106;top:3946;width:5683;height:2" coordorigin="6106,3946" coordsize="5683,0" path="m6106,3946l11789,3946e" filled="f" stroked="t" strokeweight=".96pt" strokecolor="#5B5B5B">
                <v:path arrowok="t"/>
              </v:shape>
            </v:group>
            <v:group style="position:absolute;left:11779;top:3456;width:2;height:499" coordorigin="11779,3456" coordsize="2,499">
              <v:shape style="position:absolute;left:11779;top:3456;width:2;height:499" coordorigin="11779,3456" coordsize="0,499" path="m11779,3955l11779,3456e" filled="f" stroked="t" strokeweight=".96pt" strokecolor="#545454">
                <v:path arrowok="t"/>
              </v:shape>
            </v:group>
            <v:group style="position:absolute;left:422;top:4219;width:4301;height:2" coordorigin="422,4219" coordsize="4301,2">
              <v:shape style="position:absolute;left:422;top:4219;width:4301;height:2" coordorigin="422,4219" coordsize="4301,0" path="m422,4219l4723,4219e" filled="f" stroked="t" strokeweight=".48pt" strokecolor="#2B2B2B">
                <v:path arrowok="t"/>
              </v:shape>
            </v:group>
            <v:group style="position:absolute;left:2503;top:3936;width:2;height:298" coordorigin="2503,3936" coordsize="2,298">
              <v:shape style="position:absolute;left:2503;top:3936;width:2;height:298" coordorigin="2503,3936" coordsize="0,298" path="m2503,4234l2503,3936e" filled="f" stroked="t" strokeweight=".48pt" strokecolor="#343434">
                <v:path arrowok="t"/>
              </v:shape>
            </v:group>
            <v:group style="position:absolute;left:4694;top:4200;width:360;height:2" coordorigin="4694,4200" coordsize="360,2">
              <v:shape style="position:absolute;left:4694;top:4200;width:360;height:2" coordorigin="4694,4200" coordsize="360,0" path="m4694,4200l5054,4200e" filled="f" stroked="t" strokeweight=".96pt" strokecolor="#000000">
                <v:path arrowok="t"/>
              </v:shape>
            </v:group>
            <v:group style="position:absolute;left:4694;top:4224;width:7094;height:2" coordorigin="4694,4224" coordsize="7094,2">
              <v:shape style="position:absolute;left:4694;top:4224;width:7094;height:2" coordorigin="4694,4224" coordsize="7094,0" path="m4694,4224l11789,4224e" filled="f" stroked="t" strokeweight=".96pt" strokecolor="#5B5B5B">
                <v:path arrowok="t"/>
              </v:shape>
            </v:group>
            <v:group style="position:absolute;left:2501;top:4166;width:2;height:4502" coordorigin="2501,4166" coordsize="2,4502">
              <v:shape style="position:absolute;left:2501;top:4166;width:2;height:4502" coordorigin="2501,4166" coordsize="0,4502" path="m2501,8669l2501,4166e" filled="f" stroked="t" strokeweight=".48pt" strokecolor="#1C1C1C">
                <v:path arrowok="t"/>
              </v:shape>
            </v:group>
            <v:group style="position:absolute;left:2496;top:4440;width:2434;height:2" coordorigin="2496,4440" coordsize="2434,2">
              <v:shape style="position:absolute;left:2496;top:4440;width:2434;height:2" coordorigin="2496,4440" coordsize="2434,0" path="m2496,4440l4930,4440e" filled="f" stroked="t" strokeweight=".48pt" strokecolor="#282828">
                <v:path arrowok="t"/>
              </v:shape>
            </v:group>
            <v:group style="position:absolute;left:4901;top:4450;width:1378;height:2" coordorigin="4901,4450" coordsize="1378,2">
              <v:shape style="position:absolute;left:4901;top:4450;width:1378;height:2" coordorigin="4901,4450" coordsize="1378,0" path="m4901,4450l6278,4450e" filled="f" stroked="t" strokeweight=".48pt" strokecolor="#5B5B5B">
                <v:path arrowok="t"/>
              </v:shape>
            </v:group>
            <v:group style="position:absolute;left:6278;top:4450;width:278;height:2" coordorigin="6278,4450" coordsize="278,2">
              <v:shape style="position:absolute;left:6278;top:4450;width:278;height:2" coordorigin="6278,4450" coordsize="278,0" path="m6278,4450l6557,4450e" filled="f" stroked="t" strokeweight=".96pt" strokecolor="#484848">
                <v:path arrowok="t"/>
              </v:shape>
            </v:group>
            <v:group style="position:absolute;left:6557;top:4450;width:562;height:2" coordorigin="6557,4450" coordsize="562,2">
              <v:shape style="position:absolute;left:6557;top:4450;width:562;height:2" coordorigin="6557,4450" coordsize="562,0" path="m6557,4450l7118,4450e" filled="f" stroked="t" strokeweight=".48pt" strokecolor="#5B5B5B">
                <v:path arrowok="t"/>
              </v:shape>
            </v:group>
            <v:group style="position:absolute;left:7075;top:4447;width:4714;height:2" coordorigin="7075,4447" coordsize="4714,2">
              <v:shape style="position:absolute;left:7075;top:4447;width:4714;height:2" coordorigin="7075,4447" coordsize="4714,0" path="m7075,4447l11789,4447e" filled="f" stroked="t" strokeweight=".96pt" strokecolor="#575757">
                <v:path arrowok="t"/>
              </v:shape>
            </v:group>
            <v:group style="position:absolute;left:11779;top:4214;width:2;height:11299" coordorigin="11779,4214" coordsize="2,11299">
              <v:shape style="position:absolute;left:11779;top:4214;width:2;height:11299" coordorigin="11779,4214" coordsize="0,11299" path="m11779,15514l11779,4214e" filled="f" stroked="t" strokeweight=".96pt" strokecolor="#646464">
                <v:path arrowok="t"/>
              </v:shape>
            </v:group>
            <v:group style="position:absolute;left:5074;top:4435;width:2;height:466" coordorigin="5074,4435" coordsize="2,466">
              <v:shape style="position:absolute;left:5074;top:4435;width:2;height:466" coordorigin="5074,4435" coordsize="0,466" path="m5074,4901l5074,4435e" filled="f" stroked="t" strokeweight=".48pt" strokecolor="#232323">
                <v:path arrowok="t"/>
              </v:shape>
            </v:group>
            <v:group style="position:absolute;left:5045;top:4872;width:1512;height:2" coordorigin="5045,4872" coordsize="1512,2">
              <v:shape style="position:absolute;left:5045;top:4872;width:1512;height:2" coordorigin="5045,4872" coordsize="1512,0" path="m5045,4872l6557,4872e" filled="f" stroked="t" strokeweight=".48pt" strokecolor="#1C1C1C">
                <v:path arrowok="t"/>
              </v:shape>
            </v:group>
            <v:group style="position:absolute;left:8006;top:4435;width:2;height:470" coordorigin="8006,4435" coordsize="2,470">
              <v:shape style="position:absolute;left:8006;top:4435;width:2;height:470" coordorigin="8006,4435" coordsize="0,470" path="m8006,4906l8006,4435e" filled="f" stroked="t" strokeweight=".96pt" strokecolor="#646464">
                <v:path arrowok="t"/>
              </v:shape>
            </v:group>
            <v:group style="position:absolute;left:6557;top:4872;width:984;height:2" coordorigin="6557,4872" coordsize="984,2">
              <v:shape style="position:absolute;left:6557;top:4872;width:984;height:2" coordorigin="6557,4872" coordsize="984,0" path="m6557,4872l7541,4872e" filled="f" stroked="t" strokeweight=".48pt" strokecolor="#000000">
                <v:path arrowok="t"/>
              </v:shape>
            </v:group>
            <v:group style="position:absolute;left:7541;top:4872;width:984;height:2" coordorigin="7541,4872" coordsize="984,2">
              <v:shape style="position:absolute;left:7541;top:4872;width:984;height:2" coordorigin="7541,4872" coordsize="984,0" path="m7541,4872l8525,4872e" filled="f" stroked="t" strokeweight=".48pt" strokecolor="#646464">
                <v:path arrowok="t"/>
              </v:shape>
            </v:group>
            <v:group style="position:absolute;left:8525;top:4872;width:1579;height:2" coordorigin="8525,4872" coordsize="1579,2">
              <v:shape style="position:absolute;left:8525;top:4872;width:1579;height:2" coordorigin="8525,4872" coordsize="1579,0" path="m8525,4872l10104,4872e" filled="f" stroked="t" strokeweight=".48pt" strokecolor="#000000">
                <v:path arrowok="t"/>
              </v:shape>
            </v:group>
            <v:group style="position:absolute;left:10104;top:4872;width:1666;height:2" coordorigin="10104,4872" coordsize="1666,2">
              <v:shape style="position:absolute;left:10104;top:4872;width:1666;height:2" coordorigin="10104,4872" coordsize="1666,0" path="m10104,4872l11770,4872e" filled="f" stroked="t" strokeweight=".48pt" strokecolor="#777777">
                <v:path arrowok="t"/>
              </v:shape>
            </v:group>
            <v:group style="position:absolute;left:5078;top:4843;width:2;height:1296" coordorigin="5078,4843" coordsize="2,1296">
              <v:shape style="position:absolute;left:5078;top:4843;width:2;height:1296" coordorigin="5078,4843" coordsize="0,1296" path="m5078,6139l5078,4843e" filled="f" stroked="t" strokeweight=".72pt" strokecolor="#3B3B3B">
                <v:path arrowok="t"/>
              </v:shape>
            </v:group>
            <v:group style="position:absolute;left:5069;top:5165;width:2078;height:2" coordorigin="5069,5165" coordsize="2078,2">
              <v:shape style="position:absolute;left:5069;top:5165;width:2078;height:2" coordorigin="5069,5165" coordsize="2078,0" path="m5069,5165l7147,5165e" filled="f" stroked="t" strokeweight=".72pt" strokecolor="#444444">
                <v:path arrowok="t"/>
              </v:shape>
            </v:group>
            <v:group style="position:absolute;left:7090;top:5170;width:4699;height:2" coordorigin="7090,5170" coordsize="4699,2">
              <v:shape style="position:absolute;left:7090;top:5170;width:4699;height:2" coordorigin="7090,5170" coordsize="4699,0" path="m7090,5170l11789,5170e" filled="f" stroked="t" strokeweight=".48pt" strokecolor="#282828">
                <v:path arrowok="t"/>
              </v:shape>
            </v:group>
            <v:group style="position:absolute;left:5069;top:5410;width:2947;height:2" coordorigin="5069,5410" coordsize="2947,2">
              <v:shape style="position:absolute;left:5069;top:5410;width:2947;height:2" coordorigin="5069,5410" coordsize="2947,0" path="m5069,5410l8016,5410e" filled="f" stroked="t" strokeweight=".48pt" strokecolor="#232323">
                <v:path arrowok="t"/>
              </v:shape>
            </v:group>
            <v:group style="position:absolute;left:7987;top:5390;width:2117;height:2" coordorigin="7987,5390" coordsize="2117,2">
              <v:shape style="position:absolute;left:7987;top:5390;width:2117;height:2" coordorigin="7987,5390" coordsize="2117,0" path="m7987,5390l10104,5390e" filled="f" stroked="t" strokeweight=".96pt" strokecolor="#000000">
                <v:path arrowok="t"/>
              </v:shape>
            </v:group>
            <v:group style="position:absolute;left:9835;top:5414;width:1954;height:2" coordorigin="9835,5414" coordsize="1954,2">
              <v:shape style="position:absolute;left:9835;top:5414;width:1954;height:2" coordorigin="9835,5414" coordsize="1954,0" path="m9835,5414l11789,5414e" filled="f" stroked="t" strokeweight=".96pt" strokecolor="#606060">
                <v:path arrowok="t"/>
              </v:shape>
            </v:group>
            <v:group style="position:absolute;left:2496;top:5626;width:2597;height:2" coordorigin="2496,5626" coordsize="2597,2">
              <v:shape style="position:absolute;left:2496;top:5626;width:2597;height:2" coordorigin="2496,5626" coordsize="2597,0" path="m2496,5626l5093,5626e" filled="f" stroked="t" strokeweight=".96pt" strokecolor="#545454">
                <v:path arrowok="t"/>
              </v:shape>
            </v:group>
            <v:group style="position:absolute;left:5016;top:5630;width:3538;height:2" coordorigin="5016,5630" coordsize="3538,2">
              <v:shape style="position:absolute;left:5016;top:5630;width:3538;height:2" coordorigin="5016,5630" coordsize="3538,0" path="m5016,5630l8554,5630e" filled="f" stroked="t" strokeweight=".48pt" strokecolor="#2F2F2F">
                <v:path arrowok="t"/>
              </v:shape>
            </v:group>
            <v:group style="position:absolute;left:8496;top:5630;width:1637;height:2" coordorigin="8496,5630" coordsize="1637,2">
              <v:shape style="position:absolute;left:8496;top:5630;width:1637;height:2" coordorigin="8496,5630" coordsize="1637,0" path="m8496,5630l10133,5630e" filled="f" stroked="t" strokeweight=".48pt" strokecolor="#1C1C1C">
                <v:path arrowok="t"/>
              </v:shape>
            </v:group>
            <v:group style="position:absolute;left:10075;top:5635;width:1714;height:2" coordorigin="10075,5635" coordsize="1714,2">
              <v:shape style="position:absolute;left:10075;top:5635;width:1714;height:2" coordorigin="10075,5635" coordsize="1714,0" path="m10075,5635l11789,5635e" filled="f" stroked="t" strokeweight=".96pt" strokecolor="#5B5B5B">
                <v:path arrowok="t"/>
              </v:shape>
            </v:group>
            <v:group style="position:absolute;left:422;top:5856;width:3576;height:2" coordorigin="422,5856" coordsize="3576,2">
              <v:shape style="position:absolute;left:422;top:5856;width:3576;height:2" coordorigin="422,5856" coordsize="3576,0" path="m422,5856l3998,5856e" filled="f" stroked="t" strokeweight=".96pt" strokecolor="#5B5B5B">
                <v:path arrowok="t"/>
              </v:shape>
            </v:group>
            <v:group style="position:absolute;left:3941;top:5861;width:3629;height:2" coordorigin="3941,5861" coordsize="3629,2">
              <v:shape style="position:absolute;left:3941;top:5861;width:3629;height:2" coordorigin="3941,5861" coordsize="3629,0" path="m3941,5861l7570,5861e" filled="f" stroked="t" strokeweight=".48pt" strokecolor="#1C1C1C">
                <v:path arrowok="t"/>
              </v:shape>
            </v:group>
            <v:group style="position:absolute;left:7512;top:5866;width:4277;height:2" coordorigin="7512,5866" coordsize="4277,2">
              <v:shape style="position:absolute;left:7512;top:5866;width:4277;height:2" coordorigin="7512,5866" coordsize="4277,0" path="m7512,5866l11789,5866e" filled="f" stroked="t" strokeweight=".96pt" strokecolor="#5B5B5B">
                <v:path arrowok="t"/>
              </v:shape>
            </v:group>
            <v:group style="position:absolute;left:8006;top:5856;width:2;height:662" coordorigin="8006,5856" coordsize="2,662">
              <v:shape style="position:absolute;left:8006;top:5856;width:2;height:662" coordorigin="8006,5856" coordsize="0,662" path="m8006,6518l8006,5856e" filled="f" stroked="t" strokeweight=".96pt" strokecolor="#646464">
                <v:path arrowok="t"/>
              </v:shape>
            </v:group>
            <v:group style="position:absolute;left:422;top:605;width:2;height:5717" coordorigin="422,605" coordsize="2,5717">
              <v:shape style="position:absolute;left:422;top:605;width:2;height:5717" coordorigin="422,605" coordsize="0,5717" path="m422,6322l422,605e" filled="f" stroked="t" strokeweight=".72pt" strokecolor="#2F2F2F">
                <v:path arrowok="t"/>
              </v:shape>
            </v:group>
            <v:group style="position:absolute;left:2496;top:6288;width:5074;height:2" coordorigin="2496,6288" coordsize="5074,2">
              <v:shape style="position:absolute;left:2496;top:6288;width:5074;height:2" coordorigin="2496,6288" coordsize="5074,0" path="m2496,6288l7570,6288e" filled="f" stroked="t" strokeweight=".96pt" strokecolor="#575757">
                <v:path arrowok="t"/>
              </v:shape>
            </v:group>
            <v:group style="position:absolute;left:5074;top:6082;width:2;height:437" coordorigin="5074,6082" coordsize="2,437">
              <v:shape style="position:absolute;left:5074;top:6082;width:2;height:437" coordorigin="5074,6082" coordsize="0,437" path="m5074,6518l5074,6082e" filled="f" stroked="t" strokeweight=".48pt" strokecolor="#282828">
                <v:path arrowok="t"/>
              </v:shape>
            </v:group>
            <v:group style="position:absolute;left:7512;top:6293;width:4277;height:2" coordorigin="7512,6293" coordsize="4277,2">
              <v:shape style="position:absolute;left:7512;top:6293;width:4277;height:2" coordorigin="7512,6293" coordsize="4277,0" path="m7512,6293l11789,6293e" filled="f" stroked="t" strokeweight=".48pt" strokecolor="#2F2F2F">
                <v:path arrowok="t"/>
              </v:shape>
            </v:group>
            <v:group style="position:absolute;left:422;top:6202;width:2;height:2611" coordorigin="422,6202" coordsize="2,2611">
              <v:shape style="position:absolute;left:422;top:6202;width:2;height:2611" coordorigin="422,6202" coordsize="0,2611" path="m422,8813l422,6202e" filled="f" stroked="t" strokeweight=".96pt" strokecolor="#545454">
                <v:path arrowok="t"/>
              </v:shape>
            </v:group>
            <v:group style="position:absolute;left:2496;top:6504;width:2227;height:2" coordorigin="2496,6504" coordsize="2227,2">
              <v:shape style="position:absolute;left:2496;top:6504;width:2227;height:2" coordorigin="2496,6504" coordsize="2227,0" path="m2496,6504l4723,6504e" filled="f" stroked="t" strokeweight=".48pt" strokecolor="#1F1F1F">
                <v:path arrowok="t"/>
              </v:shape>
            </v:group>
            <v:group style="position:absolute;left:4920;top:6509;width:6869;height:2" coordorigin="4920,6509" coordsize="6869,2">
              <v:shape style="position:absolute;left:4920;top:6509;width:6869;height:2" coordorigin="4920,6509" coordsize="6869,0" path="m4920,6509l11789,6509e" filled="f" stroked="t" strokeweight=".96pt" strokecolor="#5B5B5B">
                <v:path arrowok="t"/>
              </v:shape>
            </v:group>
            <v:group style="position:absolute;left:413;top:6720;width:1258;height:2" coordorigin="413,6720" coordsize="1258,2">
              <v:shape style="position:absolute;left:413;top:6720;width:1258;height:2" coordorigin="413,6720" coordsize="1258,0" path="m413,6720l1670,6720e" filled="f" stroked="t" strokeweight=".96pt" strokecolor="#5B5B5B">
                <v:path arrowok="t"/>
              </v:shape>
            </v:group>
            <v:group style="position:absolute;left:1613;top:6725;width:3470;height:2" coordorigin="1613,6725" coordsize="3470,2">
              <v:shape style="position:absolute;left:1613;top:6725;width:3470;height:2" coordorigin="1613,6725" coordsize="3470,0" path="m1613,6725l5083,6725e" filled="f" stroked="t" strokeweight=".48pt" strokecolor="#232323">
                <v:path arrowok="t"/>
              </v:shape>
            </v:group>
            <v:group style="position:absolute;left:5054;top:6734;width:1224;height:2" coordorigin="5054,6734" coordsize="1224,2">
              <v:shape style="position:absolute;left:5054;top:6734;width:1224;height:2" coordorigin="5054,6734" coordsize="1224,0" path="m5054,6734l6278,6734e" filled="f" stroked="t" strokeweight=".48pt" strokecolor="#606060">
                <v:path arrowok="t"/>
              </v:shape>
            </v:group>
            <v:group style="position:absolute;left:6278;top:6734;width:1709;height:2" coordorigin="6278,6734" coordsize="1709,2">
              <v:shape style="position:absolute;left:6278;top:6734;width:1709;height:2" coordorigin="6278,6734" coordsize="1709,0" path="m6278,6734l7987,6734e" filled="f" stroked="t" strokeweight=".96pt" strokecolor="#484848">
                <v:path arrowok="t"/>
              </v:shape>
            </v:group>
            <v:group style="position:absolute;left:7987;top:6732;width:3802;height:2" coordorigin="7987,6732" coordsize="3802,2">
              <v:shape style="position:absolute;left:7987;top:6732;width:3802;height:2" coordorigin="7987,6732" coordsize="3802,0" path="m7987,6732l11789,6732e" filled="f" stroked="t" strokeweight=".96pt" strokecolor="#5B5B5B">
                <v:path arrowok="t"/>
              </v:shape>
            </v:group>
            <v:group style="position:absolute;left:413;top:7171;width:2093;height:2" coordorigin="413,7171" coordsize="2093,2">
              <v:shape style="position:absolute;left:413;top:7171;width:2093;height:2" coordorigin="413,7171" coordsize="2093,0" path="m413,7171l2506,7171e" filled="f" stroked="t" strokeweight=".72pt" strokecolor="#484848">
                <v:path arrowok="t"/>
              </v:shape>
            </v:group>
            <v:group style="position:absolute;left:2438;top:7176;width:7694;height:2" coordorigin="2438,7176" coordsize="7694,2">
              <v:shape style="position:absolute;left:2438;top:7176;width:7694;height:2" coordorigin="2438,7176" coordsize="7694,0" path="m2438,7176l10133,7176e" filled="f" stroked="t" strokeweight=".48pt" strokecolor="#3B3B3B">
                <v:path arrowok="t"/>
              </v:shape>
            </v:group>
            <v:group style="position:absolute;left:7949;top:7181;width:3840;height:2" coordorigin="7949,7181" coordsize="3840,2">
              <v:shape style="position:absolute;left:7949;top:7181;width:3840;height:2" coordorigin="7949,7181" coordsize="3840,0" path="m7949,7181l11789,7181e" filled="f" stroked="t" strokeweight=".96pt" strokecolor="#606060">
                <v:path arrowok="t"/>
              </v:shape>
            </v:group>
            <v:group style="position:absolute;left:5081;top:7171;width:2;height:672" coordorigin="5081,7171" coordsize="2,672">
              <v:shape style="position:absolute;left:5081;top:7171;width:2;height:672" coordorigin="5081,7171" coordsize="0,672" path="m5081,7843l5081,7171e" filled="f" stroked="t" strokeweight=".72pt" strokecolor="#3B3B3B">
                <v:path arrowok="t"/>
              </v:shape>
            </v:group>
            <v:group style="position:absolute;left:5069;top:7402;width:5074;height:2" coordorigin="5069,7402" coordsize="5074,2">
              <v:shape style="position:absolute;left:5069;top:7402;width:5074;height:2" coordorigin="5069,7402" coordsize="5074,0" path="m5069,7402l10142,7402e" filled="f" stroked="t" strokeweight=".96pt" strokecolor="#575757">
                <v:path arrowok="t"/>
              </v:shape>
            </v:group>
            <v:group style="position:absolute;left:10075;top:7406;width:1714;height:2" coordorigin="10075,7406" coordsize="1714,2">
              <v:shape style="position:absolute;left:10075;top:7406;width:1714;height:2" coordorigin="10075,7406" coordsize="1714,0" path="m10075,7406l11789,7406e" filled="f" stroked="t" strokeweight=".48pt" strokecolor="#2F2F2F">
                <v:path arrowok="t"/>
              </v:shape>
            </v:group>
            <v:group style="position:absolute;left:5069;top:7622;width:6720;height:2" coordorigin="5069,7622" coordsize="6720,2">
              <v:shape style="position:absolute;left:5069;top:7622;width:6720;height:2" coordorigin="5069,7622" coordsize="6720,0" path="m5069,7622l11789,7622e" filled="f" stroked="t" strokeweight=".96pt" strokecolor="#5B5B5B">
                <v:path arrowok="t"/>
              </v:shape>
            </v:group>
            <v:group style="position:absolute;left:384;top:7858;width:504;height:2" coordorigin="384,7858" coordsize="504,2">
              <v:shape style="position:absolute;left:384;top:7858;width:504;height:2" coordorigin="384,7858" coordsize="504,0" path="m384,7858l888,7858e" filled="f" stroked="t" strokeweight=".96pt" strokecolor="#5B5B5B">
                <v:path arrowok="t"/>
              </v:shape>
            </v:group>
            <v:group style="position:absolute;left:446;top:7834;width:5861;height:2" coordorigin="446,7834" coordsize="5861,2">
              <v:shape style="position:absolute;left:446;top:7834;width:5861;height:2" coordorigin="446,7834" coordsize="5861,0" path="m446,7834l6307,7834e" filled="f" stroked="t" strokeweight=".96pt" strokecolor="#606060">
                <v:path arrowok="t"/>
              </v:shape>
            </v:group>
            <v:group style="position:absolute;left:6250;top:7838;width:3240;height:2" coordorigin="6250,7838" coordsize="3240,2">
              <v:shape style="position:absolute;left:6250;top:7838;width:3240;height:2" coordorigin="6250,7838" coordsize="3240,0" path="m6250,7838l9490,7838e" filled="f" stroked="t" strokeweight=".48pt" strokecolor="#2F2F2F">
                <v:path arrowok="t"/>
              </v:shape>
            </v:group>
            <v:group style="position:absolute;left:413;top:8640;width:816;height:2" coordorigin="413,8640" coordsize="816,2">
              <v:shape style="position:absolute;left:413;top:8640;width:816;height:2" coordorigin="413,8640" coordsize="816,0" path="m413,8640l1229,8640e" filled="f" stroked="t" strokeweight=".96pt" strokecolor="#5B5B5B">
                <v:path arrowok="t"/>
              </v:shape>
            </v:group>
            <v:group style="position:absolute;left:1171;top:8645;width:3758;height:2" coordorigin="1171,8645" coordsize="3758,2">
              <v:shape style="position:absolute;left:1171;top:8645;width:3758;height:2" coordorigin="1171,8645" coordsize="3758,0" path="m1171,8645l4930,8645e" filled="f" stroked="t" strokeweight=".48pt" strokecolor="#282828">
                <v:path arrowok="t"/>
              </v:shape>
            </v:group>
            <v:group style="position:absolute;left:4901;top:8635;width:1656;height:2" coordorigin="4901,8635" coordsize="1656,2">
              <v:shape style="position:absolute;left:4901;top:8635;width:1656;height:2" coordorigin="4901,8635" coordsize="1656,0" path="m4901,8635l6557,8635e" filled="f" stroked="t" strokeweight=".48pt" strokecolor="#2B2B2B">
                <v:path arrowok="t"/>
              </v:shape>
            </v:group>
            <v:group style="position:absolute;left:6557;top:8635;width:984;height:2" coordorigin="6557,8635" coordsize="984,2">
              <v:shape style="position:absolute;left:6557;top:8635;width:984;height:2" coordorigin="6557,8635" coordsize="984,0" path="m6557,8635l7541,8635e" filled="f" stroked="t" strokeweight=".96pt" strokecolor="#232323">
                <v:path arrowok="t"/>
              </v:shape>
            </v:group>
            <v:group style="position:absolute;left:7147;top:8650;width:4642;height:2" coordorigin="7147,8650" coordsize="4642,2">
              <v:shape style="position:absolute;left:7147;top:8650;width:4642;height:2" coordorigin="7147,8650" coordsize="4642,0" path="m7147,8650l11789,8650e" filled="f" stroked="t" strokeweight=".96pt" strokecolor="#606060">
                <v:path arrowok="t"/>
              </v:shape>
            </v:group>
            <v:group style="position:absolute;left:422;top:8597;width:2;height:581" coordorigin="422,8597" coordsize="2,581">
              <v:shape style="position:absolute;left:422;top:8597;width:2;height:581" coordorigin="422,8597" coordsize="0,581" path="m422,9178l422,8597e" filled="f" stroked="t" strokeweight=".72pt" strokecolor="#3F3F3F">
                <v:path arrowok="t"/>
              </v:shape>
            </v:group>
            <v:group style="position:absolute;left:2496;top:8597;width:2;height:5789" coordorigin="2496,8597" coordsize="2,5789">
              <v:shape style="position:absolute;left:2496;top:8597;width:2;height:5789" coordorigin="2496,8597" coordsize="0,5789" path="m2496,14386l2496,8597e" filled="f" stroked="t" strokeweight=".96pt" strokecolor="#4F4F4F">
                <v:path arrowok="t"/>
              </v:shape>
            </v:group>
            <v:group style="position:absolute;left:413;top:9533;width:8141;height:2" coordorigin="413,9533" coordsize="8141,2">
              <v:shape style="position:absolute;left:413;top:9533;width:8141;height:2" coordorigin="413,9533" coordsize="8141,0" path="m413,9533l8554,9533e" filled="f" stroked="t" strokeweight=".96pt" strokecolor="#545454">
                <v:path arrowok="t"/>
              </v:shape>
            </v:group>
            <v:group style="position:absolute;left:418;top:9120;width:2;height:6394" coordorigin="418,9120" coordsize="2,6394">
              <v:shape style="position:absolute;left:418;top:9120;width:2;height:6394" coordorigin="418,9120" coordsize="0,6394" path="m418,15514l418,9120e" filled="f" stroked="t" strokeweight=".48pt" strokecolor="#1F1F1F">
                <v:path arrowok="t"/>
              </v:shape>
            </v:group>
            <v:group style="position:absolute;left:8496;top:9538;width:854;height:2" coordorigin="8496,9538" coordsize="854,2">
              <v:shape style="position:absolute;left:8496;top:9538;width:854;height:2" coordorigin="8496,9538" coordsize="854,0" path="m8496,9538l9350,9538e" filled="f" stroked="t" strokeweight=".48pt" strokecolor="#2B2B2B">
                <v:path arrowok="t"/>
              </v:shape>
            </v:group>
            <v:group style="position:absolute;left:9322;top:9523;width:782;height:2" coordorigin="9322,9523" coordsize="782,2">
              <v:shape style="position:absolute;left:9322;top:9523;width:782;height:2" coordorigin="9322,9523" coordsize="782,0" path="m9322,9523l10104,9523e" filled="f" stroked="t" strokeweight=".48pt" strokecolor="#000000">
                <v:path arrowok="t"/>
              </v:shape>
            </v:group>
            <v:group style="position:absolute;left:9835;top:9542;width:1954;height:2" coordorigin="9835,9542" coordsize="1954,2">
              <v:shape style="position:absolute;left:9835;top:9542;width:1954;height:2" coordorigin="9835,9542" coordsize="1954,0" path="m9835,9542l11789,9542e" filled="f" stroked="t" strokeweight=".72pt" strokecolor="#606060">
                <v:path arrowok="t"/>
              </v:shape>
            </v:group>
            <v:group style="position:absolute;left:413;top:9874;width:3427;height:2" coordorigin="413,9874" coordsize="3427,2">
              <v:shape style="position:absolute;left:413;top:9874;width:3427;height:2" coordorigin="413,9874" coordsize="3427,0" path="m413,9874l3840,9874e" filled="f" stroked="t" strokeweight=".48pt" strokecolor="#282828">
                <v:path arrowok="t"/>
              </v:shape>
            </v:group>
            <v:group style="position:absolute;left:3811;top:9888;width:883;height:2" coordorigin="3811,9888" coordsize="883,2">
              <v:shape style="position:absolute;left:3811;top:9888;width:883;height:2" coordorigin="3811,9888" coordsize="883,0" path="m3811,9888l4694,9888e" filled="f" stroked="t" strokeweight=".48pt" strokecolor="#A3A3A3">
                <v:path arrowok="t"/>
              </v:shape>
            </v:group>
            <v:group style="position:absolute;left:4694;top:9888;width:1584;height:2" coordorigin="4694,9888" coordsize="1584,2">
              <v:shape style="position:absolute;left:4694;top:9888;width:1584;height:2" coordorigin="4694,9888" coordsize="1584,0" path="m4694,9888l6278,9888e" filled="f" stroked="t" strokeweight=".96pt" strokecolor="#575757">
                <v:path arrowok="t"/>
              </v:shape>
            </v:group>
            <v:group style="position:absolute;left:5918;top:9878;width:5870;height:2" coordorigin="5918,9878" coordsize="5870,2">
              <v:shape style="position:absolute;left:5918;top:9878;width:5870;height:2" coordorigin="5918,9878" coordsize="5870,0" path="m5918,9878l11789,9878e" filled="f" stroked="t" strokeweight=".96pt" strokecolor="#5B5B5B">
                <v:path arrowok="t"/>
              </v:shape>
            </v:group>
            <v:group style="position:absolute;left:413;top:10109;width:4310;height:2" coordorigin="413,10109" coordsize="4310,2">
              <v:shape style="position:absolute;left:413;top:10109;width:4310;height:2" coordorigin="413,10109" coordsize="4310,0" path="m413,10109l4723,10109e" filled="f" stroked="t" strokeweight=".96pt" strokecolor="#606060">
                <v:path arrowok="t"/>
              </v:shape>
            </v:group>
            <v:group style="position:absolute;left:4666;top:10114;width:2482;height:2" coordorigin="4666,10114" coordsize="2482,2">
              <v:shape style="position:absolute;left:4666;top:10114;width:2482;height:2" coordorigin="4666,10114" coordsize="2482,0" path="m4666,10114l7147,10114e" filled="f" stroked="t" strokeweight=".48pt" strokecolor="#2B2B2B">
                <v:path arrowok="t"/>
              </v:shape>
            </v:group>
            <v:group style="position:absolute;left:7118;top:10118;width:1406;height:2" coordorigin="7118,10118" coordsize="1406,2">
              <v:shape style="position:absolute;left:7118;top:10118;width:1406;height:2" coordorigin="7118,10118" coordsize="1406,0" path="m7118,10118l8525,10118e" filled="f" stroked="t" strokeweight=".48pt" strokecolor="#575757">
                <v:path arrowok="t"/>
              </v:shape>
            </v:group>
            <v:group style="position:absolute;left:8150;top:10118;width:3638;height:2" coordorigin="8150,10118" coordsize="3638,2">
              <v:shape style="position:absolute;left:8150;top:10118;width:3638;height:2" coordorigin="8150,10118" coordsize="3638,0" path="m8150,10118l11789,10118e" filled="f" stroked="t" strokeweight=".96pt" strokecolor="#676767">
                <v:path arrowok="t"/>
              </v:shape>
            </v:group>
            <v:group style="position:absolute;left:413;top:10594;width:4670;height:2" coordorigin="413,10594" coordsize="4670,2">
              <v:shape style="position:absolute;left:413;top:10594;width:4670;height:2" coordorigin="413,10594" coordsize="4670,0" path="m413,10594l5083,10594e" filled="f" stroked="t" strokeweight=".48pt" strokecolor="#2F2F2F">
                <v:path arrowok="t"/>
              </v:shape>
            </v:group>
            <v:group style="position:absolute;left:5054;top:10584;width:1224;height:2" coordorigin="5054,10584" coordsize="1224,2">
              <v:shape style="position:absolute;left:5054;top:10584;width:1224;height:2" coordorigin="5054,10584" coordsize="1224,0" path="m5054,10584l6278,10584e" filled="f" stroked="t" strokeweight=".48pt" strokecolor="#282828">
                <v:path arrowok="t"/>
              </v:shape>
            </v:group>
            <v:group style="position:absolute;left:6278;top:10584;width:278;height:2" coordorigin="6278,10584" coordsize="278,2">
              <v:shape style="position:absolute;left:6278;top:10584;width:278;height:2" coordorigin="6278,10584" coordsize="278,0" path="m6278,10584l6557,10584e" filled="f" stroked="t" strokeweight=".96pt" strokecolor="#2F2F2F">
                <v:path arrowok="t"/>
              </v:shape>
            </v:group>
            <v:group style="position:absolute;left:6528;top:10598;width:5261;height:2" coordorigin="6528,10598" coordsize="5261,2">
              <v:shape style="position:absolute;left:6528;top:10598;width:5261;height:2" coordorigin="6528,10598" coordsize="5261,0" path="m6528,10598l11789,10598e" filled="f" stroked="t" strokeweight=".96pt" strokecolor="#606060">
                <v:path arrowok="t"/>
              </v:shape>
            </v:group>
            <v:group style="position:absolute;left:797;top:10810;width:3984;height:2" coordorigin="797,10810" coordsize="3984,2">
              <v:shape style="position:absolute;left:797;top:10810;width:3984;height:2" coordorigin="797,10810" coordsize="3984,0" path="m797,10810l4781,10810e" filled="f" stroked="t" strokeweight=".96pt" strokecolor="#606060">
                <v:path arrowok="t"/>
              </v:shape>
            </v:group>
            <v:group style="position:absolute;left:4666;top:10810;width:264;height:2" coordorigin="4666,10810" coordsize="264,2">
              <v:shape style="position:absolute;left:4666;top:10810;width:264;height:2" coordorigin="4666,10810" coordsize="264,0" path="m4666,10810l4930,10810e" filled="f" stroked="t" strokeweight=".72pt" strokecolor="#484848">
                <v:path arrowok="t"/>
              </v:shape>
            </v:group>
            <v:group style="position:absolute;left:4872;top:10814;width:2698;height:2" coordorigin="4872,10814" coordsize="2698,2">
              <v:shape style="position:absolute;left:4872;top:10814;width:2698;height:2" coordorigin="4872,10814" coordsize="2698,0" path="m4872,10814l7570,10814e" filled="f" stroked="t" strokeweight=".48pt" strokecolor="#343434">
                <v:path arrowok="t"/>
              </v:shape>
            </v:group>
            <v:group style="position:absolute;left:7541;top:10829;width:1781;height:2" coordorigin="7541,10829" coordsize="1781,2">
              <v:shape style="position:absolute;left:7541;top:10829;width:1781;height:2" coordorigin="7541,10829" coordsize="1781,0" path="m7541,10829l9322,10829e" filled="f" stroked="t" strokeweight=".48pt" strokecolor="#A3A3A3">
                <v:path arrowok="t"/>
              </v:shape>
            </v:group>
            <v:group style="position:absolute;left:9072;top:10819;width:2717;height:2" coordorigin="9072,10819" coordsize="2717,2">
              <v:shape style="position:absolute;left:9072;top:10819;width:2717;height:2" coordorigin="9072,10819" coordsize="2717,0" path="m9072,10819l11789,10819e" filled="f" stroked="t" strokeweight=".96pt" strokecolor="#676767">
                <v:path arrowok="t"/>
              </v:shape>
            </v:group>
            <v:group style="position:absolute;left:389;top:11160;width:2093;height:2" coordorigin="389,11160" coordsize="2093,2">
              <v:shape style="position:absolute;left:389;top:11160;width:2093;height:2" coordorigin="389,11160" coordsize="2093,0" path="m389,11160l2482,11160e" filled="f" stroked="t" strokeweight=".48pt" strokecolor="#1F1F1F">
                <v:path arrowok="t"/>
              </v:shape>
            </v:group>
            <v:group style="position:absolute;left:1224;top:10800;width:2;height:1512" coordorigin="1224,10800" coordsize="2,1512">
              <v:shape style="position:absolute;left:1224;top:10800;width:2;height:1512" coordorigin="1224,10800" coordsize="0,1512" path="m1224,12312l1224,10800e" filled="f" stroked="t" strokeweight=".48pt" strokecolor="#1F1F1F">
                <v:path arrowok="t"/>
              </v:shape>
            </v:group>
            <v:group style="position:absolute;left:1810;top:10800;width:2;height:4714" coordorigin="1810,10800" coordsize="2,4714">
              <v:shape style="position:absolute;left:1810;top:10800;width:2;height:4714" coordorigin="1810,10800" coordsize="0,4714" path="m1810,15514l1810,10800e" filled="f" stroked="t" strokeweight=".48pt" strokecolor="#1F1F1F">
                <v:path arrowok="t"/>
              </v:shape>
            </v:group>
            <v:group style="position:absolute;left:2462;top:11160;width:2232;height:2" coordorigin="2462,11160" coordsize="2232,2">
              <v:shape style="position:absolute;left:2462;top:11160;width:2232;height:2" coordorigin="2462,11160" coordsize="2232,0" path="m2462,11160l4694,11160e" filled="f" stroked="t" strokeweight=".48pt" strokecolor="#545454">
                <v:path arrowok="t"/>
              </v:shape>
            </v:group>
            <v:group style="position:absolute;left:4694;top:11160;width:2424;height:2" coordorigin="4694,11160" coordsize="2424,2">
              <v:shape style="position:absolute;left:4694;top:11160;width:2424;height:2" coordorigin="4694,11160" coordsize="2424,0" path="m4694,11160l7118,11160e" filled="f" stroked="t" strokeweight=".48pt" strokecolor="#000000">
                <v:path arrowok="t"/>
              </v:shape>
            </v:group>
            <v:group style="position:absolute;left:7118;top:11160;width:869;height:2" coordorigin="7118,11160" coordsize="869,2">
              <v:shape style="position:absolute;left:7118;top:11160;width:869;height:2" coordorigin="7118,11160" coordsize="869,0" path="m7118,11160l7987,11160e" filled="f" stroked="t" strokeweight=".48pt" strokecolor="#606060">
                <v:path arrowok="t"/>
              </v:shape>
            </v:group>
            <v:group style="position:absolute;left:7546;top:10810;width:2;height:4704" coordorigin="7546,10810" coordsize="2,4704">
              <v:shape style="position:absolute;left:7546;top:10810;width:2;height:4704" coordorigin="7546,10810" coordsize="0,4704" path="m7546,15514l7546,10810e" filled="f" stroked="t" strokeweight=".96pt" strokecolor="#575757">
                <v:path arrowok="t"/>
              </v:shape>
            </v:group>
            <v:group style="position:absolute;left:7987;top:11160;width:3778;height:2" coordorigin="7987,11160" coordsize="3778,2">
              <v:shape style="position:absolute;left:7987;top:11160;width:3778;height:2" coordorigin="7987,11160" coordsize="3778,0" path="m7987,11160l11765,11160e" filled="f" stroked="t" strokeweight=".48pt" strokecolor="#000000">
                <v:path arrowok="t"/>
              </v:shape>
            </v:group>
            <v:group style="position:absolute;left:1219;top:12254;width:2;height:3259" coordorigin="1219,12254" coordsize="2,3259">
              <v:shape style="position:absolute;left:1219;top:12254;width:2;height:3259" coordorigin="1219,12254" coordsize="0,3259" path="m1219,15514l1219,12254e" filled="f" stroked="t" strokeweight=".96pt" strokecolor="#545454">
                <v:path arrowok="t"/>
              </v:shape>
            </v:group>
            <v:group style="position:absolute;left:9582;top:12749;width:2182;height:2" coordorigin="9582,12749" coordsize="2182,2">
              <v:shape style="position:absolute;left:9582;top:12749;width:2182;height:2" coordorigin="9582,12749" coordsize="2182,0" path="m9582,12749l11765,12749e" filled="f" stroked="t" strokeweight="1.44pt" strokecolor="#3B4BA0">
                <v:path arrowok="t"/>
              </v:shape>
            </v:group>
            <v:group style="position:absolute;left:389;top:13176;width:499;height:2" coordorigin="389,13176" coordsize="499,2">
              <v:shape style="position:absolute;left:389;top:13176;width:499;height:2" coordorigin="389,13176" coordsize="499,0" path="m389,13176l888,13176e" filled="f" stroked="t" strokeweight=".48pt" strokecolor="#1F1F1F">
                <v:path arrowok="t"/>
              </v:shape>
            </v:group>
            <v:group style="position:absolute;left:888;top:13176;width:322;height:2" coordorigin="888,13176" coordsize="322,2">
              <v:shape style="position:absolute;left:888;top:13176;width:322;height:2" coordorigin="888,13176" coordsize="322,0" path="m888,13176l1210,13176e" filled="f" stroked="t" strokeweight=".48pt" strokecolor="#777777">
                <v:path arrowok="t"/>
              </v:shape>
            </v:group>
            <v:group style="position:absolute;left:1190;top:13176;width:451;height:2" coordorigin="1190,13176" coordsize="451,2">
              <v:shape style="position:absolute;left:1190;top:13176;width:451;height:2" coordorigin="1190,13176" coordsize="451,0" path="m1190,13176l1642,13176e" filled="f" stroked="t" strokeweight=".48pt" strokecolor="#545454">
                <v:path arrowok="t"/>
              </v:shape>
            </v:group>
            <v:group style="position:absolute;left:1642;top:13176;width:677;height:2" coordorigin="1642,13176" coordsize="677,2">
              <v:shape style="position:absolute;left:1642;top:13176;width:677;height:2" coordorigin="1642,13176" coordsize="677,0" path="m1642,13176l2318,13176e" filled="f" stroked="t" strokeweight=".48pt" strokecolor="#1C1C1C">
                <v:path arrowok="t"/>
              </v:shape>
            </v:group>
            <v:group style="position:absolute;left:2318;top:13176;width:163;height:2" coordorigin="2318,13176" coordsize="163,2">
              <v:shape style="position:absolute;left:2318;top:13176;width:163;height:2" coordorigin="2318,13176" coordsize="163,0" path="m2318,13176l2482,13176e" filled="f" stroked="t" strokeweight=".48pt" strokecolor="#000000">
                <v:path arrowok="t"/>
              </v:shape>
            </v:group>
            <v:group style="position:absolute;left:413;top:15509;width:5894;height:2" coordorigin="413,15509" coordsize="5894,2">
              <v:shape style="position:absolute;left:413;top:15509;width:5894;height:2" coordorigin="413,15509" coordsize="5894,0" path="m413,15509l6307,15509e" filled="f" stroked="t" strokeweight=".48pt" strokecolor="#3F3F3F">
                <v:path arrowok="t"/>
              </v:shape>
            </v:group>
            <v:group style="position:absolute;left:6250;top:15504;width:336;height:2" coordorigin="6250,15504" coordsize="336,2">
              <v:shape style="position:absolute;left:6250;top:15504;width:336;height:2" coordorigin="6250,15504" coordsize="336,0" path="m6250,15504l6586,15504e" filled="f" stroked="t" strokeweight=".96pt" strokecolor="#676767">
                <v:path arrowok="t"/>
              </v:shape>
            </v:group>
            <v:group style="position:absolute;left:6528;top:15509;width:3605;height:2" coordorigin="6528,15509" coordsize="3605,2">
              <v:shape style="position:absolute;left:6528;top:15509;width:3605;height:2" coordorigin="6528,15509" coordsize="3605,0" path="m6528,15509l10133,15509e" filled="f" stroked="t" strokeweight=".48pt" strokecolor="#3F3F3F">
                <v:path arrowok="t"/>
              </v:shape>
            </v:group>
            <v:group style="position:absolute;left:10075;top:15509;width:1714;height:2" coordorigin="10075,15509" coordsize="1714,2">
              <v:shape style="position:absolute;left:10075;top:15509;width:1714;height:2" coordorigin="10075,15509" coordsize="1714,0" path="m10075,15509l11789,15509e" filled="f" stroked="t" strokeweight=".48pt" strokecolor="#545454">
                <v:path arrowok="t"/>
              </v:shape>
            </v:group>
            <v:group style="position:absolute;left:10488;top:12562;width:2;height:162" coordorigin="10488,12562" coordsize="2,162">
              <v:shape style="position:absolute;left:10488;top:12562;width:2;height:162" coordorigin="10488,12562" coordsize="0,162" path="m10488,12723l10488,12562e" filled="f" stroked="t" strokeweight="2.158pt" strokecolor="#BCC3C6">
                <v:path arrowok="t"/>
              </v:shape>
            </v:group>
            <v:group style="position:absolute;left:8717;top:12770;width:720;height:2" coordorigin="8717,12770" coordsize="720,2">
              <v:shape style="position:absolute;left:8717;top:12770;width:720;height:2" coordorigin="8717,12770" coordsize="720,0" path="m8717,12770l9437,12770e" filled="f" stroked="t" strokeweight="1.2pt" strokecolor="#2B3FB3">
                <v:path arrowok="t"/>
              </v:shape>
            </v:group>
            <v:group style="position:absolute;left:9322;top:12749;width:123;height:2" coordorigin="9322,12749" coordsize="123,2">
              <v:shape style="position:absolute;left:9322;top:12749;width:123;height:2" coordorigin="9322,12749" coordsize="123,0" path="m9322,12749l9444,12749e" filled="f" stroked="t" strokeweight="1.44pt" strokecolor="#3B4BA0">
                <v:path arrowok="t"/>
              </v:shape>
            </v:group>
            <v:group style="position:absolute;left:9444;top:12689;width:138;height:283" coordorigin="9444,12689" coordsize="138,283">
              <v:shape style="position:absolute;left:9444;top:12689;width:138;height:283" coordorigin="9444,12689" coordsize="138,283" path="m9444,12689l9582,12689,9582,12972,9444,12972,9444,12689e" filled="t" fillcolor="#EDEDED" stroked="f">
                <v:path arrowok="t"/>
                <v:fill/>
              </v:shape>
            </v:group>
            <v:group style="position:absolute;left:10695;top:12616;width:2;height:377" coordorigin="10695,12616" coordsize="2,377">
              <v:shape style="position:absolute;left:10695;top:12616;width:2;height:377" coordorigin="10695,12616" coordsize="0,377" path="m10695,12993l10695,12616e" filled="f" stroked="t" strokeweight="2.543140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03.698959pt;margin-top:20.176779pt;width:.1pt;height:15.006837pt;mso-position-horizontal-relative:page;mso-position-vertical-relative:paragraph;z-index:-15480" coordorigin="4074,404" coordsize="2,300">
            <v:shape style="position:absolute;left:4074;top:404;width:2;height:300" coordorigin="4074,404" coordsize="0,300" path="m4074,704l4074,404e" filled="f" stroked="t" strokeweight="3.86992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424244"/>
          <w:spacing w:val="0"/>
          <w:w w:val="151"/>
          <w:i/>
        </w:rPr>
        <w:t>i</w:t>
      </w:r>
      <w:r>
        <w:rPr>
          <w:rFonts w:ascii="Arial" w:hAnsi="Arial" w:cs="Arial" w:eastAsia="Arial"/>
          <w:sz w:val="16"/>
          <w:szCs w:val="16"/>
          <w:color w:val="424244"/>
          <w:spacing w:val="28"/>
          <w:w w:val="151"/>
          <w:i/>
        </w:rPr>
        <w:t> </w:t>
      </w:r>
      <w:r>
        <w:rPr>
          <w:rFonts w:ascii="Arial" w:hAnsi="Arial" w:cs="Arial" w:eastAsia="Arial"/>
          <w:sz w:val="28"/>
          <w:szCs w:val="28"/>
          <w:color w:val="6D6D6D"/>
          <w:spacing w:val="0"/>
          <w:w w:val="78"/>
          <w:b/>
          <w:bCs/>
        </w:rPr>
        <w:t>hd</w:t>
      </w:r>
      <w:r>
        <w:rPr>
          <w:rFonts w:ascii="Arial" w:hAnsi="Arial" w:cs="Arial" w:eastAsia="Arial"/>
          <w:sz w:val="28"/>
          <w:szCs w:val="28"/>
          <w:color w:val="6D6D6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8"/>
          <w:szCs w:val="28"/>
          <w:color w:val="6D6D6D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Onur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3"/>
        </w:rPr>
        <w:t>BİRVAR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3" w:after="0" w:line="240" w:lineRule="auto"/>
        <w:ind w:left="2100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24244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300" w:right="20"/>
        </w:sectPr>
      </w:pPr>
      <w:rPr/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77" w:lineRule="auto"/>
        <w:ind w:left="3781" w:right="4256" w:firstLine="-10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248211pt;margin-top:-7.057905pt;width:19.147501pt;height:50pt;mso-position-horizontal-relative:page;mso-position-vertical-relative:paragraph;z-index:-15474" type="#_x0000_t202" filled="f" stroked="f">
            <v:textbox inset="0,0,0,0">
              <w:txbxContent>
                <w:p>
                  <w:pPr>
                    <w:spacing w:before="0" w:after="0" w:line="1000" w:lineRule="exact"/>
                    <w:ind w:right="-190"/>
                    <w:jc w:val="left"/>
                    <w:rPr>
                      <w:rFonts w:ascii="Times New Roman" w:hAnsi="Times New Roman" w:cs="Times New Roman" w:eastAsia="Times New Roman"/>
                      <w:sz w:val="100"/>
                      <w:szCs w:val="10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0"/>
                      <w:szCs w:val="100"/>
                      <w:color w:val="343434"/>
                      <w:spacing w:val="0"/>
                      <w:w w:val="115"/>
                      <w:i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100"/>
                      <w:szCs w:val="10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8" w:lineRule="exact"/>
        <w:ind w:left="3284" w:right="-20"/>
        <w:jc w:val="left"/>
        <w:tabs>
          <w:tab w:pos="1040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5"/>
          <w:szCs w:val="15"/>
          <w:color w:val="9A9C9C"/>
          <w:spacing w:val="0"/>
          <w:w w:val="319"/>
          <w:position w:val="-3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594" w:right="5079"/>
        <w:jc w:val="center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8"/>
        </w:rPr>
        <w:t>BELEO</w:t>
      </w:r>
      <w:r>
        <w:rPr>
          <w:rFonts w:ascii="Arial" w:hAnsi="Arial" w:cs="Arial" w:eastAsia="Arial"/>
          <w:sz w:val="15"/>
          <w:szCs w:val="15"/>
          <w:color w:val="464646"/>
          <w:spacing w:val="39"/>
          <w:w w:val="100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8"/>
        </w:rPr>
        <w:t>YESI</w:t>
      </w:r>
      <w:r>
        <w:rPr>
          <w:rFonts w:ascii="Arial" w:hAnsi="Arial" w:cs="Arial" w:eastAsia="Arial"/>
          <w:sz w:val="15"/>
          <w:szCs w:val="15"/>
          <w:color w:val="464646"/>
          <w:spacing w:val="-21"/>
          <w:w w:val="100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1" w:right="-20"/>
        <w:jc w:val="left"/>
        <w:tabs>
          <w:tab w:pos="1480" w:val="left"/>
          <w:tab w:pos="3160" w:val="left"/>
          <w:tab w:pos="552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1"/>
        </w:rPr>
        <w:t>06/05/2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4"/>
          <w:position w:val="1"/>
        </w:rPr>
        <w:t>0</w:t>
      </w:r>
      <w:r>
        <w:rPr>
          <w:rFonts w:ascii="Arial" w:hAnsi="Arial" w:cs="Arial" w:eastAsia="Arial"/>
          <w:sz w:val="25"/>
          <w:szCs w:val="25"/>
          <w:color w:val="343434"/>
          <w:spacing w:val="-12"/>
          <w:w w:val="171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16:55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tre!: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0536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436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99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0"/>
        </w:rPr>
        <w:t>63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58" w:lineRule="auto"/>
        <w:ind w:left="126" w:right="3316"/>
        <w:jc w:val="left"/>
        <w:tabs>
          <w:tab w:pos="1480" w:val="left"/>
          <w:tab w:pos="3160" w:val="left"/>
          <w:tab w:pos="452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06/05/2017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  <w:position w:val="0"/>
        </w:rPr>
        <w:t>:2802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8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Alpe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AROL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Yenikent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7"/>
          <w:position w:val="0"/>
        </w:rPr>
        <w:t>ÜNSALAli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1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  <w:position w:val="0"/>
        </w:rPr>
        <w:t>URL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9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6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1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Yenikent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ÜNSALA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URLAliZMiR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126" w:right="-20"/>
        <w:jc w:val="left"/>
        <w:tabs>
          <w:tab w:pos="1480" w:val="left"/>
          <w:tab w:pos="4360" w:val="left"/>
          <w:tab w:pos="8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7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SINIFI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1" w:after="0" w:line="180" w:lineRule="auto"/>
        <w:ind w:left="3649" w:right="3050" w:firstLine="-3523"/>
        <w:jc w:val="left"/>
        <w:tabs>
          <w:tab w:pos="3640" w:val="left"/>
          <w:tab w:pos="5940" w:val="left"/>
          <w:tab w:pos="644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6.95752pt;margin-top:16.09889pt;width:3.743655pt;height:25.5pt;mso-position-horizontal-relative:page;mso-position-vertical-relative:paragraph;z-index:-15473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343434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ab/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13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13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elik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6" w:lineRule="exact"/>
        <w:ind w:left="4454" w:right="-20"/>
        <w:jc w:val="left"/>
        <w:tabs>
          <w:tab w:pos="5040" w:val="left"/>
          <w:tab w:pos="554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4"/>
          <w:szCs w:val="34"/>
          <w:color w:val="343434"/>
          <w:spacing w:val="0"/>
          <w:w w:val="53"/>
        </w:rPr>
        <w:t>ı</w:t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232323"/>
          <w:spacing w:val="0"/>
          <w:w w:val="53"/>
        </w:rPr>
        <w:t>ı</w:t>
      </w:r>
      <w:r>
        <w:rPr>
          <w:rFonts w:ascii="Arial" w:hAnsi="Arial" w:cs="Arial" w:eastAsia="Arial"/>
          <w:sz w:val="34"/>
          <w:szCs w:val="34"/>
          <w:color w:val="232323"/>
          <w:spacing w:val="-42"/>
          <w:w w:val="53"/>
        </w:rPr>
        <w:t> </w:t>
      </w:r>
      <w:r>
        <w:rPr>
          <w:rFonts w:ascii="Arial" w:hAnsi="Arial" w:cs="Arial" w:eastAsia="Arial"/>
          <w:sz w:val="34"/>
          <w:szCs w:val="34"/>
          <w:color w:val="232323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232323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B5B6B8"/>
          <w:spacing w:val="0"/>
          <w:w w:val="53"/>
        </w:rPr>
        <w:t>ı</w:t>
      </w:r>
      <w:r>
        <w:rPr>
          <w:rFonts w:ascii="Arial" w:hAnsi="Arial" w:cs="Arial" w:eastAsia="Arial"/>
          <w:sz w:val="41"/>
          <w:szCs w:val="41"/>
          <w:color w:val="B5B6B8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B5B6B8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B5B6B8"/>
          <w:spacing w:val="0"/>
          <w:w w:val="57"/>
        </w:rPr>
        <w:t>J</w:t>
      </w:r>
      <w:r>
        <w:rPr>
          <w:rFonts w:ascii="Arial" w:hAnsi="Arial" w:cs="Arial" w:eastAsia="Arial"/>
          <w:sz w:val="42"/>
          <w:szCs w:val="42"/>
          <w:color w:val="B5B6B8"/>
          <w:spacing w:val="-5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8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10"/>
        </w:rPr>
        <w:t>16:58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121" w:right="-20"/>
        <w:jc w:val="left"/>
        <w:tabs>
          <w:tab w:pos="214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:sahibi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3"/>
          <w:position w:val="0"/>
        </w:rPr>
        <w:t>jKiı·acı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2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</w:rPr>
        <w:t>Cen_gjz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GÜNE_ş_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11" w:right="-20"/>
        <w:jc w:val="left"/>
        <w:tabs>
          <w:tab w:pos="2160" w:val="left"/>
          <w:tab w:pos="466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pid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6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k;ıkı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16:55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9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0"/>
        </w:rPr>
        <w:t>16:57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130" w:right="-20"/>
        <w:jc w:val="left"/>
        <w:tabs>
          <w:tab w:pos="2140" w:val="left"/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605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-1"/>
        </w:rPr>
        <w:t>lekb·i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4680" w:right="446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7" w:lineRule="auto"/>
        <w:ind w:left="2162" w:right="4099" w:firstLine="2514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!Emniyet-Jandarma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Sl!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lısı: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74" w:right="-20"/>
        <w:jc w:val="left"/>
        <w:tabs>
          <w:tab w:pos="466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0"/>
          <w:position w:val="1"/>
        </w:rPr>
        <w:t>ardımcı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3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99"/>
        </w:rPr>
        <w:t>Yar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94"/>
        </w:rPr>
        <w:t>Ek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9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4"/>
        </w:rPr>
        <w:t>g_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1" w:lineRule="auto"/>
        <w:ind w:left="111" w:right="177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699" w:right="378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9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169" w:right="-20"/>
        <w:jc w:val="left"/>
        <w:tabs>
          <w:tab w:pos="2180" w:val="left"/>
          <w:tab w:pos="4740" w:val="left"/>
          <w:tab w:pos="6520" w:val="left"/>
          <w:tab w:pos="8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1"/>
          <w:position w:val="-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2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2"/>
        </w:rPr>
        <w:t>Sul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2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2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60"/>
          <w:position w:val="-4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jKöpükK_g.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[K.K.T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9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1" w:lineRule="exact"/>
        <w:ind w:left="4689" w:right="3084"/>
        <w:jc w:val="center"/>
        <w:tabs>
          <w:tab w:pos="6540" w:val="left"/>
          <w:tab w:pos="81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3"/>
        </w:rPr>
        <w:t>0,2m3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2132" w:right="41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35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YOKTUR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6" w:after="0" w:line="240" w:lineRule="auto"/>
        <w:ind w:left="2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6" w:lineRule="auto"/>
        <w:ind w:left="2171" w:right="49" w:firstLine="-2041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56" w:lineRule="auto"/>
        <w:ind w:left="130" w:right="3619" w:firstLine="41"/>
        <w:jc w:val="left"/>
        <w:tabs>
          <w:tab w:pos="214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6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99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4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6" w:lineRule="auto"/>
        <w:ind w:left="111" w:right="9728" w:firstLine="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rreslim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640" w:bottom="280" w:left="220" w:right="320"/>
        </w:sectPr>
      </w:pPr>
      <w:rPr/>
    </w:p>
    <w:p>
      <w:pPr>
        <w:spacing w:before="0" w:after="0" w:line="146" w:lineRule="exact"/>
        <w:ind w:left="135" w:right="-71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94"/>
          <w:position w:val="-6"/>
        </w:rPr>
        <w:t>Ek:'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95"/>
          <w:position w:val="-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3"/>
          <w:w w:val="176"/>
          <w:position w:val="-6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-6"/>
        </w:rPr>
        <w:t>'1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Dönüşü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7"/>
        </w:rPr>
        <w:t>06/05/2017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13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0"/>
          <w:position w:val="-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9"/>
          <w:w w:val="11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  <w:position w:val="-7"/>
        </w:rPr>
        <w:t>17:15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320"/>
          <w:cols w:num="2" w:equalWidth="0">
            <w:col w:w="3753" w:space="3366"/>
            <w:col w:w="4261"/>
          </w:cols>
        </w:sectPr>
      </w:pPr>
      <w:rPr/>
    </w:p>
    <w:p>
      <w:pPr>
        <w:spacing w:before="13" w:after="0" w:line="321" w:lineRule="exact"/>
        <w:ind w:left="111" w:right="-8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-14"/>
          <w:w w:val="135"/>
          <w:position w:val="5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-79"/>
          <w:w w:val="135"/>
          <w:position w:val="5"/>
        </w:rPr>
        <w:t>-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112"/>
          <w:position w:val="-2"/>
        </w:rPr>
        <w:t>v</w:t>
      </w:r>
      <w:r>
        <w:rPr>
          <w:rFonts w:ascii="Arial" w:hAnsi="Arial" w:cs="Arial" w:eastAsia="Arial"/>
          <w:sz w:val="24"/>
          <w:szCs w:val="24"/>
          <w:color w:val="343434"/>
          <w:spacing w:val="-17"/>
          <w:w w:val="111"/>
          <w:position w:val="-2"/>
        </w:rPr>
        <w:t>"</w:t>
      </w:r>
      <w:r>
        <w:rPr>
          <w:rFonts w:ascii="Arial" w:hAnsi="Arial" w:cs="Arial" w:eastAsia="Arial"/>
          <w:sz w:val="24"/>
          <w:szCs w:val="24"/>
          <w:color w:val="7E7E7E"/>
          <w:spacing w:val="-19"/>
          <w:w w:val="157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2"/>
          <w:position w:val="-2"/>
        </w:rPr>
        <w:t>..,a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0" w:lineRule="exact"/>
        <w:ind w:right="-8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8"/>
          <w:w w:val="106"/>
          <w:position w:val="5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7"/>
          <w:position w:val="-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2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EKİP:Urla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320"/>
          <w:cols w:num="4" w:equalWidth="0">
            <w:col w:w="685" w:space="497"/>
            <w:col w:w="853" w:space="123"/>
            <w:col w:w="2753" w:space="3673"/>
            <w:col w:w="2796"/>
          </w:cols>
        </w:sectPr>
      </w:pPr>
      <w:rPr/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320"/>
        </w:sectPr>
      </w:pPr>
      <w:rPr/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4" w:lineRule="exact"/>
        <w:ind w:left="20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3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0" w:after="0" w:line="218" w:lineRule="exact"/>
        <w:ind w:right="-20"/>
        <w:jc w:val="left"/>
        <w:tabs>
          <w:tab w:pos="3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5" w:lineRule="exact"/>
        <w:ind w:left="3428" w:right="-20"/>
        <w:jc w:val="left"/>
        <w:tabs>
          <w:tab w:pos="63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55"/>
          <w:position w:val="-1"/>
        </w:rPr>
        <w:t>O</w:t>
      </w:r>
      <w:r>
        <w:rPr>
          <w:rFonts w:ascii="Arial" w:hAnsi="Arial" w:cs="Arial" w:eastAsia="Arial"/>
          <w:sz w:val="24"/>
          <w:szCs w:val="24"/>
          <w:color w:val="343434"/>
          <w:spacing w:val="10"/>
          <w:w w:val="5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5"/>
          <w:position w:val="-1"/>
        </w:rPr>
        <w:t>Q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5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7"/>
          <w:w w:val="55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55"/>
          <w:position w:val="-1"/>
        </w:rPr>
        <w:t>MaYis</w:t>
      </w:r>
      <w:r>
        <w:rPr>
          <w:rFonts w:ascii="Arial" w:hAnsi="Arial" w:cs="Arial" w:eastAsia="Arial"/>
          <w:sz w:val="24"/>
          <w:szCs w:val="24"/>
          <w:color w:val="343434"/>
          <w:spacing w:val="26"/>
          <w:w w:val="55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60"/>
          <w:position w:val="-1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168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464646"/>
          <w:spacing w:val="0"/>
          <w:w w:val="79"/>
          <w:i/>
          <w:position w:val="1"/>
        </w:rPr>
        <w:t>1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79"/>
          <w:i/>
          <w:position w:val="1"/>
        </w:rPr>
        <w:t>  </w:t>
      </w:r>
      <w:r>
        <w:rPr>
          <w:rFonts w:ascii="Arial" w:hAnsi="Arial" w:cs="Arial" w:eastAsia="Arial"/>
          <w:sz w:val="20"/>
          <w:szCs w:val="20"/>
          <w:color w:val="464646"/>
          <w:spacing w:val="31"/>
          <w:w w:val="79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1"/>
          <w:position w:val="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760" w:bottom="280" w:left="220" w:right="320"/>
          <w:cols w:num="2" w:equalWidth="0">
            <w:col w:w="864" w:space="1445"/>
            <w:col w:w="9071"/>
          </w:cols>
        </w:sectPr>
      </w:pPr>
      <w:rPr/>
    </w:p>
    <w:p>
      <w:pPr>
        <w:spacing w:before="89" w:after="0" w:line="264" w:lineRule="exact"/>
        <w:ind w:left="2507" w:right="-20"/>
        <w:jc w:val="left"/>
        <w:rPr>
          <w:rFonts w:ascii="Courier New" w:hAnsi="Courier New" w:cs="Courier New" w:eastAsia="Courier New"/>
          <w:sz w:val="24"/>
          <w:szCs w:val="24"/>
        </w:rPr>
      </w:pPr>
      <w:rPr/>
      <w:r>
        <w:rPr>
          <w:rFonts w:ascii="Courier New" w:hAnsi="Courier New" w:cs="Courier New" w:eastAsia="Courier New"/>
          <w:sz w:val="24"/>
          <w:szCs w:val="24"/>
          <w:color w:val="595959"/>
          <w:w w:val="83"/>
          <w:position w:val="1"/>
        </w:rPr>
        <w:t>İTFAİ</w:t>
      </w:r>
      <w:r>
        <w:rPr>
          <w:rFonts w:ascii="Courier New" w:hAnsi="Courier New" w:cs="Courier New" w:eastAsia="Courier New"/>
          <w:sz w:val="24"/>
          <w:szCs w:val="24"/>
          <w:color w:val="595959"/>
          <w:spacing w:val="-86"/>
          <w:w w:val="83"/>
          <w:position w:val="1"/>
        </w:rPr>
        <w:t>Y</w:t>
      </w:r>
      <w:r>
        <w:rPr>
          <w:rFonts w:ascii="Courier New" w:hAnsi="Courier New" w:cs="Courier New" w:eastAsia="Courier New"/>
          <w:sz w:val="24"/>
          <w:szCs w:val="24"/>
          <w:color w:val="343434"/>
          <w:spacing w:val="0"/>
          <w:w w:val="90"/>
          <w:position w:val="1"/>
        </w:rPr>
        <w:t>ÖLGE</w:t>
      </w:r>
      <w:r>
        <w:rPr>
          <w:rFonts w:ascii="Courier New" w:hAnsi="Courier New" w:cs="Courier New" w:eastAsia="Courier New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61" w:lineRule="atLeast"/>
        <w:ind w:left="2256" w:right="-70"/>
        <w:jc w:val="left"/>
        <w:tabs>
          <w:tab w:pos="374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2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343434"/>
          <w:spacing w:val="-4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00"/>
        </w:rPr>
        <w:t>LA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color w:val="464646"/>
          <w:spacing w:val="-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12"/>
        </w:rPr>
        <w:t>AMİRİ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93" w:lineRule="exact"/>
        <w:ind w:right="-20"/>
        <w:jc w:val="left"/>
        <w:tabs>
          <w:tab w:pos="3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6"/>
          <w:szCs w:val="126"/>
          <w:color w:val="1C4BB1"/>
          <w:spacing w:val="0"/>
          <w:w w:val="191"/>
          <w:i/>
          <w:position w:val="-78"/>
        </w:rPr>
        <w:t>A</w:t>
      </w:r>
      <w:r>
        <w:rPr>
          <w:rFonts w:ascii="Times New Roman" w:hAnsi="Times New Roman" w:cs="Times New Roman" w:eastAsia="Times New Roman"/>
          <w:sz w:val="126"/>
          <w:szCs w:val="126"/>
          <w:color w:val="1C4BB1"/>
          <w:spacing w:val="0"/>
          <w:w w:val="100"/>
          <w:i/>
          <w:position w:val="-78"/>
        </w:rPr>
        <w:tab/>
      </w:r>
      <w:r>
        <w:rPr>
          <w:rFonts w:ascii="Times New Roman" w:hAnsi="Times New Roman" w:cs="Times New Roman" w:eastAsia="Times New Roman"/>
          <w:sz w:val="126"/>
          <w:szCs w:val="126"/>
          <w:color w:val="1C4BB1"/>
          <w:spacing w:val="0"/>
          <w:w w:val="100"/>
          <w:i/>
          <w:position w:val="-78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1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320"/>
          <w:cols w:num="2" w:equalWidth="0">
            <w:col w:w="4826" w:space="607"/>
            <w:col w:w="5947"/>
          </w:cols>
        </w:sectPr>
      </w:pPr>
      <w:rPr/>
    </w:p>
    <w:p>
      <w:pPr>
        <w:spacing w:before="0" w:after="0" w:line="240" w:lineRule="auto"/>
        <w:ind w:left="2467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POSTA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2597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416.450592pt;margin-top:12.30070pt;width:108.433416pt;height:15.23733pt;mso-position-horizontal-relative:page;mso-position-vertical-relative:paragraph;z-index:-15476" coordorigin="8329,246" coordsize="2169,305">
            <v:group style="position:absolute;left:8334;top:456;width:175;height:2" coordorigin="8334,456" coordsize="175,2">
              <v:shape style="position:absolute;left:8334;top:456;width:175;height:2" coordorigin="8334,456" coordsize="175,0" path="m8334,456l8509,456e" filled="f" stroked="t" strokeweight=".473508pt" strokecolor="#444BA3">
                <v:path arrowok="t"/>
              </v:shape>
            </v:group>
            <v:group style="position:absolute;left:8452;top:472;width:653;height:2" coordorigin="8452,472" coordsize="653,2">
              <v:shape style="position:absolute;left:8452;top:472;width:653;height:2" coordorigin="8452,472" coordsize="653,0" path="m8452,472l9106,472e" filled="f" stroked="t" strokeweight=".947017pt" strokecolor="#3B44AF">
                <v:path arrowok="t"/>
              </v:shape>
            </v:group>
            <v:group style="position:absolute;left:9077;top:425;width:350;height:2" coordorigin="9077,425" coordsize="350,2">
              <v:shape style="position:absolute;left:9077;top:425;width:350;height:2" coordorigin="9077,425" coordsize="350,0" path="m9077,425l9428,425e" filled="f" stroked="t" strokeweight="4.498329pt" strokecolor="#2B3FA3">
                <v:path arrowok="t"/>
              </v:shape>
            </v:group>
            <v:group style="position:absolute;left:9409;top:267;width:2;height:262" coordorigin="9409,267" coordsize="2,262">
              <v:shape style="position:absolute;left:9409;top:267;width:2;height:262" coordorigin="9409,267" coordsize="0,262" path="m9409,529l9409,267e" filled="f" stroked="t" strokeweight="2.130788pt" strokecolor="#3B4883">
                <v:path arrowok="t"/>
              </v:shape>
            </v:group>
            <v:group style="position:absolute;left:9361;top:379;width:1127;height:2" coordorigin="9361,379" coordsize="1127,2">
              <v:shape style="position:absolute;left:9361;top:379;width:1127;height:2" coordorigin="9361,379" coordsize="1127,0" path="m9361,379l10488,379e" filled="f" stroked="t" strokeweight=".947017pt" strokecolor="#38488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Hüseyin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AKTOPRAK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98" w:lineRule="exact"/>
        <w:ind w:right="-121"/>
        <w:jc w:val="left"/>
        <w:tabs>
          <w:tab w:pos="17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4"/>
          <w:szCs w:val="54"/>
          <w:color w:val="3A4480"/>
          <w:spacing w:val="0"/>
          <w:w w:val="377"/>
          <w:position w:val="6"/>
        </w:rPr>
        <w:t>Q</w:t>
      </w:r>
      <w:r>
        <w:rPr>
          <w:rFonts w:ascii="Times New Roman" w:hAnsi="Times New Roman" w:cs="Times New Roman" w:eastAsia="Times New Roman"/>
          <w:sz w:val="54"/>
          <w:szCs w:val="54"/>
          <w:color w:val="3A4480"/>
          <w:spacing w:val="-394"/>
          <w:w w:val="377"/>
          <w:position w:val="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5B6B8"/>
          <w:spacing w:val="0"/>
          <w:w w:val="58"/>
          <w:position w:val="6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color w:val="B5B6B8"/>
          <w:spacing w:val="-30"/>
          <w:w w:val="58"/>
          <w:position w:val="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5B6B8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B5B6B8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58"/>
          <w:position w:val="6"/>
        </w:rPr>
        <w:t>:if.\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left="28" w:right="-20"/>
        <w:jc w:val="left"/>
        <w:rPr>
          <w:rFonts w:ascii="Times New Roman" w:hAnsi="Times New Roman" w:cs="Times New Roman" w:eastAsia="Times New Roman"/>
          <w:sz w:val="54"/>
          <w:szCs w:val="5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7E7E7E"/>
          <w:w w:val="50"/>
          <w:i/>
          <w:position w:val="4"/>
        </w:rPr>
        <w:t>rl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-31"/>
          <w:w w:val="100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54"/>
          <w:szCs w:val="54"/>
          <w:color w:val="9A9C9C"/>
          <w:spacing w:val="0"/>
          <w:w w:val="40"/>
          <w:position w:val="4"/>
        </w:rPr>
        <w:t>·</w:t>
      </w:r>
      <w:r>
        <w:rPr>
          <w:rFonts w:ascii="Times New Roman" w:hAnsi="Times New Roman" w:cs="Times New Roman" w:eastAsia="Times New Roman"/>
          <w:sz w:val="54"/>
          <w:szCs w:val="54"/>
          <w:color w:val="9A9C9C"/>
          <w:spacing w:val="31"/>
          <w:w w:val="40"/>
          <w:position w:val="4"/>
        </w:rPr>
        <w:t>·</w:t>
      </w:r>
      <w:r>
        <w:rPr>
          <w:rFonts w:ascii="Times New Roman" w:hAnsi="Times New Roman" w:cs="Times New Roman" w:eastAsia="Times New Roman"/>
          <w:sz w:val="54"/>
          <w:szCs w:val="54"/>
          <w:color w:val="7E7E7E"/>
          <w:spacing w:val="0"/>
          <w:w w:val="55"/>
          <w:position w:val="4"/>
        </w:rPr>
        <w:t>-</w:t>
      </w:r>
      <w:r>
        <w:rPr>
          <w:rFonts w:ascii="Times New Roman" w:hAnsi="Times New Roman" w:cs="Times New Roman" w:eastAsia="Times New Roman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right="-20"/>
        <w:jc w:val="left"/>
        <w:tabs>
          <w:tab w:pos="720" w:val="left"/>
        </w:tabs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4.703613pt;margin-top:-8.251149pt;width:4.57604pt;height:14pt;mso-position-horizontal-relative:page;mso-position-vertical-relative:paragraph;z-index:-15472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7E7E7E"/>
                      <w:spacing w:val="0"/>
                      <w:w w:val="117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7"/>
          <w:szCs w:val="37"/>
          <w:color w:val="464646"/>
          <w:spacing w:val="-2"/>
          <w:w w:val="77"/>
          <w:position w:val="-14"/>
        </w:rPr>
        <w:t>a</w:t>
      </w:r>
      <w:r>
        <w:rPr>
          <w:rFonts w:ascii="Times New Roman" w:hAnsi="Times New Roman" w:cs="Times New Roman" w:eastAsia="Times New Roman"/>
          <w:sz w:val="37"/>
          <w:szCs w:val="37"/>
          <w:color w:val="696969"/>
          <w:spacing w:val="0"/>
          <w:w w:val="77"/>
          <w:position w:val="-14"/>
        </w:rPr>
        <w:t>r·</w:t>
      </w:r>
      <w:r>
        <w:rPr>
          <w:rFonts w:ascii="Times New Roman" w:hAnsi="Times New Roman" w:cs="Times New Roman" w:eastAsia="Times New Roman"/>
          <w:sz w:val="37"/>
          <w:szCs w:val="37"/>
          <w:color w:val="696969"/>
          <w:spacing w:val="-68"/>
          <w:w w:val="77"/>
          <w:position w:val="-14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696969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696969"/>
          <w:spacing w:val="0"/>
          <w:w w:val="46"/>
          <w:position w:val="-14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696969"/>
          <w:spacing w:val="11"/>
          <w:w w:val="46"/>
          <w:position w:val="-14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464646"/>
          <w:spacing w:val="0"/>
          <w:w w:val="123"/>
          <w:position w:val="-14"/>
        </w:rPr>
        <w:t>,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320"/>
          <w:cols w:num="3" w:equalWidth="0">
            <w:col w:w="4491" w:space="3509"/>
            <w:col w:w="1894" w:space="104"/>
            <w:col w:w="1382"/>
          </w:cols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Cengiz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GÜNEŞ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7" w:lineRule="exact"/>
        <w:ind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43A60"/>
          <w:w w:val="199"/>
          <w:position w:val="-4"/>
        </w:rPr>
        <w:t>/</w:t>
      </w:r>
      <w:r>
        <w:rPr>
          <w:rFonts w:ascii="Times New Roman" w:hAnsi="Times New Roman" w:cs="Times New Roman" w:eastAsia="Times New Roman"/>
          <w:sz w:val="22"/>
          <w:szCs w:val="22"/>
          <w:color w:val="343A60"/>
          <w:w w:val="200"/>
          <w:position w:val="-4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w w:val="82"/>
          <w:position w:val="-4"/>
        </w:rPr>
        <w:t>ı,.aıye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-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239"/>
          <w:position w:val="-4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9A9C9C"/>
          <w:spacing w:val="0"/>
          <w:w w:val="100"/>
          <w:position w:val="-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9A9C9C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A9C9C"/>
          <w:spacing w:val="4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  <w:position w:val="-4"/>
        </w:rPr>
        <w:t>,.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595959"/>
          <w:spacing w:val="0"/>
          <w:w w:val="29"/>
          <w:position w:val="-4"/>
        </w:rPr>
        <w:t>o.</w:t>
      </w:r>
      <w:r>
        <w:rPr>
          <w:rFonts w:ascii="Times New Roman" w:hAnsi="Times New Roman" w:cs="Times New Roman" w:eastAsia="Times New Roman"/>
          <w:sz w:val="31"/>
          <w:szCs w:val="31"/>
          <w:color w:val="595959"/>
          <w:spacing w:val="0"/>
          <w:w w:val="29"/>
          <w:position w:val="-4"/>
        </w:rPr>
        <w:t>ı</w:t>
      </w:r>
      <w:r>
        <w:rPr>
          <w:rFonts w:ascii="Times New Roman" w:hAnsi="Times New Roman" w:cs="Times New Roman" w:eastAsia="Times New Roman"/>
          <w:sz w:val="31"/>
          <w:szCs w:val="31"/>
          <w:color w:val="595959"/>
          <w:spacing w:val="0"/>
          <w:w w:val="29"/>
          <w:position w:val="-4"/>
        </w:rPr>
        <w:t>  </w:t>
      </w:r>
      <w:r>
        <w:rPr>
          <w:rFonts w:ascii="Times New Roman" w:hAnsi="Times New Roman" w:cs="Times New Roman" w:eastAsia="Times New Roman"/>
          <w:sz w:val="31"/>
          <w:szCs w:val="31"/>
          <w:color w:val="595959"/>
          <w:spacing w:val="17"/>
          <w:w w:val="29"/>
          <w:position w:val="-4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7E7E7E"/>
          <w:spacing w:val="0"/>
          <w:w w:val="231"/>
          <w:position w:val="-4"/>
        </w:rPr>
        <w:t>'</w:t>
      </w:r>
      <w:r>
        <w:rPr>
          <w:rFonts w:ascii="Times New Roman" w:hAnsi="Times New Roman" w:cs="Times New Roman" w:eastAsia="Times New Roman"/>
          <w:sz w:val="31"/>
          <w:szCs w:val="31"/>
          <w:color w:val="7E7E7E"/>
          <w:spacing w:val="-33"/>
          <w:w w:val="231"/>
          <w:position w:val="-4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B5B6B8"/>
          <w:spacing w:val="0"/>
          <w:w w:val="62"/>
          <w:position w:val="-4"/>
        </w:rPr>
        <w:t>'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417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18"/>
          <w:szCs w:val="18"/>
          <w:color w:val="595959"/>
          <w:w w:val="110"/>
          <w:position w:val="1"/>
        </w:rPr>
        <w:t>ahat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5"/>
          <w:w w:val="60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E7E7E"/>
          <w:spacing w:val="0"/>
          <w:w w:val="206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E7E7E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7E7E7E"/>
          <w:spacing w:val="15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22"/>
          <w:position w:val="1"/>
        </w:rPr>
        <w:t>ür</w:t>
      </w:r>
      <w:r>
        <w:rPr>
          <w:rFonts w:ascii="Arial" w:hAnsi="Arial" w:cs="Arial" w:eastAsia="Arial"/>
          <w:sz w:val="18"/>
          <w:szCs w:val="18"/>
          <w:color w:val="464646"/>
          <w:spacing w:val="1"/>
          <w:w w:val="122"/>
          <w:position w:val="1"/>
        </w:rPr>
        <w:t>ü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56"/>
          <w:i/>
          <w:position w:val="1"/>
        </w:rPr>
        <w:t>V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-14"/>
          <w:w w:val="56"/>
          <w:i/>
          <w:position w:val="1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696969"/>
          <w:spacing w:val="-25"/>
          <w:w w:val="101"/>
          <w:i/>
          <w:position w:val="1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9A9C9C"/>
          <w:spacing w:val="0"/>
          <w:w w:val="50"/>
          <w:i/>
          <w:position w:val="1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9A9C9C"/>
          <w:spacing w:val="-43"/>
          <w:w w:val="80"/>
          <w:position w:val="1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595959"/>
          <w:spacing w:val="-38"/>
          <w:w w:val="75"/>
          <w:position w:val="1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7E7E7E"/>
          <w:spacing w:val="0"/>
          <w:w w:val="91"/>
          <w:position w:val="1"/>
        </w:rPr>
        <w:t>;:</w:t>
      </w:r>
      <w:r>
        <w:rPr>
          <w:rFonts w:ascii="Times New Roman" w:hAnsi="Times New Roman" w:cs="Times New Roman" w:eastAsia="Times New Roman"/>
          <w:sz w:val="23"/>
          <w:szCs w:val="23"/>
          <w:color w:val="7E7E7E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95959"/>
          <w:spacing w:val="-31"/>
          <w:w w:val="100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  <w:i/>
          <w:position w:val="1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  <w:i/>
          <w:position w:val="1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-8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19" w:lineRule="exact"/>
        <w:ind w:left="810" w:right="-20"/>
        <w:jc w:val="left"/>
        <w:tabs>
          <w:tab w:pos="1160" w:val="left"/>
          <w:tab w:pos="192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471.140808pt;margin-top:5.614681pt;width:.1pt;height:5.004317pt;mso-position-horizontal-relative:page;mso-position-vertical-relative:paragraph;z-index:-15475" coordorigin="9423,112" coordsize="2,100">
            <v:shape style="position:absolute;left:9423;top:112;width:2;height:100" coordorigin="9423,112" coordsize="0,100" path="m9423,212l9423,112e" filled="f" stroked="t" strokeweight=".710263pt" strokecolor="#9C9C9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0"/>
          <w:szCs w:val="10"/>
          <w:color w:val="9A9C9C"/>
          <w:spacing w:val="0"/>
          <w:w w:val="144"/>
        </w:rPr>
        <w:t>"</w:t>
      </w:r>
      <w:r>
        <w:rPr>
          <w:rFonts w:ascii="Arial" w:hAnsi="Arial" w:cs="Arial" w:eastAsia="Arial"/>
          <w:sz w:val="10"/>
          <w:szCs w:val="10"/>
          <w:color w:val="9A9C9C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color w:val="9A9C9C"/>
          <w:spacing w:val="0"/>
          <w:w w:val="68"/>
        </w:rPr>
        <w:t>i!.</w:t>
      </w:r>
      <w:r>
        <w:rPr>
          <w:rFonts w:ascii="Arial" w:hAnsi="Arial" w:cs="Arial" w:eastAsia="Arial"/>
          <w:sz w:val="10"/>
          <w:szCs w:val="10"/>
          <w:color w:val="9A9C9C"/>
          <w:spacing w:val="-8"/>
          <w:w w:val="68"/>
        </w:rPr>
        <w:t> </w:t>
      </w:r>
      <w:r>
        <w:rPr>
          <w:rFonts w:ascii="Arial" w:hAnsi="Arial" w:cs="Arial" w:eastAsia="Arial"/>
          <w:sz w:val="10"/>
          <w:szCs w:val="10"/>
          <w:color w:val="9A9C9C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color w:val="9A9C9C"/>
          <w:spacing w:val="0"/>
          <w:w w:val="100"/>
        </w:rPr>
      </w:r>
      <w:r>
        <w:rPr>
          <w:rFonts w:ascii="Arial" w:hAnsi="Arial" w:cs="Arial" w:eastAsia="Arial"/>
          <w:sz w:val="10"/>
          <w:szCs w:val="10"/>
          <w:color w:val="B5B6B8"/>
          <w:spacing w:val="0"/>
          <w:w w:val="68"/>
        </w:rPr>
        <w:t>...</w:t>
      </w:r>
      <w:r>
        <w:rPr>
          <w:rFonts w:ascii="Arial" w:hAnsi="Arial" w:cs="Arial" w:eastAsia="Arial"/>
          <w:sz w:val="10"/>
          <w:szCs w:val="10"/>
          <w:color w:val="B5B6B8"/>
          <w:spacing w:val="0"/>
          <w:w w:val="68"/>
        </w:rPr>
        <w:t>    </w:t>
      </w:r>
      <w:r>
        <w:rPr>
          <w:rFonts w:ascii="Arial" w:hAnsi="Arial" w:cs="Arial" w:eastAsia="Arial"/>
          <w:sz w:val="10"/>
          <w:szCs w:val="10"/>
          <w:color w:val="B5B6B8"/>
          <w:spacing w:val="18"/>
          <w:w w:val="68"/>
        </w:rPr>
        <w:t> </w:t>
      </w:r>
      <w:r>
        <w:rPr>
          <w:rFonts w:ascii="Arial" w:hAnsi="Arial" w:cs="Arial" w:eastAsia="Arial"/>
          <w:sz w:val="10"/>
          <w:szCs w:val="10"/>
          <w:color w:val="B5B6B8"/>
          <w:spacing w:val="0"/>
          <w:w w:val="141"/>
        </w:rPr>
        <w:t>'</w:t>
      </w:r>
      <w:r>
        <w:rPr>
          <w:rFonts w:ascii="Arial" w:hAnsi="Arial" w:cs="Arial" w:eastAsia="Arial"/>
          <w:sz w:val="10"/>
          <w:szCs w:val="10"/>
          <w:color w:val="B5B6B8"/>
          <w:spacing w:val="0"/>
          <w:w w:val="141"/>
        </w:rPr>
        <w:t> </w:t>
      </w:r>
      <w:r>
        <w:rPr>
          <w:rFonts w:ascii="Arial" w:hAnsi="Arial" w:cs="Arial" w:eastAsia="Arial"/>
          <w:sz w:val="10"/>
          <w:szCs w:val="10"/>
          <w:color w:val="B5B6B8"/>
          <w:spacing w:val="12"/>
          <w:w w:val="14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96969"/>
          <w:spacing w:val="-21"/>
          <w:w w:val="196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464646"/>
          <w:spacing w:val="0"/>
          <w:w w:val="108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464646"/>
          <w:spacing w:val="-17"/>
          <w:w w:val="108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7E7E7E"/>
          <w:spacing w:val="0"/>
          <w:w w:val="80"/>
        </w:rPr>
        <w:t>"'</w:t>
      </w:r>
      <w:r>
        <w:rPr>
          <w:rFonts w:ascii="Times New Roman" w:hAnsi="Times New Roman" w:cs="Times New Roman" w:eastAsia="Times New Roman"/>
          <w:sz w:val="11"/>
          <w:szCs w:val="11"/>
          <w:color w:val="7E7E7E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7E7E7E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96969"/>
          <w:spacing w:val="0"/>
          <w:w w:val="68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0" w:after="0" w:line="45" w:lineRule="exact"/>
        <w:ind w:left="1293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7E7E7E"/>
          <w:spacing w:val="0"/>
          <w:w w:val="378"/>
          <w:position w:val="-3"/>
        </w:rPr>
        <w:t>,</w:t>
      </w:r>
      <w:r>
        <w:rPr>
          <w:rFonts w:ascii="Times New Roman" w:hAnsi="Times New Roman" w:cs="Times New Roman" w:eastAsia="Times New Roman"/>
          <w:sz w:val="6"/>
          <w:szCs w:val="6"/>
          <w:color w:val="7E7E7E"/>
          <w:spacing w:val="28"/>
          <w:w w:val="378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9A9C9C"/>
          <w:spacing w:val="0"/>
          <w:w w:val="100"/>
          <w:position w:val="-3"/>
        </w:rPr>
        <w:t>.....</w:t>
      </w:r>
      <w:r>
        <w:rPr>
          <w:rFonts w:ascii="Times New Roman" w:hAnsi="Times New Roman" w:cs="Times New Roman" w:eastAsia="Times New Roman"/>
          <w:sz w:val="6"/>
          <w:szCs w:val="6"/>
          <w:color w:val="9A9C9C"/>
          <w:spacing w:val="0"/>
          <w:w w:val="100"/>
          <w:position w:val="-3"/>
        </w:rPr>
        <w:t>         </w:t>
      </w:r>
      <w:r>
        <w:rPr>
          <w:rFonts w:ascii="Times New Roman" w:hAnsi="Times New Roman" w:cs="Times New Roman" w:eastAsia="Times New Roman"/>
          <w:sz w:val="6"/>
          <w:szCs w:val="6"/>
          <w:color w:val="9A9C9C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464646"/>
          <w:spacing w:val="0"/>
          <w:w w:val="171"/>
          <w:position w:val="-3"/>
        </w:rPr>
        <w:t>·:·</w:t>
      </w:r>
      <w:r>
        <w:rPr>
          <w:rFonts w:ascii="Times New Roman" w:hAnsi="Times New Roman" w:cs="Times New Roman" w:eastAsia="Times New Roman"/>
          <w:sz w:val="6"/>
          <w:szCs w:val="6"/>
          <w:color w:val="464646"/>
          <w:spacing w:val="-10"/>
          <w:w w:val="172"/>
          <w:position w:val="-3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696969"/>
          <w:spacing w:val="0"/>
          <w:w w:val="178"/>
          <w:position w:val="-3"/>
        </w:rPr>
        <w:t>-.-</w:t>
      </w:r>
      <w:r>
        <w:rPr>
          <w:rFonts w:ascii="Times New Roman" w:hAnsi="Times New Roman" w:cs="Times New Roman" w:eastAsia="Times New Roman"/>
          <w:sz w:val="6"/>
          <w:szCs w:val="6"/>
          <w:color w:val="9A9C9C"/>
          <w:spacing w:val="0"/>
          <w:w w:val="558"/>
          <w:position w:val="-3"/>
        </w:rPr>
        <w:t>'</w:t>
      </w:r>
      <w:r>
        <w:rPr>
          <w:rFonts w:ascii="Times New Roman" w:hAnsi="Times New Roman" w:cs="Times New Roman" w:eastAsia="Times New Roman"/>
          <w:sz w:val="6"/>
          <w:szCs w:val="6"/>
          <w:color w:val="9A9C9C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9A9C9C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6"/>
          <w:szCs w:val="6"/>
          <w:color w:val="B5B6B8"/>
          <w:spacing w:val="0"/>
          <w:w w:val="100"/>
          <w:position w:val="-3"/>
        </w:rPr>
        <w:t>.J</w:t>
      </w:r>
      <w:r>
        <w:rPr>
          <w:rFonts w:ascii="Times New Roman" w:hAnsi="Times New Roman" w:cs="Times New Roman" w:eastAsia="Times New Roman"/>
          <w:sz w:val="6"/>
          <w:szCs w:val="6"/>
          <w:color w:val="B5B6B8"/>
          <w:spacing w:val="0"/>
          <w:w w:val="100"/>
          <w:position w:val="-3"/>
        </w:rPr>
        <w:t>            </w:t>
      </w:r>
      <w:r>
        <w:rPr>
          <w:rFonts w:ascii="Times New Roman" w:hAnsi="Times New Roman" w:cs="Times New Roman" w:eastAsia="Times New Roman"/>
          <w:sz w:val="6"/>
          <w:szCs w:val="6"/>
          <w:color w:val="B5B6B8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A9C9C"/>
          <w:spacing w:val="0"/>
          <w:w w:val="270"/>
          <w:i/>
          <w:position w:val="-3"/>
        </w:rPr>
        <w:t>t,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320"/>
          <w:cols w:num="2" w:equalWidth="0">
            <w:col w:w="7115" w:space="1240"/>
            <w:col w:w="3025"/>
          </w:cols>
        </w:sectPr>
      </w:pPr>
      <w:rPr/>
    </w:p>
    <w:p>
      <w:pPr>
        <w:spacing w:before="0" w:after="0" w:line="194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9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5" w:lineRule="exact"/>
        <w:ind w:right="-7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59"/>
          <w:position w:val="3"/>
        </w:rPr>
        <w:t>\</w:t>
      </w:r>
      <w:r>
        <w:rPr>
          <w:rFonts w:ascii="Arial" w:hAnsi="Arial" w:cs="Arial" w:eastAsia="Arial"/>
          <w:sz w:val="16"/>
          <w:szCs w:val="16"/>
          <w:color w:val="595959"/>
          <w:spacing w:val="14"/>
          <w:w w:val="159"/>
          <w:position w:val="3"/>
        </w:rPr>
        <w:t> </w:t>
      </w:r>
      <w:r>
        <w:rPr>
          <w:rFonts w:ascii="Arial" w:hAnsi="Arial" w:cs="Arial" w:eastAsia="Arial"/>
          <w:sz w:val="16"/>
          <w:szCs w:val="16"/>
          <w:color w:val="7E7E7E"/>
          <w:spacing w:val="0"/>
          <w:w w:val="55"/>
          <w:i/>
          <w:position w:val="3"/>
        </w:rPr>
        <w:t>ı/f</w:t>
      </w:r>
      <w:r>
        <w:rPr>
          <w:rFonts w:ascii="Arial" w:hAnsi="Arial" w:cs="Arial" w:eastAsia="Arial"/>
          <w:sz w:val="16"/>
          <w:szCs w:val="16"/>
          <w:color w:val="7E7E7E"/>
          <w:spacing w:val="-37"/>
          <w:w w:val="55"/>
          <w:i/>
          <w:position w:val="3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55"/>
          <w:position w:val="-5"/>
        </w:rPr>
        <w:t>,..9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55"/>
          <w:position w:val="-5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8"/>
          <w:w w:val="55"/>
          <w:position w:val="-5"/>
        </w:rPr>
        <w:t> </w:t>
      </w:r>
      <w:r>
        <w:rPr>
          <w:rFonts w:ascii="Arial" w:hAnsi="Arial" w:cs="Arial" w:eastAsia="Arial"/>
          <w:sz w:val="16"/>
          <w:szCs w:val="16"/>
          <w:color w:val="9A9C9C"/>
          <w:spacing w:val="0"/>
          <w:w w:val="117"/>
          <w:i/>
          <w:position w:val="3"/>
        </w:rPr>
        <w:t>-</w:t>
      </w:r>
      <w:r>
        <w:rPr>
          <w:rFonts w:ascii="Arial" w:hAnsi="Arial" w:cs="Arial" w:eastAsia="Arial"/>
          <w:sz w:val="16"/>
          <w:szCs w:val="16"/>
          <w:color w:val="9A9C9C"/>
          <w:spacing w:val="5"/>
          <w:w w:val="116"/>
          <w:i/>
          <w:position w:val="3"/>
        </w:rPr>
        <w:t>'</w:t>
      </w:r>
      <w:r>
        <w:rPr>
          <w:rFonts w:ascii="Arial" w:hAnsi="Arial" w:cs="Arial" w:eastAsia="Arial"/>
          <w:sz w:val="16"/>
          <w:szCs w:val="16"/>
          <w:color w:val="9A9C9C"/>
          <w:spacing w:val="-22"/>
          <w:w w:val="116"/>
          <w:i/>
          <w:position w:val="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B5B6B8"/>
          <w:spacing w:val="-34"/>
          <w:w w:val="122"/>
          <w:position w:val="-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A9C9C"/>
          <w:spacing w:val="-3"/>
          <w:w w:val="39"/>
          <w:position w:val="-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A9C9C"/>
          <w:spacing w:val="0"/>
          <w:w w:val="39"/>
          <w:position w:val="-5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right="-78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343434"/>
          <w:spacing w:val="-20"/>
          <w:w w:val="46"/>
          <w:i/>
          <w:position w:val="3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3"/>
          <w:w w:val="73"/>
          <w:position w:val="-5"/>
        </w:rPr>
        <w:t>.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46"/>
          <w:i/>
          <w:position w:val="3"/>
        </w:rPr>
        <w:t>·</w:t>
      </w:r>
      <w:r>
        <w:rPr>
          <w:rFonts w:ascii="Arial" w:hAnsi="Arial" w:cs="Arial" w:eastAsia="Arial"/>
          <w:sz w:val="16"/>
          <w:szCs w:val="16"/>
          <w:color w:val="343434"/>
          <w:spacing w:val="-10"/>
          <w:w w:val="100"/>
          <w:i/>
          <w:position w:val="3"/>
        </w:rPr>
        <w:t> </w:t>
      </w:r>
      <w:r>
        <w:rPr>
          <w:rFonts w:ascii="Arial" w:hAnsi="Arial" w:cs="Arial" w:eastAsia="Arial"/>
          <w:sz w:val="16"/>
          <w:szCs w:val="16"/>
          <w:color w:val="696969"/>
          <w:spacing w:val="-16"/>
          <w:w w:val="113"/>
          <w:i/>
          <w:position w:val="3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-28"/>
          <w:w w:val="97"/>
          <w:position w:val="-5"/>
        </w:rPr>
        <w:t>.</w:t>
      </w:r>
      <w:r>
        <w:rPr>
          <w:rFonts w:ascii="Arial" w:hAnsi="Arial" w:cs="Arial" w:eastAsia="Arial"/>
          <w:sz w:val="16"/>
          <w:szCs w:val="16"/>
          <w:color w:val="696969"/>
          <w:spacing w:val="-29"/>
          <w:w w:val="113"/>
          <w:i/>
          <w:position w:val="3"/>
        </w:rPr>
        <w:t>:</w:t>
      </w:r>
      <w:r>
        <w:rPr>
          <w:rFonts w:ascii="Arial" w:hAnsi="Arial" w:cs="Arial" w:eastAsia="Arial"/>
          <w:sz w:val="16"/>
          <w:szCs w:val="16"/>
          <w:color w:val="B5B6B8"/>
          <w:spacing w:val="-42"/>
          <w:w w:val="100"/>
          <w:i/>
          <w:position w:val="3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9A9C9C"/>
          <w:spacing w:val="-33"/>
          <w:w w:val="62"/>
          <w:position w:val="-5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97"/>
          <w:position w:val="-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1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3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5B6B8"/>
          <w:spacing w:val="-28"/>
          <w:w w:val="122"/>
          <w:position w:val="-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A9C9C"/>
          <w:spacing w:val="0"/>
          <w:w w:val="51"/>
          <w:position w:val="-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A9C9C"/>
          <w:spacing w:val="-17"/>
          <w:w w:val="51"/>
          <w:position w:val="-5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B5B6B8"/>
          <w:spacing w:val="0"/>
          <w:w w:val="116"/>
          <w:i/>
          <w:position w:val="3"/>
        </w:rPr>
        <w:t>(</w:t>
      </w:r>
      <w:r>
        <w:rPr>
          <w:rFonts w:ascii="Times New Roman" w:hAnsi="Times New Roman" w:cs="Times New Roman" w:eastAsia="Times New Roman"/>
          <w:sz w:val="8"/>
          <w:szCs w:val="8"/>
          <w:color w:val="B5B6B8"/>
          <w:spacing w:val="0"/>
          <w:w w:val="115"/>
          <w:i/>
          <w:position w:val="3"/>
        </w:rPr>
        <w:t>ı</w:t>
      </w:r>
      <w:r>
        <w:rPr>
          <w:rFonts w:ascii="Times New Roman" w:hAnsi="Times New Roman" w:cs="Times New Roman" w:eastAsia="Times New Roman"/>
          <w:sz w:val="8"/>
          <w:szCs w:val="8"/>
          <w:color w:val="B5B6B8"/>
          <w:spacing w:val="-3"/>
          <w:w w:val="10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E7E7E"/>
          <w:spacing w:val="0"/>
          <w:w w:val="79"/>
          <w:i/>
          <w:position w:val="3"/>
        </w:rPr>
        <w:t>...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77" w:right="249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9A9C9C"/>
          <w:spacing w:val="4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7E7E7E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7E7E7E"/>
          <w:spacing w:val="0"/>
          <w:w w:val="100"/>
          <w:position w:val="-2"/>
        </w:rPr>
        <w:t>    </w:t>
      </w:r>
      <w:r>
        <w:rPr>
          <w:rFonts w:ascii="Times New Roman" w:hAnsi="Times New Roman" w:cs="Times New Roman" w:eastAsia="Times New Roman"/>
          <w:sz w:val="8"/>
          <w:szCs w:val="8"/>
          <w:color w:val="7E7E7E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A9C9C"/>
          <w:spacing w:val="-7"/>
          <w:w w:val="136"/>
          <w:i/>
          <w:position w:val="-2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B5B6B8"/>
          <w:spacing w:val="0"/>
          <w:w w:val="41"/>
          <w:i/>
          <w:position w:val="-2"/>
        </w:rPr>
        <w:t>1,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61" w:lineRule="exact"/>
        <w:ind w:left="-28" w:right="286"/>
        <w:jc w:val="center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9A9C9C"/>
          <w:spacing w:val="0"/>
          <w:w w:val="64"/>
          <w:position w:val="-2"/>
        </w:rPr>
        <w:t>&lt;ı</w:t>
      </w:r>
      <w:r>
        <w:rPr>
          <w:rFonts w:ascii="Times New Roman" w:hAnsi="Times New Roman" w:cs="Times New Roman" w:eastAsia="Times New Roman"/>
          <w:sz w:val="11"/>
          <w:szCs w:val="11"/>
          <w:color w:val="9A9C9C"/>
          <w:spacing w:val="0"/>
          <w:w w:val="64"/>
          <w:position w:val="-2"/>
        </w:rPr>
        <w:t>        </w:t>
      </w:r>
      <w:r>
        <w:rPr>
          <w:rFonts w:ascii="Times New Roman" w:hAnsi="Times New Roman" w:cs="Times New Roman" w:eastAsia="Times New Roman"/>
          <w:sz w:val="11"/>
          <w:szCs w:val="11"/>
          <w:color w:val="9A9C9C"/>
          <w:spacing w:val="14"/>
          <w:w w:val="64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5B6B8"/>
          <w:spacing w:val="0"/>
          <w:w w:val="88"/>
          <w:position w:val="-2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B5B6B8"/>
          <w:spacing w:val="-9"/>
          <w:w w:val="88"/>
          <w:position w:val="-2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7E7E7E"/>
          <w:spacing w:val="0"/>
          <w:w w:val="72"/>
          <w:position w:val="-2"/>
        </w:rPr>
        <w:t>f</w:t>
      </w:r>
      <w:r>
        <w:rPr>
          <w:rFonts w:ascii="Times New Roman" w:hAnsi="Times New Roman" w:cs="Times New Roman" w:eastAsia="Times New Roman"/>
          <w:sz w:val="10"/>
          <w:szCs w:val="10"/>
          <w:color w:val="7E7E7E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A9C9C"/>
          <w:spacing w:val="0"/>
          <w:w w:val="130"/>
          <w:position w:val="-2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760" w:bottom="280" w:left="220" w:right="320"/>
          <w:cols w:num="4" w:equalWidth="0">
            <w:col w:w="6573" w:space="2630"/>
            <w:col w:w="645" w:space="169"/>
            <w:col w:w="576" w:space="101"/>
            <w:col w:w="686"/>
          </w:cols>
        </w:sectPr>
      </w:pPr>
      <w:rPr/>
    </w:p>
    <w:p>
      <w:pPr>
        <w:spacing w:before="0" w:after="0" w:line="44" w:lineRule="exact"/>
        <w:ind w:right="-20"/>
        <w:jc w:val="right"/>
        <w:tabs>
          <w:tab w:pos="60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B5B6B8"/>
          <w:spacing w:val="0"/>
          <w:w w:val="66"/>
          <w:position w:val="-8"/>
        </w:rPr>
        <w:t>..</w:t>
      </w:r>
      <w:r>
        <w:rPr>
          <w:rFonts w:ascii="Times New Roman" w:hAnsi="Times New Roman" w:cs="Times New Roman" w:eastAsia="Times New Roman"/>
          <w:sz w:val="14"/>
          <w:szCs w:val="14"/>
          <w:color w:val="B5B6B8"/>
          <w:spacing w:val="0"/>
          <w:w w:val="66"/>
          <w:position w:val="-8"/>
        </w:rPr>
        <w:t>    </w:t>
      </w:r>
      <w:r>
        <w:rPr>
          <w:rFonts w:ascii="Times New Roman" w:hAnsi="Times New Roman" w:cs="Times New Roman" w:eastAsia="Times New Roman"/>
          <w:sz w:val="14"/>
          <w:szCs w:val="14"/>
          <w:color w:val="B5B6B8"/>
          <w:spacing w:val="13"/>
          <w:w w:val="66"/>
          <w:position w:val="-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E7E7E"/>
          <w:spacing w:val="0"/>
          <w:w w:val="175"/>
          <w:i/>
          <w:position w:val="-8"/>
        </w:rPr>
        <w:t>#</w:t>
      </w:r>
      <w:r>
        <w:rPr>
          <w:rFonts w:ascii="Times New Roman" w:hAnsi="Times New Roman" w:cs="Times New Roman" w:eastAsia="Times New Roman"/>
          <w:sz w:val="14"/>
          <w:szCs w:val="14"/>
          <w:color w:val="7E7E7E"/>
          <w:spacing w:val="-40"/>
          <w:w w:val="175"/>
          <w:i/>
          <w:position w:val="-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A9C9C"/>
          <w:spacing w:val="0"/>
          <w:w w:val="213"/>
          <w:i/>
          <w:position w:val="-8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9A9C9C"/>
          <w:spacing w:val="0"/>
          <w:w w:val="100"/>
          <w:i/>
          <w:position w:val="-8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9A9C9C"/>
          <w:spacing w:val="0"/>
          <w:w w:val="100"/>
          <w:i/>
          <w:position w:val="-8"/>
        </w:rPr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100"/>
          <w:position w:val="-8"/>
        </w:rPr>
        <w:t>H</w:t>
      </w:r>
      <w:r>
        <w:rPr>
          <w:rFonts w:ascii="Arial" w:hAnsi="Arial" w:cs="Arial" w:eastAsia="Arial"/>
          <w:sz w:val="14"/>
          <w:szCs w:val="14"/>
          <w:color w:val="464646"/>
          <w:spacing w:val="11"/>
          <w:w w:val="100"/>
          <w:position w:val="-8"/>
        </w:rPr>
        <w:t> </w:t>
      </w:r>
      <w:r>
        <w:rPr>
          <w:rFonts w:ascii="Arial" w:hAnsi="Arial" w:cs="Arial" w:eastAsia="Arial"/>
          <w:sz w:val="14"/>
          <w:szCs w:val="14"/>
          <w:color w:val="9A9C9C"/>
          <w:spacing w:val="1"/>
          <w:w w:val="27"/>
          <w:position w:val="-8"/>
        </w:rPr>
        <w:t>•</w:t>
      </w:r>
      <w:r>
        <w:rPr>
          <w:rFonts w:ascii="Arial" w:hAnsi="Arial" w:cs="Arial" w:eastAsia="Arial"/>
          <w:sz w:val="14"/>
          <w:szCs w:val="14"/>
          <w:color w:val="7E7E7E"/>
          <w:spacing w:val="-13"/>
          <w:w w:val="134"/>
          <w:position w:val="-8"/>
        </w:rPr>
        <w:t>:</w:t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100"/>
          <w:position w:val="-8"/>
        </w:rPr>
        <w:t>_,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9" w:after="0" w:line="14" w:lineRule="exact"/>
        <w:ind w:right="-53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9A9C9C"/>
          <w:spacing w:val="0"/>
          <w:w w:val="70"/>
          <w:position w:val="-7"/>
        </w:rPr>
        <w:t>1!"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10" w:after="0" w:line="33" w:lineRule="exact"/>
        <w:ind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9A9C9C"/>
          <w:spacing w:val="0"/>
          <w:w w:val="69"/>
          <w:position w:val="-8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9A9C9C"/>
          <w:spacing w:val="0"/>
          <w:w w:val="69"/>
          <w:position w:val="-8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9A9C9C"/>
          <w:spacing w:val="0"/>
          <w:w w:val="69"/>
          <w:position w:val="-8"/>
        </w:rPr>
        <w:t>       </w:t>
      </w:r>
      <w:r>
        <w:rPr>
          <w:rFonts w:ascii="Times New Roman" w:hAnsi="Times New Roman" w:cs="Times New Roman" w:eastAsia="Times New Roman"/>
          <w:sz w:val="9"/>
          <w:szCs w:val="9"/>
          <w:color w:val="9A9C9C"/>
          <w:spacing w:val="6"/>
          <w:w w:val="69"/>
          <w:position w:val="-8"/>
        </w:rPr>
        <w:t> </w:t>
      </w:r>
      <w:r>
        <w:rPr>
          <w:rFonts w:ascii="Arial" w:hAnsi="Arial" w:cs="Arial" w:eastAsia="Arial"/>
          <w:sz w:val="11"/>
          <w:szCs w:val="11"/>
          <w:color w:val="B5B6B8"/>
          <w:spacing w:val="0"/>
          <w:w w:val="134"/>
          <w:i/>
          <w:position w:val="-8"/>
        </w:rPr>
        <w:t>r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320"/>
          <w:cols w:num="3" w:equalWidth="0">
            <w:col w:w="10310" w:space="289"/>
            <w:col w:w="79" w:space="0"/>
            <w:col w:w="702"/>
          </w:cols>
        </w:sectPr>
      </w:pPr>
      <w:rPr/>
    </w:p>
    <w:p>
      <w:pPr>
        <w:spacing w:before="94" w:after="0" w:line="255" w:lineRule="exact"/>
        <w:ind w:left="2493" w:right="-85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9A9C9C"/>
          <w:w w:val="119"/>
          <w:position w:val="-8"/>
        </w:rPr>
        <w:t>!smail</w:t>
      </w:r>
      <w:r>
        <w:rPr>
          <w:rFonts w:ascii="Times New Roman" w:hAnsi="Times New Roman" w:cs="Times New Roman" w:eastAsia="Times New Roman"/>
          <w:sz w:val="30"/>
          <w:szCs w:val="30"/>
          <w:color w:val="9A9C9C"/>
          <w:spacing w:val="-4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9A9C9C"/>
          <w:spacing w:val="0"/>
          <w:w w:val="106"/>
          <w:position w:val="-8"/>
        </w:rPr>
        <w:t>YA</w:t>
      </w:r>
      <w:r>
        <w:rPr>
          <w:rFonts w:ascii="Times New Roman" w:hAnsi="Times New Roman" w:cs="Times New Roman" w:eastAsia="Times New Roman"/>
          <w:sz w:val="27"/>
          <w:szCs w:val="27"/>
          <w:color w:val="9A9C9C"/>
          <w:spacing w:val="5"/>
          <w:w w:val="106"/>
          <w:position w:val="-8"/>
        </w:rPr>
        <w:t>P</w:t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-2"/>
          <w:w w:val="130"/>
          <w:position w:val="-8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9A9C9C"/>
          <w:spacing w:val="0"/>
          <w:w w:val="88"/>
          <w:position w:val="-8"/>
        </w:rPr>
        <w:t>C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350" w:lineRule="exact"/>
        <w:ind w:right="-92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9A9C9C"/>
          <w:w w:val="120"/>
          <w:position w:val="4"/>
        </w:rPr>
        <w:t>"</w:t>
      </w:r>
      <w:r>
        <w:rPr>
          <w:rFonts w:ascii="Times New Roman" w:hAnsi="Times New Roman" w:cs="Times New Roman" w:eastAsia="Times New Roman"/>
          <w:sz w:val="30"/>
          <w:szCs w:val="30"/>
          <w:color w:val="9A9C9C"/>
          <w:spacing w:val="16"/>
          <w:w w:val="120"/>
          <w:position w:val="4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9A9C9C"/>
          <w:spacing w:val="-36"/>
          <w:w w:val="47"/>
          <w:position w:val="-2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696969"/>
          <w:spacing w:val="0"/>
          <w:w w:val="72"/>
          <w:position w:val="-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696969"/>
          <w:spacing w:val="-28"/>
          <w:w w:val="72"/>
          <w:position w:val="-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9A9C9C"/>
          <w:spacing w:val="-39"/>
          <w:w w:val="80"/>
          <w:position w:val="-2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9A9C9C"/>
          <w:spacing w:val="-31"/>
          <w:w w:val="120"/>
          <w:position w:val="4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B5B6B8"/>
          <w:spacing w:val="5"/>
          <w:w w:val="60"/>
          <w:position w:val="-2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9A9C9C"/>
          <w:spacing w:val="0"/>
          <w:w w:val="120"/>
          <w:position w:val="4"/>
        </w:rPr>
        <w:t>q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w w:val="60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59"/>
        </w:rPr>
        <w:t>B</w:t>
      </w:r>
      <w:r>
        <w:rPr>
          <w:rFonts w:ascii="Arial" w:hAnsi="Arial" w:cs="Arial" w:eastAsia="Arial"/>
          <w:sz w:val="15"/>
          <w:szCs w:val="15"/>
          <w:color w:val="464646"/>
          <w:spacing w:val="-40"/>
          <w:w w:val="214"/>
        </w:rPr>
        <w:t>ı</w:t>
      </w:r>
      <w:r>
        <w:rPr>
          <w:rFonts w:ascii="Arial" w:hAnsi="Arial" w:cs="Arial" w:eastAsia="Arial"/>
          <w:sz w:val="15"/>
          <w:szCs w:val="15"/>
          <w:color w:val="696969"/>
          <w:spacing w:val="0"/>
          <w:w w:val="90"/>
        </w:rPr>
        <w:t>:</w:t>
      </w:r>
      <w:r>
        <w:rPr>
          <w:rFonts w:ascii="Arial" w:hAnsi="Arial" w:cs="Arial" w:eastAsia="Arial"/>
          <w:sz w:val="15"/>
          <w:szCs w:val="15"/>
          <w:color w:val="B5B6B8"/>
          <w:spacing w:val="0"/>
          <w:w w:val="125"/>
        </w:rPr>
        <w:t>.</w:t>
      </w:r>
      <w:r>
        <w:rPr>
          <w:rFonts w:ascii="Arial" w:hAnsi="Arial" w:cs="Arial" w:eastAsia="Arial"/>
          <w:sz w:val="15"/>
          <w:szCs w:val="15"/>
          <w:color w:val="B5B6B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-25"/>
          <w:w w:val="88"/>
          <w:position w:val="6"/>
        </w:rPr>
        <w:t>,</w:t>
      </w:r>
      <w:r>
        <w:rPr>
          <w:rFonts w:ascii="Arial" w:hAnsi="Arial" w:cs="Arial" w:eastAsia="Arial"/>
          <w:sz w:val="15"/>
          <w:szCs w:val="15"/>
          <w:color w:val="464646"/>
          <w:spacing w:val="-16"/>
          <w:w w:val="65"/>
          <w:position w:val="0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-22"/>
          <w:w w:val="88"/>
          <w:position w:val="6"/>
        </w:rPr>
        <w:t>.</w:t>
      </w:r>
      <w:r>
        <w:rPr>
          <w:rFonts w:ascii="Arial" w:hAnsi="Arial" w:cs="Arial" w:eastAsia="Arial"/>
          <w:sz w:val="15"/>
          <w:szCs w:val="15"/>
          <w:color w:val="464646"/>
          <w:spacing w:val="-10"/>
          <w:w w:val="64"/>
          <w:position w:val="0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87"/>
          <w:position w:val="6"/>
        </w:rPr>
        <w:t>&lt;e,.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14"/>
          <w:w w:val="100"/>
          <w:position w:val="6"/>
        </w:rPr>
        <w:t> </w:t>
      </w:r>
      <w:r>
        <w:rPr>
          <w:rFonts w:ascii="Arial" w:hAnsi="Arial" w:cs="Arial" w:eastAsia="Arial"/>
          <w:sz w:val="15"/>
          <w:szCs w:val="15"/>
          <w:color w:val="9A9C9C"/>
          <w:spacing w:val="0"/>
          <w:w w:val="83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9A9C9C"/>
          <w:spacing w:val="-26"/>
          <w:w w:val="83"/>
          <w:position w:val="0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9A9C9C"/>
          <w:spacing w:val="0"/>
          <w:w w:val="251"/>
          <w:position w:val="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320"/>
          <w:cols w:num="3" w:equalWidth="0">
            <w:col w:w="4280" w:space="5079"/>
            <w:col w:w="547" w:space="140"/>
            <w:col w:w="1334"/>
          </w:cols>
        </w:sectPr>
      </w:pPr>
      <w:rPr/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5.507399pt;margin-top:29.670765pt;width:560.397148pt;height:760.174803pt;mso-position-horizontal-relative:page;mso-position-vertical-relative:page;z-index:-15477" coordorigin="310,593" coordsize="11208,15203">
            <v:group style="position:absolute;left:317;top:617;width:11151;height:2" coordorigin="317,617" coordsize="11151,2">
              <v:shape style="position:absolute;left:317;top:617;width:11151;height:2" coordorigin="317,617" coordsize="11151,0" path="m317,617l11468,617e" filled="f" stroked="t" strokeweight=".710263pt" strokecolor="#606060">
                <v:path arrowok="t"/>
              </v:shape>
            </v:group>
            <v:group style="position:absolute;left:329;top:601;width:2;height:9985" coordorigin="329,601" coordsize="2,9985">
              <v:shape style="position:absolute;left:329;top:601;width:2;height:9985" coordorigin="329,601" coordsize="0,9985" path="m329,10585l329,601e" filled="f" stroked="t" strokeweight=".710263pt" strokecolor="#575757">
                <v:path arrowok="t"/>
              </v:shape>
            </v:group>
            <v:group style="position:absolute;left:2358;top:610;width:2;height:1497" coordorigin="2358,610" coordsize="2,1497">
              <v:shape style="position:absolute;left:2358;top:610;width:2;height:1497" coordorigin="2358,610" coordsize="0,1497" path="m2358,2107l2358,610e" filled="f" stroked="t" strokeweight=".710263pt" strokecolor="#4B4B4B">
                <v:path arrowok="t"/>
              </v:shape>
            </v:group>
            <v:group style="position:absolute;left:7311;top:622;width:492;height:2" coordorigin="7311,622" coordsize="492,2">
              <v:shape style="position:absolute;left:7311;top:622;width:492;height:2" coordorigin="7311,622" coordsize="492,0" path="m7311,622l7803,622e" filled="f" stroked="t" strokeweight=".473508pt" strokecolor="#4B4B4B">
                <v:path arrowok="t"/>
              </v:shape>
            </v:group>
            <v:group style="position:absolute;left:8296;top:624;width:213;height:2" coordorigin="8296,624" coordsize="213,2">
              <v:shape style="position:absolute;left:8296;top:624;width:213;height:2" coordorigin="8296,624" coordsize="213,0" path="m8296,624l8509,624e" filled="f" stroked="t" strokeweight=".473508pt" strokecolor="#484848">
                <v:path arrowok="t"/>
              </v:shape>
            </v:group>
            <v:group style="position:absolute;left:8452;top:624;width:663;height:2" coordorigin="8452,624" coordsize="663,2">
              <v:shape style="position:absolute;left:8452;top:624;width:663;height:2" coordorigin="8452,624" coordsize="663,0" path="m8452,624l9115,624e" filled="f" stroked="t" strokeweight=".710263pt" strokecolor="#646464">
                <v:path arrowok="t"/>
              </v:shape>
            </v:group>
            <v:group style="position:absolute;left:9091;top:620;width:2;height:639" coordorigin="9091,620" coordsize="2,639">
              <v:shape style="position:absolute;left:9091;top:620;width:2;height:639" coordorigin="9091,620" coordsize="0,639" path="m9091,1258l9091,620e" filled="f" stroked="t" strokeweight=".947017pt" strokecolor="#606060">
                <v:path arrowok="t"/>
              </v:shape>
            </v:group>
            <v:group style="position:absolute;left:9044;top:624;width:393;height:2" coordorigin="9044,624" coordsize="393,2">
              <v:shape style="position:absolute;left:9044;top:624;width:393;height:2" coordorigin="9044,624" coordsize="393,0" path="m9044,624l9437,624e" filled="f" stroked="t" strokeweight=".473508pt" strokecolor="#484848">
                <v:path arrowok="t"/>
              </v:shape>
            </v:group>
            <v:group style="position:absolute;left:9380;top:622;width:2088;height:2" coordorigin="9380,622" coordsize="2088,2">
              <v:shape style="position:absolute;left:9380;top:622;width:2088;height:2" coordorigin="9380,622" coordsize="2088,0" path="m9380,622l11468,622e" filled="f" stroked="t" strokeweight=".710263pt" strokecolor="#606060">
                <v:path arrowok="t"/>
              </v:shape>
            </v:group>
            <v:group style="position:absolute;left:9091;top:1091;width:2;height:310" coordorigin="9091,1091" coordsize="2,310">
              <v:shape style="position:absolute;left:9091;top:1091;width:2;height:310" coordorigin="9091,1091" coordsize="0,310" path="m9091,1401l9091,1091e" filled="f" stroked="t" strokeweight=".710263pt" strokecolor="#4B4B4B">
                <v:path arrowok="t"/>
              </v:shape>
            </v:group>
            <v:group style="position:absolute;left:9091;top:1344;width:2;height:281" coordorigin="9091,1344" coordsize="2,281">
              <v:shape style="position:absolute;left:9091;top:1344;width:2;height:281" coordorigin="9091,1344" coordsize="0,281" path="m9091,1625l9091,1344e" filled="f" stroked="t" strokeweight=".473508pt" strokecolor="#232323">
                <v:path arrowok="t"/>
              </v:shape>
            </v:group>
            <v:group style="position:absolute;left:11466;top:615;width:2;height:1754" coordorigin="11466,615" coordsize="2,1754">
              <v:shape style="position:absolute;left:11466;top:615;width:2;height:1754" coordorigin="11466,615" coordsize="0,1754" path="m11466,2369l11466,615e" filled="f" stroked="t" strokeweight=".710263pt" strokecolor="#5B5B5B">
                <v:path arrowok="t"/>
              </v:shape>
            </v:group>
            <v:group style="position:absolute;left:322;top:2107;width:11156;height:2" coordorigin="322,2107" coordsize="11156,2">
              <v:shape style="position:absolute;left:322;top:2107;width:11156;height:2" coordorigin="322,2107" coordsize="11156,0" path="m322,2107l11478,2107e" filled="f" stroked="t" strokeweight=".710263pt" strokecolor="#5B5B5B">
                <v:path arrowok="t"/>
              </v:shape>
            </v:group>
            <v:group style="position:absolute;left:9091;top:1568;width:2;height:548" coordorigin="9091,1568" coordsize="2,548">
              <v:shape style="position:absolute;left:9091;top:1568;width:2;height:548" coordorigin="9091,1568" coordsize="0,548" path="m9091,2116l9091,1568e" filled="f" stroked="t" strokeweight=".710263pt" strokecolor="#575757">
                <v:path arrowok="t"/>
              </v:shape>
            </v:group>
            <v:group style="position:absolute;left:322;top:2342;width:11151;height:2" coordorigin="322,2342" coordsize="11151,2">
              <v:shape style="position:absolute;left:322;top:2342;width:11151;height:2" coordorigin="322,2342" coordsize="11151,0" path="m322,2342l11473,2342e" filled="f" stroked="t" strokeweight=".710263pt" strokecolor="#5B5B5B">
                <v:path arrowok="t"/>
              </v:shape>
            </v:group>
            <v:group style="position:absolute;left:317;top:2586;width:8788;height:2" coordorigin="317,2586" coordsize="8788,2">
              <v:shape style="position:absolute;left:317;top:2586;width:8788;height:2" coordorigin="317,2586" coordsize="8788,0" path="m317,2586l9106,2586e" filled="f" stroked="t" strokeweight=".710263pt" strokecolor="#575757">
                <v:path arrowok="t"/>
              </v:shape>
            </v:group>
            <v:group style="position:absolute;left:9049;top:2588;width:388;height:2" coordorigin="9049,2588" coordsize="388,2">
              <v:shape style="position:absolute;left:9049;top:2588;width:388;height:2" coordorigin="9049,2588" coordsize="388,0" path="m9049,2588l9437,2588e" filled="f" stroked="t" strokeweight=".473508pt" strokecolor="#3B3B3B">
                <v:path arrowok="t"/>
              </v:shape>
            </v:group>
            <v:group style="position:absolute;left:9380;top:2588;width:2098;height:2" coordorigin="9380,2588" coordsize="2098,2">
              <v:shape style="position:absolute;left:9380;top:2588;width:2098;height:2" coordorigin="9380,2588" coordsize="2098,0" path="m9380,2588l11478,2588e" filled="f" stroked="t" strokeweight=".710263pt" strokecolor="#5B5B5B">
                <v:path arrowok="t"/>
              </v:shape>
            </v:group>
            <v:group style="position:absolute;left:11468;top:2297;width:2;height:319" coordorigin="11468,2297" coordsize="2,319">
              <v:shape style="position:absolute;left:11468;top:2297;width:2;height:319" coordorigin="11468,2297" coordsize="0,319" path="m11468,2617l11468,2297e" filled="f" stroked="t" strokeweight=".473508pt" strokecolor="#444444">
                <v:path arrowok="t"/>
              </v:shape>
            </v:group>
            <v:group style="position:absolute;left:322;top:2829;width:11156;height:2" coordorigin="322,2829" coordsize="11156,2">
              <v:shape style="position:absolute;left:322;top:2829;width:11156;height:2" coordorigin="322,2829" coordsize="11156,0" path="m322,2829l11478,2829e" filled="f" stroked="t" strokeweight=".710263pt" strokecolor="#5B5B5B">
                <v:path arrowok="t"/>
              </v:shape>
            </v:group>
            <v:group style="position:absolute;left:322;top:3060;width:1856;height:2" coordorigin="322,3060" coordsize="1856,2">
              <v:shape style="position:absolute;left:322;top:3060;width:1856;height:2" coordorigin="322,3060" coordsize="1856,0" path="m322,3060l2178,3060e" filled="f" stroked="t" strokeweight=".710263pt" strokecolor="#5B5B5B">
                <v:path arrowok="t"/>
              </v:shape>
            </v:group>
            <v:group style="position:absolute;left:1662;top:3069;width:4920;height:2" coordorigin="1662,3069" coordsize="4920,2">
              <v:shape style="position:absolute;left:1662;top:3069;width:4920;height:2" coordorigin="1662,3069" coordsize="4920,0" path="m1662,3069l6582,3069e" filled="f" stroked="t" strokeweight=".710263pt" strokecolor="#575757">
                <v:path arrowok="t"/>
              </v:shape>
            </v:group>
            <v:group style="position:absolute;left:6525;top:3069;width:1278;height:2" coordorigin="6525,3069" coordsize="1278,2">
              <v:shape style="position:absolute;left:6525;top:3069;width:1278;height:2" coordorigin="6525,3069" coordsize="1278,0" path="m6525,3069l7803,3069e" filled="f" stroked="t" strokeweight=".473508pt" strokecolor="#4F4F4F">
                <v:path arrowok="t"/>
              </v:shape>
            </v:group>
            <v:group style="position:absolute;left:7747;top:3069;width:3731;height:2" coordorigin="7747,3069" coordsize="3731,2">
              <v:shape style="position:absolute;left:7747;top:3069;width:3731;height:2" coordorigin="7747,3069" coordsize="3731,0" path="m7747,3069l11478,3069e" filled="f" stroked="t" strokeweight=".710263pt" strokecolor="#606060">
                <v:path arrowok="t"/>
              </v:shape>
            </v:group>
            <v:group style="position:absolute;left:11471;top:2545;width:2;height:1225" coordorigin="11471,2545" coordsize="2,1225">
              <v:shape style="position:absolute;left:11471;top:2545;width:2;height:1225" coordorigin="11471,2545" coordsize="0,1225" path="m11471,3770l11471,2545e" filled="f" stroked="t" strokeweight=".710263pt" strokecolor="#606060">
                <v:path arrowok="t"/>
              </v:shape>
            </v:group>
            <v:group style="position:absolute;left:322;top:3308;width:11161;height:2" coordorigin="322,3308" coordsize="11161,2">
              <v:shape style="position:absolute;left:322;top:3308;width:11161;height:2" coordorigin="322,3308" coordsize="11161,0" path="m322,3308l11483,3308e" filled="f" stroked="t" strokeweight=".710263pt" strokecolor="#575757">
                <v:path arrowok="t"/>
              </v:shape>
            </v:group>
            <v:group style="position:absolute;left:3845;top:3303;width:2;height:467" coordorigin="3845,3303" coordsize="2,467">
              <v:shape style="position:absolute;left:3845;top:3303;width:2;height:467" coordorigin="3845,3303" coordsize="0,467" path="m3845,3770l3845,3303e" filled="f" stroked="t" strokeweight=".473508pt" strokecolor="#2F2F2F">
                <v:path arrowok="t"/>
              </v:shape>
            </v:group>
            <v:group style="position:absolute;left:7162;top:3298;width:2;height:782" coordorigin="7162,3298" coordsize="2,782">
              <v:shape style="position:absolute;left:7162;top:3298;width:2;height:782" coordorigin="7162,3298" coordsize="0,782" path="m7162,4080l7162,3298e" filled="f" stroked="t" strokeweight=".473508pt" strokecolor="#444444">
                <v:path arrowok="t"/>
              </v:shape>
            </v:group>
            <v:group style="position:absolute;left:7145;top:3551;width:1932;height:2" coordorigin="7145,3551" coordsize="1932,2">
              <v:shape style="position:absolute;left:7145;top:3551;width:1932;height:2" coordorigin="7145,3551" coordsize="1932,0" path="m7145,3551l9077,3551e" filled="f" stroked="t" strokeweight=".710263pt" strokecolor="#4B4B4B">
                <v:path arrowok="t"/>
              </v:shape>
            </v:group>
            <v:group style="position:absolute;left:9077;top:3551;width:331;height:2" coordorigin="9077,3551" coordsize="331,2">
              <v:shape style="position:absolute;left:9077;top:3551;width:331;height:2" coordorigin="9077,3551" coordsize="331,0" path="m9077,3551l9409,3551e" filled="f" stroked="t" strokeweight=".236754pt" strokecolor="#000000">
                <v:path arrowok="t"/>
              </v:shape>
            </v:group>
            <v:group style="position:absolute;left:9409;top:3551;width:2069;height:2" coordorigin="9409,3551" coordsize="2069,2">
              <v:shape style="position:absolute;left:9409;top:3551;width:2069;height:2" coordorigin="9409,3551" coordsize="2069,0" path="m9409,3551l11478,3551e" filled="f" stroked="t" strokeweight=".236754pt" strokecolor="#646464">
                <v:path arrowok="t"/>
              </v:shape>
            </v:group>
            <v:group style="position:absolute;left:3840;top:3756;width:2221;height:2" coordorigin="3840,3756" coordsize="2221,2">
              <v:shape style="position:absolute;left:3840;top:3756;width:2221;height:2" coordorigin="3840,3756" coordsize="2221,0" path="m3840,3756l6061,3756e" filled="f" stroked="t" strokeweight=".710263pt" strokecolor="#646464">
                <v:path arrowok="t"/>
              </v:shape>
            </v:group>
            <v:group style="position:absolute;left:322;top:4063;width:3551;height:2" coordorigin="322,4063" coordsize="3551,2">
              <v:shape style="position:absolute;left:322;top:4063;width:3551;height:2" coordorigin="322,4063" coordsize="3551,0" path="m322,4063l3873,4063e" filled="f" stroked="t" strokeweight=".710263pt" strokecolor="#575757">
                <v:path arrowok="t"/>
              </v:shape>
            </v:group>
            <v:group style="position:absolute;left:3845;top:3694;width:2;height:381" coordorigin="3845,3694" coordsize="2,381">
              <v:shape style="position:absolute;left:3845;top:3694;width:2;height:381" coordorigin="3845,3694" coordsize="0,381" path="m3845,4075l3845,3694e" filled="f" stroked="t" strokeweight=".947017pt" strokecolor="#4F4F4F">
                <v:path arrowok="t"/>
              </v:shape>
            </v:group>
            <v:group style="position:absolute;left:3613;top:4061;width:2188;height:2" coordorigin="3613,4061" coordsize="2188,2">
              <v:shape style="position:absolute;left:3613;top:4061;width:2188;height:2" coordorigin="3613,4061" coordsize="2188,0" path="m3613,4061l5800,4061e" filled="f" stroked="t" strokeweight="1.183771pt" strokecolor="#3F3F3F">
                <v:path arrowok="t"/>
              </v:shape>
            </v:group>
            <v:group style="position:absolute;left:5469;top:4061;width:1241;height:2" coordorigin="5469,4061" coordsize="1241,2">
              <v:shape style="position:absolute;left:5469;top:4061;width:1241;height:2" coordorigin="5469,4061" coordsize="1241,0" path="m5469,4061l6710,4061e" filled="f" stroked="t" strokeweight="1.183771pt" strokecolor="#646464">
                <v:path arrowok="t"/>
              </v:shape>
            </v:group>
            <v:group style="position:absolute;left:5905;top:4070;width:5578;height:2" coordorigin="5905,4070" coordsize="5578,2">
              <v:shape style="position:absolute;left:5905;top:4070;width:5578;height:2" coordorigin="5905,4070" coordsize="5578,0" path="m5905,4070l11483,4070e" filled="f" stroked="t" strokeweight=".710263pt" strokecolor="#5B5B5B">
                <v:path arrowok="t"/>
              </v:shape>
            </v:group>
            <v:group style="position:absolute;left:11473;top:3713;width:2;height:400" coordorigin="11473,3713" coordsize="2,400">
              <v:shape style="position:absolute;left:11473;top:3713;width:2;height:400" coordorigin="11473,3713" coordsize="0,400" path="m11473,4113l11473,3713e" filled="f" stroked="t" strokeweight=".473508pt" strokecolor="#444444">
                <v:path arrowok="t"/>
              </v:shape>
            </v:group>
            <v:group style="position:absolute;left:322;top:4342;width:11161;height:2" coordorigin="322,4342" coordsize="11161,2">
              <v:shape style="position:absolute;left:322;top:4342;width:11161;height:2" coordorigin="322,4342" coordsize="11161,0" path="m322,4342l11483,4342e" filled="f" stroked="t" strokeweight=".710263pt" strokecolor="#575757">
                <v:path arrowok="t"/>
              </v:shape>
            </v:group>
            <v:group style="position:absolute;left:329;top:4042;width:2;height:329" coordorigin="329,4042" coordsize="2,329">
              <v:shape style="position:absolute;left:329;top:4042;width:2;height:329" coordorigin="329,4042" coordsize="0,329" path="m329,4370l329,4042e" filled="f" stroked="t" strokeweight=".710263pt" strokecolor="#3F3F3F">
                <v:path arrowok="t"/>
              </v:shape>
            </v:group>
            <v:group style="position:absolute;left:2370;top:4051;width:2;height:10485" coordorigin="2370,4051" coordsize="2,10485">
              <v:shape style="position:absolute;left:2370;top:4051;width:2;height:10485" coordorigin="2370,4051" coordsize="0,10485" path="m2370,14536l2370,4051e" filled="f" stroked="t" strokeweight=".710263pt" strokecolor="#4F4F4F">
                <v:path arrowok="t"/>
              </v:shape>
            </v:group>
            <v:group style="position:absolute;left:2353;top:4583;width:9134;height:2" coordorigin="2353,4583" coordsize="9134,2">
              <v:shape style="position:absolute;left:2353;top:4583;width:9134;height:2" coordorigin="2353,4583" coordsize="9134,0" path="m2353,4583l11487,4583e" filled="f" stroked="t" strokeweight=".710263pt" strokecolor="#575757">
                <v:path arrowok="t"/>
              </v:shape>
            </v:group>
            <v:group style="position:absolute;left:11483;top:4042;width:2;height:7487" coordorigin="11483,4042" coordsize="2,7487">
              <v:shape style="position:absolute;left:11483;top:4042;width:2;height:7487" coordorigin="11483,4042" coordsize="0,7487" path="m11483,11529l11483,4042e" filled="f" stroked="t" strokeweight=".710263pt" strokecolor="#5B5B5B">
                <v:path arrowok="t"/>
              </v:shape>
            </v:group>
            <v:group style="position:absolute;left:4887;top:4823;width:6601;height:2" coordorigin="4887,4823" coordsize="6601,2">
              <v:shape style="position:absolute;left:4887;top:4823;width:6601;height:2" coordorigin="4887,4823" coordsize="6601,0" path="m4887,4823l11487,4823e" filled="f" stroked="t" strokeweight=".710263pt" strokecolor="#5B5B5B">
                <v:path arrowok="t"/>
              </v:shape>
            </v:group>
            <v:group style="position:absolute;left:7792;top:4580;width:2;height:248" coordorigin="7792,4580" coordsize="2,248">
              <v:shape style="position:absolute;left:7792;top:4580;width:2;height:248" coordorigin="7792,4580" coordsize="0,248" path="m7792,4828l7792,4580e" filled="f" stroked="t" strokeweight=".947017pt" strokecolor="#5B5B5B">
                <v:path arrowok="t"/>
              </v:shape>
            </v:group>
            <v:group style="position:absolute;left:4898;top:4571;width:2;height:1935" coordorigin="4898,4571" coordsize="2,1935">
              <v:shape style="position:absolute;left:4898;top:4571;width:2;height:1935" coordorigin="4898,4571" coordsize="0,1935" path="m4898,6506l4898,4571e" filled="f" stroked="t" strokeweight=".947017pt" strokecolor="#4F4F4F">
                <v:path arrowok="t"/>
              </v:shape>
            </v:group>
            <v:group style="position:absolute;left:4887;top:5062;width:6601;height:2" coordorigin="4887,5062" coordsize="6601,2">
              <v:shape style="position:absolute;left:4887;top:5062;width:6601;height:2" coordorigin="4887,5062" coordsize="6601,0" path="m4887,5062l11487,5062e" filled="f" stroked="t" strokeweight=".710263pt" strokecolor="#777777">
                <v:path arrowok="t"/>
              </v:shape>
            </v:group>
            <v:group style="position:absolute;left:4891;top:5305;width:6591;height:2" coordorigin="4891,5305" coordsize="6591,2">
              <v:shape style="position:absolute;left:4891;top:5305;width:6591;height:2" coordorigin="4891,5305" coordsize="6591,0" path="m4891,5305l11483,5305e" filled="f" stroked="t" strokeweight=".710263pt" strokecolor="#5B5B5B">
                <v:path arrowok="t"/>
              </v:shape>
            </v:group>
            <v:group style="position:absolute;left:7122;top:5305;width:246;height:2" coordorigin="7122,5305" coordsize="246,2">
              <v:shape style="position:absolute;left:7122;top:5305;width:246;height:2" coordorigin="7122,5305" coordsize="246,0" path="m7122,5305l7368,5305e" filled="f" stroked="t" strokeweight=".473508pt" strokecolor="#343434">
                <v:path arrowok="t"/>
              </v:shape>
            </v:group>
            <v:group style="position:absolute;left:8296;top:5305;width:213;height:2" coordorigin="8296,5305" coordsize="213,2">
              <v:shape style="position:absolute;left:8296;top:5305;width:213;height:2" coordorigin="8296,5305" coordsize="213,0" path="m8296,5305l8509,5305e" filled="f" stroked="t" strokeweight=".473508pt" strokecolor="#444444">
                <v:path arrowok="t"/>
              </v:shape>
            </v:group>
            <v:group style="position:absolute;left:9049;top:5305;width:388;height:2" coordorigin="9049,5305" coordsize="388,2">
              <v:shape style="position:absolute;left:9049;top:5305;width:388;height:2" coordorigin="9049,5305" coordsize="388,0" path="m9049,5305l9437,5305e" filled="f" stroked="t" strokeweight=".473508pt" strokecolor="#3F3F3F">
                <v:path arrowok="t"/>
              </v:shape>
            </v:group>
            <v:group style="position:absolute;left:11478;top:5019;width:2;height:553" coordorigin="11478,5019" coordsize="2,553">
              <v:shape style="position:absolute;left:11478;top:5019;width:2;height:553" coordorigin="11478,5019" coordsize="0,553" path="m11478,5571l11478,5019e" filled="f" stroked="t" strokeweight=".473508pt" strokecolor="#484848">
                <v:path arrowok="t"/>
              </v:shape>
            </v:group>
            <v:group style="position:absolute;left:2353;top:5543;width:384;height:2" coordorigin="2353,5543" coordsize="384,2">
              <v:shape style="position:absolute;left:2353;top:5543;width:384;height:2" coordorigin="2353,5543" coordsize="384,0" path="m2353,5543l2737,5543e" filled="f" stroked="t" strokeweight=".473508pt" strokecolor="#3F3F3F">
                <v:path arrowok="t"/>
              </v:shape>
            </v:group>
            <v:group style="position:absolute;left:2666;top:5545;width:8821;height:2" coordorigin="2666,5545" coordsize="8821,2">
              <v:shape style="position:absolute;left:2666;top:5545;width:8821;height:2" coordorigin="2666,5545" coordsize="8821,0" path="m2666,5545l11487,5545e" filled="f" stroked="t" strokeweight=".710263pt" strokecolor="#5B5B5B">
                <v:path arrowok="t"/>
              </v:shape>
            </v:group>
            <v:group style="position:absolute;left:4896;top:4571;width:2;height:1935" coordorigin="4896,4571" coordsize="2,1935">
              <v:shape style="position:absolute;left:4896;top:4571;width:2;height:1935" coordorigin="4896,4571" coordsize="0,1935" path="m4896,6506l4896,4571e" filled="f" stroked="t" strokeweight=".947017pt" strokecolor="#4B4B4B">
                <v:path arrowok="t"/>
              </v:shape>
            </v:group>
            <v:group style="position:absolute;left:322;top:5781;width:8187;height:2" coordorigin="322,5781" coordsize="8187,2">
              <v:shape style="position:absolute;left:322;top:5781;width:8187;height:2" coordorigin="322,5781" coordsize="8187,0" path="m322,5781l8509,5781e" filled="f" stroked="t" strokeweight=".710263pt" strokecolor="#575757">
                <v:path arrowok="t"/>
              </v:shape>
            </v:group>
            <v:group style="position:absolute;left:8452;top:5786;width:653;height:2" coordorigin="8452,5786" coordsize="653,2">
              <v:shape style="position:absolute;left:8452;top:5786;width:653;height:2" coordorigin="8452,5786" coordsize="653,0" path="m8452,5786l9106,5786e" filled="f" stroked="t" strokeweight=".473508pt" strokecolor="#484848">
                <v:path arrowok="t"/>
              </v:shape>
            </v:group>
            <v:group style="position:absolute;left:9035;top:5786;width:2453;height:2" coordorigin="9035,5786" coordsize="2453,2">
              <v:shape style="position:absolute;left:9035;top:5786;width:2453;height:2" coordorigin="9035,5786" coordsize="2453,0" path="m9035,5786l11487,5786e" filled="f" stroked="t" strokeweight=".710263pt" strokecolor="#5B5B5B">
                <v:path arrowok="t"/>
              </v:shape>
            </v:group>
            <v:group style="position:absolute;left:7796;top:5781;width:2;height:500" coordorigin="7796,5781" coordsize="2,500">
              <v:shape style="position:absolute;left:7796;top:5781;width:2;height:500" coordorigin="7796,5781" coordsize="0,500" path="m7796,6282l7796,5781e" filled="f" stroked="t" strokeweight=".947017pt" strokecolor="#5B5B5B">
                <v:path arrowok="t"/>
              </v:shape>
            </v:group>
            <v:group style="position:absolute;left:2358;top:6255;width:4820;height:2" coordorigin="2358,6255" coordsize="4820,2">
              <v:shape style="position:absolute;left:2358;top:6255;width:4820;height:2" coordorigin="2358,6255" coordsize="4820,0" path="m2358,6255l7178,6255e" filled="f" stroked="t" strokeweight=".710263pt" strokecolor="#575757">
                <v:path arrowok="t"/>
              </v:shape>
            </v:group>
            <v:group style="position:absolute;left:4898;top:6019;width:2;height:262" coordorigin="4898,6019" coordsize="2,262">
              <v:shape style="position:absolute;left:4898;top:6019;width:2;height:262" coordorigin="4898,6019" coordsize="0,262" path="m4898,6282l4898,6019e" filled="f" stroked="t" strokeweight=".947017pt" strokecolor="#646464">
                <v:path arrowok="t"/>
              </v:shape>
            </v:group>
            <v:group style="position:absolute;left:7122;top:6258;width:246;height:2" coordorigin="7122,6258" coordsize="246,2">
              <v:shape style="position:absolute;left:7122;top:6258;width:246;height:2" coordorigin="7122,6258" coordsize="246,0" path="m7122,6258l7368,6258e" filled="f" stroked="t" strokeweight=".473508pt" strokecolor="#343434">
                <v:path arrowok="t"/>
              </v:shape>
            </v:group>
            <v:group style="position:absolute;left:7311;top:6258;width:1042;height:2" coordorigin="7311,6258" coordsize="1042,2">
              <v:shape style="position:absolute;left:7311;top:6258;width:1042;height:2" coordorigin="7311,6258" coordsize="1042,0" path="m7311,6258l8353,6258e" filled="f" stroked="t" strokeweight=".710263pt" strokecolor="#4F4F4F">
                <v:path arrowok="t"/>
              </v:shape>
            </v:group>
            <v:group style="position:absolute;left:8296;top:6258;width:213;height:2" coordorigin="8296,6258" coordsize="213,2">
              <v:shape style="position:absolute;left:8296;top:6258;width:213;height:2" coordorigin="8296,6258" coordsize="213,0" path="m8296,6258l8509,6258e" filled="f" stroked="t" strokeweight=".473508pt" strokecolor="#484848">
                <v:path arrowok="t"/>
              </v:shape>
            </v:group>
            <v:group style="position:absolute;left:8452;top:6260;width:3035;height:2" coordorigin="8452,6260" coordsize="3035,2">
              <v:shape style="position:absolute;left:8452;top:6260;width:3035;height:2" coordorigin="8452,6260" coordsize="3035,0" path="m8452,6260l11487,6260e" filled="f" stroked="t" strokeweight=".710263pt" strokecolor="#606060">
                <v:path arrowok="t"/>
              </v:shape>
            </v:group>
            <v:group style="position:absolute;left:331;top:6215;width:2;height:300" coordorigin="331,6215" coordsize="2,300">
              <v:shape style="position:absolute;left:331;top:6215;width:2;height:300" coordorigin="331,6215" coordsize="0,300" path="m331,6515l331,6215e" filled="f" stroked="t" strokeweight=".473508pt" strokecolor="#343434">
                <v:path arrowok="t"/>
              </v:shape>
            </v:group>
            <v:group style="position:absolute;left:2363;top:6498;width:9125;height:2" coordorigin="2363,6498" coordsize="9125,2">
              <v:shape style="position:absolute;left:2363;top:6498;width:9125;height:2" coordorigin="2363,6498" coordsize="9125,0" path="m2363,6498l11487,6498e" filled="f" stroked="t" strokeweight=".710263pt" strokecolor="#606060">
                <v:path arrowok="t"/>
              </v:shape>
            </v:group>
            <v:group style="position:absolute;left:7122;top:6496;width:246;height:2" coordorigin="7122,6496" coordsize="246,2">
              <v:shape style="position:absolute;left:7122;top:6496;width:246;height:2" coordorigin="7122,6496" coordsize="246,0" path="m7122,6496l7368,6496e" filled="f" stroked="t" strokeweight=".473508pt" strokecolor="#2F2F2F">
                <v:path arrowok="t"/>
              </v:shape>
            </v:group>
            <v:group style="position:absolute;left:7796;top:6210;width:2;height:295" coordorigin="7796,6210" coordsize="2,295">
              <v:shape style="position:absolute;left:7796;top:6210;width:2;height:295" coordorigin="7796,6210" coordsize="0,295" path="m7796,6506l7796,6210e" filled="f" stroked="t" strokeweight=".473508pt" strokecolor="#3B3B3B">
                <v:path arrowok="t"/>
              </v:shape>
            </v:group>
            <v:group style="position:absolute;left:322;top:6734;width:975;height:2" coordorigin="322,6734" coordsize="975,2">
              <v:shape style="position:absolute;left:322;top:6734;width:975;height:2" coordorigin="322,6734" coordsize="975,0" path="m322,6734l1297,6734e" filled="f" stroked="t" strokeweight=".710263pt" strokecolor="#606060">
                <v:path arrowok="t"/>
              </v:shape>
            </v:group>
            <v:group style="position:absolute;left:1241;top:6734;width:478;height:2" coordorigin="1241,6734" coordsize="478,2">
              <v:shape style="position:absolute;left:1241;top:6734;width:478;height:2" coordorigin="1241,6734" coordsize="478,0" path="m1241,6734l1719,6734e" filled="f" stroked="t" strokeweight=".473508pt" strokecolor="#484848">
                <v:path arrowok="t"/>
              </v:shape>
            </v:group>
            <v:group style="position:absolute;left:1662;top:6737;width:3864;height:2" coordorigin="1662,6737" coordsize="3864,2">
              <v:shape style="position:absolute;left:1662;top:6737;width:3864;height:2" coordorigin="1662,6737" coordsize="3864,0" path="m1662,6737l5526,6737e" filled="f" stroked="t" strokeweight=".710263pt" strokecolor="#5B5B5B">
                <v:path arrowok="t"/>
              </v:shape>
            </v:group>
            <v:group style="position:absolute;left:2363;top:4051;width:2;height:8031" coordorigin="2363,4051" coordsize="2,8031">
              <v:shape style="position:absolute;left:2363;top:4051;width:2;height:8031" coordorigin="2363,4051" coordsize="0,8031" path="m2363,12082l2363,4051e" filled="f" stroked="t" strokeweight=".710263pt" strokecolor="#4B4B4B">
                <v:path arrowok="t"/>
              </v:shape>
            </v:group>
            <v:group style="position:absolute;left:5469;top:6739;width:492;height:2" coordorigin="5469,6739" coordsize="492,2">
              <v:shape style="position:absolute;left:5469;top:6739;width:492;height:2" coordorigin="5469,6739" coordsize="492,0" path="m5469,6739l5961,6739e" filled="f" stroked="t" strokeweight=".473508pt" strokecolor="#444444">
                <v:path arrowok="t"/>
              </v:shape>
            </v:group>
            <v:group style="position:absolute;left:5905;top:6742;width:5583;height:2" coordorigin="5905,6742" coordsize="5583,2">
              <v:shape style="position:absolute;left:5905;top:6742;width:5583;height:2" coordorigin="5905,6742" coordsize="5583,0" path="m5905,6742l11487,6742e" filled="f" stroked="t" strokeweight=".710263pt" strokecolor="#5B5B5B">
                <v:path arrowok="t"/>
              </v:shape>
            </v:group>
            <v:group style="position:absolute;left:322;top:7201;width:975;height:2" coordorigin="322,7201" coordsize="975,2">
              <v:shape style="position:absolute;left:322;top:7201;width:975;height:2" coordorigin="322,7201" coordsize="975,0" path="m322,7201l1297,7201e" filled="f" stroked="t" strokeweight=".710263pt" strokecolor="#5B5B5B">
                <v:path arrowok="t"/>
              </v:shape>
            </v:group>
            <v:group style="position:absolute;left:1241;top:7201;width:478;height:2" coordorigin="1241,7201" coordsize="478,2">
              <v:shape style="position:absolute;left:1241;top:7201;width:478;height:2" coordorigin="1241,7201" coordsize="478,0" path="m1241,7201l1719,7201e" filled="f" stroked="t" strokeweight=".473508pt" strokecolor="#4B4B4B">
                <v:path arrowok="t"/>
              </v:shape>
            </v:group>
            <v:group style="position:absolute;left:1662;top:7204;width:2931;height:2" coordorigin="1662,7204" coordsize="2931,2">
              <v:shape style="position:absolute;left:1662;top:7204;width:2931;height:2" coordorigin="1662,7204" coordsize="2931,0" path="m1662,7204l4593,7204e" filled="f" stroked="t" strokeweight=".710263pt" strokecolor="#5B5B5B">
                <v:path arrowok="t"/>
              </v:shape>
            </v:group>
            <v:group style="position:absolute;left:4536;top:7206;width:384;height:2" coordorigin="4536,7206" coordsize="384,2">
              <v:shape style="position:absolute;left:4536;top:7206;width:384;height:2" coordorigin="4536,7206" coordsize="384,0" path="m4536,7206l4920,7206e" filled="f" stroked="t" strokeweight=".473508pt" strokecolor="#484848">
                <v:path arrowok="t"/>
              </v:shape>
            </v:group>
            <v:group style="position:absolute;left:4863;top:7209;width:6629;height:2" coordorigin="4863,7209" coordsize="6629,2">
              <v:shape style="position:absolute;left:4863;top:7209;width:6629;height:2" coordorigin="4863,7209" coordsize="6629,0" path="m4863,7209l11492,7209e" filled="f" stroked="t" strokeweight=".710263pt" strokecolor="#5B5B5B">
                <v:path arrowok="t"/>
              </v:shape>
            </v:group>
            <v:group style="position:absolute;left:331;top:7159;width:2;height:310" coordorigin="331,7159" coordsize="2,310">
              <v:shape style="position:absolute;left:331;top:7159;width:2;height:310" coordorigin="331,7159" coordsize="0,310" path="m331,7468l331,7159e" filled="f" stroked="t" strokeweight=".473508pt" strokecolor="#383838">
                <v:path arrowok="t"/>
              </v:shape>
            </v:group>
            <v:group style="position:absolute;left:2368;top:7159;width:2;height:310" coordorigin="2368,7159" coordsize="2,310">
              <v:shape style="position:absolute;left:2368;top:7159;width:2;height:310" coordorigin="2368,7159" coordsize="0,310" path="m2368,7468l2368,7159e" filled="f" stroked="t" strokeweight=".473508pt" strokecolor="#343434">
                <v:path arrowok="t"/>
              </v:shape>
            </v:group>
            <v:group style="position:absolute;left:4903;top:7201;width:2;height:734" coordorigin="4903,7201" coordsize="2,734">
              <v:shape style="position:absolute;left:4903;top:7201;width:2;height:734" coordorigin="4903,7201" coordsize="0,734" path="m4903,7935l4903,7201e" filled="f" stroked="t" strokeweight=".947017pt" strokecolor="#575757">
                <v:path arrowok="t"/>
              </v:shape>
            </v:group>
            <v:group style="position:absolute;left:4891;top:7449;width:3461;height:2" coordorigin="4891,7449" coordsize="3461,2">
              <v:shape style="position:absolute;left:4891;top:7449;width:3461;height:2" coordorigin="4891,7449" coordsize="3461,0" path="m4891,7449l8353,7449e" filled="f" stroked="t" strokeweight=".710263pt" strokecolor="#606060">
                <v:path arrowok="t"/>
              </v:shape>
            </v:group>
            <v:group style="position:absolute;left:8296;top:7449;width:213;height:2" coordorigin="8296,7449" coordsize="213,2">
              <v:shape style="position:absolute;left:8296;top:7449;width:213;height:2" coordorigin="8296,7449" coordsize="213,0" path="m8296,7449l8509,7449e" filled="f" stroked="t" strokeweight=".473508pt" strokecolor="#4B4B4B">
                <v:path arrowok="t"/>
              </v:shape>
            </v:group>
            <v:group style="position:absolute;left:8452;top:7449;width:653;height:2" coordorigin="8452,7449" coordsize="653,2">
              <v:shape style="position:absolute;left:8452;top:7449;width:653;height:2" coordorigin="8452,7449" coordsize="653,0" path="m8452,7449l9106,7449e" filled="f" stroked="t" strokeweight=".947017pt" strokecolor="#676767">
                <v:path arrowok="t"/>
              </v:shape>
            </v:group>
            <v:group style="position:absolute;left:9049;top:7449;width:388;height:2" coordorigin="9049,7449" coordsize="388,2">
              <v:shape style="position:absolute;left:9049;top:7449;width:388;height:2" coordorigin="9049,7449" coordsize="388,0" path="m9049,7449l9437,7449e" filled="f" stroked="t" strokeweight=".473508pt" strokecolor="#444444">
                <v:path arrowok="t"/>
              </v:shape>
            </v:group>
            <v:group style="position:absolute;left:9380;top:7449;width:2107;height:2" coordorigin="9380,7449" coordsize="2107,2">
              <v:shape style="position:absolute;left:9380;top:7449;width:2107;height:2" coordorigin="9380,7449" coordsize="2107,0" path="m9380,7449l11487,7449e" filled="f" stroked="t" strokeweight=".710263pt" strokecolor="#575757">
                <v:path arrowok="t"/>
              </v:shape>
            </v:group>
            <v:group style="position:absolute;left:4896;top:7688;width:6596;height:2" coordorigin="4896,7688" coordsize="6596,2">
              <v:shape style="position:absolute;left:4896;top:7688;width:6596;height:2" coordorigin="4896,7688" coordsize="6596,0" path="m4896,7688l11492,7688e" filled="f" stroked="t" strokeweight=".710263pt" strokecolor="#606060">
                <v:path arrowok="t"/>
              </v:shape>
            </v:group>
            <v:group style="position:absolute;left:322;top:7926;width:1004;height:2" coordorigin="322,7926" coordsize="1004,2">
              <v:shape style="position:absolute;left:322;top:7926;width:1004;height:2" coordorigin="322,7926" coordsize="1004,0" path="m322,7926l1326,7926e" filled="f" stroked="t" strokeweight=".710263pt" strokecolor="#606060">
                <v:path arrowok="t"/>
              </v:shape>
            </v:group>
            <v:group style="position:absolute;left:1241;top:7926;width:478;height:2" coordorigin="1241,7926" coordsize="478,2">
              <v:shape style="position:absolute;left:1241;top:7926;width:478;height:2" coordorigin="1241,7926" coordsize="478,0" path="m1241,7926l1719,7926e" filled="f" stroked="t" strokeweight=".473508pt" strokecolor="#444444">
                <v:path arrowok="t"/>
              </v:shape>
            </v:group>
            <v:group style="position:absolute;left:1662;top:7928;width:9825;height:2" coordorigin="1662,7928" coordsize="9825,2">
              <v:shape style="position:absolute;left:1662;top:7928;width:9825;height:2" coordorigin="1662,7928" coordsize="9825,0" path="m1662,7928l11487,7928e" filled="f" stroked="t" strokeweight=".710263pt" strokecolor="#5B5B5B">
                <v:path arrowok="t"/>
              </v:shape>
            </v:group>
            <v:group style="position:absolute;left:11483;top:7664;width:2;height:291" coordorigin="11483,7664" coordsize="2,291">
              <v:shape style="position:absolute;left:11483;top:7664;width:2;height:291" coordorigin="11483,7664" coordsize="0,291" path="m11483,7954l11483,7664e" filled="f" stroked="t" strokeweight=".473508pt" strokecolor="#444444">
                <v:path arrowok="t"/>
              </v:shape>
            </v:group>
            <v:group style="position:absolute;left:331;top:8136;width:2;height:624" coordorigin="331,8136" coordsize="2,624">
              <v:shape style="position:absolute;left:331;top:8136;width:2;height:624" coordorigin="331,8136" coordsize="0,624" path="m331,8760l331,8136e" filled="f" stroked="t" strokeweight=".473508pt" strokecolor="#3F3F3F">
                <v:path arrowok="t"/>
              </v:shape>
            </v:group>
            <v:group style="position:absolute;left:322;top:8734;width:6856;height:2" coordorigin="322,8734" coordsize="6856,2">
              <v:shape style="position:absolute;left:322;top:8734;width:6856;height:2" coordorigin="322,8734" coordsize="6856,0" path="m322,8734l7178,8734e" filled="f" stroked="t" strokeweight=".710263pt" strokecolor="#5B5B5B">
                <v:path arrowok="t"/>
              </v:shape>
            </v:group>
            <v:group style="position:absolute;left:7122;top:8736;width:246;height:2" coordorigin="7122,8736" coordsize="246,2">
              <v:shape style="position:absolute;left:7122;top:8736;width:246;height:2" coordorigin="7122,8736" coordsize="246,0" path="m7122,8736l7368,8736e" filled="f" stroked="t" strokeweight=".473508pt" strokecolor="#343434">
                <v:path arrowok="t"/>
              </v:shape>
            </v:group>
            <v:group style="position:absolute;left:7311;top:8736;width:1795;height:2" coordorigin="7311,8736" coordsize="1795,2">
              <v:shape style="position:absolute;left:7311;top:8736;width:1795;height:2" coordorigin="7311,8736" coordsize="1795,0" path="m7311,8736l9106,8736e" filled="f" stroked="t" strokeweight=".710263pt" strokecolor="#5B5B5B">
                <v:path arrowok="t"/>
              </v:shape>
            </v:group>
            <v:group style="position:absolute;left:9049;top:8736;width:388;height:2" coordorigin="9049,8736" coordsize="388,2">
              <v:shape style="position:absolute;left:9049;top:8736;width:388;height:2" coordorigin="9049,8736" coordsize="388,0" path="m9049,8736l9437,8736e" filled="f" stroked="t" strokeweight=".473508pt" strokecolor="#484848">
                <v:path arrowok="t"/>
              </v:shape>
            </v:group>
            <v:group style="position:absolute;left:9319;top:8736;width:2169;height:2" coordorigin="9319,8736" coordsize="2169,2">
              <v:shape style="position:absolute;left:9319;top:8736;width:2169;height:2" coordorigin="9319,8736" coordsize="2169,0" path="m9319,8736l11487,8736e" filled="f" stroked="t" strokeweight=".710263pt" strokecolor="#606060">
                <v:path arrowok="t"/>
              </v:shape>
            </v:group>
            <v:group style="position:absolute;left:11487;top:8965;width:2;height:291" coordorigin="11487,8965" coordsize="2,291">
              <v:shape style="position:absolute;left:11487;top:8965;width:2;height:291" coordorigin="11487,8965" coordsize="0,291" path="m11487,9256l11487,8965e" filled="f" stroked="t" strokeweight=".473508pt" strokecolor="#4B4B4B">
                <v:path arrowok="t"/>
              </v:shape>
            </v:group>
            <v:group style="position:absolute;left:327;top:9575;width:999;height:2" coordorigin="327,9575" coordsize="999,2">
              <v:shape style="position:absolute;left:327;top:9575;width:999;height:2" coordorigin="327,9575" coordsize="999,0" path="m327,9575l1326,9575e" filled="f" stroked="t" strokeweight=".710263pt" strokecolor="#646464">
                <v:path arrowok="t"/>
              </v:shape>
            </v:group>
            <v:group style="position:absolute;left:331;top:9198;width:2;height:405" coordorigin="331,9198" coordsize="2,405">
              <v:shape style="position:absolute;left:331;top:9198;width:2;height:405" coordorigin="331,9198" coordsize="0,405" path="m331,9604l331,9198e" filled="f" stroked="t" strokeweight=".473508pt" strokecolor="#383838">
                <v:path arrowok="t"/>
              </v:shape>
            </v:group>
            <v:group style="position:absolute;left:1241;top:9575;width:478;height:2" coordorigin="1241,9575" coordsize="478,2">
              <v:shape style="position:absolute;left:1241;top:9575;width:478;height:2" coordorigin="1241,9575" coordsize="478,0" path="m1241,9575l1719,9575e" filled="f" stroked="t" strokeweight=".473508pt" strokecolor="#484848">
                <v:path arrowok="t"/>
              </v:shape>
            </v:group>
            <v:group style="position:absolute;left:1662;top:9577;width:9835;height:2" coordorigin="1662,9577" coordsize="9835,2">
              <v:shape style="position:absolute;left:1662;top:9577;width:9835;height:2" coordorigin="1662,9577" coordsize="9835,0" path="m1662,9577l11497,9577e" filled="f" stroked="t" strokeweight=".710263pt" strokecolor="#5B5B5B">
                <v:path arrowok="t"/>
              </v:shape>
            </v:group>
            <v:group style="position:absolute;left:322;top:9816;width:4271;height:2" coordorigin="322,9816" coordsize="4271,2">
              <v:shape style="position:absolute;left:322;top:9816;width:4271;height:2" coordorigin="322,9816" coordsize="4271,0" path="m322,9816l4593,9816e" filled="f" stroked="t" strokeweight=".710263pt" strokecolor="#5B5B5B">
                <v:path arrowok="t"/>
              </v:shape>
            </v:group>
            <v:group style="position:absolute;left:4536;top:9818;width:384;height:2" coordorigin="4536,9818" coordsize="384,2">
              <v:shape style="position:absolute;left:4536;top:9818;width:384;height:2" coordorigin="4536,9818" coordsize="384,0" path="m4536,9818l4920,9818e" filled="f" stroked="t" strokeweight=".473508pt" strokecolor="#4B4B4B">
                <v:path arrowok="t"/>
              </v:shape>
            </v:group>
            <v:group style="position:absolute;left:4863;top:9820;width:4266;height:2" coordorigin="4863,9820" coordsize="4266,2">
              <v:shape style="position:absolute;left:4863;top:9820;width:4266;height:2" coordorigin="4863,9820" coordsize="4266,0" path="m4863,9820l9129,9820e" filled="f" stroked="t" strokeweight=".710263pt" strokecolor="#606060">
                <v:path arrowok="t"/>
              </v:shape>
            </v:group>
            <v:group style="position:absolute;left:7335;top:9570;width:2;height:257" coordorigin="7335,9570" coordsize="2,257">
              <v:shape style="position:absolute;left:7335;top:9570;width:2;height:257" coordorigin="7335,9570" coordsize="0,257" path="m7335,9828l7335,9570e" filled="f" stroked="t" strokeweight=".473508pt" strokecolor="#383838">
                <v:path arrowok="t"/>
              </v:shape>
            </v:group>
            <v:group style="position:absolute;left:9049;top:9823;width:388;height:2" coordorigin="9049,9823" coordsize="388,2">
              <v:shape style="position:absolute;left:9049;top:9823;width:388;height:2" coordorigin="9049,9823" coordsize="388,0" path="m9049,9823l9437,9823e" filled="f" stroked="t" strokeweight=".473508pt" strokecolor="#444444">
                <v:path arrowok="t"/>
              </v:shape>
            </v:group>
            <v:group style="position:absolute;left:9380;top:9820;width:2117;height:2" coordorigin="9380,9820" coordsize="2117,2">
              <v:shape style="position:absolute;left:9380;top:9820;width:2117;height:2" coordorigin="9380,9820" coordsize="2117,0" path="m9380,9820l11497,9820e" filled="f" stroked="t" strokeweight=".710263pt" strokecolor="#5B5B5B">
                <v:path arrowok="t"/>
              </v:shape>
            </v:group>
            <v:group style="position:absolute;left:322;top:10056;width:4271;height:2" coordorigin="322,10056" coordsize="4271,2">
              <v:shape style="position:absolute;left:322;top:10056;width:4271;height:2" coordorigin="322,10056" coordsize="4271,0" path="m322,10056l4593,10056e" filled="f" stroked="t" strokeweight=".710263pt" strokecolor="#5B5B5B">
                <v:path arrowok="t"/>
              </v:shape>
            </v:group>
            <v:group style="position:absolute;left:4536;top:10056;width:384;height:2" coordorigin="4536,10056" coordsize="384,2">
              <v:shape style="position:absolute;left:4536;top:10056;width:384;height:2" coordorigin="4536,10056" coordsize="384,0" path="m4536,10056l4920,10056e" filled="f" stroked="t" strokeweight=".473508pt" strokecolor="#484848">
                <v:path arrowok="t"/>
              </v:shape>
            </v:group>
            <v:group style="position:absolute;left:4863;top:10059;width:3490;height:2" coordorigin="4863,10059" coordsize="3490,2">
              <v:shape style="position:absolute;left:4863;top:10059;width:3490;height:2" coordorigin="4863,10059" coordsize="3490,0" path="m4863,10059l8353,10059e" filled="f" stroked="t" strokeweight=".710263pt" strokecolor="#606060">
                <v:path arrowok="t"/>
              </v:shape>
            </v:group>
            <v:group style="position:absolute;left:8296;top:10061;width:213;height:2" coordorigin="8296,10061" coordsize="213,2">
              <v:shape style="position:absolute;left:8296;top:10061;width:213;height:2" coordorigin="8296,10061" coordsize="213,0" path="m8296,10061l8509,10061e" filled="f" stroked="t" strokeweight=".473508pt" strokecolor="#484848">
                <v:path arrowok="t"/>
              </v:shape>
            </v:group>
            <v:group style="position:absolute;left:8452;top:10061;width:653;height:2" coordorigin="8452,10061" coordsize="653,2">
              <v:shape style="position:absolute;left:8452;top:10061;width:653;height:2" coordorigin="8452,10061" coordsize="653,0" path="m8452,10061l9106,10061e" filled="f" stroked="t" strokeweight=".710263pt" strokecolor="#646464">
                <v:path arrowok="t"/>
              </v:shape>
            </v:group>
            <v:group style="position:absolute;left:9049;top:10061;width:388;height:2" coordorigin="9049,10061" coordsize="388,2">
              <v:shape style="position:absolute;left:9049;top:10061;width:388;height:2" coordorigin="9049,10061" coordsize="388,0" path="m9049,10061l9437,10061e" filled="f" stroked="t" strokeweight=".473508pt" strokecolor="#3B3B3B">
                <v:path arrowok="t"/>
              </v:shape>
            </v:group>
            <v:group style="position:absolute;left:9380;top:10061;width:2112;height:2" coordorigin="9380,10061" coordsize="2112,2">
              <v:shape style="position:absolute;left:9380;top:10061;width:2112;height:2" coordorigin="9380,10061" coordsize="2112,0" path="m9380,10061l11492,10061e" filled="f" stroked="t" strokeweight=".710263pt" strokecolor="#676767">
                <v:path arrowok="t"/>
              </v:shape>
            </v:group>
            <v:group style="position:absolute;left:11487;top:10013;width:2;height:310" coordorigin="11487,10013" coordsize="2,310">
              <v:shape style="position:absolute;left:11487;top:10013;width:2;height:310" coordorigin="11487,10013" coordsize="0,310" path="m11487,10323l11487,10013e" filled="f" stroked="t" strokeweight=".473508pt" strokecolor="#3B3B3B">
                <v:path arrowok="t"/>
              </v:shape>
            </v:group>
            <v:group style="position:absolute;left:327;top:10533;width:4266;height:2" coordorigin="327,10533" coordsize="4266,2">
              <v:shape style="position:absolute;left:327;top:10533;width:4266;height:2" coordorigin="327,10533" coordsize="4266,0" path="m327,10533l4593,10533e" filled="f" stroked="t" strokeweight=".710263pt" strokecolor="#5B5B5B">
                <v:path arrowok="t"/>
              </v:shape>
            </v:group>
            <v:group style="position:absolute;left:4536;top:10533;width:384;height:2" coordorigin="4536,10533" coordsize="384,2">
              <v:shape style="position:absolute;left:4536;top:10533;width:384;height:2" coordorigin="4536,10533" coordsize="384,0" path="m4536,10533l4920,10533e" filled="f" stroked="t" strokeweight=".473508pt" strokecolor="#484848">
                <v:path arrowok="t"/>
              </v:shape>
            </v:group>
            <v:group style="position:absolute;left:4863;top:10535;width:3490;height:2" coordorigin="4863,10535" coordsize="3490,2">
              <v:shape style="position:absolute;left:4863;top:10535;width:3490;height:2" coordorigin="4863,10535" coordsize="3490,0" path="m4863,10535l8353,10535e" filled="f" stroked="t" strokeweight=".710263pt" strokecolor="#5B5B5B">
                <v:path arrowok="t"/>
              </v:shape>
            </v:group>
            <v:group style="position:absolute;left:8296;top:10538;width:213;height:2" coordorigin="8296,10538" coordsize="213,2">
              <v:shape style="position:absolute;left:8296;top:10538;width:213;height:2" coordorigin="8296,10538" coordsize="213,0" path="m8296,10538l8509,10538e" filled="f" stroked="t" strokeweight=".473508pt" strokecolor="#444444">
                <v:path arrowok="t"/>
              </v:shape>
            </v:group>
            <v:group style="position:absolute;left:8452;top:10535;width:3045;height:2" coordorigin="8452,10535" coordsize="3045,2">
              <v:shape style="position:absolute;left:8452;top:10535;width:3045;height:2" coordorigin="8452,10535" coordsize="3045,0" path="m8452,10535l11497,10535e" filled="f" stroked="t" strokeweight=".710263pt" strokecolor="#5B5B5B">
                <v:path arrowok="t"/>
              </v:shape>
            </v:group>
            <v:group style="position:absolute;left:862;top:10771;width:3731;height:2" coordorigin="862,10771" coordsize="3731,2">
              <v:shape style="position:absolute;left:862;top:10771;width:3731;height:2" coordorigin="862,10771" coordsize="3731,0" path="m862,10771l4593,10771e" filled="f" stroked="t" strokeweight=".710263pt" strokecolor="#5B5B5B">
                <v:path arrowok="t"/>
              </v:shape>
            </v:group>
            <v:group style="position:absolute;left:336;top:10490;width:2;height:305" coordorigin="336,10490" coordsize="2,305">
              <v:shape style="position:absolute;left:336;top:10490;width:2;height:305" coordorigin="336,10490" coordsize="0,305" path="m336,10795l336,10490e" filled="f" stroked="t" strokeweight=".473508pt" strokecolor="#444444">
                <v:path arrowok="t"/>
              </v:shape>
            </v:group>
            <v:group style="position:absolute;left:2372;top:10490;width:2;height:305" coordorigin="2372,10490" coordsize="2,305">
              <v:shape style="position:absolute;left:2372;top:10490;width:2;height:305" coordorigin="2372,10490" coordsize="0,305" path="m2372,10795l2372,10490e" filled="f" stroked="t" strokeweight=".710263pt" strokecolor="#3B3B3B">
                <v:path arrowok="t"/>
              </v:shape>
            </v:group>
            <v:group style="position:absolute;left:4536;top:10771;width:384;height:2" coordorigin="4536,10771" coordsize="384,2">
              <v:shape style="position:absolute;left:4536;top:10771;width:384;height:2" coordorigin="4536,10771" coordsize="384,0" path="m4536,10771l4920,10771e" filled="f" stroked="t" strokeweight=".473508pt" strokecolor="#484848">
                <v:path arrowok="t"/>
              </v:shape>
            </v:group>
            <v:group style="position:absolute;left:4863;top:10774;width:4243;height:2" coordorigin="4863,10774" coordsize="4243,2">
              <v:shape style="position:absolute;left:4863;top:10774;width:4243;height:2" coordorigin="4863,10774" coordsize="4243,0" path="m4863,10774l9106,10774e" filled="f" stroked="t" strokeweight=".710263pt" strokecolor="#646464">
                <v:path arrowok="t"/>
              </v:shape>
            </v:group>
            <v:group style="position:absolute;left:7344;top:10533;width:2;height:581" coordorigin="7344,10533" coordsize="2,581">
              <v:shape style="position:absolute;left:7344;top:10533;width:2;height:581" coordorigin="7344,10533" coordsize="0,581" path="m7344,11114l7344,10533e" filled="f" stroked="t" strokeweight=".947017pt" strokecolor="#575757">
                <v:path arrowok="t"/>
              </v:shape>
            </v:group>
            <v:group style="position:absolute;left:9049;top:10776;width:388;height:2" coordorigin="9049,10776" coordsize="388,2">
              <v:shape style="position:absolute;left:9049;top:10776;width:388;height:2" coordorigin="9049,10776" coordsize="388,0" path="m9049,10776l9437,10776e" filled="f" stroked="t" strokeweight=".473508pt" strokecolor="#444444">
                <v:path arrowok="t"/>
              </v:shape>
            </v:group>
            <v:group style="position:absolute;left:9380;top:10776;width:2117;height:2" coordorigin="9380,10776" coordsize="2117,2">
              <v:shape style="position:absolute;left:9380;top:10776;width:2117;height:2" coordorigin="9380,10776" coordsize="2117,0" path="m9380,10776l11497,10776e" filled="f" stroked="t" strokeweight=".710263pt" strokecolor="#676767">
                <v:path arrowok="t"/>
              </v:shape>
            </v:group>
            <v:group style="position:absolute;left:336;top:10724;width:2;height:319" coordorigin="336,10724" coordsize="2,319">
              <v:shape style="position:absolute;left:336;top:10724;width:2;height:319" coordorigin="336,10724" coordsize="0,319" path="m336,11043l336,10724e" filled="f" stroked="t" strokeweight=".473508pt" strokecolor="#2B2B2B">
                <v:path arrowok="t"/>
              </v:shape>
            </v:group>
            <v:group style="position:absolute;left:1695;top:10762;width:2;height:91" coordorigin="1695,10762" coordsize="2,91">
              <v:shape style="position:absolute;left:1695;top:10762;width:2;height:91" coordorigin="1695,10762" coordsize="0,91" path="m1695,10852l1695,10762e" filled="f" stroked="t" strokeweight=".947017pt" strokecolor="#484848">
                <v:path arrowok="t"/>
              </v:shape>
            </v:group>
            <v:group style="position:absolute;left:2372;top:10724;width:2;height:319" coordorigin="2372,10724" coordsize="2,319">
              <v:shape style="position:absolute;left:2372;top:10724;width:2;height:319" coordorigin="2372,10724" coordsize="0,319" path="m2372,11043l2372,10724e" filled="f" stroked="t" strokeweight=".710263pt" strokecolor="#2F2F2F">
                <v:path arrowok="t"/>
              </v:shape>
            </v:group>
            <v:group style="position:absolute;left:331;top:11017;width:6847;height:2" coordorigin="331,11017" coordsize="6847,2">
              <v:shape style="position:absolute;left:331;top:11017;width:6847;height:2" coordorigin="331,11017" coordsize="6847,0" path="m331,11017l7178,11017e" filled="f" stroked="t" strokeweight=".710263pt" strokecolor="#5B5B5B">
                <v:path arrowok="t"/>
              </v:shape>
            </v:group>
            <v:group style="position:absolute;left:7122;top:11014;width:256;height:2" coordorigin="7122,11014" coordsize="256,2">
              <v:shape style="position:absolute;left:7122;top:11014;width:256;height:2" coordorigin="7122,11014" coordsize="256,0" path="m7122,11014l7377,11014e" filled="f" stroked="t" strokeweight=".473508pt" strokecolor="#3F3F3F">
                <v:path arrowok="t"/>
              </v:shape>
            </v:group>
            <v:group style="position:absolute;left:7306;top:11017;width:4195;height:2" coordorigin="7306,11017" coordsize="4195,2">
              <v:shape style="position:absolute;left:7306;top:11017;width:4195;height:2" coordorigin="7306,11017" coordsize="4195,0" path="m7306,11017l11502,11017e" filled="f" stroked="t" strokeweight=".710263pt" strokecolor="#646464">
                <v:path arrowok="t"/>
              </v:shape>
            </v:group>
            <v:group style="position:absolute;left:341;top:10971;width:2;height:4814" coordorigin="341,10971" coordsize="2,4814">
              <v:shape style="position:absolute;left:341;top:10971;width:2;height:4814" coordorigin="341,10971" coordsize="0,4814" path="m341,15785l341,10971e" filled="f" stroked="t" strokeweight=".710263pt" strokecolor="#545454">
                <v:path arrowok="t"/>
              </v:shape>
            </v:group>
            <v:group style="position:absolute;left:1276;top:10971;width:2;height:987" coordorigin="1276,10971" coordsize="2,987">
              <v:shape style="position:absolute;left:1276;top:10971;width:2;height:987" coordorigin="1276,10971" coordsize="0,987" path="m1276,11958l1276,10971e" filled="f" stroked="t" strokeweight=".710263pt" strokecolor="#646464">
                <v:path arrowok="t"/>
              </v:shape>
            </v:group>
            <v:group style="position:absolute;left:1700;top:10881;width:2;height:696" coordorigin="1700,10881" coordsize="2,696">
              <v:shape style="position:absolute;left:1700;top:10881;width:2;height:696" coordorigin="1700,10881" coordsize="0,696" path="m1700,11577l1700,10881e" filled="f" stroked="t" strokeweight=".947017pt" strokecolor="#545454">
                <v:path arrowok="t"/>
              </v:shape>
            </v:group>
            <v:group style="position:absolute;left:7351;top:10971;width:2;height:987" coordorigin="7351,10971" coordsize="2,987">
              <v:shape style="position:absolute;left:7351;top:10971;width:2;height:987" coordorigin="7351,10971" coordsize="0,987" path="m7351,11958l7351,10971e" filled="f" stroked="t" strokeweight=".473508pt" strokecolor="#3F3F3F">
                <v:path arrowok="t"/>
              </v:shape>
            </v:group>
            <v:group style="position:absolute;left:1698;top:11472;width:2;height:300" coordorigin="1698,11472" coordsize="2,300">
              <v:shape style="position:absolute;left:1698;top:11472;width:2;height:300" coordorigin="1698,11472" coordsize="0,300" path="m1698,11772l1698,11472e" filled="f" stroked="t" strokeweight=".473508pt" strokecolor="#3F3F3F">
                <v:path arrowok="t"/>
              </v:shape>
            </v:group>
            <v:group style="position:absolute;left:2377;top:11076;width:2;height:1134" coordorigin="2377,11076" coordsize="2,1134">
              <v:shape style="position:absolute;left:2377;top:11076;width:2;height:1134" coordorigin="2377,11076" coordsize="0,1134" path="m2377,12211l2377,11076e" filled="f" stroked="t" strokeweight=".710263pt" strokecolor="#545454">
                <v:path arrowok="t"/>
              </v:shape>
            </v:group>
            <v:group style="position:absolute;left:11492;top:11472;width:2;height:300" coordorigin="11492,11472" coordsize="2,300">
              <v:shape style="position:absolute;left:11492;top:11472;width:2;height:300" coordorigin="11492,11472" coordsize="0,300" path="m11492,11772l11492,11472e" filled="f" stroked="t" strokeweight=".473508pt" strokecolor="#343434">
                <v:path arrowok="t"/>
              </v:shape>
            </v:group>
            <v:group style="position:absolute;left:336;top:11715;width:2;height:243" coordorigin="336,11715" coordsize="2,243">
              <v:shape style="position:absolute;left:336;top:11715;width:2;height:243" coordorigin="336,11715" coordsize="0,243" path="m336,11958l336,11715e" filled="f" stroked="t" strokeweight=".473508pt" strokecolor="#2F2F2F">
                <v:path arrowok="t"/>
              </v:shape>
            </v:group>
            <v:group style="position:absolute;left:1700;top:11715;width:2;height:243" coordorigin="1700,11715" coordsize="2,243">
              <v:shape style="position:absolute;left:1700;top:11715;width:2;height:243" coordorigin="1700,11715" coordsize="0,243" path="m1700,11958l1700,11715e" filled="f" stroked="t" strokeweight=".473508pt" strokecolor="#232323">
                <v:path arrowok="t"/>
              </v:shape>
            </v:group>
            <v:group style="position:absolute;left:11492;top:11715;width:2;height:243" coordorigin="11492,11715" coordsize="2,243">
              <v:shape style="position:absolute;left:11492;top:11715;width:2;height:243" coordorigin="11492,11715" coordsize="0,243" path="m11492,11958l11492,11715e" filled="f" stroked="t" strokeweight=".473508pt" strokecolor="#484848">
                <v:path arrowok="t"/>
              </v:shape>
            </v:group>
            <v:group style="position:absolute;left:1276;top:11901;width:2;height:310" coordorigin="1276,11901" coordsize="2,310">
              <v:shape style="position:absolute;left:1276;top:11901;width:2;height:310" coordorigin="1276,11901" coordsize="0,310" path="m1276,12211l1276,11901e" filled="f" stroked="t" strokeweight=".473508pt" strokecolor="#4B4B4B">
                <v:path arrowok="t"/>
              </v:shape>
            </v:group>
            <v:group style="position:absolute;left:1702;top:11901;width:2;height:310" coordorigin="1702,11901" coordsize="2,310">
              <v:shape style="position:absolute;left:1702;top:11901;width:2;height:310" coordorigin="1702,11901" coordsize="0,310" path="m1702,12211l1702,11901e" filled="f" stroked="t" strokeweight=".473508pt" strokecolor="#444444">
                <v:path arrowok="t"/>
              </v:shape>
            </v:group>
            <v:group style="position:absolute;left:7354;top:11901;width:2;height:734" coordorigin="7354,11901" coordsize="2,734">
              <v:shape style="position:absolute;left:7354;top:11901;width:2;height:734" coordorigin="7354,11901" coordsize="0,734" path="m7354,12635l7354,11901e" filled="f" stroked="t" strokeweight=".947017pt" strokecolor="#5B5B5B">
                <v:path arrowok="t"/>
              </v:shape>
            </v:group>
            <v:group style="position:absolute;left:11492;top:11896;width:2;height:1149" coordorigin="11492,11896" coordsize="2,1149">
              <v:shape style="position:absolute;left:11492;top:11896;width:2;height:1149" coordorigin="11492,11896" coordsize="0,1149" path="m11492,13045l11492,11896e" filled="f" stroked="t" strokeweight=".710263pt" strokecolor="#606060">
                <v:path arrowok="t"/>
              </v:shape>
            </v:group>
            <v:group style="position:absolute;left:341;top:12153;width:2;height:281" coordorigin="341,12153" coordsize="2,281">
              <v:shape style="position:absolute;left:341;top:12153;width:2;height:281" coordorigin="341,12153" coordsize="0,281" path="m341,12435l341,12153e" filled="f" stroked="t" strokeweight=".473508pt" strokecolor="#2B2B2B">
                <v:path arrowok="t"/>
              </v:shape>
            </v:group>
            <v:group style="position:absolute;left:1278;top:12153;width:2;height:281" coordorigin="1278,12153" coordsize="2,281">
              <v:shape style="position:absolute;left:1278;top:12153;width:2;height:281" coordorigin="1278,12153" coordsize="0,281" path="m1278,12435l1278,12153e" filled="f" stroked="t" strokeweight=".473508pt" strokecolor="#343434">
                <v:path arrowok="t"/>
              </v:shape>
            </v:group>
            <v:group style="position:absolute;left:1278;top:12377;width:2;height:872" coordorigin="1278,12377" coordsize="2,872">
              <v:shape style="position:absolute;left:1278;top:12377;width:2;height:872" coordorigin="1278,12377" coordsize="0,872" path="m1278,13250l1278,12377e" filled="f" stroked="t" strokeweight=".947017pt" strokecolor="#676767">
                <v:path arrowok="t"/>
              </v:shape>
            </v:group>
            <v:group style="position:absolute;left:1702;top:12063;width:2;height:739" coordorigin="1702,12063" coordsize="2,739">
              <v:shape style="position:absolute;left:1702;top:12063;width:2;height:739" coordorigin="1702,12063" coordsize="0,739" path="m1702,12802l1702,12063e" filled="f" stroked="t" strokeweight=".947017pt" strokecolor="#575757">
                <v:path arrowok="t"/>
              </v:shape>
            </v:group>
            <v:group style="position:absolute;left:2375;top:12296;width:2;height:815" coordorigin="2375,12296" coordsize="2,815">
              <v:shape style="position:absolute;left:2375;top:12296;width:2;height:815" coordorigin="2375,12296" coordsize="0,815" path="m2375,13111l2375,12296e" filled="f" stroked="t" strokeweight=".947017pt" strokecolor="#606060">
                <v:path arrowok="t"/>
              </v:shape>
            </v:group>
            <v:group style="position:absolute;left:7354;top:12578;width:2;height:224" coordorigin="7354,12578" coordsize="2,224">
              <v:shape style="position:absolute;left:7354;top:12578;width:2;height:224" coordorigin="7354,12578" coordsize="0,224" path="m7354,12802l7354,12578e" filled="f" stroked="t" strokeweight=".473508pt" strokecolor="#282828">
                <v:path arrowok="t"/>
              </v:shape>
            </v:group>
            <v:group style="position:absolute;left:1700;top:12744;width:2;height:272" coordorigin="1700,12744" coordsize="2,272">
              <v:shape style="position:absolute;left:1700;top:12744;width:2;height:272" coordorigin="1700,12744" coordsize="0,272" path="m1700,13016l1700,12744e" filled="f" stroked="t" strokeweight=".473508pt" strokecolor="#2B2B2B">
                <v:path arrowok="t"/>
              </v:shape>
            </v:group>
            <v:group style="position:absolute;left:7356;top:12744;width:2;height:357" coordorigin="7356,12744" coordsize="2,357">
              <v:shape style="position:absolute;left:7356;top:12744;width:2;height:357" coordorigin="7356,12744" coordsize="0,357" path="m7356,13102l7356,12744e" filled="f" stroked="t" strokeweight=".710263pt" strokecolor="#484848">
                <v:path arrowok="t"/>
              </v:shape>
            </v:group>
            <v:group style="position:absolute;left:331;top:13092;width:2050;height:2" coordorigin="331,13092" coordsize="2050,2">
              <v:shape style="position:absolute;left:331;top:13092;width:2050;height:2" coordorigin="331,13092" coordsize="2050,0" path="m331,13092l2382,13092e" filled="f" stroked="t" strokeweight=".710263pt" strokecolor="#646464">
                <v:path arrowok="t"/>
              </v:shape>
            </v:group>
            <v:group style="position:absolute;left:1236;top:13092;width:492;height:2" coordorigin="1236,13092" coordsize="492,2">
              <v:shape style="position:absolute;left:1236;top:13092;width:492;height:2" coordorigin="1236,13092" coordsize="492,0" path="m1236,13092l1728,13092e" filled="f" stroked="t" strokeweight=".473508pt" strokecolor="#4B4B4B">
                <v:path arrowok="t"/>
              </v:shape>
            </v:group>
            <v:group style="position:absolute;left:11497;top:12935;width:2;height:315" coordorigin="11497,12935" coordsize="2,315">
              <v:shape style="position:absolute;left:11497;top:12935;width:2;height:315" coordorigin="11497,12935" coordsize="0,315" path="m11497,13250l11497,12935e" filled="f" stroked="t" strokeweight=".473508pt" strokecolor="#484848">
                <v:path arrowok="t"/>
              </v:shape>
            </v:group>
            <v:group style="position:absolute;left:343;top:13040;width:2;height:210" coordorigin="343,13040" coordsize="2,210">
              <v:shape style="position:absolute;left:343;top:13040;width:2;height:210" coordorigin="343,13040" coordsize="0,210" path="m343,13250l343,13040e" filled="f" stroked="t" strokeweight=".473508pt" strokecolor="#484848">
                <v:path arrowok="t"/>
              </v:shape>
            </v:group>
            <v:group style="position:absolute;left:1702;top:12954;width:2;height:1072" coordorigin="1702,12954" coordsize="2,1072">
              <v:shape style="position:absolute;left:1702;top:12954;width:2;height:1072" coordorigin="1702,12954" coordsize="0,1072" path="m1702,14026l1702,12954e" filled="f" stroked="t" strokeweight=".947017pt" strokecolor="#575757">
                <v:path arrowok="t"/>
              </v:shape>
            </v:group>
            <v:group style="position:absolute;left:2377;top:13040;width:2;height:210" coordorigin="2377,13040" coordsize="2,210">
              <v:shape style="position:absolute;left:2377;top:13040;width:2;height:210" coordorigin="2377,13040" coordsize="0,210" path="m2377,13250l2377,13040e" filled="f" stroked="t" strokeweight=".473508pt" strokecolor="#3F3F3F">
                <v:path arrowok="t"/>
              </v:shape>
            </v:group>
            <v:group style="position:absolute;left:341;top:13192;width:2;height:295" coordorigin="341,13192" coordsize="2,295">
              <v:shape style="position:absolute;left:341;top:13192;width:2;height:295" coordorigin="341,13192" coordsize="0,295" path="m341,13488l341,13192e" filled="f" stroked="t" strokeweight=".473508pt" strokecolor="#232323">
                <v:path arrowok="t"/>
              </v:shape>
            </v:group>
            <v:group style="position:absolute;left:1278;top:13192;width:2;height:295" coordorigin="1278,13192" coordsize="2,295">
              <v:shape style="position:absolute;left:1278;top:13192;width:2;height:295" coordorigin="1278,13192" coordsize="0,295" path="m1278,13488l1278,13192e" filled="f" stroked="t" strokeweight=".473508pt" strokecolor="#2F2F2F">
                <v:path arrowok="t"/>
              </v:shape>
            </v:group>
            <v:group style="position:absolute;left:2377;top:13192;width:2;height:295" coordorigin="2377,13192" coordsize="2,295">
              <v:shape style="position:absolute;left:2377;top:13192;width:2;height:295" coordorigin="2377,13192" coordsize="0,295" path="m2377,13488l2377,13192e" filled="f" stroked="t" strokeweight=".473508pt" strokecolor="#2B2B2B">
                <v:path arrowok="t"/>
              </v:shape>
            </v:group>
            <v:group style="position:absolute;left:7358;top:12911;width:2;height:2335" coordorigin="7358,12911" coordsize="2,2335">
              <v:shape style="position:absolute;left:7358;top:12911;width:2;height:2335" coordorigin="7358,12911" coordsize="0,2335" path="m7358,15246l7358,12911e" filled="f" stroked="t" strokeweight=".710263pt" strokecolor="#545457">
                <v:path arrowok="t"/>
              </v:shape>
            </v:group>
            <v:group style="position:absolute;left:11494;top:13192;width:2;height:720" coordorigin="11494,13192" coordsize="2,720">
              <v:shape style="position:absolute;left:11494;top:13192;width:2;height:720" coordorigin="11494,13192" coordsize="0,720" path="m11494,13912l11494,13192e" filled="f" stroked="t" strokeweight=".947017pt" strokecolor="#6B6B6B">
                <v:path arrowok="t"/>
              </v:shape>
            </v:group>
            <v:group style="position:absolute;left:1281;top:13431;width:2;height:205" coordorigin="1281,13431" coordsize="2,205">
              <v:shape style="position:absolute;left:1281;top:13431;width:2;height:205" coordorigin="1281,13431" coordsize="0,205" path="m1281,13636l1281,13431e" filled="f" stroked="t" strokeweight=".710263pt" strokecolor="#4B4B4B">
                <v:path arrowok="t"/>
              </v:shape>
            </v:group>
            <v:group style="position:absolute;left:2375;top:13431;width:2;height:2354" coordorigin="2375,13431" coordsize="2,2354">
              <v:shape style="position:absolute;left:2375;top:13431;width:2;height:2354" coordorigin="2375,13431" coordsize="0,2354" path="m2375,15785l2375,13431e" filled="f" stroked="t" strokeweight=".710263pt" strokecolor="#48484B">
                <v:path arrowok="t"/>
              </v:shape>
            </v:group>
            <v:group style="position:absolute;left:1281;top:13531;width:2;height:825" coordorigin="1281,13531" coordsize="2,825">
              <v:shape style="position:absolute;left:1281;top:13531;width:2;height:825" coordorigin="1281,13531" coordsize="0,825" path="m1281,14355l1281,13531e" filled="f" stroked="t" strokeweight=".947017pt" strokecolor="#676767">
                <v:path arrowok="t"/>
              </v:shape>
            </v:group>
            <v:group style="position:absolute;left:2708;top:13998;width:1856;height:2" coordorigin="2708,13998" coordsize="1856,2">
              <v:shape style="position:absolute;left:2708;top:13998;width:1856;height:2" coordorigin="2708,13998" coordsize="1856,0" path="m2708,13998l4565,13998e" filled="f" stroked="t" strokeweight=".710263pt" strokecolor="#545B9C">
                <v:path arrowok="t"/>
              </v:shape>
            </v:group>
            <v:group style="position:absolute;left:2349;top:13998;width:360;height:2" coordorigin="2349,13998" coordsize="360,2">
              <v:shape style="position:absolute;left:2349;top:13998;width:360;height:2" coordorigin="2349,13998" coordsize="360,0" path="m2349,13998l2708,13998e" filled="f" stroked="t" strokeweight=".236754pt" strokecolor="#676467">
                <v:path arrowok="t"/>
              </v:shape>
            </v:group>
            <v:group style="position:absolute;left:4565;top:13998;width:327;height:2" coordorigin="4565,13998" coordsize="327,2">
              <v:shape style="position:absolute;left:4565;top:13998;width:327;height:2" coordorigin="4565,13998" coordsize="327,0" path="m4565,13998l4891,13998e" filled="f" stroked="t" strokeweight=".236754pt" strokecolor="#000000">
                <v:path arrowok="t"/>
              </v:shape>
            </v:group>
            <v:group style="position:absolute;left:11497;top:13855;width:2;height:500" coordorigin="11497,13855" coordsize="2,500">
              <v:shape style="position:absolute;left:11497;top:13855;width:2;height:500" coordorigin="11497,13855" coordsize="0,500" path="m11497,14355l11497,13855e" filled="f" stroked="t" strokeweight=".473508pt" strokecolor="#484848">
                <v:path arrowok="t"/>
              </v:shape>
            </v:group>
            <v:group style="position:absolute;left:1705;top:13969;width:2;height:195" coordorigin="1705,13969" coordsize="2,195">
              <v:shape style="position:absolute;left:1705;top:13969;width:2;height:195" coordorigin="1705,13969" coordsize="0,195" path="m1705,14165l1705,13969e" filled="f" stroked="t" strokeweight=".473508pt" strokecolor="#3F3F3F">
                <v:path arrowok="t"/>
              </v:shape>
            </v:group>
            <v:group style="position:absolute;left:1705;top:14107;width:2;height:348" coordorigin="1705,14107" coordsize="2,348">
              <v:shape style="position:absolute;left:1705;top:14107;width:2;height:348" coordorigin="1705,14107" coordsize="0,348" path="m1705,14455l1705,14107e" filled="f" stroked="t" strokeweight=".473508pt" strokecolor="#1F1F1F">
                <v:path arrowok="t"/>
              </v:shape>
            </v:group>
            <v:group style="position:absolute;left:1281;top:14298;width:2;height:386" coordorigin="1281,14298" coordsize="2,386">
              <v:shape style="position:absolute;left:1281;top:14298;width:2;height:386" coordorigin="1281,14298" coordsize="0,386" path="m1281,14684l1281,14298e" filled="f" stroked="t" strokeweight=".473508pt" strokecolor="#4F4F4F">
                <v:path arrowok="t"/>
              </v:shape>
            </v:group>
            <v:group style="position:absolute;left:343;top:14398;width:2;height:286" coordorigin="343,14398" coordsize="2,286">
              <v:shape style="position:absolute;left:343;top:14398;width:2;height:286" coordorigin="343,14398" coordsize="0,286" path="m343,14684l343,14398e" filled="f" stroked="t" strokeweight=".473508pt" strokecolor="#444444">
                <v:path arrowok="t"/>
              </v:shape>
            </v:group>
            <v:group style="position:absolute;left:1705;top:14398;width:2;height:1392" coordorigin="1705,14398" coordsize="2,1392">
              <v:shape style="position:absolute;left:1705;top:14398;width:2;height:1392" coordorigin="1705,14398" coordsize="0,1392" path="m1705,15790l1705,14398e" filled="f" stroked="t" strokeweight=".710263pt" strokecolor="#4F4F4F">
                <v:path arrowok="t"/>
              </v:shape>
            </v:group>
            <v:group style="position:absolute;left:11494;top:14298;width:2;height:1482" coordorigin="11494,14298" coordsize="2,1482">
              <v:shape style="position:absolute;left:11494;top:14298;width:2;height:1482" coordorigin="11494,14298" coordsize="0,1482" path="m11494,15780l11494,14298e" filled="f" stroked="t" strokeweight=".710263pt" strokecolor="#606060">
                <v:path arrowok="t"/>
              </v:shape>
            </v:group>
            <v:group style="position:absolute;left:1283;top:14627;width:2;height:1158" coordorigin="1283,14627" coordsize="2,1158">
              <v:shape style="position:absolute;left:1283;top:14627;width:2;height:1158" coordorigin="1283,14627" coordsize="0,1158" path="m1283,15785l1283,14627e" filled="f" stroked="t" strokeweight=".710263pt" strokecolor="#646464">
                <v:path arrowok="t"/>
              </v:shape>
            </v:group>
            <v:group style="position:absolute;left:1236;top:15780;width:492;height:2" coordorigin="1236,15780" coordsize="492,2">
              <v:shape style="position:absolute;left:1236;top:15780;width:492;height:2" coordorigin="1236,15780" coordsize="492,0" path="m1236,15780l1728,15780e" filled="f" stroked="t" strokeweight=".473508pt" strokecolor="#4B4B4B">
                <v:path arrowok="t"/>
              </v:shape>
            </v:group>
            <v:group style="position:absolute;left:7122;top:15780;width:256;height:2" coordorigin="7122,15780" coordsize="256,2">
              <v:shape style="position:absolute;left:7122;top:15780;width:256;height:2" coordorigin="7122,15780" coordsize="256,0" path="m7122,15780l7377,15780e" filled="f" stroked="t" strokeweight=".473508pt" strokecolor="#444444">
                <v:path arrowok="t"/>
              </v:shape>
            </v:group>
            <v:group style="position:absolute;left:7361;top:15189;width:2;height:596" coordorigin="7361,15189" coordsize="2,596">
              <v:shape style="position:absolute;left:7361;top:15189;width:2;height:596" coordorigin="7361,15189" coordsize="0,596" path="m7361,15785l7361,15189e" filled="f" stroked="t" strokeweight=".710263pt" strokecolor="#4F4F4F">
                <v:path arrowok="t"/>
              </v:shape>
            </v:group>
            <v:group style="position:absolute;left:8296;top:15780;width:213;height:2" coordorigin="8296,15780" coordsize="213,2">
              <v:shape style="position:absolute;left:8296;top:15780;width:213;height:2" coordorigin="8296,15780" coordsize="213,0" path="m8296,15780l8509,15780e" filled="f" stroked="t" strokeweight=".473508pt" strokecolor="#4F4F4F">
                <v:path arrowok="t"/>
              </v:shape>
            </v:group>
            <v:group style="position:absolute;left:9049;top:15780;width:388;height:2" coordorigin="9049,15780" coordsize="388,2">
              <v:shape style="position:absolute;left:9049;top:15780;width:388;height:2" coordorigin="9049,15780" coordsize="388,0" path="m9049,15780l9437,15780e" filled="f" stroked="t" strokeweight=".473508pt" strokecolor="#4B4B4B">
                <v:path arrowok="t"/>
              </v:shape>
            </v:group>
            <v:group style="position:absolute;left:341;top:15778;width:11170;height:2" coordorigin="341,15778" coordsize="11170,2">
              <v:shape style="position:absolute;left:341;top:15778;width:11170;height:2" coordorigin="341,15778" coordsize="11170,0" path="m341,15778l11511,15778e" filled="f" stroked="t" strokeweight=".710263pt" strokecolor="#6B6B6B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40" w:lineRule="auto"/>
        <w:ind w:left="14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40" w:lineRule="exact"/>
        <w:ind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7"/>
          <w:w w:val="52"/>
          <w:position w:val="4"/>
        </w:rPr>
        <w:t>1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03"/>
          <w:position w:val="0"/>
        </w:rPr>
        <w:t>tfa</w:t>
      </w:r>
      <w:r>
        <w:rPr>
          <w:rFonts w:ascii="Arial" w:hAnsi="Arial" w:cs="Arial" w:eastAsia="Arial"/>
          <w:sz w:val="20"/>
          <w:szCs w:val="20"/>
          <w:color w:val="464646"/>
          <w:spacing w:val="-39"/>
          <w:w w:val="104"/>
          <w:position w:val="0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4"/>
          <w:w w:val="84"/>
          <w:position w:val="4"/>
        </w:rPr>
        <w:t>.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03"/>
          <w:position w:val="0"/>
        </w:rPr>
        <w:t>\</w:t>
      </w:r>
      <w:r>
        <w:rPr>
          <w:rFonts w:ascii="Arial" w:hAnsi="Arial" w:cs="Arial" w:eastAsia="Arial"/>
          <w:sz w:val="20"/>
          <w:szCs w:val="20"/>
          <w:color w:val="464646"/>
          <w:spacing w:val="6"/>
          <w:w w:val="103"/>
          <w:position w:val="0"/>
        </w:rPr>
        <w:t>'</w:t>
      </w:r>
      <w:r>
        <w:rPr>
          <w:rFonts w:ascii="Arial" w:hAnsi="Arial" w:cs="Arial" w:eastAsia="Arial"/>
          <w:sz w:val="20"/>
          <w:szCs w:val="20"/>
          <w:color w:val="696969"/>
          <w:spacing w:val="0"/>
          <w:w w:val="102"/>
          <w:position w:val="0"/>
        </w:rPr>
        <w:t>0</w:t>
      </w:r>
      <w:r>
        <w:rPr>
          <w:rFonts w:ascii="Arial" w:hAnsi="Arial" w:cs="Arial" w:eastAsia="Arial"/>
          <w:sz w:val="20"/>
          <w:szCs w:val="20"/>
          <w:color w:val="69696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464646"/>
          <w:spacing w:val="-36"/>
          <w:w w:val="44"/>
          <w:position w:val="0"/>
        </w:rPr>
        <w:t>c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61"/>
          <w:position w:val="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13"/>
          <w:w w:val="61"/>
          <w:position w:val="4"/>
        </w:rPr>
        <w:t>•</w:t>
      </w:r>
      <w:r>
        <w:rPr>
          <w:rFonts w:ascii="Arial" w:hAnsi="Arial" w:cs="Arial" w:eastAsia="Arial"/>
          <w:sz w:val="20"/>
          <w:szCs w:val="20"/>
          <w:color w:val="696969"/>
          <w:spacing w:val="4"/>
          <w:w w:val="89"/>
          <w:position w:val="0"/>
        </w:rPr>
        <w:t>a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10"/>
          <w:position w:val="0"/>
        </w:rPr>
        <w:t>tı</w:t>
      </w:r>
      <w:r>
        <w:rPr>
          <w:rFonts w:ascii="Arial" w:hAnsi="Arial" w:cs="Arial" w:eastAsia="Arial"/>
          <w:sz w:val="20"/>
          <w:szCs w:val="20"/>
          <w:color w:val="46464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96969"/>
          <w:spacing w:val="-131"/>
          <w:w w:val="100"/>
          <w:position w:val="4"/>
        </w:rPr>
        <w:t>B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70"/>
          <w:position w:val="0"/>
        </w:rPr>
        <w:t>.</w:t>
      </w:r>
      <w:r>
        <w:rPr>
          <w:rFonts w:ascii="Arial" w:hAnsi="Arial" w:cs="Arial" w:eastAsia="Arial"/>
          <w:sz w:val="20"/>
          <w:szCs w:val="20"/>
          <w:color w:val="595959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5B6B8"/>
          <w:spacing w:val="-15"/>
          <w:w w:val="56"/>
          <w:position w:val="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696969"/>
          <w:spacing w:val="-29"/>
          <w:w w:val="101"/>
          <w:position w:val="4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B5B6B8"/>
          <w:spacing w:val="-14"/>
          <w:w w:val="56"/>
          <w:position w:val="0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9A9C9C"/>
          <w:spacing w:val="-26"/>
          <w:w w:val="104"/>
          <w:position w:val="4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B5B6B8"/>
          <w:spacing w:val="-8"/>
          <w:w w:val="56"/>
          <w:position w:val="0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9A9C9C"/>
          <w:spacing w:val="-17"/>
          <w:w w:val="87"/>
          <w:position w:val="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color w:val="9A9C9C"/>
          <w:spacing w:val="-23"/>
          <w:w w:val="104"/>
          <w:position w:val="4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9A9C9C"/>
          <w:spacing w:val="-27"/>
          <w:w w:val="87"/>
          <w:position w:val="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9A9C9C"/>
          <w:spacing w:val="-21"/>
          <w:w w:val="103"/>
          <w:position w:val="4"/>
        </w:rPr>
        <w:t>ı</w:t>
      </w:r>
      <w:r>
        <w:rPr>
          <w:rFonts w:ascii="Times New Roman" w:hAnsi="Times New Roman" w:cs="Times New Roman" w:eastAsia="Times New Roman"/>
          <w:sz w:val="11"/>
          <w:szCs w:val="11"/>
          <w:color w:val="B5B6B8"/>
          <w:spacing w:val="0"/>
          <w:w w:val="50"/>
          <w:position w:val="0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B5B6B8"/>
          <w:spacing w:val="-20"/>
          <w:w w:val="50"/>
          <w:position w:val="0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9A9C9C"/>
          <w:spacing w:val="-32"/>
          <w:w w:val="103"/>
          <w:position w:val="4"/>
        </w:rPr>
        <w:t>ı</w:t>
      </w:r>
      <w:r>
        <w:rPr>
          <w:rFonts w:ascii="Arial" w:hAnsi="Arial" w:cs="Arial" w:eastAsia="Arial"/>
          <w:sz w:val="5"/>
          <w:szCs w:val="5"/>
          <w:color w:val="B5B6B8"/>
          <w:spacing w:val="-6"/>
          <w:w w:val="215"/>
          <w:position w:val="2"/>
        </w:rPr>
        <w:t>1</w:t>
      </w:r>
      <w:r>
        <w:rPr>
          <w:rFonts w:ascii="Arial" w:hAnsi="Arial" w:cs="Arial" w:eastAsia="Arial"/>
          <w:sz w:val="8"/>
          <w:szCs w:val="8"/>
          <w:color w:val="7E7E7E"/>
          <w:spacing w:val="1"/>
          <w:w w:val="204"/>
          <w:position w:val="2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-79"/>
          <w:w w:val="100"/>
          <w:position w:val="4"/>
        </w:rPr>
        <w:t>"</w:t>
      </w:r>
      <w:r>
        <w:rPr>
          <w:rFonts w:ascii="Arial" w:hAnsi="Arial" w:cs="Arial" w:eastAsia="Arial"/>
          <w:sz w:val="8"/>
          <w:szCs w:val="8"/>
          <w:color w:val="7E7E7E"/>
          <w:spacing w:val="0"/>
          <w:w w:val="205"/>
          <w:position w:val="2"/>
        </w:rPr>
        <w:t>;j</w:t>
      </w:r>
      <w:r>
        <w:rPr>
          <w:rFonts w:ascii="Arial" w:hAnsi="Arial" w:cs="Arial" w:eastAsia="Arial"/>
          <w:sz w:val="8"/>
          <w:szCs w:val="8"/>
          <w:color w:val="7E7E7E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8"/>
          <w:szCs w:val="8"/>
          <w:color w:val="7E7E7E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65"/>
          <w:position w:val="4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-39"/>
          <w:w w:val="65"/>
          <w:position w:val="4"/>
        </w:rPr>
        <w:t>•</w:t>
      </w:r>
      <w:r>
        <w:rPr>
          <w:rFonts w:ascii="Arial" w:hAnsi="Arial" w:cs="Arial" w:eastAsia="Arial"/>
          <w:sz w:val="8"/>
          <w:szCs w:val="8"/>
          <w:color w:val="696969"/>
          <w:spacing w:val="-16"/>
          <w:w w:val="294"/>
          <w:position w:val="0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-116"/>
          <w:w w:val="65"/>
          <w:position w:val="4"/>
        </w:rPr>
        <w:t>Y</w:t>
      </w:r>
      <w:r>
        <w:rPr>
          <w:rFonts w:ascii="Arial" w:hAnsi="Arial" w:cs="Arial" w:eastAsia="Arial"/>
          <w:sz w:val="8"/>
          <w:szCs w:val="8"/>
          <w:color w:val="696969"/>
          <w:spacing w:val="2"/>
          <w:w w:val="234"/>
          <w:position w:val="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7E7E7E"/>
          <w:spacing w:val="-57"/>
          <w:w w:val="60"/>
          <w:position w:val="4"/>
        </w:rPr>
        <w:t>·</w:t>
      </w:r>
      <w:r>
        <w:rPr>
          <w:rFonts w:ascii="Arial" w:hAnsi="Arial" w:cs="Arial" w:eastAsia="Arial"/>
          <w:sz w:val="8"/>
          <w:szCs w:val="8"/>
          <w:color w:val="696969"/>
          <w:spacing w:val="-2"/>
          <w:w w:val="234"/>
          <w:position w:val="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595959"/>
          <w:spacing w:val="0"/>
          <w:w w:val="62"/>
          <w:position w:val="4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637" w:lineRule="exact"/>
        <w:ind w:left="118" w:right="-131"/>
        <w:jc w:val="left"/>
        <w:tabs>
          <w:tab w:pos="33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61"/>
          <w:szCs w:val="61"/>
          <w:color w:val="263885"/>
          <w:spacing w:val="0"/>
          <w:w w:val="74"/>
          <w:i/>
        </w:rPr>
        <w:t>{</w:t>
      </w:r>
      <w:r>
        <w:rPr>
          <w:rFonts w:ascii="Arial" w:hAnsi="Arial" w:cs="Arial" w:eastAsia="Arial"/>
          <w:sz w:val="61"/>
          <w:szCs w:val="61"/>
          <w:color w:val="263885"/>
          <w:spacing w:val="0"/>
          <w:w w:val="74"/>
          <w:i/>
        </w:rPr>
        <w:t>)</w:t>
      </w:r>
      <w:r>
        <w:rPr>
          <w:rFonts w:ascii="Arial" w:hAnsi="Arial" w:cs="Arial" w:eastAsia="Arial"/>
          <w:sz w:val="61"/>
          <w:szCs w:val="61"/>
          <w:color w:val="263885"/>
          <w:spacing w:val="0"/>
          <w:w w:val="74"/>
        </w:rPr>
        <w:t>\</w:t>
      </w:r>
      <w:r>
        <w:rPr>
          <w:rFonts w:ascii="Arial" w:hAnsi="Arial" w:cs="Arial" w:eastAsia="Arial"/>
          <w:sz w:val="61"/>
          <w:szCs w:val="61"/>
          <w:color w:val="263885"/>
          <w:spacing w:val="-1"/>
          <w:w w:val="74"/>
        </w:rPr>
        <w:t> </w:t>
      </w:r>
      <w:r>
        <w:rPr>
          <w:rFonts w:ascii="Arial" w:hAnsi="Arial" w:cs="Arial" w:eastAsia="Arial"/>
          <w:sz w:val="61"/>
          <w:szCs w:val="61"/>
          <w:color w:val="263885"/>
          <w:spacing w:val="0"/>
          <w:w w:val="74"/>
        </w:rPr>
        <w:t>r-</w:t>
      </w:r>
      <w:r>
        <w:rPr>
          <w:rFonts w:ascii="Arial" w:hAnsi="Arial" w:cs="Arial" w:eastAsia="Arial"/>
          <w:sz w:val="61"/>
          <w:szCs w:val="61"/>
          <w:color w:val="263885"/>
          <w:spacing w:val="-117"/>
          <w:w w:val="74"/>
        </w:rPr>
        <w:t> </w:t>
      </w:r>
      <w:r>
        <w:rPr>
          <w:rFonts w:ascii="Arial" w:hAnsi="Arial" w:cs="Arial" w:eastAsia="Arial"/>
          <w:sz w:val="61"/>
          <w:szCs w:val="61"/>
          <w:color w:val="263885"/>
          <w:spacing w:val="0"/>
          <w:w w:val="100"/>
        </w:rPr>
        <w:tab/>
      </w:r>
      <w:r>
        <w:rPr>
          <w:rFonts w:ascii="Arial" w:hAnsi="Arial" w:cs="Arial" w:eastAsia="Arial"/>
          <w:sz w:val="61"/>
          <w:szCs w:val="61"/>
          <w:color w:val="263885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1"/>
          <w:position w:val="-6"/>
        </w:rPr>
        <w:t>AlpÇA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1"/>
          <w:w w:val="102"/>
          <w:position w:val="-6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343A60"/>
          <w:spacing w:val="0"/>
          <w:w w:val="600"/>
          <w:position w:val="-6"/>
        </w:rPr>
        <w:t>J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right="32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Daimi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İşçi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3" w:lineRule="exact"/>
        <w:ind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"/>
          <w:szCs w:val="7"/>
          <w:color w:val="7E7E7E"/>
          <w:spacing w:val="0"/>
          <w:w w:val="100"/>
        </w:rPr>
        <w:t>*C</w:t>
      </w:r>
      <w:r>
        <w:rPr>
          <w:rFonts w:ascii="Times New Roman" w:hAnsi="Times New Roman" w:cs="Times New Roman" w:eastAsia="Times New Roman"/>
          <w:sz w:val="7"/>
          <w:szCs w:val="7"/>
          <w:color w:val="7E7E7E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7"/>
          <w:szCs w:val="7"/>
          <w:color w:val="7E7E7E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A9C9C"/>
          <w:spacing w:val="0"/>
          <w:w w:val="67"/>
        </w:rPr>
        <w:t>.:..</w:t>
      </w:r>
      <w:r>
        <w:rPr>
          <w:rFonts w:ascii="Times New Roman" w:hAnsi="Times New Roman" w:cs="Times New Roman" w:eastAsia="Times New Roman"/>
          <w:sz w:val="12"/>
          <w:szCs w:val="12"/>
          <w:color w:val="9A9C9C"/>
          <w:spacing w:val="0"/>
          <w:w w:val="68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9A9C9C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E7E7E"/>
          <w:spacing w:val="0"/>
          <w:w w:val="69"/>
        </w:rPr>
        <w:t>I</w:t>
      </w:r>
      <w:r>
        <w:rPr>
          <w:rFonts w:ascii="Times New Roman" w:hAnsi="Times New Roman" w:cs="Times New Roman" w:eastAsia="Times New Roman"/>
          <w:sz w:val="12"/>
          <w:szCs w:val="12"/>
          <w:color w:val="7E7E7E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A9C9C"/>
          <w:spacing w:val="0"/>
          <w:w w:val="71"/>
        </w:rPr>
        <w:t>H:.r</w:t>
      </w:r>
      <w:r>
        <w:rPr>
          <w:rFonts w:ascii="Times New Roman" w:hAnsi="Times New Roman" w:cs="Times New Roman" w:eastAsia="Times New Roman"/>
          <w:sz w:val="12"/>
          <w:szCs w:val="12"/>
          <w:color w:val="9A9C9C"/>
          <w:spacing w:val="-16"/>
          <w:w w:val="72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B5B6B8"/>
          <w:spacing w:val="-21"/>
          <w:w w:val="146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9A9C9C"/>
          <w:spacing w:val="1"/>
          <w:w w:val="97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7E7E7E"/>
          <w:spacing w:val="0"/>
          <w:w w:val="80"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7E7E7E"/>
          <w:spacing w:val="-15"/>
          <w:w w:val="80"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9A9C9C"/>
          <w:spacing w:val="-32"/>
          <w:w w:val="159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7E7E7E"/>
          <w:spacing w:val="-32"/>
          <w:w w:val="192"/>
        </w:rPr>
      </w:r>
      <w:r>
        <w:rPr>
          <w:rFonts w:ascii="Times New Roman" w:hAnsi="Times New Roman" w:cs="Times New Roman" w:eastAsia="Times New Roman"/>
          <w:sz w:val="12"/>
          <w:szCs w:val="12"/>
          <w:color w:val="7E7E7E"/>
          <w:spacing w:val="-19"/>
          <w:w w:val="192"/>
          <w:emboss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7E7E7E"/>
          <w:spacing w:val="-19"/>
          <w:w w:val="192"/>
          <w:emboss/>
        </w:rPr>
      </w:r>
      <w:r>
        <w:rPr>
          <w:rFonts w:ascii="Times New Roman" w:hAnsi="Times New Roman" w:cs="Times New Roman" w:eastAsia="Times New Roman"/>
          <w:sz w:val="12"/>
          <w:szCs w:val="12"/>
          <w:color w:val="7E7E7E"/>
          <w:spacing w:val="-19"/>
          <w:w w:val="192"/>
        </w:rPr>
      </w:r>
      <w:r>
        <w:rPr>
          <w:rFonts w:ascii="Times New Roman" w:hAnsi="Times New Roman" w:cs="Times New Roman" w:eastAsia="Times New Roman"/>
          <w:sz w:val="12"/>
          <w:szCs w:val="12"/>
          <w:color w:val="7E7E7E"/>
          <w:spacing w:val="-19"/>
          <w:w w:val="192"/>
        </w:rPr>
      </w:r>
      <w:r>
        <w:rPr>
          <w:rFonts w:ascii="Times New Roman" w:hAnsi="Times New Roman" w:cs="Times New Roman" w:eastAsia="Times New Roman"/>
          <w:sz w:val="12"/>
          <w:szCs w:val="12"/>
          <w:color w:val="9A9C9C"/>
          <w:spacing w:val="0"/>
          <w:w w:val="72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20" w:right="320"/>
          <w:cols w:num="3" w:equalWidth="0">
            <w:col w:w="507" w:space="1949"/>
            <w:col w:w="4703" w:space="2509"/>
            <w:col w:w="1712"/>
          </w:cols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0" w:lineRule="auto"/>
        <w:ind w:left="3691" w:right="418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1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DAiRESi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4" w:lineRule="exact"/>
        <w:ind w:left="685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333126pt;margin-top:-59.733128pt;width:478.880995pt;height:72.038003pt;mso-position-horizontal-relative:page;mso-position-vertical-relative:paragraph;z-index:-15469" type="#_x0000_t202" filled="f" stroked="f">
            <v:textbox inset="0,0,0,0">
              <w:txbxContent>
                <w:p>
                  <w:pPr>
                    <w:spacing w:before="0" w:after="0" w:line="1441" w:lineRule="exact"/>
                    <w:ind w:right="-256"/>
                    <w:jc w:val="left"/>
                    <w:tabs>
                      <w:tab w:pos="8560" w:val="left"/>
                      <w:tab w:pos="9520" w:val="left"/>
                    </w:tabs>
                    <w:rPr>
                      <w:rFonts w:ascii="Arial" w:hAnsi="Arial" w:cs="Arial" w:eastAsia="Arial"/>
                      <w:sz w:val="135"/>
                      <w:szCs w:val="135"/>
                    </w:rPr>
                  </w:pPr>
                  <w:rPr/>
                  <w:r>
                    <w:rPr>
                      <w:rFonts w:ascii="Arial" w:hAnsi="Arial" w:cs="Arial" w:eastAsia="Arial"/>
                      <w:sz w:val="108"/>
                      <w:szCs w:val="108"/>
                      <w:color w:val="2A2A2A"/>
                      <w:spacing w:val="0"/>
                      <w:w w:val="371"/>
                      <w:position w:val="-8"/>
                    </w:rPr>
                    <w:t>!</w:t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2A2A2A"/>
                      <w:spacing w:val="0"/>
                      <w:w w:val="100"/>
                      <w:position w:val="-8"/>
                    </w:rPr>
                    <w:tab/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2A2A2A"/>
                      <w:spacing w:val="0"/>
                      <w:w w:val="100"/>
                      <w:position w:val="-8"/>
                    </w:rPr>
                  </w:r>
                  <w:r>
                    <w:rPr>
                      <w:rFonts w:ascii="Arial" w:hAnsi="Arial" w:cs="Arial" w:eastAsia="Arial"/>
                      <w:sz w:val="135"/>
                      <w:szCs w:val="135"/>
                      <w:color w:val="B5B5B5"/>
                      <w:spacing w:val="0"/>
                      <w:w w:val="12"/>
                      <w:position w:val="6"/>
                    </w:rPr>
                    <w:t>(</w:t>
                  </w:r>
                  <w:r>
                    <w:rPr>
                      <w:rFonts w:ascii="Arial" w:hAnsi="Arial" w:cs="Arial" w:eastAsia="Arial"/>
                      <w:sz w:val="135"/>
                      <w:szCs w:val="135"/>
                      <w:color w:val="B5B5B5"/>
                      <w:spacing w:val="0"/>
                      <w:w w:val="100"/>
                      <w:position w:val="6"/>
                    </w:rPr>
                    <w:tab/>
                  </w:r>
                  <w:r>
                    <w:rPr>
                      <w:rFonts w:ascii="Arial" w:hAnsi="Arial" w:cs="Arial" w:eastAsia="Arial"/>
                      <w:sz w:val="135"/>
                      <w:szCs w:val="135"/>
                      <w:color w:val="B5B5B5"/>
                      <w:spacing w:val="0"/>
                      <w:w w:val="12"/>
                      <w:position w:val="6"/>
                    </w:rPr>
                    <w:t>,</w:t>
                  </w:r>
                  <w:r>
                    <w:rPr>
                      <w:rFonts w:ascii="Arial" w:hAnsi="Arial" w:cs="Arial" w:eastAsia="Arial"/>
                      <w:sz w:val="135"/>
                      <w:szCs w:val="13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9"/>
          <w:position w:val="-9"/>
        </w:rPr>
        <w:t>BÜYÜKY,EHIR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89"/>
          <w:position w:val="-7"/>
        </w:rPr>
        <w:t>itfaiye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41"/>
          <w:w w:val="89"/>
          <w:position w:val="-7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14141"/>
          <w:spacing w:val="0"/>
          <w:w w:val="89"/>
          <w:position w:val="-7"/>
        </w:rPr>
        <w:t>Yangın</w:t>
      </w:r>
      <w:r>
        <w:rPr>
          <w:rFonts w:ascii="Times New Roman" w:hAnsi="Times New Roman" w:cs="Times New Roman" w:eastAsia="Times New Roman"/>
          <w:sz w:val="23"/>
          <w:szCs w:val="23"/>
          <w:color w:val="414141"/>
          <w:spacing w:val="32"/>
          <w:w w:val="89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7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7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-7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114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7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  <w:position w:val="-7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240" w:bottom="280" w:left="240" w:right="380"/>
        </w:sectPr>
      </w:pPr>
      <w:rPr/>
    </w:p>
    <w:p>
      <w:pPr>
        <w:spacing w:before="54" w:after="0" w:line="240" w:lineRule="auto"/>
        <w:ind w:left="732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10"/>
        </w:rPr>
        <w:t>BELE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10"/>
        </w:rPr>
        <w:t>D</w:t>
      </w:r>
      <w:r>
        <w:rPr>
          <w:rFonts w:ascii="Arial" w:hAnsi="Arial" w:cs="Arial" w:eastAsia="Arial"/>
          <w:sz w:val="14"/>
          <w:szCs w:val="14"/>
          <w:color w:val="2A2A2A"/>
          <w:spacing w:val="28"/>
          <w:w w:val="110"/>
        </w:rPr>
        <w:t> 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10"/>
        </w:rPr>
        <w:t>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17" w:lineRule="exact"/>
        <w:ind w:right="1551"/>
        <w:jc w:val="right"/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B5B5B5"/>
          <w:spacing w:val="0"/>
          <w:w w:val="214"/>
          <w:position w:val="-1"/>
        </w:rPr>
        <w:t>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right="-20"/>
        <w:jc w:val="left"/>
        <w:tabs>
          <w:tab w:pos="56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93"/>
          <w:position w:val="1"/>
        </w:rPr>
        <w:t>YANGIN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10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100"/>
          <w:position w:val="1"/>
        </w:rPr>
        <w:t>RAPORU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4"/>
          <w:szCs w:val="24"/>
          <w:color w:val="B5B5B5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380"/>
          <w:cols w:num="2" w:equalWidth="0">
            <w:col w:w="1661" w:space="2813"/>
            <w:col w:w="6826"/>
          </w:cols>
        </w:sectPr>
      </w:pPr>
      <w:rPr/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82.518082" w:type="dxa"/>
      </w:tblPr>
      <w:tblGrid/>
      <w:tr>
        <w:trPr>
          <w:trHeight w:val="237" w:hRule="exact"/>
        </w:trPr>
        <w:tc>
          <w:tcPr>
            <w:tcW w:w="1189" w:type="dxa"/>
            <w:tcBorders>
              <w:top w:val="single" w:sz="5.60628" w:space="0" w:color="4F4F4F"/>
              <w:bottom w:val="single" w:sz="5.6062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4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50" w:type="dxa"/>
            <w:tcBorders>
              <w:top w:val="single" w:sz="5.60628" w:space="0" w:color="4F4F4F"/>
              <w:bottom w:val="single" w:sz="5.6062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20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3"/>
              </w:rPr>
              <w:t>06.05.2017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78" w:type="dxa"/>
            <w:tcBorders>
              <w:top w:val="single" w:sz="5.60628" w:space="0" w:color="4F4F4F"/>
              <w:bottom w:val="single" w:sz="5.6062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31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4"/>
              </w:rPr>
              <w:t>24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66" w:type="dxa"/>
            <w:tcBorders>
              <w:top w:val="nil" w:sz="6" w:space="0" w:color="auto"/>
              <w:bottom w:val="single" w:sz="5.60628" w:space="0" w:color="4F4F4F"/>
              <w:left w:val="nil" w:sz="6" w:space="0" w:color="auto"/>
              <w:right w:val="single" w:sz="5.60628" w:space="0" w:color="545454"/>
            </w:tcBorders>
          </w:tcPr>
          <w:p>
            <w:pPr>
              <w:spacing w:before="16" w:after="0" w:line="213" w:lineRule="exact"/>
              <w:ind w:left="244" w:right="-20"/>
              <w:jc w:val="left"/>
              <w:tabs>
                <w:tab w:pos="22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96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8"/>
                <w:w w:val="96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16"/>
                <w:position w:val="-1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-15"/>
                <w:w w:val="116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  <w:position w:val="-1"/>
              </w:rPr>
              <w:t>16:55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-4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  <w:position w:val="-1"/>
              </w:rPr>
              <w:t>tfel: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2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68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21"/>
                <w:w w:val="6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  <w:position w:val="-1"/>
              </w:rPr>
              <w:t>534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  <w:position w:val="-1"/>
              </w:rPr>
              <w:t>449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  <w:position w:val="-1"/>
              </w:rPr>
              <w:t>06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1"/>
                <w:position w:val="-1"/>
              </w:rPr>
              <w:t>04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7" w:hRule="exact"/>
        </w:trPr>
        <w:tc>
          <w:tcPr>
            <w:tcW w:w="1189" w:type="dxa"/>
            <w:tcBorders>
              <w:top w:val="single" w:sz="5.60628" w:space="0" w:color="4F4F4F"/>
              <w:bottom w:val="single" w:sz="5.6062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4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82"/>
              </w:rPr>
              <w:t>K(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82"/>
              </w:rPr>
              <w:t>!Yıt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10"/>
                <w:w w:val="8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50" w:type="dxa"/>
            <w:tcBorders>
              <w:top w:val="single" w:sz="5.60628" w:space="0" w:color="4F4F4F"/>
              <w:bottom w:val="single" w:sz="5.6062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21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4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3"/>
              </w:rPr>
              <w:t>06.05.2017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78" w:type="dxa"/>
            <w:tcBorders>
              <w:top w:val="single" w:sz="5.60628" w:space="0" w:color="4F4F4F"/>
              <w:bottom w:val="single" w:sz="5.6062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314" w:right="-20"/>
              <w:jc w:val="left"/>
              <w:tabs>
                <w:tab w:pos="16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-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3"/>
              </w:rPr>
              <w:t>2801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66" w:type="dxa"/>
            <w:tcBorders>
              <w:top w:val="single" w:sz="5.60628" w:space="0" w:color="4F4F4F"/>
              <w:bottom w:val="single" w:sz="5.60628" w:space="0" w:color="4F4F4F"/>
              <w:left w:val="nil" w:sz="6" w:space="0" w:color="auto"/>
              <w:right w:val="single" w:sz="5.60628" w:space="0" w:color="545454"/>
            </w:tcBorders>
          </w:tcPr>
          <w:p>
            <w:pPr>
              <w:spacing w:before="9" w:after="0" w:line="213" w:lineRule="exact"/>
              <w:ind w:left="24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97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2"/>
                <w:w w:val="9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  <w:position w:val="-1"/>
              </w:rPr>
              <w:t>Ayku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0"/>
                <w:w w:val="100"/>
                <w:position w:val="-1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A2A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3"/>
                <w:position w:val="-1"/>
              </w:rPr>
              <w:t>KÖYLÜ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205" w:lineRule="exact"/>
        <w:ind w:left="2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3.093887pt;margin-top:-25.18697pt;width:.1pt;height:24.372418pt;mso-position-horizontal-relative:page;mso-position-vertical-relative:paragraph;z-index:-15470" coordorigin="3462,-504" coordsize="2,487">
            <v:shape style="position:absolute;left:3462;top:-504;width:2;height:487" coordorigin="3462,-504" coordsize="0,487" path="m3462,-16l3462,-504e" filled="f" stroked="t" strokeweight=".700785pt" strokecolor="#4B4B4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Cennet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Tepe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Pikni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227" w:right="-20"/>
        <w:jc w:val="left"/>
        <w:tabs>
          <w:tab w:pos="1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9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Çandarlı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Karakoç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Tepe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Cennet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Tepe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Pikni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227" w:right="-20"/>
        <w:jc w:val="left"/>
        <w:tabs>
          <w:tab w:pos="1860" w:val="left"/>
          <w:tab w:pos="444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Yangını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8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0" w:after="0" w:line="156" w:lineRule="auto"/>
        <w:ind w:left="3694" w:right="3210" w:firstLine="-3471"/>
        <w:jc w:val="left"/>
        <w:tabs>
          <w:tab w:pos="3680" w:val="left"/>
          <w:tab w:pos="6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7.098907pt;margin-top:14.698773pt;width:80.509153pt;height:26pt;mso-position-horizontal-relative:page;mso-position-vertical-relative:paragraph;z-index:-15468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52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A2A2A"/>
                      <w:spacing w:val="0"/>
                      <w:w w:val="5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A2A2A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A2A2A"/>
                      <w:spacing w:val="0"/>
                      <w:w w:val="5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A2A2A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A2A2A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A2A2A"/>
                      <w:spacing w:val="0"/>
                      <w:w w:val="54"/>
                      <w:position w:val="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23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Kullantı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8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86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3"/>
          <w:position w:val="0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4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narıne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2"/>
          <w:position w:val="0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88" w:lineRule="exact"/>
        <w:ind w:left="5586" w:right="-20"/>
        <w:jc w:val="left"/>
        <w:tabs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7C7C7E"/>
          <w:spacing w:val="0"/>
          <w:w w:val="50"/>
        </w:rPr>
        <w:t>ı</w:t>
      </w:r>
      <w:r>
        <w:rPr>
          <w:rFonts w:ascii="Arial" w:hAnsi="Arial" w:cs="Arial" w:eastAsia="Arial"/>
          <w:sz w:val="42"/>
          <w:szCs w:val="42"/>
          <w:color w:val="7C7C7E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7C7C7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5"/>
          <w:position w:val="8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"/>
          <w:w w:val="95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8"/>
        </w:rPr>
        <w:t>:17:05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232" w:right="-20"/>
        <w:jc w:val="left"/>
        <w:tabs>
          <w:tab w:pos="222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0"/>
          <w:position w:val="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6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5" w:after="0" w:line="240" w:lineRule="auto"/>
        <w:ind w:left="22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5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Ayku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KÖYLÜ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222" w:right="-20"/>
        <w:jc w:val="left"/>
        <w:tabs>
          <w:tab w:pos="472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9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16:56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16:59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14" w:lineRule="exact"/>
        <w:ind w:left="22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-1"/>
        </w:rPr>
        <w:t>615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213" w:lineRule="exact"/>
        <w:ind w:left="4740" w:right="-20"/>
        <w:jc w:val="left"/>
        <w:tabs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4759" w:right="-20"/>
        <w:jc w:val="left"/>
        <w:tabs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2A2A2A"/>
          <w:spacing w:val="-7"/>
          <w:w w:val="18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47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</w:rPr>
        <w:t>17:15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2236" w:right="-20"/>
        <w:jc w:val="left"/>
        <w:tabs>
          <w:tab w:pos="472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jDoğaJgaz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18" w:lineRule="exact"/>
        <w:ind w:left="2231" w:right="2391" w:firstLine="-1649"/>
        <w:jc w:val="left"/>
        <w:tabs>
          <w:tab w:pos="472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  <w:position w:val="1"/>
        </w:rPr>
        <w:t>tırncı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61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61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6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22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A2A2A"/>
          <w:w w:val="50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12"/>
          <w:w w:val="5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22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241"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03" w:lineRule="exact"/>
        <w:ind w:left="25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A2A2A"/>
          <w:spacing w:val="0"/>
          <w:w w:val="102"/>
          <w:position w:val="-1"/>
        </w:rPr>
        <w:t>Durum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0" w:after="0" w:line="179" w:lineRule="exact"/>
        <w:ind w:left="66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246" w:right="-20"/>
        <w:jc w:val="left"/>
        <w:tabs>
          <w:tab w:pos="2680" w:val="left"/>
          <w:tab w:pos="5420" w:val="left"/>
          <w:tab w:pos="6600" w:val="left"/>
          <w:tab w:pos="6940" w:val="left"/>
          <w:tab w:pos="8140" w:val="left"/>
          <w:tab w:pos="9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6"/>
        </w:rPr>
        <w:t>SöndUrme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69"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KöptikKg.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69"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1" w:lineRule="exact"/>
        <w:ind w:left="5572" w:right="-20"/>
        <w:jc w:val="left"/>
        <w:tabs>
          <w:tab w:pos="6600" w:val="left"/>
          <w:tab w:pos="81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6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6"/>
        </w:rPr>
        <w:t>,2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6"/>
        </w:rPr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69"/>
          <w:position w:val="2"/>
        </w:rPr>
        <w:t>ı</w:t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69"/>
          <w:position w:val="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4" w:lineRule="auto"/>
        <w:ind w:left="255" w:right="4802" w:firstLine="-5"/>
        <w:jc w:val="left"/>
        <w:tabs>
          <w:tab w:pos="2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7"/>
          <w:position w:val="4"/>
        </w:rPr>
        <w:t>SöndUrme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5"/>
          <w:w w:val="97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0"/>
        </w:rPr>
        <w:t>madd.i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oluşmamıştır.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25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yamaç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arazi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</w:rPr>
        <w:t>kuruotlardave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geven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3" w:lineRule="auto"/>
        <w:ind w:left="2255" w:right="239" w:firstLine="-200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ikenlerde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tarafından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22"/>
        </w:rPr>
        <w:t>ehve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2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8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6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5"/>
        </w:rPr>
        <w:t>t</w:t>
      </w:r>
      <w:r>
        <w:rPr>
          <w:rFonts w:ascii="Arial" w:hAnsi="Arial" w:cs="Arial" w:eastAsia="Arial"/>
          <w:sz w:val="20"/>
          <w:szCs w:val="20"/>
          <w:color w:val="2A2A2A"/>
          <w:spacing w:val="13"/>
          <w:w w:val="86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5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4"/>
        </w:rPr>
        <w:t>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60" w:right="-20"/>
        <w:jc w:val="left"/>
        <w:tabs>
          <w:tab w:pos="224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igorta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</w:rPr>
        <w:t>l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</w:rPr>
        <w:t>ı</w:t>
      </w:r>
      <w:r>
        <w:rPr>
          <w:rFonts w:ascii="Arial" w:hAnsi="Arial" w:cs="Arial" w:eastAsia="Arial"/>
          <w:sz w:val="20"/>
          <w:szCs w:val="20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6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80" w:lineRule="exact"/>
        <w:ind w:left="1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6.107376pt;margin-top:10.772035pt;width:1.29636pt;height:4.5pt;mso-position-horizontal-relative:page;mso-position-vertical-relative:paragraph;z-index:-15467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3"/>
                    <w:jc w:val="left"/>
                    <w:rPr>
                      <w:rFonts w:ascii="Arial" w:hAnsi="Arial" w:cs="Arial" w:eastAsia="Arial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9"/>
                      <w:szCs w:val="9"/>
                      <w:color w:val="B5B5B5"/>
                      <w:spacing w:val="0"/>
                      <w:w w:val="103"/>
                    </w:rPr>
                    <w:t>.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565656"/>
          <w:spacing w:val="-150"/>
          <w:w w:val="192"/>
          <w:position w:val="-6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46"/>
          <w:i/>
          <w:position w:val="4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4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>Kay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1"/>
          <w:w w:val="100"/>
          <w:position w:val="4"/>
        </w:rPr>
        <w:t>b</w:t>
      </w:r>
      <w:r>
        <w:rPr>
          <w:rFonts w:ascii="Arial" w:hAnsi="Arial" w:cs="Arial" w:eastAsia="Arial"/>
          <w:sz w:val="23"/>
          <w:szCs w:val="23"/>
          <w:color w:val="2A2A2A"/>
          <w:spacing w:val="-4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380"/>
        </w:sectPr>
      </w:pPr>
      <w:rPr/>
    </w:p>
    <w:p>
      <w:pPr>
        <w:spacing w:before="0" w:after="0" w:line="199" w:lineRule="exact"/>
        <w:ind w:left="26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9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1919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19191"/>
          <w:spacing w:val="6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</w:rPr>
        <w:t>om</w:t>
      </w:r>
      <w:r>
        <w:rPr>
          <w:rFonts w:ascii="Arial" w:hAnsi="Arial" w:cs="Arial" w:eastAsia="Arial"/>
          <w:sz w:val="17"/>
          <w:szCs w:val="17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14" w:lineRule="exact"/>
        <w:ind w:left="2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rreslim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Çandar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Karakol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Komutanlığı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380"/>
          <w:cols w:num="2" w:equalWidth="0">
            <w:col w:w="1695" w:space="658"/>
            <w:col w:w="8947"/>
          </w:cols>
        </w:sectPr>
      </w:pPr>
      <w:rPr/>
    </w:p>
    <w:p>
      <w:pPr>
        <w:spacing w:before="41" w:after="0" w:line="240" w:lineRule="auto"/>
        <w:ind w:left="274" w:right="-20"/>
        <w:jc w:val="left"/>
        <w:tabs>
          <w:tab w:pos="224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06.05.2017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2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8"/>
        </w:rPr>
        <w:t>17:25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25" w:lineRule="exact"/>
        <w:ind w:left="363" w:right="-20"/>
        <w:jc w:val="left"/>
        <w:tabs>
          <w:tab w:pos="1140" w:val="left"/>
          <w:tab w:pos="1640" w:val="left"/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Çanda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7"/>
          <w:w w:val="100"/>
          <w:position w:val="0"/>
        </w:rPr>
        <w:t>r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0"/>
        </w:rPr>
        <w:t>lı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3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48" w:lineRule="exact"/>
        <w:ind w:left="28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-6"/>
        </w:rPr>
        <w:t>ltfaiyeci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454" w:lineRule="exact"/>
        <w:ind w:right="-84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5"/>
          <w:szCs w:val="15"/>
          <w:color w:val="7C7C7E"/>
          <w:spacing w:val="10"/>
          <w:w w:val="247"/>
          <w:position w:val="4"/>
        </w:rPr>
        <w:t>'</w:t>
      </w:r>
      <w:r>
        <w:rPr>
          <w:rFonts w:ascii="Arial" w:hAnsi="Arial" w:cs="Arial" w:eastAsia="Arial"/>
          <w:sz w:val="15"/>
          <w:szCs w:val="15"/>
          <w:color w:val="B5B5B5"/>
          <w:spacing w:val="0"/>
          <w:w w:val="125"/>
          <w:position w:val="4"/>
        </w:rPr>
        <w:t>·</w:t>
      </w:r>
      <w:r>
        <w:rPr>
          <w:rFonts w:ascii="Arial" w:hAnsi="Arial" w:cs="Arial" w:eastAsia="Arial"/>
          <w:sz w:val="15"/>
          <w:szCs w:val="15"/>
          <w:color w:val="B5B5B5"/>
          <w:spacing w:val="-28"/>
          <w:w w:val="100"/>
          <w:position w:val="4"/>
        </w:rPr>
        <w:t> </w:t>
      </w:r>
      <w:r>
        <w:rPr>
          <w:rFonts w:ascii="Arial" w:hAnsi="Arial" w:cs="Arial" w:eastAsia="Arial"/>
          <w:sz w:val="21"/>
          <w:szCs w:val="21"/>
          <w:color w:val="414141"/>
          <w:spacing w:val="-17"/>
          <w:w w:val="114"/>
          <w:b/>
          <w:bCs/>
          <w:position w:val="17"/>
        </w:rPr>
        <w:t>t</w:t>
      </w:r>
      <w:r>
        <w:rPr>
          <w:rFonts w:ascii="Arial" w:hAnsi="Arial" w:cs="Arial" w:eastAsia="Arial"/>
          <w:sz w:val="21"/>
          <w:szCs w:val="21"/>
          <w:color w:val="7C7C7E"/>
          <w:spacing w:val="0"/>
          <w:w w:val="64"/>
          <w:b/>
          <w:bCs/>
          <w:position w:val="17"/>
        </w:rPr>
        <w:t>.</w:t>
      </w:r>
      <w:r>
        <w:rPr>
          <w:rFonts w:ascii="Arial" w:hAnsi="Arial" w:cs="Arial" w:eastAsia="Arial"/>
          <w:sz w:val="21"/>
          <w:szCs w:val="21"/>
          <w:color w:val="7C7C7E"/>
          <w:spacing w:val="1"/>
          <w:w w:val="100"/>
          <w:b/>
          <w:bCs/>
          <w:position w:val="17"/>
        </w:rPr>
        <w:t> </w:t>
      </w:r>
      <w:r>
        <w:rPr>
          <w:rFonts w:ascii="Arial" w:hAnsi="Arial" w:cs="Arial" w:eastAsia="Arial"/>
          <w:sz w:val="21"/>
          <w:szCs w:val="21"/>
          <w:color w:val="B5B5B5"/>
          <w:spacing w:val="-32"/>
          <w:w w:val="45"/>
          <w:position w:val="17"/>
        </w:rPr>
        <w:t>•</w:t>
      </w:r>
      <w:r>
        <w:rPr>
          <w:rFonts w:ascii="Arial" w:hAnsi="Arial" w:cs="Arial" w:eastAsia="Arial"/>
          <w:sz w:val="21"/>
          <w:szCs w:val="21"/>
          <w:color w:val="919191"/>
          <w:spacing w:val="-49"/>
          <w:w w:val="83"/>
          <w:position w:val="17"/>
        </w:rPr>
        <w:t>,</w:t>
      </w:r>
      <w:r>
        <w:rPr>
          <w:rFonts w:ascii="Arial" w:hAnsi="Arial" w:cs="Arial" w:eastAsia="Arial"/>
          <w:sz w:val="37"/>
          <w:szCs w:val="37"/>
          <w:color w:val="2A2A2A"/>
          <w:spacing w:val="-49"/>
          <w:w w:val="125"/>
          <w:position w:val="-2"/>
        </w:rPr>
      </w:r>
      <w:r>
        <w:rPr>
          <w:rFonts w:ascii="Arial" w:hAnsi="Arial" w:cs="Arial" w:eastAsia="Arial"/>
          <w:sz w:val="37"/>
          <w:szCs w:val="37"/>
          <w:color w:val="2A2A2A"/>
          <w:spacing w:val="-85"/>
          <w:w w:val="125"/>
          <w:emboss/>
          <w:position w:val="-2"/>
        </w:rPr>
        <w:t>.</w:t>
      </w:r>
      <w:r>
        <w:rPr>
          <w:rFonts w:ascii="Arial" w:hAnsi="Arial" w:cs="Arial" w:eastAsia="Arial"/>
          <w:sz w:val="37"/>
          <w:szCs w:val="37"/>
          <w:color w:val="2A2A2A"/>
          <w:spacing w:val="-85"/>
          <w:w w:val="125"/>
          <w:emboss/>
          <w:position w:val="-2"/>
        </w:rPr>
      </w:r>
      <w:r>
        <w:rPr>
          <w:rFonts w:ascii="Arial" w:hAnsi="Arial" w:cs="Arial" w:eastAsia="Arial"/>
          <w:sz w:val="37"/>
          <w:szCs w:val="37"/>
          <w:color w:val="2A2A2A"/>
          <w:spacing w:val="-85"/>
          <w:w w:val="125"/>
          <w:position w:val="-2"/>
        </w:rPr>
      </w:r>
      <w:r>
        <w:rPr>
          <w:rFonts w:ascii="Arial" w:hAnsi="Arial" w:cs="Arial" w:eastAsia="Arial"/>
          <w:sz w:val="37"/>
          <w:szCs w:val="37"/>
          <w:color w:val="2A2A2A"/>
          <w:spacing w:val="-85"/>
          <w:w w:val="125"/>
          <w:position w:val="-2"/>
        </w:rPr>
      </w:r>
      <w:r>
        <w:rPr>
          <w:rFonts w:ascii="Arial" w:hAnsi="Arial" w:cs="Arial" w:eastAsia="Arial"/>
          <w:sz w:val="11"/>
          <w:szCs w:val="11"/>
          <w:color w:val="B5B5B5"/>
          <w:spacing w:val="-10"/>
          <w:w w:val="119"/>
          <w:position w:val="7"/>
        </w:rPr>
        <w:t>,</w:t>
      </w:r>
      <w:r>
        <w:rPr>
          <w:rFonts w:ascii="Arial" w:hAnsi="Arial" w:cs="Arial" w:eastAsia="Arial"/>
          <w:sz w:val="11"/>
          <w:szCs w:val="11"/>
          <w:color w:val="565656"/>
          <w:spacing w:val="0"/>
          <w:w w:val="86"/>
          <w:position w:val="7"/>
        </w:rPr>
        <w:t>•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left="252" w:right="-8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8"/>
          <w:szCs w:val="28"/>
          <w:color w:val="919191"/>
          <w:w w:val="116"/>
        </w:rPr>
        <w:t>.</w:t>
      </w:r>
      <w:r>
        <w:rPr>
          <w:rFonts w:ascii="Arial" w:hAnsi="Arial" w:cs="Arial" w:eastAsia="Arial"/>
          <w:sz w:val="28"/>
          <w:szCs w:val="28"/>
          <w:color w:val="919191"/>
          <w:spacing w:val="-5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0"/>
          <w:w w:val="48"/>
        </w:rPr>
        <w:t>·-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•'-Gitmi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510" w:lineRule="exact"/>
        <w:ind w:left="70" w:right="-109"/>
        <w:jc w:val="left"/>
        <w:tabs>
          <w:tab w:pos="13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46"/>
          <w:szCs w:val="46"/>
          <w:color w:val="A3A3A3"/>
          <w:spacing w:val="-27"/>
          <w:w w:val="67"/>
          <w:position w:val="-2"/>
        </w:rPr>
        <w:t>·</w:t>
      </w:r>
      <w:r>
        <w:rPr>
          <w:rFonts w:ascii="Arial" w:hAnsi="Arial" w:cs="Arial" w:eastAsia="Arial"/>
          <w:sz w:val="46"/>
          <w:szCs w:val="46"/>
          <w:color w:val="676969"/>
          <w:spacing w:val="0"/>
          <w:w w:val="67"/>
          <w:position w:val="-2"/>
        </w:rPr>
        <w:t>&gt;</w:t>
      </w:r>
      <w:r>
        <w:rPr>
          <w:rFonts w:ascii="Arial" w:hAnsi="Arial" w:cs="Arial" w:eastAsia="Arial"/>
          <w:sz w:val="46"/>
          <w:szCs w:val="46"/>
          <w:color w:val="676969"/>
          <w:spacing w:val="0"/>
          <w:w w:val="67"/>
          <w:position w:val="-2"/>
        </w:rPr>
        <w:t> </w:t>
      </w:r>
      <w:r>
        <w:rPr>
          <w:rFonts w:ascii="Arial" w:hAnsi="Arial" w:cs="Arial" w:eastAsia="Arial"/>
          <w:sz w:val="46"/>
          <w:szCs w:val="46"/>
          <w:color w:val="676969"/>
          <w:spacing w:val="21"/>
          <w:w w:val="67"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2A64CF"/>
          <w:spacing w:val="0"/>
          <w:w w:val="100"/>
          <w:b/>
          <w:bCs/>
          <w:position w:val="-2"/>
        </w:rPr>
        <w:t>uha</w:t>
      </w:r>
      <w:r>
        <w:rPr>
          <w:rFonts w:ascii="Arial" w:hAnsi="Arial" w:cs="Arial" w:eastAsia="Arial"/>
          <w:sz w:val="24"/>
          <w:szCs w:val="24"/>
          <w:color w:val="2A64CF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24"/>
          <w:szCs w:val="24"/>
          <w:color w:val="2A64CF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25"/>
          <w:szCs w:val="25"/>
          <w:color w:val="4169C1"/>
          <w:spacing w:val="0"/>
          <w:w w:val="134"/>
          <w:b/>
          <w:bCs/>
          <w:position w:val="-2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4169C1"/>
          <w:spacing w:val="-47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1360ED"/>
          <w:spacing w:val="0"/>
          <w:w w:val="81"/>
          <w:b/>
          <w:bCs/>
          <w:position w:val="-2"/>
        </w:rPr>
        <w:t>NALBAY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90" w:lineRule="exact"/>
        <w:ind w:left="5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84FBD"/>
          <w:w w:val="99"/>
          <w:position w:val="-7"/>
        </w:rPr>
        <w:t>Itf</w:t>
      </w:r>
      <w:r>
        <w:rPr>
          <w:rFonts w:ascii="Arial" w:hAnsi="Arial" w:cs="Arial" w:eastAsia="Arial"/>
          <w:sz w:val="20"/>
          <w:szCs w:val="20"/>
          <w:color w:val="4169C1"/>
          <w:spacing w:val="-12"/>
          <w:w w:val="98"/>
          <w:position w:val="-7"/>
        </w:rPr>
        <w:t>a</w:t>
      </w:r>
      <w:r>
        <w:rPr>
          <w:rFonts w:ascii="Arial" w:hAnsi="Arial" w:cs="Arial" w:eastAsia="Arial"/>
          <w:sz w:val="20"/>
          <w:szCs w:val="20"/>
          <w:color w:val="567799"/>
          <w:spacing w:val="-19"/>
          <w:w w:val="159"/>
          <w:position w:val="-7"/>
        </w:rPr>
        <w:t>i</w:t>
      </w:r>
      <w:r>
        <w:rPr>
          <w:rFonts w:ascii="Arial" w:hAnsi="Arial" w:cs="Arial" w:eastAsia="Arial"/>
          <w:sz w:val="20"/>
          <w:szCs w:val="20"/>
          <w:color w:val="4169C1"/>
          <w:spacing w:val="0"/>
          <w:w w:val="91"/>
          <w:position w:val="-7"/>
        </w:rPr>
        <w:t>ye</w:t>
      </w:r>
      <w:r>
        <w:rPr>
          <w:rFonts w:ascii="Arial" w:hAnsi="Arial" w:cs="Arial" w:eastAsia="Arial"/>
          <w:sz w:val="20"/>
          <w:szCs w:val="20"/>
          <w:color w:val="4169C1"/>
          <w:spacing w:val="-7"/>
          <w:w w:val="100"/>
          <w:position w:val="-7"/>
        </w:rPr>
        <w:t> </w:t>
      </w:r>
      <w:r>
        <w:rPr>
          <w:rFonts w:ascii="Arial" w:hAnsi="Arial" w:cs="Arial" w:eastAsia="Arial"/>
          <w:sz w:val="20"/>
          <w:szCs w:val="20"/>
          <w:color w:val="1360ED"/>
          <w:spacing w:val="0"/>
          <w:w w:val="93"/>
          <w:position w:val="-7"/>
        </w:rPr>
        <w:t>Kuze</w:t>
      </w:r>
      <w:r>
        <w:rPr>
          <w:rFonts w:ascii="Arial" w:hAnsi="Arial" w:cs="Arial" w:eastAsia="Arial"/>
          <w:sz w:val="20"/>
          <w:szCs w:val="20"/>
          <w:color w:val="1360ED"/>
          <w:spacing w:val="0"/>
          <w:w w:val="93"/>
          <w:position w:val="-7"/>
        </w:rPr>
        <w:t>y</w:t>
      </w:r>
      <w:r>
        <w:rPr>
          <w:rFonts w:ascii="Arial" w:hAnsi="Arial" w:cs="Arial" w:eastAsia="Arial"/>
          <w:sz w:val="20"/>
          <w:szCs w:val="20"/>
          <w:color w:val="1360ED"/>
          <w:spacing w:val="10"/>
          <w:w w:val="93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60ED"/>
          <w:spacing w:val="0"/>
          <w:w w:val="103"/>
          <w:position w:val="-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1360ED"/>
          <w:spacing w:val="-5"/>
          <w:w w:val="104"/>
          <w:position w:val="-7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032AE9"/>
          <w:spacing w:val="0"/>
          <w:w w:val="53"/>
          <w:position w:val="-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32AE9"/>
          <w:spacing w:val="-3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60ED"/>
          <w:spacing w:val="0"/>
          <w:w w:val="116"/>
          <w:position w:val="-7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85" w:right="28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306" w:lineRule="exact"/>
        <w:ind w:left="556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87"/>
          <w:b/>
          <w:bCs/>
          <w:position w:val="-4"/>
        </w:rPr>
        <w:t>11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1"/>
          <w:w w:val="87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58"/>
          <w:position w:val="-4"/>
        </w:rPr>
        <w:t>MaYIS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6"/>
          <w:w w:val="58"/>
          <w:position w:val="-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58"/>
          <w:b/>
          <w:bCs/>
          <w:position w:val="-4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484" w:lineRule="exact"/>
        <w:ind w:right="-20"/>
        <w:jc w:val="left"/>
        <w:tabs>
          <w:tab w:pos="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84"/>
          <w:szCs w:val="84"/>
          <w:color w:val="182D9C"/>
          <w:spacing w:val="0"/>
          <w:w w:val="100"/>
          <w:i/>
          <w:position w:val="-25"/>
        </w:rPr>
        <w:t>c</w:t>
      </w:r>
      <w:r>
        <w:rPr>
          <w:rFonts w:ascii="Times New Roman" w:hAnsi="Times New Roman" w:cs="Times New Roman" w:eastAsia="Times New Roman"/>
          <w:sz w:val="84"/>
          <w:szCs w:val="84"/>
          <w:color w:val="182D9C"/>
          <w:spacing w:val="-77"/>
          <w:w w:val="100"/>
          <w:i/>
          <w:position w:val="-25"/>
        </w:rPr>
        <w:t> </w:t>
      </w:r>
      <w:r>
        <w:rPr>
          <w:rFonts w:ascii="Times New Roman" w:hAnsi="Times New Roman" w:cs="Times New Roman" w:eastAsia="Times New Roman"/>
          <w:sz w:val="84"/>
          <w:szCs w:val="84"/>
          <w:color w:val="7C7C7E"/>
          <w:spacing w:val="0"/>
          <w:w w:val="22"/>
          <w:i/>
          <w:position w:val="-25"/>
        </w:rPr>
        <w:t>.</w:t>
      </w:r>
      <w:r>
        <w:rPr>
          <w:rFonts w:ascii="Times New Roman" w:hAnsi="Times New Roman" w:cs="Times New Roman" w:eastAsia="Times New Roman"/>
          <w:sz w:val="84"/>
          <w:szCs w:val="84"/>
          <w:color w:val="7C7C7E"/>
          <w:spacing w:val="0"/>
          <w:w w:val="100"/>
          <w:i/>
          <w:position w:val="-25"/>
        </w:rPr>
        <w:tab/>
      </w:r>
      <w:r>
        <w:rPr>
          <w:rFonts w:ascii="Times New Roman" w:hAnsi="Times New Roman" w:cs="Times New Roman" w:eastAsia="Times New Roman"/>
          <w:sz w:val="84"/>
          <w:szCs w:val="84"/>
          <w:color w:val="7C7C7E"/>
          <w:spacing w:val="0"/>
          <w:w w:val="100"/>
          <w:i/>
          <w:position w:val="-25"/>
        </w:rPr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78"/>
          <w:i/>
          <w:position w:val="26"/>
        </w:rPr>
        <w:t>1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78"/>
          <w:i/>
          <w:position w:val="26"/>
        </w:rPr>
        <w:t>  </w:t>
      </w:r>
      <w:r>
        <w:rPr>
          <w:rFonts w:ascii="Arial" w:hAnsi="Arial" w:cs="Arial" w:eastAsia="Arial"/>
          <w:sz w:val="20"/>
          <w:szCs w:val="20"/>
          <w:color w:val="2A2A2A"/>
          <w:spacing w:val="31"/>
          <w:w w:val="78"/>
          <w:i/>
          <w:position w:val="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  <w:position w:val="26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380"/>
          <w:cols w:num="5" w:equalWidth="0">
            <w:col w:w="922" w:space="814"/>
            <w:col w:w="430" w:space="88"/>
            <w:col w:w="2334" w:space="296"/>
            <w:col w:w="1434" w:space="1621"/>
            <w:col w:w="3361"/>
          </w:cols>
        </w:sectPr>
      </w:pPr>
      <w:rPr/>
    </w:p>
    <w:p>
      <w:pPr>
        <w:spacing w:before="7" w:after="0" w:line="110" w:lineRule="exact"/>
        <w:ind w:left="1699" w:right="2575"/>
        <w:jc w:val="center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A3A3A3"/>
          <w:spacing w:val="0"/>
          <w:w w:val="283"/>
          <w:position w:val="-2"/>
        </w:rPr>
        <w:t>'-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45" w:lineRule="exact"/>
        <w:ind w:left="1433" w:right="-89"/>
        <w:jc w:val="left"/>
        <w:tabs>
          <w:tab w:pos="234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5.962952pt;margin-top:3.281538pt;width:30.847721pt;height:19.927801pt;mso-position-horizontal-relative:page;mso-position-vertical-relative:paragraph;z-index:-15466" type="#_x0000_t202" filled="f" stroked="f">
            <v:textbox inset="0,0,0,0">
              <w:txbxContent>
                <w:p>
                  <w:pPr>
                    <w:spacing w:before="0" w:after="0" w:line="399" w:lineRule="exact"/>
                    <w:ind w:right="-10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B5B5B5"/>
                      <w:spacing w:val="-40"/>
                      <w:w w:val="145"/>
                      <w:position w:val="6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B5B5B5"/>
                      <w:spacing w:val="9"/>
                      <w:w w:val="292"/>
                      <w:position w:val="6"/>
                    </w:rPr>
                    <w:t>,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919191"/>
                      <w:spacing w:val="0"/>
                      <w:w w:val="42"/>
                      <w:position w:val="-2"/>
                    </w:rPr>
                    <w:t>··•···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919191"/>
                      <w:spacing w:val="-36"/>
                      <w:w w:val="100"/>
                      <w:position w:val="-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2A2A2A"/>
                      <w:spacing w:val="0"/>
                      <w:w w:val="50"/>
                      <w:position w:val="-2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2A2A2A"/>
                      <w:spacing w:val="-46"/>
                      <w:w w:val="100"/>
                      <w:position w:val="-2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414141"/>
                      <w:spacing w:val="0"/>
                      <w:w w:val="55"/>
                      <w:position w:val="-2"/>
                    </w:rPr>
                    <w:t>·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A3A3A3"/>
          <w:spacing w:val="0"/>
          <w:w w:val="100"/>
          <w:position w:val="-20"/>
        </w:rPr>
        <w:t>..</w:t>
      </w:r>
      <w:r>
        <w:rPr>
          <w:rFonts w:ascii="Arial" w:hAnsi="Arial" w:cs="Arial" w:eastAsia="Arial"/>
          <w:sz w:val="18"/>
          <w:szCs w:val="18"/>
          <w:color w:val="A3A3A3"/>
          <w:spacing w:val="0"/>
          <w:w w:val="100"/>
          <w:position w:val="-20"/>
        </w:rPr>
        <w:tab/>
      </w:r>
      <w:r>
        <w:rPr>
          <w:rFonts w:ascii="Arial" w:hAnsi="Arial" w:cs="Arial" w:eastAsia="Arial"/>
          <w:sz w:val="18"/>
          <w:szCs w:val="18"/>
          <w:color w:val="A3A3A3"/>
          <w:spacing w:val="0"/>
          <w:w w:val="100"/>
          <w:position w:val="-20"/>
        </w:rPr>
      </w:r>
      <w:r>
        <w:rPr>
          <w:rFonts w:ascii="Arial" w:hAnsi="Arial" w:cs="Arial" w:eastAsia="Arial"/>
          <w:sz w:val="14"/>
          <w:szCs w:val="14"/>
          <w:color w:val="A3A3A3"/>
          <w:spacing w:val="0"/>
          <w:w w:val="221"/>
          <w:position w:val="-15"/>
        </w:rPr>
        <w:t>ı</w:t>
      </w:r>
      <w:r>
        <w:rPr>
          <w:rFonts w:ascii="Arial" w:hAnsi="Arial" w:cs="Arial" w:eastAsia="Arial"/>
          <w:sz w:val="14"/>
          <w:szCs w:val="14"/>
          <w:color w:val="A3A3A3"/>
          <w:spacing w:val="-58"/>
          <w:w w:val="221"/>
          <w:position w:val="-15"/>
        </w:rPr>
        <w:t> </w:t>
      </w:r>
      <w:r>
        <w:rPr>
          <w:rFonts w:ascii="Arial" w:hAnsi="Arial" w:cs="Arial" w:eastAsia="Arial"/>
          <w:sz w:val="14"/>
          <w:szCs w:val="14"/>
          <w:color w:val="919191"/>
          <w:spacing w:val="0"/>
          <w:w w:val="221"/>
          <w:position w:val="-15"/>
        </w:rPr>
        <w:t>"</w:t>
      </w:r>
      <w:r>
        <w:rPr>
          <w:rFonts w:ascii="Arial" w:hAnsi="Arial" w:cs="Arial" w:eastAsia="Arial"/>
          <w:sz w:val="14"/>
          <w:szCs w:val="14"/>
          <w:color w:val="919191"/>
          <w:spacing w:val="35"/>
          <w:w w:val="221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-9"/>
          <w:w w:val="50"/>
          <w:position w:val="-1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169C1"/>
          <w:spacing w:val="0"/>
          <w:w w:val="89"/>
          <w:position w:val="-1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169C1"/>
          <w:spacing w:val="-72"/>
          <w:w w:val="89"/>
          <w:position w:val="-11"/>
        </w:rPr>
        <w:t>2</w:t>
      </w:r>
      <w:r>
        <w:rPr>
          <w:rFonts w:ascii="Arial" w:hAnsi="Arial" w:cs="Arial" w:eastAsia="Arial"/>
          <w:sz w:val="31"/>
          <w:szCs w:val="31"/>
          <w:color w:val="2A2A2A"/>
          <w:spacing w:val="-22"/>
          <w:w w:val="99"/>
          <w:position w:val="-2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728AB5"/>
          <w:spacing w:val="-10"/>
          <w:w w:val="159"/>
          <w:position w:val="-11"/>
        </w:rPr>
        <w:t>.</w:t>
      </w:r>
      <w:r>
        <w:rPr>
          <w:rFonts w:ascii="Arial" w:hAnsi="Arial" w:cs="Arial" w:eastAsia="Arial"/>
          <w:sz w:val="31"/>
          <w:szCs w:val="31"/>
          <w:color w:val="B5B5B5"/>
          <w:spacing w:val="-72"/>
          <w:w w:val="74"/>
          <w:position w:val="-2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64CF"/>
          <w:spacing w:val="0"/>
          <w:w w:val="114"/>
          <w:position w:val="-11"/>
        </w:rPr>
        <w:t>Pos</w:t>
      </w:r>
      <w:r>
        <w:rPr>
          <w:rFonts w:ascii="Times New Roman" w:hAnsi="Times New Roman" w:cs="Times New Roman" w:eastAsia="Times New Roman"/>
          <w:sz w:val="19"/>
          <w:szCs w:val="19"/>
          <w:color w:val="2A64CF"/>
          <w:spacing w:val="-1"/>
          <w:w w:val="113"/>
          <w:position w:val="-1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77BA"/>
          <w:spacing w:val="0"/>
          <w:w w:val="126"/>
          <w:position w:val="-1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77BA"/>
          <w:spacing w:val="-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60ED"/>
          <w:spacing w:val="0"/>
          <w:w w:val="100"/>
          <w:position w:val="-11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1360ED"/>
          <w:spacing w:val="0"/>
          <w:w w:val="100"/>
          <w:position w:val="-1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360ED"/>
          <w:spacing w:val="31"/>
          <w:w w:val="100"/>
          <w:position w:val="-11"/>
        </w:rPr>
        <w:t> </w:t>
      </w:r>
      <w:r>
        <w:rPr>
          <w:rFonts w:ascii="Arial" w:hAnsi="Arial" w:cs="Arial" w:eastAsia="Arial"/>
          <w:sz w:val="20"/>
          <w:szCs w:val="20"/>
          <w:color w:val="1360ED"/>
          <w:spacing w:val="0"/>
          <w:w w:val="100"/>
          <w:position w:val="-11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7"/>
          <w:w w:val="210"/>
          <w:position w:val="-2"/>
        </w:rPr>
        <w:t>J</w:t>
      </w:r>
      <w:r>
        <w:rPr>
          <w:rFonts w:ascii="Arial" w:hAnsi="Arial" w:cs="Arial" w:eastAsia="Arial"/>
          <w:sz w:val="9"/>
          <w:szCs w:val="9"/>
          <w:color w:val="B5B5B5"/>
          <w:spacing w:val="0"/>
          <w:w w:val="210"/>
          <w:position w:val="2"/>
        </w:rPr>
        <w:t>·</w:t>
      </w:r>
      <w:r>
        <w:rPr>
          <w:rFonts w:ascii="Arial" w:hAnsi="Arial" w:cs="Arial" w:eastAsia="Arial"/>
          <w:sz w:val="9"/>
          <w:szCs w:val="9"/>
          <w:color w:val="B5B5B5"/>
          <w:spacing w:val="3"/>
          <w:w w:val="21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210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9"/>
          <w:w w:val="21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0"/>
          <w:w w:val="58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0"/>
          <w:w w:val="58"/>
          <w:position w:val="-2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27"/>
          <w:w w:val="5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0"/>
          <w:w w:val="87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6"/>
          <w:w w:val="112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6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-6"/>
          <w:w w:val="99"/>
          <w:position w:val="-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0"/>
          <w:w w:val="248"/>
          <w:position w:val="-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B6B8DD"/>
          <w:spacing w:val="0"/>
          <w:w w:val="114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380"/>
          <w:cols w:num="2" w:equalWidth="0">
            <w:col w:w="4514" w:space="4107"/>
            <w:col w:w="2679"/>
          </w:cols>
        </w:sectPr>
      </w:pPr>
      <w:rPr/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color w:val="A3A3A3"/>
          <w:spacing w:val="0"/>
          <w:w w:val="190"/>
          <w:i/>
        </w:rPr>
        <w:t>t</w:t>
      </w:r>
      <w:r>
        <w:rPr>
          <w:rFonts w:ascii="Arial" w:hAnsi="Arial" w:cs="Arial" w:eastAsia="Arial"/>
          <w:sz w:val="6"/>
          <w:szCs w:val="6"/>
          <w:color w:val="A3A3A3"/>
          <w:spacing w:val="0"/>
          <w:w w:val="190"/>
          <w:i/>
        </w:rPr>
        <w:t>   </w:t>
      </w:r>
      <w:r>
        <w:rPr>
          <w:rFonts w:ascii="Arial" w:hAnsi="Arial" w:cs="Arial" w:eastAsia="Arial"/>
          <w:sz w:val="6"/>
          <w:szCs w:val="6"/>
          <w:color w:val="A3A3A3"/>
          <w:spacing w:val="24"/>
          <w:w w:val="190"/>
          <w:i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919191"/>
          <w:spacing w:val="0"/>
          <w:w w:val="190"/>
          <w:i/>
        </w:rPr>
        <w:t>i</w:t>
      </w:r>
      <w:r>
        <w:rPr>
          <w:rFonts w:ascii="Times New Roman" w:hAnsi="Times New Roman" w:cs="Times New Roman" w:eastAsia="Times New Roman"/>
          <w:sz w:val="6"/>
          <w:szCs w:val="6"/>
          <w:color w:val="919191"/>
          <w:spacing w:val="0"/>
          <w:w w:val="190"/>
          <w:i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919191"/>
          <w:spacing w:val="14"/>
          <w:w w:val="190"/>
          <w:i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919191"/>
          <w:spacing w:val="0"/>
          <w:w w:val="179"/>
          <w:i/>
        </w:rPr>
        <w:t>.....</w:t>
      </w:r>
      <w:r>
        <w:rPr>
          <w:rFonts w:ascii="Times New Roman" w:hAnsi="Times New Roman" w:cs="Times New Roman" w:eastAsia="Times New Roman"/>
          <w:sz w:val="6"/>
          <w:szCs w:val="6"/>
          <w:color w:val="919191"/>
          <w:spacing w:val="-3"/>
          <w:w w:val="179"/>
          <w:i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B5B5B5"/>
          <w:spacing w:val="0"/>
          <w:w w:val="208"/>
          <w:i/>
        </w:rPr>
        <w:t>...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spacing w:before="75" w:after="0" w:line="137" w:lineRule="exact"/>
        <w:ind w:right="39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B5B5B5"/>
          <w:w w:val="66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B5B5B5"/>
          <w:spacing w:val="8"/>
          <w:w w:val="66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919191"/>
          <w:spacing w:val="0"/>
          <w:w w:val="94"/>
          <w:position w:val="-1"/>
        </w:rPr>
        <w:t>..</w:t>
      </w:r>
      <w:r>
        <w:rPr>
          <w:rFonts w:ascii="Arial" w:hAnsi="Arial" w:cs="Arial" w:eastAsia="Arial"/>
          <w:sz w:val="13"/>
          <w:szCs w:val="13"/>
          <w:color w:val="919191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919191"/>
          <w:spacing w:val="9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2A2A2A"/>
          <w:spacing w:val="4"/>
          <w:w w:val="216"/>
          <w:position w:val="-1"/>
        </w:rPr>
        <w:t>·</w:t>
      </w:r>
      <w:r>
        <w:rPr>
          <w:rFonts w:ascii="Arial" w:hAnsi="Arial" w:cs="Arial" w:eastAsia="Arial"/>
          <w:sz w:val="13"/>
          <w:szCs w:val="13"/>
          <w:color w:val="7C7C7E"/>
          <w:spacing w:val="0"/>
          <w:w w:val="77"/>
          <w:position w:val="-1"/>
        </w:rPr>
        <w:t>ı</w:t>
      </w:r>
      <w:r>
        <w:rPr>
          <w:rFonts w:ascii="Arial" w:hAnsi="Arial" w:cs="Arial" w:eastAsia="Arial"/>
          <w:sz w:val="13"/>
          <w:szCs w:val="13"/>
          <w:color w:val="7C7C7E"/>
          <w:spacing w:val="-4"/>
          <w:w w:val="77"/>
          <w:position w:val="-1"/>
        </w:rPr>
        <w:t>ı</w:t>
      </w:r>
      <w:r>
        <w:rPr>
          <w:rFonts w:ascii="Arial" w:hAnsi="Arial" w:cs="Arial" w:eastAsia="Arial"/>
          <w:sz w:val="13"/>
          <w:szCs w:val="13"/>
          <w:color w:val="565656"/>
          <w:spacing w:val="-41"/>
          <w:w w:val="125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7C7C7E"/>
          <w:spacing w:val="-27"/>
          <w:w w:val="77"/>
          <w:position w:val="-1"/>
        </w:rPr>
        <w:t>,</w:t>
      </w:r>
      <w:r>
        <w:rPr>
          <w:rFonts w:ascii="Arial" w:hAnsi="Arial" w:cs="Arial" w:eastAsia="Arial"/>
          <w:sz w:val="9"/>
          <w:szCs w:val="9"/>
          <w:color w:val="565656"/>
          <w:spacing w:val="0"/>
          <w:w w:val="77"/>
          <w:position w:val="3"/>
        </w:rPr>
        <w:t>';</w:t>
      </w:r>
      <w:r>
        <w:rPr>
          <w:rFonts w:ascii="Arial" w:hAnsi="Arial" w:cs="Arial" w:eastAsia="Arial"/>
          <w:sz w:val="9"/>
          <w:szCs w:val="9"/>
          <w:color w:val="565656"/>
          <w:spacing w:val="-18"/>
          <w:w w:val="100"/>
          <w:position w:val="3"/>
        </w:rPr>
        <w:t> </w:t>
      </w:r>
      <w:r>
        <w:rPr>
          <w:rFonts w:ascii="Arial" w:hAnsi="Arial" w:cs="Arial" w:eastAsia="Arial"/>
          <w:sz w:val="13"/>
          <w:szCs w:val="13"/>
          <w:color w:val="565656"/>
          <w:spacing w:val="0"/>
          <w:w w:val="125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565656"/>
          <w:spacing w:val="-18"/>
          <w:w w:val="125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919191"/>
          <w:spacing w:val="0"/>
          <w:w w:val="48"/>
          <w:position w:val="-1"/>
        </w:rPr>
        <w:t>...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8" w:lineRule="atLeast"/>
        <w:ind w:right="143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414141"/>
          <w:spacing w:val="0"/>
          <w:w w:val="64"/>
        </w:rPr>
        <w:t>&gt;</w:t>
      </w:r>
      <w:r>
        <w:rPr>
          <w:rFonts w:ascii="Arial" w:hAnsi="Arial" w:cs="Arial" w:eastAsia="Arial"/>
          <w:sz w:val="23"/>
          <w:szCs w:val="23"/>
          <w:color w:val="414141"/>
          <w:spacing w:val="-2"/>
          <w:w w:val="64"/>
        </w:rPr>
        <w:t> </w:t>
      </w:r>
      <w:r>
        <w:rPr>
          <w:rFonts w:ascii="Arial" w:hAnsi="Arial" w:cs="Arial" w:eastAsia="Arial"/>
          <w:sz w:val="23"/>
          <w:szCs w:val="23"/>
          <w:color w:val="414141"/>
          <w:spacing w:val="0"/>
          <w:w w:val="60"/>
        </w:rPr>
        <w:t>-</w:t>
      </w:r>
      <w:r>
        <w:rPr>
          <w:rFonts w:ascii="Arial" w:hAnsi="Arial" w:cs="Arial" w:eastAsia="Arial"/>
          <w:sz w:val="23"/>
          <w:szCs w:val="23"/>
          <w:color w:val="414141"/>
          <w:spacing w:val="0"/>
          <w:w w:val="36"/>
        </w:rPr>
        <w:t>;: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61" w:after="0" w:line="240" w:lineRule="auto"/>
        <w:ind w:right="-78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B5B5B5"/>
          <w:spacing w:val="-19"/>
          <w:w w:val="100"/>
        </w:rPr>
        <w:t>·</w:t>
      </w:r>
      <w:r>
        <w:rPr>
          <w:rFonts w:ascii="Arial" w:hAnsi="Arial" w:cs="Arial" w:eastAsia="Arial"/>
          <w:sz w:val="16"/>
          <w:szCs w:val="16"/>
          <w:color w:val="7C7C7E"/>
          <w:spacing w:val="0"/>
          <w:w w:val="100"/>
        </w:rPr>
        <w:t>"</w:t>
      </w:r>
      <w:r>
        <w:rPr>
          <w:rFonts w:ascii="Arial" w:hAnsi="Arial" w:cs="Arial" w:eastAsia="Arial"/>
          <w:sz w:val="16"/>
          <w:szCs w:val="16"/>
          <w:color w:val="7C7C7E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C7C7E"/>
          <w:spacing w:val="0"/>
          <w:w w:val="37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53" w:after="0" w:line="240" w:lineRule="auto"/>
        <w:ind w:right="-85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7C7C7E"/>
          <w:spacing w:val="-51"/>
          <w:w w:val="57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565656"/>
          <w:spacing w:val="5"/>
          <w:w w:val="77"/>
          <w:position w:val="12"/>
        </w:rPr>
        <w:t>-</w:t>
      </w:r>
      <w:r>
        <w:rPr>
          <w:rFonts w:ascii="Arial" w:hAnsi="Arial" w:cs="Arial" w:eastAsia="Arial"/>
          <w:sz w:val="28"/>
          <w:szCs w:val="28"/>
          <w:color w:val="7C7C7E"/>
          <w:spacing w:val="5"/>
          <w:w w:val="57"/>
          <w:position w:val="0"/>
        </w:rPr>
      </w:r>
      <w:r>
        <w:rPr>
          <w:rFonts w:ascii="Arial" w:hAnsi="Arial" w:cs="Arial" w:eastAsia="Arial"/>
          <w:sz w:val="28"/>
          <w:szCs w:val="28"/>
          <w:color w:val="7C7C7E"/>
          <w:spacing w:val="-19"/>
          <w:w w:val="57"/>
          <w:emboss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7C7C7E"/>
          <w:spacing w:val="-19"/>
          <w:w w:val="57"/>
          <w:emboss/>
          <w:position w:val="0"/>
        </w:rPr>
      </w:r>
      <w:r>
        <w:rPr>
          <w:rFonts w:ascii="Arial" w:hAnsi="Arial" w:cs="Arial" w:eastAsia="Arial"/>
          <w:sz w:val="28"/>
          <w:szCs w:val="28"/>
          <w:color w:val="7C7C7E"/>
          <w:spacing w:val="-19"/>
          <w:w w:val="57"/>
          <w:position w:val="0"/>
        </w:rPr>
      </w:r>
      <w:r>
        <w:rPr>
          <w:rFonts w:ascii="Arial" w:hAnsi="Arial" w:cs="Arial" w:eastAsia="Arial"/>
          <w:sz w:val="28"/>
          <w:szCs w:val="28"/>
          <w:color w:val="7C7C7E"/>
          <w:spacing w:val="-19"/>
          <w:w w:val="57"/>
          <w:position w:val="0"/>
        </w:rPr>
      </w:r>
      <w:r>
        <w:rPr>
          <w:rFonts w:ascii="Arial" w:hAnsi="Arial" w:cs="Arial" w:eastAsia="Arial"/>
          <w:sz w:val="16"/>
          <w:szCs w:val="16"/>
          <w:color w:val="414141"/>
          <w:spacing w:val="0"/>
          <w:w w:val="53"/>
          <w:position w:val="12"/>
        </w:rPr>
        <w:t>.</w:t>
      </w:r>
      <w:r>
        <w:rPr>
          <w:rFonts w:ascii="Arial" w:hAnsi="Arial" w:cs="Arial" w:eastAsia="Arial"/>
          <w:sz w:val="16"/>
          <w:szCs w:val="16"/>
          <w:color w:val="414141"/>
          <w:spacing w:val="8"/>
          <w:w w:val="100"/>
          <w:position w:val="12"/>
        </w:rPr>
        <w:t> </w:t>
      </w:r>
      <w:r>
        <w:rPr>
          <w:rFonts w:ascii="Arial" w:hAnsi="Arial" w:cs="Arial" w:eastAsia="Arial"/>
          <w:sz w:val="28"/>
          <w:szCs w:val="28"/>
          <w:color w:val="A3A3A3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18" w:after="0" w:line="250" w:lineRule="exact"/>
        <w:ind w:right="790" w:firstLine="3457"/>
        <w:jc w:val="left"/>
        <w:tabs>
          <w:tab w:pos="320" w:val="left"/>
          <w:tab w:pos="3500" w:val="left"/>
          <w:tab w:pos="43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676969"/>
          <w:w w:val="53"/>
        </w:rPr>
        <w:t>Jı.</w:t>
      </w:r>
      <w:r>
        <w:rPr>
          <w:rFonts w:ascii="Arial" w:hAnsi="Arial" w:cs="Arial" w:eastAsia="Arial"/>
          <w:sz w:val="27"/>
          <w:szCs w:val="27"/>
          <w:color w:val="676969"/>
          <w:spacing w:val="10"/>
          <w:w w:val="53"/>
        </w:rPr>
        <w:t>i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266"/>
        </w:rPr>
        <w:t>ii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7C7C7E"/>
          <w:spacing w:val="0"/>
          <w:w w:val="300"/>
        </w:rPr>
        <w:t>.</w:t>
      </w:r>
      <w:r>
        <w:rPr>
          <w:rFonts w:ascii="Arial" w:hAnsi="Arial" w:cs="Arial" w:eastAsia="Arial"/>
          <w:sz w:val="17"/>
          <w:szCs w:val="17"/>
          <w:color w:val="7C7C7E"/>
          <w:spacing w:val="-98"/>
          <w:w w:val="300"/>
        </w:rPr>
        <w:t> </w:t>
      </w:r>
      <w:r>
        <w:rPr>
          <w:rFonts w:ascii="Arial" w:hAnsi="Arial" w:cs="Arial" w:eastAsia="Arial"/>
          <w:sz w:val="17"/>
          <w:szCs w:val="17"/>
          <w:color w:val="7C7C7E"/>
          <w:spacing w:val="0"/>
          <w:w w:val="192"/>
        </w:rPr>
        <w:t>-</w:t>
      </w:r>
      <w:r>
        <w:rPr>
          <w:rFonts w:ascii="Arial" w:hAnsi="Arial" w:cs="Arial" w:eastAsia="Arial"/>
          <w:sz w:val="17"/>
          <w:szCs w:val="17"/>
          <w:color w:val="7C7C7E"/>
          <w:spacing w:val="-47"/>
          <w:w w:val="192"/>
        </w:rPr>
        <w:t> </w:t>
      </w:r>
      <w:r>
        <w:rPr>
          <w:rFonts w:ascii="Arial" w:hAnsi="Arial" w:cs="Arial" w:eastAsia="Arial"/>
          <w:sz w:val="17"/>
          <w:szCs w:val="17"/>
          <w:color w:val="7C7C7E"/>
          <w:spacing w:val="0"/>
          <w:w w:val="70"/>
        </w:rPr>
        <w:t>"--</w:t>
      </w:r>
      <w:r>
        <w:rPr>
          <w:rFonts w:ascii="Arial" w:hAnsi="Arial" w:cs="Arial" w:eastAsia="Arial"/>
          <w:sz w:val="17"/>
          <w:szCs w:val="17"/>
          <w:color w:val="7C7C7E"/>
          <w:spacing w:val="0"/>
          <w:w w:val="70"/>
        </w:rPr>
        <w:t>(</w:t>
      </w:r>
      <w:r>
        <w:rPr>
          <w:rFonts w:ascii="Arial" w:hAnsi="Arial" w:cs="Arial" w:eastAsia="Arial"/>
          <w:sz w:val="17"/>
          <w:szCs w:val="17"/>
          <w:color w:val="7C7C7E"/>
          <w:spacing w:val="-2"/>
          <w:w w:val="70"/>
        </w:rPr>
        <w:t> </w:t>
      </w:r>
      <w:r>
        <w:rPr>
          <w:rFonts w:ascii="Arial" w:hAnsi="Arial" w:cs="Arial" w:eastAsia="Arial"/>
          <w:sz w:val="17"/>
          <w:szCs w:val="17"/>
          <w:color w:val="7C7C7E"/>
          <w:spacing w:val="0"/>
          <w:w w:val="82"/>
        </w:rPr>
        <w:t>...</w:t>
      </w:r>
      <w:r>
        <w:rPr>
          <w:rFonts w:ascii="Arial" w:hAnsi="Arial" w:cs="Arial" w:eastAsia="Arial"/>
          <w:sz w:val="17"/>
          <w:szCs w:val="17"/>
          <w:color w:val="7C7C7E"/>
          <w:spacing w:val="7"/>
          <w:w w:val="82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7C7C7E"/>
          <w:spacing w:val="0"/>
          <w:w w:val="82"/>
          <w:i/>
        </w:rPr>
        <w:t>":</w:t>
      </w:r>
      <w:r>
        <w:rPr>
          <w:rFonts w:ascii="Times New Roman" w:hAnsi="Times New Roman" w:cs="Times New Roman" w:eastAsia="Times New Roman"/>
          <w:sz w:val="18"/>
          <w:szCs w:val="18"/>
          <w:color w:val="7C7C7E"/>
          <w:spacing w:val="0"/>
          <w:w w:val="82"/>
          <w:i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7C7C7E"/>
          <w:spacing w:val="-2"/>
          <w:w w:val="82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C7E"/>
          <w:spacing w:val="0"/>
          <w:w w:val="104"/>
        </w:rPr>
        <w:t>,,J</w:t>
      </w:r>
      <w:r>
        <w:rPr>
          <w:rFonts w:ascii="Times New Roman" w:hAnsi="Times New Roman" w:cs="Times New Roman" w:eastAsia="Times New Roman"/>
          <w:sz w:val="19"/>
          <w:szCs w:val="19"/>
          <w:color w:val="7C7C7E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utKÖ_YLÜ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253"/>
          <w:position w:val="0"/>
        </w:rPr>
        <w:t>IY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6"/>
          <w:w w:val="25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C7C7E"/>
          <w:spacing w:val="0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7C7C7E"/>
          <w:spacing w:val="2"/>
          <w:w w:val="113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3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8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7C7C7E"/>
          <w:spacing w:val="0"/>
          <w:w w:val="93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C7C7E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3"/>
          <w:w w:val="6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0"/>
          <w:w w:val="61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10"/>
          <w:w w:val="6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91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-13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76969"/>
          <w:spacing w:val="0"/>
          <w:w w:val="61"/>
          <w:position w:val="0"/>
        </w:rPr>
        <w:t>AC</w:t>
      </w:r>
      <w:r>
        <w:rPr>
          <w:rFonts w:ascii="Times New Roman" w:hAnsi="Times New Roman" w:cs="Times New Roman" w:eastAsia="Times New Roman"/>
          <w:sz w:val="22"/>
          <w:szCs w:val="22"/>
          <w:color w:val="676969"/>
          <w:spacing w:val="2"/>
          <w:w w:val="61"/>
          <w:position w:val="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A3A3A3"/>
          <w:spacing w:val="0"/>
          <w:w w:val="61"/>
          <w:position w:val="0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A3A3A3"/>
          <w:spacing w:val="14"/>
          <w:w w:val="61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14141"/>
          <w:spacing w:val="-41"/>
          <w:w w:val="103"/>
          <w:position w:val="0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7C7C7E"/>
          <w:spacing w:val="0"/>
          <w:w w:val="59"/>
          <w:position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380"/>
          <w:cols w:num="4" w:equalWidth="0">
            <w:col w:w="2180" w:space="93"/>
            <w:col w:w="171" w:space="249"/>
            <w:col w:w="225" w:space="2078"/>
            <w:col w:w="6304"/>
          </w:cols>
        </w:sectPr>
      </w:pPr>
      <w:rPr/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69" w:lineRule="atLeast"/>
        <w:ind w:right="-20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B5B5B5"/>
          <w:spacing w:val="0"/>
          <w:w w:val="100"/>
        </w:rPr>
        <w:t>••</w:t>
      </w:r>
      <w:r>
        <w:rPr>
          <w:rFonts w:ascii="Times New Roman" w:hAnsi="Times New Roman" w:cs="Times New Roman" w:eastAsia="Times New Roman"/>
          <w:sz w:val="8"/>
          <w:szCs w:val="8"/>
          <w:color w:val="B5B5B5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8"/>
          <w:szCs w:val="8"/>
          <w:color w:val="B5B5B5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5B5B5"/>
          <w:spacing w:val="0"/>
          <w:w w:val="54"/>
        </w:rPr>
        <w:t>o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165" w:lineRule="atLeast"/>
        <w:ind w:right="-160"/>
        <w:jc w:val="left"/>
        <w:tabs>
          <w:tab w:pos="3940" w:val="left"/>
        </w:tabs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br w:type="column"/>
      </w:r>
      <w:r>
        <w:rPr>
          <w:rFonts w:ascii="Arial" w:hAnsi="Arial" w:cs="Arial" w:eastAsia="Arial"/>
          <w:sz w:val="80"/>
          <w:szCs w:val="80"/>
          <w:color w:val="363D62"/>
          <w:spacing w:val="0"/>
          <w:w w:val="74"/>
          <w:position w:val="-18"/>
        </w:rPr>
        <w:t>os</w:t>
      </w:r>
      <w:r>
        <w:rPr>
          <w:rFonts w:ascii="Arial" w:hAnsi="Arial" w:cs="Arial" w:eastAsia="Arial"/>
          <w:sz w:val="80"/>
          <w:szCs w:val="80"/>
          <w:color w:val="363D62"/>
          <w:spacing w:val="-59"/>
          <w:w w:val="74"/>
          <w:position w:val="-18"/>
        </w:rPr>
        <w:t>.</w:t>
      </w:r>
      <w:r>
        <w:rPr>
          <w:rFonts w:ascii="Arial" w:hAnsi="Arial" w:cs="Arial" w:eastAsia="Arial"/>
          <w:sz w:val="80"/>
          <w:szCs w:val="80"/>
          <w:color w:val="3A468A"/>
          <w:spacing w:val="0"/>
          <w:w w:val="74"/>
          <w:position w:val="-18"/>
        </w:rPr>
        <w:t>n</w:t>
      </w:r>
      <w:r>
        <w:rPr>
          <w:rFonts w:ascii="Arial" w:hAnsi="Arial" w:cs="Arial" w:eastAsia="Arial"/>
          <w:sz w:val="80"/>
          <w:szCs w:val="80"/>
          <w:color w:val="3A468A"/>
          <w:spacing w:val="-164"/>
          <w:w w:val="74"/>
          <w:position w:val="-18"/>
        </w:rPr>
        <w:t> </w:t>
      </w:r>
      <w:r>
        <w:rPr>
          <w:rFonts w:ascii="Arial" w:hAnsi="Arial" w:cs="Arial" w:eastAsia="Arial"/>
          <w:sz w:val="80"/>
          <w:szCs w:val="80"/>
          <w:color w:val="3A468A"/>
          <w:spacing w:val="0"/>
          <w:w w:val="100"/>
          <w:position w:val="-18"/>
        </w:rPr>
        <w:tab/>
      </w:r>
      <w:r>
        <w:rPr>
          <w:rFonts w:ascii="Arial" w:hAnsi="Arial" w:cs="Arial" w:eastAsia="Arial"/>
          <w:sz w:val="80"/>
          <w:szCs w:val="80"/>
          <w:color w:val="3A468A"/>
          <w:spacing w:val="0"/>
          <w:w w:val="100"/>
          <w:position w:val="-18"/>
        </w:rPr>
      </w:r>
      <w:r>
        <w:rPr>
          <w:rFonts w:ascii="Arial" w:hAnsi="Arial" w:cs="Arial" w:eastAsia="Arial"/>
          <w:sz w:val="20"/>
          <w:szCs w:val="20"/>
          <w:color w:val="7C7C7E"/>
          <w:spacing w:val="0"/>
          <w:w w:val="101"/>
          <w:position w:val="0"/>
        </w:rPr>
        <w:t>i</w:t>
      </w:r>
      <w:r>
        <w:rPr>
          <w:rFonts w:ascii="Arial" w:hAnsi="Arial" w:cs="Arial" w:eastAsia="Arial"/>
          <w:sz w:val="20"/>
          <w:szCs w:val="20"/>
          <w:color w:val="7C7C7E"/>
          <w:spacing w:val="10"/>
          <w:w w:val="101"/>
          <w:position w:val="0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2A2A2A"/>
          <w:spacing w:val="0"/>
          <w:w w:val="93"/>
          <w:i/>
          <w:position w:val="0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2A2A2A"/>
          <w:spacing w:val="0"/>
          <w:w w:val="94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2A2A2A"/>
          <w:spacing w:val="-23"/>
          <w:w w:val="93"/>
          <w:i/>
          <w:position w:val="0"/>
        </w:rPr>
        <w:t>i</w:t>
      </w:r>
      <w:r>
        <w:rPr>
          <w:rFonts w:ascii="Times New Roman" w:hAnsi="Times New Roman" w:cs="Times New Roman" w:eastAsia="Times New Roman"/>
          <w:sz w:val="9"/>
          <w:szCs w:val="9"/>
          <w:color w:val="565656"/>
          <w:spacing w:val="-26"/>
          <w:w w:val="114"/>
          <w:i/>
          <w:position w:val="0"/>
        </w:rPr>
        <w:t>7</w:t>
      </w:r>
      <w:r>
        <w:rPr>
          <w:rFonts w:ascii="Times New Roman" w:hAnsi="Times New Roman" w:cs="Times New Roman" w:eastAsia="Times New Roman"/>
          <w:sz w:val="9"/>
          <w:szCs w:val="9"/>
          <w:color w:val="2A2A2A"/>
          <w:spacing w:val="0"/>
          <w:w w:val="94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2A2A2A"/>
          <w:spacing w:val="-12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3A3A3"/>
          <w:spacing w:val="0"/>
          <w:w w:val="172"/>
          <w:i/>
          <w:position w:val="0"/>
        </w:rPr>
        <w:t>,.</w:t>
      </w:r>
      <w:r>
        <w:rPr>
          <w:rFonts w:ascii="Times New Roman" w:hAnsi="Times New Roman" w:cs="Times New Roman" w:eastAsia="Times New Roman"/>
          <w:sz w:val="9"/>
          <w:szCs w:val="9"/>
          <w:color w:val="A3A3A3"/>
          <w:spacing w:val="27"/>
          <w:w w:val="172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414141"/>
          <w:spacing w:val="-15"/>
          <w:w w:val="600"/>
          <w:position w:val="0"/>
        </w:rPr>
        <w:t>-</w:t>
      </w:r>
      <w:r>
        <w:rPr>
          <w:rFonts w:ascii="Times New Roman" w:hAnsi="Times New Roman" w:cs="Times New Roman" w:eastAsia="Times New Roman"/>
          <w:sz w:val="9"/>
          <w:szCs w:val="9"/>
          <w:color w:val="919191"/>
          <w:spacing w:val="0"/>
          <w:w w:val="82"/>
          <w:position w:val="0"/>
        </w:rPr>
        <w:t>-</w:t>
      </w:r>
      <w:r>
        <w:rPr>
          <w:rFonts w:ascii="Times New Roman" w:hAnsi="Times New Roman" w:cs="Times New Roman" w:eastAsia="Times New Roman"/>
          <w:sz w:val="9"/>
          <w:szCs w:val="9"/>
          <w:color w:val="919191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0"/>
          <w:w w:val="242"/>
          <w:position w:val="0"/>
        </w:rPr>
        <w:t>: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0"/>
          <w:w w:val="242"/>
          <w:position w:val="0"/>
        </w:rPr>
        <w:t>::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-13"/>
          <w:w w:val="243"/>
          <w:position w:val="0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1"/>
          <w:w w:val="302"/>
          <w:position w:val="0"/>
        </w:rPr>
        <w:t>·</w:t>
      </w:r>
      <w:r>
        <w:rPr>
          <w:rFonts w:ascii="Times New Roman" w:hAnsi="Times New Roman" w:cs="Times New Roman" w:eastAsia="Times New Roman"/>
          <w:sz w:val="37"/>
          <w:szCs w:val="37"/>
          <w:color w:val="919191"/>
          <w:spacing w:val="-238"/>
          <w:w w:val="216"/>
          <w:position w:val="0"/>
        </w:rPr>
        <w:t>!</w:t>
      </w:r>
      <w:r>
        <w:rPr>
          <w:rFonts w:ascii="Times New Roman" w:hAnsi="Times New Roman" w:cs="Times New Roman" w:eastAsia="Times New Roman"/>
          <w:sz w:val="37"/>
          <w:szCs w:val="37"/>
          <w:color w:val="919191"/>
          <w:spacing w:val="-104"/>
          <w:w w:val="45"/>
          <w:position w:val="0"/>
        </w:rPr>
        <w:t>&gt;</w:t>
      </w:r>
      <w:r>
        <w:rPr>
          <w:rFonts w:ascii="Times New Roman" w:hAnsi="Times New Roman" w:cs="Times New Roman" w:eastAsia="Times New Roman"/>
          <w:sz w:val="37"/>
          <w:szCs w:val="37"/>
          <w:color w:val="414141"/>
          <w:spacing w:val="-75"/>
          <w:w w:val="49"/>
          <w:position w:val="0"/>
        </w:rPr>
        <w:t>·</w:t>
      </w:r>
      <w:r>
        <w:rPr>
          <w:rFonts w:ascii="Times New Roman" w:hAnsi="Times New Roman" w:cs="Times New Roman" w:eastAsia="Times New Roman"/>
          <w:sz w:val="37"/>
          <w:szCs w:val="37"/>
          <w:color w:val="B5B5B5"/>
          <w:spacing w:val="0"/>
          <w:w w:val="15"/>
          <w:position w:val="0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165" w:lineRule="atLeast"/>
        <w:ind w:right="-20"/>
        <w:jc w:val="left"/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7"/>
          <w:szCs w:val="37"/>
          <w:color w:val="A3A3A3"/>
          <w:spacing w:val="14"/>
          <w:w w:val="256"/>
        </w:rPr>
        <w:t>·</w:t>
      </w:r>
      <w:r>
        <w:rPr>
          <w:rFonts w:ascii="Times New Roman" w:hAnsi="Times New Roman" w:cs="Times New Roman" w:eastAsia="Times New Roman"/>
          <w:sz w:val="37"/>
          <w:szCs w:val="37"/>
          <w:color w:val="919191"/>
          <w:spacing w:val="0"/>
          <w:w w:val="60"/>
        </w:rPr>
        <w:t>..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380"/>
          <w:cols w:num="3" w:equalWidth="0">
            <w:col w:w="1917" w:space="2627"/>
            <w:col w:w="5201" w:space="131"/>
            <w:col w:w="1424"/>
          </w:cols>
        </w:sectPr>
      </w:pPr>
      <w:rPr/>
    </w:p>
    <w:p>
      <w:pPr>
        <w:spacing w:before="0" w:after="0" w:line="450" w:lineRule="atLeast"/>
        <w:ind w:right="-20"/>
        <w:jc w:val="right"/>
        <w:rPr>
          <w:rFonts w:ascii="Times New Roman" w:hAnsi="Times New Roman" w:cs="Times New Roman" w:eastAsia="Times New Roman"/>
          <w:sz w:val="5"/>
          <w:szCs w:val="5"/>
        </w:rPr>
      </w:pPr>
      <w:rPr/>
      <w:r>
        <w:rPr>
          <w:rFonts w:ascii="Arial" w:hAnsi="Arial" w:cs="Arial" w:eastAsia="Arial"/>
          <w:sz w:val="6"/>
          <w:szCs w:val="6"/>
          <w:color w:val="B5B5B5"/>
          <w:spacing w:val="0"/>
          <w:w w:val="100"/>
        </w:rPr>
        <w:t>or'o</w:t>
      </w:r>
      <w:r>
        <w:rPr>
          <w:rFonts w:ascii="Arial" w:hAnsi="Arial" w:cs="Arial" w:eastAsia="Arial"/>
          <w:sz w:val="6"/>
          <w:szCs w:val="6"/>
          <w:color w:val="B5B5B5"/>
          <w:spacing w:val="0"/>
          <w:w w:val="100"/>
        </w:rPr>
        <w:t>    </w:t>
      </w:r>
      <w:r>
        <w:rPr>
          <w:rFonts w:ascii="Arial" w:hAnsi="Arial" w:cs="Arial" w:eastAsia="Arial"/>
          <w:sz w:val="6"/>
          <w:szCs w:val="6"/>
          <w:color w:val="B5B5B5"/>
          <w:spacing w:val="5"/>
          <w:w w:val="100"/>
        </w:rPr>
        <w:t> </w:t>
      </w:r>
      <w:r>
        <w:rPr>
          <w:rFonts w:ascii="Arial" w:hAnsi="Arial" w:cs="Arial" w:eastAsia="Arial"/>
          <w:sz w:val="5"/>
          <w:szCs w:val="5"/>
          <w:color w:val="B5B5B5"/>
          <w:spacing w:val="0"/>
          <w:w w:val="100"/>
        </w:rPr>
        <w:t>T</w:t>
      </w:r>
      <w:r>
        <w:rPr>
          <w:rFonts w:ascii="Arial" w:hAnsi="Arial" w:cs="Arial" w:eastAsia="Arial"/>
          <w:sz w:val="5"/>
          <w:szCs w:val="5"/>
          <w:color w:val="B5B5B5"/>
          <w:spacing w:val="0"/>
          <w:w w:val="100"/>
        </w:rPr>
        <w:t>     </w:t>
      </w:r>
      <w:r>
        <w:rPr>
          <w:rFonts w:ascii="Arial" w:hAnsi="Arial" w:cs="Arial" w:eastAsia="Arial"/>
          <w:sz w:val="5"/>
          <w:szCs w:val="5"/>
          <w:color w:val="B5B5B5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B5B5B5"/>
          <w:spacing w:val="0"/>
          <w:w w:val="153"/>
          <w:b/>
          <w:bCs/>
        </w:rPr>
        <w:t>t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</w:rPr>
      </w:r>
    </w:p>
    <w:p>
      <w:pPr>
        <w:spacing w:before="0" w:after="0" w:line="499" w:lineRule="atLeast"/>
        <w:ind w:right="-20"/>
        <w:jc w:val="left"/>
        <w:tabs>
          <w:tab w:pos="35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14141"/>
          <w:spacing w:val="0"/>
          <w:w w:val="100"/>
          <w:position w:val="5"/>
        </w:rPr>
        <w:t>ttf.En</w:t>
      </w:r>
      <w:r>
        <w:rPr>
          <w:rFonts w:ascii="Arial" w:hAnsi="Arial" w:cs="Arial" w:eastAsia="Arial"/>
          <w:sz w:val="19"/>
          <w:szCs w:val="19"/>
          <w:color w:val="414141"/>
          <w:spacing w:val="-31"/>
          <w:w w:val="100"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414141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9"/>
          <w:szCs w:val="19"/>
          <w:color w:val="414141"/>
          <w:spacing w:val="0"/>
          <w:w w:val="100"/>
          <w:position w:val="5"/>
        </w:rPr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89"/>
          <w:position w:val="0"/>
        </w:rPr>
        <w:t>a,</w:t>
      </w:r>
      <w:r>
        <w:rPr>
          <w:rFonts w:ascii="Arial" w:hAnsi="Arial" w:cs="Arial" w:eastAsia="Arial"/>
          <w:sz w:val="20"/>
          <w:szCs w:val="20"/>
          <w:color w:val="565656"/>
          <w:spacing w:val="4"/>
          <w:w w:val="89"/>
          <w:position w:val="0"/>
        </w:rPr>
        <w:t>ı</w:t>
      </w:r>
      <w:r>
        <w:rPr>
          <w:rFonts w:ascii="Arial" w:hAnsi="Arial" w:cs="Arial" w:eastAsia="Arial"/>
          <w:sz w:val="20"/>
          <w:szCs w:val="20"/>
          <w:color w:val="7C7C7E"/>
          <w:spacing w:val="0"/>
          <w:w w:val="89"/>
          <w:position w:val="0"/>
        </w:rPr>
        <w:t>e</w:t>
      </w:r>
      <w:r>
        <w:rPr>
          <w:rFonts w:ascii="Arial" w:hAnsi="Arial" w:cs="Arial" w:eastAsia="Arial"/>
          <w:sz w:val="20"/>
          <w:szCs w:val="20"/>
          <w:color w:val="7C7C7E"/>
          <w:spacing w:val="21"/>
          <w:w w:val="89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676969"/>
          <w:spacing w:val="0"/>
          <w:w w:val="89"/>
          <w:position w:val="0"/>
        </w:rPr>
        <w:t>Şu</w:t>
      </w:r>
      <w:r>
        <w:rPr>
          <w:rFonts w:ascii="Arial" w:hAnsi="Arial" w:cs="Arial" w:eastAsia="Arial"/>
          <w:sz w:val="20"/>
          <w:szCs w:val="20"/>
          <w:color w:val="676969"/>
          <w:spacing w:val="0"/>
          <w:w w:val="89"/>
          <w:position w:val="0"/>
        </w:rPr>
        <w:t>b</w:t>
      </w:r>
      <w:r>
        <w:rPr>
          <w:rFonts w:ascii="Arial" w:hAnsi="Arial" w:cs="Arial" w:eastAsia="Arial"/>
          <w:sz w:val="20"/>
          <w:szCs w:val="20"/>
          <w:color w:val="676969"/>
          <w:spacing w:val="0"/>
          <w:w w:val="89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676969"/>
          <w:spacing w:val="14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C7C7E"/>
          <w:spacing w:val="0"/>
          <w:w w:val="60"/>
          <w:position w:val="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7C7C7E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77"/>
          <w:position w:val="0"/>
        </w:rPr>
        <w:t>üdürü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65656"/>
          <w:spacing w:val="0"/>
          <w:w w:val="49"/>
          <w:i/>
          <w:position w:val="0"/>
        </w:rPr>
        <w:t>y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380"/>
          <w:cols w:num="2" w:equalWidth="0">
            <w:col w:w="2033" w:space="3328"/>
            <w:col w:w="5939"/>
          </w:cols>
        </w:sectPr>
      </w:pPr>
      <w:rPr/>
    </w:p>
    <w:p>
      <w:pPr>
        <w:spacing w:before="0" w:after="0" w:line="303" w:lineRule="atLeast"/>
        <w:ind w:left="2460" w:right="-183"/>
        <w:jc w:val="left"/>
        <w:tabs>
          <w:tab w:pos="5420" w:val="left"/>
        </w:tabs>
        <w:rPr>
          <w:rFonts w:ascii="Arial" w:hAnsi="Arial" w:cs="Arial" w:eastAsia="Arial"/>
          <w:sz w:val="55"/>
          <w:szCs w:val="5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3.830475pt;margin-top:17.512871pt;width:4.911210pt;height:9.0pt;mso-position-horizontal-relative:page;mso-position-vertical-relative:paragraph;z-index:-15465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7C7C7E"/>
                      <w:spacing w:val="0"/>
                      <w:w w:val="196"/>
                    </w:rPr>
                    <w:t>\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1"/>
          <w:szCs w:val="81"/>
          <w:color w:val="3A468A"/>
          <w:spacing w:val="0"/>
          <w:w w:val="100"/>
          <w:i/>
        </w:rPr>
        <w:t>rA</w:t>
      </w:r>
      <w:r>
        <w:rPr>
          <w:rFonts w:ascii="Times New Roman" w:hAnsi="Times New Roman" w:cs="Times New Roman" w:eastAsia="Times New Roman"/>
          <w:sz w:val="81"/>
          <w:szCs w:val="81"/>
          <w:color w:val="3A468A"/>
          <w:spacing w:val="-57"/>
          <w:w w:val="100"/>
          <w:i/>
        </w:rPr>
        <w:t> </w:t>
      </w:r>
      <w:r>
        <w:rPr>
          <w:rFonts w:ascii="Times New Roman" w:hAnsi="Times New Roman" w:cs="Times New Roman" w:eastAsia="Times New Roman"/>
          <w:sz w:val="81"/>
          <w:szCs w:val="81"/>
          <w:color w:val="3A468A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81"/>
          <w:szCs w:val="81"/>
          <w:color w:val="3A468A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69"/>
          <w:szCs w:val="69"/>
          <w:color w:val="3A468A"/>
          <w:spacing w:val="0"/>
          <w:w w:val="151"/>
          <w:b/>
          <w:bCs/>
          <w:position w:val="24"/>
        </w:rPr>
        <w:t>r</w:t>
      </w:r>
      <w:r>
        <w:rPr>
          <w:rFonts w:ascii="Times New Roman" w:hAnsi="Times New Roman" w:cs="Times New Roman" w:eastAsia="Times New Roman"/>
          <w:sz w:val="69"/>
          <w:szCs w:val="69"/>
          <w:color w:val="3A468A"/>
          <w:spacing w:val="-96"/>
          <w:w w:val="100"/>
          <w:b/>
          <w:bCs/>
          <w:position w:val="24"/>
        </w:rPr>
        <w:t> </w:t>
      </w:r>
      <w:r>
        <w:rPr>
          <w:rFonts w:ascii="Arial" w:hAnsi="Arial" w:cs="Arial" w:eastAsia="Arial"/>
          <w:sz w:val="55"/>
          <w:szCs w:val="55"/>
          <w:color w:val="3A468A"/>
          <w:spacing w:val="0"/>
          <w:w w:val="135"/>
          <w:position w:val="8"/>
        </w:rPr>
        <w:t>+</w:t>
      </w:r>
      <w:r>
        <w:rPr>
          <w:rFonts w:ascii="Arial" w:hAnsi="Arial" w:cs="Arial" w:eastAsia="Arial"/>
          <w:sz w:val="55"/>
          <w:szCs w:val="55"/>
          <w:color w:val="000000"/>
          <w:spacing w:val="0"/>
          <w:w w:val="100"/>
          <w:position w:val="0"/>
        </w:rPr>
      </w:r>
    </w:p>
    <w:p>
      <w:pPr>
        <w:spacing w:before="0" w:after="0" w:line="303" w:lineRule="atLeast"/>
        <w:ind w:right="-20"/>
        <w:jc w:val="left"/>
        <w:tabs>
          <w:tab w:pos="720" w:val="left"/>
          <w:tab w:pos="98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A3A3A3"/>
          <w:spacing w:val="0"/>
          <w:w w:val="161"/>
          <w:i/>
        </w:rPr>
        <w:t>'l</w:t>
      </w:r>
      <w:r>
        <w:rPr>
          <w:rFonts w:ascii="Times New Roman" w:hAnsi="Times New Roman" w:cs="Times New Roman" w:eastAsia="Times New Roman"/>
          <w:sz w:val="9"/>
          <w:szCs w:val="9"/>
          <w:color w:val="A3A3A3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A3A3A3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9"/>
          <w:szCs w:val="9"/>
          <w:color w:val="565656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9"/>
          <w:szCs w:val="9"/>
          <w:color w:val="919191"/>
          <w:spacing w:val="0"/>
          <w:w w:val="140"/>
          <w:i/>
        </w:rPr>
        <w:t>t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760" w:bottom="280" w:left="240" w:right="380"/>
          <w:cols w:num="2" w:equalWidth="0">
            <w:col w:w="6410" w:space="2161"/>
            <w:col w:w="2729"/>
          </w:cols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/>
        <w:pict>
          <v:group style="position:absolute;margin-left:21.607536pt;margin-top:36.919628pt;width:551.984941pt;height:786.413985pt;mso-position-horizontal-relative:page;mso-position-vertical-relative:page;z-index:-15471" coordorigin="432,738" coordsize="11040,15728">
            <v:group style="position:absolute;left:444;top:762;width:10932;height:2" coordorigin="444,762" coordsize="10932,2">
              <v:shape style="position:absolute;left:444;top:762;width:10932;height:2" coordorigin="444,762" coordsize="10932,0" path="m444,762l11376,762e" filled="f" stroked="t" strokeweight=".700785pt" strokecolor="#545454">
                <v:path arrowok="t"/>
              </v:shape>
            </v:group>
            <v:group style="position:absolute;left:444;top:748;width:2;height:1070" coordorigin="444,748" coordsize="2,1070">
              <v:shape style="position:absolute;left:444;top:748;width:2;height:1070" coordorigin="444,748" coordsize="0,1070" path="m444,1817l444,748e" filled="f" stroked="t" strokeweight=".233595pt" strokecolor="#444444">
                <v:path arrowok="t"/>
              </v:shape>
            </v:group>
            <v:group style="position:absolute;left:2432;top:748;width:2;height:857" coordorigin="2432,748" coordsize="2,857">
              <v:shape style="position:absolute;left:2432;top:748;width:2;height:857" coordorigin="2432,748" coordsize="0,857" path="m2432,1604l2432,748e" filled="f" stroked="t" strokeweight=".93438pt" strokecolor="#545454">
                <v:path arrowok="t"/>
              </v:shape>
            </v:group>
            <v:group style="position:absolute;left:8283;top:767;width:192;height:2" coordorigin="8283,767" coordsize="192,2">
              <v:shape style="position:absolute;left:8283;top:767;width:192;height:2" coordorigin="8283,767" coordsize="192,0" path="m8283,767l8475,767e" filled="f" stroked="t" strokeweight=".46719pt" strokecolor="#3B3B3B">
                <v:path arrowok="t"/>
              </v:shape>
            </v:group>
            <v:group style="position:absolute;left:11381;top:757;width:2;height:2660" coordorigin="11381,757" coordsize="2,2660">
              <v:shape style="position:absolute;left:11381;top:757;width:2;height:2660" coordorigin="11381,757" coordsize="0,2660" path="m11381,3417l11381,757e" filled="f" stroked="t" strokeweight=".700785pt" strokecolor="#575757">
                <v:path arrowok="t"/>
              </v:shape>
            </v:group>
            <v:group style="position:absolute;left:9073;top:757;width:2;height:1524" coordorigin="9073,757" coordsize="2,1524">
              <v:shape style="position:absolute;left:9073;top:757;width:2;height:1524" coordorigin="9073,757" coordsize="0,1524" path="m9073,2281l9073,757e" filled="f" stroked="t" strokeweight=".700785pt" strokecolor="#575757">
                <v:path arrowok="t"/>
              </v:shape>
            </v:group>
            <v:group style="position:absolute;left:2436;top:1548;width:2;height:270" coordorigin="2436,1548" coordsize="2,270">
              <v:shape style="position:absolute;left:2436;top:1548;width:2;height:270" coordorigin="2436,1548" coordsize="0,270" path="m2436,1817l2436,1548e" filled="f" stroked="t" strokeweight=".46719pt" strokecolor="#3B3B3B">
                <v:path arrowok="t"/>
              </v:shape>
            </v:group>
            <v:group style="position:absolute;left:9073;top:1708;width:2;height:109" coordorigin="9073,1708" coordsize="2,109">
              <v:shape style="position:absolute;left:9073;top:1708;width:2;height:109" coordorigin="9073,1708" coordsize="0,109" path="m9073,1817l9073,1708e" filled="f" stroked="t" strokeweight=".46719pt" strokecolor="#3B3B3B">
                <v:path arrowok="t"/>
              </v:shape>
            </v:group>
            <v:group style="position:absolute;left:449;top:1562;width:2;height:5580" coordorigin="449,1562" coordsize="2,5580">
              <v:shape style="position:absolute;left:449;top:1562;width:2;height:5580" coordorigin="449,1562" coordsize="0,5580" path="m449,7141l449,1562e" filled="f" stroked="t" strokeweight=".700785pt" strokecolor="#4F4F4F">
                <v:path arrowok="t"/>
              </v:shape>
            </v:group>
            <v:group style="position:absolute;left:2439;top:1760;width:2;height:511" coordorigin="2439,1760" coordsize="2,511">
              <v:shape style="position:absolute;left:2439;top:1760;width:2;height:511" coordorigin="2439,1760" coordsize="0,511" path="m2439,2272l2439,1760e" filled="f" stroked="t" strokeweight=".93438pt" strokecolor="#545454">
                <v:path arrowok="t"/>
              </v:shape>
            </v:group>
            <v:group style="position:absolute;left:439;top:2977;width:7900;height:2" coordorigin="439,2977" coordsize="7900,2">
              <v:shape style="position:absolute;left:439;top:2977;width:7900;height:2" coordorigin="439,2977" coordsize="7900,0" path="m439,2977l8339,2977e" filled="f" stroked="t" strokeweight=".700785pt" strokecolor="#4F4F4F">
                <v:path arrowok="t"/>
              </v:shape>
            </v:group>
            <v:group style="position:absolute;left:8283;top:2981;width:192;height:2" coordorigin="8283,2981" coordsize="192,2">
              <v:shape style="position:absolute;left:8283;top:2981;width:192;height:2" coordorigin="8283,2981" coordsize="192,0" path="m8283,2981l8475,2981e" filled="f" stroked="t" strokeweight=".46719pt" strokecolor="#232323">
                <v:path arrowok="t"/>
              </v:shape>
            </v:group>
            <v:group style="position:absolute;left:8419;top:2981;width:2971;height:2" coordorigin="8419,2981" coordsize="2971,2">
              <v:shape style="position:absolute;left:8419;top:2981;width:2971;height:2" coordorigin="8419,2981" coordsize="2971,0" path="m8419,2981l11390,2981e" filled="f" stroked="t" strokeweight=".700785pt" strokecolor="#4F4F4F">
                <v:path arrowok="t"/>
              </v:shape>
            </v:group>
            <v:group style="position:absolute;left:439;top:3211;width:7900;height:2" coordorigin="439,3211" coordsize="7900,2">
              <v:shape style="position:absolute;left:439;top:3211;width:7900;height:2" coordorigin="439,3211" coordsize="7900,0" path="m439,3211l8339,3211e" filled="f" stroked="t" strokeweight=".700785pt" strokecolor="#4F4F4F">
                <v:path arrowok="t"/>
              </v:shape>
            </v:group>
            <v:group style="position:absolute;left:8283;top:3218;width:192;height:2" coordorigin="8283,3218" coordsize="192,2">
              <v:shape style="position:absolute;left:8283;top:3218;width:192;height:2" coordorigin="8283,3218" coordsize="192,0" path="m8283,3218l8475,3218e" filled="f" stroked="t" strokeweight=".46719pt" strokecolor="#232323">
                <v:path arrowok="t"/>
              </v:shape>
            </v:group>
            <v:group style="position:absolute;left:8419;top:3218;width:2976;height:2" coordorigin="8419,3218" coordsize="2976,2">
              <v:shape style="position:absolute;left:8419;top:3218;width:2976;height:2" coordorigin="8419,3218" coordsize="2976,0" path="m8419,3218l11395,3218e" filled="f" stroked="t" strokeweight=".700785pt" strokecolor="#4F4F4F">
                <v:path arrowok="t"/>
              </v:shape>
            </v:group>
            <v:group style="position:absolute;left:444;top:3448;width:3336;height:2" coordorigin="444,3448" coordsize="3336,2">
              <v:shape style="position:absolute;left:444;top:3448;width:3336;height:2" coordorigin="444,3448" coordsize="3336,0" path="m444,3448l3780,3448e" filled="f" stroked="t" strokeweight=".700785pt" strokecolor="#4F4F4F">
                <v:path arrowok="t"/>
              </v:shape>
            </v:group>
            <v:group style="position:absolute;left:3724;top:3450;width:215;height:2" coordorigin="3724,3450" coordsize="215,2">
              <v:shape style="position:absolute;left:3724;top:3450;width:215;height:2" coordorigin="3724,3450" coordsize="215,0" path="m3724,3450l3938,3450e" filled="f" stroked="t" strokeweight=".46719pt" strokecolor="#2B2B2B">
                <v:path arrowok="t"/>
              </v:shape>
            </v:group>
            <v:group style="position:absolute;left:3882;top:3452;width:7512;height:2" coordorigin="3882,3452" coordsize="7512,2">
              <v:shape style="position:absolute;left:3882;top:3452;width:7512;height:2" coordorigin="3882,3452" coordsize="7512,0" path="m3882,3452l11395,3452e" filled="f" stroked="t" strokeweight=".700785pt" strokecolor="#4F4F4F">
                <v:path arrowok="t"/>
              </v:shape>
            </v:group>
            <v:group style="position:absolute;left:3915;top:3445;width:2;height:265" coordorigin="3915,3445" coordsize="2,265">
              <v:shape style="position:absolute;left:3915;top:3445;width:2;height:265" coordorigin="3915,3445" coordsize="0,265" path="m3915,3710l3915,3445e" filled="f" stroked="t" strokeweight=".93438pt" strokecolor="#4F4F4F">
                <v:path arrowok="t"/>
              </v:shape>
            </v:group>
            <v:group style="position:absolute;left:6961;top:3445;width:2;height:762" coordorigin="6961,3445" coordsize="2,762">
              <v:shape style="position:absolute;left:6961;top:3445;width:2;height:762" coordorigin="6961,3445" coordsize="0,762" path="m6961,4207l6961,3445e" filled="f" stroked="t" strokeweight=".700785pt" strokecolor="#545454">
                <v:path arrowok="t"/>
              </v:shape>
            </v:group>
            <v:group style="position:absolute;left:6947;top:3876;width:1364;height:2" coordorigin="6947,3876" coordsize="1364,2">
              <v:shape style="position:absolute;left:6947;top:3876;width:1364;height:2" coordorigin="6947,3876" coordsize="1364,0" path="m6947,3876l8311,3876e" filled="f" stroked="t" strokeweight=".233595pt" strokecolor="#606060">
                <v:path arrowok="t"/>
              </v:shape>
            </v:group>
            <v:group style="position:absolute;left:11390;top:3422;width:2;height:289" coordorigin="11390,3422" coordsize="2,289">
              <v:shape style="position:absolute;left:11390;top:3422;width:2;height:289" coordorigin="11390,3422" coordsize="0,289" path="m11390,3710l11390,3422e" filled="f" stroked="t" strokeweight=".46719pt" strokecolor="#3F3F3F">
                <v:path arrowok="t"/>
              </v:shape>
            </v:group>
            <v:group style="position:absolute;left:3915;top:3653;width:2;height:251" coordorigin="3915,3653" coordsize="2,251">
              <v:shape style="position:absolute;left:3915;top:3653;width:2;height:251" coordorigin="3915,3653" coordsize="0,251" path="m3915,3904l3915,3653e" filled="f" stroked="t" strokeweight=".46719pt" strokecolor="#2F2F2F">
                <v:path arrowok="t"/>
              </v:shape>
            </v:group>
            <v:group style="position:absolute;left:3910;top:3871;width:2588;height:2" coordorigin="3910,3871" coordsize="2588,2">
              <v:shape style="position:absolute;left:3910;top:3871;width:2588;height:2" coordorigin="3910,3871" coordsize="2588,0" path="m3910,3871l6499,3871e" filled="f" stroked="t" strokeweight=".700785pt" strokecolor="#646464">
                <v:path arrowok="t"/>
              </v:shape>
            </v:group>
            <v:group style="position:absolute;left:6349;top:3866;width:621;height:2" coordorigin="6349,3866" coordsize="621,2">
              <v:shape style="position:absolute;left:6349;top:3866;width:621;height:2" coordorigin="6349,3866" coordsize="621,0" path="m6349,3866l6970,3866e" filled="f" stroked="t" strokeweight=".700785pt" strokecolor="#939393">
                <v:path arrowok="t"/>
              </v:shape>
            </v:group>
            <v:group style="position:absolute;left:8311;top:3876;width:766;height:2" coordorigin="8311,3876" coordsize="766,2">
              <v:shape style="position:absolute;left:8311;top:3876;width:766;height:2" coordorigin="8311,3876" coordsize="766,0" path="m8311,3876l9078,3876e" filled="f" stroked="t" strokeweight=".233595pt" strokecolor="#000000">
                <v:path arrowok="t"/>
              </v:shape>
            </v:group>
            <v:group style="position:absolute;left:9078;top:3876;width:2327;height:2" coordorigin="9078,3876" coordsize="2327,2">
              <v:shape style="position:absolute;left:9078;top:3876;width:2327;height:2" coordorigin="9078,3876" coordsize="2327,0" path="m9078,3876l11404,3876e" filled="f" stroked="t" strokeweight=".233595pt" strokecolor="#646464">
                <v:path arrowok="t"/>
              </v:shape>
            </v:group>
            <v:group style="position:absolute;left:11397;top:814;width:2;height:6365" coordorigin="11397,814" coordsize="2,6365">
              <v:shape style="position:absolute;left:11397;top:814;width:2;height:6365" coordorigin="11397,814" coordsize="0,6365" path="m11397,7179l11397,814e" filled="f" stroked="t" strokeweight=".700785pt" strokecolor="#545454">
                <v:path arrowok="t"/>
              </v:shape>
            </v:group>
            <v:group style="position:absolute;left:439;top:4200;width:3509;height:2" coordorigin="439,4200" coordsize="3509,2">
              <v:shape style="position:absolute;left:439;top:4200;width:3509;height:2" coordorigin="439,4200" coordsize="3509,0" path="m439,4200l3948,4200e" filled="f" stroked="t" strokeweight=".700785pt" strokecolor="#545454">
                <v:path arrowok="t"/>
              </v:shape>
            </v:group>
            <v:group style="position:absolute;left:3922;top:3848;width:2;height:364" coordorigin="3922,3848" coordsize="2,364">
              <v:shape style="position:absolute;left:3922;top:3848;width:2;height:364" coordorigin="3922,3848" coordsize="0,364" path="m3922,4212l3922,3848e" filled="f" stroked="t" strokeweight=".93438pt" strokecolor="#282828">
                <v:path arrowok="t"/>
              </v:shape>
            </v:group>
            <v:group style="position:absolute;left:3817;top:4191;width:2018;height:2" coordorigin="3817,4191" coordsize="2018,2">
              <v:shape style="position:absolute;left:3817;top:4191;width:2018;height:2" coordorigin="3817,4191" coordsize="2018,0" path="m3817,4191l5835,4191e" filled="f" stroked="t" strokeweight="1.635165pt" strokecolor="#575757">
                <v:path arrowok="t"/>
              </v:shape>
            </v:group>
            <v:group style="position:absolute;left:5896;top:4188;width:1065;height:2" coordorigin="5896,4188" coordsize="1065,2">
              <v:shape style="position:absolute;left:5896;top:4188;width:1065;height:2" coordorigin="5896,4188" coordsize="1065,0" path="m5896,4188l6961,4188e" filled="f" stroked="t" strokeweight=".700785pt" strokecolor="#747474">
                <v:path arrowok="t"/>
              </v:shape>
            </v:group>
            <v:group style="position:absolute;left:6919;top:4202;width:4480;height:2" coordorigin="6919,4202" coordsize="4480,2">
              <v:shape style="position:absolute;left:6919;top:4202;width:4480;height:2" coordorigin="6919,4202" coordsize="4480,0" path="m6919,4202l11399,4202e" filled="f" stroked="t" strokeweight=".700785pt" strokecolor="#545454">
                <v:path arrowok="t"/>
              </v:shape>
            </v:group>
            <v:group style="position:absolute;left:449;top:4479;width:1416;height:2" coordorigin="449,4479" coordsize="1416,2">
              <v:shape style="position:absolute;left:449;top:4479;width:1416;height:2" coordorigin="449,4479" coordsize="1416,0" path="m449,4479l1864,4479e" filled="f" stroked="t" strokeweight=".700785pt" strokecolor="#4F4F4F">
                <v:path arrowok="t"/>
              </v:shape>
            </v:group>
            <v:group style="position:absolute;left:1808;top:4482;width:299;height:2" coordorigin="1808,4482" coordsize="299,2">
              <v:shape style="position:absolute;left:1808;top:4482;width:299;height:2" coordorigin="1808,4482" coordsize="299,0" path="m1808,4482l2107,4482e" filled="f" stroked="t" strokeweight=".46719pt" strokecolor="#3B3B3B">
                <v:path arrowok="t"/>
              </v:shape>
            </v:group>
            <v:group style="position:absolute;left:2032;top:4482;width:1747;height:2" coordorigin="2032,4482" coordsize="1747,2">
              <v:shape style="position:absolute;left:2032;top:4482;width:1747;height:2" coordorigin="2032,4482" coordsize="1747,0" path="m2032,4482l3780,4482e" filled="f" stroked="t" strokeweight=".700785pt" strokecolor="#545454">
                <v:path arrowok="t"/>
              </v:shape>
            </v:group>
            <v:group style="position:absolute;left:3724;top:4482;width:215;height:2" coordorigin="3724,4482" coordsize="215,2">
              <v:shape style="position:absolute;left:3724;top:4482;width:215;height:2" coordorigin="3724,4482" coordsize="215,0" path="m3724,4482l3938,4482e" filled="f" stroked="t" strokeweight=".46719pt" strokecolor="#343434">
                <v:path arrowok="t"/>
              </v:shape>
            </v:group>
            <v:group style="position:absolute;left:3882;top:4484;width:4457;height:2" coordorigin="3882,4484" coordsize="4457,2">
              <v:shape style="position:absolute;left:3882;top:4484;width:4457;height:2" coordorigin="3882,4484" coordsize="4457,0" path="m3882,4484l8339,4484e" filled="f" stroked="t" strokeweight=".700785pt" strokecolor="#545454">
                <v:path arrowok="t"/>
              </v:shape>
            </v:group>
            <v:group style="position:absolute;left:8283;top:4486;width:192;height:2" coordorigin="8283,4486" coordsize="192,2">
              <v:shape style="position:absolute;left:8283;top:4486;width:192;height:2" coordorigin="8283,4486" coordsize="192,0" path="m8283,4486l8475,4486e" filled="f" stroked="t" strokeweight=".46719pt" strokecolor="#343434">
                <v:path arrowok="t"/>
              </v:shape>
            </v:group>
            <v:group style="position:absolute;left:8419;top:4486;width:2981;height:2" coordorigin="8419,4486" coordsize="2981,2">
              <v:shape style="position:absolute;left:8419;top:4486;width:2981;height:2" coordorigin="8419,4486" coordsize="2981,0" path="m8419,4486l11399,4486e" filled="f" stroked="t" strokeweight=".700785pt" strokecolor="#4F4F4F">
                <v:path arrowok="t"/>
              </v:shape>
            </v:group>
            <v:group style="position:absolute;left:453;top:4439;width:2;height:327" coordorigin="453,4439" coordsize="2,327">
              <v:shape style="position:absolute;left:453;top:4439;width:2;height:327" coordorigin="453,4439" coordsize="0,327" path="m453,4766l453,4439e" filled="f" stroked="t" strokeweight=".46719pt" strokecolor="#3F3F3F">
                <v:path arrowok="t"/>
              </v:shape>
            </v:group>
            <v:group style="position:absolute;left:2446;top:4193;width:2;height:2030" coordorigin="2446,4193" coordsize="2,2030">
              <v:shape style="position:absolute;left:2446;top:4193;width:2;height:2030" coordorigin="2446,4193" coordsize="0,2030" path="m2446,6223l2446,4193e" filled="f" stroked="t" strokeweight=".700785pt" strokecolor="#4B4B4B">
                <v:path arrowok="t"/>
              </v:shape>
            </v:group>
            <v:group style="position:absolute;left:2443;top:4721;width:5896;height:2" coordorigin="2443,4721" coordsize="5896,2">
              <v:shape style="position:absolute;left:2443;top:4721;width:5896;height:2" coordorigin="2443,4721" coordsize="5896,0" path="m2443,4721l8339,4721e" filled="f" stroked="t" strokeweight=".700785pt" strokecolor="#4F4F4F">
                <v:path arrowok="t"/>
              </v:shape>
            </v:group>
            <v:group style="position:absolute;left:8283;top:4723;width:192;height:2" coordorigin="8283,4723" coordsize="192,2">
              <v:shape style="position:absolute;left:8283;top:4723;width:192;height:2" coordorigin="8283,4723" coordsize="192,0" path="m8283,4723l8475,4723e" filled="f" stroked="t" strokeweight=".46719pt" strokecolor="#232323">
                <v:path arrowok="t"/>
              </v:shape>
            </v:group>
            <v:group style="position:absolute;left:8419;top:4723;width:2981;height:2" coordorigin="8419,4723" coordsize="2981,2">
              <v:shape style="position:absolute;left:8419;top:4723;width:2981;height:2" coordorigin="8419,4723" coordsize="2981,0" path="m8419,4723l11399,4723e" filled="f" stroked="t" strokeweight=".700785pt" strokecolor="#545454">
                <v:path arrowok="t"/>
              </v:shape>
            </v:group>
            <v:group style="position:absolute;left:4957;top:4709;width:2;height:279" coordorigin="4957,4709" coordsize="2,279">
              <v:shape style="position:absolute;left:4957;top:4709;width:2;height:279" coordorigin="4957,4709" coordsize="0,279" path="m4957,4988l4957,4709e" filled="f" stroked="t" strokeweight=".46719pt" strokecolor="#4B4B4B">
                <v:path arrowok="t"/>
              </v:shape>
            </v:group>
            <v:group style="position:absolute;left:7685;top:4733;width:2;height:227" coordorigin="7685,4733" coordsize="2,227">
              <v:shape style="position:absolute;left:7685;top:4733;width:2;height:227" coordorigin="7685,4733" coordsize="0,227" path="m7685,4960l7685,4733e" filled="f" stroked="t" strokeweight=".233595pt" strokecolor="#707070">
                <v:path arrowok="t"/>
              </v:shape>
            </v:group>
            <v:group style="position:absolute;left:463;top:2716;width:2;height:6398" coordorigin="463,2716" coordsize="2,6398">
              <v:shape style="position:absolute;left:463;top:2716;width:2;height:6398" coordorigin="463,2716" coordsize="0,6398" path="m463,9115l463,2716e" filled="f" stroked="t" strokeweight=".700785pt" strokecolor="#545454">
                <v:path arrowok="t"/>
              </v:shape>
            </v:group>
            <v:group style="position:absolute;left:4957;top:4931;width:2;height:540" coordorigin="4957,4931" coordsize="2,540">
              <v:shape style="position:absolute;left:4957;top:4931;width:2;height:540" coordorigin="4957,4931" coordsize="0,540" path="m4957,5471l4957,4931e" filled="f" stroked="t" strokeweight=".700785pt" strokecolor="#4F4F4F">
                <v:path arrowok="t"/>
              </v:shape>
            </v:group>
            <v:group style="position:absolute;left:4948;top:5210;width:6452;height:2" coordorigin="4948,5210" coordsize="6452,2">
              <v:shape style="position:absolute;left:4948;top:5210;width:6452;height:2" coordorigin="4948,5210" coordsize="6452,0" path="m4948,5210l11399,5210e" filled="f" stroked="t" strokeweight=".700785pt" strokecolor="#4F4F4F">
                <v:path arrowok="t"/>
              </v:shape>
            </v:group>
            <v:group style="position:absolute;left:7685;top:4960;width:2;height:246" coordorigin="7685,4960" coordsize="2,246">
              <v:shape style="position:absolute;left:7685;top:4960;width:2;height:246" coordorigin="7685,4960" coordsize="0,246" path="m7685,5206l7685,4960e" filled="f" stroked="t" strokeweight=".233595pt" strokecolor="#1F1F1F">
                <v:path arrowok="t"/>
              </v:shape>
            </v:group>
            <v:group style="position:absolute;left:4952;top:5457;width:6452;height:2" coordorigin="4952,5457" coordsize="6452,2">
              <v:shape style="position:absolute;left:4952;top:5457;width:6452;height:2" coordorigin="4952,5457" coordsize="6452,0" path="m4952,5457l11404,5457e" filled="f" stroked="t" strokeweight=".700785pt" strokecolor="#4F4F4F">
                <v:path arrowok="t"/>
              </v:shape>
            </v:group>
            <v:group style="position:absolute;left:11395;top:5163;width:2;height:317" coordorigin="11395,5163" coordsize="2,317">
              <v:shape style="position:absolute;left:11395;top:5163;width:2;height:317" coordorigin="11395,5163" coordsize="0,317" path="m11395,5480l11395,5163e" filled="f" stroked="t" strokeweight=".46719pt" strokecolor="#4B4B4B">
                <v:path arrowok="t"/>
              </v:shape>
            </v:group>
            <v:group style="position:absolute;left:2450;top:5414;width:2;height:303" coordorigin="2450,5414" coordsize="2,303">
              <v:shape style="position:absolute;left:2450;top:5414;width:2;height:303" coordorigin="2450,5414" coordsize="0,303" path="m2450,5717l2450,5414e" filled="f" stroked="t" strokeweight=".46719pt" strokecolor="#383838">
                <v:path arrowok="t"/>
              </v:shape>
            </v:group>
            <v:group style="position:absolute;left:4959;top:5414;width:2;height:303" coordorigin="4959,5414" coordsize="2,303">
              <v:shape style="position:absolute;left:4959;top:5414;width:2;height:303" coordorigin="4959,5414" coordsize="0,303" path="m4959,5717l4959,5414e" filled="f" stroked="t" strokeweight=".700785pt" strokecolor="#3B3B3B">
                <v:path arrowok="t"/>
              </v:shape>
            </v:group>
            <v:group style="position:absolute;left:4957;top:5703;width:6452;height:2" coordorigin="4957,5703" coordsize="6452,2">
              <v:shape style="position:absolute;left:4957;top:5703;width:6452;height:2" coordorigin="4957,5703" coordsize="6452,0" path="m4957,5703l11409,5703e" filled="f" stroked="t" strokeweight=".700785pt" strokecolor="#4F4F4F">
                <v:path arrowok="t"/>
              </v:shape>
            </v:group>
            <v:group style="position:absolute;left:458;top:5660;width:2;height:298" coordorigin="458,5660" coordsize="2,298">
              <v:shape style="position:absolute;left:458;top:5660;width:2;height:298" coordorigin="458,5660" coordsize="0,298" path="m458,5958l458,5660e" filled="f" stroked="t" strokeweight=".46719pt" strokecolor="#3B3B3B">
                <v:path arrowok="t"/>
              </v:shape>
            </v:group>
            <v:group style="position:absolute;left:2448;top:5939;width:1331;height:2" coordorigin="2448,5939" coordsize="1331,2">
              <v:shape style="position:absolute;left:2448;top:5939;width:1331;height:2" coordorigin="2448,5939" coordsize="1331,0" path="m2448,5939l3780,5939e" filled="f" stroked="t" strokeweight=".700785pt" strokecolor="#4F4F4F">
                <v:path arrowok="t"/>
              </v:shape>
            </v:group>
            <v:group style="position:absolute;left:3724;top:5939;width:215;height:2" coordorigin="3724,5939" coordsize="215,2">
              <v:shape style="position:absolute;left:3724;top:5939;width:215;height:2" coordorigin="3724,5939" coordsize="215,0" path="m3724,5939l3938,5939e" filled="f" stroked="t" strokeweight=".46719pt" strokecolor="#2B2B2B">
                <v:path arrowok="t"/>
              </v:shape>
            </v:group>
            <v:group style="position:absolute;left:3882;top:5939;width:7522;height:2" coordorigin="3882,5939" coordsize="7522,2">
              <v:shape style="position:absolute;left:3882;top:5939;width:7522;height:2" coordorigin="3882,5939" coordsize="7522,0" path="m3882,5939l11404,5939e" filled="f" stroked="t" strokeweight=".700785pt" strokecolor="#4F4F4F">
                <v:path arrowok="t"/>
              </v:shape>
            </v:group>
            <v:group style="position:absolute;left:4966;top:5622;width:2;height:1273" coordorigin="4966,5622" coordsize="2,1273">
              <v:shape style="position:absolute;left:4966;top:5622;width:2;height:1273" coordorigin="4966,5622" coordsize="0,1273" path="m4966,6895l4966,5622e" filled="f" stroked="t" strokeweight=".93438pt" strokecolor="#575757">
                <v:path arrowok="t"/>
              </v:shape>
            </v:group>
            <v:group style="position:absolute;left:780;top:6178;width:7559;height:2" coordorigin="780,6178" coordsize="7559,2">
              <v:shape style="position:absolute;left:780;top:6178;width:7559;height:2" coordorigin="780,6178" coordsize="7559,0" path="m780,6178l8339,6178e" filled="f" stroked="t" strokeweight=".700785pt" strokecolor="#545454">
                <v:path arrowok="t"/>
              </v:shape>
            </v:group>
            <v:group style="position:absolute;left:8283;top:6181;width:192;height:2" coordorigin="8283,6181" coordsize="192,2">
              <v:shape style="position:absolute;left:8283;top:6181;width:192;height:2" coordorigin="8283,6181" coordsize="192,0" path="m8283,6181l8475,6181e" filled="f" stroked="t" strokeweight=".46719pt" strokecolor="#3B3B3B">
                <v:path arrowok="t"/>
              </v:shape>
            </v:group>
            <v:group style="position:absolute;left:8419;top:6181;width:2990;height:2" coordorigin="8419,6181" coordsize="2990,2">
              <v:shape style="position:absolute;left:8419;top:6181;width:2990;height:2" coordorigin="8419,6181" coordsize="2990,0" path="m8419,6181l11409,6181e" filled="f" stroked="t" strokeweight=".700785pt" strokecolor="#575757">
                <v:path arrowok="t"/>
              </v:shape>
            </v:group>
            <v:group style="position:absolute;left:2420;top:6181;width:2;height:274" coordorigin="2420,6181" coordsize="2,274">
              <v:shape style="position:absolute;left:2420;top:6181;width:2;height:274" coordorigin="2420,6181" coordsize="0,274" path="m2420,6455l2420,6181e" filled="f" stroked="t" strokeweight=".233595pt" strokecolor="#5B5B5B">
                <v:path arrowok="t"/>
              </v:shape>
            </v:group>
            <v:group style="position:absolute;left:7685;top:6181;width:2;height:274" coordorigin="7685,6181" coordsize="2,274">
              <v:shape style="position:absolute;left:7685;top:6181;width:2;height:274" coordorigin="7685,6181" coordsize="0,274" path="m7685,6455l7685,6181e" filled="f" stroked="t" strokeweight=".233595pt" strokecolor="#545454">
                <v:path arrowok="t"/>
              </v:shape>
            </v:group>
            <v:group style="position:absolute;left:463;top:6427;width:2;height:260" coordorigin="463,6427" coordsize="2,260">
              <v:shape style="position:absolute;left:463;top:6427;width:2;height:260" coordorigin="463,6427" coordsize="0,260" path="m463,6687l463,6427e" filled="f" stroked="t" strokeweight=".46719pt" strokecolor="#3B3B3B">
                <v:path arrowok="t"/>
              </v:shape>
            </v:group>
            <v:group style="position:absolute;left:2450;top:6427;width:2;height:260" coordorigin="2450,6427" coordsize="2,260">
              <v:shape style="position:absolute;left:2450;top:6427;width:2;height:260" coordorigin="2450,6427" coordsize="0,260" path="m2450,6687l2450,6427e" filled="f" stroked="t" strokeweight=".700785pt" strokecolor="#878787">
                <v:path arrowok="t"/>
              </v:shape>
            </v:group>
            <v:group style="position:absolute;left:2453;top:6649;width:8956;height:2" coordorigin="2453,6649" coordsize="8956,2">
              <v:shape style="position:absolute;left:2453;top:6649;width:8956;height:2" coordorigin="2453,6649" coordsize="8956,0" path="m2453,6649l11409,6649e" filled="f" stroked="t" strokeweight=".700785pt" strokecolor="#545454">
                <v:path arrowok="t"/>
              </v:shape>
            </v:group>
            <v:group style="position:absolute;left:7685;top:6455;width:2;height:431" coordorigin="7685,6455" coordsize="2,431">
              <v:shape style="position:absolute;left:7685;top:6455;width:2;height:431" coordorigin="7685,6455" coordsize="0,431" path="m7685,6886l7685,6455e" filled="f" stroked="t" strokeweight=".233595pt" strokecolor="#282828">
                <v:path arrowok="t"/>
              </v:shape>
            </v:group>
            <v:group style="position:absolute;left:11399;top:6427;width:2;height:270" coordorigin="11399,6427" coordsize="2,270">
              <v:shape style="position:absolute;left:11399;top:6427;width:2;height:270" coordorigin="11399,6427" coordsize="0,270" path="m11399,6696l11399,6427e" filled="f" stroked="t" strokeweight=".46719pt" strokecolor="#444444">
                <v:path arrowok="t"/>
              </v:shape>
            </v:group>
            <v:group style="position:absolute;left:2420;top:6659;width:2;height:218" coordorigin="2420,6659" coordsize="2,218">
              <v:shape style="position:absolute;left:2420;top:6659;width:2;height:218" coordorigin="2420,6659" coordsize="0,218" path="m2420,6876l2420,6659e" filled="f" stroked="t" strokeweight=".233595pt" strokecolor="#000000">
                <v:path arrowok="t"/>
              </v:shape>
            </v:group>
            <v:group style="position:absolute;left:2453;top:6886;width:8961;height:2" coordorigin="2453,6886" coordsize="8961,2">
              <v:shape style="position:absolute;left:2453;top:6886;width:8961;height:2" coordorigin="2453,6886" coordsize="8961,0" path="m2453,6886l11413,6886e" filled="f" stroked="t" strokeweight=".700785pt" strokecolor="#545454">
                <v:path arrowok="t"/>
              </v:shape>
            </v:group>
            <v:group style="position:absolute;left:11399;top:6626;width:2;height:289" coordorigin="11399,6626" coordsize="2,289">
              <v:shape style="position:absolute;left:11399;top:6626;width:2;height:289" coordorigin="11399,6626" coordsize="0,289" path="m11399,6914l11399,6626e" filled="f" stroked="t" strokeweight=".93438pt" strokecolor="#5B5B5B">
                <v:path arrowok="t"/>
              </v:shape>
            </v:group>
            <v:group style="position:absolute;left:458;top:7122;width:1406;height:2" coordorigin="458,7122" coordsize="1406,2">
              <v:shape style="position:absolute;left:458;top:7122;width:1406;height:2" coordorigin="458,7122" coordsize="1406,0" path="m458,7122l1864,7122e" filled="f" stroked="t" strokeweight=".700785pt" strokecolor="#575757">
                <v:path arrowok="t"/>
              </v:shape>
            </v:group>
            <v:group style="position:absolute;left:1808;top:7122;width:299;height:2" coordorigin="1808,7122" coordsize="299,2">
              <v:shape style="position:absolute;left:1808;top:7122;width:299;height:2" coordorigin="1808,7122" coordsize="299,0" path="m1808,7122l2107,7122e" filled="f" stroked="t" strokeweight=".46719pt" strokecolor="#3B3B3B">
                <v:path arrowok="t"/>
              </v:shape>
            </v:group>
            <v:group style="position:absolute;left:2051;top:7125;width:9358;height:2" coordorigin="2051,7125" coordsize="9358,2">
              <v:shape style="position:absolute;left:2051;top:7125;width:9358;height:2" coordorigin="2051,7125" coordsize="9358,0" path="m2051,7125l11409,7125e" filled="f" stroked="t" strokeweight=".700785pt" strokecolor="#545454">
                <v:path arrowok="t"/>
              </v:shape>
            </v:group>
            <v:group style="position:absolute;left:2420;top:6876;width:2;height:274" coordorigin="2420,6876" coordsize="2,274">
              <v:shape style="position:absolute;left:2420;top:6876;width:2;height:274" coordorigin="2420,6876" coordsize="0,274" path="m2420,7151l2420,6876e" filled="f" stroked="t" strokeweight=".233595pt" strokecolor="#2B2B2B">
                <v:path arrowok="t"/>
              </v:shape>
            </v:group>
            <v:group style="position:absolute;left:477;top:7108;width:2;height:3412" coordorigin="477,7108" coordsize="2,3412">
              <v:shape style="position:absolute;left:477;top:7108;width:2;height:3412" coordorigin="477,7108" coordsize="0,3412" path="m477,10520l477,7108e" filled="f" stroked="t" strokeweight=".700785pt" strokecolor="#575757">
                <v:path arrowok="t"/>
              </v:shape>
            </v:group>
            <v:group style="position:absolute;left:2420;top:7137;width:2;height:237" coordorigin="2420,7137" coordsize="2,237">
              <v:shape style="position:absolute;left:2420;top:7137;width:2;height:237" coordorigin="2420,7137" coordsize="0,237" path="m2420,7373l2420,7137e" filled="f" stroked="t" strokeweight=".233595pt" strokecolor="#000000">
                <v:path arrowok="t"/>
              </v:shape>
            </v:group>
            <v:group style="position:absolute;left:11413;top:5414;width:2;height:5140" coordorigin="11413,5414" coordsize="2,5140">
              <v:shape style="position:absolute;left:11413;top:5414;width:2;height:5140" coordorigin="11413,5414" coordsize="0,5140" path="m11413,10553l11413,5414e" filled="f" stroked="t" strokeweight=".700785pt" strokecolor="#575757">
                <v:path arrowok="t"/>
              </v:shape>
            </v:group>
            <v:group style="position:absolute;left:458;top:7586;width:1406;height:2" coordorigin="458,7586" coordsize="1406,2">
              <v:shape style="position:absolute;left:458;top:7586;width:1406;height:2" coordorigin="458,7586" coordsize="1406,0" path="m458,7586l1864,7586e" filled="f" stroked="t" strokeweight=".700785pt" strokecolor="#545454">
                <v:path arrowok="t"/>
              </v:shape>
            </v:group>
            <v:group style="position:absolute;left:1808;top:7586;width:299;height:2" coordorigin="1808,7586" coordsize="299,2">
              <v:shape style="position:absolute;left:1808;top:7586;width:299;height:2" coordorigin="1808,7586" coordsize="299,0" path="m1808,7586l2107,7586e" filled="f" stroked="t" strokeweight=".46719pt" strokecolor="#3B3B3B">
                <v:path arrowok="t"/>
              </v:shape>
            </v:group>
            <v:group style="position:absolute;left:2051;top:7586;width:1729;height:2" coordorigin="2051,7586" coordsize="1729,2">
              <v:shape style="position:absolute;left:2051;top:7586;width:1729;height:2" coordorigin="2051,7586" coordsize="1729,0" path="m2051,7586l3780,7586e" filled="f" stroked="t" strokeweight=".700785pt" strokecolor="#545454">
                <v:path arrowok="t"/>
              </v:shape>
            </v:group>
            <v:group style="position:absolute;left:2420;top:7373;width:2;height:435" coordorigin="2420,7373" coordsize="2,435">
              <v:shape style="position:absolute;left:2420;top:7373;width:2;height:435" coordorigin="2420,7373" coordsize="0,435" path="m2420,7809l2420,7373e" filled="f" stroked="t" strokeweight=".233595pt" strokecolor="#232323">
                <v:path arrowok="t"/>
              </v:shape>
            </v:group>
            <v:group style="position:absolute;left:3724;top:7586;width:215;height:2" coordorigin="3724,7586" coordsize="215,2">
              <v:shape style="position:absolute;left:3724;top:7586;width:215;height:2" coordorigin="3724,7586" coordsize="215,0" path="m3724,7586l3938,7586e" filled="f" stroked="t" strokeweight=".46719pt" strokecolor="#3B3B3B">
                <v:path arrowok="t"/>
              </v:shape>
            </v:group>
            <v:group style="position:absolute;left:3882;top:7586;width:7536;height:2" coordorigin="3882,7586" coordsize="7536,2">
              <v:shape style="position:absolute;left:3882;top:7586;width:7536;height:2" coordorigin="3882,7586" coordsize="7536,0" path="m3882,7586l11418,7586e" filled="f" stroked="t" strokeweight=".700785pt" strokecolor="#545454">
                <v:path arrowok="t"/>
              </v:shape>
            </v:group>
            <v:group style="position:absolute;left:4969;top:7577;width:2;height:502" coordorigin="4969,7577" coordsize="2,502">
              <v:shape style="position:absolute;left:4969;top:7577;width:2;height:502" coordorigin="4969,7577" coordsize="0,502" path="m4969,8078l4969,7577e" filled="f" stroked="t" strokeweight=".93438pt" strokecolor="#575757">
                <v:path arrowok="t"/>
              </v:shape>
            </v:group>
            <v:group style="position:absolute;left:4962;top:7823;width:6457;height:2" coordorigin="4962,7823" coordsize="6457,2">
              <v:shape style="position:absolute;left:4962;top:7823;width:6457;height:2" coordorigin="4962,7823" coordsize="6457,0" path="m4962,7823l11418,7823e" filled="f" stroked="t" strokeweight=".700785pt" strokecolor="#545454">
                <v:path arrowok="t"/>
              </v:shape>
            </v:group>
            <v:group style="position:absolute;left:2420;top:7809;width:2;height:241" coordorigin="2420,7809" coordsize="2,241">
              <v:shape style="position:absolute;left:2420;top:7809;width:2;height:241" coordorigin="2420,7809" coordsize="0,241" path="m2420,8050l2420,7809e" filled="f" stroked="t" strokeweight=".233595pt" strokecolor="#000000">
                <v:path arrowok="t"/>
              </v:shape>
            </v:group>
            <v:group style="position:absolute;left:4966;top:8062;width:6452;height:2" coordorigin="4966,8062" coordsize="6452,2">
              <v:shape style="position:absolute;left:4966;top:8062;width:6452;height:2" coordorigin="4966,8062" coordsize="6452,0" path="m4966,8062l11418,8062e" filled="f" stroked="t" strokeweight=".700785pt" strokecolor="#545454">
                <v:path arrowok="t"/>
              </v:shape>
            </v:group>
            <v:group style="position:absolute;left:467;top:8429;width:808;height:2" coordorigin="467,8429" coordsize="808,2">
              <v:shape style="position:absolute;left:467;top:8429;width:808;height:2" coordorigin="467,8429" coordsize="808,0" path="m467,8429l1275,8429e" filled="f" stroked="t" strokeweight=".233595pt" strokecolor="#2B2B2B">
                <v:path arrowok="t"/>
              </v:shape>
            </v:group>
            <v:group style="position:absolute;left:1275;top:8429;width:1149;height:2" coordorigin="1275,8429" coordsize="1149,2">
              <v:shape style="position:absolute;left:1275;top:8429;width:1149;height:2" coordorigin="1275,8429" coordsize="1149,0" path="m1275,8429l2425,8429e" filled="f" stroked="t" strokeweight=".233595pt" strokecolor="#000000">
                <v:path arrowok="t"/>
              </v:shape>
            </v:group>
            <v:group style="position:absolute;left:2420;top:8050;width:2;height:383" coordorigin="2420,8050" coordsize="2,383">
              <v:shape style="position:absolute;left:2420;top:8050;width:2;height:383" coordorigin="2420,8050" coordsize="0,383" path="m2420,8433l2420,8050e" filled="f" stroked="t" strokeweight=".233595pt" strokecolor="#5B5B5B">
                <v:path arrowok="t"/>
              </v:shape>
            </v:group>
            <v:group style="position:absolute;left:2420;top:8429;width:402;height:2" coordorigin="2420,8429" coordsize="402,2">
              <v:shape style="position:absolute;left:2420;top:8429;width:402;height:2" coordorigin="2420,8429" coordsize="402,0" path="m2420,8429l2822,8429e" filled="f" stroked="t" strokeweight=".233595pt" strokecolor="#1C1C1C">
                <v:path arrowok="t"/>
              </v:shape>
            </v:group>
            <v:group style="position:absolute;left:2822;top:8429;width:6256;height:2" coordorigin="2822,8429" coordsize="6256,2">
              <v:shape style="position:absolute;left:2822;top:8429;width:6256;height:2" coordorigin="2822,8429" coordsize="6256,0" path="m2822,8429l9078,8429e" filled="f" stroked="t" strokeweight=".233595pt" strokecolor="#000000">
                <v:path arrowok="t"/>
              </v:shape>
            </v:group>
            <v:group style="position:absolute;left:4973;top:8022;width:2;height:289" coordorigin="4973,8022" coordsize="2,289">
              <v:shape style="position:absolute;left:4973;top:8022;width:2;height:289" coordorigin="4973,8022" coordsize="0,289" path="m4973,8310l4973,8022e" filled="f" stroked="t" strokeweight=".46719pt" strokecolor="#444444">
                <v:path arrowok="t"/>
              </v:shape>
            </v:group>
            <v:group style="position:absolute;left:9078;top:8429;width:2327;height:2" coordorigin="9078,8429" coordsize="2327,2">
              <v:shape style="position:absolute;left:9078;top:8429;width:2327;height:2" coordorigin="9078,8429" coordsize="2327,0" path="m9078,8429l11404,8429e" filled="f" stroked="t" strokeweight=".233595pt" strokecolor="#575757">
                <v:path arrowok="t"/>
              </v:shape>
            </v:group>
            <v:group style="position:absolute;left:2420;top:8429;width:2;height:331" coordorigin="2420,8429" coordsize="2,331">
              <v:shape style="position:absolute;left:2420;top:8429;width:2;height:331" coordorigin="2420,8429" coordsize="0,331" path="m2420,8760l2420,8429e" filled="f" stroked="t" strokeweight=".233595pt" strokecolor="#000000">
                <v:path arrowok="t"/>
              </v:shape>
            </v:group>
            <v:group style="position:absolute;left:474;top:8731;width:2;height:1789" coordorigin="474,8731" coordsize="2,1789">
              <v:shape style="position:absolute;left:474;top:8731;width:2;height:1789" coordorigin="474,8731" coordsize="0,1789" path="m474,10520l474,8731e" filled="f" stroked="t" strokeweight=".700785pt" strokecolor="#545454">
                <v:path arrowok="t"/>
              </v:shape>
            </v:group>
            <v:group style="position:absolute;left:2420;top:8760;width:2;height:577" coordorigin="2420,8760" coordsize="2,577">
              <v:shape style="position:absolute;left:2420;top:8760;width:2;height:577" coordorigin="2420,8760" coordsize="0,577" path="m2420,9337l2420,8760e" filled="f" stroked="t" strokeweight=".233595pt" strokecolor="#575757">
                <v:path arrowok="t"/>
              </v:shape>
            </v:group>
            <v:group style="position:absolute;left:472;top:9108;width:10946;height:2" coordorigin="472,9108" coordsize="10946,2">
              <v:shape style="position:absolute;left:472;top:9108;width:10946;height:2" coordorigin="472,9108" coordsize="10946,0" path="m472,9108l11418,9108e" filled="f" stroked="t" strokeweight=".700785pt" strokecolor="#575757">
                <v:path arrowok="t"/>
              </v:shape>
            </v:group>
            <v:group style="position:absolute;left:11413;top:9063;width:2;height:303" coordorigin="11413,9063" coordsize="2,303">
              <v:shape style="position:absolute;left:11413;top:9063;width:2;height:303" coordorigin="11413,9063" coordsize="0,303" path="m11413,9366l11413,9063e" filled="f" stroked="t" strokeweight=".46719pt" strokecolor="#484848">
                <v:path arrowok="t"/>
              </v:shape>
            </v:group>
            <v:group style="position:absolute;left:2420;top:9337;width:2;height:483" coordorigin="2420,9337" coordsize="2,483">
              <v:shape style="position:absolute;left:2420;top:9337;width:2;height:483" coordorigin="2420,9337" coordsize="0,483" path="m2420,9820l2420,9337e" filled="f" stroked="t" strokeweight=".233595pt" strokecolor="#000000">
                <v:path arrowok="t"/>
              </v:shape>
            </v:group>
            <v:group style="position:absolute;left:2420;top:9820;width:2;height:431" coordorigin="2420,9820" coordsize="2,431">
              <v:shape style="position:absolute;left:2420;top:9820;width:2;height:431" coordorigin="2420,9820" coordsize="0,431" path="m2420,10251l2420,9820e" filled="f" stroked="t" strokeweight=".233595pt" strokecolor="#2B2B2B">
                <v:path arrowok="t"/>
              </v:shape>
            </v:group>
            <v:group style="position:absolute;left:472;top:10251;width:10956;height:2" coordorigin="472,10251" coordsize="10956,2">
              <v:shape style="position:absolute;left:472;top:10251;width:10956;height:2" coordorigin="472,10251" coordsize="10956,0" path="m472,10251l11427,10251e" filled="f" stroked="t" strokeweight=".700785pt" strokecolor="#575757">
                <v:path arrowok="t"/>
              </v:shape>
            </v:group>
            <v:group style="position:absolute;left:488;top:10208;width:2;height:1519" coordorigin="488,10208" coordsize="2,1519">
              <v:shape style="position:absolute;left:488;top:10208;width:2;height:1519" coordorigin="488,10208" coordsize="0,1519" path="m488,11727l488,10208e" filled="f" stroked="t" strokeweight=".700785pt" strokecolor="#575757">
                <v:path arrowok="t"/>
              </v:shape>
            </v:group>
            <v:group style="position:absolute;left:2420;top:10236;width:2;height:289" coordorigin="2420,10236" coordsize="2,289">
              <v:shape style="position:absolute;left:2420;top:10236;width:2;height:289" coordorigin="2420,10236" coordsize="0,289" path="m2420,10525l2420,10236e" filled="f" stroked="t" strokeweight=".233595pt" strokecolor="#4B4B4B">
                <v:path arrowok="t"/>
              </v:shape>
            </v:group>
            <v:group style="position:absolute;left:477;top:10492;width:10951;height:2" coordorigin="477,10492" coordsize="10951,2">
              <v:shape style="position:absolute;left:477;top:10492;width:10951;height:2" coordorigin="477,10492" coordsize="10951,0" path="m477,10492l11427,10492e" filled="f" stroked="t" strokeweight=".700785pt" strokecolor="#545454">
                <v:path arrowok="t"/>
              </v:shape>
            </v:group>
            <v:group style="position:absolute;left:486;top:10483;width:2;height:265" coordorigin="486,10483" coordsize="2,265">
              <v:shape style="position:absolute;left:486;top:10483;width:2;height:265" coordorigin="486,10483" coordsize="0,265" path="m486,10748l486,10483e" filled="f" stroked="t" strokeweight=".46719pt" strokecolor="#3B3B3B">
                <v:path arrowok="t"/>
              </v:shape>
            </v:group>
            <v:group style="position:absolute;left:2420;top:10511;width:2;height:208" coordorigin="2420,10511" coordsize="2,208">
              <v:shape style="position:absolute;left:2420;top:10511;width:2;height:208" coordorigin="2420,10511" coordsize="0,208" path="m2420,10719l2420,10511e" filled="f" stroked="t" strokeweight=".233595pt" strokecolor="#000000">
                <v:path arrowok="t"/>
              </v:shape>
            </v:group>
            <v:group style="position:absolute;left:948;top:10738;width:10479;height:2" coordorigin="948,10738" coordsize="10479,2">
              <v:shape style="position:absolute;left:948;top:10738;width:10479;height:2" coordorigin="948,10738" coordsize="10479,0" path="m948,10738l11427,10738e" filled="f" stroked="t" strokeweight=".700785pt" strokecolor="#575757">
                <v:path arrowok="t"/>
              </v:shape>
            </v:group>
            <v:group style="position:absolute;left:2420;top:10714;width:2;height:85" coordorigin="2420,10714" coordsize="2,85">
              <v:shape style="position:absolute;left:2420;top:10714;width:2;height:85" coordorigin="2420,10714" coordsize="0,85" path="m2420,10800l2420,10714e" filled="f" stroked="t" strokeweight=".233595pt" strokecolor="#575757">
                <v:path arrowok="t"/>
              </v:shape>
            </v:group>
            <v:group style="position:absolute;left:11420;top:10483;width:2;height:767" coordorigin="11420,10483" coordsize="2,767">
              <v:shape style="position:absolute;left:11420;top:10483;width:2;height:767" coordorigin="11420,10483" coordsize="0,767" path="m11420,11249l11420,10483e" filled="f" stroked="t" strokeweight=".700785pt" strokecolor="#575757">
                <v:path arrowok="t"/>
              </v:shape>
            </v:group>
            <v:group style="position:absolute;left:2420;top:10800;width:2;height:180" coordorigin="2420,10800" coordsize="2,180">
              <v:shape style="position:absolute;left:2420;top:10800;width:2;height:180" coordorigin="2420,10800" coordsize="0,180" path="m2420,10979l2420,10800e" filled="f" stroked="t" strokeweight=".233595pt" strokecolor="#000000">
                <v:path arrowok="t"/>
              </v:shape>
            </v:group>
            <v:group style="position:absolute;left:2420;top:10979;width:2;height:241" coordorigin="2420,10979" coordsize="2,241">
              <v:shape style="position:absolute;left:2420;top:10979;width:2;height:241" coordorigin="2420,10979" coordsize="0,241" path="m2420,11221l2420,10979e" filled="f" stroked="t" strokeweight=".233595pt" strokecolor="#808080">
                <v:path arrowok="t"/>
              </v:shape>
            </v:group>
            <v:group style="position:absolute;left:3420;top:11226;width:360;height:2" coordorigin="3420,11226" coordsize="360,2">
              <v:shape style="position:absolute;left:3420;top:11226;width:360;height:2" coordorigin="3420,11226" coordsize="360,0" path="m3420,11226l3780,11226e" filled="f" stroked="t" strokeweight=".46719pt" strokecolor="#4B4B4B">
                <v:path arrowok="t"/>
              </v:shape>
            </v:group>
            <v:group style="position:absolute;left:4924;top:11223;width:677;height:2" coordorigin="4924,11223" coordsize="677,2">
              <v:shape style="position:absolute;left:4924;top:11223;width:677;height:2" coordorigin="4924,11223" coordsize="677,0" path="m4924,11223l5602,11223e" filled="f" stroked="t" strokeweight=".46719pt" strokecolor="#4B4B4B">
                <v:path arrowok="t"/>
              </v:shape>
            </v:group>
            <v:group style="position:absolute;left:5868;top:11223;width:748;height:2" coordorigin="5868,11223" coordsize="748,2">
              <v:shape style="position:absolute;left:5868;top:11223;width:748;height:2" coordorigin="5868,11223" coordsize="748,0" path="m5868,11223l6615,11223e" filled="f" stroked="t" strokeweight=".700785pt" strokecolor="#545454">
                <v:path arrowok="t"/>
              </v:shape>
            </v:group>
            <v:group style="position:absolute;left:6714;top:11223;width:827;height:2" coordorigin="6714,11223" coordsize="827,2">
              <v:shape style="position:absolute;left:6714;top:11223;width:827;height:2" coordorigin="6714,11223" coordsize="827,0" path="m6714,11223l7540,11223e" filled="f" stroked="t" strokeweight=".700785pt" strokecolor="#575757">
                <v:path arrowok="t"/>
              </v:shape>
            </v:group>
            <v:group style="position:absolute;left:481;top:11221;width:10946;height:2" coordorigin="481,11221" coordsize="10946,2">
              <v:shape style="position:absolute;left:481;top:11221;width:10946;height:2" coordorigin="481,11221" coordsize="10946,0" path="m481,11221l11427,11221e" filled="f" stroked="t" strokeweight=".700785pt" strokecolor="#545454">
                <v:path arrowok="t"/>
              </v:shape>
            </v:group>
            <v:group style="position:absolute;left:477;top:11467;width:1976;height:2" coordorigin="477,11467" coordsize="1976,2">
              <v:shape style="position:absolute;left:477;top:11467;width:1976;height:2" coordorigin="477,11467" coordsize="1976,0" path="m477,11467l2453,11467e" filled="f" stroked="t" strokeweight=".700785pt" strokecolor="#575757">
                <v:path arrowok="t"/>
              </v:shape>
            </v:group>
            <v:group style="position:absolute;left:2420;top:11207;width:2;height:492" coordorigin="2420,11207" coordsize="2,492">
              <v:shape style="position:absolute;left:2420;top:11207;width:2;height:492" coordorigin="2420,11207" coordsize="0,492" path="m2420,11699l2420,11207e" filled="f" stroked="t" strokeweight=".233595pt" strokecolor="#484848">
                <v:path arrowok="t"/>
              </v:shape>
            </v:group>
            <v:group style="position:absolute;left:2392;top:11460;width:9035;height:2" coordorigin="2392,11460" coordsize="9035,2">
              <v:shape style="position:absolute;left:2392;top:11460;width:9035;height:2" coordorigin="2392,11460" coordsize="9035,0" path="m2392,11460l11427,11460e" filled="f" stroked="t" strokeweight=".700785pt" strokecolor="#575757">
                <v:path arrowok="t"/>
              </v:shape>
            </v:group>
            <v:group style="position:absolute;left:11425;top:11178;width:2;height:412" coordorigin="11425,11178" coordsize="2,412">
              <v:shape style="position:absolute;left:11425;top:11178;width:2;height:412" coordorigin="11425,11178" coordsize="0,412" path="m11425,11590l11425,11178e" filled="f" stroked="t" strokeweight=".46719pt" strokecolor="#484848">
                <v:path arrowok="t"/>
              </v:shape>
            </v:group>
            <v:group style="position:absolute;left:1271;top:11457;width:2;height:270" coordorigin="1271,11457" coordsize="2,270">
              <v:shape style="position:absolute;left:1271;top:11457;width:2;height:270" coordorigin="1271,11457" coordsize="0,270" path="m1271,11727l1271,11457e" filled="f" stroked="t" strokeweight=".46719pt" strokecolor="#3B3B3B">
                <v:path arrowok="t"/>
              </v:shape>
            </v:group>
            <v:group style="position:absolute;left:1836;top:11453;width:2;height:1008" coordorigin="1836,11453" coordsize="2,1008">
              <v:shape style="position:absolute;left:1836;top:11453;width:2;height:1008" coordorigin="1836,11453" coordsize="0,1008" path="m1836,12461l1836,11453e" filled="f" stroked="t" strokeweight=".700785pt" strokecolor="#4F4F4F">
                <v:path arrowok="t"/>
              </v:shape>
            </v:group>
            <v:group style="position:absolute;left:7340;top:11462;width:2;height:696" coordorigin="7340,11462" coordsize="2,696">
              <v:shape style="position:absolute;left:7340;top:11462;width:2;height:696" coordorigin="7340,11462" coordsize="0,696" path="m7340,12158l7340,11462e" filled="f" stroked="t" strokeweight=".233595pt" strokecolor="#545454">
                <v:path arrowok="t"/>
              </v:shape>
            </v:group>
            <v:group style="position:absolute;left:481;top:11703;width:7858;height:2" coordorigin="481,11703" coordsize="7858,2">
              <v:shape style="position:absolute;left:481;top:11703;width:7858;height:2" coordorigin="481,11703" coordsize="7858,0" path="m481,11703l8339,11703e" filled="f" stroked="t" strokeweight=".700785pt" strokecolor="#5B5B5B">
                <v:path arrowok="t"/>
              </v:shape>
            </v:group>
            <v:group style="position:absolute;left:8283;top:11699;width:192;height:2" coordorigin="8283,11699" coordsize="192,2">
              <v:shape style="position:absolute;left:8283;top:11699;width:192;height:2" coordorigin="8283,11699" coordsize="192,0" path="m8283,11699l8475,11699e" filled="f" stroked="t" strokeweight=".46719pt" strokecolor="#343434">
                <v:path arrowok="t"/>
              </v:shape>
            </v:group>
            <v:group style="position:absolute;left:8419;top:11694;width:3009;height:2" coordorigin="8419,11694" coordsize="3009,2">
              <v:shape style="position:absolute;left:8419;top:11694;width:3009;height:2" coordorigin="8419,11694" coordsize="3009,0" path="m8419,11694l11427,11694e" filled="f" stroked="t" strokeweight=".700785pt" strokecolor="#5B5B5B">
                <v:path arrowok="t"/>
              </v:shape>
            </v:group>
            <v:group style="position:absolute;left:11425;top:11434;width:2;height:790" coordorigin="11425,11434" coordsize="2,790">
              <v:shape style="position:absolute;left:11425;top:11434;width:2;height:790" coordorigin="11425,11434" coordsize="0,790" path="m11425,12224l11425,11434e" filled="f" stroked="t" strokeweight=".700785pt" strokecolor="#606060">
                <v:path arrowok="t"/>
              </v:shape>
            </v:group>
            <v:group style="position:absolute;left:493;top:11656;width:2;height:530" coordorigin="493,11656" coordsize="2,530">
              <v:shape style="position:absolute;left:493;top:11656;width:2;height:530" coordorigin="493,11656" coordsize="0,530" path="m493,12186l493,11656e" filled="f" stroked="t" strokeweight=".46719pt" strokecolor="#444444">
                <v:path arrowok="t"/>
              </v:shape>
            </v:group>
            <v:group style="position:absolute;left:1271;top:11656;width:2;height:530" coordorigin="1271,11656" coordsize="2,530">
              <v:shape style="position:absolute;left:1271;top:11656;width:2;height:530" coordorigin="1271,11656" coordsize="0,530" path="m1271,12186l1271,11656e" filled="f" stroked="t" strokeweight=".700785pt" strokecolor="#5B5B5B">
                <v:path arrowok="t"/>
              </v:shape>
            </v:group>
            <v:group style="position:absolute;left:2420;top:11685;width:2;height:473" coordorigin="2420,11685" coordsize="2,473">
              <v:shape style="position:absolute;left:2420;top:11685;width:2;height:473" coordorigin="2420,11685" coordsize="0,473" path="m2420,12158l2420,11685e" filled="f" stroked="t" strokeweight=".233595pt" strokecolor="#606060">
                <v:path arrowok="t"/>
              </v:shape>
            </v:group>
            <v:group style="position:absolute;left:498;top:12129;width:2;height:2759" coordorigin="498,12129" coordsize="2,2759">
              <v:shape style="position:absolute;left:498;top:12129;width:2;height:2759" coordorigin="498,12129" coordsize="0,2759" path="m498,14888l498,12129e" filled="f" stroked="t" strokeweight=".700785pt" strokecolor="#5B5B5B">
                <v:path arrowok="t"/>
              </v:shape>
            </v:group>
            <v:group style="position:absolute;left:1275;top:12129;width:2;height:331" coordorigin="1275,12129" coordsize="2,331">
              <v:shape style="position:absolute;left:1275;top:12129;width:2;height:331" coordorigin="1275,12129" coordsize="0,331" path="m1275,12461l1275,12129e" filled="f" stroked="t" strokeweight=".46719pt" strokecolor="#3F3F3F">
                <v:path arrowok="t"/>
              </v:shape>
            </v:group>
            <v:group style="position:absolute;left:2420;top:12158;width:2;height:435" coordorigin="2420,12158" coordsize="2,435">
              <v:shape style="position:absolute;left:2420;top:12158;width:2;height:435" coordorigin="2420,12158" coordsize="0,435" path="m2420,12593l2420,12158e" filled="f" stroked="t" strokeweight=".233595pt" strokecolor="#000000">
                <v:path arrowok="t"/>
              </v:shape>
            </v:group>
            <v:group style="position:absolute;left:7340;top:12158;width:2;height:3100" coordorigin="7340,12158" coordsize="2,3100">
              <v:shape style="position:absolute;left:7340;top:12158;width:2;height:3100" coordorigin="7340,12158" coordsize="0,3100" path="m7340,15258l7340,12158e" filled="f" stroked="t" strokeweight=".233595pt" strokecolor="#000000">
                <v:path arrowok="t"/>
              </v:shape>
            </v:group>
            <v:group style="position:absolute;left:11395;top:12158;width:2;height:3100" coordorigin="11395,12158" coordsize="2,3100">
              <v:shape style="position:absolute;left:11395;top:12158;width:2;height:3100" coordorigin="11395,12158" coordsize="0,3100" path="m11395,15258l11395,12158e" filled="f" stroked="t" strokeweight=".233595pt" strokecolor="#000000">
                <v:path arrowok="t"/>
              </v:shape>
            </v:group>
            <v:group style="position:absolute;left:1285;top:11457;width:2;height:3947" coordorigin="1285,11457" coordsize="2,3947">
              <v:shape style="position:absolute;left:1285;top:11457;width:2;height:3947" coordorigin="1285,11457" coordsize="0,3947" path="m1285,15404l1285,11457e" filled="f" stroked="t" strokeweight=".700785pt" strokecolor="#575757">
                <v:path arrowok="t"/>
              </v:shape>
            </v:group>
            <v:group style="position:absolute;left:2420;top:12593;width:2;height:189" coordorigin="2420,12593" coordsize="2,189">
              <v:shape style="position:absolute;left:2420;top:12593;width:2;height:189" coordorigin="2420,12593" coordsize="0,189" path="m2420,12783l2420,12593e" filled="f" stroked="t" strokeweight=".233595pt" strokecolor="#CFCFCF">
                <v:path arrowok="t"/>
              </v:shape>
            </v:group>
            <v:group style="position:absolute;left:1845;top:11699;width:2;height:3653" coordorigin="1845,11699" coordsize="2,3653">
              <v:shape style="position:absolute;left:1845;top:11699;width:2;height:3653" coordorigin="1845,11699" coordsize="0,3653" path="m1845,15352l1845,11699e" filled="f" stroked="t" strokeweight=".700785pt" strokecolor="#545454">
                <v:path arrowok="t"/>
              </v:shape>
            </v:group>
            <v:group style="position:absolute;left:2420;top:12783;width:2;height:232" coordorigin="2420,12783" coordsize="2,232">
              <v:shape style="position:absolute;left:2420;top:12783;width:2;height:232" coordorigin="2420,12783" coordsize="0,232" path="m2420,13014l2420,12783e" filled="f" stroked="t" strokeweight=".233595pt" strokecolor="#000000">
                <v:path arrowok="t"/>
              </v:shape>
            </v:group>
            <v:group style="position:absolute;left:7685;top:13208;width:3714;height:2" coordorigin="7685,13208" coordsize="3714,2">
              <v:shape style="position:absolute;left:7685;top:13208;width:3714;height:2" coordorigin="7685,13208" coordsize="3714,0" path="m7685,13208l11399,13208e" filled="f" stroked="t" strokeweight="1.635165pt" strokecolor="#3F4F83">
                <v:path arrowok="t"/>
              </v:shape>
            </v:group>
            <v:group style="position:absolute;left:2420;top:13014;width:2;height:289" coordorigin="2420,13014" coordsize="2,289">
              <v:shape style="position:absolute;left:2420;top:13014;width:2;height:289" coordorigin="2420,13014" coordsize="0,289" path="m2420,13303l2420,13014e" filled="f" stroked="t" strokeweight=".233595pt" strokecolor="#B3B3B3">
                <v:path arrowok="t"/>
              </v:shape>
            </v:group>
            <v:group style="position:absolute;left:1845;top:13180;width:2;height:151" coordorigin="1845,13180" coordsize="2,151">
              <v:shape style="position:absolute;left:1845;top:13180;width:2;height:151" coordorigin="1845,13180" coordsize="0,151" path="m1845,13331l1845,13180e" filled="f" stroked="t" strokeweight=".46719pt" strokecolor="#2F2F2F">
                <v:path arrowok="t"/>
              </v:shape>
            </v:group>
            <v:group style="position:absolute;left:1280;top:13175;width:2;height:440" coordorigin="1280,13175" coordsize="2,440">
              <v:shape style="position:absolute;left:1280;top:13175;width:2;height:440" coordorigin="1280,13175" coordsize="0,440" path="m1280,13615l1280,13175e" filled="f" stroked="t" strokeweight=".93438pt" strokecolor="#646464">
                <v:path arrowok="t"/>
              </v:shape>
            </v:group>
            <v:group style="position:absolute;left:2420;top:13303;width:2;height:298" coordorigin="2420,13303" coordsize="2,298">
              <v:shape style="position:absolute;left:2420;top:13303;width:2;height:298" coordorigin="2420,13303" coordsize="0,298" path="m2420,13601l2420,13303e" filled="f" stroked="t" strokeweight=".233595pt" strokecolor="#000000">
                <v:path arrowok="t"/>
              </v:shape>
            </v:group>
            <v:group style="position:absolute;left:502;top:13402;width:2;height:227" coordorigin="502,13402" coordsize="2,227">
              <v:shape style="position:absolute;left:502;top:13402;width:2;height:227" coordorigin="502,13402" coordsize="0,227" path="m502,13630l502,13402e" filled="f" stroked="t" strokeweight=".46719pt" strokecolor="#3B3B3B">
                <v:path arrowok="t"/>
              </v:shape>
            </v:group>
            <v:group style="position:absolute;left:495;top:13776;width:1958;height:2" coordorigin="495,13776" coordsize="1958,2">
              <v:shape style="position:absolute;left:495;top:13776;width:1958;height:2" coordorigin="495,13776" coordsize="1958,0" path="m495,13776l2453,13776e" filled="f" stroked="t" strokeweight=".700785pt" strokecolor="#5B5B5B">
                <v:path arrowok="t"/>
              </v:shape>
            </v:group>
            <v:group style="position:absolute;left:500;top:11254;width:2;height:4633" coordorigin="500,11254" coordsize="2,4633">
              <v:shape style="position:absolute;left:500;top:11254;width:2;height:4633" coordorigin="500,11254" coordsize="0,4633" path="m500,15887l500,11254e" filled="f" stroked="t" strokeweight=".46719pt" strokecolor="#575757">
                <v:path arrowok="t"/>
              </v:shape>
            </v:group>
            <v:group style="position:absolute;left:2420;top:13601;width:2;height:251" coordorigin="2420,13601" coordsize="2,251">
              <v:shape style="position:absolute;left:2420;top:13601;width:2;height:251" coordorigin="2420,13601" coordsize="0,251" path="m2420,13852l2420,13601e" filled="f" stroked="t" strokeweight=".233595pt" strokecolor="#383838">
                <v:path arrowok="t"/>
              </v:shape>
            </v:group>
            <v:group style="position:absolute;left:5574;top:13601;width:2;height:185" coordorigin="5574,13601" coordsize="2,185">
              <v:shape style="position:absolute;left:5574;top:13601;width:2;height:185" coordorigin="5574,13601" coordsize="0,185" path="m5574,13786l5574,13601e" filled="f" stroked="t" strokeweight="1.635165pt" strokecolor="#485490">
                <v:path arrowok="t"/>
              </v:shape>
            </v:group>
            <v:group style="position:absolute;left:1848;top:13824;width:2;height:232" coordorigin="1848,13824" coordsize="2,232">
              <v:shape style="position:absolute;left:1848;top:13824;width:2;height:232" coordorigin="1848,13824" coordsize="0,232" path="m1848,14056l1848,13824e" filled="f" stroked="t" strokeweight=".46719pt" strokecolor="#343434">
                <v:path arrowok="t"/>
              </v:shape>
            </v:group>
            <v:group style="position:absolute;left:2420;top:13852;width:2;height:2584" coordorigin="2420,13852" coordsize="2,2584">
              <v:shape style="position:absolute;left:2420;top:13852;width:2;height:2584" coordorigin="2420,13852" coordsize="0,2584" path="m2420,16436l2420,13852e" filled="f" stroked="t" strokeweight=".233595pt" strokecolor="#000000">
                <v:path arrowok="t"/>
              </v:shape>
            </v:group>
            <v:group style="position:absolute;left:3018;top:14661;width:1271;height:2" coordorigin="3018,14661" coordsize="1271,2">
              <v:shape style="position:absolute;left:3018;top:14661;width:1271;height:2" coordorigin="3018,14661" coordsize="1271,0" path="m3018,14661l4289,14661e" filled="f" stroked="t" strokeweight="1.86876pt" strokecolor="#4854A0">
                <v:path arrowok="t"/>
              </v:shape>
            </v:group>
            <v:group style="position:absolute;left:472;top:14179;width:2;height:256" coordorigin="472,14179" coordsize="2,256">
              <v:shape style="position:absolute;left:472;top:14179;width:2;height:256" coordorigin="472,14179" coordsize="0,256" path="m472,14434l472,14179e" filled="f" stroked="t" strokeweight=".233595pt" strokecolor="#000000">
                <v:path arrowok="t"/>
              </v:shape>
            </v:group>
            <v:group style="position:absolute;left:1289;top:13918;width:2;height:388" coordorigin="1289,13918" coordsize="2,388">
              <v:shape style="position:absolute;left:1289;top:13918;width:2;height:388" coordorigin="1289,13918" coordsize="0,388" path="m1289,14306l1289,13918e" filled="f" stroked="t" strokeweight=".93438pt" strokecolor="#646464">
                <v:path arrowok="t"/>
              </v:shape>
            </v:group>
            <v:group style="position:absolute;left:502;top:14406;width:2;height:483" coordorigin="502,14406" coordsize="2,483">
              <v:shape style="position:absolute;left:502;top:14406;width:2;height:483" coordorigin="502,14406" coordsize="0,483" path="m502,14888l502,14406e" filled="f" stroked="t" strokeweight=".93438pt" strokecolor="#7C7C7C">
                <v:path arrowok="t"/>
              </v:shape>
            </v:group>
            <v:group style="position:absolute;left:1289;top:14406;width:2;height:284" coordorigin="1289,14406" coordsize="2,284">
              <v:shape style="position:absolute;left:1289;top:14406;width:2;height:284" coordorigin="1289,14406" coordsize="0,284" path="m1289,14690l1289,14406e" filled="f" stroked="t" strokeweight=".46719pt" strokecolor="#3F3F3F">
                <v:path arrowok="t"/>
              </v:shape>
            </v:group>
            <v:group style="position:absolute;left:1857;top:14406;width:2;height:2054" coordorigin="1857,14406" coordsize="2,2054">
              <v:shape style="position:absolute;left:1857;top:14406;width:2;height:2054" coordorigin="1857,14406" coordsize="0,2054" path="m1857,16460l1857,14406e" filled="f" stroked="t" strokeweight=".700785pt" strokecolor="#575757">
                <v:path arrowok="t"/>
              </v:shape>
            </v:group>
            <v:group style="position:absolute;left:472;top:14661;width:2;height:1770" coordorigin="472,14661" coordsize="2,1770">
              <v:shape style="position:absolute;left:472;top:14661;width:2;height:1770" coordorigin="472,14661" coordsize="0,1770" path="m472,16431l472,14661e" filled="f" stroked="t" strokeweight=".233595pt" strokecolor="#000000">
                <v:path arrowok="t"/>
              </v:shape>
            </v:group>
            <v:group style="position:absolute;left:1299;top:15229;width:2;height:1230" coordorigin="1299,15229" coordsize="2,1230">
              <v:shape style="position:absolute;left:1299;top:15229;width:2;height:1230" coordorigin="1299,15229" coordsize="0,1230" path="m1299,16460l1299,15229e" filled="f" stroked="t" strokeweight=".700785pt" strokecolor="#606060">
                <v:path arrowok="t"/>
              </v:shape>
            </v:group>
            <v:group style="position:absolute;left:519;top:16453;width:1182;height:2" coordorigin="519,16453" coordsize="1182,2">
              <v:shape style="position:absolute;left:519;top:16453;width:1182;height:2" coordorigin="519,16453" coordsize="1182,0" path="m519,16453l1701,16453e" filled="f" stroked="t" strokeweight=".46719pt" strokecolor="#676767">
                <v:path arrowok="t"/>
              </v:shape>
            </v:group>
            <v:group style="position:absolute;left:1645;top:16453;width:229;height:2" coordorigin="1645,16453" coordsize="229,2">
              <v:shape style="position:absolute;left:1645;top:16453;width:229;height:2" coordorigin="1645,16453" coordsize="229,0" path="m1645,16453l1873,16453e" filled="f" stroked="t" strokeweight=".46719pt" strokecolor="#484848">
                <v:path arrowok="t"/>
              </v:shape>
            </v:group>
            <v:group style="position:absolute;left:1803;top:16450;width:2836;height:2" coordorigin="1803,16450" coordsize="2836,2">
              <v:shape style="position:absolute;left:1803;top:16450;width:2836;height:2" coordorigin="1803,16450" coordsize="2836,0" path="m1803,16450l4639,16450e" filled="f" stroked="t" strokeweight=".700785pt" strokecolor="#5B5B5B">
                <v:path arrowok="t"/>
              </v:shape>
            </v:group>
            <v:group style="position:absolute;left:4583;top:16441;width:4167;height:2" coordorigin="4583,16441" coordsize="4167,2">
              <v:shape style="position:absolute;left:4583;top:16441;width:4167;height:2" coordorigin="4583,16441" coordsize="4167,0" path="m4583,16441l8750,16441e" filled="f" stroked="t" strokeweight=".700785pt" strokecolor="#646464">
                <v:path arrowok="t"/>
              </v:shape>
            </v:group>
            <v:group style="position:absolute;left:7340;top:15258;width:2;height:1178" coordorigin="7340,15258" coordsize="2,1178">
              <v:shape style="position:absolute;left:7340;top:15258;width:2;height:1178" coordorigin="7340,15258" coordsize="0,1178" path="m7340,16436l7340,15258e" filled="f" stroked="t" strokeweight=".233595pt" strokecolor="#747474">
                <v:path arrowok="t"/>
              </v:shape>
            </v:group>
            <v:group style="position:absolute;left:4924;top:16431;width:6541;height:2" coordorigin="4924,16431" coordsize="6541,2">
              <v:shape style="position:absolute;left:4924;top:16431;width:6541;height:2" coordorigin="4924,16431" coordsize="6541,0" path="m4924,16431l11465,16431e" filled="f" stroked="t" strokeweight=".700785pt" strokecolor="#606060">
                <v:path arrowok="t"/>
              </v:shape>
            </v:group>
            <v:group style="position:absolute;left:11395;top:15258;width:2;height:1178" coordorigin="11395,15258" coordsize="2,1178">
              <v:shape style="position:absolute;left:11395;top:15258;width:2;height:1178" coordorigin="11395,15258" coordsize="0,1178" path="m11395,16436l11395,15258e" filled="f" stroked="t" strokeweight=".233595pt" strokecolor="#545454">
                <v:path arrowok="t"/>
              </v:shape>
            </v:group>
            <v:group style="position:absolute;left:1327;top:10682;width:2;height:123" coordorigin="1327,10682" coordsize="2,123">
              <v:shape style="position:absolute;left:1327;top:10682;width:2;height:123" coordorigin="1327,10682" coordsize="0,123" path="m1327,10805l1327,10682e" filled="f" stroked="t" strokeweight="1.39636pt" strokecolor="#D3D4D4">
                <v:path arrowok="t"/>
              </v:shape>
            </v:group>
            <v:group style="position:absolute;left:9666;top:12874;width:2;height:256" coordorigin="9666,12874" coordsize="2,256">
              <v:shape style="position:absolute;left:9666;top:12874;width:2;height:256" coordorigin="9666,12874" coordsize="0,256" path="m9666,13129l9666,12874e" filled="f" stroked="t" strokeweight="1.7929pt" strokecolor="#D3D4D4">
                <v:path arrowok="t"/>
              </v:shape>
            </v:group>
            <w10:wrap type="none"/>
          </v:group>
        </w:pict>
      </w:r>
      <w:r>
        <w:rPr>
          <w:sz w:val="16"/>
          <w:szCs w:val="16"/>
        </w:rPr>
      </w:r>
    </w:p>
    <w:p>
      <w:pPr>
        <w:spacing w:before="0" w:after="0" w:line="240" w:lineRule="auto"/>
        <w:ind w:left="42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19" w:lineRule="exact"/>
        <w:ind w:right="-119"/>
        <w:jc w:val="left"/>
        <w:tabs>
          <w:tab w:pos="2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50"/>
          <w:szCs w:val="50"/>
          <w:color w:val="3A468A"/>
          <w:spacing w:val="-408"/>
          <w:w w:val="150"/>
          <w:position w:val="8"/>
        </w:rPr>
        <w:t>F</w:t>
      </w:r>
      <w:r>
        <w:rPr>
          <w:rFonts w:ascii="Arial" w:hAnsi="Arial" w:cs="Arial" w:eastAsia="Arial"/>
          <w:sz w:val="29"/>
          <w:szCs w:val="29"/>
          <w:color w:val="2A2A2A"/>
          <w:spacing w:val="0"/>
          <w:w w:val="46"/>
          <w:b/>
          <w:bCs/>
          <w:position w:val="-2"/>
        </w:rPr>
        <w:t>.</w:t>
      </w:r>
      <w:r>
        <w:rPr>
          <w:rFonts w:ascii="Arial" w:hAnsi="Arial" w:cs="Arial" w:eastAsia="Arial"/>
          <w:sz w:val="29"/>
          <w:szCs w:val="29"/>
          <w:color w:val="2A2A2A"/>
          <w:spacing w:val="-39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9"/>
          <w:szCs w:val="29"/>
          <w:color w:val="414141"/>
          <w:spacing w:val="0"/>
          <w:w w:val="125"/>
          <w:b/>
          <w:bCs/>
          <w:position w:val="-2"/>
        </w:rPr>
        <w:t>mK'sE</w:t>
      </w:r>
      <w:r>
        <w:rPr>
          <w:rFonts w:ascii="Arial" w:hAnsi="Arial" w:cs="Arial" w:eastAsia="Arial"/>
          <w:sz w:val="29"/>
          <w:szCs w:val="29"/>
          <w:color w:val="414141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29"/>
          <w:szCs w:val="29"/>
          <w:color w:val="414141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12"/>
        </w:rPr>
        <w:t>Bar1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1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2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12"/>
        </w:rPr>
        <w:t>AGAÇ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115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</w:rPr>
        <w:t>Itfaiy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A2A2A"/>
          <w:spacing w:val="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7"/>
        </w:rPr>
        <w:t>Kuze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8"/>
        </w:rPr>
        <w:t>y</w:t>
      </w:r>
      <w:r>
        <w:rPr>
          <w:rFonts w:ascii="Arial" w:hAnsi="Arial" w:cs="Arial" w:eastAsia="Arial"/>
          <w:sz w:val="20"/>
          <w:szCs w:val="20"/>
          <w:color w:val="2A2A2A"/>
          <w:spacing w:val="-2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92"/>
        </w:rPr>
        <w:t>Bölg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92"/>
        </w:rPr>
        <w:t>e</w:t>
      </w:r>
      <w:r>
        <w:rPr>
          <w:rFonts w:ascii="Arial" w:hAnsi="Arial" w:cs="Arial" w:eastAsia="Arial"/>
          <w:sz w:val="20"/>
          <w:szCs w:val="20"/>
          <w:color w:val="2A2A2A"/>
          <w:spacing w:val="-10"/>
          <w:w w:val="92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711" w:lineRule="atLeast"/>
        <w:ind w:left="-30" w:right="988"/>
        <w:jc w:val="center"/>
        <w:tabs>
          <w:tab w:pos="56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B5B5B5"/>
          <w:spacing w:val="0"/>
          <w:w w:val="286"/>
        </w:rPr>
        <w:t>'</w:t>
      </w:r>
      <w:r>
        <w:rPr>
          <w:rFonts w:ascii="Arial" w:hAnsi="Arial" w:cs="Arial" w:eastAsia="Arial"/>
          <w:sz w:val="13"/>
          <w:szCs w:val="13"/>
          <w:color w:val="B5B5B5"/>
          <w:spacing w:val="-59"/>
          <w:w w:val="286"/>
        </w:rPr>
        <w:t> </w:t>
      </w:r>
      <w:r>
        <w:rPr>
          <w:rFonts w:ascii="Arial" w:hAnsi="Arial" w:cs="Arial" w:eastAsia="Arial"/>
          <w:sz w:val="13"/>
          <w:szCs w:val="13"/>
          <w:color w:val="B5B5B5"/>
          <w:spacing w:val="0"/>
          <w:w w:val="61"/>
        </w:rPr>
        <w:t>•</w:t>
      </w:r>
      <w:r>
        <w:rPr>
          <w:rFonts w:ascii="Arial" w:hAnsi="Arial" w:cs="Arial" w:eastAsia="Arial"/>
          <w:sz w:val="13"/>
          <w:szCs w:val="13"/>
          <w:color w:val="B5B5B5"/>
          <w:spacing w:val="3"/>
          <w:w w:val="61"/>
        </w:rPr>
        <w:t> </w:t>
      </w:r>
      <w:r>
        <w:rPr>
          <w:rFonts w:ascii="Arial" w:hAnsi="Arial" w:cs="Arial" w:eastAsia="Arial"/>
          <w:sz w:val="13"/>
          <w:szCs w:val="13"/>
          <w:color w:val="B5B5B5"/>
          <w:spacing w:val="0"/>
          <w:w w:val="61"/>
          <w:i/>
        </w:rPr>
        <w:t>-1'</w:t>
      </w:r>
      <w:r>
        <w:rPr>
          <w:rFonts w:ascii="Arial" w:hAnsi="Arial" w:cs="Arial" w:eastAsia="Arial"/>
          <w:sz w:val="13"/>
          <w:szCs w:val="13"/>
          <w:color w:val="B5B5B5"/>
          <w:spacing w:val="-18"/>
          <w:w w:val="61"/>
          <w:i/>
        </w:rPr>
        <w:t> </w:t>
      </w:r>
      <w:r>
        <w:rPr>
          <w:rFonts w:ascii="Arial" w:hAnsi="Arial" w:cs="Arial" w:eastAsia="Arial"/>
          <w:sz w:val="13"/>
          <w:szCs w:val="13"/>
          <w:color w:val="B5B5B5"/>
          <w:spacing w:val="0"/>
          <w:w w:val="100"/>
          <w:i/>
        </w:rPr>
        <w:tab/>
      </w:r>
      <w:r>
        <w:rPr>
          <w:rFonts w:ascii="Arial" w:hAnsi="Arial" w:cs="Arial" w:eastAsia="Arial"/>
          <w:sz w:val="13"/>
          <w:szCs w:val="13"/>
          <w:color w:val="B5B5B5"/>
          <w:spacing w:val="0"/>
          <w:w w:val="100"/>
          <w:i/>
        </w:rPr>
      </w:r>
      <w:r>
        <w:rPr>
          <w:rFonts w:ascii="Arial" w:hAnsi="Arial" w:cs="Arial" w:eastAsia="Arial"/>
          <w:sz w:val="13"/>
          <w:szCs w:val="13"/>
          <w:color w:val="B5B5B5"/>
          <w:spacing w:val="0"/>
          <w:w w:val="100"/>
        </w:rPr>
        <w:t>•</w:t>
      </w:r>
      <w:r>
        <w:rPr>
          <w:rFonts w:ascii="Arial" w:hAnsi="Arial" w:cs="Arial" w:eastAsia="Arial"/>
          <w:sz w:val="13"/>
          <w:szCs w:val="13"/>
          <w:color w:val="B5B5B5"/>
          <w:spacing w:val="3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919191"/>
          <w:spacing w:val="2"/>
          <w:w w:val="189"/>
        </w:rPr>
        <w:t>,</w:t>
      </w:r>
      <w:r>
        <w:rPr>
          <w:rFonts w:ascii="Arial" w:hAnsi="Arial" w:cs="Arial" w:eastAsia="Arial"/>
          <w:sz w:val="13"/>
          <w:szCs w:val="13"/>
          <w:color w:val="414141"/>
          <w:spacing w:val="0"/>
          <w:w w:val="189"/>
        </w:rPr>
        <w:t>.</w:t>
      </w:r>
      <w:r>
        <w:rPr>
          <w:rFonts w:ascii="Arial" w:hAnsi="Arial" w:cs="Arial" w:eastAsia="Arial"/>
          <w:sz w:val="13"/>
          <w:szCs w:val="13"/>
          <w:color w:val="414141"/>
          <w:spacing w:val="0"/>
          <w:w w:val="189"/>
        </w:rPr>
        <w:t> </w:t>
      </w:r>
      <w:r>
        <w:rPr>
          <w:rFonts w:ascii="Arial" w:hAnsi="Arial" w:cs="Arial" w:eastAsia="Arial"/>
          <w:sz w:val="13"/>
          <w:szCs w:val="13"/>
          <w:color w:val="414141"/>
          <w:spacing w:val="42"/>
          <w:w w:val="189"/>
        </w:rPr>
        <w:t> </w:t>
      </w:r>
      <w:r>
        <w:rPr>
          <w:rFonts w:ascii="Arial" w:hAnsi="Arial" w:cs="Arial" w:eastAsia="Arial"/>
          <w:sz w:val="13"/>
          <w:szCs w:val="13"/>
          <w:color w:val="565656"/>
          <w:spacing w:val="0"/>
          <w:w w:val="72"/>
        </w:rPr>
        <w:t>•</w:t>
      </w:r>
      <w:r>
        <w:rPr>
          <w:rFonts w:ascii="Arial" w:hAnsi="Arial" w:cs="Arial" w:eastAsia="Arial"/>
          <w:sz w:val="13"/>
          <w:szCs w:val="13"/>
          <w:color w:val="565656"/>
          <w:spacing w:val="-15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B5B5B5"/>
          <w:spacing w:val="0"/>
          <w:w w:val="286"/>
        </w:rPr>
        <w:t>.</w:t>
      </w:r>
      <w:r>
        <w:rPr>
          <w:rFonts w:ascii="Arial" w:hAnsi="Arial" w:cs="Arial" w:eastAsia="Arial"/>
          <w:sz w:val="13"/>
          <w:szCs w:val="13"/>
          <w:color w:val="B5B5B5"/>
          <w:spacing w:val="-76"/>
          <w:w w:val="286"/>
        </w:rPr>
        <w:t> </w:t>
      </w:r>
      <w:r>
        <w:rPr>
          <w:rFonts w:ascii="Arial" w:hAnsi="Arial" w:cs="Arial" w:eastAsia="Arial"/>
          <w:sz w:val="13"/>
          <w:szCs w:val="13"/>
          <w:color w:val="7C7C7E"/>
          <w:spacing w:val="0"/>
          <w:w w:val="75"/>
        </w:rPr>
        <w:t>..</w:t>
      </w:r>
      <w:r>
        <w:rPr>
          <w:rFonts w:ascii="Arial" w:hAnsi="Arial" w:cs="Arial" w:eastAsia="Arial"/>
          <w:sz w:val="13"/>
          <w:szCs w:val="13"/>
          <w:color w:val="7C7C7E"/>
          <w:spacing w:val="0"/>
          <w:w w:val="75"/>
        </w:rPr>
        <w:t>     </w:t>
      </w:r>
      <w:r>
        <w:rPr>
          <w:rFonts w:ascii="Arial" w:hAnsi="Arial" w:cs="Arial" w:eastAsia="Arial"/>
          <w:sz w:val="13"/>
          <w:szCs w:val="13"/>
          <w:color w:val="7C7C7E"/>
          <w:spacing w:val="16"/>
          <w:w w:val="75"/>
        </w:rPr>
        <w:t> </w:t>
      </w:r>
      <w:r>
        <w:rPr>
          <w:rFonts w:ascii="Arial" w:hAnsi="Arial" w:cs="Arial" w:eastAsia="Arial"/>
          <w:sz w:val="13"/>
          <w:szCs w:val="13"/>
          <w:color w:val="919191"/>
          <w:spacing w:val="0"/>
          <w:w w:val="249"/>
        </w:rPr>
        <w:t>."/</w:t>
      </w:r>
      <w:r>
        <w:rPr>
          <w:rFonts w:ascii="Arial" w:hAnsi="Arial" w:cs="Arial" w:eastAsia="Arial"/>
          <w:sz w:val="13"/>
          <w:szCs w:val="13"/>
          <w:color w:val="919191"/>
          <w:spacing w:val="-21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B5B5B5"/>
          <w:spacing w:val="0"/>
          <w:w w:val="215"/>
        </w:rPr>
        <w:t>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326" w:lineRule="exact"/>
        <w:ind w:left="202" w:right="1234"/>
        <w:jc w:val="center"/>
        <w:tabs>
          <w:tab w:pos="84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3.47821pt;margin-top:8.133871pt;width:9.76689pt;height:7pt;mso-position-horizontal-relative:page;mso-position-vertical-relative:paragraph;z-index:-15464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7C7C7E"/>
                      <w:spacing w:val="0"/>
                      <w:w w:val="419"/>
                    </w:rPr>
                    <w:t>(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"/>
          <w:szCs w:val="11"/>
          <w:color w:val="A3A3A3"/>
          <w:spacing w:val="-70"/>
          <w:w w:val="190"/>
          <w:position w:val="11"/>
        </w:rPr>
        <w:t>-</w:t>
      </w:r>
      <w:r>
        <w:rPr>
          <w:rFonts w:ascii="Arial" w:hAnsi="Arial" w:cs="Arial" w:eastAsia="Arial"/>
          <w:sz w:val="24"/>
          <w:szCs w:val="24"/>
          <w:color w:val="919191"/>
          <w:spacing w:val="-32"/>
          <w:w w:val="77"/>
          <w:position w:val="-1"/>
        </w:rPr>
        <w:t>.</w:t>
      </w:r>
      <w:r>
        <w:rPr>
          <w:rFonts w:ascii="Arial" w:hAnsi="Arial" w:cs="Arial" w:eastAsia="Arial"/>
          <w:sz w:val="24"/>
          <w:szCs w:val="24"/>
          <w:color w:val="B5B5B5"/>
          <w:spacing w:val="4"/>
          <w:w w:val="77"/>
          <w:position w:val="-1"/>
        </w:rPr>
        <w:t>.</w:t>
      </w:r>
      <w:r>
        <w:rPr>
          <w:rFonts w:ascii="Arial" w:hAnsi="Arial" w:cs="Arial" w:eastAsia="Arial"/>
          <w:sz w:val="11"/>
          <w:szCs w:val="11"/>
          <w:color w:val="A3A3A3"/>
          <w:spacing w:val="0"/>
          <w:w w:val="189"/>
          <w:position w:val="11"/>
        </w:rPr>
        <w:t>'</w:t>
      </w:r>
      <w:r>
        <w:rPr>
          <w:rFonts w:ascii="Arial" w:hAnsi="Arial" w:cs="Arial" w:eastAsia="Arial"/>
          <w:sz w:val="11"/>
          <w:szCs w:val="11"/>
          <w:color w:val="A3A3A3"/>
          <w:spacing w:val="-13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14141"/>
          <w:spacing w:val="0"/>
          <w:w w:val="600"/>
          <w:position w:val="-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41414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1414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7C7C7E"/>
          <w:spacing w:val="0"/>
          <w:w w:val="343"/>
          <w:position w:val="-1"/>
        </w:rPr>
        <w:t>;</w:t>
      </w:r>
      <w:r>
        <w:rPr>
          <w:rFonts w:ascii="Times New Roman" w:hAnsi="Times New Roman" w:cs="Times New Roman" w:eastAsia="Times New Roman"/>
          <w:sz w:val="14"/>
          <w:szCs w:val="14"/>
          <w:color w:val="7C7C7E"/>
          <w:spacing w:val="-19"/>
          <w:w w:val="343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19191"/>
          <w:spacing w:val="0"/>
          <w:w w:val="343"/>
          <w:position w:val="1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919191"/>
          <w:spacing w:val="-113"/>
          <w:w w:val="343"/>
          <w:position w:val="1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C7C7E"/>
          <w:spacing w:val="0"/>
          <w:w w:val="417"/>
          <w:position w:val="-1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383" w:right="-20"/>
        <w:jc w:val="left"/>
        <w:tabs>
          <w:tab w:pos="94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A3A3A3"/>
          <w:spacing w:val="0"/>
          <w:w w:val="134"/>
        </w:rPr>
        <w:t>-</w:t>
      </w:r>
      <w:r>
        <w:rPr>
          <w:rFonts w:ascii="Arial" w:hAnsi="Arial" w:cs="Arial" w:eastAsia="Arial"/>
          <w:sz w:val="9"/>
          <w:szCs w:val="9"/>
          <w:color w:val="A3A3A3"/>
          <w:spacing w:val="0"/>
          <w:w w:val="134"/>
        </w:rPr>
        <w:t> </w:t>
      </w:r>
      <w:r>
        <w:rPr>
          <w:rFonts w:ascii="Arial" w:hAnsi="Arial" w:cs="Arial" w:eastAsia="Arial"/>
          <w:sz w:val="9"/>
          <w:szCs w:val="9"/>
          <w:color w:val="A3A3A3"/>
          <w:spacing w:val="28"/>
          <w:w w:val="134"/>
        </w:rPr>
        <w:t> </w:t>
      </w:r>
      <w:r>
        <w:rPr>
          <w:rFonts w:ascii="Arial" w:hAnsi="Arial" w:cs="Arial" w:eastAsia="Arial"/>
          <w:sz w:val="9"/>
          <w:szCs w:val="9"/>
          <w:color w:val="919191"/>
          <w:spacing w:val="0"/>
          <w:w w:val="339"/>
          <w:b/>
          <w:bCs/>
        </w:rPr>
        <w:t>l</w:t>
      </w:r>
      <w:r>
        <w:rPr>
          <w:rFonts w:ascii="Arial" w:hAnsi="Arial" w:cs="Arial" w:eastAsia="Arial"/>
          <w:sz w:val="9"/>
          <w:szCs w:val="9"/>
          <w:color w:val="919191"/>
          <w:spacing w:val="-51"/>
          <w:w w:val="339"/>
          <w:b/>
          <w:bCs/>
        </w:rPr>
        <w:t> </w:t>
      </w:r>
      <w:r>
        <w:rPr>
          <w:rFonts w:ascii="Arial" w:hAnsi="Arial" w:cs="Arial" w:eastAsia="Arial"/>
          <w:sz w:val="9"/>
          <w:szCs w:val="9"/>
          <w:color w:val="A3A3A3"/>
          <w:spacing w:val="0"/>
          <w:w w:val="100"/>
          <w:b/>
          <w:bCs/>
        </w:rPr>
        <w:t>..</w:t>
      </w:r>
      <w:r>
        <w:rPr>
          <w:rFonts w:ascii="Arial" w:hAnsi="Arial" w:cs="Arial" w:eastAsia="Arial"/>
          <w:sz w:val="9"/>
          <w:szCs w:val="9"/>
          <w:color w:val="A3A3A3"/>
          <w:spacing w:val="-2"/>
          <w:w w:val="100"/>
          <w:b/>
          <w:bCs/>
        </w:rPr>
        <w:t>.</w:t>
      </w:r>
      <w:r>
        <w:rPr>
          <w:rFonts w:ascii="Arial" w:hAnsi="Arial" w:cs="Arial" w:eastAsia="Arial"/>
          <w:sz w:val="9"/>
          <w:szCs w:val="9"/>
          <w:color w:val="7C7C7E"/>
          <w:spacing w:val="0"/>
          <w:w w:val="100"/>
          <w:b/>
          <w:bCs/>
        </w:rPr>
        <w:t>..</w:t>
      </w:r>
      <w:r>
        <w:rPr>
          <w:rFonts w:ascii="Arial" w:hAnsi="Arial" w:cs="Arial" w:eastAsia="Arial"/>
          <w:sz w:val="9"/>
          <w:szCs w:val="9"/>
          <w:color w:val="7C7C7E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9"/>
          <w:szCs w:val="9"/>
          <w:color w:val="7C7C7E"/>
          <w:spacing w:val="0"/>
          <w:w w:val="100"/>
          <w:b/>
          <w:bCs/>
        </w:rPr>
      </w:r>
      <w:r>
        <w:rPr>
          <w:rFonts w:ascii="Arial" w:hAnsi="Arial" w:cs="Arial" w:eastAsia="Arial"/>
          <w:sz w:val="9"/>
          <w:szCs w:val="9"/>
          <w:color w:val="A3A3A3"/>
          <w:spacing w:val="0"/>
          <w:w w:val="382"/>
        </w:rPr>
        <w:t>-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sectPr>
      <w:type w:val="continuous"/>
      <w:pgSz w:w="11920" w:h="16840"/>
      <w:pgMar w:top="760" w:bottom="280" w:left="240" w:right="380"/>
      <w:cols w:num="3" w:equalWidth="0">
        <w:col w:w="800" w:space="1465"/>
        <w:col w:w="3720" w:space="2586"/>
        <w:col w:w="272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62"/>
    <w:family w:val="roman"/>
    <w:pitch w:val="variable"/>
  </w:font>
  <w:font w:name="Arial">
    <w:altName w:val="Arial"/>
    <w:charset w:val="162"/>
    <w:family w:val="swiss"/>
    <w:pitch w:val="variable"/>
  </w:font>
  <w:font w:name="Courier New">
    <w:altName w:val="Courier New"/>
    <w:charset w:val="162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png"/><Relationship Id="rId22" Type="http://schemas.openxmlformats.org/officeDocument/2006/relationships/image" Target="media/image18.jpg"/><Relationship Id="rId23" Type="http://schemas.openxmlformats.org/officeDocument/2006/relationships/image" Target="media/image19.jpg"/><Relationship Id="rId24" Type="http://schemas.openxmlformats.org/officeDocument/2006/relationships/image" Target="media/image20.jpg"/><Relationship Id="rId25" Type="http://schemas.openxmlformats.org/officeDocument/2006/relationships/image" Target="media/image21.jpg"/><Relationship Id="rId26" Type="http://schemas.openxmlformats.org/officeDocument/2006/relationships/image" Target="media/image22.jpg"/><Relationship Id="rId27" Type="http://schemas.openxmlformats.org/officeDocument/2006/relationships/image" Target="media/image23.jpg"/><Relationship Id="rId28" Type="http://schemas.openxmlformats.org/officeDocument/2006/relationships/image" Target="media/image24.jpg"/><Relationship Id="rId29" Type="http://schemas.openxmlformats.org/officeDocument/2006/relationships/image" Target="media/image25.jpg"/><Relationship Id="rId30" Type="http://schemas.openxmlformats.org/officeDocument/2006/relationships/image" Target="media/image26.jpg"/><Relationship Id="rId31" Type="http://schemas.openxmlformats.org/officeDocument/2006/relationships/image" Target="media/image27.jpg"/><Relationship Id="rId32" Type="http://schemas.openxmlformats.org/officeDocument/2006/relationships/image" Target="media/image28.jpg"/><Relationship Id="rId33" Type="http://schemas.openxmlformats.org/officeDocument/2006/relationships/image" Target="media/image29.jpg"/><Relationship Id="rId34" Type="http://schemas.openxmlformats.org/officeDocument/2006/relationships/image" Target="media/image30.jpg"/><Relationship Id="rId35" Type="http://schemas.openxmlformats.org/officeDocument/2006/relationships/image" Target="media/image31.jp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jpg"/><Relationship Id="rId39" Type="http://schemas.openxmlformats.org/officeDocument/2006/relationships/image" Target="media/image35.png"/><Relationship Id="rId40" Type="http://schemas.openxmlformats.org/officeDocument/2006/relationships/image" Target="media/image36.jpg"/><Relationship Id="rId41" Type="http://schemas.openxmlformats.org/officeDocument/2006/relationships/image" Target="media/image37.jpg"/><Relationship Id="rId42" Type="http://schemas.openxmlformats.org/officeDocument/2006/relationships/image" Target="media/image38.jpg"/><Relationship Id="rId43" Type="http://schemas.openxmlformats.org/officeDocument/2006/relationships/image" Target="media/image39.jpg"/><Relationship Id="rId44" Type="http://schemas.openxmlformats.org/officeDocument/2006/relationships/image" Target="media/image40.jpg"/><Relationship Id="rId45" Type="http://schemas.openxmlformats.org/officeDocument/2006/relationships/image" Target="media/image41.jpg"/><Relationship Id="rId46" Type="http://schemas.openxmlformats.org/officeDocument/2006/relationships/image" Target="media/image42.jpg"/><Relationship Id="rId47" Type="http://schemas.openxmlformats.org/officeDocument/2006/relationships/image" Target="media/image43.jpg"/><Relationship Id="rId48" Type="http://schemas.openxmlformats.org/officeDocument/2006/relationships/image" Target="media/image44.jpg"/><Relationship Id="rId49" Type="http://schemas.openxmlformats.org/officeDocument/2006/relationships/image" Target="media/image45.jpg"/><Relationship Id="rId50" Type="http://schemas.openxmlformats.org/officeDocument/2006/relationships/image" Target="media/image46.jpg"/><Relationship Id="rId51" Type="http://schemas.openxmlformats.org/officeDocument/2006/relationships/image" Target="media/image47.jpg"/><Relationship Id="rId52" Type="http://schemas.openxmlformats.org/officeDocument/2006/relationships/image" Target="media/image48.jpg"/><Relationship Id="rId53" Type="http://schemas.openxmlformats.org/officeDocument/2006/relationships/image" Target="media/image49.jpg"/><Relationship Id="rId54" Type="http://schemas.openxmlformats.org/officeDocument/2006/relationships/image" Target="media/image50.jpg"/><Relationship Id="rId55" Type="http://schemas.openxmlformats.org/officeDocument/2006/relationships/image" Target="media/image51.jpg"/><Relationship Id="rId56" Type="http://schemas.openxmlformats.org/officeDocument/2006/relationships/image" Target="media/image52.jpg"/><Relationship Id="rId57" Type="http://schemas.openxmlformats.org/officeDocument/2006/relationships/image" Target="media/image53.jpg"/><Relationship Id="rId58" Type="http://schemas.openxmlformats.org/officeDocument/2006/relationships/image" Target="media/image54.jpg"/><Relationship Id="rId59" Type="http://schemas.openxmlformats.org/officeDocument/2006/relationships/image" Target="media/image55.jpg"/><Relationship Id="rId60" Type="http://schemas.openxmlformats.org/officeDocument/2006/relationships/image" Target="media/image56.jpg"/><Relationship Id="rId61" Type="http://schemas.openxmlformats.org/officeDocument/2006/relationships/image" Target="media/image57.jpg"/><Relationship Id="rId62" Type="http://schemas.openxmlformats.org/officeDocument/2006/relationships/image" Target="media/image58.jpg"/><Relationship Id="rId63" Type="http://schemas.openxmlformats.org/officeDocument/2006/relationships/image" Target="media/image59.jpg"/><Relationship Id="rId64" Type="http://schemas.openxmlformats.org/officeDocument/2006/relationships/image" Target="media/image60.jpg"/><Relationship Id="rId65" Type="http://schemas.openxmlformats.org/officeDocument/2006/relationships/image" Target="media/image61.jpg"/><Relationship Id="rId66" Type="http://schemas.openxmlformats.org/officeDocument/2006/relationships/image" Target="media/image62.jp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jpg"/><Relationship Id="rId70" Type="http://schemas.openxmlformats.org/officeDocument/2006/relationships/image" Target="media/image66.jpg"/><Relationship Id="rId71" Type="http://schemas.openxmlformats.org/officeDocument/2006/relationships/image" Target="media/image67.jpg"/><Relationship Id="rId72" Type="http://schemas.openxmlformats.org/officeDocument/2006/relationships/image" Target="media/image68.jpg"/><Relationship Id="rId73" Type="http://schemas.openxmlformats.org/officeDocument/2006/relationships/image" Target="media/image69.jpg"/><Relationship Id="rId74" Type="http://schemas.openxmlformats.org/officeDocument/2006/relationships/image" Target="media/image70.jpg"/><Relationship Id="rId75" Type="http://schemas.openxmlformats.org/officeDocument/2006/relationships/image" Target="media/image71.jpg"/><Relationship Id="rId76" Type="http://schemas.openxmlformats.org/officeDocument/2006/relationships/image" Target="media/image72.jp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2018-06-22T10:53:06Z</dcterms:created>
  <dcterms:modified xsi:type="dcterms:W3CDTF">2018-06-22T10:53:06Z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2018-06-12T00:00:00Z</vt:filetime>
  </property>
  <property fmtid="{D5CDD505-2E9C-101B-9397-08002B2CF9AE}" pid="3" name="LastSaved">
    <vt:filetime>2018-06-22T00:00:00Z</vt:filetime>
  </property>
</Properties>
</file>